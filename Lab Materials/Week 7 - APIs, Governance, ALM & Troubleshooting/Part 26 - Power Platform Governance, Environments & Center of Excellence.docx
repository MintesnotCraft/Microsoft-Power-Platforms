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1FEE287F" w:rsidR="006D2E99" w:rsidRPr="000F480F" w:rsidRDefault="007F66A8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platform governance, environments &amp; center of excellence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36C6B152" w14:textId="77777777" w:rsidR="007F66A8" w:rsidRDefault="007F66A8" w:rsidP="007F66A8">
      <w:pPr>
        <w:rPr>
          <w:b/>
          <w:bCs/>
          <w:sz w:val="32"/>
          <w:szCs w:val="32"/>
        </w:rPr>
      </w:pPr>
    </w:p>
    <w:p w14:paraId="712396C7" w14:textId="77777777" w:rsidR="007F66A8" w:rsidRDefault="007F66A8" w:rsidP="007F66A8">
      <w:pPr>
        <w:rPr>
          <w:b/>
          <w:bCs/>
          <w:sz w:val="32"/>
          <w:szCs w:val="32"/>
        </w:rPr>
      </w:pPr>
    </w:p>
    <w:p w14:paraId="56E28867" w14:textId="77777777" w:rsidR="007F66A8" w:rsidRDefault="007F66A8" w:rsidP="007F66A8">
      <w:pPr>
        <w:rPr>
          <w:b/>
          <w:bCs/>
          <w:sz w:val="32"/>
          <w:szCs w:val="32"/>
        </w:rPr>
      </w:pPr>
    </w:p>
    <w:p w14:paraId="187A5FFE" w14:textId="77777777" w:rsidR="007F66A8" w:rsidRDefault="007F66A8" w:rsidP="007F66A8">
      <w:pPr>
        <w:rPr>
          <w:b/>
          <w:bCs/>
          <w:sz w:val="32"/>
          <w:szCs w:val="32"/>
        </w:rPr>
      </w:pPr>
    </w:p>
    <w:p w14:paraId="77E9383A" w14:textId="77777777" w:rsidR="007F66A8" w:rsidRDefault="007F66A8" w:rsidP="007F66A8">
      <w:pPr>
        <w:rPr>
          <w:b/>
          <w:bCs/>
          <w:sz w:val="32"/>
          <w:szCs w:val="32"/>
        </w:rPr>
      </w:pPr>
    </w:p>
    <w:p w14:paraId="04E76B56" w14:textId="77777777" w:rsidR="007F66A8" w:rsidRDefault="007F66A8" w:rsidP="007F66A8">
      <w:pPr>
        <w:rPr>
          <w:b/>
          <w:bCs/>
          <w:sz w:val="32"/>
          <w:szCs w:val="32"/>
        </w:rPr>
      </w:pPr>
    </w:p>
    <w:p w14:paraId="606D0B48" w14:textId="632E5E60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Microsoft Power Platform Bootcamp</w:t>
      </w:r>
    </w:p>
    <w:p w14:paraId="5256C08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Day 26 Lab — Power Platform Governance, Environments &amp; Center of Excellence</w:t>
      </w:r>
    </w:p>
    <w:p w14:paraId="65246F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b/>
          <w:bCs/>
          <w:sz w:val="32"/>
          <w:szCs w:val="32"/>
        </w:rPr>
        <w:t>Week:</w:t>
      </w:r>
      <w:r w:rsidRPr="007F66A8">
        <w:rPr>
          <w:sz w:val="32"/>
          <w:szCs w:val="32"/>
        </w:rPr>
        <w:t xml:space="preserve"> 7 — Enterprise Integration &amp; Governance</w:t>
      </w:r>
      <w:r w:rsidRPr="007F66A8">
        <w:rPr>
          <w:sz w:val="32"/>
          <w:szCs w:val="32"/>
        </w:rPr>
        <w:br/>
      </w:r>
      <w:r w:rsidRPr="007F66A8">
        <w:rPr>
          <w:b/>
          <w:bCs/>
          <w:sz w:val="32"/>
          <w:szCs w:val="32"/>
        </w:rPr>
        <w:t>Duration:</w:t>
      </w:r>
      <w:r w:rsidRPr="007F66A8">
        <w:rPr>
          <w:sz w:val="32"/>
          <w:szCs w:val="32"/>
        </w:rPr>
        <w:t xml:space="preserve"> 2 Hours</w:t>
      </w:r>
      <w:r w:rsidRPr="007F66A8">
        <w:rPr>
          <w:sz w:val="32"/>
          <w:szCs w:val="32"/>
        </w:rPr>
        <w:br/>
      </w:r>
      <w:r w:rsidRPr="007F66A8">
        <w:rPr>
          <w:b/>
          <w:bCs/>
          <w:sz w:val="32"/>
          <w:szCs w:val="32"/>
        </w:rPr>
        <w:t>Level:</w:t>
      </w:r>
      <w:r w:rsidRPr="007F66A8">
        <w:rPr>
          <w:sz w:val="32"/>
          <w:szCs w:val="32"/>
        </w:rPr>
        <w:t xml:space="preserve"> Intermediate </w:t>
      </w: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Advanced</w:t>
      </w:r>
      <w:r w:rsidRPr="007F66A8">
        <w:rPr>
          <w:sz w:val="32"/>
          <w:szCs w:val="32"/>
        </w:rPr>
        <w:br/>
      </w:r>
      <w:r w:rsidRPr="007F66A8">
        <w:rPr>
          <w:b/>
          <w:bCs/>
          <w:sz w:val="32"/>
          <w:szCs w:val="32"/>
        </w:rPr>
        <w:t>Format:</w:t>
      </w:r>
      <w:r w:rsidRPr="007F66A8">
        <w:rPr>
          <w:sz w:val="32"/>
          <w:szCs w:val="32"/>
        </w:rPr>
        <w:t xml:space="preserve"> Governance Strategy + Environment Architecture + Managed Environments + Data Policies + Security + Inventory + Monitoring + Center of Excellence</w:t>
      </w:r>
      <w:r w:rsidRPr="007F66A8">
        <w:rPr>
          <w:sz w:val="32"/>
          <w:szCs w:val="32"/>
        </w:rPr>
        <w:br/>
      </w:r>
      <w:r w:rsidRPr="007F66A8">
        <w:rPr>
          <w:b/>
          <w:bCs/>
          <w:sz w:val="32"/>
          <w:szCs w:val="32"/>
        </w:rPr>
        <w:t>Project:</w:t>
      </w:r>
      <w:r w:rsidRPr="007F66A8">
        <w:rPr>
          <w:sz w:val="32"/>
          <w:szCs w:val="32"/>
        </w:rPr>
        <w:t xml:space="preserve"> Enterprise Power Platform Governance Blueprint</w:t>
      </w:r>
      <w:r w:rsidRPr="007F66A8">
        <w:rPr>
          <w:sz w:val="32"/>
          <w:szCs w:val="32"/>
        </w:rPr>
        <w:br/>
      </w:r>
      <w:r w:rsidRPr="007F66A8">
        <w:rPr>
          <w:b/>
          <w:bCs/>
          <w:sz w:val="32"/>
          <w:szCs w:val="32"/>
        </w:rPr>
        <w:t>Target Deliverable:</w:t>
      </w:r>
      <w:r w:rsidRPr="007F66A8">
        <w:rPr>
          <w:sz w:val="32"/>
          <w:szCs w:val="32"/>
        </w:rPr>
        <w:t xml:space="preserve"> Power Platform Governance Baseline v1.0</w:t>
      </w:r>
      <w:r w:rsidRPr="007F66A8">
        <w:rPr>
          <w:sz w:val="32"/>
          <w:szCs w:val="32"/>
        </w:rPr>
        <w:br/>
      </w:r>
      <w:r w:rsidRPr="007F66A8">
        <w:rPr>
          <w:b/>
          <w:bCs/>
          <w:sz w:val="32"/>
          <w:szCs w:val="32"/>
        </w:rPr>
        <w:t>Primary Goal:</w:t>
      </w:r>
      <w:r w:rsidRPr="007F66A8">
        <w:rPr>
          <w:sz w:val="32"/>
          <w:szCs w:val="32"/>
        </w:rPr>
        <w:t xml:space="preserve"> Design guardrails that allow makers to innovate without creating uncontrolled security, ownership, compliance, and operational risk</w:t>
      </w:r>
    </w:p>
    <w:p w14:paraId="41D0C3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2F7B0B6">
          <v:rect id="_x0000_i4604" style="width:0;height:1.5pt" o:hralign="center" o:hrstd="t" o:hr="t" fillcolor="#a0a0a0" stroked="f"/>
        </w:pict>
      </w:r>
    </w:p>
    <w:p w14:paraId="00D6127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1. Day 26 Overview</w:t>
      </w:r>
    </w:p>
    <w:p w14:paraId="2F8F71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During the bootcamp, students have learned how to build:</w:t>
      </w:r>
    </w:p>
    <w:p w14:paraId="2CF918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Canvas Apps</w:t>
      </w:r>
    </w:p>
    <w:p w14:paraId="6B22EB81" w14:textId="77777777" w:rsidR="007F66A8" w:rsidRPr="007F66A8" w:rsidRDefault="007F66A8" w:rsidP="007F66A8">
      <w:pPr>
        <w:rPr>
          <w:sz w:val="32"/>
          <w:szCs w:val="32"/>
        </w:rPr>
      </w:pPr>
    </w:p>
    <w:p w14:paraId="35B19D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Model-Driven Apps</w:t>
      </w:r>
    </w:p>
    <w:p w14:paraId="79E79964" w14:textId="77777777" w:rsidR="007F66A8" w:rsidRPr="007F66A8" w:rsidRDefault="007F66A8" w:rsidP="007F66A8">
      <w:pPr>
        <w:rPr>
          <w:sz w:val="32"/>
          <w:szCs w:val="32"/>
        </w:rPr>
      </w:pPr>
    </w:p>
    <w:p w14:paraId="44F48D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Automate Flows</w:t>
      </w:r>
    </w:p>
    <w:p w14:paraId="74E78714" w14:textId="77777777" w:rsidR="007F66A8" w:rsidRPr="007F66A8" w:rsidRDefault="007F66A8" w:rsidP="007F66A8">
      <w:pPr>
        <w:rPr>
          <w:sz w:val="32"/>
          <w:szCs w:val="32"/>
        </w:rPr>
      </w:pPr>
    </w:p>
    <w:p w14:paraId="71360C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BI Reports</w:t>
      </w:r>
    </w:p>
    <w:p w14:paraId="417E8C71" w14:textId="77777777" w:rsidR="007F66A8" w:rsidRPr="007F66A8" w:rsidRDefault="007F66A8" w:rsidP="007F66A8">
      <w:pPr>
        <w:rPr>
          <w:sz w:val="32"/>
          <w:szCs w:val="32"/>
        </w:rPr>
      </w:pPr>
    </w:p>
    <w:p w14:paraId="2EDEA0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Power Pages Sites</w:t>
      </w:r>
    </w:p>
    <w:p w14:paraId="2DBC1843" w14:textId="77777777" w:rsidR="007F66A8" w:rsidRPr="007F66A8" w:rsidRDefault="007F66A8" w:rsidP="007F66A8">
      <w:pPr>
        <w:rPr>
          <w:sz w:val="32"/>
          <w:szCs w:val="32"/>
        </w:rPr>
      </w:pPr>
    </w:p>
    <w:p w14:paraId="23FB86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Copilot Studio Agents</w:t>
      </w:r>
    </w:p>
    <w:p w14:paraId="0361C7E4" w14:textId="77777777" w:rsidR="007F66A8" w:rsidRPr="007F66A8" w:rsidRDefault="007F66A8" w:rsidP="007F66A8">
      <w:pPr>
        <w:rPr>
          <w:sz w:val="32"/>
          <w:szCs w:val="32"/>
        </w:rPr>
      </w:pPr>
    </w:p>
    <w:p w14:paraId="593E2E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Custom Connectors</w:t>
      </w:r>
    </w:p>
    <w:p w14:paraId="41925D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Now imagine an organization with:</w:t>
      </w:r>
    </w:p>
    <w:p w14:paraId="272159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2,000 Makers</w:t>
      </w:r>
    </w:p>
    <w:p w14:paraId="456988B9" w14:textId="77777777" w:rsidR="007F66A8" w:rsidRPr="007F66A8" w:rsidRDefault="007F66A8" w:rsidP="007F66A8">
      <w:pPr>
        <w:rPr>
          <w:sz w:val="32"/>
          <w:szCs w:val="32"/>
        </w:rPr>
      </w:pPr>
    </w:p>
    <w:p w14:paraId="7CAEFB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900 Apps</w:t>
      </w:r>
    </w:p>
    <w:p w14:paraId="60044B7A" w14:textId="77777777" w:rsidR="007F66A8" w:rsidRPr="007F66A8" w:rsidRDefault="007F66A8" w:rsidP="007F66A8">
      <w:pPr>
        <w:rPr>
          <w:sz w:val="32"/>
          <w:szCs w:val="32"/>
        </w:rPr>
      </w:pPr>
    </w:p>
    <w:p w14:paraId="1FD07C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1,500 Flows</w:t>
      </w:r>
    </w:p>
    <w:p w14:paraId="1C370503" w14:textId="77777777" w:rsidR="007F66A8" w:rsidRPr="007F66A8" w:rsidRDefault="007F66A8" w:rsidP="007F66A8">
      <w:pPr>
        <w:rPr>
          <w:sz w:val="32"/>
          <w:szCs w:val="32"/>
        </w:rPr>
      </w:pPr>
    </w:p>
    <w:p w14:paraId="05C803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80 Power Pages Sites</w:t>
      </w:r>
    </w:p>
    <w:p w14:paraId="6542F265" w14:textId="77777777" w:rsidR="007F66A8" w:rsidRPr="007F66A8" w:rsidRDefault="007F66A8" w:rsidP="007F66A8">
      <w:pPr>
        <w:rPr>
          <w:sz w:val="32"/>
          <w:szCs w:val="32"/>
        </w:rPr>
      </w:pPr>
    </w:p>
    <w:p w14:paraId="5459FD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120 Agents</w:t>
      </w:r>
    </w:p>
    <w:p w14:paraId="1B4C1A48" w14:textId="77777777" w:rsidR="007F66A8" w:rsidRPr="007F66A8" w:rsidRDefault="007F66A8" w:rsidP="007F66A8">
      <w:pPr>
        <w:rPr>
          <w:sz w:val="32"/>
          <w:szCs w:val="32"/>
        </w:rPr>
      </w:pPr>
    </w:p>
    <w:p w14:paraId="51990C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50 Custom Connectors</w:t>
      </w:r>
    </w:p>
    <w:p w14:paraId="778EF9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question changes from:</w:t>
      </w:r>
    </w:p>
    <w:p w14:paraId="42F69E6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Can we build it?</w:t>
      </w:r>
    </w:p>
    <w:p w14:paraId="0A28A8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to:</w:t>
      </w:r>
    </w:p>
    <w:p w14:paraId="54E519B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Can we govern it?</w:t>
      </w:r>
    </w:p>
    <w:p w14:paraId="74191D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343119A">
          <v:rect id="_x0000_i4605" style="width:0;height:1.5pt" o:hralign="center" o:hrstd="t" o:hr="t" fillcolor="#a0a0a0" stroked="f"/>
        </w:pict>
      </w:r>
    </w:p>
    <w:p w14:paraId="02891B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2. Today's Core Question</w:t>
      </w:r>
    </w:p>
    <w:p w14:paraId="60F11B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makes development:</w:t>
      </w:r>
    </w:p>
    <w:p w14:paraId="1CA8815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Fast.</w:t>
      </w:r>
    </w:p>
    <w:p w14:paraId="0777DF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 fast development without governance can produce:</w:t>
      </w:r>
    </w:p>
    <w:p w14:paraId="1CC017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Unknown owners</w:t>
      </w:r>
    </w:p>
    <w:p w14:paraId="10619FBC" w14:textId="77777777" w:rsidR="007F66A8" w:rsidRPr="007F66A8" w:rsidRDefault="007F66A8" w:rsidP="007F66A8">
      <w:pPr>
        <w:rPr>
          <w:sz w:val="32"/>
          <w:szCs w:val="32"/>
        </w:rPr>
      </w:pPr>
    </w:p>
    <w:p w14:paraId="0C39A6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Uncontrolled environments</w:t>
      </w:r>
    </w:p>
    <w:p w14:paraId="1AAA91A8" w14:textId="77777777" w:rsidR="007F66A8" w:rsidRPr="007F66A8" w:rsidRDefault="007F66A8" w:rsidP="007F66A8">
      <w:pPr>
        <w:rPr>
          <w:sz w:val="32"/>
          <w:szCs w:val="32"/>
        </w:rPr>
      </w:pPr>
    </w:p>
    <w:p w14:paraId="1CA28F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Sensitive-data exposure</w:t>
      </w:r>
    </w:p>
    <w:p w14:paraId="236082CC" w14:textId="77777777" w:rsidR="007F66A8" w:rsidRPr="007F66A8" w:rsidRDefault="007F66A8" w:rsidP="007F66A8">
      <w:pPr>
        <w:rPr>
          <w:sz w:val="32"/>
          <w:szCs w:val="32"/>
        </w:rPr>
      </w:pPr>
    </w:p>
    <w:p w14:paraId="48868F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Broken production apps</w:t>
      </w:r>
    </w:p>
    <w:p w14:paraId="6D351401" w14:textId="77777777" w:rsidR="007F66A8" w:rsidRPr="007F66A8" w:rsidRDefault="007F66A8" w:rsidP="007F66A8">
      <w:pPr>
        <w:rPr>
          <w:sz w:val="32"/>
          <w:szCs w:val="32"/>
        </w:rPr>
      </w:pPr>
    </w:p>
    <w:p w14:paraId="284D54B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Duplicate solutions</w:t>
      </w:r>
    </w:p>
    <w:p w14:paraId="39B6B430" w14:textId="77777777" w:rsidR="007F66A8" w:rsidRPr="007F66A8" w:rsidRDefault="007F66A8" w:rsidP="007F66A8">
      <w:pPr>
        <w:rPr>
          <w:sz w:val="32"/>
          <w:szCs w:val="32"/>
        </w:rPr>
      </w:pPr>
    </w:p>
    <w:p w14:paraId="312B5D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Unapproved connectors</w:t>
      </w:r>
    </w:p>
    <w:p w14:paraId="67AF871D" w14:textId="77777777" w:rsidR="007F66A8" w:rsidRPr="007F66A8" w:rsidRDefault="007F66A8" w:rsidP="007F66A8">
      <w:pPr>
        <w:rPr>
          <w:sz w:val="32"/>
          <w:szCs w:val="32"/>
        </w:rPr>
      </w:pPr>
    </w:p>
    <w:p w14:paraId="53DF4E8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Orphaned flows</w:t>
      </w:r>
    </w:p>
    <w:p w14:paraId="38D49FEF" w14:textId="77777777" w:rsidR="007F66A8" w:rsidRPr="007F66A8" w:rsidRDefault="007F66A8" w:rsidP="007F66A8">
      <w:pPr>
        <w:rPr>
          <w:sz w:val="32"/>
          <w:szCs w:val="32"/>
        </w:rPr>
      </w:pPr>
    </w:p>
    <w:p w14:paraId="500856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License surprises</w:t>
      </w:r>
    </w:p>
    <w:p w14:paraId="6AE02CE8" w14:textId="77777777" w:rsidR="007F66A8" w:rsidRPr="007F66A8" w:rsidRDefault="007F66A8" w:rsidP="007F66A8">
      <w:pPr>
        <w:rPr>
          <w:sz w:val="32"/>
          <w:szCs w:val="32"/>
        </w:rPr>
      </w:pPr>
    </w:p>
    <w:p w14:paraId="3527B19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support model</w:t>
      </w:r>
    </w:p>
    <w:p w14:paraId="4ED42074" w14:textId="77777777" w:rsidR="007F66A8" w:rsidRPr="007F66A8" w:rsidRDefault="007F66A8" w:rsidP="007F66A8">
      <w:pPr>
        <w:rPr>
          <w:sz w:val="32"/>
          <w:szCs w:val="32"/>
        </w:rPr>
      </w:pPr>
    </w:p>
    <w:p w14:paraId="3AEDE9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No deployment process</w:t>
      </w:r>
    </w:p>
    <w:p w14:paraId="543685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creates:</w:t>
      </w:r>
    </w:p>
    <w:p w14:paraId="4AB2ED8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Digital Guardrails.</w:t>
      </w:r>
    </w:p>
    <w:p w14:paraId="4D4E35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0738D5">
          <v:rect id="_x0000_i4606" style="width:0;height:1.5pt" o:hralign="center" o:hrstd="t" o:hr="t" fillcolor="#a0a0a0" stroked="f"/>
        </w:pict>
      </w:r>
    </w:p>
    <w:p w14:paraId="4C64359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3. Governance Is Not Blocking Makers</w:t>
      </w:r>
    </w:p>
    <w:p w14:paraId="3B69CF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Poor governance:</w:t>
      </w:r>
    </w:p>
    <w:p w14:paraId="6558D0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asks for access</w:t>
      </w:r>
    </w:p>
    <w:p w14:paraId="1B48FE9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5A5CC1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</w:t>
      </w:r>
    </w:p>
    <w:p w14:paraId="337723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says NO</w:t>
      </w:r>
    </w:p>
    <w:p w14:paraId="7C8BC9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19CEB5F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</w:t>
      </w:r>
    </w:p>
    <w:p w14:paraId="2A2753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creates spreadsheet workaround</w:t>
      </w:r>
    </w:p>
    <w:p w14:paraId="41C09A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Good governance:</w:t>
      </w:r>
    </w:p>
    <w:p w14:paraId="14E234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</w:t>
      </w:r>
    </w:p>
    <w:p w14:paraId="451219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|</w:t>
      </w:r>
    </w:p>
    <w:p w14:paraId="627038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v</w:t>
      </w:r>
    </w:p>
    <w:p w14:paraId="06439F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Approved Environment</w:t>
      </w:r>
    </w:p>
    <w:p w14:paraId="6B538A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|</w:t>
      </w:r>
    </w:p>
    <w:p w14:paraId="7EE3C2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v</w:t>
      </w:r>
    </w:p>
    <w:p w14:paraId="02A1086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Approved Connectors</w:t>
      </w:r>
    </w:p>
    <w:p w14:paraId="76CCB6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|</w:t>
      </w:r>
    </w:p>
    <w:p w14:paraId="26871C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v</w:t>
      </w:r>
    </w:p>
    <w:p w14:paraId="285B50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Clear Development Standards</w:t>
      </w:r>
    </w:p>
    <w:p w14:paraId="521EC2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|</w:t>
      </w:r>
    </w:p>
    <w:p w14:paraId="012AF6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v</w:t>
      </w:r>
    </w:p>
    <w:p w14:paraId="6847BB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 / ALM</w:t>
      </w:r>
    </w:p>
    <w:p w14:paraId="22DEA8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|</w:t>
      </w:r>
    </w:p>
    <w:p w14:paraId="52EA7B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v</w:t>
      </w:r>
    </w:p>
    <w:p w14:paraId="08943AD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</w:t>
      </w:r>
    </w:p>
    <w:p w14:paraId="39A2A5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31C0ED4">
          <v:rect id="_x0000_i4607" style="width:0;height:1.5pt" o:hralign="center" o:hrstd="t" o:hr="t" fillcolor="#a0a0a0" stroked="f"/>
        </w:pict>
      </w:r>
    </w:p>
    <w:p w14:paraId="2FBC6C9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4. Governance Objective</w:t>
      </w:r>
    </w:p>
    <w:p w14:paraId="6A9EDA8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 want:</w:t>
      </w:r>
    </w:p>
    <w:p w14:paraId="6B319E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ENABLE</w:t>
      </w:r>
    </w:p>
    <w:p w14:paraId="699B20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7F359E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PROTECT</w:t>
      </w:r>
    </w:p>
    <w:p w14:paraId="46FE16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1CA927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</w:t>
      </w:r>
    </w:p>
    <w:p w14:paraId="204E596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78C8A4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4457D1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simply:</w:t>
      </w:r>
    </w:p>
    <w:p w14:paraId="77FB73B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Restrict.</w:t>
      </w:r>
    </w:p>
    <w:p w14:paraId="049393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671D7D9">
          <v:rect id="_x0000_i4608" style="width:0;height:1.5pt" o:hralign="center" o:hrstd="t" o:hr="t" fillcolor="#a0a0a0" stroked="f"/>
        </w:pict>
      </w:r>
    </w:p>
    <w:p w14:paraId="2C8F0CF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5. Governance Architecture</w:t>
      </w:r>
    </w:p>
    <w:p w14:paraId="06F21E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             TENANT</w:t>
      </w:r>
    </w:p>
    <w:p w14:paraId="117C7D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|</w:t>
      </w:r>
    </w:p>
    <w:p w14:paraId="6FD98A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+-----------+-----------+</w:t>
      </w:r>
    </w:p>
    <w:p w14:paraId="07B346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|                       |</w:t>
      </w:r>
    </w:p>
    <w:p w14:paraId="0394CF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v                       v</w:t>
      </w:r>
    </w:p>
    <w:p w14:paraId="7EF3BC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TENANT SETTINGS        DATA POLICIES</w:t>
      </w:r>
    </w:p>
    <w:p w14:paraId="6796C8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|                       |</w:t>
      </w:r>
    </w:p>
    <w:p w14:paraId="1E9C29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+-----------+-----------+</w:t>
      </w:r>
    </w:p>
    <w:p w14:paraId="67DF99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|</w:t>
      </w:r>
    </w:p>
    <w:p w14:paraId="0816BC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v</w:t>
      </w:r>
    </w:p>
    <w:p w14:paraId="6B4053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ENVIRONMENT STRATEGY</w:t>
      </w:r>
    </w:p>
    <w:p w14:paraId="1DDC42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|</w:t>
      </w:r>
    </w:p>
    <w:p w14:paraId="25F8D6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+-------------+-------------+</w:t>
      </w:r>
    </w:p>
    <w:p w14:paraId="564E98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|             |             |</w:t>
      </w:r>
    </w:p>
    <w:p w14:paraId="202B57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v             v             v</w:t>
      </w:r>
    </w:p>
    <w:p w14:paraId="39D903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DEV           TEST          PROD</w:t>
      </w:r>
    </w:p>
    <w:p w14:paraId="55796D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|             |             |</w:t>
      </w:r>
    </w:p>
    <w:p w14:paraId="2E77FF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+-------------+-------------+</w:t>
      </w:r>
    </w:p>
    <w:p w14:paraId="4C87A6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|</w:t>
      </w:r>
    </w:p>
    <w:p w14:paraId="0AFBC5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v</w:t>
      </w:r>
    </w:p>
    <w:p w14:paraId="77E316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MANAGED ENVIRONMENTS</w:t>
      </w:r>
    </w:p>
    <w:p w14:paraId="5DE0AE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|</w:t>
      </w:r>
    </w:p>
    <w:p w14:paraId="0F8EF4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      +--------+--------+</w:t>
      </w:r>
    </w:p>
    <w:p w14:paraId="7A51C7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|                 |</w:t>
      </w:r>
    </w:p>
    <w:p w14:paraId="2E64CB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v                 v</w:t>
      </w:r>
    </w:p>
    <w:p w14:paraId="6BE951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MONITORING        GOVERNANCE</w:t>
      </w:r>
    </w:p>
    <w:p w14:paraId="70DEEF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|</w:t>
      </w:r>
    </w:p>
    <w:p w14:paraId="3398AB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v</w:t>
      </w:r>
    </w:p>
    <w:p w14:paraId="030748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CENTER OF EXCELLENCE</w:t>
      </w:r>
    </w:p>
    <w:p w14:paraId="497669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8726AFD">
          <v:rect id="_x0000_i4609" style="width:0;height:1.5pt" o:hralign="center" o:hrstd="t" o:hr="t" fillcolor="#a0a0a0" stroked="f"/>
        </w:pict>
      </w:r>
    </w:p>
    <w:p w14:paraId="5EAD4F5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6. Day 26 Learning Objectives</w:t>
      </w:r>
    </w:p>
    <w:p w14:paraId="39C9C0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Students should be able to:</w:t>
      </w:r>
    </w:p>
    <w:p w14:paraId="0BF29C2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Power Platform governance.</w:t>
      </w:r>
    </w:p>
    <w:p w14:paraId="755D20B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governance vs control.</w:t>
      </w:r>
    </w:p>
    <w:p w14:paraId="10BCEE3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tenant-level governance.</w:t>
      </w:r>
    </w:p>
    <w:p w14:paraId="3B0A7BE2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environment-level governance.</w:t>
      </w:r>
    </w:p>
    <w:p w14:paraId="1C3F5BC7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what an environment is.</w:t>
      </w:r>
    </w:p>
    <w:p w14:paraId="45B0B07E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why environments are security/lifecycle boundaries.</w:t>
      </w:r>
    </w:p>
    <w:p w14:paraId="266FAB64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Identify common environment types.</w:t>
      </w:r>
    </w:p>
    <w:p w14:paraId="250ED819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Default environment.</w:t>
      </w:r>
    </w:p>
    <w:p w14:paraId="4584F679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Production environment.</w:t>
      </w:r>
    </w:p>
    <w:p w14:paraId="18F04D10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Sandbox environment.</w:t>
      </w:r>
    </w:p>
    <w:p w14:paraId="55C90EC4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Developer environment.</w:t>
      </w:r>
    </w:p>
    <w:p w14:paraId="1D4858A3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Explain Trial environment.</w:t>
      </w:r>
    </w:p>
    <w:p w14:paraId="7B7D1A1C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Dataverse for Teams environment conceptually.</w:t>
      </w:r>
    </w:p>
    <w:p w14:paraId="095FAD8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Design an environment strategy.</w:t>
      </w:r>
    </w:p>
    <w:p w14:paraId="369078D8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Separate personal productivity from enterprise applications.</w:t>
      </w:r>
    </w:p>
    <w:p w14:paraId="5F78D2C7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Design DEV/TEST/PROD environments.</w:t>
      </w:r>
    </w:p>
    <w:p w14:paraId="393B141B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 security groups.</w:t>
      </w:r>
    </w:p>
    <w:p w14:paraId="2A7F144B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 Maker role.</w:t>
      </w:r>
    </w:p>
    <w:p w14:paraId="683A5BD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 Admin concepts.</w:t>
      </w:r>
    </w:p>
    <w:p w14:paraId="21E1EB5F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Power Platform Administrator role.</w:t>
      </w:r>
    </w:p>
    <w:p w14:paraId="730F720D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Apply least privilege to administration.</w:t>
      </w:r>
    </w:p>
    <w:p w14:paraId="3297550F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Managed Environments.</w:t>
      </w:r>
    </w:p>
    <w:p w14:paraId="72A6EF7F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Managed Environment licensing implications.</w:t>
      </w:r>
    </w:p>
    <w:p w14:paraId="093ECD2E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 Groups.</w:t>
      </w:r>
    </w:p>
    <w:p w14:paraId="495222DF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Design environment groups.</w:t>
      </w:r>
    </w:p>
    <w:p w14:paraId="6F10919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 Group Rules.</w:t>
      </w:r>
    </w:p>
    <w:p w14:paraId="69AE19C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Managed Environment sharing controls.</w:t>
      </w:r>
    </w:p>
    <w:p w14:paraId="571F0177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weekly usage insights.</w:t>
      </w:r>
    </w:p>
    <w:p w14:paraId="5B8811D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maker welcome content.</w:t>
      </w:r>
    </w:p>
    <w:p w14:paraId="0E213642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Solution Checker governance.</w:t>
      </w:r>
    </w:p>
    <w:p w14:paraId="2B2B2A97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Explain unmanaged customization controls conceptually.</w:t>
      </w:r>
    </w:p>
    <w:p w14:paraId="320DA79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 routing.</w:t>
      </w:r>
    </w:p>
    <w:p w14:paraId="50E22ECE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personal Developer environments.</w:t>
      </w:r>
    </w:p>
    <w:p w14:paraId="102A7978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multi-rule environment routing conceptually.</w:t>
      </w:r>
    </w:p>
    <w:p w14:paraId="4882A1E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Data Policies.</w:t>
      </w:r>
    </w:p>
    <w:p w14:paraId="5689BBF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Business connector group.</w:t>
      </w:r>
    </w:p>
    <w:p w14:paraId="7CFCAA2D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Non-Business connector group.</w:t>
      </w:r>
    </w:p>
    <w:p w14:paraId="04196A13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Blocked connector group.</w:t>
      </w:r>
    </w:p>
    <w:p w14:paraId="5E0719C4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why Business/Non-Business separation matters.</w:t>
      </w:r>
    </w:p>
    <w:p w14:paraId="51745D40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nonblockable connectors.</w:t>
      </w:r>
    </w:p>
    <w:p w14:paraId="782A5369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default connector classification.</w:t>
      </w:r>
    </w:p>
    <w:p w14:paraId="0ACEEA52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connector action controls.</w:t>
      </w:r>
    </w:p>
    <w:p w14:paraId="3EFFF2FA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endpoint filtering.</w:t>
      </w:r>
    </w:p>
    <w:p w14:paraId="7C193A9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Custom Connector governance.</w:t>
      </w:r>
    </w:p>
    <w:p w14:paraId="6EE9573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tenant-level data policies.</w:t>
      </w:r>
    </w:p>
    <w:p w14:paraId="08C2F6C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environment-level data policies.</w:t>
      </w:r>
    </w:p>
    <w:p w14:paraId="3A80F8A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policy precedence conceptually.</w:t>
      </w:r>
    </w:p>
    <w:p w14:paraId="00CFA41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Design a corporate connector classification.</w:t>
      </w:r>
    </w:p>
    <w:p w14:paraId="38D5D6A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tenant isolation.</w:t>
      </w:r>
    </w:p>
    <w:p w14:paraId="7E987A2A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cross-tenant connection risk.</w:t>
      </w:r>
    </w:p>
    <w:p w14:paraId="3A939D1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Explain security groups.</w:t>
      </w:r>
    </w:p>
    <w:p w14:paraId="4BFE2A5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sharing limits.</w:t>
      </w:r>
    </w:p>
    <w:p w14:paraId="70AAFACF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app oversharing.</w:t>
      </w:r>
    </w:p>
    <w:p w14:paraId="6A64C1AC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orphaned apps/flows.</w:t>
      </w:r>
    </w:p>
    <w:p w14:paraId="3666C1AC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why owner departure is operational risk.</w:t>
      </w:r>
    </w:p>
    <w:p w14:paraId="1F20A353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Use Power Platform Inventory conceptually.</w:t>
      </w:r>
    </w:p>
    <w:p w14:paraId="422677B3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Identify inventory resource types.</w:t>
      </w:r>
    </w:p>
    <w:p w14:paraId="58CAF1FB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business-criticality classification.</w:t>
      </w:r>
    </w:p>
    <w:p w14:paraId="7CB20FDC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resource ownership.</w:t>
      </w:r>
    </w:p>
    <w:p w14:paraId="5617576B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support ownership.</w:t>
      </w:r>
    </w:p>
    <w:p w14:paraId="58817E4F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monitoring responsibilities.</w:t>
      </w:r>
    </w:p>
    <w:p w14:paraId="7AD77FC0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capacity governance.</w:t>
      </w:r>
    </w:p>
    <w:p w14:paraId="384CEDE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licensing governance.</w:t>
      </w:r>
    </w:p>
    <w:p w14:paraId="7A4F61D9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maker onboarding.</w:t>
      </w:r>
    </w:p>
    <w:p w14:paraId="5269C51B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maker welcome content.</w:t>
      </w:r>
    </w:p>
    <w:p w14:paraId="3EBB7FA4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production readiness.</w:t>
      </w:r>
    </w:p>
    <w:p w14:paraId="3A1C807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Center of Excellence.</w:t>
      </w:r>
    </w:p>
    <w:p w14:paraId="7278E616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Explain CoE roles.</w:t>
      </w:r>
    </w:p>
    <w:p w14:paraId="231FD52D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current CoE Starter Kit status.</w:t>
      </w:r>
    </w:p>
    <w:p w14:paraId="1741EA81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Design a governance operating model.</w:t>
      </w:r>
    </w:p>
    <w:p w14:paraId="56CE1175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Create a governance maturity model.</w:t>
      </w:r>
    </w:p>
    <w:p w14:paraId="3A8090FE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Create a production intake process.</w:t>
      </w:r>
    </w:p>
    <w:p w14:paraId="714731CB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Create an application classification framework.</w:t>
      </w:r>
    </w:p>
    <w:p w14:paraId="534E2A90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Create a governance checklist.</w:t>
      </w:r>
    </w:p>
    <w:p w14:paraId="78C3ACDA" w14:textId="77777777" w:rsidR="007F66A8" w:rsidRPr="007F66A8" w:rsidRDefault="007F66A8" w:rsidP="007F66A8">
      <w:pPr>
        <w:numPr>
          <w:ilvl w:val="0"/>
          <w:numId w:val="31"/>
        </w:numPr>
        <w:rPr>
          <w:sz w:val="32"/>
          <w:szCs w:val="32"/>
        </w:rPr>
      </w:pPr>
      <w:r w:rsidRPr="007F66A8">
        <w:rPr>
          <w:sz w:val="32"/>
          <w:szCs w:val="32"/>
        </w:rPr>
        <w:t>Prepare for Day 27 ALM.</w:t>
      </w:r>
    </w:p>
    <w:p w14:paraId="05CB1F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87F2681">
          <v:rect id="_x0000_i4610" style="width:0;height:1.5pt" o:hralign="center" o:hrstd="t" o:hr="t" fillcolor="#a0a0a0" stroked="f"/>
        </w:pict>
      </w:r>
    </w:p>
    <w:p w14:paraId="5C85737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7. Day 26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5792"/>
      </w:tblGrid>
      <w:tr w:rsidR="007F66A8" w:rsidRPr="007F66A8" w14:paraId="1669C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1B2F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D3E9F15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7F66A8" w:rsidRPr="007F66A8" w14:paraId="3A7E7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93F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21F476C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Governance Fundamentals</w:t>
            </w:r>
          </w:p>
        </w:tc>
      </w:tr>
      <w:tr w:rsidR="007F66A8" w:rsidRPr="007F66A8" w14:paraId="1C2C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746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00:15–00:35</w:t>
            </w:r>
          </w:p>
        </w:tc>
        <w:tc>
          <w:tcPr>
            <w:tcW w:w="0" w:type="auto"/>
            <w:vAlign w:val="center"/>
            <w:hideMark/>
          </w:tcPr>
          <w:p w14:paraId="6DB6E2F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Environment Strategy</w:t>
            </w:r>
          </w:p>
        </w:tc>
      </w:tr>
      <w:tr w:rsidR="007F66A8" w:rsidRPr="007F66A8" w14:paraId="2D79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7D8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00:35–00:50</w:t>
            </w:r>
          </w:p>
        </w:tc>
        <w:tc>
          <w:tcPr>
            <w:tcW w:w="0" w:type="auto"/>
            <w:vAlign w:val="center"/>
            <w:hideMark/>
          </w:tcPr>
          <w:p w14:paraId="2539979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Managed Environments &amp; Groups</w:t>
            </w:r>
          </w:p>
        </w:tc>
      </w:tr>
      <w:tr w:rsidR="007F66A8" w:rsidRPr="007F66A8" w14:paraId="64AA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1DD2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00:50–01:10</w:t>
            </w:r>
          </w:p>
        </w:tc>
        <w:tc>
          <w:tcPr>
            <w:tcW w:w="0" w:type="auto"/>
            <w:vAlign w:val="center"/>
            <w:hideMark/>
          </w:tcPr>
          <w:p w14:paraId="3F2AB69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Data Policies &amp; Connector Governance</w:t>
            </w:r>
          </w:p>
        </w:tc>
      </w:tr>
      <w:tr w:rsidR="007F66A8" w:rsidRPr="007F66A8" w14:paraId="5A80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1C2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01:10–01:22</w:t>
            </w:r>
          </w:p>
        </w:tc>
        <w:tc>
          <w:tcPr>
            <w:tcW w:w="0" w:type="auto"/>
            <w:vAlign w:val="center"/>
            <w:hideMark/>
          </w:tcPr>
          <w:p w14:paraId="6BEF684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Identity, Security Groups &amp; Sharing</w:t>
            </w:r>
          </w:p>
        </w:tc>
      </w:tr>
      <w:tr w:rsidR="007F66A8" w:rsidRPr="007F66A8" w14:paraId="73F81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844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01:22–01:37</w:t>
            </w:r>
          </w:p>
        </w:tc>
        <w:tc>
          <w:tcPr>
            <w:tcW w:w="0" w:type="auto"/>
            <w:vAlign w:val="center"/>
            <w:hideMark/>
          </w:tcPr>
          <w:p w14:paraId="2DA6D2F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Inventory, Ownership &amp; Monitoring</w:t>
            </w:r>
          </w:p>
        </w:tc>
      </w:tr>
      <w:tr w:rsidR="007F66A8" w:rsidRPr="007F66A8" w14:paraId="34541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AF0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01:37–01:48</w:t>
            </w:r>
          </w:p>
        </w:tc>
        <w:tc>
          <w:tcPr>
            <w:tcW w:w="0" w:type="auto"/>
            <w:vAlign w:val="center"/>
            <w:hideMark/>
          </w:tcPr>
          <w:p w14:paraId="3FF4FB2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Center of Excellence</w:t>
            </w:r>
          </w:p>
        </w:tc>
      </w:tr>
      <w:tr w:rsidR="007F66A8" w:rsidRPr="007F66A8" w14:paraId="1932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9F7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01:48–01:56</w:t>
            </w:r>
          </w:p>
        </w:tc>
        <w:tc>
          <w:tcPr>
            <w:tcW w:w="0" w:type="auto"/>
            <w:vAlign w:val="center"/>
            <w:hideMark/>
          </w:tcPr>
          <w:p w14:paraId="08DCC9B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Enterprise Governance Blueprint</w:t>
            </w:r>
          </w:p>
        </w:tc>
      </w:tr>
      <w:tr w:rsidR="007F66A8" w:rsidRPr="007F66A8" w14:paraId="4381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F6B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01:56–02:00</w:t>
            </w:r>
          </w:p>
        </w:tc>
        <w:tc>
          <w:tcPr>
            <w:tcW w:w="0" w:type="auto"/>
            <w:vAlign w:val="center"/>
            <w:hideMark/>
          </w:tcPr>
          <w:p w14:paraId="6DA08E5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Assessment &amp; Day 27 Preparation</w:t>
            </w:r>
          </w:p>
        </w:tc>
      </w:tr>
    </w:tbl>
    <w:p w14:paraId="52CA84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0F4FE5A">
          <v:rect id="_x0000_i4611" style="width:0;height:1.5pt" o:hralign="center" o:hrstd="t" o:hr="t" fillcolor="#a0a0a0" stroked="f"/>
        </w:pict>
      </w:r>
    </w:p>
    <w:p w14:paraId="3E5930F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 — WHAT IS GOVERNANCE?</w:t>
      </w:r>
    </w:p>
    <w:p w14:paraId="7EB748A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8. Governance</w:t>
      </w:r>
    </w:p>
    <w:p w14:paraId="586BAE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defines:</w:t>
      </w:r>
    </w:p>
    <w:p w14:paraId="35FFF7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How Power Platform is safely adopted, operated, monitored, and supported.</w:t>
      </w:r>
    </w:p>
    <w:p w14:paraId="37BBED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61CE9437">
          <v:rect id="_x0000_i4612" style="width:0;height:1.5pt" o:hralign="center" o:hrstd="t" o:hr="t" fillcolor="#a0a0a0" stroked="f"/>
        </w:pict>
      </w:r>
    </w:p>
    <w:p w14:paraId="3F90060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9. Governance Answers</w:t>
      </w:r>
    </w:p>
    <w:p w14:paraId="1344F4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can create environments?</w:t>
      </w:r>
    </w:p>
    <w:p w14:paraId="5775A1AF" w14:textId="77777777" w:rsidR="007F66A8" w:rsidRPr="007F66A8" w:rsidRDefault="007F66A8" w:rsidP="007F66A8">
      <w:pPr>
        <w:rPr>
          <w:sz w:val="32"/>
          <w:szCs w:val="32"/>
        </w:rPr>
      </w:pPr>
    </w:p>
    <w:p w14:paraId="56C892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should makers build?</w:t>
      </w:r>
    </w:p>
    <w:p w14:paraId="679B2134" w14:textId="77777777" w:rsidR="007F66A8" w:rsidRPr="007F66A8" w:rsidRDefault="007F66A8" w:rsidP="007F66A8">
      <w:pPr>
        <w:rPr>
          <w:sz w:val="32"/>
          <w:szCs w:val="32"/>
        </w:rPr>
      </w:pPr>
    </w:p>
    <w:p w14:paraId="4555B5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connectors can be used?</w:t>
      </w:r>
    </w:p>
    <w:p w14:paraId="04241257" w14:textId="77777777" w:rsidR="007F66A8" w:rsidRPr="007F66A8" w:rsidRDefault="007F66A8" w:rsidP="007F66A8">
      <w:pPr>
        <w:rPr>
          <w:sz w:val="32"/>
          <w:szCs w:val="32"/>
        </w:rPr>
      </w:pPr>
    </w:p>
    <w:p w14:paraId="76E034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owns production applications?</w:t>
      </w:r>
    </w:p>
    <w:p w14:paraId="125381FD" w14:textId="77777777" w:rsidR="007F66A8" w:rsidRPr="007F66A8" w:rsidRDefault="007F66A8" w:rsidP="007F66A8">
      <w:pPr>
        <w:rPr>
          <w:sz w:val="32"/>
          <w:szCs w:val="32"/>
        </w:rPr>
      </w:pPr>
    </w:p>
    <w:p w14:paraId="28AE863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How are apps deployed?</w:t>
      </w:r>
    </w:p>
    <w:p w14:paraId="4A602534" w14:textId="77777777" w:rsidR="007F66A8" w:rsidRPr="007F66A8" w:rsidRDefault="007F66A8" w:rsidP="007F66A8">
      <w:pPr>
        <w:rPr>
          <w:sz w:val="32"/>
          <w:szCs w:val="32"/>
        </w:rPr>
      </w:pPr>
    </w:p>
    <w:p w14:paraId="658016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monitors failures?</w:t>
      </w:r>
    </w:p>
    <w:p w14:paraId="7DE57791" w14:textId="77777777" w:rsidR="007F66A8" w:rsidRPr="007F66A8" w:rsidRDefault="007F66A8" w:rsidP="007F66A8">
      <w:pPr>
        <w:rPr>
          <w:sz w:val="32"/>
          <w:szCs w:val="32"/>
        </w:rPr>
      </w:pPr>
    </w:p>
    <w:p w14:paraId="6728FA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happens when an owner leaves?</w:t>
      </w:r>
    </w:p>
    <w:p w14:paraId="2A2B41F4" w14:textId="77777777" w:rsidR="007F66A8" w:rsidRPr="007F66A8" w:rsidRDefault="007F66A8" w:rsidP="007F66A8">
      <w:pPr>
        <w:rPr>
          <w:sz w:val="32"/>
          <w:szCs w:val="32"/>
        </w:rPr>
      </w:pPr>
    </w:p>
    <w:p w14:paraId="588DE4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apps are business critical?</w:t>
      </w:r>
    </w:p>
    <w:p w14:paraId="5677E844" w14:textId="77777777" w:rsidR="007F66A8" w:rsidRPr="007F66A8" w:rsidRDefault="007F66A8" w:rsidP="007F66A8">
      <w:pPr>
        <w:rPr>
          <w:sz w:val="32"/>
          <w:szCs w:val="32"/>
        </w:rPr>
      </w:pPr>
    </w:p>
    <w:p w14:paraId="511668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approves new Custom Connectors?</w:t>
      </w:r>
    </w:p>
    <w:p w14:paraId="63C4E97F" w14:textId="77777777" w:rsidR="007F66A8" w:rsidRPr="007F66A8" w:rsidRDefault="007F66A8" w:rsidP="007F66A8">
      <w:pPr>
        <w:rPr>
          <w:sz w:val="32"/>
          <w:szCs w:val="32"/>
        </w:rPr>
      </w:pPr>
    </w:p>
    <w:p w14:paraId="143EA8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How do we protect company data?</w:t>
      </w:r>
    </w:p>
    <w:p w14:paraId="42CC1C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D18F3CC">
          <v:rect id="_x0000_i4613" style="width:0;height:1.5pt" o:hralign="center" o:hrstd="t" o:hr="t" fillcolor="#a0a0a0" stroked="f"/>
        </w:pict>
      </w:r>
    </w:p>
    <w:p w14:paraId="2B7F2A8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10. Governance Is Broader Than Security</w:t>
      </w:r>
    </w:p>
    <w:p w14:paraId="488E98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is one component.</w:t>
      </w:r>
    </w:p>
    <w:p w14:paraId="218576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also includes:</w:t>
      </w:r>
    </w:p>
    <w:p w14:paraId="180CCF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Lifecycle</w:t>
      </w:r>
    </w:p>
    <w:p w14:paraId="3E8D5B65" w14:textId="77777777" w:rsidR="007F66A8" w:rsidRPr="007F66A8" w:rsidRDefault="007F66A8" w:rsidP="007F66A8">
      <w:pPr>
        <w:rPr>
          <w:sz w:val="32"/>
          <w:szCs w:val="32"/>
        </w:rPr>
      </w:pPr>
    </w:p>
    <w:p w14:paraId="4FF7FC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</w:t>
      </w:r>
    </w:p>
    <w:p w14:paraId="77A60BAE" w14:textId="77777777" w:rsidR="007F66A8" w:rsidRPr="007F66A8" w:rsidRDefault="007F66A8" w:rsidP="007F66A8">
      <w:pPr>
        <w:rPr>
          <w:sz w:val="32"/>
          <w:szCs w:val="32"/>
        </w:rPr>
      </w:pPr>
    </w:p>
    <w:p w14:paraId="381B1C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Operations</w:t>
      </w:r>
    </w:p>
    <w:p w14:paraId="0319AD30" w14:textId="77777777" w:rsidR="007F66A8" w:rsidRPr="007F66A8" w:rsidRDefault="007F66A8" w:rsidP="007F66A8">
      <w:pPr>
        <w:rPr>
          <w:sz w:val="32"/>
          <w:szCs w:val="32"/>
        </w:rPr>
      </w:pPr>
    </w:p>
    <w:p w14:paraId="0B15BD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Compliance</w:t>
      </w:r>
    </w:p>
    <w:p w14:paraId="5C152C54" w14:textId="77777777" w:rsidR="007F66A8" w:rsidRPr="007F66A8" w:rsidRDefault="007F66A8" w:rsidP="007F66A8">
      <w:pPr>
        <w:rPr>
          <w:sz w:val="32"/>
          <w:szCs w:val="32"/>
        </w:rPr>
      </w:pPr>
    </w:p>
    <w:p w14:paraId="335271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Licensing</w:t>
      </w:r>
    </w:p>
    <w:p w14:paraId="7CCB4C70" w14:textId="77777777" w:rsidR="007F66A8" w:rsidRPr="007F66A8" w:rsidRDefault="007F66A8" w:rsidP="007F66A8">
      <w:pPr>
        <w:rPr>
          <w:sz w:val="32"/>
          <w:szCs w:val="32"/>
        </w:rPr>
      </w:pPr>
    </w:p>
    <w:p w14:paraId="1E4067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27C18CB2" w14:textId="77777777" w:rsidR="007F66A8" w:rsidRPr="007F66A8" w:rsidRDefault="007F66A8" w:rsidP="007F66A8">
      <w:pPr>
        <w:rPr>
          <w:sz w:val="32"/>
          <w:szCs w:val="32"/>
        </w:rPr>
      </w:pPr>
    </w:p>
    <w:p w14:paraId="473F60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Architecture</w:t>
      </w:r>
    </w:p>
    <w:p w14:paraId="65652406" w14:textId="77777777" w:rsidR="007F66A8" w:rsidRPr="007F66A8" w:rsidRDefault="007F66A8" w:rsidP="007F66A8">
      <w:pPr>
        <w:rPr>
          <w:sz w:val="32"/>
          <w:szCs w:val="32"/>
        </w:rPr>
      </w:pPr>
    </w:p>
    <w:p w14:paraId="7423F6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Standards</w:t>
      </w:r>
    </w:p>
    <w:p w14:paraId="22A57AA6" w14:textId="77777777" w:rsidR="007F66A8" w:rsidRPr="007F66A8" w:rsidRDefault="007F66A8" w:rsidP="007F66A8">
      <w:pPr>
        <w:rPr>
          <w:sz w:val="32"/>
          <w:szCs w:val="32"/>
        </w:rPr>
      </w:pPr>
    </w:p>
    <w:p w14:paraId="415EEA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</w:t>
      </w:r>
    </w:p>
    <w:p w14:paraId="7148B3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14DAF93">
          <v:rect id="_x0000_i4614" style="width:0;height:1.5pt" o:hralign="center" o:hrstd="t" o:hr="t" fillcolor="#a0a0a0" stroked="f"/>
        </w:pict>
      </w:r>
    </w:p>
    <w:p w14:paraId="0D279C9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11. Governance Is Not One Setting</w:t>
      </w:r>
    </w:p>
    <w:p w14:paraId="43AE24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There is no button:</w:t>
      </w:r>
    </w:p>
    <w:p w14:paraId="0AB50A4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Enable Governance</w:t>
      </w:r>
    </w:p>
    <w:p w14:paraId="5E5721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is a combination of:</w:t>
      </w:r>
    </w:p>
    <w:p w14:paraId="4FB1D1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Platform configuration</w:t>
      </w:r>
    </w:p>
    <w:p w14:paraId="73CFC3B8" w14:textId="77777777" w:rsidR="007F66A8" w:rsidRPr="007F66A8" w:rsidRDefault="007F66A8" w:rsidP="007F66A8">
      <w:pPr>
        <w:rPr>
          <w:sz w:val="32"/>
          <w:szCs w:val="32"/>
        </w:rPr>
      </w:pPr>
    </w:p>
    <w:p w14:paraId="04945A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Policies</w:t>
      </w:r>
    </w:p>
    <w:p w14:paraId="4A5C5B36" w14:textId="77777777" w:rsidR="007F66A8" w:rsidRPr="007F66A8" w:rsidRDefault="007F66A8" w:rsidP="007F66A8">
      <w:pPr>
        <w:rPr>
          <w:sz w:val="32"/>
          <w:szCs w:val="32"/>
        </w:rPr>
      </w:pPr>
    </w:p>
    <w:p w14:paraId="5423F8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Processes</w:t>
      </w:r>
    </w:p>
    <w:p w14:paraId="0310073E" w14:textId="77777777" w:rsidR="007F66A8" w:rsidRPr="007F66A8" w:rsidRDefault="007F66A8" w:rsidP="007F66A8">
      <w:pPr>
        <w:rPr>
          <w:sz w:val="32"/>
          <w:szCs w:val="32"/>
        </w:rPr>
      </w:pPr>
    </w:p>
    <w:p w14:paraId="18F282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People</w:t>
      </w:r>
    </w:p>
    <w:p w14:paraId="2A900169" w14:textId="77777777" w:rsidR="007F66A8" w:rsidRPr="007F66A8" w:rsidRDefault="007F66A8" w:rsidP="007F66A8">
      <w:pPr>
        <w:rPr>
          <w:sz w:val="32"/>
          <w:szCs w:val="32"/>
        </w:rPr>
      </w:pPr>
    </w:p>
    <w:p w14:paraId="7192DF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2AA66012" w14:textId="77777777" w:rsidR="007F66A8" w:rsidRPr="007F66A8" w:rsidRDefault="007F66A8" w:rsidP="007F66A8">
      <w:pPr>
        <w:rPr>
          <w:sz w:val="32"/>
          <w:szCs w:val="32"/>
        </w:rPr>
      </w:pPr>
    </w:p>
    <w:p w14:paraId="4BC050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Standards</w:t>
      </w:r>
    </w:p>
    <w:p w14:paraId="2BDD47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C558BC5">
          <v:rect id="_x0000_i4615" style="width:0;height:1.5pt" o:hralign="center" o:hrstd="t" o:hr="t" fillcolor="#a0a0a0" stroked="f"/>
        </w:pict>
      </w:r>
    </w:p>
    <w:p w14:paraId="62FA62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 — DIGITAL GUARDRAILS</w:t>
      </w:r>
    </w:p>
    <w:p w14:paraId="3AA996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12. Guardrail</w:t>
      </w:r>
    </w:p>
    <w:p w14:paraId="16EEDB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guardrail defines:</w:t>
      </w:r>
    </w:p>
    <w:p w14:paraId="646C4D9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Safe boundaries</w:t>
      </w:r>
    </w:p>
    <w:p w14:paraId="29EA34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inside which makers can build.</w:t>
      </w:r>
    </w:p>
    <w:p w14:paraId="18E3B8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8DFD796">
          <v:rect id="_x0000_i4616" style="width:0;height:1.5pt" o:hralign="center" o:hrstd="t" o:hr="t" fillcolor="#a0a0a0" stroked="f"/>
        </w:pict>
      </w:r>
    </w:p>
    <w:p w14:paraId="733BD8A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13. Road Analogy</w:t>
      </w:r>
    </w:p>
    <w:p w14:paraId="59F2B7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A guardrail doesn't prevent:</w:t>
      </w:r>
    </w:p>
    <w:p w14:paraId="4F6A7B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Driving.</w:t>
      </w:r>
    </w:p>
    <w:p w14:paraId="431036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reduces:</w:t>
      </w:r>
    </w:p>
    <w:p w14:paraId="5FF7D55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Dangerous outcomes.</w:t>
      </w:r>
    </w:p>
    <w:p w14:paraId="41C135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E5E7938">
          <v:rect id="_x0000_i4617" style="width:0;height:1.5pt" o:hralign="center" o:hrstd="t" o:hr="t" fillcolor="#a0a0a0" stroked="f"/>
        </w:pict>
      </w:r>
    </w:p>
    <w:p w14:paraId="2C395A8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14. Power Platform Guardrail Example</w:t>
      </w:r>
    </w:p>
    <w:p w14:paraId="2F52C6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may:</w:t>
      </w:r>
    </w:p>
    <w:p w14:paraId="158ABE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 personal productivity App</w:t>
      </w:r>
    </w:p>
    <w:p w14:paraId="06CBD5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inside:</w:t>
      </w:r>
    </w:p>
    <w:p w14:paraId="54C2DC3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Developer Environment.</w:t>
      </w:r>
    </w:p>
    <w:p w14:paraId="528608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 production customer-data App must:</w:t>
      </w:r>
    </w:p>
    <w:p w14:paraId="7B0FB2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 managed DEV environment</w:t>
      </w:r>
    </w:p>
    <w:p w14:paraId="242F52EE" w14:textId="77777777" w:rsidR="007F66A8" w:rsidRPr="007F66A8" w:rsidRDefault="007F66A8" w:rsidP="007F66A8">
      <w:pPr>
        <w:rPr>
          <w:sz w:val="32"/>
          <w:szCs w:val="32"/>
        </w:rPr>
      </w:pPr>
    </w:p>
    <w:p w14:paraId="468D27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Pass review</w:t>
      </w:r>
    </w:p>
    <w:p w14:paraId="30367461" w14:textId="77777777" w:rsidR="007F66A8" w:rsidRPr="007F66A8" w:rsidRDefault="007F66A8" w:rsidP="007F66A8">
      <w:pPr>
        <w:rPr>
          <w:sz w:val="32"/>
          <w:szCs w:val="32"/>
        </w:rPr>
      </w:pPr>
    </w:p>
    <w:p w14:paraId="341B70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 approved connectors</w:t>
      </w:r>
    </w:p>
    <w:p w14:paraId="1BC1427B" w14:textId="77777777" w:rsidR="007F66A8" w:rsidRPr="007F66A8" w:rsidRDefault="007F66A8" w:rsidP="007F66A8">
      <w:pPr>
        <w:rPr>
          <w:sz w:val="32"/>
          <w:szCs w:val="32"/>
        </w:rPr>
      </w:pPr>
    </w:p>
    <w:p w14:paraId="60201C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 Solutions</w:t>
      </w:r>
    </w:p>
    <w:p w14:paraId="4AE52291" w14:textId="77777777" w:rsidR="007F66A8" w:rsidRPr="007F66A8" w:rsidRDefault="007F66A8" w:rsidP="007F66A8">
      <w:pPr>
        <w:rPr>
          <w:sz w:val="32"/>
          <w:szCs w:val="32"/>
        </w:rPr>
      </w:pPr>
    </w:p>
    <w:p w14:paraId="536BEE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Deploy through ALM</w:t>
      </w:r>
    </w:p>
    <w:p w14:paraId="6E98D0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95D507B">
          <v:rect id="_x0000_i4618" style="width:0;height:1.5pt" o:hralign="center" o:hrstd="t" o:hr="t" fillcolor="#a0a0a0" stroked="f"/>
        </w:pict>
      </w:r>
    </w:p>
    <w:p w14:paraId="777FCB2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15. Different Risk = Different Governance</w:t>
      </w:r>
    </w:p>
    <w:p w14:paraId="7CA223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PERSONAL TO-DO APP</w:t>
      </w:r>
    </w:p>
    <w:p w14:paraId="7326F8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doesn't need the same governance as:</w:t>
      </w:r>
    </w:p>
    <w:p w14:paraId="390C6D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PAYROLL APPLICATION.</w:t>
      </w:r>
    </w:p>
    <w:p w14:paraId="2CD5AC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BE55154">
          <v:rect id="_x0000_i4619" style="width:0;height:1.5pt" o:hralign="center" o:hrstd="t" o:hr="t" fillcolor="#a0a0a0" stroked="f"/>
        </w:pict>
      </w:r>
    </w:p>
    <w:p w14:paraId="1C3DDE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 — APPLICATION CLASSIFICATION</w:t>
      </w:r>
    </w:p>
    <w:p w14:paraId="0C7B970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16. Create Four Classes</w:t>
      </w:r>
    </w:p>
    <w:p w14:paraId="7C5D8AE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 today's governance blueprint:</w:t>
      </w:r>
    </w:p>
    <w:p w14:paraId="2BA6DC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 1</w:t>
      </w:r>
    </w:p>
    <w:p w14:paraId="3B5E06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Productivity</w:t>
      </w:r>
    </w:p>
    <w:p w14:paraId="2127AEFA" w14:textId="77777777" w:rsidR="007F66A8" w:rsidRPr="007F66A8" w:rsidRDefault="007F66A8" w:rsidP="007F66A8">
      <w:pPr>
        <w:rPr>
          <w:sz w:val="32"/>
          <w:szCs w:val="32"/>
        </w:rPr>
      </w:pPr>
    </w:p>
    <w:p w14:paraId="0A706A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 2</w:t>
      </w:r>
    </w:p>
    <w:p w14:paraId="15AC43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Team / Departmental</w:t>
      </w:r>
    </w:p>
    <w:p w14:paraId="0CB7B1E6" w14:textId="77777777" w:rsidR="007F66A8" w:rsidRPr="007F66A8" w:rsidRDefault="007F66A8" w:rsidP="007F66A8">
      <w:pPr>
        <w:rPr>
          <w:sz w:val="32"/>
          <w:szCs w:val="32"/>
        </w:rPr>
      </w:pPr>
    </w:p>
    <w:p w14:paraId="7E3078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 3</w:t>
      </w:r>
    </w:p>
    <w:p w14:paraId="24823C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Critical</w:t>
      </w:r>
    </w:p>
    <w:p w14:paraId="334BF0E7" w14:textId="77777777" w:rsidR="007F66A8" w:rsidRPr="007F66A8" w:rsidRDefault="007F66A8" w:rsidP="007F66A8">
      <w:pPr>
        <w:rPr>
          <w:sz w:val="32"/>
          <w:szCs w:val="32"/>
        </w:rPr>
      </w:pPr>
    </w:p>
    <w:p w14:paraId="0365A4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 4</w:t>
      </w:r>
    </w:p>
    <w:p w14:paraId="6D5A75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/ Regulated</w:t>
      </w:r>
    </w:p>
    <w:p w14:paraId="42500D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76DEAC5">
          <v:rect id="_x0000_i4620" style="width:0;height:1.5pt" o:hralign="center" o:hrstd="t" o:hr="t" fillcolor="#a0a0a0" stroked="f"/>
        </w:pict>
      </w:r>
    </w:p>
    <w:p w14:paraId="141C59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17. Class 1</w:t>
      </w:r>
    </w:p>
    <w:p w14:paraId="1E8F87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034D46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task tracker</w:t>
      </w:r>
    </w:p>
    <w:p w14:paraId="46A16356" w14:textId="77777777" w:rsidR="007F66A8" w:rsidRPr="007F66A8" w:rsidRDefault="007F66A8" w:rsidP="007F66A8">
      <w:pPr>
        <w:rPr>
          <w:sz w:val="32"/>
          <w:szCs w:val="32"/>
        </w:rPr>
      </w:pPr>
    </w:p>
    <w:p w14:paraId="386CBD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Small reminder flow</w:t>
      </w:r>
    </w:p>
    <w:p w14:paraId="3EB561C0" w14:textId="77777777" w:rsidR="007F66A8" w:rsidRPr="007F66A8" w:rsidRDefault="007F66A8" w:rsidP="007F66A8">
      <w:pPr>
        <w:rPr>
          <w:sz w:val="32"/>
          <w:szCs w:val="32"/>
        </w:rPr>
      </w:pPr>
    </w:p>
    <w:p w14:paraId="4F73DC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Individual productivity utility</w:t>
      </w:r>
    </w:p>
    <w:p w14:paraId="2AE53E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Characteristics:</w:t>
      </w:r>
    </w:p>
    <w:p w14:paraId="3797A4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Few users</w:t>
      </w:r>
    </w:p>
    <w:p w14:paraId="4F87D2C0" w14:textId="77777777" w:rsidR="007F66A8" w:rsidRPr="007F66A8" w:rsidRDefault="007F66A8" w:rsidP="007F66A8">
      <w:pPr>
        <w:rPr>
          <w:sz w:val="32"/>
          <w:szCs w:val="32"/>
        </w:rPr>
      </w:pPr>
    </w:p>
    <w:p w14:paraId="28ACFE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Low business impact</w:t>
      </w:r>
    </w:p>
    <w:p w14:paraId="0FA653B5" w14:textId="77777777" w:rsidR="007F66A8" w:rsidRPr="007F66A8" w:rsidRDefault="007F66A8" w:rsidP="007F66A8">
      <w:pPr>
        <w:rPr>
          <w:sz w:val="32"/>
          <w:szCs w:val="32"/>
        </w:rPr>
      </w:pPr>
    </w:p>
    <w:p w14:paraId="7AE603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sensitive business data</w:t>
      </w:r>
    </w:p>
    <w:p w14:paraId="65138BB7" w14:textId="77777777" w:rsidR="007F66A8" w:rsidRPr="007F66A8" w:rsidRDefault="007F66A8" w:rsidP="007F66A8">
      <w:pPr>
        <w:rPr>
          <w:sz w:val="32"/>
          <w:szCs w:val="32"/>
        </w:rPr>
      </w:pPr>
    </w:p>
    <w:p w14:paraId="39E3CD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major process dependency</w:t>
      </w:r>
    </w:p>
    <w:p w14:paraId="73465E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ED44696">
          <v:rect id="_x0000_i4621" style="width:0;height:1.5pt" o:hralign="center" o:hrstd="t" o:hr="t" fillcolor="#a0a0a0" stroked="f"/>
        </w:pict>
      </w:r>
    </w:p>
    <w:p w14:paraId="6DADDCA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18. Class 2</w:t>
      </w:r>
    </w:p>
    <w:p w14:paraId="41F75B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498871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Department inventory app</w:t>
      </w:r>
    </w:p>
    <w:p w14:paraId="127ED7C4" w14:textId="77777777" w:rsidR="007F66A8" w:rsidRPr="007F66A8" w:rsidRDefault="007F66A8" w:rsidP="007F66A8">
      <w:pPr>
        <w:rPr>
          <w:sz w:val="32"/>
          <w:szCs w:val="32"/>
        </w:rPr>
      </w:pPr>
    </w:p>
    <w:p w14:paraId="272837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Team leave calendar</w:t>
      </w:r>
    </w:p>
    <w:p w14:paraId="4CEE6C8D" w14:textId="77777777" w:rsidR="007F66A8" w:rsidRPr="007F66A8" w:rsidRDefault="007F66A8" w:rsidP="007F66A8">
      <w:pPr>
        <w:rPr>
          <w:sz w:val="32"/>
          <w:szCs w:val="32"/>
        </w:rPr>
      </w:pPr>
    </w:p>
    <w:p w14:paraId="71C74D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Internal survey workflow</w:t>
      </w:r>
    </w:p>
    <w:p w14:paraId="06020B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Characteristics:</w:t>
      </w:r>
    </w:p>
    <w:p w14:paraId="177357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Shared users</w:t>
      </w:r>
    </w:p>
    <w:p w14:paraId="3EEACC4C" w14:textId="77777777" w:rsidR="007F66A8" w:rsidRPr="007F66A8" w:rsidRDefault="007F66A8" w:rsidP="007F66A8">
      <w:pPr>
        <w:rPr>
          <w:sz w:val="32"/>
          <w:szCs w:val="32"/>
        </w:rPr>
      </w:pPr>
    </w:p>
    <w:p w14:paraId="50AC46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Department process</w:t>
      </w:r>
    </w:p>
    <w:p w14:paraId="7C21C2C7" w14:textId="77777777" w:rsidR="007F66A8" w:rsidRPr="007F66A8" w:rsidRDefault="007F66A8" w:rsidP="007F66A8">
      <w:pPr>
        <w:rPr>
          <w:sz w:val="32"/>
          <w:szCs w:val="32"/>
        </w:rPr>
      </w:pPr>
    </w:p>
    <w:p w14:paraId="363A46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Moderate operational impact</w:t>
      </w:r>
    </w:p>
    <w:p w14:paraId="74AF803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0A492C2">
          <v:rect id="_x0000_i4622" style="width:0;height:1.5pt" o:hralign="center" o:hrstd="t" o:hr="t" fillcolor="#a0a0a0" stroked="f"/>
        </w:pict>
      </w:r>
    </w:p>
    <w:p w14:paraId="0BD7283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19. Class 3</w:t>
      </w:r>
    </w:p>
    <w:p w14:paraId="582E4B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03229D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Employee Leave Management</w:t>
      </w:r>
    </w:p>
    <w:p w14:paraId="620CCD36" w14:textId="77777777" w:rsidR="007F66A8" w:rsidRPr="007F66A8" w:rsidRDefault="007F66A8" w:rsidP="007F66A8">
      <w:pPr>
        <w:rPr>
          <w:sz w:val="32"/>
          <w:szCs w:val="32"/>
        </w:rPr>
      </w:pPr>
    </w:p>
    <w:p w14:paraId="202987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Help Desk</w:t>
      </w:r>
    </w:p>
    <w:p w14:paraId="744420DE" w14:textId="77777777" w:rsidR="007F66A8" w:rsidRPr="007F66A8" w:rsidRDefault="007F66A8" w:rsidP="007F66A8">
      <w:pPr>
        <w:rPr>
          <w:sz w:val="32"/>
          <w:szCs w:val="32"/>
        </w:rPr>
      </w:pPr>
    </w:p>
    <w:p w14:paraId="74ADE3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Vendor Management</w:t>
      </w:r>
    </w:p>
    <w:p w14:paraId="4DFD93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Characteristics:</w:t>
      </w:r>
    </w:p>
    <w:p w14:paraId="14079B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process dependency</w:t>
      </w:r>
    </w:p>
    <w:p w14:paraId="02F6A9F9" w14:textId="77777777" w:rsidR="007F66A8" w:rsidRPr="007F66A8" w:rsidRDefault="007F66A8" w:rsidP="007F66A8">
      <w:pPr>
        <w:rPr>
          <w:sz w:val="32"/>
          <w:szCs w:val="32"/>
        </w:rPr>
      </w:pPr>
    </w:p>
    <w:p w14:paraId="4BE370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6F515E15" w14:textId="77777777" w:rsidR="007F66A8" w:rsidRPr="007F66A8" w:rsidRDefault="007F66A8" w:rsidP="007F66A8">
      <w:pPr>
        <w:rPr>
          <w:sz w:val="32"/>
          <w:szCs w:val="32"/>
        </w:rPr>
      </w:pPr>
    </w:p>
    <w:p w14:paraId="1F9330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Multiple users</w:t>
      </w:r>
    </w:p>
    <w:p w14:paraId="6CA68C07" w14:textId="77777777" w:rsidR="007F66A8" w:rsidRPr="007F66A8" w:rsidRDefault="007F66A8" w:rsidP="007F66A8">
      <w:pPr>
        <w:rPr>
          <w:sz w:val="32"/>
          <w:szCs w:val="32"/>
        </w:rPr>
      </w:pPr>
    </w:p>
    <w:p w14:paraId="4C56E2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Automations</w:t>
      </w:r>
    </w:p>
    <w:p w14:paraId="3C42E3AF" w14:textId="77777777" w:rsidR="007F66A8" w:rsidRPr="007F66A8" w:rsidRDefault="007F66A8" w:rsidP="007F66A8">
      <w:pPr>
        <w:rPr>
          <w:sz w:val="32"/>
          <w:szCs w:val="32"/>
        </w:rPr>
      </w:pPr>
    </w:p>
    <w:p w14:paraId="6D258C6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requirement</w:t>
      </w:r>
    </w:p>
    <w:p w14:paraId="548972B0" w14:textId="77777777" w:rsidR="007F66A8" w:rsidRPr="007F66A8" w:rsidRDefault="007F66A8" w:rsidP="007F66A8">
      <w:pPr>
        <w:rPr>
          <w:sz w:val="32"/>
          <w:szCs w:val="32"/>
        </w:rPr>
      </w:pPr>
    </w:p>
    <w:p w14:paraId="3801A7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 required</w:t>
      </w:r>
    </w:p>
    <w:p w14:paraId="327915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49EBAAC">
          <v:rect id="_x0000_i4623" style="width:0;height:1.5pt" o:hralign="center" o:hrstd="t" o:hr="t" fillcolor="#a0a0a0" stroked="f"/>
        </w:pict>
      </w:r>
    </w:p>
    <w:p w14:paraId="6A28161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20. Class 4</w:t>
      </w:r>
    </w:p>
    <w:p w14:paraId="1EE44F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37D6C8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Payment processing</w:t>
      </w:r>
    </w:p>
    <w:p w14:paraId="45C8BDEE" w14:textId="77777777" w:rsidR="007F66A8" w:rsidRPr="007F66A8" w:rsidRDefault="007F66A8" w:rsidP="007F66A8">
      <w:pPr>
        <w:rPr>
          <w:sz w:val="32"/>
          <w:szCs w:val="32"/>
        </w:rPr>
      </w:pPr>
    </w:p>
    <w:p w14:paraId="412B3D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Regulated customer information</w:t>
      </w:r>
    </w:p>
    <w:p w14:paraId="32EE1832" w14:textId="77777777" w:rsidR="007F66A8" w:rsidRPr="007F66A8" w:rsidRDefault="007F66A8" w:rsidP="007F66A8">
      <w:pPr>
        <w:rPr>
          <w:sz w:val="32"/>
          <w:szCs w:val="32"/>
        </w:rPr>
      </w:pPr>
    </w:p>
    <w:p w14:paraId="7322F74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procurement</w:t>
      </w:r>
    </w:p>
    <w:p w14:paraId="1F7532B7" w14:textId="77777777" w:rsidR="007F66A8" w:rsidRPr="007F66A8" w:rsidRDefault="007F66A8" w:rsidP="007F66A8">
      <w:pPr>
        <w:rPr>
          <w:sz w:val="32"/>
          <w:szCs w:val="32"/>
        </w:rPr>
      </w:pPr>
    </w:p>
    <w:p w14:paraId="6E275A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Mission-critical operations</w:t>
      </w:r>
    </w:p>
    <w:p w14:paraId="76D0F0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Characteristics:</w:t>
      </w:r>
    </w:p>
    <w:p w14:paraId="48AF26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High impact</w:t>
      </w:r>
    </w:p>
    <w:p w14:paraId="027402A0" w14:textId="77777777" w:rsidR="007F66A8" w:rsidRPr="007F66A8" w:rsidRDefault="007F66A8" w:rsidP="007F66A8">
      <w:pPr>
        <w:rPr>
          <w:sz w:val="32"/>
          <w:szCs w:val="32"/>
        </w:rPr>
      </w:pPr>
    </w:p>
    <w:p w14:paraId="379569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 data</w:t>
      </w:r>
    </w:p>
    <w:p w14:paraId="79EAEE29" w14:textId="77777777" w:rsidR="007F66A8" w:rsidRPr="007F66A8" w:rsidRDefault="007F66A8" w:rsidP="007F66A8">
      <w:pPr>
        <w:rPr>
          <w:sz w:val="32"/>
          <w:szCs w:val="32"/>
        </w:rPr>
      </w:pPr>
    </w:p>
    <w:p w14:paraId="44BF89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Strong compliance</w:t>
      </w:r>
    </w:p>
    <w:p w14:paraId="0312FDD6" w14:textId="77777777" w:rsidR="007F66A8" w:rsidRPr="007F66A8" w:rsidRDefault="007F66A8" w:rsidP="007F66A8">
      <w:pPr>
        <w:rPr>
          <w:sz w:val="32"/>
          <w:szCs w:val="32"/>
        </w:rPr>
      </w:pPr>
    </w:p>
    <w:p w14:paraId="0AA0B1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Formal testing</w:t>
      </w:r>
    </w:p>
    <w:p w14:paraId="51CF85F0" w14:textId="77777777" w:rsidR="007F66A8" w:rsidRPr="007F66A8" w:rsidRDefault="007F66A8" w:rsidP="007F66A8">
      <w:pPr>
        <w:rPr>
          <w:sz w:val="32"/>
          <w:szCs w:val="32"/>
        </w:rPr>
      </w:pPr>
    </w:p>
    <w:p w14:paraId="215236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Formal security review</w:t>
      </w:r>
    </w:p>
    <w:p w14:paraId="6A093882" w14:textId="77777777" w:rsidR="007F66A8" w:rsidRPr="007F66A8" w:rsidRDefault="007F66A8" w:rsidP="007F66A8">
      <w:pPr>
        <w:rPr>
          <w:sz w:val="32"/>
          <w:szCs w:val="32"/>
        </w:rPr>
      </w:pPr>
    </w:p>
    <w:p w14:paraId="7EC9B8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Operational SLA</w:t>
      </w:r>
    </w:p>
    <w:p w14:paraId="1BA4E3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86C3A0B">
          <v:rect id="_x0000_i4624" style="width:0;height:1.5pt" o:hralign="center" o:hrstd="t" o:hr="t" fillcolor="#a0a0a0" stroked="f"/>
        </w:pict>
      </w:r>
    </w:p>
    <w:p w14:paraId="1FCA60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21. Why Classification?</w:t>
      </w:r>
    </w:p>
    <w:p w14:paraId="31DBA2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Because governance shouldn't say:</w:t>
      </w:r>
    </w:p>
    <w:p w14:paraId="51F7447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Treat every App the same.</w:t>
      </w:r>
    </w:p>
    <w:p w14:paraId="1609D2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Instead:</w:t>
      </w:r>
    </w:p>
    <w:p w14:paraId="11CD55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RISK</w:t>
      </w:r>
    </w:p>
    <w:p w14:paraId="0D543D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73CB029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 LEVEL</w:t>
      </w:r>
    </w:p>
    <w:p w14:paraId="4E2F8B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AFB89F9">
          <v:rect id="_x0000_i4625" style="width:0;height:1.5pt" o:hralign="center" o:hrstd="t" o:hr="t" fillcolor="#a0a0a0" stroked="f"/>
        </w:pict>
      </w:r>
    </w:p>
    <w:p w14:paraId="11032C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 — POWER PLATFORM TENANT</w:t>
      </w:r>
    </w:p>
    <w:p w14:paraId="41D6EA2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22. Tenant</w:t>
      </w:r>
    </w:p>
    <w:p w14:paraId="6CE0CD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Power Platform tenant represents the organization's broader:</w:t>
      </w:r>
    </w:p>
    <w:p w14:paraId="073F4FF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Administrative boundary.</w:t>
      </w:r>
    </w:p>
    <w:p w14:paraId="22EAD8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EE8BDFE">
          <v:rect id="_x0000_i4626" style="width:0;height:1.5pt" o:hralign="center" o:hrstd="t" o:hr="t" fillcolor="#a0a0a0" stroked="f"/>
        </w:pict>
      </w:r>
    </w:p>
    <w:p w14:paraId="268240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23. Tenant-Level Decisions</w:t>
      </w:r>
    </w:p>
    <w:p w14:paraId="6DEAF6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69EDAC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can create environments?</w:t>
      </w:r>
    </w:p>
    <w:p w14:paraId="5DFDE1A3" w14:textId="77777777" w:rsidR="007F66A8" w:rsidRPr="007F66A8" w:rsidRDefault="007F66A8" w:rsidP="007F66A8">
      <w:pPr>
        <w:rPr>
          <w:sz w:val="32"/>
          <w:szCs w:val="32"/>
        </w:rPr>
      </w:pPr>
    </w:p>
    <w:p w14:paraId="6FC621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Tenant-level Data Policies</w:t>
      </w:r>
    </w:p>
    <w:p w14:paraId="1F114B29" w14:textId="77777777" w:rsidR="007F66A8" w:rsidRPr="007F66A8" w:rsidRDefault="007F66A8" w:rsidP="007F66A8">
      <w:pPr>
        <w:rPr>
          <w:sz w:val="32"/>
          <w:szCs w:val="32"/>
        </w:rPr>
      </w:pPr>
    </w:p>
    <w:p w14:paraId="757D1C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Cross-tenant isolation</w:t>
      </w:r>
    </w:p>
    <w:p w14:paraId="5BB420A6" w14:textId="77777777" w:rsidR="007F66A8" w:rsidRPr="007F66A8" w:rsidRDefault="007F66A8" w:rsidP="007F66A8">
      <w:pPr>
        <w:rPr>
          <w:sz w:val="32"/>
          <w:szCs w:val="32"/>
        </w:rPr>
      </w:pPr>
    </w:p>
    <w:p w14:paraId="285556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routing</w:t>
      </w:r>
    </w:p>
    <w:p w14:paraId="6CDA95D6" w14:textId="77777777" w:rsidR="007F66A8" w:rsidRPr="007F66A8" w:rsidRDefault="007F66A8" w:rsidP="007F66A8">
      <w:pPr>
        <w:rPr>
          <w:sz w:val="32"/>
          <w:szCs w:val="32"/>
        </w:rPr>
      </w:pPr>
    </w:p>
    <w:p w14:paraId="18B322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Tenant settings</w:t>
      </w:r>
    </w:p>
    <w:p w14:paraId="2B439BDB" w14:textId="77777777" w:rsidR="007F66A8" w:rsidRPr="007F66A8" w:rsidRDefault="007F66A8" w:rsidP="007F66A8">
      <w:pPr>
        <w:rPr>
          <w:sz w:val="32"/>
          <w:szCs w:val="32"/>
        </w:rPr>
      </w:pPr>
    </w:p>
    <w:p w14:paraId="5BBEEA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 roles</w:t>
      </w:r>
    </w:p>
    <w:p w14:paraId="463A68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1CD9D60">
          <v:rect id="_x0000_i4627" style="width:0;height:1.5pt" o:hralign="center" o:hrstd="t" o:hr="t" fillcolor="#a0a0a0" stroked="f"/>
        </w:pict>
      </w:r>
    </w:p>
    <w:p w14:paraId="49B52E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24. Environment-Level Decisions</w:t>
      </w:r>
    </w:p>
    <w:p w14:paraId="46B3B4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772C43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security</w:t>
      </w:r>
    </w:p>
    <w:p w14:paraId="7817882C" w14:textId="77777777" w:rsidR="007F66A8" w:rsidRPr="007F66A8" w:rsidRDefault="007F66A8" w:rsidP="007F66A8">
      <w:pPr>
        <w:rPr>
          <w:sz w:val="32"/>
          <w:szCs w:val="32"/>
        </w:rPr>
      </w:pPr>
    </w:p>
    <w:p w14:paraId="39CFFB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membership</w:t>
      </w:r>
    </w:p>
    <w:p w14:paraId="7AF78AF1" w14:textId="77777777" w:rsidR="007F66A8" w:rsidRPr="007F66A8" w:rsidRDefault="007F66A8" w:rsidP="007F66A8">
      <w:pPr>
        <w:rPr>
          <w:sz w:val="32"/>
          <w:szCs w:val="32"/>
        </w:rPr>
      </w:pPr>
    </w:p>
    <w:p w14:paraId="059A30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Solutions</w:t>
      </w:r>
    </w:p>
    <w:p w14:paraId="07565A6A" w14:textId="77777777" w:rsidR="007F66A8" w:rsidRPr="007F66A8" w:rsidRDefault="007F66A8" w:rsidP="007F66A8">
      <w:pPr>
        <w:rPr>
          <w:sz w:val="32"/>
          <w:szCs w:val="32"/>
        </w:rPr>
      </w:pPr>
    </w:p>
    <w:p w14:paraId="16D75B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Connections</w:t>
      </w:r>
    </w:p>
    <w:p w14:paraId="5EE55E34" w14:textId="77777777" w:rsidR="007F66A8" w:rsidRPr="007F66A8" w:rsidRDefault="007F66A8" w:rsidP="007F66A8">
      <w:pPr>
        <w:rPr>
          <w:sz w:val="32"/>
          <w:szCs w:val="32"/>
        </w:rPr>
      </w:pPr>
    </w:p>
    <w:p w14:paraId="205BE6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Apps</w:t>
      </w:r>
    </w:p>
    <w:p w14:paraId="00B8E8DB" w14:textId="77777777" w:rsidR="007F66A8" w:rsidRPr="007F66A8" w:rsidRDefault="007F66A8" w:rsidP="007F66A8">
      <w:pPr>
        <w:rPr>
          <w:sz w:val="32"/>
          <w:szCs w:val="32"/>
        </w:rPr>
      </w:pPr>
    </w:p>
    <w:p w14:paraId="50C9B9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Flows</w:t>
      </w:r>
    </w:p>
    <w:p w14:paraId="65DD65B2" w14:textId="77777777" w:rsidR="007F66A8" w:rsidRPr="007F66A8" w:rsidRDefault="007F66A8" w:rsidP="007F66A8">
      <w:pPr>
        <w:rPr>
          <w:sz w:val="32"/>
          <w:szCs w:val="32"/>
        </w:rPr>
      </w:pPr>
    </w:p>
    <w:p w14:paraId="799343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Data Policies</w:t>
      </w:r>
    </w:p>
    <w:p w14:paraId="21A24C12" w14:textId="77777777" w:rsidR="007F66A8" w:rsidRPr="007F66A8" w:rsidRDefault="007F66A8" w:rsidP="007F66A8">
      <w:pPr>
        <w:rPr>
          <w:sz w:val="32"/>
          <w:szCs w:val="32"/>
        </w:rPr>
      </w:pPr>
    </w:p>
    <w:p w14:paraId="6A4D08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Environment settings</w:t>
      </w:r>
    </w:p>
    <w:p w14:paraId="28391A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81B5F7C">
          <v:rect id="_x0000_i4628" style="width:0;height:1.5pt" o:hralign="center" o:hrstd="t" o:hr="t" fillcolor="#a0a0a0" stroked="f"/>
        </w:pict>
      </w:r>
    </w:p>
    <w:p w14:paraId="31C52D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 — WHAT IS AN ENVIRONMENT?</w:t>
      </w:r>
    </w:p>
    <w:p w14:paraId="746675E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25. Environment</w:t>
      </w:r>
    </w:p>
    <w:p w14:paraId="19C5DD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Power Platform environment is a container for:</w:t>
      </w:r>
    </w:p>
    <w:p w14:paraId="56CEAB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Apps</w:t>
      </w:r>
    </w:p>
    <w:p w14:paraId="518E66DD" w14:textId="77777777" w:rsidR="007F66A8" w:rsidRPr="007F66A8" w:rsidRDefault="007F66A8" w:rsidP="007F66A8">
      <w:pPr>
        <w:rPr>
          <w:sz w:val="32"/>
          <w:szCs w:val="32"/>
        </w:rPr>
      </w:pPr>
    </w:p>
    <w:p w14:paraId="5F0D07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Flows</w:t>
      </w:r>
    </w:p>
    <w:p w14:paraId="11E488F9" w14:textId="77777777" w:rsidR="007F66A8" w:rsidRPr="007F66A8" w:rsidRDefault="007F66A8" w:rsidP="007F66A8">
      <w:pPr>
        <w:rPr>
          <w:sz w:val="32"/>
          <w:szCs w:val="32"/>
        </w:rPr>
      </w:pPr>
    </w:p>
    <w:p w14:paraId="07676E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Agents</w:t>
      </w:r>
    </w:p>
    <w:p w14:paraId="25F4FDE0" w14:textId="77777777" w:rsidR="007F66A8" w:rsidRPr="007F66A8" w:rsidRDefault="007F66A8" w:rsidP="007F66A8">
      <w:pPr>
        <w:rPr>
          <w:sz w:val="32"/>
          <w:szCs w:val="32"/>
        </w:rPr>
      </w:pPr>
    </w:p>
    <w:p w14:paraId="42BC53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Connections</w:t>
      </w:r>
    </w:p>
    <w:p w14:paraId="4DDAD4F2" w14:textId="77777777" w:rsidR="007F66A8" w:rsidRPr="007F66A8" w:rsidRDefault="007F66A8" w:rsidP="007F66A8">
      <w:pPr>
        <w:rPr>
          <w:sz w:val="32"/>
          <w:szCs w:val="32"/>
        </w:rPr>
      </w:pPr>
    </w:p>
    <w:p w14:paraId="5F2824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21FFB6A6" w14:textId="77777777" w:rsidR="007F66A8" w:rsidRPr="007F66A8" w:rsidRDefault="007F66A8" w:rsidP="007F66A8">
      <w:pPr>
        <w:rPr>
          <w:sz w:val="32"/>
          <w:szCs w:val="32"/>
        </w:rPr>
      </w:pPr>
    </w:p>
    <w:p w14:paraId="6A0EC6E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Solutions</w:t>
      </w:r>
    </w:p>
    <w:p w14:paraId="53F1B2DB" w14:textId="77777777" w:rsidR="007F66A8" w:rsidRPr="007F66A8" w:rsidRDefault="007F66A8" w:rsidP="007F66A8">
      <w:pPr>
        <w:rPr>
          <w:sz w:val="32"/>
          <w:szCs w:val="32"/>
        </w:rPr>
      </w:pPr>
    </w:p>
    <w:p w14:paraId="7A6770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Other Power Platform resources</w:t>
      </w:r>
    </w:p>
    <w:p w14:paraId="6D434D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D2B22BD">
          <v:rect id="_x0000_i4629" style="width:0;height:1.5pt" o:hralign="center" o:hrstd="t" o:hr="t" fillcolor="#a0a0a0" stroked="f"/>
        </w:pict>
      </w:r>
    </w:p>
    <w:p w14:paraId="4A08292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26. Environments Help Separate</w:t>
      </w:r>
    </w:p>
    <w:p w14:paraId="3620DE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Development</w:t>
      </w:r>
    </w:p>
    <w:p w14:paraId="260843FD" w14:textId="77777777" w:rsidR="007F66A8" w:rsidRPr="007F66A8" w:rsidRDefault="007F66A8" w:rsidP="007F66A8">
      <w:pPr>
        <w:rPr>
          <w:sz w:val="32"/>
          <w:szCs w:val="32"/>
        </w:rPr>
      </w:pPr>
    </w:p>
    <w:p w14:paraId="262501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Testing</w:t>
      </w:r>
    </w:p>
    <w:p w14:paraId="74B47522" w14:textId="77777777" w:rsidR="007F66A8" w:rsidRPr="007F66A8" w:rsidRDefault="007F66A8" w:rsidP="007F66A8">
      <w:pPr>
        <w:rPr>
          <w:sz w:val="32"/>
          <w:szCs w:val="32"/>
        </w:rPr>
      </w:pPr>
    </w:p>
    <w:p w14:paraId="49FE7E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</w:t>
      </w:r>
    </w:p>
    <w:p w14:paraId="434ADCE4" w14:textId="77777777" w:rsidR="007F66A8" w:rsidRPr="007F66A8" w:rsidRDefault="007F66A8" w:rsidP="007F66A8">
      <w:pPr>
        <w:rPr>
          <w:sz w:val="32"/>
          <w:szCs w:val="32"/>
        </w:rPr>
      </w:pPr>
    </w:p>
    <w:p w14:paraId="2A08EA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Departments</w:t>
      </w:r>
    </w:p>
    <w:p w14:paraId="331CCC45" w14:textId="77777777" w:rsidR="007F66A8" w:rsidRPr="007F66A8" w:rsidRDefault="007F66A8" w:rsidP="007F66A8">
      <w:pPr>
        <w:rPr>
          <w:sz w:val="32"/>
          <w:szCs w:val="32"/>
        </w:rPr>
      </w:pPr>
    </w:p>
    <w:p w14:paraId="72D540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Projects</w:t>
      </w:r>
    </w:p>
    <w:p w14:paraId="7A2B2683" w14:textId="77777777" w:rsidR="007F66A8" w:rsidRPr="007F66A8" w:rsidRDefault="007F66A8" w:rsidP="007F66A8">
      <w:pPr>
        <w:rPr>
          <w:sz w:val="32"/>
          <w:szCs w:val="32"/>
        </w:rPr>
      </w:pPr>
    </w:p>
    <w:p w14:paraId="647172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boundaries</w:t>
      </w:r>
    </w:p>
    <w:p w14:paraId="6F420BD6" w14:textId="77777777" w:rsidR="007F66A8" w:rsidRPr="007F66A8" w:rsidRDefault="007F66A8" w:rsidP="007F66A8">
      <w:pPr>
        <w:rPr>
          <w:sz w:val="32"/>
          <w:szCs w:val="32"/>
        </w:rPr>
      </w:pPr>
    </w:p>
    <w:p w14:paraId="53CCF6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Geographic requirements</w:t>
      </w:r>
    </w:p>
    <w:p w14:paraId="790DB3E7" w14:textId="77777777" w:rsidR="007F66A8" w:rsidRPr="007F66A8" w:rsidRDefault="007F66A8" w:rsidP="007F66A8">
      <w:pPr>
        <w:rPr>
          <w:sz w:val="32"/>
          <w:szCs w:val="32"/>
        </w:rPr>
      </w:pPr>
    </w:p>
    <w:p w14:paraId="1DBB99A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Application lifecycles</w:t>
      </w:r>
    </w:p>
    <w:p w14:paraId="41029B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AE08EE5">
          <v:rect id="_x0000_i4630" style="width:0;height:1.5pt" o:hralign="center" o:hrstd="t" o:hr="t" fillcolor="#a0a0a0" stroked="f"/>
        </w:pict>
      </w:r>
    </w:p>
    <w:p w14:paraId="1C228BB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27. Environment Mental Model</w:t>
      </w:r>
    </w:p>
    <w:p w14:paraId="745591F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</w:t>
      </w:r>
    </w:p>
    <w:p w14:paraId="11CD7EF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138C48C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+---- Apps</w:t>
      </w:r>
    </w:p>
    <w:p w14:paraId="07D006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+---- Flows</w:t>
      </w:r>
    </w:p>
    <w:p w14:paraId="529471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+---- Agents</w:t>
      </w:r>
    </w:p>
    <w:p w14:paraId="23C0C7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+---- Connections</w:t>
      </w:r>
    </w:p>
    <w:p w14:paraId="35B9F3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+---- Dataverse</w:t>
      </w:r>
    </w:p>
    <w:p w14:paraId="39C5D89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+---- Solutions</w:t>
      </w:r>
    </w:p>
    <w:p w14:paraId="7611E6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3D69FAF">
          <v:rect id="_x0000_i4631" style="width:0;height:1.5pt" o:hralign="center" o:hrstd="t" o:hr="t" fillcolor="#a0a0a0" stroked="f"/>
        </w:pict>
      </w:r>
    </w:p>
    <w:p w14:paraId="27BCF79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F — ENVIRONMENT TYPES</w:t>
      </w:r>
    </w:p>
    <w:p w14:paraId="1772E04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28. Important Environment Types</w:t>
      </w:r>
    </w:p>
    <w:p w14:paraId="2D12D2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Students should recognize:</w:t>
      </w:r>
    </w:p>
    <w:p w14:paraId="462C94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</w:t>
      </w:r>
    </w:p>
    <w:p w14:paraId="374130ED" w14:textId="77777777" w:rsidR="007F66A8" w:rsidRPr="007F66A8" w:rsidRDefault="007F66A8" w:rsidP="007F66A8">
      <w:pPr>
        <w:rPr>
          <w:sz w:val="32"/>
          <w:szCs w:val="32"/>
        </w:rPr>
      </w:pPr>
    </w:p>
    <w:p w14:paraId="5AFEB25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</w:t>
      </w:r>
    </w:p>
    <w:p w14:paraId="780D7173" w14:textId="77777777" w:rsidR="007F66A8" w:rsidRPr="007F66A8" w:rsidRDefault="007F66A8" w:rsidP="007F66A8">
      <w:pPr>
        <w:rPr>
          <w:sz w:val="32"/>
          <w:szCs w:val="32"/>
        </w:rPr>
      </w:pPr>
    </w:p>
    <w:p w14:paraId="36C636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Sandbox</w:t>
      </w:r>
    </w:p>
    <w:p w14:paraId="6D2776BE" w14:textId="77777777" w:rsidR="007F66A8" w:rsidRPr="007F66A8" w:rsidRDefault="007F66A8" w:rsidP="007F66A8">
      <w:pPr>
        <w:rPr>
          <w:sz w:val="32"/>
          <w:szCs w:val="32"/>
        </w:rPr>
      </w:pPr>
    </w:p>
    <w:p w14:paraId="1E0347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Developer</w:t>
      </w:r>
    </w:p>
    <w:p w14:paraId="7EE31882" w14:textId="77777777" w:rsidR="007F66A8" w:rsidRPr="007F66A8" w:rsidRDefault="007F66A8" w:rsidP="007F66A8">
      <w:pPr>
        <w:rPr>
          <w:sz w:val="32"/>
          <w:szCs w:val="32"/>
        </w:rPr>
      </w:pPr>
    </w:p>
    <w:p w14:paraId="69303C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Trial</w:t>
      </w:r>
    </w:p>
    <w:p w14:paraId="7A7C65E8" w14:textId="77777777" w:rsidR="007F66A8" w:rsidRPr="007F66A8" w:rsidRDefault="007F66A8" w:rsidP="007F66A8">
      <w:pPr>
        <w:rPr>
          <w:sz w:val="32"/>
          <w:szCs w:val="32"/>
        </w:rPr>
      </w:pPr>
    </w:p>
    <w:p w14:paraId="115E75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for Teams</w:t>
      </w:r>
    </w:p>
    <w:p w14:paraId="6FCB07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BB8FB21">
          <v:rect id="_x0000_i4632" style="width:0;height:1.5pt" o:hralign="center" o:hrstd="t" o:hr="t" fillcolor="#a0a0a0" stroked="f"/>
        </w:pict>
      </w:r>
    </w:p>
    <w:p w14:paraId="5AFEAD1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G — DEFAULT ENVIRONMENT</w:t>
      </w:r>
    </w:p>
    <w:p w14:paraId="7742EA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29. Default Environment</w:t>
      </w:r>
    </w:p>
    <w:p w14:paraId="5D34A5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 tenant has a:</w:t>
      </w:r>
    </w:p>
    <w:p w14:paraId="47C6089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Default Environment.</w:t>
      </w:r>
    </w:p>
    <w:p w14:paraId="134367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286F2CF">
          <v:rect id="_x0000_i4633" style="width:0;height:1.5pt" o:hralign="center" o:hrstd="t" o:hr="t" fillcolor="#a0a0a0" stroked="f"/>
        </w:pict>
      </w:r>
    </w:p>
    <w:p w14:paraId="1BD96A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30. Important Characteristic</w:t>
      </w:r>
    </w:p>
    <w:p w14:paraId="7ED6E1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Default environment is broadly accessible to users in the organization.</w:t>
      </w:r>
    </w:p>
    <w:p w14:paraId="149C80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Therefore governance requires:</w:t>
      </w:r>
    </w:p>
    <w:p w14:paraId="52F64E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Special attention.</w:t>
      </w:r>
    </w:p>
    <w:p w14:paraId="4E298E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E1DD686">
          <v:rect id="_x0000_i4634" style="width:0;height:1.5pt" o:hralign="center" o:hrstd="t" o:hr="t" fillcolor="#a0a0a0" stroked="f"/>
        </w:pict>
      </w:r>
    </w:p>
    <w:p w14:paraId="2B55EF0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31. Recommended Purpose</w:t>
      </w:r>
    </w:p>
    <w:p w14:paraId="1ABEED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Think of Default primarily as:</w:t>
      </w:r>
    </w:p>
    <w:p w14:paraId="29A4766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productivity / lightweight maker space.</w:t>
      </w:r>
    </w:p>
    <w:p w14:paraId="256020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9BBBF06">
          <v:rect id="_x0000_i4635" style="width:0;height:1.5pt" o:hralign="center" o:hrstd="t" o:hr="t" fillcolor="#a0a0a0" stroked="f"/>
        </w:pict>
      </w:r>
    </w:p>
    <w:p w14:paraId="73CD526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32. Avoid</w:t>
      </w:r>
    </w:p>
    <w:p w14:paraId="26DE43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Building your organization's:</w:t>
      </w:r>
    </w:p>
    <w:p w14:paraId="37E0E2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Core payroll</w:t>
      </w:r>
    </w:p>
    <w:p w14:paraId="495DDE3B" w14:textId="77777777" w:rsidR="007F66A8" w:rsidRPr="007F66A8" w:rsidRDefault="007F66A8" w:rsidP="007F66A8">
      <w:pPr>
        <w:rPr>
          <w:sz w:val="32"/>
          <w:szCs w:val="32"/>
        </w:rPr>
      </w:pPr>
    </w:p>
    <w:p w14:paraId="31234A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ERP replacement</w:t>
      </w:r>
    </w:p>
    <w:p w14:paraId="31FABF92" w14:textId="77777777" w:rsidR="007F66A8" w:rsidRPr="007F66A8" w:rsidRDefault="007F66A8" w:rsidP="007F66A8">
      <w:pPr>
        <w:rPr>
          <w:sz w:val="32"/>
          <w:szCs w:val="32"/>
        </w:rPr>
      </w:pPr>
    </w:p>
    <w:p w14:paraId="7B9416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procurement platform</w:t>
      </w:r>
    </w:p>
    <w:p w14:paraId="7B429E4E" w14:textId="77777777" w:rsidR="007F66A8" w:rsidRPr="007F66A8" w:rsidRDefault="007F66A8" w:rsidP="007F66A8">
      <w:pPr>
        <w:rPr>
          <w:sz w:val="32"/>
          <w:szCs w:val="32"/>
        </w:rPr>
      </w:pPr>
    </w:p>
    <w:p w14:paraId="45C011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 customer system</w:t>
      </w:r>
    </w:p>
    <w:p w14:paraId="747586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directly in Default simply because:</w:t>
      </w:r>
    </w:p>
    <w:p w14:paraId="5BA8881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It already exists.</w:t>
      </w:r>
    </w:p>
    <w:p w14:paraId="6B79D9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29C3C0B">
          <v:rect id="_x0000_i4636" style="width:0;height:1.5pt" o:hralign="center" o:hrstd="t" o:hr="t" fillcolor="#a0a0a0" stroked="f"/>
        </w:pict>
      </w:r>
    </w:p>
    <w:p w14:paraId="3C9473B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33. Why?</w:t>
      </w:r>
    </w:p>
    <w:p w14:paraId="26271C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Business-critical Apps may need:</w:t>
      </w:r>
    </w:p>
    <w:p w14:paraId="456BF4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Dedicated security</w:t>
      </w:r>
    </w:p>
    <w:p w14:paraId="599EA452" w14:textId="77777777" w:rsidR="007F66A8" w:rsidRPr="007F66A8" w:rsidRDefault="007F66A8" w:rsidP="007F66A8">
      <w:pPr>
        <w:rPr>
          <w:sz w:val="32"/>
          <w:szCs w:val="32"/>
        </w:rPr>
      </w:pPr>
    </w:p>
    <w:p w14:paraId="3612C1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governance</w:t>
      </w:r>
    </w:p>
    <w:p w14:paraId="088E3C7B" w14:textId="77777777" w:rsidR="007F66A8" w:rsidRPr="007F66A8" w:rsidRDefault="007F66A8" w:rsidP="007F66A8">
      <w:pPr>
        <w:rPr>
          <w:sz w:val="32"/>
          <w:szCs w:val="32"/>
        </w:rPr>
      </w:pPr>
    </w:p>
    <w:p w14:paraId="53B2F3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Controlled ownership</w:t>
      </w:r>
    </w:p>
    <w:p w14:paraId="132803E8" w14:textId="77777777" w:rsidR="007F66A8" w:rsidRPr="007F66A8" w:rsidRDefault="007F66A8" w:rsidP="007F66A8">
      <w:pPr>
        <w:rPr>
          <w:sz w:val="32"/>
          <w:szCs w:val="32"/>
        </w:rPr>
      </w:pPr>
    </w:p>
    <w:p w14:paraId="012A86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</w:t>
      </w:r>
    </w:p>
    <w:p w14:paraId="577FE7FC" w14:textId="77777777" w:rsidR="007F66A8" w:rsidRPr="007F66A8" w:rsidRDefault="007F66A8" w:rsidP="007F66A8">
      <w:pPr>
        <w:rPr>
          <w:sz w:val="32"/>
          <w:szCs w:val="32"/>
        </w:rPr>
      </w:pPr>
    </w:p>
    <w:p w14:paraId="60F39A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7C8A1B27" w14:textId="77777777" w:rsidR="007F66A8" w:rsidRPr="007F66A8" w:rsidRDefault="007F66A8" w:rsidP="007F66A8">
      <w:pPr>
        <w:rPr>
          <w:sz w:val="32"/>
          <w:szCs w:val="32"/>
        </w:rPr>
      </w:pPr>
    </w:p>
    <w:p w14:paraId="5940B0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Environment-specific policies</w:t>
      </w:r>
    </w:p>
    <w:p w14:paraId="21CBE8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B85D4C">
          <v:rect id="_x0000_i4637" style="width:0;height:1.5pt" o:hralign="center" o:hrstd="t" o:hr="t" fillcolor="#a0a0a0" stroked="f"/>
        </w:pict>
      </w:r>
    </w:p>
    <w:p w14:paraId="26B5178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34. Default Environment Problem</w:t>
      </w:r>
    </w:p>
    <w:p w14:paraId="0C559B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small App can become:</w:t>
      </w:r>
    </w:p>
    <w:p w14:paraId="4B4A7CF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Very popular.</w:t>
      </w:r>
    </w:p>
    <w:p w14:paraId="03A871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Example:</w:t>
      </w:r>
    </w:p>
    <w:p w14:paraId="701866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builds small expense helper</w:t>
      </w:r>
    </w:p>
    <w:p w14:paraId="733015A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|</w:t>
      </w:r>
    </w:p>
    <w:p w14:paraId="16BBF6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 v</w:t>
      </w:r>
    </w:p>
    <w:p w14:paraId="43F3DF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5 users</w:t>
      </w:r>
    </w:p>
    <w:p w14:paraId="7DDA02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|</w:t>
      </w:r>
    </w:p>
    <w:p w14:paraId="2FAABA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v</w:t>
      </w:r>
    </w:p>
    <w:p w14:paraId="43B46D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50 users</w:t>
      </w:r>
    </w:p>
    <w:p w14:paraId="7BCECB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|</w:t>
      </w:r>
    </w:p>
    <w:p w14:paraId="4758EC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v</w:t>
      </w:r>
    </w:p>
    <w:p w14:paraId="396E6F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500 users</w:t>
      </w:r>
    </w:p>
    <w:p w14:paraId="5CAE37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Now the organization depends on:</w:t>
      </w:r>
    </w:p>
    <w:p w14:paraId="22868B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 personal productivity asset.</w:t>
      </w:r>
    </w:p>
    <w:p w14:paraId="1E9A719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1DFE449">
          <v:rect id="_x0000_i4638" style="width:0;height:1.5pt" o:hralign="center" o:hrstd="t" o:hr="t" fillcolor="#a0a0a0" stroked="f"/>
        </w:pict>
      </w:r>
    </w:p>
    <w:p w14:paraId="2604BAA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35. Governance Response</w:t>
      </w:r>
    </w:p>
    <w:p w14:paraId="1E7931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When an App becomes:</w:t>
      </w:r>
    </w:p>
    <w:p w14:paraId="2A68C7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Widely used</w:t>
      </w:r>
    </w:p>
    <w:p w14:paraId="10B1FBF6" w14:textId="77777777" w:rsidR="007F66A8" w:rsidRPr="007F66A8" w:rsidRDefault="007F66A8" w:rsidP="007F66A8">
      <w:pPr>
        <w:rPr>
          <w:sz w:val="32"/>
          <w:szCs w:val="32"/>
        </w:rPr>
      </w:pPr>
    </w:p>
    <w:p w14:paraId="171BC7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</w:t>
      </w:r>
    </w:p>
    <w:p w14:paraId="1FD2052D" w14:textId="77777777" w:rsidR="007F66A8" w:rsidRPr="007F66A8" w:rsidRDefault="007F66A8" w:rsidP="007F66A8">
      <w:pPr>
        <w:rPr>
          <w:sz w:val="32"/>
          <w:szCs w:val="32"/>
        </w:rPr>
      </w:pPr>
    </w:p>
    <w:p w14:paraId="571D51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critical</w:t>
      </w:r>
    </w:p>
    <w:p w14:paraId="1AD290B8" w14:textId="77777777" w:rsidR="007F66A8" w:rsidRPr="007F66A8" w:rsidRDefault="007F66A8" w:rsidP="007F66A8">
      <w:pPr>
        <w:rPr>
          <w:sz w:val="32"/>
          <w:szCs w:val="32"/>
        </w:rPr>
      </w:pPr>
    </w:p>
    <w:p w14:paraId="1B06B1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 dependent</w:t>
      </w:r>
    </w:p>
    <w:p w14:paraId="6AE369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evaluate moving it into:</w:t>
      </w:r>
    </w:p>
    <w:p w14:paraId="3161550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 appropriate managed environment.</w:t>
      </w:r>
    </w:p>
    <w:p w14:paraId="7E0785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2545766C">
          <v:rect id="_x0000_i4639" style="width:0;height:1.5pt" o:hralign="center" o:hrstd="t" o:hr="t" fillcolor="#a0a0a0" stroked="f"/>
        </w:pict>
      </w:r>
    </w:p>
    <w:p w14:paraId="01A87D4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H — PRODUCTION ENVIRONMENT</w:t>
      </w:r>
    </w:p>
    <w:p w14:paraId="37DBEE6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36. Production Environment</w:t>
      </w:r>
    </w:p>
    <w:p w14:paraId="0B54DF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Used for:</w:t>
      </w:r>
    </w:p>
    <w:p w14:paraId="520746A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Live business workloads.</w:t>
      </w:r>
    </w:p>
    <w:p w14:paraId="7C2EE2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4DCE606">
          <v:rect id="_x0000_i4640" style="width:0;height:1.5pt" o:hralign="center" o:hrstd="t" o:hr="t" fillcolor="#a0a0a0" stroked="f"/>
        </w:pict>
      </w:r>
    </w:p>
    <w:p w14:paraId="2DBC631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37. Production Characteristics</w:t>
      </w:r>
    </w:p>
    <w:p w14:paraId="2F3256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normally have:</w:t>
      </w:r>
    </w:p>
    <w:p w14:paraId="393405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Controlled access</w:t>
      </w:r>
    </w:p>
    <w:p w14:paraId="1BB8C4B5" w14:textId="77777777" w:rsidR="007F66A8" w:rsidRPr="007F66A8" w:rsidRDefault="007F66A8" w:rsidP="007F66A8">
      <w:pPr>
        <w:rPr>
          <w:sz w:val="32"/>
          <w:szCs w:val="32"/>
        </w:rPr>
      </w:pPr>
    </w:p>
    <w:p w14:paraId="1A5F10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Defined owner</w:t>
      </w:r>
    </w:p>
    <w:p w14:paraId="4C010475" w14:textId="77777777" w:rsidR="007F66A8" w:rsidRPr="007F66A8" w:rsidRDefault="007F66A8" w:rsidP="007F66A8">
      <w:pPr>
        <w:rPr>
          <w:sz w:val="32"/>
          <w:szCs w:val="32"/>
        </w:rPr>
      </w:pPr>
    </w:p>
    <w:p w14:paraId="5E14D5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owner</w:t>
      </w:r>
    </w:p>
    <w:p w14:paraId="60616049" w14:textId="77777777" w:rsidR="007F66A8" w:rsidRPr="007F66A8" w:rsidRDefault="007F66A8" w:rsidP="007F66A8">
      <w:pPr>
        <w:rPr>
          <w:sz w:val="32"/>
          <w:szCs w:val="32"/>
        </w:rPr>
      </w:pPr>
    </w:p>
    <w:p w14:paraId="12B7BE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policy</w:t>
      </w:r>
    </w:p>
    <w:p w14:paraId="2E149A4E" w14:textId="77777777" w:rsidR="007F66A8" w:rsidRPr="007F66A8" w:rsidRDefault="007F66A8" w:rsidP="007F66A8">
      <w:pPr>
        <w:rPr>
          <w:sz w:val="32"/>
          <w:szCs w:val="32"/>
        </w:rPr>
      </w:pPr>
    </w:p>
    <w:p w14:paraId="67707F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61DFB5F0" w14:textId="77777777" w:rsidR="007F66A8" w:rsidRPr="007F66A8" w:rsidRDefault="007F66A8" w:rsidP="007F66A8">
      <w:pPr>
        <w:rPr>
          <w:sz w:val="32"/>
          <w:szCs w:val="32"/>
        </w:rPr>
      </w:pPr>
    </w:p>
    <w:p w14:paraId="5E53B6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Backup/recovery considerations</w:t>
      </w:r>
    </w:p>
    <w:p w14:paraId="4C7C8A02" w14:textId="77777777" w:rsidR="007F66A8" w:rsidRPr="007F66A8" w:rsidRDefault="007F66A8" w:rsidP="007F66A8">
      <w:pPr>
        <w:rPr>
          <w:sz w:val="32"/>
          <w:szCs w:val="32"/>
        </w:rPr>
      </w:pPr>
    </w:p>
    <w:p w14:paraId="60C754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deployment</w:t>
      </w:r>
    </w:p>
    <w:p w14:paraId="5A0C3F44" w14:textId="77777777" w:rsidR="007F66A8" w:rsidRPr="007F66A8" w:rsidRDefault="007F66A8" w:rsidP="007F66A8">
      <w:pPr>
        <w:rPr>
          <w:sz w:val="32"/>
          <w:szCs w:val="32"/>
        </w:rPr>
      </w:pPr>
    </w:p>
    <w:p w14:paraId="22E3FF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Change control</w:t>
      </w:r>
    </w:p>
    <w:p w14:paraId="1FDCFF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715762">
          <v:rect id="_x0000_i4641" style="width:0;height:1.5pt" o:hralign="center" o:hrstd="t" o:hr="t" fillcolor="#a0a0a0" stroked="f"/>
        </w:pict>
      </w:r>
    </w:p>
    <w:p w14:paraId="7C4205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38. Production Rule</w:t>
      </w:r>
    </w:p>
    <w:p w14:paraId="0BCF38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Users shouldn't casually:</w:t>
      </w:r>
    </w:p>
    <w:p w14:paraId="27CA47A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Build experimental solutions directly in Production.</w:t>
      </w:r>
    </w:p>
    <w:p w14:paraId="162BDA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C323752">
          <v:rect id="_x0000_i4642" style="width:0;height:1.5pt" o:hralign="center" o:hrstd="t" o:hr="t" fillcolor="#a0a0a0" stroked="f"/>
        </w:pict>
      </w:r>
    </w:p>
    <w:p w14:paraId="2B6F7A8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I — SANDBOX ENVIRONMENT</w:t>
      </w:r>
    </w:p>
    <w:p w14:paraId="6EBD5D2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39. Sandbox</w:t>
      </w:r>
    </w:p>
    <w:p w14:paraId="71AC34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nonproduction environment suitable for scenarios such as:</w:t>
      </w:r>
    </w:p>
    <w:p w14:paraId="766DCD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Development</w:t>
      </w:r>
    </w:p>
    <w:p w14:paraId="6D5E7873" w14:textId="77777777" w:rsidR="007F66A8" w:rsidRPr="007F66A8" w:rsidRDefault="007F66A8" w:rsidP="007F66A8">
      <w:pPr>
        <w:rPr>
          <w:sz w:val="32"/>
          <w:szCs w:val="32"/>
        </w:rPr>
      </w:pPr>
    </w:p>
    <w:p w14:paraId="5C3FD2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Testing</w:t>
      </w:r>
    </w:p>
    <w:p w14:paraId="178BD7BE" w14:textId="77777777" w:rsidR="007F66A8" w:rsidRPr="007F66A8" w:rsidRDefault="007F66A8" w:rsidP="007F66A8">
      <w:pPr>
        <w:rPr>
          <w:sz w:val="32"/>
          <w:szCs w:val="32"/>
        </w:rPr>
      </w:pPr>
    </w:p>
    <w:p w14:paraId="6AE061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</w:t>
      </w:r>
    </w:p>
    <w:p w14:paraId="3D037E8E" w14:textId="77777777" w:rsidR="007F66A8" w:rsidRPr="007F66A8" w:rsidRDefault="007F66A8" w:rsidP="007F66A8">
      <w:pPr>
        <w:rPr>
          <w:sz w:val="32"/>
          <w:szCs w:val="32"/>
        </w:rPr>
      </w:pPr>
    </w:p>
    <w:p w14:paraId="4A1AE4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UAT</w:t>
      </w:r>
    </w:p>
    <w:p w14:paraId="04C596EE" w14:textId="77777777" w:rsidR="007F66A8" w:rsidRPr="007F66A8" w:rsidRDefault="007F66A8" w:rsidP="007F66A8">
      <w:pPr>
        <w:rPr>
          <w:sz w:val="32"/>
          <w:szCs w:val="32"/>
        </w:rPr>
      </w:pPr>
    </w:p>
    <w:p w14:paraId="2B3BD6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Troubleshooting</w:t>
      </w:r>
    </w:p>
    <w:p w14:paraId="319CA16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D813422">
          <v:rect id="_x0000_i4643" style="width:0;height:1.5pt" o:hralign="center" o:hrstd="t" o:hr="t" fillcolor="#a0a0a0" stroked="f"/>
        </w:pict>
      </w:r>
    </w:p>
    <w:p w14:paraId="60E9D06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40. Sandbox Benefits</w:t>
      </w:r>
    </w:p>
    <w:p w14:paraId="04ECD8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can support lifecycle operations such as:</w:t>
      </w:r>
    </w:p>
    <w:p w14:paraId="0D322C5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Copy and Reset.</w:t>
      </w:r>
    </w:p>
    <w:p w14:paraId="58DB7B1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40B9D332">
          <v:rect id="_x0000_i4644" style="width:0;height:1.5pt" o:hralign="center" o:hrstd="t" o:hr="t" fillcolor="#a0a0a0" stroked="f"/>
        </w:pict>
      </w:r>
    </w:p>
    <w:p w14:paraId="770EF74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41. Example</w:t>
      </w:r>
    </w:p>
    <w:p w14:paraId="14304B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1BD829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Employee Leave System</w:t>
      </w:r>
    </w:p>
    <w:p w14:paraId="4EBBDD6C" w14:textId="77777777" w:rsidR="007F66A8" w:rsidRPr="007F66A8" w:rsidRDefault="007F66A8" w:rsidP="007F66A8">
      <w:pPr>
        <w:rPr>
          <w:sz w:val="32"/>
          <w:szCs w:val="32"/>
        </w:rPr>
      </w:pPr>
    </w:p>
    <w:p w14:paraId="182A69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  <w:r w:rsidRPr="007F66A8">
        <w:rPr>
          <w:sz w:val="32"/>
          <w:szCs w:val="32"/>
        </w:rPr>
        <w:t xml:space="preserve"> Copy</w:t>
      </w:r>
    </w:p>
    <w:p w14:paraId="2E220BF8" w14:textId="77777777" w:rsidR="007F66A8" w:rsidRPr="007F66A8" w:rsidRDefault="007F66A8" w:rsidP="007F66A8">
      <w:pPr>
        <w:rPr>
          <w:sz w:val="32"/>
          <w:szCs w:val="32"/>
        </w:rPr>
      </w:pPr>
    </w:p>
    <w:p w14:paraId="6B31E6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SANDBOX</w:t>
      </w:r>
    </w:p>
    <w:p w14:paraId="74630D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Troubleshooting copy</w:t>
      </w:r>
    </w:p>
    <w:p w14:paraId="170F1F3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subject to:</w:t>
      </w:r>
    </w:p>
    <w:p w14:paraId="3A2DB50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Data/security policy.</w:t>
      </w:r>
    </w:p>
    <w:p w14:paraId="0686E04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3E7ECA6">
          <v:rect id="_x0000_i4645" style="width:0;height:1.5pt" o:hralign="center" o:hrstd="t" o:hr="t" fillcolor="#a0a0a0" stroked="f"/>
        </w:pict>
      </w:r>
    </w:p>
    <w:p w14:paraId="7F55EA1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42. Sensitive Production Data</w:t>
      </w:r>
    </w:p>
    <w:p w14:paraId="1E0345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 careful when copying real production data into:</w:t>
      </w:r>
    </w:p>
    <w:p w14:paraId="7E9ADA6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Development/Test.</w:t>
      </w:r>
    </w:p>
    <w:p w14:paraId="15B9EC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Consider:</w:t>
      </w:r>
    </w:p>
    <w:p w14:paraId="18BD40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Privacy</w:t>
      </w:r>
    </w:p>
    <w:p w14:paraId="2F6E75CB" w14:textId="77777777" w:rsidR="007F66A8" w:rsidRPr="007F66A8" w:rsidRDefault="007F66A8" w:rsidP="007F66A8">
      <w:pPr>
        <w:rPr>
          <w:sz w:val="32"/>
          <w:szCs w:val="32"/>
        </w:rPr>
      </w:pPr>
    </w:p>
    <w:p w14:paraId="3BA9AA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minimization</w:t>
      </w:r>
    </w:p>
    <w:p w14:paraId="770CAA03" w14:textId="77777777" w:rsidR="007F66A8" w:rsidRPr="007F66A8" w:rsidRDefault="007F66A8" w:rsidP="007F66A8">
      <w:pPr>
        <w:rPr>
          <w:sz w:val="32"/>
          <w:szCs w:val="32"/>
        </w:rPr>
      </w:pPr>
    </w:p>
    <w:p w14:paraId="3BE32B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Masking</w:t>
      </w:r>
    </w:p>
    <w:p w14:paraId="14F96196" w14:textId="77777777" w:rsidR="007F66A8" w:rsidRPr="007F66A8" w:rsidRDefault="007F66A8" w:rsidP="007F66A8">
      <w:pPr>
        <w:rPr>
          <w:sz w:val="32"/>
          <w:szCs w:val="32"/>
        </w:rPr>
      </w:pPr>
    </w:p>
    <w:p w14:paraId="3E2162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Access</w:t>
      </w:r>
    </w:p>
    <w:p w14:paraId="21CCAC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36E5AB8">
          <v:rect id="_x0000_i4646" style="width:0;height:1.5pt" o:hralign="center" o:hrstd="t" o:hr="t" fillcolor="#a0a0a0" stroked="f"/>
        </w:pict>
      </w:r>
    </w:p>
    <w:p w14:paraId="43FDE3F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J — DEVELOPER ENVIRONMENT</w:t>
      </w:r>
    </w:p>
    <w:p w14:paraId="7E1EAB8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43. Developer Environment</w:t>
      </w:r>
    </w:p>
    <w:p w14:paraId="79A75A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Designed for:</w:t>
      </w:r>
    </w:p>
    <w:p w14:paraId="2446945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Individual development.</w:t>
      </w:r>
    </w:p>
    <w:p w14:paraId="42B4E8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B9B2A73">
          <v:rect id="_x0000_i4647" style="width:0;height:1.5pt" o:hralign="center" o:hrstd="t" o:hr="t" fillcolor="#a0a0a0" stroked="f"/>
        </w:pict>
      </w:r>
    </w:p>
    <w:p w14:paraId="3154DB1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44. Ownership</w:t>
      </w:r>
    </w:p>
    <w:p w14:paraId="1F65E5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Developer environments are generally intended for:</w:t>
      </w:r>
    </w:p>
    <w:p w14:paraId="23238CF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Their owning maker.</w:t>
      </w:r>
    </w:p>
    <w:p w14:paraId="25E4A6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AB83CF2">
          <v:rect id="_x0000_i4648" style="width:0;height:1.5pt" o:hralign="center" o:hrstd="t" o:hr="t" fillcolor="#a0a0a0" stroked="f"/>
        </w:pict>
      </w:r>
    </w:p>
    <w:p w14:paraId="4FC2CF8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45. Good Use</w:t>
      </w:r>
    </w:p>
    <w:p w14:paraId="7FA179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Learning</w:t>
      </w:r>
    </w:p>
    <w:p w14:paraId="70BCAB61" w14:textId="77777777" w:rsidR="007F66A8" w:rsidRPr="007F66A8" w:rsidRDefault="007F66A8" w:rsidP="007F66A8">
      <w:pPr>
        <w:rPr>
          <w:sz w:val="32"/>
          <w:szCs w:val="32"/>
        </w:rPr>
      </w:pPr>
    </w:p>
    <w:p w14:paraId="1107A57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Experimentation</w:t>
      </w:r>
    </w:p>
    <w:p w14:paraId="6D62CDF8" w14:textId="77777777" w:rsidR="007F66A8" w:rsidRPr="007F66A8" w:rsidRDefault="007F66A8" w:rsidP="007F66A8">
      <w:pPr>
        <w:rPr>
          <w:sz w:val="32"/>
          <w:szCs w:val="32"/>
        </w:rPr>
      </w:pPr>
    </w:p>
    <w:p w14:paraId="02848ED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development</w:t>
      </w:r>
    </w:p>
    <w:p w14:paraId="3268AFBD" w14:textId="77777777" w:rsidR="007F66A8" w:rsidRPr="007F66A8" w:rsidRDefault="007F66A8" w:rsidP="007F66A8">
      <w:pPr>
        <w:rPr>
          <w:sz w:val="32"/>
          <w:szCs w:val="32"/>
        </w:rPr>
      </w:pPr>
    </w:p>
    <w:p w14:paraId="752AB3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Prototype</w:t>
      </w:r>
    </w:p>
    <w:p w14:paraId="02272F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906C81B">
          <v:rect id="_x0000_i4649" style="width:0;height:1.5pt" o:hralign="center" o:hrstd="t" o:hr="t" fillcolor="#a0a0a0" stroked="f"/>
        </w:pict>
      </w:r>
    </w:p>
    <w:p w14:paraId="3456A0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46. Poor Use</w:t>
      </w:r>
    </w:p>
    <w:p w14:paraId="7A6044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Department production system</w:t>
      </w:r>
    </w:p>
    <w:p w14:paraId="5A209B91" w14:textId="77777777" w:rsidR="007F66A8" w:rsidRPr="007F66A8" w:rsidRDefault="007F66A8" w:rsidP="007F66A8">
      <w:pPr>
        <w:rPr>
          <w:sz w:val="32"/>
          <w:szCs w:val="32"/>
        </w:rPr>
      </w:pPr>
    </w:p>
    <w:p w14:paraId="2FFCDD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Shared critical application</w:t>
      </w:r>
    </w:p>
    <w:p w14:paraId="12CB1AF9" w14:textId="77777777" w:rsidR="007F66A8" w:rsidRPr="007F66A8" w:rsidRDefault="007F66A8" w:rsidP="007F66A8">
      <w:pPr>
        <w:rPr>
          <w:sz w:val="32"/>
          <w:szCs w:val="32"/>
        </w:rPr>
      </w:pPr>
    </w:p>
    <w:p w14:paraId="14D68C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integration runtime</w:t>
      </w:r>
    </w:p>
    <w:p w14:paraId="05CFBCF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437BCDB">
          <v:rect id="_x0000_i4650" style="width:0;height:1.5pt" o:hralign="center" o:hrstd="t" o:hr="t" fillcolor="#a0a0a0" stroked="f"/>
        </w:pict>
      </w:r>
    </w:p>
    <w:p w14:paraId="0D90DB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K — TRIAL ENVIRONMENT</w:t>
      </w:r>
    </w:p>
    <w:p w14:paraId="09529DB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47. Trial Environment</w:t>
      </w:r>
    </w:p>
    <w:p w14:paraId="417873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Designed for:</w:t>
      </w:r>
    </w:p>
    <w:p w14:paraId="44FE896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Short-term evaluation/testing.</w:t>
      </w:r>
    </w:p>
    <w:p w14:paraId="73E96A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954D994">
          <v:rect id="_x0000_i4651" style="width:0;height:1.5pt" o:hralign="center" o:hrstd="t" o:hr="t" fillcolor="#a0a0a0" stroked="f"/>
        </w:pict>
      </w:r>
    </w:p>
    <w:p w14:paraId="5CABE61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48. Important</w:t>
      </w:r>
    </w:p>
    <w:p w14:paraId="49A717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Trial environments expire.</w:t>
      </w:r>
    </w:p>
    <w:p w14:paraId="2A4297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Therefore don't place:</w:t>
      </w:r>
    </w:p>
    <w:p w14:paraId="57C5F67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Long-term business systems</w:t>
      </w:r>
    </w:p>
    <w:p w14:paraId="608D74D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 Trial.</w:t>
      </w:r>
    </w:p>
    <w:p w14:paraId="2DC86A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72BC934">
          <v:rect id="_x0000_i4652" style="width:0;height:1.5pt" o:hralign="center" o:hrstd="t" o:hr="t" fillcolor="#a0a0a0" stroked="f"/>
        </w:pict>
      </w:r>
    </w:p>
    <w:p w14:paraId="7C9AFC9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49. Training</w:t>
      </w:r>
    </w:p>
    <w:p w14:paraId="60D875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Trials can be excellent for:</w:t>
      </w:r>
    </w:p>
    <w:p w14:paraId="6B2B668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Learning.</w:t>
      </w:r>
    </w:p>
    <w:p w14:paraId="7B091FF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 not:</w:t>
      </w:r>
    </w:p>
    <w:p w14:paraId="281BEED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Production architecture.</w:t>
      </w:r>
    </w:p>
    <w:p w14:paraId="52A5A8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5D2797A">
          <v:rect id="_x0000_i4653" style="width:0;height:1.5pt" o:hralign="center" o:hrstd="t" o:hr="t" fillcolor="#a0a0a0" stroked="f"/>
        </w:pict>
      </w:r>
    </w:p>
    <w:p w14:paraId="384421F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L — DATAVERSE FOR TEAMS</w:t>
      </w:r>
    </w:p>
    <w:p w14:paraId="28D851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50. Dataverse for Teams Environment</w:t>
      </w:r>
    </w:p>
    <w:p w14:paraId="0DC357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Automatically associated with:</w:t>
      </w:r>
    </w:p>
    <w:p w14:paraId="19F0A1A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Microsoft Teams scenarios</w:t>
      </w:r>
    </w:p>
    <w:p w14:paraId="3F76B2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using Dataverse for Teams.</w:t>
      </w:r>
    </w:p>
    <w:p w14:paraId="47B8229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68B0FE4">
          <v:rect id="_x0000_i4654" style="width:0;height:1.5pt" o:hralign="center" o:hrstd="t" o:hr="t" fillcolor="#a0a0a0" stroked="f"/>
        </w:pict>
      </w:r>
    </w:p>
    <w:p w14:paraId="7E14136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51. It Has</w:t>
      </w:r>
    </w:p>
    <w:p w14:paraId="633976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More limited administrative/customization capabilities compared with:</w:t>
      </w:r>
    </w:p>
    <w:p w14:paraId="2E742D3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Full Dataverse environments.</w:t>
      </w:r>
    </w:p>
    <w:p w14:paraId="39F68C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FED7E1B">
          <v:rect id="_x0000_i4655" style="width:0;height:1.5pt" o:hralign="center" o:hrstd="t" o:hr="t" fillcolor="#a0a0a0" stroked="f"/>
        </w:pict>
      </w:r>
    </w:p>
    <w:p w14:paraId="427F23C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52. Architecture Choice</w:t>
      </w:r>
    </w:p>
    <w:p w14:paraId="228BA6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Don't choose environment type based only on:</w:t>
      </w:r>
    </w:p>
    <w:p w14:paraId="6286864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Convenience.</w:t>
      </w:r>
    </w:p>
    <w:p w14:paraId="5DDA31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Choose based on:</w:t>
      </w:r>
    </w:p>
    <w:p w14:paraId="16ABCD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</w:t>
      </w:r>
    </w:p>
    <w:p w14:paraId="57F0166E" w14:textId="77777777" w:rsidR="007F66A8" w:rsidRPr="007F66A8" w:rsidRDefault="007F66A8" w:rsidP="007F66A8">
      <w:pPr>
        <w:rPr>
          <w:sz w:val="32"/>
          <w:szCs w:val="32"/>
        </w:rPr>
      </w:pPr>
    </w:p>
    <w:p w14:paraId="309965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07E2921C" w14:textId="77777777" w:rsidR="007F66A8" w:rsidRPr="007F66A8" w:rsidRDefault="007F66A8" w:rsidP="007F66A8">
      <w:pPr>
        <w:rPr>
          <w:sz w:val="32"/>
          <w:szCs w:val="32"/>
        </w:rPr>
      </w:pPr>
    </w:p>
    <w:p w14:paraId="1A0BF7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Lifecycle</w:t>
      </w:r>
    </w:p>
    <w:p w14:paraId="58263744" w14:textId="77777777" w:rsidR="007F66A8" w:rsidRPr="007F66A8" w:rsidRDefault="007F66A8" w:rsidP="007F66A8">
      <w:pPr>
        <w:rPr>
          <w:sz w:val="32"/>
          <w:szCs w:val="32"/>
        </w:rPr>
      </w:pPr>
    </w:p>
    <w:p w14:paraId="4D231C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Integration</w:t>
      </w:r>
    </w:p>
    <w:p w14:paraId="570DCF56" w14:textId="77777777" w:rsidR="007F66A8" w:rsidRPr="007F66A8" w:rsidRDefault="007F66A8" w:rsidP="007F66A8">
      <w:pPr>
        <w:rPr>
          <w:sz w:val="32"/>
          <w:szCs w:val="32"/>
        </w:rPr>
      </w:pPr>
    </w:p>
    <w:p w14:paraId="47D7EC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Scale</w:t>
      </w:r>
    </w:p>
    <w:p w14:paraId="41926DC4" w14:textId="77777777" w:rsidR="007F66A8" w:rsidRPr="007F66A8" w:rsidRDefault="007F66A8" w:rsidP="007F66A8">
      <w:pPr>
        <w:rPr>
          <w:sz w:val="32"/>
          <w:szCs w:val="32"/>
        </w:rPr>
      </w:pPr>
    </w:p>
    <w:p w14:paraId="2989DF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</w:t>
      </w:r>
    </w:p>
    <w:p w14:paraId="295CA9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50BE1AC">
          <v:rect id="_x0000_i4656" style="width:0;height:1.5pt" o:hralign="center" o:hrstd="t" o:hr="t" fillcolor="#a0a0a0" stroked="f"/>
        </w:pict>
      </w:r>
    </w:p>
    <w:p w14:paraId="62EDB26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M — ENVIRONMENT STRATEGY</w:t>
      </w:r>
    </w:p>
    <w:p w14:paraId="53E1932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53. Small Organization</w:t>
      </w:r>
    </w:p>
    <w:p w14:paraId="0FD602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Possible:</w:t>
      </w:r>
    </w:p>
    <w:p w14:paraId="202D93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</w:t>
      </w:r>
    </w:p>
    <w:p w14:paraId="0F9297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Productivity</w:t>
      </w:r>
    </w:p>
    <w:p w14:paraId="05D4172A" w14:textId="77777777" w:rsidR="007F66A8" w:rsidRPr="007F66A8" w:rsidRDefault="007F66A8" w:rsidP="007F66A8">
      <w:pPr>
        <w:rPr>
          <w:sz w:val="32"/>
          <w:szCs w:val="32"/>
        </w:rPr>
      </w:pPr>
    </w:p>
    <w:p w14:paraId="348950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DEV</w:t>
      </w:r>
    </w:p>
    <w:p w14:paraId="12D46387" w14:textId="77777777" w:rsidR="007F66A8" w:rsidRPr="007F66A8" w:rsidRDefault="007F66A8" w:rsidP="007F66A8">
      <w:pPr>
        <w:rPr>
          <w:sz w:val="32"/>
          <w:szCs w:val="32"/>
        </w:rPr>
      </w:pPr>
    </w:p>
    <w:p w14:paraId="78FADB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TEST</w:t>
      </w:r>
    </w:p>
    <w:p w14:paraId="4AC2C251" w14:textId="77777777" w:rsidR="007F66A8" w:rsidRPr="007F66A8" w:rsidRDefault="007F66A8" w:rsidP="007F66A8">
      <w:pPr>
        <w:rPr>
          <w:sz w:val="32"/>
          <w:szCs w:val="32"/>
        </w:rPr>
      </w:pPr>
    </w:p>
    <w:p w14:paraId="2CA585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PROD</w:t>
      </w:r>
    </w:p>
    <w:p w14:paraId="6510A4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3DD53BC">
          <v:rect id="_x0000_i4657" style="width:0;height:1.5pt" o:hralign="center" o:hrstd="t" o:hr="t" fillcolor="#a0a0a0" stroked="f"/>
        </w:pict>
      </w:r>
    </w:p>
    <w:p w14:paraId="4A7177D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54. Larger Organization</w:t>
      </w:r>
    </w:p>
    <w:p w14:paraId="7E0F17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Could have:</w:t>
      </w:r>
    </w:p>
    <w:p w14:paraId="240BED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Developer Environments</w:t>
      </w:r>
    </w:p>
    <w:p w14:paraId="78A488B1" w14:textId="77777777" w:rsidR="007F66A8" w:rsidRPr="007F66A8" w:rsidRDefault="007F66A8" w:rsidP="007F66A8">
      <w:pPr>
        <w:rPr>
          <w:sz w:val="32"/>
          <w:szCs w:val="32"/>
        </w:rPr>
      </w:pPr>
    </w:p>
    <w:p w14:paraId="5B1CEC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Shared Department DEV</w:t>
      </w:r>
    </w:p>
    <w:p w14:paraId="7F97C0F3" w14:textId="77777777" w:rsidR="007F66A8" w:rsidRPr="007F66A8" w:rsidRDefault="007F66A8" w:rsidP="007F66A8">
      <w:pPr>
        <w:rPr>
          <w:sz w:val="32"/>
          <w:szCs w:val="32"/>
        </w:rPr>
      </w:pPr>
    </w:p>
    <w:p w14:paraId="7BD226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Shared Department TEST</w:t>
      </w:r>
    </w:p>
    <w:p w14:paraId="481C295C" w14:textId="77777777" w:rsidR="007F66A8" w:rsidRPr="007F66A8" w:rsidRDefault="007F66A8" w:rsidP="007F66A8">
      <w:pPr>
        <w:rPr>
          <w:sz w:val="32"/>
          <w:szCs w:val="32"/>
        </w:rPr>
      </w:pPr>
    </w:p>
    <w:p w14:paraId="7B6B8A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Dedicated Production Environments</w:t>
      </w:r>
    </w:p>
    <w:p w14:paraId="679C40E8" w14:textId="77777777" w:rsidR="007F66A8" w:rsidRPr="007F66A8" w:rsidRDefault="007F66A8" w:rsidP="007F66A8">
      <w:pPr>
        <w:rPr>
          <w:sz w:val="32"/>
          <w:szCs w:val="32"/>
        </w:rPr>
      </w:pPr>
    </w:p>
    <w:p w14:paraId="7072EE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Application Environments</w:t>
      </w:r>
    </w:p>
    <w:p w14:paraId="04218185" w14:textId="77777777" w:rsidR="007F66A8" w:rsidRPr="007F66A8" w:rsidRDefault="007F66A8" w:rsidP="007F66A8">
      <w:pPr>
        <w:rPr>
          <w:sz w:val="32"/>
          <w:szCs w:val="32"/>
        </w:rPr>
      </w:pPr>
    </w:p>
    <w:p w14:paraId="147287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Regional Environments</w:t>
      </w:r>
    </w:p>
    <w:p w14:paraId="08B8F4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CE21B61">
          <v:rect id="_x0000_i4658" style="width:0;height:1.5pt" o:hralign="center" o:hrstd="t" o:hr="t" fillcolor="#a0a0a0" stroked="f"/>
        </w:pict>
      </w:r>
    </w:p>
    <w:p w14:paraId="3A994D0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55. Avoid Environment Explosion</w:t>
      </w:r>
    </w:p>
    <w:p w14:paraId="262C64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Poor strategy:</w:t>
      </w:r>
    </w:p>
    <w:p w14:paraId="100FB8C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 tiny App</w:t>
      </w:r>
    </w:p>
    <w:p w14:paraId="462FB0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=</w:t>
      </w:r>
    </w:p>
    <w:p w14:paraId="2E916B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 + TEST + UAT + PROD</w:t>
      </w:r>
    </w:p>
    <w:p w14:paraId="1BD0E0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with no risk justification.</w:t>
      </w:r>
    </w:p>
    <w:p w14:paraId="373F53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941280A">
          <v:rect id="_x0000_i4659" style="width:0;height:1.5pt" o:hralign="center" o:hrstd="t" o:hr="t" fillcolor="#a0a0a0" stroked="f"/>
        </w:pict>
      </w:r>
    </w:p>
    <w:p w14:paraId="13713B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56. Also Avoid</w:t>
      </w:r>
    </w:p>
    <w:p w14:paraId="79F2ED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Entire organization</w:t>
      </w:r>
    </w:p>
    <w:p w14:paraId="77991B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=</w:t>
      </w:r>
    </w:p>
    <w:p w14:paraId="47B6466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One environment.</w:t>
      </w:r>
    </w:p>
    <w:p w14:paraId="36B8B3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3A9CC44">
          <v:rect id="_x0000_i4660" style="width:0;height:1.5pt" o:hralign="center" o:hrstd="t" o:hr="t" fillcolor="#a0a0a0" stroked="f"/>
        </w:pict>
      </w:r>
    </w:p>
    <w:p w14:paraId="66B87E1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57. Balance</w:t>
      </w:r>
    </w:p>
    <w:p w14:paraId="4ECAFA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Environment strategy should balance:</w:t>
      </w:r>
    </w:p>
    <w:p w14:paraId="5BF209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Isolation</w:t>
      </w:r>
    </w:p>
    <w:p w14:paraId="6F573167" w14:textId="77777777" w:rsidR="007F66A8" w:rsidRPr="007F66A8" w:rsidRDefault="007F66A8" w:rsidP="007F66A8">
      <w:pPr>
        <w:rPr>
          <w:sz w:val="32"/>
          <w:szCs w:val="32"/>
        </w:rPr>
      </w:pPr>
    </w:p>
    <w:p w14:paraId="7F0F3A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</w:t>
      </w:r>
    </w:p>
    <w:p w14:paraId="064D94D2" w14:textId="77777777" w:rsidR="007F66A8" w:rsidRPr="007F66A8" w:rsidRDefault="007F66A8" w:rsidP="007F66A8">
      <w:pPr>
        <w:rPr>
          <w:sz w:val="32"/>
          <w:szCs w:val="32"/>
        </w:rPr>
      </w:pPr>
    </w:p>
    <w:p w14:paraId="6952F1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Operational overhead</w:t>
      </w:r>
    </w:p>
    <w:p w14:paraId="2DFE814A" w14:textId="77777777" w:rsidR="007F66A8" w:rsidRPr="007F66A8" w:rsidRDefault="007F66A8" w:rsidP="007F66A8">
      <w:pPr>
        <w:rPr>
          <w:sz w:val="32"/>
          <w:szCs w:val="32"/>
        </w:rPr>
      </w:pPr>
    </w:p>
    <w:p w14:paraId="17B2C7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409F4E7C" w14:textId="77777777" w:rsidR="007F66A8" w:rsidRPr="007F66A8" w:rsidRDefault="007F66A8" w:rsidP="007F66A8">
      <w:pPr>
        <w:rPr>
          <w:sz w:val="32"/>
          <w:szCs w:val="32"/>
        </w:rPr>
      </w:pPr>
    </w:p>
    <w:p w14:paraId="3A92BD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Scale</w:t>
      </w:r>
    </w:p>
    <w:p w14:paraId="2A6D1797" w14:textId="77777777" w:rsidR="007F66A8" w:rsidRPr="007F66A8" w:rsidRDefault="007F66A8" w:rsidP="007F66A8">
      <w:pPr>
        <w:rPr>
          <w:sz w:val="32"/>
          <w:szCs w:val="32"/>
        </w:rPr>
      </w:pPr>
    </w:p>
    <w:p w14:paraId="362EB5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Cost</w:t>
      </w:r>
    </w:p>
    <w:p w14:paraId="38F4D6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40E353A">
          <v:rect id="_x0000_i4661" style="width:0;height:1.5pt" o:hralign="center" o:hrstd="t" o:hr="t" fillcolor="#a0a0a0" stroked="f"/>
        </w:pict>
      </w:r>
    </w:p>
    <w:p w14:paraId="23E6E2A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N — BOOTCAMP ENVIRONMENT STRATEGY</w:t>
      </w:r>
    </w:p>
    <w:p w14:paraId="6B91C0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58. For Our Business-Critical Training Apps</w:t>
      </w:r>
    </w:p>
    <w:p w14:paraId="51A1A2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Use:</w:t>
      </w:r>
    </w:p>
    <w:p w14:paraId="40DE21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Bootcamp — DEV</w:t>
      </w:r>
    </w:p>
    <w:p w14:paraId="24A8A416" w14:textId="77777777" w:rsidR="007F66A8" w:rsidRPr="007F66A8" w:rsidRDefault="007F66A8" w:rsidP="007F66A8">
      <w:pPr>
        <w:rPr>
          <w:sz w:val="32"/>
          <w:szCs w:val="32"/>
        </w:rPr>
      </w:pPr>
    </w:p>
    <w:p w14:paraId="74AB97F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Bootcamp — TEST</w:t>
      </w:r>
    </w:p>
    <w:p w14:paraId="75F1AC81" w14:textId="77777777" w:rsidR="007F66A8" w:rsidRPr="007F66A8" w:rsidRDefault="007F66A8" w:rsidP="007F66A8">
      <w:pPr>
        <w:rPr>
          <w:sz w:val="32"/>
          <w:szCs w:val="32"/>
        </w:rPr>
      </w:pPr>
    </w:p>
    <w:p w14:paraId="5373BF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Bootcamp — PROD</w:t>
      </w:r>
    </w:p>
    <w:p w14:paraId="1A8D68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01CDAD3">
          <v:rect id="_x0000_i4662" style="width:0;height:1.5pt" o:hralign="center" o:hrstd="t" o:hr="t" fillcolor="#a0a0a0" stroked="f"/>
        </w:pict>
      </w:r>
    </w:p>
    <w:p w14:paraId="3DFF297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59. Development</w:t>
      </w:r>
    </w:p>
    <w:p w14:paraId="00E653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1F28F7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contains:</w:t>
      </w:r>
    </w:p>
    <w:p w14:paraId="019F32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Unmanaged Solutions</w:t>
      </w:r>
    </w:p>
    <w:p w14:paraId="536D6D7B" w14:textId="77777777" w:rsidR="007F66A8" w:rsidRPr="007F66A8" w:rsidRDefault="007F66A8" w:rsidP="007F66A8">
      <w:pPr>
        <w:rPr>
          <w:sz w:val="32"/>
          <w:szCs w:val="32"/>
        </w:rPr>
      </w:pPr>
    </w:p>
    <w:p w14:paraId="280DD8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access</w:t>
      </w:r>
    </w:p>
    <w:p w14:paraId="36488DA9" w14:textId="77777777" w:rsidR="007F66A8" w:rsidRPr="007F66A8" w:rsidRDefault="007F66A8" w:rsidP="007F66A8">
      <w:pPr>
        <w:rPr>
          <w:sz w:val="32"/>
          <w:szCs w:val="32"/>
        </w:rPr>
      </w:pPr>
    </w:p>
    <w:p w14:paraId="186F6CC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Development connections</w:t>
      </w:r>
    </w:p>
    <w:p w14:paraId="05ABF239" w14:textId="77777777" w:rsidR="007F66A8" w:rsidRPr="007F66A8" w:rsidRDefault="007F66A8" w:rsidP="007F66A8">
      <w:pPr>
        <w:rPr>
          <w:sz w:val="32"/>
          <w:szCs w:val="32"/>
        </w:rPr>
      </w:pPr>
    </w:p>
    <w:p w14:paraId="30781A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 data</w:t>
      </w:r>
    </w:p>
    <w:p w14:paraId="0A9C5C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E038195">
          <v:rect id="_x0000_i4663" style="width:0;height:1.5pt" o:hralign="center" o:hrstd="t" o:hr="t" fillcolor="#a0a0a0" stroked="f"/>
        </w:pict>
      </w:r>
    </w:p>
    <w:p w14:paraId="2B921AC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60. Test</w:t>
      </w:r>
    </w:p>
    <w:p w14:paraId="1F1A67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52FE11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contains:</w:t>
      </w:r>
    </w:p>
    <w:p w14:paraId="77F3D8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Deployed solutions</w:t>
      </w:r>
    </w:p>
    <w:p w14:paraId="60CAC891" w14:textId="77777777" w:rsidR="007F66A8" w:rsidRPr="007F66A8" w:rsidRDefault="007F66A8" w:rsidP="007F66A8">
      <w:pPr>
        <w:rPr>
          <w:sz w:val="32"/>
          <w:szCs w:val="32"/>
        </w:rPr>
      </w:pPr>
    </w:p>
    <w:p w14:paraId="5E7D5D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UAT data</w:t>
      </w:r>
    </w:p>
    <w:p w14:paraId="0A782CBA" w14:textId="77777777" w:rsidR="007F66A8" w:rsidRPr="007F66A8" w:rsidRDefault="007F66A8" w:rsidP="007F66A8">
      <w:pPr>
        <w:rPr>
          <w:sz w:val="32"/>
          <w:szCs w:val="32"/>
        </w:rPr>
      </w:pPr>
    </w:p>
    <w:p w14:paraId="3F58846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 connections</w:t>
      </w:r>
    </w:p>
    <w:p w14:paraId="41DC6365" w14:textId="77777777" w:rsidR="007F66A8" w:rsidRPr="007F66A8" w:rsidRDefault="007F66A8" w:rsidP="007F66A8">
      <w:pPr>
        <w:rPr>
          <w:sz w:val="32"/>
          <w:szCs w:val="32"/>
        </w:rPr>
      </w:pPr>
    </w:p>
    <w:p w14:paraId="3EDDFC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Controlled testers</w:t>
      </w:r>
    </w:p>
    <w:p w14:paraId="6538EA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78EFC0F">
          <v:rect id="_x0000_i4664" style="width:0;height:1.5pt" o:hralign="center" o:hrstd="t" o:hr="t" fillcolor="#a0a0a0" stroked="f"/>
        </w:pict>
      </w:r>
    </w:p>
    <w:p w14:paraId="5377751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61. Production</w:t>
      </w:r>
    </w:p>
    <w:p w14:paraId="28D4166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6B6C2A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contains:</w:t>
      </w:r>
    </w:p>
    <w:p w14:paraId="2FA6B2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release</w:t>
      </w:r>
    </w:p>
    <w:p w14:paraId="291363D5" w14:textId="77777777" w:rsidR="007F66A8" w:rsidRPr="007F66A8" w:rsidRDefault="007F66A8" w:rsidP="007F66A8">
      <w:pPr>
        <w:rPr>
          <w:sz w:val="32"/>
          <w:szCs w:val="32"/>
        </w:rPr>
      </w:pPr>
    </w:p>
    <w:p w14:paraId="67E9A1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connections</w:t>
      </w:r>
    </w:p>
    <w:p w14:paraId="08EFCFAC" w14:textId="77777777" w:rsidR="007F66A8" w:rsidRPr="007F66A8" w:rsidRDefault="007F66A8" w:rsidP="007F66A8">
      <w:pPr>
        <w:rPr>
          <w:sz w:val="32"/>
          <w:szCs w:val="32"/>
        </w:rPr>
      </w:pPr>
    </w:p>
    <w:p w14:paraId="72FEA9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End users</w:t>
      </w:r>
    </w:p>
    <w:p w14:paraId="2EB7111E" w14:textId="77777777" w:rsidR="007F66A8" w:rsidRPr="007F66A8" w:rsidRDefault="007F66A8" w:rsidP="007F66A8">
      <w:pPr>
        <w:rPr>
          <w:sz w:val="32"/>
          <w:szCs w:val="32"/>
        </w:rPr>
      </w:pPr>
    </w:p>
    <w:p w14:paraId="401887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Operational monitoring</w:t>
      </w:r>
    </w:p>
    <w:p w14:paraId="0808F2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3689781">
          <v:rect id="_x0000_i4665" style="width:0;height:1.5pt" o:hralign="center" o:hrstd="t" o:hr="t" fillcolor="#a0a0a0" stroked="f"/>
        </w:pict>
      </w:r>
    </w:p>
    <w:p w14:paraId="5A555D1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62. Lifecycle</w:t>
      </w:r>
    </w:p>
    <w:p w14:paraId="17E0C4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</w:t>
      </w:r>
    </w:p>
    <w:p w14:paraId="24D95C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41B9CB1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0FB1AAC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2DF1FB6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37454C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788AD3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00DF80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1950B9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48D968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579DC2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4E88F15A">
          <v:rect id="_x0000_i4666" style="width:0;height:1.5pt" o:hralign="center" o:hrstd="t" o:hr="t" fillcolor="#a0a0a0" stroked="f"/>
        </w:pict>
      </w:r>
    </w:p>
    <w:p w14:paraId="5A2C88A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63. Tomorrow</w:t>
      </w:r>
    </w:p>
    <w:p w14:paraId="79828E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Day 27 will implement this using:</w:t>
      </w:r>
    </w:p>
    <w:p w14:paraId="2097766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Solutions &amp; ALM.</w:t>
      </w:r>
    </w:p>
    <w:p w14:paraId="6DA628C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69FDA17">
          <v:rect id="_x0000_i4667" style="width:0;height:1.5pt" o:hralign="center" o:hrstd="t" o:hr="t" fillcolor="#a0a0a0" stroked="f"/>
        </w:pict>
      </w:r>
    </w:p>
    <w:p w14:paraId="1A765E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O — ENVIRONMENT SECURITY GROUPS</w:t>
      </w:r>
    </w:p>
    <w:p w14:paraId="4A035FA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64. Environment Security Group</w:t>
      </w:r>
    </w:p>
    <w:p w14:paraId="7E7993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 Entra Security Groups can restrict:</w:t>
      </w:r>
    </w:p>
    <w:p w14:paraId="192390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Which licensed users can access an environment.</w:t>
      </w:r>
    </w:p>
    <w:p w14:paraId="04749F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D7EA0BC">
          <v:rect id="_x0000_i4668" style="width:0;height:1.5pt" o:hralign="center" o:hrstd="t" o:hr="t" fillcolor="#a0a0a0" stroked="f"/>
        </w:pict>
      </w:r>
    </w:p>
    <w:p w14:paraId="09200F6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65. Example</w:t>
      </w:r>
    </w:p>
    <w:p w14:paraId="2DFB35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Finance Environment</w:t>
      </w:r>
    </w:p>
    <w:p w14:paraId="1952E96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1CD0DA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</w:t>
      </w:r>
    </w:p>
    <w:p w14:paraId="13600D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Finance-PowerPlatform-Users</w:t>
      </w:r>
    </w:p>
    <w:p w14:paraId="66F3F9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DE93A38">
          <v:rect id="_x0000_i4669" style="width:0;height:1.5pt" o:hralign="center" o:hrstd="t" o:hr="t" fillcolor="#a0a0a0" stroked="f"/>
        </w:pict>
      </w:r>
    </w:p>
    <w:p w14:paraId="38B15DC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66. IT Environment</w:t>
      </w:r>
    </w:p>
    <w:p w14:paraId="0766F5E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IT-ServiceManagement-Users</w:t>
      </w:r>
    </w:p>
    <w:p w14:paraId="13F486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76B3BCD">
          <v:rect id="_x0000_i4670" style="width:0;height:1.5pt" o:hralign="center" o:hrstd="t" o:hr="t" fillcolor="#a0a0a0" stroked="f"/>
        </w:pict>
      </w:r>
    </w:p>
    <w:p w14:paraId="26DD443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67. Production</w:t>
      </w:r>
    </w:p>
    <w:p w14:paraId="118F1C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 a security group where appropriate to prevent:</w:t>
      </w:r>
    </w:p>
    <w:p w14:paraId="3A571CE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Unintended membership.</w:t>
      </w:r>
    </w:p>
    <w:p w14:paraId="3AFC96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17E20FED">
          <v:rect id="_x0000_i4671" style="width:0;height:1.5pt" o:hralign="center" o:hrstd="t" o:hr="t" fillcolor="#a0a0a0" stroked="f"/>
        </w:pict>
      </w:r>
    </w:p>
    <w:p w14:paraId="0720924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68. App Sharing Is Not Enough</w:t>
      </w:r>
    </w:p>
    <w:p w14:paraId="07994F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Suppose App is shared with John.</w:t>
      </w:r>
    </w:p>
    <w:p w14:paraId="1F95EA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 John isn't in:</w:t>
      </w:r>
    </w:p>
    <w:p w14:paraId="554277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Environment's security group.</w:t>
      </w:r>
    </w:p>
    <w:p w14:paraId="71DD3F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 won't automatically gain valid environment access simply from:</w:t>
      </w:r>
    </w:p>
    <w:p w14:paraId="4FD44A8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 sharing.</w:t>
      </w:r>
    </w:p>
    <w:p w14:paraId="1E3C91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689B284">
          <v:rect id="_x0000_i4672" style="width:0;height:1.5pt" o:hralign="center" o:hrstd="t" o:hr="t" fillcolor="#a0a0a0" stroked="f"/>
        </w:pict>
      </w:r>
    </w:p>
    <w:p w14:paraId="149C835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69. Different Layers</w:t>
      </w:r>
    </w:p>
    <w:p w14:paraId="536855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ACCESS</w:t>
      </w:r>
    </w:p>
    <w:p w14:paraId="6494FF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|</w:t>
      </w:r>
    </w:p>
    <w:p w14:paraId="4322D7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v</w:t>
      </w:r>
    </w:p>
    <w:p w14:paraId="2AABDF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 ACCESS</w:t>
      </w:r>
    </w:p>
    <w:p w14:paraId="1EAA02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|</w:t>
      </w:r>
    </w:p>
    <w:p w14:paraId="7B2EA9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v</w:t>
      </w:r>
    </w:p>
    <w:p w14:paraId="482AE0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SECURITY</w:t>
      </w:r>
    </w:p>
    <w:p w14:paraId="2FE374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B924D5D">
          <v:rect id="_x0000_i4673" style="width:0;height:1.5pt" o:hralign="center" o:hrstd="t" o:hr="t" fillcolor="#a0a0a0" stroked="f"/>
        </w:pict>
      </w:r>
    </w:p>
    <w:p w14:paraId="43F72C0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P — ADMIN ROLES</w:t>
      </w:r>
    </w:p>
    <w:p w14:paraId="7C61EB7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70. Power Platform Administrator</w:t>
      </w:r>
    </w:p>
    <w:p w14:paraId="539391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powerful Microsoft Entra administrative role for:</w:t>
      </w:r>
    </w:p>
    <w:p w14:paraId="5F4A16F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Tenant-wide Power Platform administration.</w:t>
      </w:r>
    </w:p>
    <w:p w14:paraId="3860A4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36AED9B4">
          <v:rect id="_x0000_i4674" style="width:0;height:1.5pt" o:hralign="center" o:hrstd="t" o:hr="t" fillcolor="#a0a0a0" stroked="f"/>
        </w:pict>
      </w:r>
    </w:p>
    <w:p w14:paraId="6EA3063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71. Principle</w:t>
      </w:r>
    </w:p>
    <w:p w14:paraId="7F322C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 not give this role to:</w:t>
      </w:r>
    </w:p>
    <w:p w14:paraId="42EA664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Every maker.</w:t>
      </w:r>
    </w:p>
    <w:p w14:paraId="3562D7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CE29E09">
          <v:rect id="_x0000_i4675" style="width:0;height:1.5pt" o:hralign="center" o:hrstd="t" o:hr="t" fillcolor="#a0a0a0" stroked="f"/>
        </w:pict>
      </w:r>
    </w:p>
    <w:p w14:paraId="2BF094A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72. Admin Privilege</w:t>
      </w:r>
    </w:p>
    <w:p w14:paraId="4783626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Use:</w:t>
      </w:r>
    </w:p>
    <w:p w14:paraId="166392F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Least privilege.</w:t>
      </w:r>
    </w:p>
    <w:p w14:paraId="0509DD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CD5C2B1">
          <v:rect id="_x0000_i4676" style="width:0;height:1.5pt" o:hralign="center" o:hrstd="t" o:hr="t" fillcolor="#a0a0a0" stroked="f"/>
        </w:pict>
      </w:r>
    </w:p>
    <w:p w14:paraId="667EAF4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73. Example</w:t>
      </w:r>
    </w:p>
    <w:p w14:paraId="2517E7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needs to build an App.</w:t>
      </w:r>
    </w:p>
    <w:p w14:paraId="211435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They need:</w:t>
      </w:r>
    </w:p>
    <w:p w14:paraId="1F63B0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Maker</w:t>
      </w:r>
    </w:p>
    <w:p w14:paraId="4E7F03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not:</w:t>
      </w:r>
    </w:p>
    <w:p w14:paraId="79C5307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Administrator.</w:t>
      </w:r>
    </w:p>
    <w:p w14:paraId="1CE25CD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F9AF138">
          <v:rect id="_x0000_i4677" style="width:0;height:1.5pt" o:hralign="center" o:hrstd="t" o:hr="t" fillcolor="#a0a0a0" stroked="f"/>
        </w:pict>
      </w:r>
    </w:p>
    <w:p w14:paraId="331082B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74. Admin Team</w:t>
      </w:r>
    </w:p>
    <w:p w14:paraId="1B7476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Organizations should have a small, accountable group of:</w:t>
      </w:r>
    </w:p>
    <w:p w14:paraId="5DEB92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Platform administrators.</w:t>
      </w:r>
    </w:p>
    <w:p w14:paraId="316ECE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624C0EB">
          <v:rect id="_x0000_i4678" style="width:0;height:1.5pt" o:hralign="center" o:hrstd="t" o:hr="t" fillcolor="#a0a0a0" stroked="f"/>
        </w:pict>
      </w:r>
    </w:p>
    <w:p w14:paraId="02ED56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Q — ENVIRONMENT MAKER</w:t>
      </w:r>
    </w:p>
    <w:p w14:paraId="662B000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75. Environment Maker</w:t>
      </w:r>
    </w:p>
    <w:p w14:paraId="1AADFE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Typically allows users to create resources within:</w:t>
      </w:r>
    </w:p>
    <w:p w14:paraId="2013825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 Environment.</w:t>
      </w:r>
    </w:p>
    <w:p w14:paraId="277C14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B09CD77">
          <v:rect id="_x0000_i4679" style="width:0;height:1.5pt" o:hralign="center" o:hrstd="t" o:hr="t" fillcolor="#a0a0a0" stroked="f"/>
        </w:pict>
      </w:r>
    </w:p>
    <w:p w14:paraId="5E3D9EB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76. It Doesn't Mean</w:t>
      </w:r>
    </w:p>
    <w:p w14:paraId="7CFE17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They should automatically have:</w:t>
      </w:r>
    </w:p>
    <w:p w14:paraId="3AE177E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Administrative access to all business data.</w:t>
      </w:r>
    </w:p>
    <w:p w14:paraId="76C226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21C1CC2">
          <v:rect id="_x0000_i4680" style="width:0;height:1.5pt" o:hralign="center" o:hrstd="t" o:hr="t" fillcolor="#a0a0a0" stroked="f"/>
        </w:pict>
      </w:r>
    </w:p>
    <w:p w14:paraId="113E46F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77. Dataverse Security</w:t>
      </w:r>
    </w:p>
    <w:p w14:paraId="1D3620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Still determines:</w:t>
      </w:r>
    </w:p>
    <w:p w14:paraId="409B816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access.</w:t>
      </w:r>
    </w:p>
    <w:p w14:paraId="28BFB5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B87FFBE">
          <v:rect id="_x0000_i4681" style="width:0;height:1.5pt" o:hralign="center" o:hrstd="t" o:hr="t" fillcolor="#a0a0a0" stroked="f"/>
        </w:pict>
      </w:r>
    </w:p>
    <w:p w14:paraId="5D9406E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R — MANAGED ENVIRONMENTS</w:t>
      </w:r>
    </w:p>
    <w:p w14:paraId="12DAB9C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78. Managed Environments</w:t>
      </w:r>
    </w:p>
    <w:p w14:paraId="6C1678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Environments provide additional premium governance capabilities for:</w:t>
      </w:r>
    </w:p>
    <w:p w14:paraId="3521C16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Managing Power Platform at scale.</w:t>
      </w:r>
    </w:p>
    <w:p w14:paraId="6B0533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B6AD784">
          <v:rect id="_x0000_i4682" style="width:0;height:1.5pt" o:hralign="center" o:hrstd="t" o:hr="t" fillcolor="#a0a0a0" stroked="f"/>
        </w:pict>
      </w:r>
    </w:p>
    <w:p w14:paraId="4193DB5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79. Managed Does Not Mean</w:t>
      </w:r>
    </w:p>
    <w:p w14:paraId="60521E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 automatically operates your application.</w:t>
      </w:r>
    </w:p>
    <w:p w14:paraId="497561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CDADC54">
          <v:rect id="_x0000_i4683" style="width:0;height:1.5pt" o:hralign="center" o:hrstd="t" o:hr="t" fillcolor="#a0a0a0" stroked="f"/>
        </w:pict>
      </w:r>
    </w:p>
    <w:p w14:paraId="3726F46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80. It Means</w:t>
      </w:r>
    </w:p>
    <w:p w14:paraId="6C7AE5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environment has access to enhanced:</w:t>
      </w:r>
    </w:p>
    <w:p w14:paraId="41C4BBF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Governance and administration capabilities.</w:t>
      </w:r>
    </w:p>
    <w:p w14:paraId="336BF5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343571D">
          <v:rect id="_x0000_i4684" style="width:0;height:1.5pt" o:hralign="center" o:hrstd="t" o:hr="t" fillcolor="#a0a0a0" stroked="f"/>
        </w:pict>
      </w:r>
    </w:p>
    <w:p w14:paraId="4FA408E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81. Examples</w:t>
      </w:r>
    </w:p>
    <w:p w14:paraId="62F552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Environment capabilities include areas such as:</w:t>
      </w:r>
    </w:p>
    <w:p w14:paraId="786977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Groups</w:t>
      </w:r>
    </w:p>
    <w:p w14:paraId="012B5B28" w14:textId="77777777" w:rsidR="007F66A8" w:rsidRPr="007F66A8" w:rsidRDefault="007F66A8" w:rsidP="007F66A8">
      <w:pPr>
        <w:rPr>
          <w:sz w:val="32"/>
          <w:szCs w:val="32"/>
        </w:rPr>
      </w:pPr>
    </w:p>
    <w:p w14:paraId="7754B1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 limits</w:t>
      </w:r>
    </w:p>
    <w:p w14:paraId="0732D5C9" w14:textId="77777777" w:rsidR="007F66A8" w:rsidRPr="007F66A8" w:rsidRDefault="007F66A8" w:rsidP="007F66A8">
      <w:pPr>
        <w:rPr>
          <w:sz w:val="32"/>
          <w:szCs w:val="32"/>
        </w:rPr>
      </w:pPr>
    </w:p>
    <w:p w14:paraId="44403B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Usage insights</w:t>
      </w:r>
    </w:p>
    <w:p w14:paraId="6F2F535B" w14:textId="77777777" w:rsidR="007F66A8" w:rsidRPr="007F66A8" w:rsidRDefault="007F66A8" w:rsidP="007F66A8">
      <w:pPr>
        <w:rPr>
          <w:sz w:val="32"/>
          <w:szCs w:val="32"/>
        </w:rPr>
      </w:pPr>
    </w:p>
    <w:p w14:paraId="059DC3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</w:t>
      </w:r>
    </w:p>
    <w:p w14:paraId="10570A3F" w14:textId="77777777" w:rsidR="007F66A8" w:rsidRPr="007F66A8" w:rsidRDefault="007F66A8" w:rsidP="007F66A8">
      <w:pPr>
        <w:rPr>
          <w:sz w:val="32"/>
          <w:szCs w:val="32"/>
        </w:rPr>
      </w:pPr>
    </w:p>
    <w:p w14:paraId="7630D0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pipelines</w:t>
      </w:r>
    </w:p>
    <w:p w14:paraId="49C07DBD" w14:textId="77777777" w:rsidR="007F66A8" w:rsidRPr="007F66A8" w:rsidRDefault="007F66A8" w:rsidP="007F66A8">
      <w:pPr>
        <w:rPr>
          <w:sz w:val="32"/>
          <w:szCs w:val="32"/>
        </w:rPr>
      </w:pPr>
    </w:p>
    <w:p w14:paraId="78A49F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welcome content</w:t>
      </w:r>
    </w:p>
    <w:p w14:paraId="5E9A8F11" w14:textId="77777777" w:rsidR="007F66A8" w:rsidRPr="007F66A8" w:rsidRDefault="007F66A8" w:rsidP="007F66A8">
      <w:pPr>
        <w:rPr>
          <w:sz w:val="32"/>
          <w:szCs w:val="32"/>
        </w:rPr>
      </w:pPr>
    </w:p>
    <w:p w14:paraId="6A6F57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 Checker</w:t>
      </w:r>
    </w:p>
    <w:p w14:paraId="4C71C33A" w14:textId="77777777" w:rsidR="007F66A8" w:rsidRPr="007F66A8" w:rsidRDefault="007F66A8" w:rsidP="007F66A8">
      <w:pPr>
        <w:rPr>
          <w:sz w:val="32"/>
          <w:szCs w:val="32"/>
        </w:rPr>
      </w:pPr>
    </w:p>
    <w:p w14:paraId="435B77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Extended governance/security capabilities</w:t>
      </w:r>
    </w:p>
    <w:p w14:paraId="270993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depending on configuration and licensing.</w:t>
      </w:r>
    </w:p>
    <w:p w14:paraId="357866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971A9C8">
          <v:rect id="_x0000_i4685" style="width:0;height:1.5pt" o:hralign="center" o:hrstd="t" o:hr="t" fillcolor="#a0a0a0" stroked="f"/>
        </w:pict>
      </w:r>
    </w:p>
    <w:p w14:paraId="66F207F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82. Candidate Environments</w:t>
      </w:r>
    </w:p>
    <w:p w14:paraId="6E27F5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For our blueprint:</w:t>
      </w:r>
    </w:p>
    <w:p w14:paraId="0E1280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DEV</w:t>
      </w:r>
    </w:p>
    <w:p w14:paraId="76DB94CA" w14:textId="77777777" w:rsidR="007F66A8" w:rsidRPr="007F66A8" w:rsidRDefault="007F66A8" w:rsidP="007F66A8">
      <w:pPr>
        <w:rPr>
          <w:sz w:val="32"/>
          <w:szCs w:val="32"/>
        </w:rPr>
      </w:pPr>
    </w:p>
    <w:p w14:paraId="60E800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TEST</w:t>
      </w:r>
    </w:p>
    <w:p w14:paraId="3F5D417B" w14:textId="77777777" w:rsidR="007F66A8" w:rsidRPr="007F66A8" w:rsidRDefault="007F66A8" w:rsidP="007F66A8">
      <w:pPr>
        <w:rPr>
          <w:sz w:val="32"/>
          <w:szCs w:val="32"/>
        </w:rPr>
      </w:pPr>
    </w:p>
    <w:p w14:paraId="77A5DD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PROD</w:t>
      </w:r>
    </w:p>
    <w:p w14:paraId="311E45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all be:</w:t>
      </w:r>
    </w:p>
    <w:p w14:paraId="716EF3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Environments.</w:t>
      </w:r>
    </w:p>
    <w:p w14:paraId="4880E0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88B4AFB">
          <v:rect id="_x0000_i4686" style="width:0;height:1.5pt" o:hralign="center" o:hrstd="t" o:hr="t" fillcolor="#a0a0a0" stroked="f"/>
        </w:pict>
      </w:r>
    </w:p>
    <w:p w14:paraId="1324F4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S — MANAGED ENVIRONMENT LICENSING</w:t>
      </w:r>
    </w:p>
    <w:p w14:paraId="0BBCA1D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83. Important</w:t>
      </w:r>
    </w:p>
    <w:p w14:paraId="5E9958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Environments are:</w:t>
      </w:r>
    </w:p>
    <w:p w14:paraId="3BDB49F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Premium governance capability.</w:t>
      </w:r>
    </w:p>
    <w:p w14:paraId="66B27E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2C84A31">
          <v:rect id="_x0000_i4687" style="width:0;height:1.5pt" o:hralign="center" o:hrstd="t" o:hr="t" fillcolor="#a0a0a0" stroked="f"/>
        </w:pict>
      </w:r>
    </w:p>
    <w:p w14:paraId="68B3624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84. Production Planning</w:t>
      </w:r>
    </w:p>
    <w:p w14:paraId="44CF3C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Before enabling Managed Environments everywhere:</w:t>
      </w:r>
    </w:p>
    <w:p w14:paraId="5D60395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Review licensing.</w:t>
      </w:r>
    </w:p>
    <w:p w14:paraId="4F84AD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8D2E675">
          <v:rect id="_x0000_i4688" style="width:0;height:1.5pt" o:hralign="center" o:hrstd="t" o:hr="t" fillcolor="#a0a0a0" stroked="f"/>
        </w:pict>
      </w:r>
    </w:p>
    <w:p w14:paraId="2FF27B6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85. Do Not Assume</w:t>
      </w:r>
    </w:p>
    <w:p w14:paraId="047492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Enable Managed Environment</w:t>
      </w:r>
    </w:p>
    <w:p w14:paraId="0719BD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=</w:t>
      </w:r>
    </w:p>
    <w:p w14:paraId="0192D3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licensing impact.</w:t>
      </w:r>
    </w:p>
    <w:p w14:paraId="78CCF0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2DDFFA3D">
          <v:rect id="_x0000_i4689" style="width:0;height:1.5pt" o:hralign="center" o:hrstd="t" o:hr="t" fillcolor="#a0a0a0" stroked="f"/>
        </w:pict>
      </w:r>
    </w:p>
    <w:p w14:paraId="693BB60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86. Governance Includes Licensing</w:t>
      </w:r>
    </w:p>
    <w:p w14:paraId="32C257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architecture and licensing architecture must:</w:t>
      </w:r>
    </w:p>
    <w:p w14:paraId="6496204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Align.</w:t>
      </w:r>
    </w:p>
    <w:p w14:paraId="6E6104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48FB794">
          <v:rect id="_x0000_i4690" style="width:0;height:1.5pt" o:hralign="center" o:hrstd="t" o:hr="t" fillcolor="#a0a0a0" stroked="f"/>
        </w:pict>
      </w:r>
    </w:p>
    <w:p w14:paraId="1AFA8CB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T — MANAGED ENVIRONMENT FEATURES</w:t>
      </w:r>
    </w:p>
    <w:p w14:paraId="18F5439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87. Sharing Limits</w:t>
      </w:r>
    </w:p>
    <w:p w14:paraId="142EBC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help restrict how broadly makers share resources such as:</w:t>
      </w:r>
    </w:p>
    <w:p w14:paraId="5FF0B0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Canvas Apps</w:t>
      </w:r>
    </w:p>
    <w:p w14:paraId="2FB811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and supported:</w:t>
      </w:r>
    </w:p>
    <w:p w14:paraId="4379D97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Solution-aware cloud flows.</w:t>
      </w:r>
    </w:p>
    <w:p w14:paraId="3498FD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8824BD6">
          <v:rect id="_x0000_i4691" style="width:0;height:1.5pt" o:hralign="center" o:hrstd="t" o:hr="t" fillcolor="#a0a0a0" stroked="f"/>
        </w:pict>
      </w:r>
    </w:p>
    <w:p w14:paraId="6C3D46D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88. Why?</w:t>
      </w:r>
    </w:p>
    <w:p w14:paraId="05D335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creates App and shares it to:</w:t>
      </w:r>
    </w:p>
    <w:p w14:paraId="12CB183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Everyone</w:t>
      </w:r>
    </w:p>
    <w:p w14:paraId="146D69C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accidentally.</w:t>
      </w:r>
    </w:p>
    <w:p w14:paraId="448093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 governance can reduce:</w:t>
      </w:r>
    </w:p>
    <w:p w14:paraId="139BC81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Oversharing.</w:t>
      </w:r>
    </w:p>
    <w:p w14:paraId="5A572B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A40484">
          <v:rect id="_x0000_i4692" style="width:0;height:1.5pt" o:hralign="center" o:hrstd="t" o:hr="t" fillcolor="#a0a0a0" stroked="f"/>
        </w:pict>
      </w:r>
    </w:p>
    <w:p w14:paraId="5D284E6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89. Usage Insights</w:t>
      </w:r>
    </w:p>
    <w:p w14:paraId="6E55A7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Admins can receive:</w:t>
      </w:r>
    </w:p>
    <w:p w14:paraId="66FA71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Usage insights</w:t>
      </w:r>
    </w:p>
    <w:p w14:paraId="30D424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for Managed Environments.</w:t>
      </w:r>
    </w:p>
    <w:p w14:paraId="558D52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44E2981">
          <v:rect id="_x0000_i4693" style="width:0;height:1.5pt" o:hralign="center" o:hrstd="t" o:hr="t" fillcolor="#a0a0a0" stroked="f"/>
        </w:pict>
      </w:r>
    </w:p>
    <w:p w14:paraId="2990E32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90. Maker Welcome Content</w:t>
      </w:r>
    </w:p>
    <w:p w14:paraId="366859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Admins can provide makers with:</w:t>
      </w:r>
    </w:p>
    <w:p w14:paraId="5C41D5B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rules</w:t>
      </w:r>
    </w:p>
    <w:p w14:paraId="64AFA6FD" w14:textId="77777777" w:rsidR="007F66A8" w:rsidRPr="007F66A8" w:rsidRDefault="007F66A8" w:rsidP="007F66A8">
      <w:pPr>
        <w:rPr>
          <w:sz w:val="32"/>
          <w:szCs w:val="32"/>
        </w:rPr>
      </w:pPr>
    </w:p>
    <w:p w14:paraId="41A620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contacts</w:t>
      </w:r>
    </w:p>
    <w:p w14:paraId="1D486A4D" w14:textId="77777777" w:rsidR="007F66A8" w:rsidRPr="007F66A8" w:rsidRDefault="007F66A8" w:rsidP="007F66A8">
      <w:pPr>
        <w:rPr>
          <w:sz w:val="32"/>
          <w:szCs w:val="32"/>
        </w:rPr>
      </w:pPr>
    </w:p>
    <w:p w14:paraId="7E22CA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Development standards</w:t>
      </w:r>
    </w:p>
    <w:p w14:paraId="17C0DD50" w14:textId="77777777" w:rsidR="007F66A8" w:rsidRPr="007F66A8" w:rsidRDefault="007F66A8" w:rsidP="007F66A8">
      <w:pPr>
        <w:rPr>
          <w:sz w:val="32"/>
          <w:szCs w:val="32"/>
        </w:rPr>
      </w:pPr>
    </w:p>
    <w:p w14:paraId="5CF6FD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Useful links</w:t>
      </w:r>
    </w:p>
    <w:p w14:paraId="0A59EE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inside maker experience.</w:t>
      </w:r>
    </w:p>
    <w:p w14:paraId="372336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59ADC68">
          <v:rect id="_x0000_i4694" style="width:0;height:1.5pt" o:hralign="center" o:hrstd="t" o:hr="t" fillcolor="#a0a0a0" stroked="f"/>
        </w:pict>
      </w:r>
    </w:p>
    <w:p w14:paraId="5D00F50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91. Example Welcome Message</w:t>
      </w:r>
    </w:p>
    <w:p w14:paraId="08C4F0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Welcome to Contoso Power Platform Development.</w:t>
      </w:r>
    </w:p>
    <w:p w14:paraId="063ADD47" w14:textId="77777777" w:rsidR="007F66A8" w:rsidRPr="007F66A8" w:rsidRDefault="007F66A8" w:rsidP="007F66A8">
      <w:pPr>
        <w:rPr>
          <w:sz w:val="32"/>
          <w:szCs w:val="32"/>
        </w:rPr>
      </w:pPr>
    </w:p>
    <w:p w14:paraId="1B478E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Before creating production solutions:</w:t>
      </w:r>
    </w:p>
    <w:p w14:paraId="2324A80A" w14:textId="77777777" w:rsidR="007F66A8" w:rsidRPr="007F66A8" w:rsidRDefault="007F66A8" w:rsidP="007F66A8">
      <w:pPr>
        <w:rPr>
          <w:sz w:val="32"/>
          <w:szCs w:val="32"/>
        </w:rPr>
      </w:pPr>
    </w:p>
    <w:p w14:paraId="504F3A8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• Use Solutions.</w:t>
      </w:r>
    </w:p>
    <w:p w14:paraId="0A8473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• Do not use personal connectors for company data.</w:t>
      </w:r>
    </w:p>
    <w:p w14:paraId="165E52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• Review the approved connector policy.</w:t>
      </w:r>
    </w:p>
    <w:p w14:paraId="3B98C1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• Contact the Platform CoE for production deployment.</w:t>
      </w:r>
    </w:p>
    <w:p w14:paraId="6E4519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61065181">
          <v:rect id="_x0000_i4695" style="width:0;height:1.5pt" o:hralign="center" o:hrstd="t" o:hr="t" fillcolor="#a0a0a0" stroked="f"/>
        </w:pict>
      </w:r>
    </w:p>
    <w:p w14:paraId="6BF426A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92. Why?</w:t>
      </w:r>
    </w:p>
    <w:p w14:paraId="107C8C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shouldn't be hidden in:</w:t>
      </w:r>
    </w:p>
    <w:p w14:paraId="153603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 90-page PDF no maker reads.</w:t>
      </w:r>
    </w:p>
    <w:p w14:paraId="542316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Bring guidance:</w:t>
      </w:r>
    </w:p>
    <w:p w14:paraId="611B77D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Into the maker experience.</w:t>
      </w:r>
    </w:p>
    <w:p w14:paraId="75D154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A71A5E4">
          <v:rect id="_x0000_i4696" style="width:0;height:1.5pt" o:hralign="center" o:hrstd="t" o:hr="t" fillcolor="#a0a0a0" stroked="f"/>
        </w:pict>
      </w:r>
    </w:p>
    <w:p w14:paraId="7A98850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U — SOLUTION CHECKER</w:t>
      </w:r>
    </w:p>
    <w:p w14:paraId="4834C05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93. Solution Checker</w:t>
      </w:r>
    </w:p>
    <w:p w14:paraId="2AC40F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Helps identify:</w:t>
      </w:r>
    </w:p>
    <w:p w14:paraId="3EA462D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Potential issues</w:t>
      </w:r>
    </w:p>
    <w:p w14:paraId="436FFD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 Power Platform solution components.</w:t>
      </w:r>
    </w:p>
    <w:p w14:paraId="3A4C226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4F6087A">
          <v:rect id="_x0000_i4697" style="width:0;height:1.5pt" o:hralign="center" o:hrstd="t" o:hr="t" fillcolor="#a0a0a0" stroked="f"/>
        </w:pict>
      </w:r>
    </w:p>
    <w:p w14:paraId="15D1CB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94. Managed Governance</w:t>
      </w:r>
    </w:p>
    <w:p w14:paraId="2C686E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Environment-group rules can be used to:</w:t>
      </w:r>
    </w:p>
    <w:p w14:paraId="3D537E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Enforce or configure Solution Checker behavior</w:t>
      </w:r>
    </w:p>
    <w:p w14:paraId="4716DC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depending on current platform capabilities.</w:t>
      </w:r>
    </w:p>
    <w:p w14:paraId="53128A6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DAFF254">
          <v:rect id="_x0000_i4698" style="width:0;height:1.5pt" o:hralign="center" o:hrstd="t" o:hr="t" fillcolor="#a0a0a0" stroked="f"/>
        </w:pict>
      </w:r>
    </w:p>
    <w:p w14:paraId="095363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95. Day 27</w:t>
      </w:r>
    </w:p>
    <w:p w14:paraId="5F25FB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 use it as part of:</w:t>
      </w:r>
    </w:p>
    <w:p w14:paraId="4F2DBC3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Release readiness.</w:t>
      </w:r>
    </w:p>
    <w:p w14:paraId="289B0A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1F081B2">
          <v:rect id="_x0000_i4699" style="width:0;height:1.5pt" o:hralign="center" o:hrstd="t" o:hr="t" fillcolor="#a0a0a0" stroked="f"/>
        </w:pict>
      </w:r>
    </w:p>
    <w:p w14:paraId="5EF8A0D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V — ENVIRONMENT GROUPS</w:t>
      </w:r>
    </w:p>
    <w:p w14:paraId="033E8B2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96. Environment Groups</w:t>
      </w:r>
    </w:p>
    <w:p w14:paraId="116D42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Allow administrators to organize multiple:</w:t>
      </w:r>
    </w:p>
    <w:p w14:paraId="279BAD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Environments</w:t>
      </w:r>
    </w:p>
    <w:p w14:paraId="1A52F8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into logical groups.</w:t>
      </w:r>
    </w:p>
    <w:p w14:paraId="7C2638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2AC42D5">
          <v:rect id="_x0000_i4700" style="width:0;height:1.5pt" o:hralign="center" o:hrstd="t" o:hr="t" fillcolor="#a0a0a0" stroked="f"/>
        </w:pict>
      </w:r>
    </w:p>
    <w:p w14:paraId="614620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97. Example</w:t>
      </w:r>
    </w:p>
    <w:p w14:paraId="5A62DF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DEVELOPMENT GROUP</w:t>
      </w:r>
    </w:p>
    <w:p w14:paraId="1E207B96" w14:textId="77777777" w:rsidR="007F66A8" w:rsidRPr="007F66A8" w:rsidRDefault="007F66A8" w:rsidP="007F66A8">
      <w:pPr>
        <w:rPr>
          <w:sz w:val="32"/>
          <w:szCs w:val="32"/>
        </w:rPr>
      </w:pPr>
    </w:p>
    <w:p w14:paraId="5F31D9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DEV-001</w:t>
      </w:r>
    </w:p>
    <w:p w14:paraId="167E2D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DEV-002</w:t>
      </w:r>
    </w:p>
    <w:p w14:paraId="0198C4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DEV-003</w:t>
      </w:r>
    </w:p>
    <w:p w14:paraId="5CAB23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58CD5EC">
          <v:rect id="_x0000_i4701" style="width:0;height:1.5pt" o:hralign="center" o:hrstd="t" o:hr="t" fillcolor="#a0a0a0" stroked="f"/>
        </w:pict>
      </w:r>
    </w:p>
    <w:p w14:paraId="2C8E27A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98. Production</w:t>
      </w:r>
    </w:p>
    <w:p w14:paraId="6494B7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GROUP</w:t>
      </w:r>
    </w:p>
    <w:p w14:paraId="38636231" w14:textId="77777777" w:rsidR="007F66A8" w:rsidRPr="007F66A8" w:rsidRDefault="007F66A8" w:rsidP="007F66A8">
      <w:pPr>
        <w:rPr>
          <w:sz w:val="32"/>
          <w:szCs w:val="32"/>
        </w:rPr>
      </w:pPr>
    </w:p>
    <w:p w14:paraId="57BAC0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PROD-HR</w:t>
      </w:r>
    </w:p>
    <w:p w14:paraId="326E37E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PROD-FINANCE</w:t>
      </w:r>
    </w:p>
    <w:p w14:paraId="4963A54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PROD-PROCUREMENT</w:t>
      </w:r>
    </w:p>
    <w:p w14:paraId="0EC7B6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6F791D4">
          <v:rect id="_x0000_i4702" style="width:0;height:1.5pt" o:hralign="center" o:hrstd="t" o:hr="t" fillcolor="#a0a0a0" stroked="f"/>
        </w:pict>
      </w:r>
    </w:p>
    <w:p w14:paraId="1EC3AB8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99. Regional</w:t>
      </w:r>
    </w:p>
    <w:p w14:paraId="539732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EU GROUP</w:t>
      </w:r>
    </w:p>
    <w:p w14:paraId="6A6813C8" w14:textId="77777777" w:rsidR="007F66A8" w:rsidRPr="007F66A8" w:rsidRDefault="007F66A8" w:rsidP="007F66A8">
      <w:pPr>
        <w:rPr>
          <w:sz w:val="32"/>
          <w:szCs w:val="32"/>
        </w:rPr>
      </w:pPr>
    </w:p>
    <w:p w14:paraId="35CBD1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AFRICA GROUP</w:t>
      </w:r>
    </w:p>
    <w:p w14:paraId="6732C54B" w14:textId="77777777" w:rsidR="007F66A8" w:rsidRPr="007F66A8" w:rsidRDefault="007F66A8" w:rsidP="007F66A8">
      <w:pPr>
        <w:rPr>
          <w:sz w:val="32"/>
          <w:szCs w:val="32"/>
        </w:rPr>
      </w:pPr>
    </w:p>
    <w:p w14:paraId="21C7BB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NORTH AMERICA GROUP</w:t>
      </w:r>
    </w:p>
    <w:p w14:paraId="0670A4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2A25CB7">
          <v:rect id="_x0000_i4703" style="width:0;height:1.5pt" o:hralign="center" o:hrstd="t" o:hr="t" fillcolor="#a0a0a0" stroked="f"/>
        </w:pict>
      </w:r>
    </w:p>
    <w:p w14:paraId="2A56E5D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100. Why Groups?</w:t>
      </w:r>
    </w:p>
    <w:p w14:paraId="62BBD8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Without groups:</w:t>
      </w:r>
    </w:p>
    <w:p w14:paraId="5B6F473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 configures:</w:t>
      </w:r>
    </w:p>
    <w:p w14:paraId="570C6A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1</w:t>
      </w:r>
    </w:p>
    <w:p w14:paraId="1250BA67" w14:textId="77777777" w:rsidR="007F66A8" w:rsidRPr="007F66A8" w:rsidRDefault="007F66A8" w:rsidP="007F66A8">
      <w:pPr>
        <w:rPr>
          <w:sz w:val="32"/>
          <w:szCs w:val="32"/>
        </w:rPr>
      </w:pPr>
    </w:p>
    <w:p w14:paraId="3E0BB4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2</w:t>
      </w:r>
    </w:p>
    <w:p w14:paraId="621087E5" w14:textId="77777777" w:rsidR="007F66A8" w:rsidRPr="007F66A8" w:rsidRDefault="007F66A8" w:rsidP="007F66A8">
      <w:pPr>
        <w:rPr>
          <w:sz w:val="32"/>
          <w:szCs w:val="32"/>
        </w:rPr>
      </w:pPr>
    </w:p>
    <w:p w14:paraId="2F3A56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3</w:t>
      </w:r>
    </w:p>
    <w:p w14:paraId="6C172A73" w14:textId="77777777" w:rsidR="007F66A8" w:rsidRPr="007F66A8" w:rsidRDefault="007F66A8" w:rsidP="007F66A8">
      <w:pPr>
        <w:rPr>
          <w:sz w:val="32"/>
          <w:szCs w:val="32"/>
        </w:rPr>
      </w:pPr>
    </w:p>
    <w:p w14:paraId="4FC465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...</w:t>
      </w:r>
    </w:p>
    <w:p w14:paraId="3C7E81D5" w14:textId="77777777" w:rsidR="007F66A8" w:rsidRPr="007F66A8" w:rsidRDefault="007F66A8" w:rsidP="007F66A8">
      <w:pPr>
        <w:rPr>
          <w:sz w:val="32"/>
          <w:szCs w:val="32"/>
        </w:rPr>
      </w:pPr>
    </w:p>
    <w:p w14:paraId="5C47A1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500</w:t>
      </w:r>
    </w:p>
    <w:p w14:paraId="4301B1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individually.</w:t>
      </w:r>
    </w:p>
    <w:p w14:paraId="330AE2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9CBA521">
          <v:rect id="_x0000_i4704" style="width:0;height:1.5pt" o:hralign="center" o:hrstd="t" o:hr="t" fillcolor="#a0a0a0" stroked="f"/>
        </w:pict>
      </w:r>
    </w:p>
    <w:p w14:paraId="4397140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101. With Groups</w:t>
      </w:r>
    </w:p>
    <w:p w14:paraId="15E956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Group</w:t>
      </w:r>
    </w:p>
    <w:p w14:paraId="33ACDD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09A99D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v</w:t>
      </w:r>
    </w:p>
    <w:p w14:paraId="4B13FC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Common Governance Rules</w:t>
      </w:r>
    </w:p>
    <w:p w14:paraId="58B75E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48ADC3A">
          <v:rect id="_x0000_i4705" style="width:0;height:1.5pt" o:hralign="center" o:hrstd="t" o:hr="t" fillcolor="#a0a0a0" stroked="f"/>
        </w:pict>
      </w:r>
    </w:p>
    <w:p w14:paraId="0DA867D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W — ENVIRONMENT GROUP RULES</w:t>
      </w:r>
    </w:p>
    <w:p w14:paraId="10A476B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102. Environment Group Rules</w:t>
      </w:r>
    </w:p>
    <w:p w14:paraId="106B8C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Admins can define governance settings that apply across:</w:t>
      </w:r>
    </w:p>
    <w:p w14:paraId="08F2FBF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Environments in the group.</w:t>
      </w:r>
    </w:p>
    <w:p w14:paraId="6CB8BB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E2F4CA7">
          <v:rect id="_x0000_i4706" style="width:0;height:1.5pt" o:hralign="center" o:hrstd="t" o:hr="t" fillcolor="#a0a0a0" stroked="f"/>
        </w:pict>
      </w:r>
    </w:p>
    <w:p w14:paraId="05FDDAA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103. Example Development Group</w:t>
      </w:r>
    </w:p>
    <w:p w14:paraId="76B9A7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Usage Insights:</w:t>
      </w:r>
    </w:p>
    <w:p w14:paraId="4B678F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Enabled</w:t>
      </w:r>
    </w:p>
    <w:p w14:paraId="5EE80ACA" w14:textId="77777777" w:rsidR="007F66A8" w:rsidRPr="007F66A8" w:rsidRDefault="007F66A8" w:rsidP="007F66A8">
      <w:pPr>
        <w:rPr>
          <w:sz w:val="32"/>
          <w:szCs w:val="32"/>
        </w:rPr>
      </w:pPr>
    </w:p>
    <w:p w14:paraId="06F2C7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 Checker:</w:t>
      </w:r>
    </w:p>
    <w:p w14:paraId="2ACE8F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Warn</w:t>
      </w:r>
    </w:p>
    <w:p w14:paraId="515704FD" w14:textId="77777777" w:rsidR="007F66A8" w:rsidRPr="007F66A8" w:rsidRDefault="007F66A8" w:rsidP="007F66A8">
      <w:pPr>
        <w:rPr>
          <w:sz w:val="32"/>
          <w:szCs w:val="32"/>
        </w:rPr>
      </w:pPr>
    </w:p>
    <w:p w14:paraId="126749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Welcome:</w:t>
      </w:r>
    </w:p>
    <w:p w14:paraId="1F8473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Enabled</w:t>
      </w:r>
    </w:p>
    <w:p w14:paraId="374B5862" w14:textId="77777777" w:rsidR="007F66A8" w:rsidRPr="007F66A8" w:rsidRDefault="007F66A8" w:rsidP="007F66A8">
      <w:pPr>
        <w:rPr>
          <w:sz w:val="32"/>
          <w:szCs w:val="32"/>
        </w:rPr>
      </w:pPr>
    </w:p>
    <w:p w14:paraId="608A83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Sharing:</w:t>
      </w:r>
    </w:p>
    <w:p w14:paraId="3CD0FB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Limited</w:t>
      </w:r>
    </w:p>
    <w:p w14:paraId="383A4B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79C6341">
          <v:rect id="_x0000_i4707" style="width:0;height:1.5pt" o:hralign="center" o:hrstd="t" o:hr="t" fillcolor="#a0a0a0" stroked="f"/>
        </w:pict>
      </w:r>
    </w:p>
    <w:p w14:paraId="2F679F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104. Production Group</w:t>
      </w:r>
    </w:p>
    <w:p w14:paraId="354E1D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Could use stricter settings:</w:t>
      </w:r>
    </w:p>
    <w:p w14:paraId="10D643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Unmanaged customizations:</w:t>
      </w:r>
    </w:p>
    <w:p w14:paraId="06EE3F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Restricted</w:t>
      </w:r>
    </w:p>
    <w:p w14:paraId="7D07DA0F" w14:textId="77777777" w:rsidR="007F66A8" w:rsidRPr="007F66A8" w:rsidRDefault="007F66A8" w:rsidP="007F66A8">
      <w:pPr>
        <w:rPr>
          <w:sz w:val="32"/>
          <w:szCs w:val="32"/>
        </w:rPr>
      </w:pPr>
    </w:p>
    <w:p w14:paraId="31455E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Sharing:</w:t>
      </w:r>
    </w:p>
    <w:p w14:paraId="4D3D66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Restricted</w:t>
      </w:r>
    </w:p>
    <w:p w14:paraId="479EF250" w14:textId="77777777" w:rsidR="007F66A8" w:rsidRPr="007F66A8" w:rsidRDefault="007F66A8" w:rsidP="007F66A8">
      <w:pPr>
        <w:rPr>
          <w:sz w:val="32"/>
          <w:szCs w:val="32"/>
        </w:rPr>
      </w:pPr>
    </w:p>
    <w:p w14:paraId="37C2C7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 Checker:</w:t>
      </w:r>
    </w:p>
    <w:p w14:paraId="466664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Required/enforced where applicable</w:t>
      </w:r>
    </w:p>
    <w:p w14:paraId="61291FD7" w14:textId="77777777" w:rsidR="007F66A8" w:rsidRPr="007F66A8" w:rsidRDefault="007F66A8" w:rsidP="007F66A8">
      <w:pPr>
        <w:rPr>
          <w:sz w:val="32"/>
          <w:szCs w:val="32"/>
        </w:rPr>
      </w:pPr>
    </w:p>
    <w:p w14:paraId="01B7698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Backup/production controls:</w:t>
      </w:r>
    </w:p>
    <w:p w14:paraId="745916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Stricter</w:t>
      </w:r>
    </w:p>
    <w:p w14:paraId="18AEA8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598A47A">
          <v:rect id="_x0000_i4708" style="width:0;height:1.5pt" o:hralign="center" o:hrstd="t" o:hr="t" fillcolor="#a0a0a0" stroked="f"/>
        </w:pict>
      </w:r>
    </w:p>
    <w:p w14:paraId="7F8F33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105. Important</w:t>
      </w:r>
    </w:p>
    <w:p w14:paraId="33AAB8E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every rule must be configured.</w:t>
      </w:r>
    </w:p>
    <w:p w14:paraId="378496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Use:</w:t>
      </w:r>
    </w:p>
    <w:p w14:paraId="74999C8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Relevant rules.</w:t>
      </w:r>
    </w:p>
    <w:p w14:paraId="441786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BEAE3CA">
          <v:rect id="_x0000_i4709" style="width:0;height:1.5pt" o:hralign="center" o:hrstd="t" o:hr="t" fillcolor="#a0a0a0" stroked="f"/>
        </w:pict>
      </w:r>
    </w:p>
    <w:p w14:paraId="55915AB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106. Governance Principle</w:t>
      </w:r>
    </w:p>
    <w:p w14:paraId="4450E3C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Don't turn on every control because:</w:t>
      </w:r>
    </w:p>
    <w:p w14:paraId="6E3E70C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It exists.</w:t>
      </w:r>
    </w:p>
    <w:p w14:paraId="6C7A54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Controls should map to:</w:t>
      </w:r>
    </w:p>
    <w:p w14:paraId="2C14C8F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Risk and policy.</w:t>
      </w:r>
    </w:p>
    <w:p w14:paraId="346D98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D31A5CE">
          <v:rect id="_x0000_i4710" style="width:0;height:1.5pt" o:hralign="center" o:hrstd="t" o:hr="t" fillcolor="#a0a0a0" stroked="f"/>
        </w:pict>
      </w:r>
    </w:p>
    <w:p w14:paraId="6B801CE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X — ENVIRONMENT ROUTING</w:t>
      </w:r>
    </w:p>
    <w:p w14:paraId="2CE1787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107. Problem</w:t>
      </w:r>
    </w:p>
    <w:p w14:paraId="60D6A5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New maker opens Power Apps.</w:t>
      </w:r>
    </w:p>
    <w:p w14:paraId="25AA25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do they build?</w:t>
      </w:r>
    </w:p>
    <w:p w14:paraId="0B6453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Often:</w:t>
      </w:r>
    </w:p>
    <w:p w14:paraId="22D41B0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Default Environment.</w:t>
      </w:r>
    </w:p>
    <w:p w14:paraId="3E1CCF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4B2BF8D">
          <v:rect id="_x0000_i4711" style="width:0;height:1.5pt" o:hralign="center" o:hrstd="t" o:hr="t" fillcolor="#a0a0a0" stroked="f"/>
        </w:pict>
      </w:r>
    </w:p>
    <w:p w14:paraId="72400FD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108. Risk</w:t>
      </w:r>
    </w:p>
    <w:p w14:paraId="1EABCC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 becomes:</w:t>
      </w:r>
    </w:p>
    <w:p w14:paraId="3FE147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Thousands of Apps</w:t>
      </w:r>
    </w:p>
    <w:p w14:paraId="40789549" w14:textId="77777777" w:rsidR="007F66A8" w:rsidRPr="007F66A8" w:rsidRDefault="007F66A8" w:rsidP="007F66A8">
      <w:pPr>
        <w:rPr>
          <w:sz w:val="32"/>
          <w:szCs w:val="32"/>
        </w:rPr>
      </w:pPr>
    </w:p>
    <w:p w14:paraId="6D03DC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Experiments</w:t>
      </w:r>
    </w:p>
    <w:p w14:paraId="48245438" w14:textId="77777777" w:rsidR="007F66A8" w:rsidRPr="007F66A8" w:rsidRDefault="007F66A8" w:rsidP="007F66A8">
      <w:pPr>
        <w:rPr>
          <w:sz w:val="32"/>
          <w:szCs w:val="32"/>
        </w:rPr>
      </w:pPr>
    </w:p>
    <w:p w14:paraId="34BFB6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Connections</w:t>
      </w:r>
    </w:p>
    <w:p w14:paraId="39BD6B70" w14:textId="77777777" w:rsidR="007F66A8" w:rsidRPr="007F66A8" w:rsidRDefault="007F66A8" w:rsidP="007F66A8">
      <w:pPr>
        <w:rPr>
          <w:sz w:val="32"/>
          <w:szCs w:val="32"/>
        </w:rPr>
      </w:pPr>
    </w:p>
    <w:p w14:paraId="32CF88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Flows</w:t>
      </w:r>
    </w:p>
    <w:p w14:paraId="5EAB9E13" w14:textId="77777777" w:rsidR="007F66A8" w:rsidRPr="007F66A8" w:rsidRDefault="007F66A8" w:rsidP="007F66A8">
      <w:pPr>
        <w:rPr>
          <w:sz w:val="32"/>
          <w:szCs w:val="32"/>
        </w:rPr>
      </w:pPr>
    </w:p>
    <w:p w14:paraId="78DC25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Agents</w:t>
      </w:r>
    </w:p>
    <w:p w14:paraId="30856D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86B7DD6">
          <v:rect id="_x0000_i4712" style="width:0;height:1.5pt" o:hralign="center" o:hrstd="t" o:hr="t" fillcolor="#a0a0a0" stroked="f"/>
        </w:pict>
      </w:r>
    </w:p>
    <w:p w14:paraId="09C6164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109. Environment Routing</w:t>
      </w:r>
    </w:p>
    <w:p w14:paraId="0F5148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Can automatically direct makers toward:</w:t>
      </w:r>
    </w:p>
    <w:p w14:paraId="3C4FC01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Developer Environments.</w:t>
      </w:r>
    </w:p>
    <w:p w14:paraId="5A89E1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C726BA">
          <v:rect id="_x0000_i4713" style="width:0;height:1.5pt" o:hralign="center" o:hrstd="t" o:hr="t" fillcolor="#a0a0a0" stroked="f"/>
        </w:pict>
      </w:r>
    </w:p>
    <w:p w14:paraId="76AE9AD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110. Pattern</w:t>
      </w:r>
    </w:p>
    <w:p w14:paraId="237824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NEW MAKER</w:t>
      </w:r>
    </w:p>
    <w:p w14:paraId="53115B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5BE551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07616F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APPS</w:t>
      </w:r>
    </w:p>
    <w:p w14:paraId="3FF1F2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3FE56F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600122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ROUTING</w:t>
      </w:r>
    </w:p>
    <w:p w14:paraId="26A441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067B09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393076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DEVELOPER ENVIRONMENT</w:t>
      </w:r>
    </w:p>
    <w:p w14:paraId="1338BE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2578F2">
          <v:rect id="_x0000_i4714" style="width:0;height:1.5pt" o:hralign="center" o:hrstd="t" o:hr="t" fillcolor="#a0a0a0" stroked="f"/>
        </w:pict>
      </w:r>
    </w:p>
    <w:p w14:paraId="02F7A8E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111. Benefit</w:t>
      </w:r>
    </w:p>
    <w:p w14:paraId="72164B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gets:</w:t>
      </w:r>
    </w:p>
    <w:p w14:paraId="5C587B5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Safe personal development space.</w:t>
      </w:r>
    </w:p>
    <w:p w14:paraId="498011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D9DD1C8">
          <v:rect id="_x0000_i4715" style="width:0;height:1.5pt" o:hralign="center" o:hrstd="t" o:hr="t" fillcolor="#a0a0a0" stroked="f"/>
        </w:pict>
      </w:r>
    </w:p>
    <w:p w14:paraId="511D904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112. Default Environment</w:t>
      </w:r>
    </w:p>
    <w:p w14:paraId="7635C3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Becomes less crowded with:</w:t>
      </w:r>
    </w:p>
    <w:p w14:paraId="078A69D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Development artifacts.</w:t>
      </w:r>
    </w:p>
    <w:p w14:paraId="640BAD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7A858E6A">
          <v:rect id="_x0000_i4716" style="width:0;height:1.5pt" o:hralign="center" o:hrstd="t" o:hr="t" fillcolor="#a0a0a0" stroked="f"/>
        </w:pict>
      </w:r>
    </w:p>
    <w:p w14:paraId="2EF9E7C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113. Current Architecture</w:t>
      </w:r>
    </w:p>
    <w:p w14:paraId="443D3E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Routed Developer environments are:</w:t>
      </w:r>
    </w:p>
    <w:p w14:paraId="7C961D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Environments.</w:t>
      </w:r>
    </w:p>
    <w:p w14:paraId="260565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0B57184">
          <v:rect id="_x0000_i4717" style="width:0;height:1.5pt" o:hralign="center" o:hrstd="t" o:hr="t" fillcolor="#a0a0a0" stroked="f"/>
        </w:pict>
      </w:r>
    </w:p>
    <w:p w14:paraId="381F6FA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114. Advanced</w:t>
      </w:r>
    </w:p>
    <w:p w14:paraId="290BD9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Current platform also supports:</w:t>
      </w:r>
    </w:p>
    <w:p w14:paraId="469755F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Multi-rule environment routing</w:t>
      </w:r>
    </w:p>
    <w:p w14:paraId="36C9843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to provide more flexible routing strategies.</w:t>
      </w:r>
    </w:p>
    <w:p w14:paraId="6BE17D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BD0BC47">
          <v:rect id="_x0000_i4718" style="width:0;height:1.5pt" o:hralign="center" o:hrstd="t" o:hr="t" fillcolor="#a0a0a0" stroked="f"/>
        </w:pict>
      </w:r>
    </w:p>
    <w:p w14:paraId="4496BE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115. Example</w:t>
      </w:r>
    </w:p>
    <w:p w14:paraId="661DF6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Finance Makers</w:t>
      </w:r>
    </w:p>
    <w:p w14:paraId="268C05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Finance Development Group</w:t>
      </w:r>
    </w:p>
    <w:p w14:paraId="64AFD5D5" w14:textId="77777777" w:rsidR="007F66A8" w:rsidRPr="007F66A8" w:rsidRDefault="007F66A8" w:rsidP="007F66A8">
      <w:pPr>
        <w:rPr>
          <w:sz w:val="32"/>
          <w:szCs w:val="32"/>
        </w:rPr>
      </w:pPr>
    </w:p>
    <w:p w14:paraId="48AB2C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Makers</w:t>
      </w:r>
    </w:p>
    <w:p w14:paraId="69DA59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HR Development Group</w:t>
      </w:r>
    </w:p>
    <w:p w14:paraId="78960F8C" w14:textId="77777777" w:rsidR="007F66A8" w:rsidRPr="007F66A8" w:rsidRDefault="007F66A8" w:rsidP="007F66A8">
      <w:pPr>
        <w:rPr>
          <w:sz w:val="32"/>
          <w:szCs w:val="32"/>
        </w:rPr>
      </w:pPr>
    </w:p>
    <w:p w14:paraId="2FDF5B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General Makers</w:t>
      </w:r>
    </w:p>
    <w:p w14:paraId="26D68C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Personal Developer Environments</w:t>
      </w:r>
    </w:p>
    <w:p w14:paraId="0FE68D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1D3DC38">
          <v:rect id="_x0000_i4719" style="width:0;height:1.5pt" o:hralign="center" o:hrstd="t" o:hr="t" fillcolor="#a0a0a0" stroked="f"/>
        </w:pict>
      </w:r>
    </w:p>
    <w:p w14:paraId="1AD97A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116. Day 26</w:t>
      </w:r>
    </w:p>
    <w:p w14:paraId="244652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Architecture exercise only.</w:t>
      </w:r>
    </w:p>
    <w:p w14:paraId="38DE31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Don't enable tenant-wide routing in a classroom tenant without:</w:t>
      </w:r>
    </w:p>
    <w:p w14:paraId="3F2A65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Administrator approval.</w:t>
      </w:r>
    </w:p>
    <w:p w14:paraId="587E6D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7B3FD87">
          <v:rect id="_x0000_i4720" style="width:0;height:1.5pt" o:hralign="center" o:hrstd="t" o:hr="t" fillcolor="#a0a0a0" stroked="f"/>
        </w:pict>
      </w:r>
    </w:p>
    <w:p w14:paraId="053AEE5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Y — ENVIRONMENT STRATEGY EXERCISE</w:t>
      </w:r>
    </w:p>
    <w:p w14:paraId="40D62D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117. Scenario</w:t>
      </w:r>
    </w:p>
    <w:p w14:paraId="739248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 have:</w:t>
      </w:r>
    </w:p>
    <w:p w14:paraId="4DEFE5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Employee Leave Management</w:t>
      </w:r>
    </w:p>
    <w:p w14:paraId="07533346" w14:textId="77777777" w:rsidR="007F66A8" w:rsidRPr="007F66A8" w:rsidRDefault="007F66A8" w:rsidP="007F66A8">
      <w:pPr>
        <w:rPr>
          <w:sz w:val="32"/>
          <w:szCs w:val="32"/>
        </w:rPr>
      </w:pPr>
    </w:p>
    <w:p w14:paraId="1DE2B6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Help Desk</w:t>
      </w:r>
    </w:p>
    <w:p w14:paraId="1D90B2A3" w14:textId="77777777" w:rsidR="007F66A8" w:rsidRPr="007F66A8" w:rsidRDefault="007F66A8" w:rsidP="007F66A8">
      <w:pPr>
        <w:rPr>
          <w:sz w:val="32"/>
          <w:szCs w:val="32"/>
        </w:rPr>
      </w:pPr>
    </w:p>
    <w:p w14:paraId="5321D9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Vendor Registration</w:t>
      </w:r>
    </w:p>
    <w:p w14:paraId="54A0007F" w14:textId="77777777" w:rsidR="007F66A8" w:rsidRPr="007F66A8" w:rsidRDefault="007F66A8" w:rsidP="007F66A8">
      <w:pPr>
        <w:rPr>
          <w:sz w:val="32"/>
          <w:szCs w:val="32"/>
        </w:rPr>
      </w:pPr>
    </w:p>
    <w:p w14:paraId="193FDB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Agent</w:t>
      </w:r>
    </w:p>
    <w:p w14:paraId="41CD3101" w14:textId="77777777" w:rsidR="007F66A8" w:rsidRPr="007F66A8" w:rsidRDefault="007F66A8" w:rsidP="007F66A8">
      <w:pPr>
        <w:rPr>
          <w:sz w:val="32"/>
          <w:szCs w:val="32"/>
        </w:rPr>
      </w:pPr>
    </w:p>
    <w:p w14:paraId="77DDBB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Productivity Apps</w:t>
      </w:r>
    </w:p>
    <w:p w14:paraId="107E137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Design environments.</w:t>
      </w:r>
    </w:p>
    <w:p w14:paraId="4FBC82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11EBD4">
          <v:rect id="_x0000_i4721" style="width:0;height:1.5pt" o:hralign="center" o:hrstd="t" o:hr="t" fillcolor="#a0a0a0" stroked="f"/>
        </w:pict>
      </w:r>
    </w:p>
    <w:p w14:paraId="0DD55EA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118. Possible Answer</w:t>
      </w:r>
    </w:p>
    <w:p w14:paraId="4D9CD5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DEVELOPER</w:t>
      </w:r>
    </w:p>
    <w:p w14:paraId="14C30E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Maker experiments</w:t>
      </w:r>
    </w:p>
    <w:p w14:paraId="1A21C604" w14:textId="77777777" w:rsidR="007F66A8" w:rsidRPr="007F66A8" w:rsidRDefault="007F66A8" w:rsidP="007F66A8">
      <w:pPr>
        <w:rPr>
          <w:sz w:val="32"/>
          <w:szCs w:val="32"/>
        </w:rPr>
      </w:pPr>
    </w:p>
    <w:p w14:paraId="1CB648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HR DEV</w:t>
      </w:r>
    </w:p>
    <w:p w14:paraId="180216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Leave App + HR Agent development</w:t>
      </w:r>
    </w:p>
    <w:p w14:paraId="2338922C" w14:textId="77777777" w:rsidR="007F66A8" w:rsidRPr="007F66A8" w:rsidRDefault="007F66A8" w:rsidP="007F66A8">
      <w:pPr>
        <w:rPr>
          <w:sz w:val="32"/>
          <w:szCs w:val="32"/>
        </w:rPr>
      </w:pPr>
    </w:p>
    <w:p w14:paraId="4C4C66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TEST</w:t>
      </w:r>
    </w:p>
    <w:p w14:paraId="2A06C4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HR UAT</w:t>
      </w:r>
    </w:p>
    <w:p w14:paraId="609C1398" w14:textId="77777777" w:rsidR="007F66A8" w:rsidRPr="007F66A8" w:rsidRDefault="007F66A8" w:rsidP="007F66A8">
      <w:pPr>
        <w:rPr>
          <w:sz w:val="32"/>
          <w:szCs w:val="32"/>
        </w:rPr>
      </w:pPr>
    </w:p>
    <w:p w14:paraId="5EA885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PROD</w:t>
      </w:r>
    </w:p>
    <w:p w14:paraId="02085E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Production HR solutions</w:t>
      </w:r>
    </w:p>
    <w:p w14:paraId="161151EB" w14:textId="77777777" w:rsidR="007F66A8" w:rsidRPr="007F66A8" w:rsidRDefault="007F66A8" w:rsidP="007F66A8">
      <w:pPr>
        <w:rPr>
          <w:sz w:val="32"/>
          <w:szCs w:val="32"/>
        </w:rPr>
      </w:pPr>
    </w:p>
    <w:p w14:paraId="318063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DEV</w:t>
      </w:r>
    </w:p>
    <w:p w14:paraId="2588B3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Help Desk development</w:t>
      </w:r>
    </w:p>
    <w:p w14:paraId="085D35D7" w14:textId="77777777" w:rsidR="007F66A8" w:rsidRPr="007F66A8" w:rsidRDefault="007F66A8" w:rsidP="007F66A8">
      <w:pPr>
        <w:rPr>
          <w:sz w:val="32"/>
          <w:szCs w:val="32"/>
        </w:rPr>
      </w:pPr>
    </w:p>
    <w:p w14:paraId="7AE738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PROD</w:t>
      </w:r>
    </w:p>
    <w:p w14:paraId="1360CD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Live IT Help Desk</w:t>
      </w:r>
    </w:p>
    <w:p w14:paraId="03C74207" w14:textId="77777777" w:rsidR="007F66A8" w:rsidRPr="007F66A8" w:rsidRDefault="007F66A8" w:rsidP="007F66A8">
      <w:pPr>
        <w:rPr>
          <w:sz w:val="32"/>
          <w:szCs w:val="32"/>
        </w:rPr>
      </w:pPr>
    </w:p>
    <w:p w14:paraId="0E3CC1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PROCUREMENT DEV</w:t>
      </w:r>
    </w:p>
    <w:p w14:paraId="4BE136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Vendor portal development</w:t>
      </w:r>
    </w:p>
    <w:p w14:paraId="19E7E68A" w14:textId="77777777" w:rsidR="007F66A8" w:rsidRPr="007F66A8" w:rsidRDefault="007F66A8" w:rsidP="007F66A8">
      <w:pPr>
        <w:rPr>
          <w:sz w:val="32"/>
          <w:szCs w:val="32"/>
        </w:rPr>
      </w:pPr>
    </w:p>
    <w:p w14:paraId="70840A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PROCUREMENT PROD</w:t>
      </w:r>
    </w:p>
    <w:p w14:paraId="1496D6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Vendor portal production</w:t>
      </w:r>
    </w:p>
    <w:p w14:paraId="79BAC3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D90D7F2">
          <v:rect id="_x0000_i4722" style="width:0;height:1.5pt" o:hralign="center" o:hrstd="t" o:hr="t" fillcolor="#a0a0a0" stroked="f"/>
        </w:pict>
      </w:r>
    </w:p>
    <w:p w14:paraId="0CDD526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119. Alternative</w:t>
      </w:r>
    </w:p>
    <w:p w14:paraId="21AE61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Smaller organization might use shared:</w:t>
      </w:r>
    </w:p>
    <w:p w14:paraId="39EBCE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DEV</w:t>
      </w:r>
    </w:p>
    <w:p w14:paraId="266CE89B" w14:textId="77777777" w:rsidR="007F66A8" w:rsidRPr="007F66A8" w:rsidRDefault="007F66A8" w:rsidP="007F66A8">
      <w:pPr>
        <w:rPr>
          <w:sz w:val="32"/>
          <w:szCs w:val="32"/>
        </w:rPr>
      </w:pPr>
    </w:p>
    <w:p w14:paraId="3B244B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TEST</w:t>
      </w:r>
    </w:p>
    <w:p w14:paraId="7A7A6BCC" w14:textId="77777777" w:rsidR="007F66A8" w:rsidRPr="007F66A8" w:rsidRDefault="007F66A8" w:rsidP="007F66A8">
      <w:pPr>
        <w:rPr>
          <w:sz w:val="32"/>
          <w:szCs w:val="32"/>
        </w:rPr>
      </w:pPr>
    </w:p>
    <w:p w14:paraId="45865E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PROD</w:t>
      </w:r>
    </w:p>
    <w:p w14:paraId="4EEA1C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instead.</w:t>
      </w:r>
    </w:p>
    <w:p w14:paraId="064455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8B90DAC">
          <v:rect id="_x0000_i4723" style="width:0;height:1.5pt" o:hralign="center" o:hrstd="t" o:hr="t" fillcolor="#a0a0a0" stroked="f"/>
        </w:pict>
      </w:r>
    </w:p>
    <w:p w14:paraId="0696C37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120. Correct Design</w:t>
      </w:r>
    </w:p>
    <w:p w14:paraId="60D526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Depends on:</w:t>
      </w:r>
    </w:p>
    <w:p w14:paraId="6C3437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Scale</w:t>
      </w:r>
    </w:p>
    <w:p w14:paraId="2A32B86A" w14:textId="77777777" w:rsidR="007F66A8" w:rsidRPr="007F66A8" w:rsidRDefault="007F66A8" w:rsidP="007F66A8">
      <w:pPr>
        <w:rPr>
          <w:sz w:val="32"/>
          <w:szCs w:val="32"/>
        </w:rPr>
      </w:pPr>
    </w:p>
    <w:p w14:paraId="76D9779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Risk</w:t>
      </w:r>
    </w:p>
    <w:p w14:paraId="0FCD1DAB" w14:textId="77777777" w:rsidR="007F66A8" w:rsidRPr="007F66A8" w:rsidRDefault="007F66A8" w:rsidP="007F66A8">
      <w:pPr>
        <w:rPr>
          <w:sz w:val="32"/>
          <w:szCs w:val="32"/>
        </w:rPr>
      </w:pPr>
    </w:p>
    <w:p w14:paraId="4AF7E5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233B1B38" w14:textId="77777777" w:rsidR="007F66A8" w:rsidRPr="007F66A8" w:rsidRDefault="007F66A8" w:rsidP="007F66A8">
      <w:pPr>
        <w:rPr>
          <w:sz w:val="32"/>
          <w:szCs w:val="32"/>
        </w:rPr>
      </w:pPr>
    </w:p>
    <w:p w14:paraId="2D90007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Team boundaries</w:t>
      </w:r>
    </w:p>
    <w:p w14:paraId="086DEBBC" w14:textId="77777777" w:rsidR="007F66A8" w:rsidRPr="007F66A8" w:rsidRDefault="007F66A8" w:rsidP="007F66A8">
      <w:pPr>
        <w:rPr>
          <w:sz w:val="32"/>
          <w:szCs w:val="32"/>
        </w:rPr>
      </w:pPr>
    </w:p>
    <w:p w14:paraId="7BF9485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</w:t>
      </w:r>
    </w:p>
    <w:p w14:paraId="2559F30D" w14:textId="77777777" w:rsidR="007F66A8" w:rsidRPr="007F66A8" w:rsidRDefault="007F66A8" w:rsidP="007F66A8">
      <w:pPr>
        <w:rPr>
          <w:sz w:val="32"/>
          <w:szCs w:val="32"/>
        </w:rPr>
      </w:pPr>
    </w:p>
    <w:p w14:paraId="06CDF6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Operations</w:t>
      </w:r>
    </w:p>
    <w:p w14:paraId="2675FF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E4E4026">
          <v:rect id="_x0000_i4724" style="width:0;height:1.5pt" o:hralign="center" o:hrstd="t" o:hr="t" fillcolor="#a0a0a0" stroked="f"/>
        </w:pict>
      </w:r>
    </w:p>
    <w:p w14:paraId="17CABB5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Z — DATA POLICIES</w:t>
      </w:r>
    </w:p>
    <w:p w14:paraId="57828E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121. Data Policies</w:t>
      </w:r>
    </w:p>
    <w:p w14:paraId="46AACC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Data Policies help govern:</w:t>
      </w:r>
    </w:p>
    <w:p w14:paraId="2164699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Which connectors can be used together.</w:t>
      </w:r>
    </w:p>
    <w:p w14:paraId="2434B5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AFFC247">
          <v:rect id="_x0000_i4725" style="width:0;height:1.5pt" o:hralign="center" o:hrstd="t" o:hr="t" fillcolor="#a0a0a0" stroked="f"/>
        </w:pict>
      </w:r>
    </w:p>
    <w:p w14:paraId="151F220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122. Why?</w:t>
      </w:r>
    </w:p>
    <w:p w14:paraId="666A48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Imagine App uses:</w:t>
      </w:r>
    </w:p>
    <w:p w14:paraId="1669798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67681A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containing:</w:t>
      </w:r>
    </w:p>
    <w:p w14:paraId="1FCE18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Customer data.</w:t>
      </w:r>
    </w:p>
    <w:p w14:paraId="407DFD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And also:</w:t>
      </w:r>
    </w:p>
    <w:p w14:paraId="3C618A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social-media connector.</w:t>
      </w:r>
    </w:p>
    <w:p w14:paraId="04F912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Potential:</w:t>
      </w:r>
    </w:p>
    <w:p w14:paraId="6239187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exfiltration.</w:t>
      </w:r>
    </w:p>
    <w:p w14:paraId="436C41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0CCFAC8">
          <v:rect id="_x0000_i4726" style="width:0;height:1.5pt" o:hralign="center" o:hrstd="t" o:hr="t" fillcolor="#a0a0a0" stroked="f"/>
        </w:pict>
      </w:r>
    </w:p>
    <w:p w14:paraId="2B1DAFE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123. Connector Classification</w:t>
      </w:r>
    </w:p>
    <w:p w14:paraId="2CF0F2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 classify connectors into:</w:t>
      </w:r>
    </w:p>
    <w:p w14:paraId="329AA99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</w:t>
      </w:r>
    </w:p>
    <w:p w14:paraId="72680DE4" w14:textId="77777777" w:rsidR="007F66A8" w:rsidRPr="007F66A8" w:rsidRDefault="007F66A8" w:rsidP="007F66A8">
      <w:pPr>
        <w:rPr>
          <w:sz w:val="32"/>
          <w:szCs w:val="32"/>
        </w:rPr>
      </w:pPr>
    </w:p>
    <w:p w14:paraId="1CE9EB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NON-BUSINESS</w:t>
      </w:r>
    </w:p>
    <w:p w14:paraId="54FA6BEC" w14:textId="77777777" w:rsidR="007F66A8" w:rsidRPr="007F66A8" w:rsidRDefault="007F66A8" w:rsidP="007F66A8">
      <w:pPr>
        <w:rPr>
          <w:sz w:val="32"/>
          <w:szCs w:val="32"/>
        </w:rPr>
      </w:pPr>
    </w:p>
    <w:p w14:paraId="260B32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BLOCKED</w:t>
      </w:r>
    </w:p>
    <w:p w14:paraId="168CC7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72BD8E17">
          <v:rect id="_x0000_i4727" style="width:0;height:1.5pt" o:hralign="center" o:hrstd="t" o:hr="t" fillcolor="#a0a0a0" stroked="f"/>
        </w:pict>
      </w:r>
    </w:p>
    <w:p w14:paraId="31D29B2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AA — BUSINESS GROUP</w:t>
      </w:r>
    </w:p>
    <w:p w14:paraId="77977E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124. Business Group</w:t>
      </w:r>
    </w:p>
    <w:p w14:paraId="09EBA2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Contains connectors intended to handle:</w:t>
      </w:r>
    </w:p>
    <w:p w14:paraId="2FB7B9E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data.</w:t>
      </w:r>
    </w:p>
    <w:p w14:paraId="3663E5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D00F479">
          <v:rect id="_x0000_i4728" style="width:0;height:1.5pt" o:hralign="center" o:hrstd="t" o:hr="t" fillcolor="#a0a0a0" stroked="f"/>
        </w:pict>
      </w:r>
    </w:p>
    <w:p w14:paraId="31561F0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125. Example Corporate Policy</w:t>
      </w:r>
    </w:p>
    <w:p w14:paraId="4FF10F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6DDC73AA" w14:textId="77777777" w:rsidR="007F66A8" w:rsidRPr="007F66A8" w:rsidRDefault="007F66A8" w:rsidP="007F66A8">
      <w:pPr>
        <w:rPr>
          <w:sz w:val="32"/>
          <w:szCs w:val="32"/>
        </w:rPr>
      </w:pPr>
    </w:p>
    <w:p w14:paraId="3D4E35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SharePoint</w:t>
      </w:r>
    </w:p>
    <w:p w14:paraId="7C5BA37D" w14:textId="77777777" w:rsidR="007F66A8" w:rsidRPr="007F66A8" w:rsidRDefault="007F66A8" w:rsidP="007F66A8">
      <w:pPr>
        <w:rPr>
          <w:sz w:val="32"/>
          <w:szCs w:val="32"/>
        </w:rPr>
      </w:pPr>
    </w:p>
    <w:p w14:paraId="629BFA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 365 Outlook</w:t>
      </w:r>
    </w:p>
    <w:p w14:paraId="14F65481" w14:textId="77777777" w:rsidR="007F66A8" w:rsidRPr="007F66A8" w:rsidRDefault="007F66A8" w:rsidP="007F66A8">
      <w:pPr>
        <w:rPr>
          <w:sz w:val="32"/>
          <w:szCs w:val="32"/>
        </w:rPr>
      </w:pPr>
    </w:p>
    <w:p w14:paraId="49149C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 Teams</w:t>
      </w:r>
    </w:p>
    <w:p w14:paraId="36CE3AF5" w14:textId="77777777" w:rsidR="007F66A8" w:rsidRPr="007F66A8" w:rsidRDefault="007F66A8" w:rsidP="007F66A8">
      <w:pPr>
        <w:rPr>
          <w:sz w:val="32"/>
          <w:szCs w:val="32"/>
        </w:rPr>
      </w:pPr>
    </w:p>
    <w:p w14:paraId="20B88E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SQL Server</w:t>
      </w:r>
    </w:p>
    <w:p w14:paraId="63358D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could be classified as:</w:t>
      </w:r>
    </w:p>
    <w:p w14:paraId="188A208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</w:t>
      </w:r>
    </w:p>
    <w:p w14:paraId="060F02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according to organizational needs.</w:t>
      </w:r>
    </w:p>
    <w:p w14:paraId="08CECE9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8AFCA5B">
          <v:rect id="_x0000_i4729" style="width:0;height:1.5pt" o:hralign="center" o:hrstd="t" o:hr="t" fillcolor="#a0a0a0" stroked="f"/>
        </w:pict>
      </w:r>
    </w:p>
    <w:p w14:paraId="00D777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126. Important</w:t>
      </w:r>
    </w:p>
    <w:p w14:paraId="651804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These are only:</w:t>
      </w:r>
    </w:p>
    <w:p w14:paraId="657F6F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Training classifications.</w:t>
      </w:r>
    </w:p>
    <w:p w14:paraId="64DC9F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Real organizations must determine:</w:t>
      </w:r>
    </w:p>
    <w:p w14:paraId="7ED93D9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Their own policy.</w:t>
      </w:r>
    </w:p>
    <w:p w14:paraId="6F1DCA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AF2DD66">
          <v:rect id="_x0000_i4730" style="width:0;height:1.5pt" o:hralign="center" o:hrstd="t" o:hr="t" fillcolor="#a0a0a0" stroked="f"/>
        </w:pict>
      </w:r>
    </w:p>
    <w:p w14:paraId="64DBB96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AB — NON-BUSINESS GROUP</w:t>
      </w:r>
    </w:p>
    <w:p w14:paraId="5C65201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127. Non-Business</w:t>
      </w:r>
    </w:p>
    <w:p w14:paraId="2E8D64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Contains connectors that should not exchange data with:</w:t>
      </w:r>
    </w:p>
    <w:p w14:paraId="014DDC8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Business-group connectors</w:t>
      </w:r>
    </w:p>
    <w:p w14:paraId="2311F8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within the same governed App/Flow context.</w:t>
      </w:r>
    </w:p>
    <w:p w14:paraId="03851D9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22471D1">
          <v:rect id="_x0000_i4731" style="width:0;height:1.5pt" o:hralign="center" o:hrstd="t" o:hr="t" fillcolor="#a0a0a0" stroked="f"/>
        </w:pict>
      </w:r>
    </w:p>
    <w:p w14:paraId="24CDE18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128. Example</w:t>
      </w:r>
    </w:p>
    <w:p w14:paraId="095186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Organization might classify certain:</w:t>
      </w:r>
    </w:p>
    <w:p w14:paraId="17A06EF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Consumer services</w:t>
      </w:r>
    </w:p>
    <w:p w14:paraId="00CCDE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as Non-Business.</w:t>
      </w:r>
    </w:p>
    <w:p w14:paraId="4E7B90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B2F17CC">
          <v:rect id="_x0000_i4732" style="width:0;height:1.5pt" o:hralign="center" o:hrstd="t" o:hr="t" fillcolor="#a0a0a0" stroked="f"/>
        </w:pict>
      </w:r>
    </w:p>
    <w:p w14:paraId="7573D54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AC — BLOCKED GROUP</w:t>
      </w:r>
    </w:p>
    <w:p w14:paraId="77CB396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129. Blocked</w:t>
      </w:r>
    </w:p>
    <w:p w14:paraId="4A65E8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blockable connector in this group cannot be used in:</w:t>
      </w:r>
    </w:p>
    <w:p w14:paraId="4285220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Apps/Flows covered by the policy.</w:t>
      </w:r>
    </w:p>
    <w:p w14:paraId="087658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8B0C1C7">
          <v:rect id="_x0000_i4733" style="width:0;height:1.5pt" o:hralign="center" o:hrstd="t" o:hr="t" fillcolor="#a0a0a0" stroked="f"/>
        </w:pict>
      </w:r>
    </w:p>
    <w:p w14:paraId="3F3E70C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130. Example</w:t>
      </w:r>
    </w:p>
    <w:p w14:paraId="5978BB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Organization may block:</w:t>
      </w:r>
    </w:p>
    <w:p w14:paraId="07C04B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Unapproved external services</w:t>
      </w:r>
    </w:p>
    <w:p w14:paraId="771091E0" w14:textId="77777777" w:rsidR="007F66A8" w:rsidRPr="007F66A8" w:rsidRDefault="007F66A8" w:rsidP="007F66A8">
      <w:pPr>
        <w:rPr>
          <w:sz w:val="32"/>
          <w:szCs w:val="32"/>
        </w:rPr>
      </w:pPr>
    </w:p>
    <w:p w14:paraId="51B935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High-risk consumer storage</w:t>
      </w:r>
    </w:p>
    <w:p w14:paraId="494F54C6" w14:textId="77777777" w:rsidR="007F66A8" w:rsidRPr="007F66A8" w:rsidRDefault="007F66A8" w:rsidP="007F66A8">
      <w:pPr>
        <w:rPr>
          <w:sz w:val="32"/>
          <w:szCs w:val="32"/>
        </w:rPr>
      </w:pPr>
    </w:p>
    <w:p w14:paraId="037403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Unknown AI services</w:t>
      </w:r>
    </w:p>
    <w:p w14:paraId="14C486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appropriate.</w:t>
      </w:r>
    </w:p>
    <w:p w14:paraId="5266FC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006E9E0">
          <v:rect id="_x0000_i4734" style="width:0;height:1.5pt" o:hralign="center" o:hrstd="t" o:hr="t" fillcolor="#a0a0a0" stroked="f"/>
        </w:pict>
      </w:r>
    </w:p>
    <w:p w14:paraId="53E5946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AD — BUSINESS VS NON-BUSINESS</w:t>
      </w:r>
    </w:p>
    <w:p w14:paraId="297C156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131. Fundamental Rule</w:t>
      </w:r>
    </w:p>
    <w:p w14:paraId="184D06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 App/Flow shouldn't mix:</w:t>
      </w:r>
    </w:p>
    <w:p w14:paraId="5E09C04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</w:t>
      </w:r>
    </w:p>
    <w:p w14:paraId="372268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3E1537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NON-BUSINESS</w:t>
      </w:r>
    </w:p>
    <w:p w14:paraId="4EF6F8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connectors when covered by a policy separating them.</w:t>
      </w:r>
    </w:p>
    <w:p w14:paraId="73A0D4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4471683">
          <v:rect id="_x0000_i4735" style="width:0;height:1.5pt" o:hralign="center" o:hrstd="t" o:hr="t" fillcolor="#a0a0a0" stroked="f"/>
        </w:pict>
      </w:r>
    </w:p>
    <w:p w14:paraId="7BF7B3C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132. Example</w:t>
      </w:r>
    </w:p>
    <w:p w14:paraId="68B800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75F265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</w:t>
      </w:r>
    </w:p>
    <w:p w14:paraId="6F333D51" w14:textId="77777777" w:rsidR="007F66A8" w:rsidRPr="007F66A8" w:rsidRDefault="007F66A8" w:rsidP="007F66A8">
      <w:pPr>
        <w:rPr>
          <w:sz w:val="32"/>
          <w:szCs w:val="32"/>
        </w:rPr>
      </w:pPr>
    </w:p>
    <w:p w14:paraId="1BC431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50A63D4F" w14:textId="77777777" w:rsidR="007F66A8" w:rsidRPr="007F66A8" w:rsidRDefault="007F66A8" w:rsidP="007F66A8">
      <w:pPr>
        <w:rPr>
          <w:sz w:val="32"/>
          <w:szCs w:val="32"/>
        </w:rPr>
      </w:pPr>
    </w:p>
    <w:p w14:paraId="148AE3F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Unapproved personal service</w:t>
      </w:r>
    </w:p>
    <w:p w14:paraId="2F57E2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Non-Business</w:t>
      </w:r>
    </w:p>
    <w:p w14:paraId="59A5BB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Result:</w:t>
      </w:r>
    </w:p>
    <w:p w14:paraId="4604D77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Policy conflict.</w:t>
      </w:r>
    </w:p>
    <w:p w14:paraId="42CB5E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63754CA">
          <v:rect id="_x0000_i4736" style="width:0;height:1.5pt" o:hralign="center" o:hrstd="t" o:hr="t" fillcolor="#a0a0a0" stroked="f"/>
        </w:pict>
      </w:r>
    </w:p>
    <w:p w14:paraId="0EFB05C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133. Purpose</w:t>
      </w:r>
    </w:p>
    <w:p w14:paraId="4F18BC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Prevent business data from crossing into:</w:t>
      </w:r>
    </w:p>
    <w:p w14:paraId="02F8800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Unapproved data boundaries.</w:t>
      </w:r>
    </w:p>
    <w:p w14:paraId="1254CA1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3BCA1E1">
          <v:rect id="_x0000_i4737" style="width:0;height:1.5pt" o:hralign="center" o:hrstd="t" o:hr="t" fillcolor="#a0a0a0" stroked="f"/>
        </w:pict>
      </w:r>
    </w:p>
    <w:p w14:paraId="59DA832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AE — THE GROUP NAMES</w:t>
      </w:r>
    </w:p>
    <w:p w14:paraId="2EE5ED4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134. Important</w:t>
      </w:r>
    </w:p>
    <w:p w14:paraId="45CD41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and Non-Business are:</w:t>
      </w:r>
    </w:p>
    <w:p w14:paraId="6E5E0F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Classification labels.</w:t>
      </w:r>
    </w:p>
    <w:p w14:paraId="297CC0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important thing is:</w:t>
      </w:r>
    </w:p>
    <w:p w14:paraId="31EFFB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Which connectors are separated.</w:t>
      </w:r>
    </w:p>
    <w:p w14:paraId="5E971E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69AD5B4">
          <v:rect id="_x0000_i4738" style="width:0;height:1.5pt" o:hralign="center" o:hrstd="t" o:hr="t" fillcolor="#a0a0a0" stroked="f"/>
        </w:pict>
      </w:r>
    </w:p>
    <w:p w14:paraId="66750C6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AF — NOT EVERY CONNECTOR CAN BE BLOCKED</w:t>
      </w:r>
    </w:p>
    <w:p w14:paraId="3368FEB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135. Important Current Concept</w:t>
      </w:r>
    </w:p>
    <w:p w14:paraId="5DFFA6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Some Microsoft/core Power Platform connectors cannot be:</w:t>
      </w:r>
    </w:p>
    <w:p w14:paraId="339584C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Blocked</w:t>
      </w:r>
    </w:p>
    <w:p w14:paraId="0A1293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by Data Policies.</w:t>
      </w:r>
    </w:p>
    <w:p w14:paraId="05A39A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D055799">
          <v:rect id="_x0000_i4739" style="width:0;height:1.5pt" o:hralign="center" o:hrstd="t" o:hr="t" fillcolor="#a0a0a0" stroked="f"/>
        </w:pict>
      </w:r>
    </w:p>
    <w:p w14:paraId="70636E1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136. They Can Still Be</w:t>
      </w:r>
    </w:p>
    <w:p w14:paraId="318334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Classified into:</w:t>
      </w:r>
    </w:p>
    <w:p w14:paraId="117B81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</w:t>
      </w:r>
    </w:p>
    <w:p w14:paraId="4A33AA1A" w14:textId="77777777" w:rsidR="007F66A8" w:rsidRPr="007F66A8" w:rsidRDefault="007F66A8" w:rsidP="007F66A8">
      <w:pPr>
        <w:rPr>
          <w:sz w:val="32"/>
          <w:szCs w:val="32"/>
        </w:rPr>
      </w:pPr>
    </w:p>
    <w:p w14:paraId="3B1174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</w:t>
      </w:r>
    </w:p>
    <w:p w14:paraId="27BC74A9" w14:textId="77777777" w:rsidR="007F66A8" w:rsidRPr="007F66A8" w:rsidRDefault="007F66A8" w:rsidP="007F66A8">
      <w:pPr>
        <w:rPr>
          <w:sz w:val="32"/>
          <w:szCs w:val="32"/>
        </w:rPr>
      </w:pPr>
    </w:p>
    <w:p w14:paraId="03D44A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Non-Business</w:t>
      </w:r>
    </w:p>
    <w:p w14:paraId="0234C8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supported.</w:t>
      </w:r>
    </w:p>
    <w:p w14:paraId="3DF793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0FE5024">
          <v:rect id="_x0000_i4740" style="width:0;height:1.5pt" o:hralign="center" o:hrstd="t" o:hr="t" fillcolor="#a0a0a0" stroked="f"/>
        </w:pict>
      </w:r>
    </w:p>
    <w:p w14:paraId="5DD0DF1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137. Example Core Connectors</w:t>
      </w:r>
    </w:p>
    <w:p w14:paraId="310C75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Core platform connectors such as:</w:t>
      </w:r>
    </w:p>
    <w:p w14:paraId="460DA67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Dataverse</w:t>
      </w:r>
    </w:p>
    <w:p w14:paraId="14B7A5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have special governance behavior.</w:t>
      </w:r>
    </w:p>
    <w:p w14:paraId="644E64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7553A75">
          <v:rect id="_x0000_i4741" style="width:0;height:1.5pt" o:hralign="center" o:hrstd="t" o:hr="t" fillcolor="#a0a0a0" stroked="f"/>
        </w:pict>
      </w:r>
    </w:p>
    <w:p w14:paraId="2E782C0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138. Therefore</w:t>
      </w:r>
    </w:p>
    <w:p w14:paraId="533E5F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Don't design governance around the assumption:</w:t>
      </w:r>
    </w:p>
    <w:p w14:paraId="1AE303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 connector</w:t>
      </w:r>
    </w:p>
    <w:p w14:paraId="12026B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always be Blocked.</w:t>
      </w:r>
    </w:p>
    <w:p w14:paraId="01D86A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BB0A25A">
          <v:rect id="_x0000_i4742" style="width:0;height:1.5pt" o:hralign="center" o:hrstd="t" o:hr="t" fillcolor="#a0a0a0" stroked="f"/>
        </w:pict>
      </w:r>
    </w:p>
    <w:p w14:paraId="666C80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AG — DEFAULT DATA GROUP</w:t>
      </w:r>
    </w:p>
    <w:p w14:paraId="6B9AF77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139. New Connectors</w:t>
      </w:r>
    </w:p>
    <w:p w14:paraId="33155C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 continually adds:</w:t>
      </w:r>
    </w:p>
    <w:p w14:paraId="5594837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Connectors.</w:t>
      </w:r>
    </w:p>
    <w:p w14:paraId="3D84A2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6251164F">
          <v:rect id="_x0000_i4743" style="width:0;height:1.5pt" o:hralign="center" o:hrstd="t" o:hr="t" fillcolor="#a0a0a0" stroked="f"/>
        </w:pict>
      </w:r>
    </w:p>
    <w:p w14:paraId="245EF2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140. Question</w:t>
      </w:r>
    </w:p>
    <w:p w14:paraId="6989B1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happens when a new Connector appears?</w:t>
      </w:r>
    </w:p>
    <w:p w14:paraId="627D94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BD1B6B4">
          <v:rect id="_x0000_i4744" style="width:0;height:1.5pt" o:hralign="center" o:hrstd="t" o:hr="t" fillcolor="#a0a0a0" stroked="f"/>
        </w:pict>
      </w:r>
    </w:p>
    <w:p w14:paraId="06B1BE1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141. Data Policy</w:t>
      </w:r>
    </w:p>
    <w:p w14:paraId="6BD6D1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define:</w:t>
      </w:r>
    </w:p>
    <w:p w14:paraId="2B217EC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Default group</w:t>
      </w:r>
    </w:p>
    <w:p w14:paraId="3F08B2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 newly introduced connectors.</w:t>
      </w:r>
    </w:p>
    <w:p w14:paraId="4BC49E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5B07B6">
          <v:rect id="_x0000_i4745" style="width:0;height:1.5pt" o:hralign="center" o:hrstd="t" o:hr="t" fillcolor="#a0a0a0" stroked="f"/>
        </w:pict>
      </w:r>
    </w:p>
    <w:p w14:paraId="50F0AA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142. Conservative Pattern</w:t>
      </w:r>
    </w:p>
    <w:p w14:paraId="3BCD80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 new connectors before placing them into:</w:t>
      </w:r>
    </w:p>
    <w:p w14:paraId="55D334C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Business.</w:t>
      </w:r>
    </w:p>
    <w:p w14:paraId="229C9D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A438F4F">
          <v:rect id="_x0000_i4746" style="width:0;height:1.5pt" o:hralign="center" o:hrstd="t" o:hr="t" fillcolor="#a0a0a0" stroked="f"/>
        </w:pict>
      </w:r>
    </w:p>
    <w:p w14:paraId="6D49436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AH — DATA POLICY EXERCISE</w:t>
      </w:r>
    </w:p>
    <w:p w14:paraId="2EAB347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143. Create Training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2146"/>
      </w:tblGrid>
      <w:tr w:rsidR="007F66A8" w:rsidRPr="007F66A8" w14:paraId="792A1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76FBF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2D56E208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Group</w:t>
            </w:r>
          </w:p>
        </w:tc>
      </w:tr>
      <w:tr w:rsidR="007F66A8" w:rsidRPr="007F66A8" w14:paraId="340F9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65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Dataverse</w:t>
            </w:r>
          </w:p>
        </w:tc>
        <w:tc>
          <w:tcPr>
            <w:tcW w:w="0" w:type="auto"/>
            <w:vAlign w:val="center"/>
            <w:hideMark/>
          </w:tcPr>
          <w:p w14:paraId="308687AC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</w:t>
            </w:r>
          </w:p>
        </w:tc>
      </w:tr>
      <w:tr w:rsidR="007F66A8" w:rsidRPr="007F66A8" w14:paraId="1851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2EF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SharePoint</w:t>
            </w:r>
          </w:p>
        </w:tc>
        <w:tc>
          <w:tcPr>
            <w:tcW w:w="0" w:type="auto"/>
            <w:vAlign w:val="center"/>
            <w:hideMark/>
          </w:tcPr>
          <w:p w14:paraId="7159AD1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</w:t>
            </w:r>
          </w:p>
        </w:tc>
      </w:tr>
      <w:tr w:rsidR="007F66A8" w:rsidRPr="007F66A8" w14:paraId="6D03A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3BC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Microsoft 365 Outlook</w:t>
            </w:r>
          </w:p>
        </w:tc>
        <w:tc>
          <w:tcPr>
            <w:tcW w:w="0" w:type="auto"/>
            <w:vAlign w:val="center"/>
            <w:hideMark/>
          </w:tcPr>
          <w:p w14:paraId="2080171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</w:t>
            </w:r>
          </w:p>
        </w:tc>
      </w:tr>
      <w:tr w:rsidR="007F66A8" w:rsidRPr="007F66A8" w14:paraId="04316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02D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Microsoft Teams</w:t>
            </w:r>
          </w:p>
        </w:tc>
        <w:tc>
          <w:tcPr>
            <w:tcW w:w="0" w:type="auto"/>
            <w:vAlign w:val="center"/>
            <w:hideMark/>
          </w:tcPr>
          <w:p w14:paraId="0E62ED2C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</w:t>
            </w:r>
          </w:p>
        </w:tc>
      </w:tr>
      <w:tr w:rsidR="007F66A8" w:rsidRPr="007F66A8" w14:paraId="4FA9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F9D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08A9602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</w:t>
            </w:r>
          </w:p>
        </w:tc>
      </w:tr>
      <w:tr w:rsidR="007F66A8" w:rsidRPr="007F66A8" w14:paraId="3940F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4EE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lastRenderedPageBreak/>
              <w:t>TrainingDirectoryAPI</w:t>
            </w:r>
          </w:p>
        </w:tc>
        <w:tc>
          <w:tcPr>
            <w:tcW w:w="0" w:type="auto"/>
            <w:vAlign w:val="center"/>
            <w:hideMark/>
          </w:tcPr>
          <w:p w14:paraId="2AAFE71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Non-Business</w:t>
            </w:r>
          </w:p>
        </w:tc>
      </w:tr>
      <w:tr w:rsidR="007F66A8" w:rsidRPr="007F66A8" w14:paraId="3F40B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233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Unapproved Consumer Service</w:t>
            </w:r>
          </w:p>
        </w:tc>
        <w:tc>
          <w:tcPr>
            <w:tcW w:w="0" w:type="auto"/>
            <w:vAlign w:val="center"/>
            <w:hideMark/>
          </w:tcPr>
          <w:p w14:paraId="0E03B4E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Blocked</w:t>
            </w:r>
          </w:p>
        </w:tc>
      </w:tr>
    </w:tbl>
    <w:p w14:paraId="30183F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CDD9A66">
          <v:rect id="_x0000_i4747" style="width:0;height:1.5pt" o:hralign="center" o:hrstd="t" o:hr="t" fillcolor="#a0a0a0" stroked="f"/>
        </w:pict>
      </w:r>
    </w:p>
    <w:p w14:paraId="2D5B746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144. Question</w:t>
      </w:r>
    </w:p>
    <w:p w14:paraId="288D3C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an Employee App combine:</w:t>
      </w:r>
    </w:p>
    <w:p w14:paraId="4D5043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1B2AF5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5A0959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TrainingDirectoryAPI</w:t>
      </w:r>
    </w:p>
    <w:p w14:paraId="33BAB3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under this policy?</w:t>
      </w:r>
    </w:p>
    <w:p w14:paraId="1C89E93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1C42ED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0E456B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They are in different data groups.</w:t>
      </w:r>
    </w:p>
    <w:p w14:paraId="182801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C790695">
          <v:rect id="_x0000_i4748" style="width:0;height:1.5pt" o:hralign="center" o:hrstd="t" o:hr="t" fillcolor="#a0a0a0" stroked="f"/>
        </w:pict>
      </w:r>
    </w:p>
    <w:p w14:paraId="51BC2B5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145. Could It Use</w:t>
      </w:r>
    </w:p>
    <w:p w14:paraId="3AD721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6A3807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02948B6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SharePoint</w:t>
      </w:r>
    </w:p>
    <w:p w14:paraId="17B5B2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?</w:t>
      </w:r>
    </w:p>
    <w:p w14:paraId="308469C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62DA62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Yes</w:t>
      </w:r>
    </w:p>
    <w:p w14:paraId="6EF7966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if both are in Business.</w:t>
      </w:r>
    </w:p>
    <w:p w14:paraId="2B52AC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FE5F90">
          <v:rect id="_x0000_i4749" style="width:0;height:1.5pt" o:hralign="center" o:hrstd="t" o:hr="t" fillcolor="#a0a0a0" stroked="f"/>
        </w:pict>
      </w:r>
    </w:p>
    <w:p w14:paraId="1DAC35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AI — CREATE DATA POLICY LAB</w:t>
      </w:r>
    </w:p>
    <w:p w14:paraId="72837F3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146. Instructor / Admin Demo</w:t>
      </w:r>
    </w:p>
    <w:p w14:paraId="39B425D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Open:</w:t>
      </w:r>
    </w:p>
    <w:p w14:paraId="4F1C80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 Center.</w:t>
      </w:r>
    </w:p>
    <w:p w14:paraId="1370D4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EA50490">
          <v:rect id="_x0000_i4750" style="width:0;height:1.5pt" o:hralign="center" o:hrstd="t" o:hr="t" fillcolor="#a0a0a0" stroked="f"/>
        </w:pict>
      </w:r>
    </w:p>
    <w:p w14:paraId="6A8B22D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147. Navigate</w:t>
      </w:r>
    </w:p>
    <w:p w14:paraId="76C393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To:</w:t>
      </w:r>
    </w:p>
    <w:p w14:paraId="47EC4AF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Policies.</w:t>
      </w:r>
    </w:p>
    <w:p w14:paraId="4F057E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BACB558">
          <v:rect id="_x0000_i4751" style="width:0;height:1.5pt" o:hralign="center" o:hrstd="t" o:hr="t" fillcolor="#a0a0a0" stroked="f"/>
        </w:pict>
      </w:r>
    </w:p>
    <w:p w14:paraId="20D24C3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148. Create Policy</w:t>
      </w:r>
    </w:p>
    <w:p w14:paraId="3EC1B1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Name:</w:t>
      </w:r>
    </w:p>
    <w:p w14:paraId="27D34E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Business Data Protection</w:t>
      </w:r>
    </w:p>
    <w:p w14:paraId="70680B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BB5D12D">
          <v:rect id="_x0000_i4752" style="width:0;height:1.5pt" o:hralign="center" o:hrstd="t" o:hr="t" fillcolor="#a0a0a0" stroked="f"/>
        </w:pict>
      </w:r>
    </w:p>
    <w:p w14:paraId="627E74C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149. Scope</w:t>
      </w:r>
    </w:p>
    <w:p w14:paraId="2852E7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 training:</w:t>
      </w:r>
    </w:p>
    <w:p w14:paraId="0F7CD23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Training environment only</w:t>
      </w:r>
    </w:p>
    <w:p w14:paraId="429877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tenant privileges permit.</w:t>
      </w:r>
    </w:p>
    <w:p w14:paraId="6E3C5A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9268DE0">
          <v:rect id="_x0000_i4753" style="width:0;height:1.5pt" o:hralign="center" o:hrstd="t" o:hr="t" fillcolor="#a0a0a0" stroked="f"/>
        </w:pict>
      </w:r>
    </w:p>
    <w:p w14:paraId="1C71061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150. Never</w:t>
      </w:r>
    </w:p>
    <w:p w14:paraId="37041B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Create a tenant-wide restrictive policy in a shared training tenant without:</w:t>
      </w:r>
    </w:p>
    <w:p w14:paraId="33A90B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Authorization.</w:t>
      </w:r>
    </w:p>
    <w:p w14:paraId="771834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71DC51D">
          <v:rect id="_x0000_i4754" style="width:0;height:1.5pt" o:hralign="center" o:hrstd="t" o:hr="t" fillcolor="#a0a0a0" stroked="f"/>
        </w:pict>
      </w:r>
    </w:p>
    <w:p w14:paraId="769F23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151. Classify</w:t>
      </w:r>
    </w:p>
    <w:p w14:paraId="522AFF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Move selected connectors into:</w:t>
      </w:r>
    </w:p>
    <w:p w14:paraId="568847A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Business.</w:t>
      </w:r>
    </w:p>
    <w:p w14:paraId="4531C4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C1F8AE1">
          <v:rect id="_x0000_i4755" style="width:0;height:1.5pt" o:hralign="center" o:hrstd="t" o:hr="t" fillcolor="#a0a0a0" stroked="f"/>
        </w:pict>
      </w:r>
    </w:p>
    <w:p w14:paraId="2139619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152. Move</w:t>
      </w:r>
    </w:p>
    <w:p w14:paraId="316272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Demo/training public API connector into:</w:t>
      </w:r>
    </w:p>
    <w:p w14:paraId="28C3977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Non-Business</w:t>
      </w:r>
    </w:p>
    <w:p w14:paraId="7295BB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 Blocked according to exercise.</w:t>
      </w:r>
    </w:p>
    <w:p w14:paraId="7546AAC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1FAD10">
          <v:rect id="_x0000_i4756" style="width:0;height:1.5pt" o:hralign="center" o:hrstd="t" o:hr="t" fillcolor="#a0a0a0" stroked="f"/>
        </w:pict>
      </w:r>
    </w:p>
    <w:p w14:paraId="3311DA8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153. Save</w:t>
      </w:r>
    </w:p>
    <w:p w14:paraId="4EF91E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Review:</w:t>
      </w:r>
    </w:p>
    <w:p w14:paraId="462222D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Impact.</w:t>
      </w:r>
    </w:p>
    <w:p w14:paraId="269F2C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73EF1B1">
          <v:rect id="_x0000_i4757" style="width:0;height:1.5pt" o:hralign="center" o:hrstd="t" o:hr="t" fillcolor="#a0a0a0" stroked="f"/>
        </w:pict>
      </w:r>
    </w:p>
    <w:p w14:paraId="4382E1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AJ — POLICY IMPACT</w:t>
      </w:r>
    </w:p>
    <w:p w14:paraId="0F1ADC2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154. Existing Resources</w:t>
      </w:r>
    </w:p>
    <w:p w14:paraId="147CFC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Data Policy can impact:</w:t>
      </w:r>
    </w:p>
    <w:p w14:paraId="19E3C1D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Existing Apps and Flows</w:t>
      </w:r>
    </w:p>
    <w:p w14:paraId="519007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only:</w:t>
      </w:r>
    </w:p>
    <w:p w14:paraId="1D69B08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New development.</w:t>
      </w:r>
    </w:p>
    <w:p w14:paraId="7AA59B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4CAD398">
          <v:rect id="_x0000_i4758" style="width:0;height:1.5pt" o:hralign="center" o:hrstd="t" o:hr="t" fillcolor="#a0a0a0" stroked="f"/>
        </w:pict>
      </w:r>
    </w:p>
    <w:p w14:paraId="3E3E3A4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155. Before Changing Policy</w:t>
      </w:r>
    </w:p>
    <w:p w14:paraId="744D98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Perform:</w:t>
      </w:r>
    </w:p>
    <w:p w14:paraId="5FE6B5C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Impact analysis.</w:t>
      </w:r>
    </w:p>
    <w:p w14:paraId="30D895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4242750">
          <v:rect id="_x0000_i4759" style="width:0;height:1.5pt" o:hralign="center" o:hrstd="t" o:hr="t" fillcolor="#a0a0a0" stroked="f"/>
        </w:pict>
      </w:r>
    </w:p>
    <w:p w14:paraId="7FEFBD2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156. Imagine</w:t>
      </w:r>
    </w:p>
    <w:p w14:paraId="2B39B3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Business-critical Flow uses:</w:t>
      </w:r>
    </w:p>
    <w:p w14:paraId="5FA91A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757740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7AF580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 X</w:t>
      </w:r>
    </w:p>
    <w:p w14:paraId="375CF4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Then admin changes Connector X to:</w:t>
      </w:r>
    </w:p>
    <w:p w14:paraId="041318F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Non-Business.</w:t>
      </w:r>
    </w:p>
    <w:p w14:paraId="6BB25E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 may:</w:t>
      </w:r>
    </w:p>
    <w:p w14:paraId="34D899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Become noncompliant / fail to operate as expected.</w:t>
      </w:r>
    </w:p>
    <w:p w14:paraId="747BE7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A0511A3">
          <v:rect id="_x0000_i4760" style="width:0;height:1.5pt" o:hralign="center" o:hrstd="t" o:hr="t" fillcolor="#a0a0a0" stroked="f"/>
        </w:pict>
      </w:r>
    </w:p>
    <w:p w14:paraId="5073668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157. Governance Change Management</w:t>
      </w:r>
    </w:p>
    <w:p w14:paraId="763160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Policies need:</w:t>
      </w:r>
    </w:p>
    <w:p w14:paraId="5F491F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Testing</w:t>
      </w:r>
    </w:p>
    <w:p w14:paraId="1352F8D1" w14:textId="77777777" w:rsidR="007F66A8" w:rsidRPr="007F66A8" w:rsidRDefault="007F66A8" w:rsidP="007F66A8">
      <w:pPr>
        <w:rPr>
          <w:sz w:val="32"/>
          <w:szCs w:val="32"/>
        </w:rPr>
      </w:pPr>
    </w:p>
    <w:p w14:paraId="712020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Communication</w:t>
      </w:r>
    </w:p>
    <w:p w14:paraId="7879658F" w14:textId="77777777" w:rsidR="007F66A8" w:rsidRPr="007F66A8" w:rsidRDefault="007F66A8" w:rsidP="007F66A8">
      <w:pPr>
        <w:rPr>
          <w:sz w:val="32"/>
          <w:szCs w:val="32"/>
        </w:rPr>
      </w:pPr>
    </w:p>
    <w:p w14:paraId="643A27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Impact review</w:t>
      </w:r>
    </w:p>
    <w:p w14:paraId="261D1DA8" w14:textId="77777777" w:rsidR="007F66A8" w:rsidRPr="007F66A8" w:rsidRDefault="007F66A8" w:rsidP="007F66A8">
      <w:pPr>
        <w:rPr>
          <w:sz w:val="32"/>
          <w:szCs w:val="32"/>
        </w:rPr>
      </w:pPr>
    </w:p>
    <w:p w14:paraId="46077C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Rollback planning</w:t>
      </w:r>
    </w:p>
    <w:p w14:paraId="283EB1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827182">
          <v:rect id="_x0000_i4761" style="width:0;height:1.5pt" o:hralign="center" o:hrstd="t" o:hr="t" fillcolor="#a0a0a0" stroked="f"/>
        </w:pict>
      </w:r>
    </w:p>
    <w:p w14:paraId="0820044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AK — TENANT VS ENVIRONMENT DATA POLICIES</w:t>
      </w:r>
    </w:p>
    <w:p w14:paraId="4F511E7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158. Tenant-Level Policy</w:t>
      </w:r>
    </w:p>
    <w:p w14:paraId="760998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apply broadly to:</w:t>
      </w:r>
    </w:p>
    <w:p w14:paraId="692039A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Multiple environments</w:t>
      </w:r>
    </w:p>
    <w:p w14:paraId="1451DD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depending on configured scope.</w:t>
      </w:r>
    </w:p>
    <w:p w14:paraId="239BB8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A495327">
          <v:rect id="_x0000_i4762" style="width:0;height:1.5pt" o:hralign="center" o:hrstd="t" o:hr="t" fillcolor="#a0a0a0" stroked="f"/>
        </w:pict>
      </w:r>
    </w:p>
    <w:p w14:paraId="280153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159. Environment-Level</w:t>
      </w:r>
    </w:p>
    <w:p w14:paraId="55FD6D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Applies to:</w:t>
      </w:r>
    </w:p>
    <w:p w14:paraId="7663C5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Specific environment.</w:t>
      </w:r>
    </w:p>
    <w:p w14:paraId="6C8C79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A07F196">
          <v:rect id="_x0000_i4763" style="width:0;height:1.5pt" o:hralign="center" o:hrstd="t" o:hr="t" fillcolor="#a0a0a0" stroked="f"/>
        </w:pict>
      </w:r>
    </w:p>
    <w:p w14:paraId="6416E5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160. Example</w:t>
      </w:r>
    </w:p>
    <w:p w14:paraId="5D6A82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Tenant baseline:</w:t>
      </w:r>
    </w:p>
    <w:p w14:paraId="5A24B2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Block high-risk connectors.</w:t>
      </w:r>
    </w:p>
    <w:p w14:paraId="4CF19D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DCBC8FB">
          <v:rect id="_x0000_i4764" style="width:0;height:1.5pt" o:hralign="center" o:hrstd="t" o:hr="t" fillcolor="#a0a0a0" stroked="f"/>
        </w:pict>
      </w:r>
    </w:p>
    <w:p w14:paraId="6C4510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161. Finance Production</w:t>
      </w:r>
    </w:p>
    <w:p w14:paraId="30A8116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Additional policy:</w:t>
      </w:r>
    </w:p>
    <w:p w14:paraId="3AB119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Only approved financial connector combinations.</w:t>
      </w:r>
    </w:p>
    <w:p w14:paraId="37247A3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DEA1595">
          <v:rect id="_x0000_i4765" style="width:0;height:1.5pt" o:hralign="center" o:hrstd="t" o:hr="t" fillcolor="#a0a0a0" stroked="f"/>
        </w:pict>
      </w:r>
    </w:p>
    <w:p w14:paraId="0D7232C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162. Effective Governance</w:t>
      </w:r>
    </w:p>
    <w:p w14:paraId="7112D41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involve:</w:t>
      </w:r>
    </w:p>
    <w:p w14:paraId="7A600B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Multiple policies.</w:t>
      </w:r>
    </w:p>
    <w:p w14:paraId="51A69C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84ACB26">
          <v:rect id="_x0000_i4766" style="width:0;height:1.5pt" o:hralign="center" o:hrstd="t" o:hr="t" fillcolor="#a0a0a0" stroked="f"/>
        </w:pict>
      </w:r>
    </w:p>
    <w:p w14:paraId="7FD264B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AL — CONNECTOR ACTION CONTROL</w:t>
      </w:r>
    </w:p>
    <w:p w14:paraId="456F614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163. Modern Data Policies</w:t>
      </w:r>
    </w:p>
    <w:p w14:paraId="5CF2D6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provide more granular:</w:t>
      </w:r>
    </w:p>
    <w:p w14:paraId="6B1234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Connector action controls</w:t>
      </w:r>
    </w:p>
    <w:p w14:paraId="347CED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 supported/blockable connectors.</w:t>
      </w:r>
    </w:p>
    <w:p w14:paraId="37A986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860385C">
          <v:rect id="_x0000_i4767" style="width:0;height:1.5pt" o:hralign="center" o:hrstd="t" o:hr="t" fillcolor="#a0a0a0" stroked="f"/>
        </w:pict>
      </w:r>
    </w:p>
    <w:p w14:paraId="7DA57E2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164. Example</w:t>
      </w:r>
    </w:p>
    <w:p w14:paraId="50E484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Connector:</w:t>
      </w:r>
    </w:p>
    <w:p w14:paraId="69AA5B8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SQL Server</w:t>
      </w:r>
    </w:p>
    <w:p w14:paraId="4787545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Hypothetical governance requirement:</w:t>
      </w:r>
    </w:p>
    <w:p w14:paraId="2DBA79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Allow Read</w:t>
      </w:r>
    </w:p>
    <w:p w14:paraId="65CD2D15" w14:textId="77777777" w:rsidR="007F66A8" w:rsidRPr="007F66A8" w:rsidRDefault="007F66A8" w:rsidP="007F66A8">
      <w:pPr>
        <w:rPr>
          <w:sz w:val="32"/>
          <w:szCs w:val="32"/>
        </w:rPr>
      </w:pPr>
    </w:p>
    <w:p w14:paraId="0B4766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Restrict destructive actions</w:t>
      </w:r>
    </w:p>
    <w:p w14:paraId="4D41AC6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supported by action-control capabilities.</w:t>
      </w:r>
    </w:p>
    <w:p w14:paraId="6B8106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E5F0D2A">
          <v:rect id="_x0000_i4768" style="width:0;height:1.5pt" o:hralign="center" o:hrstd="t" o:hr="t" fillcolor="#a0a0a0" stroked="f"/>
        </w:pict>
      </w:r>
    </w:p>
    <w:p w14:paraId="4FD3DCE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165. Why?</w:t>
      </w:r>
    </w:p>
    <w:p w14:paraId="0DCD57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Sometimes:</w:t>
      </w:r>
    </w:p>
    <w:p w14:paraId="19A32A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Entire connector blocking</w:t>
      </w:r>
    </w:p>
    <w:p w14:paraId="239449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is too broad.</w:t>
      </w:r>
    </w:p>
    <w:p w14:paraId="0AD928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890C1B">
          <v:rect id="_x0000_i4769" style="width:0;height:1.5pt" o:hralign="center" o:hrstd="t" o:hr="t" fillcolor="#a0a0a0" stroked="f"/>
        </w:pict>
      </w:r>
    </w:p>
    <w:p w14:paraId="47F3011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166. Risk-Based Governance</w:t>
      </w:r>
    </w:p>
    <w:p w14:paraId="507D22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READ</w:t>
      </w:r>
    </w:p>
    <w:p w14:paraId="6BA33D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may have different risk from:</w:t>
      </w:r>
    </w:p>
    <w:p w14:paraId="707101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DELETE.</w:t>
      </w:r>
    </w:p>
    <w:p w14:paraId="3A579D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7A2276C">
          <v:rect id="_x0000_i4770" style="width:0;height:1.5pt" o:hralign="center" o:hrstd="t" o:hr="t" fillcolor="#a0a0a0" stroked="f"/>
        </w:pict>
      </w:r>
    </w:p>
    <w:p w14:paraId="4E36C48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AM — ENDPOINT FILTERING</w:t>
      </w:r>
    </w:p>
    <w:p w14:paraId="261D89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167. Some Connectors Support</w:t>
      </w:r>
    </w:p>
    <w:p w14:paraId="5628C27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Endpoint Filtering.</w:t>
      </w:r>
    </w:p>
    <w:p w14:paraId="74B8F5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2CF3C3D">
          <v:rect id="_x0000_i4771" style="width:0;height:1.5pt" o:hralign="center" o:hrstd="t" o:hr="t" fillcolor="#a0a0a0" stroked="f"/>
        </w:pict>
      </w:r>
    </w:p>
    <w:p w14:paraId="76BE218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168. Example</w:t>
      </w:r>
    </w:p>
    <w:p w14:paraId="771992C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HTTP connector could technically connect to:</w:t>
      </w:r>
    </w:p>
    <w:p w14:paraId="2B1FFE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Any internet endpoint.</w:t>
      </w:r>
    </w:p>
    <w:p w14:paraId="056FC5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346E07A">
          <v:rect id="_x0000_i4772" style="width:0;height:1.5pt" o:hralign="center" o:hrstd="t" o:hr="t" fillcolor="#a0a0a0" stroked="f"/>
        </w:pict>
      </w:r>
    </w:p>
    <w:p w14:paraId="2BED4B8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169. Governance</w:t>
      </w:r>
    </w:p>
    <w:p w14:paraId="497792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Organization may allow:</w:t>
      </w:r>
    </w:p>
    <w:p w14:paraId="0B4E29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api.company.com</w:t>
      </w:r>
    </w:p>
    <w:p w14:paraId="50A98B4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 deny:</w:t>
      </w:r>
    </w:p>
    <w:p w14:paraId="135039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unknown-upload.example</w:t>
      </w:r>
    </w:p>
    <w:p w14:paraId="07C414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1E8CE1">
          <v:rect id="_x0000_i4773" style="width:0;height:1.5pt" o:hralign="center" o:hrstd="t" o:hr="t" fillcolor="#a0a0a0" stroked="f"/>
        </w:pict>
      </w:r>
    </w:p>
    <w:p w14:paraId="0862A47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170. Current Endpoint Filtering</w:t>
      </w:r>
    </w:p>
    <w:p w14:paraId="4B4BDB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Applies to a limited set of supported connectors.</w:t>
      </w:r>
    </w:p>
    <w:p w14:paraId="382B8E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Therefore:</w:t>
      </w:r>
    </w:p>
    <w:p w14:paraId="79FB075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Verify current connector support.</w:t>
      </w:r>
    </w:p>
    <w:p w14:paraId="2E5502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C0F3E3A">
          <v:rect id="_x0000_i4774" style="width:0;height:1.5pt" o:hralign="center" o:hrstd="t" o:hr="t" fillcolor="#a0a0a0" stroked="f"/>
        </w:pict>
      </w:r>
    </w:p>
    <w:p w14:paraId="0E46F7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AN — CUSTOM CONNECTOR GOVERNANCE</w:t>
      </w:r>
    </w:p>
    <w:p w14:paraId="53998E2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171. Yesterday We Built</w:t>
      </w:r>
    </w:p>
    <w:p w14:paraId="44EF5F3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TrainingDirectoryAPI.</w:t>
      </w:r>
    </w:p>
    <w:p w14:paraId="2E255E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FD2EA2C">
          <v:rect id="_x0000_i4775" style="width:0;height:1.5pt" o:hralign="center" o:hrstd="t" o:hr="t" fillcolor="#a0a0a0" stroked="f"/>
        </w:pict>
      </w:r>
    </w:p>
    <w:p w14:paraId="6A9FCA8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172. Governance Questions</w:t>
      </w:r>
    </w:p>
    <w:p w14:paraId="0F2A52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Before enterprise approval:</w:t>
      </w:r>
    </w:p>
    <w:p w14:paraId="65ABB2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owns the API?</w:t>
      </w:r>
    </w:p>
    <w:p w14:paraId="06F41BDB" w14:textId="77777777" w:rsidR="007F66A8" w:rsidRPr="007F66A8" w:rsidRDefault="007F66A8" w:rsidP="007F66A8">
      <w:pPr>
        <w:rPr>
          <w:sz w:val="32"/>
          <w:szCs w:val="32"/>
        </w:rPr>
      </w:pPr>
    </w:p>
    <w:p w14:paraId="5DDD60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owns the Custom Connector?</w:t>
      </w:r>
    </w:p>
    <w:p w14:paraId="10C519BC" w14:textId="77777777" w:rsidR="007F66A8" w:rsidRPr="007F66A8" w:rsidRDefault="007F66A8" w:rsidP="007F66A8">
      <w:pPr>
        <w:rPr>
          <w:sz w:val="32"/>
          <w:szCs w:val="32"/>
        </w:rPr>
      </w:pPr>
    </w:p>
    <w:p w14:paraId="747903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host?</w:t>
      </w:r>
    </w:p>
    <w:p w14:paraId="61754907" w14:textId="77777777" w:rsidR="007F66A8" w:rsidRPr="007F66A8" w:rsidRDefault="007F66A8" w:rsidP="007F66A8">
      <w:pPr>
        <w:rPr>
          <w:sz w:val="32"/>
          <w:szCs w:val="32"/>
        </w:rPr>
      </w:pPr>
    </w:p>
    <w:p w14:paraId="6B7F81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data?</w:t>
      </w:r>
    </w:p>
    <w:p w14:paraId="159A39FF" w14:textId="77777777" w:rsidR="007F66A8" w:rsidRPr="007F66A8" w:rsidRDefault="007F66A8" w:rsidP="007F66A8">
      <w:pPr>
        <w:rPr>
          <w:sz w:val="32"/>
          <w:szCs w:val="32"/>
        </w:rPr>
      </w:pPr>
    </w:p>
    <w:p w14:paraId="58AFA6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authentication?</w:t>
      </w:r>
    </w:p>
    <w:p w14:paraId="65976046" w14:textId="77777777" w:rsidR="007F66A8" w:rsidRPr="007F66A8" w:rsidRDefault="007F66A8" w:rsidP="007F66A8">
      <w:pPr>
        <w:rPr>
          <w:sz w:val="32"/>
          <w:szCs w:val="32"/>
        </w:rPr>
      </w:pPr>
    </w:p>
    <w:p w14:paraId="7B5540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actions?</w:t>
      </w:r>
    </w:p>
    <w:p w14:paraId="10A05372" w14:textId="77777777" w:rsidR="007F66A8" w:rsidRPr="007F66A8" w:rsidRDefault="007F66A8" w:rsidP="007F66A8">
      <w:pPr>
        <w:rPr>
          <w:sz w:val="32"/>
          <w:szCs w:val="32"/>
        </w:rPr>
      </w:pPr>
    </w:p>
    <w:p w14:paraId="71AE01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What security review?</w:t>
      </w:r>
    </w:p>
    <w:p w14:paraId="3B73B17F" w14:textId="77777777" w:rsidR="007F66A8" w:rsidRPr="007F66A8" w:rsidRDefault="007F66A8" w:rsidP="007F66A8">
      <w:pPr>
        <w:rPr>
          <w:sz w:val="32"/>
          <w:szCs w:val="32"/>
        </w:rPr>
      </w:pPr>
    </w:p>
    <w:p w14:paraId="606D31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happens when API changes?</w:t>
      </w:r>
    </w:p>
    <w:p w14:paraId="581779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96E7AAF">
          <v:rect id="_x0000_i4776" style="width:0;height:1.5pt" o:hralign="center" o:hrstd="t" o:hr="t" fillcolor="#a0a0a0" stroked="f"/>
        </w:pict>
      </w:r>
    </w:p>
    <w:p w14:paraId="17A9E53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173. Custom Connector</w:t>
      </w:r>
    </w:p>
    <w:p w14:paraId="6BCBBD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not automatically be considered:</w:t>
      </w:r>
    </w:p>
    <w:p w14:paraId="023C881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Trusted</w:t>
      </w:r>
    </w:p>
    <w:p w14:paraId="673D73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just because an employee built it.</w:t>
      </w:r>
    </w:p>
    <w:p w14:paraId="3B77A4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E653B87">
          <v:rect id="_x0000_i4777" style="width:0;height:1.5pt" o:hralign="center" o:hrstd="t" o:hr="t" fillcolor="#a0a0a0" stroked="f"/>
        </w:pict>
      </w:r>
    </w:p>
    <w:p w14:paraId="77DF000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174. Review Process</w:t>
      </w:r>
    </w:p>
    <w:p w14:paraId="411158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Request</w:t>
      </w:r>
    </w:p>
    <w:p w14:paraId="518B49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6798B2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68096B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/ Security Review</w:t>
      </w:r>
    </w:p>
    <w:p w14:paraId="4C639E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24CD66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76D456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 Classification</w:t>
      </w:r>
    </w:p>
    <w:p w14:paraId="4B1034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47ABA0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1E2B3E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Approved Environment</w:t>
      </w:r>
    </w:p>
    <w:p w14:paraId="7C0E46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4ABE4B8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0163A6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Production Use</w:t>
      </w:r>
    </w:p>
    <w:p w14:paraId="6708814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CA98D79">
          <v:rect id="_x0000_i4778" style="width:0;height:1.5pt" o:hralign="center" o:hrstd="t" o:hr="t" fillcolor="#a0a0a0" stroked="f"/>
        </w:pict>
      </w:r>
    </w:p>
    <w:p w14:paraId="4C5397A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AO — HTTP CONNECTOR RISK</w:t>
      </w:r>
    </w:p>
    <w:p w14:paraId="3DEE667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175. Raw HTTP</w:t>
      </w:r>
    </w:p>
    <w:p w14:paraId="7DDED4C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Is powerful because it can communicate with:</w:t>
      </w:r>
    </w:p>
    <w:p w14:paraId="6895AA6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Many endpoints.</w:t>
      </w:r>
    </w:p>
    <w:p w14:paraId="50B863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A53639">
          <v:rect id="_x0000_i4779" style="width:0;height:1.5pt" o:hralign="center" o:hrstd="t" o:hr="t" fillcolor="#a0a0a0" stroked="f"/>
        </w:pict>
      </w:r>
    </w:p>
    <w:p w14:paraId="4CDE61C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176. Therefore</w:t>
      </w:r>
    </w:p>
    <w:p w14:paraId="0A58D6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Organizations may apply:</w:t>
      </w:r>
    </w:p>
    <w:p w14:paraId="0D33289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Endpoint governance</w:t>
      </w:r>
    </w:p>
    <w:p w14:paraId="7EA9F6F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to prevent data being sent to unapproved APIs.</w:t>
      </w:r>
    </w:p>
    <w:p w14:paraId="597412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01DE554">
          <v:rect id="_x0000_i4780" style="width:0;height:1.5pt" o:hralign="center" o:hrstd="t" o:hr="t" fillcolor="#a0a0a0" stroked="f"/>
        </w:pict>
      </w:r>
    </w:p>
    <w:p w14:paraId="54FF885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177. Custom Connector Benefits</w:t>
      </w:r>
    </w:p>
    <w:p w14:paraId="6A1E6D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governed Custom Connector can expose:</w:t>
      </w:r>
    </w:p>
    <w:p w14:paraId="2C688AB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Narrow approved operations</w:t>
      </w:r>
    </w:p>
    <w:p w14:paraId="419ECF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instead of makers constructing:</w:t>
      </w:r>
    </w:p>
    <w:p w14:paraId="047F91E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Arbitrary HTTP calls.</w:t>
      </w:r>
    </w:p>
    <w:p w14:paraId="2D0CEB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5F378F8">
          <v:rect id="_x0000_i4781" style="width:0;height:1.5pt" o:hralign="center" o:hrstd="t" o:hr="t" fillcolor="#a0a0a0" stroked="f"/>
        </w:pict>
      </w:r>
    </w:p>
    <w:p w14:paraId="63A57B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AP — TENANT ISOLATION</w:t>
      </w:r>
    </w:p>
    <w:p w14:paraId="5E838D4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178. Cross-Tenant Scenario</w:t>
      </w:r>
    </w:p>
    <w:p w14:paraId="77CF97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Employee in Tenant A creates connection to:</w:t>
      </w:r>
    </w:p>
    <w:p w14:paraId="71F26C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Resources in Tenant B.</w:t>
      </w:r>
    </w:p>
    <w:p w14:paraId="7C3279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58749770">
          <v:rect id="_x0000_i4782" style="width:0;height:1.5pt" o:hralign="center" o:hrstd="t" o:hr="t" fillcolor="#a0a0a0" stroked="f"/>
        </w:pict>
      </w:r>
    </w:p>
    <w:p w14:paraId="3773C83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179. Potential Risk</w:t>
      </w:r>
    </w:p>
    <w:p w14:paraId="6FD551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Corporate data may move between:</w:t>
      </w:r>
    </w:p>
    <w:p w14:paraId="659832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Microsoft Entra tenants.</w:t>
      </w:r>
    </w:p>
    <w:p w14:paraId="1AC5A6C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BE27942">
          <v:rect id="_x0000_i4783" style="width:0;height:1.5pt" o:hralign="center" o:hrstd="t" o:hr="t" fillcolor="#a0a0a0" stroked="f"/>
        </w:pict>
      </w:r>
    </w:p>
    <w:p w14:paraId="2B9C93D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180. Power Platform Tenant Isolation</w:t>
      </w:r>
    </w:p>
    <w:p w14:paraId="30DF52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restrict supported:</w:t>
      </w:r>
    </w:p>
    <w:p w14:paraId="0277695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Cross-tenant connector connections.</w:t>
      </w:r>
    </w:p>
    <w:p w14:paraId="3A103E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A529D17">
          <v:rect id="_x0000_i4784" style="width:0;height:1.5pt" o:hralign="center" o:hrstd="t" o:hr="t" fillcolor="#a0a0a0" stroked="f"/>
        </w:pict>
      </w:r>
    </w:p>
    <w:p w14:paraId="1C2CAC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181. Concept</w:t>
      </w:r>
    </w:p>
    <w:p w14:paraId="78D99E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TENANT A</w:t>
      </w:r>
    </w:p>
    <w:p w14:paraId="4FA60A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2FF395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X</w:t>
      </w:r>
    </w:p>
    <w:p w14:paraId="2ECDE54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2BE18A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TENANT B</w:t>
      </w:r>
    </w:p>
    <w:p w14:paraId="068BCC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unless:</w:t>
      </w:r>
    </w:p>
    <w:p w14:paraId="3C3EE4C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Explicitly allowed.</w:t>
      </w:r>
    </w:p>
    <w:p w14:paraId="53DB33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61331B">
          <v:rect id="_x0000_i4785" style="width:0;height:1.5pt" o:hralign="center" o:hrstd="t" o:hr="t" fillcolor="#a0a0a0" stroked="f"/>
        </w:pict>
      </w:r>
    </w:p>
    <w:p w14:paraId="1B418F1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182. Allow List</w:t>
      </w:r>
    </w:p>
    <w:p w14:paraId="3D1BA0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Admins can permit selected:</w:t>
      </w:r>
    </w:p>
    <w:p w14:paraId="67D8EB9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Trusted tenants.</w:t>
      </w:r>
    </w:p>
    <w:p w14:paraId="07D3E9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1F24BAF">
          <v:rect id="_x0000_i4786" style="width:0;height:1.5pt" o:hralign="center" o:hrstd="t" o:hr="t" fillcolor="#a0a0a0" stroked="f"/>
        </w:pict>
      </w:r>
    </w:p>
    <w:p w14:paraId="67BB9DC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183. Important</w:t>
      </w:r>
    </w:p>
    <w:p w14:paraId="239FCC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tenant isolation is separate from:</w:t>
      </w:r>
    </w:p>
    <w:p w14:paraId="447A1C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Broader Microsoft Entra tenant restrictions.</w:t>
      </w:r>
    </w:p>
    <w:p w14:paraId="1B9D5BD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4E26E2">
          <v:rect id="_x0000_i4787" style="width:0;height:1.5pt" o:hralign="center" o:hrstd="t" o:hr="t" fillcolor="#a0a0a0" stroked="f"/>
        </w:pict>
      </w:r>
    </w:p>
    <w:p w14:paraId="7ED930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184. It Applies To</w:t>
      </w:r>
    </w:p>
    <w:p w14:paraId="6D165B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Supported connectors using:</w:t>
      </w:r>
    </w:p>
    <w:p w14:paraId="0DBFA2C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Microsoft Entra authentication.</w:t>
      </w:r>
    </w:p>
    <w:p w14:paraId="0BD5395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C366952">
          <v:rect id="_x0000_i4788" style="width:0;height:1.5pt" o:hralign="center" o:hrstd="t" o:hr="t" fillcolor="#a0a0a0" stroked="f"/>
        </w:pict>
      </w:r>
    </w:p>
    <w:p w14:paraId="0E0662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185. Day 26</w:t>
      </w:r>
    </w:p>
    <w:p w14:paraId="260462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Concept only.</w:t>
      </w:r>
    </w:p>
    <w:p w14:paraId="1131CF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 not enable tenant-wide isolation during:</w:t>
      </w:r>
    </w:p>
    <w:p w14:paraId="3EE9D91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Training.</w:t>
      </w:r>
    </w:p>
    <w:p w14:paraId="2C3A42B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E7331A0">
          <v:rect id="_x0000_i4789" style="width:0;height:1.5pt" o:hralign="center" o:hrstd="t" o:hr="t" fillcolor="#a0a0a0" stroked="f"/>
        </w:pict>
      </w:r>
    </w:p>
    <w:p w14:paraId="521D330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AQ — SHARING GOVERNANCE</w:t>
      </w:r>
    </w:p>
    <w:p w14:paraId="453B6C4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186. Maker Creates App</w:t>
      </w:r>
    </w:p>
    <w:p w14:paraId="13B4FC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Then clicks:</w:t>
      </w:r>
    </w:p>
    <w:p w14:paraId="213C94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</w:t>
      </w:r>
    </w:p>
    <w:p w14:paraId="2C183B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Everyone.</w:t>
      </w:r>
    </w:p>
    <w:p w14:paraId="38AE6B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443A1DC">
          <v:rect id="_x0000_i4790" style="width:0;height:1.5pt" o:hralign="center" o:hrstd="t" o:hr="t" fillcolor="#a0a0a0" stroked="f"/>
        </w:pict>
      </w:r>
    </w:p>
    <w:p w14:paraId="165245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187. Risk</w:t>
      </w:r>
    </w:p>
    <w:p w14:paraId="6D3314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App may contain:</w:t>
      </w:r>
    </w:p>
    <w:p w14:paraId="5BA642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Sensitive business data.</w:t>
      </w:r>
    </w:p>
    <w:p w14:paraId="1455C8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11A573DB">
          <v:rect id="_x0000_i4791" style="width:0;height:1.5pt" o:hralign="center" o:hrstd="t" o:hr="t" fillcolor="#a0a0a0" stroked="f"/>
        </w:pict>
      </w:r>
    </w:p>
    <w:p w14:paraId="39ECD2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188. Managed Environments</w:t>
      </w:r>
    </w:p>
    <w:p w14:paraId="4D4B60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provide controls to limit:</w:t>
      </w:r>
    </w:p>
    <w:p w14:paraId="5FCE94F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Oversharing.</w:t>
      </w:r>
    </w:p>
    <w:p w14:paraId="133563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35A4080">
          <v:rect id="_x0000_i4792" style="width:0;height:1.5pt" o:hralign="center" o:hrstd="t" o:hr="t" fillcolor="#a0a0a0" stroked="f"/>
        </w:pict>
      </w:r>
    </w:p>
    <w:p w14:paraId="0226DB9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189. But Remember</w:t>
      </w:r>
    </w:p>
    <w:p w14:paraId="27C239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 sharing isn't equivalent to:</w:t>
      </w:r>
    </w:p>
    <w:p w14:paraId="612C2A5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authorization.</w:t>
      </w:r>
    </w:p>
    <w:p w14:paraId="76616A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8691ADC">
          <v:rect id="_x0000_i4793" style="width:0;height:1.5pt" o:hralign="center" o:hrstd="t" o:hr="t" fillcolor="#a0a0a0" stroked="f"/>
        </w:pict>
      </w:r>
    </w:p>
    <w:p w14:paraId="123241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190. Still Need</w:t>
      </w:r>
    </w:p>
    <w:p w14:paraId="2D076B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Roles</w:t>
      </w:r>
    </w:p>
    <w:p w14:paraId="10A830A3" w14:textId="77777777" w:rsidR="007F66A8" w:rsidRPr="007F66A8" w:rsidRDefault="007F66A8" w:rsidP="007F66A8">
      <w:pPr>
        <w:rPr>
          <w:sz w:val="32"/>
          <w:szCs w:val="32"/>
        </w:rPr>
      </w:pPr>
    </w:p>
    <w:p w14:paraId="1F5E9E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SharePoint Permissions</w:t>
      </w:r>
    </w:p>
    <w:p w14:paraId="0BE150F5" w14:textId="77777777" w:rsidR="007F66A8" w:rsidRPr="007F66A8" w:rsidRDefault="007F66A8" w:rsidP="007F66A8">
      <w:pPr>
        <w:rPr>
          <w:sz w:val="32"/>
          <w:szCs w:val="32"/>
        </w:rPr>
      </w:pPr>
    </w:p>
    <w:p w14:paraId="5DEB75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SQL Permissions</w:t>
      </w:r>
    </w:p>
    <w:p w14:paraId="2D031B27" w14:textId="77777777" w:rsidR="007F66A8" w:rsidRPr="007F66A8" w:rsidRDefault="007F66A8" w:rsidP="007F66A8">
      <w:pPr>
        <w:rPr>
          <w:sz w:val="32"/>
          <w:szCs w:val="32"/>
        </w:rPr>
      </w:pPr>
    </w:p>
    <w:p w14:paraId="6B3565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Authorization</w:t>
      </w:r>
    </w:p>
    <w:p w14:paraId="7A926A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depending on source.</w:t>
      </w:r>
    </w:p>
    <w:p w14:paraId="5E0195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33831C7">
          <v:rect id="_x0000_i4794" style="width:0;height:1.5pt" o:hralign="center" o:hrstd="t" o:hr="t" fillcolor="#a0a0a0" stroked="f"/>
        </w:pict>
      </w:r>
    </w:p>
    <w:p w14:paraId="7DBEE74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AR — APP DESCRIPTION</w:t>
      </w:r>
    </w:p>
    <w:p w14:paraId="1FBCC3A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191. Every Production App Should Have</w:t>
      </w:r>
    </w:p>
    <w:p w14:paraId="27A9A9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At minimum:</w:t>
      </w:r>
    </w:p>
    <w:p w14:paraId="32E299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Business purpose</w:t>
      </w:r>
    </w:p>
    <w:p w14:paraId="3A26858F" w14:textId="77777777" w:rsidR="007F66A8" w:rsidRPr="007F66A8" w:rsidRDefault="007F66A8" w:rsidP="007F66A8">
      <w:pPr>
        <w:rPr>
          <w:sz w:val="32"/>
          <w:szCs w:val="32"/>
        </w:rPr>
      </w:pPr>
    </w:p>
    <w:p w14:paraId="72DE87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5DF4CD72" w14:textId="77777777" w:rsidR="007F66A8" w:rsidRPr="007F66A8" w:rsidRDefault="007F66A8" w:rsidP="007F66A8">
      <w:pPr>
        <w:rPr>
          <w:sz w:val="32"/>
          <w:szCs w:val="32"/>
        </w:rPr>
      </w:pPr>
    </w:p>
    <w:p w14:paraId="137A71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owner</w:t>
      </w:r>
    </w:p>
    <w:p w14:paraId="5B5747C4" w14:textId="77777777" w:rsidR="007F66A8" w:rsidRPr="007F66A8" w:rsidRDefault="007F66A8" w:rsidP="007F66A8">
      <w:pPr>
        <w:rPr>
          <w:sz w:val="32"/>
          <w:szCs w:val="32"/>
        </w:rPr>
      </w:pPr>
    </w:p>
    <w:p w14:paraId="3E6907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contact</w:t>
      </w:r>
    </w:p>
    <w:p w14:paraId="5E5CA533" w14:textId="77777777" w:rsidR="007F66A8" w:rsidRPr="007F66A8" w:rsidRDefault="007F66A8" w:rsidP="007F66A8">
      <w:pPr>
        <w:rPr>
          <w:sz w:val="32"/>
          <w:szCs w:val="32"/>
        </w:rPr>
      </w:pPr>
    </w:p>
    <w:p w14:paraId="233A87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classification</w:t>
      </w:r>
    </w:p>
    <w:p w14:paraId="175B91F5" w14:textId="77777777" w:rsidR="007F66A8" w:rsidRPr="007F66A8" w:rsidRDefault="007F66A8" w:rsidP="007F66A8">
      <w:pPr>
        <w:rPr>
          <w:sz w:val="32"/>
          <w:szCs w:val="32"/>
        </w:rPr>
      </w:pPr>
    </w:p>
    <w:p w14:paraId="2EFB192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Criticality</w:t>
      </w:r>
    </w:p>
    <w:p w14:paraId="71FFD882" w14:textId="77777777" w:rsidR="007F66A8" w:rsidRPr="007F66A8" w:rsidRDefault="007F66A8" w:rsidP="007F66A8">
      <w:pPr>
        <w:rPr>
          <w:sz w:val="32"/>
          <w:szCs w:val="32"/>
        </w:rPr>
      </w:pPr>
    </w:p>
    <w:p w14:paraId="7F21E5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Dependencies</w:t>
      </w:r>
    </w:p>
    <w:p w14:paraId="525CAD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DDA808C">
          <v:rect id="_x0000_i4795" style="width:0;height:1.5pt" o:hralign="center" o:hrstd="t" o:hr="t" fillcolor="#a0a0a0" stroked="f"/>
        </w:pict>
      </w:r>
    </w:p>
    <w:p w14:paraId="487A592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192. Why?</w:t>
      </w:r>
    </w:p>
    <w:p w14:paraId="18BC0F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Imagine App called:</w:t>
      </w:r>
    </w:p>
    <w:p w14:paraId="01AE80C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App1_Final_New_v8.</w:t>
      </w:r>
    </w:p>
    <w:p w14:paraId="1E8E13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 leaves.</w:t>
      </w:r>
    </w:p>
    <w:p w14:paraId="4B8A2A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one knows:</w:t>
      </w:r>
    </w:p>
    <w:p w14:paraId="0E9180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What it does.</w:t>
      </w:r>
    </w:p>
    <w:p w14:paraId="7EF238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2827239">
          <v:rect id="_x0000_i4796" style="width:0;height:1.5pt" o:hralign="center" o:hrstd="t" o:hr="t" fillcolor="#a0a0a0" stroked="f"/>
        </w:pict>
      </w:r>
    </w:p>
    <w:p w14:paraId="2D79B5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AS — OWNERSHIP</w:t>
      </w:r>
    </w:p>
    <w:p w14:paraId="312BAC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193. Two Ownership Concepts</w:t>
      </w:r>
    </w:p>
    <w:p w14:paraId="73809A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27C5E97F" w14:textId="77777777" w:rsidR="007F66A8" w:rsidRPr="007F66A8" w:rsidRDefault="007F66A8" w:rsidP="007F66A8">
      <w:pPr>
        <w:rPr>
          <w:sz w:val="32"/>
          <w:szCs w:val="32"/>
        </w:rPr>
      </w:pPr>
    </w:p>
    <w:p w14:paraId="6E9B79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OWNER</w:t>
      </w:r>
    </w:p>
    <w:p w14:paraId="5D7F4E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64B5C0">
          <v:rect id="_x0000_i4797" style="width:0;height:1.5pt" o:hralign="center" o:hrstd="t" o:hr="t" fillcolor="#a0a0a0" stroked="f"/>
        </w:pict>
      </w:r>
    </w:p>
    <w:p w14:paraId="77F529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194. Business Owner</w:t>
      </w:r>
    </w:p>
    <w:p w14:paraId="1345E8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Responsible for:</w:t>
      </w:r>
    </w:p>
    <w:p w14:paraId="7BFF9C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requirements</w:t>
      </w:r>
    </w:p>
    <w:p w14:paraId="181CA599" w14:textId="77777777" w:rsidR="007F66A8" w:rsidRPr="007F66A8" w:rsidRDefault="007F66A8" w:rsidP="007F66A8">
      <w:pPr>
        <w:rPr>
          <w:sz w:val="32"/>
          <w:szCs w:val="32"/>
        </w:rPr>
      </w:pPr>
    </w:p>
    <w:p w14:paraId="1E098D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Process decisions</w:t>
      </w:r>
    </w:p>
    <w:p w14:paraId="6F94225C" w14:textId="77777777" w:rsidR="007F66A8" w:rsidRPr="007F66A8" w:rsidRDefault="007F66A8" w:rsidP="007F66A8">
      <w:pPr>
        <w:rPr>
          <w:sz w:val="32"/>
          <w:szCs w:val="32"/>
        </w:rPr>
      </w:pPr>
    </w:p>
    <w:p w14:paraId="20F723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User acceptance</w:t>
      </w:r>
    </w:p>
    <w:p w14:paraId="4424429D" w14:textId="77777777" w:rsidR="007F66A8" w:rsidRPr="007F66A8" w:rsidRDefault="007F66A8" w:rsidP="007F66A8">
      <w:pPr>
        <w:rPr>
          <w:sz w:val="32"/>
          <w:szCs w:val="32"/>
        </w:rPr>
      </w:pPr>
    </w:p>
    <w:p w14:paraId="3E1C59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priority</w:t>
      </w:r>
    </w:p>
    <w:p w14:paraId="6094F8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F9D2D57">
          <v:rect id="_x0000_i4798" style="width:0;height:1.5pt" o:hralign="center" o:hrstd="t" o:hr="t" fillcolor="#a0a0a0" stroked="f"/>
        </w:pict>
      </w:r>
    </w:p>
    <w:p w14:paraId="4DFBC3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195. Technical Owner</w:t>
      </w:r>
    </w:p>
    <w:p w14:paraId="4E7ECD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Responsible for:</w:t>
      </w:r>
    </w:p>
    <w:p w14:paraId="719746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 maintenance</w:t>
      </w:r>
    </w:p>
    <w:p w14:paraId="53689388" w14:textId="77777777" w:rsidR="007F66A8" w:rsidRPr="007F66A8" w:rsidRDefault="007F66A8" w:rsidP="007F66A8">
      <w:pPr>
        <w:rPr>
          <w:sz w:val="32"/>
          <w:szCs w:val="32"/>
        </w:rPr>
      </w:pPr>
    </w:p>
    <w:p w14:paraId="6DF0A4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Deployment</w:t>
      </w:r>
    </w:p>
    <w:p w14:paraId="43E9186C" w14:textId="77777777" w:rsidR="007F66A8" w:rsidRPr="007F66A8" w:rsidRDefault="007F66A8" w:rsidP="007F66A8">
      <w:pPr>
        <w:rPr>
          <w:sz w:val="32"/>
          <w:szCs w:val="32"/>
        </w:rPr>
      </w:pPr>
    </w:p>
    <w:p w14:paraId="605AAF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Connections</w:t>
      </w:r>
    </w:p>
    <w:p w14:paraId="121E6510" w14:textId="77777777" w:rsidR="007F66A8" w:rsidRPr="007F66A8" w:rsidRDefault="007F66A8" w:rsidP="007F66A8">
      <w:pPr>
        <w:rPr>
          <w:sz w:val="32"/>
          <w:szCs w:val="32"/>
        </w:rPr>
      </w:pPr>
    </w:p>
    <w:p w14:paraId="3317DC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support</w:t>
      </w:r>
    </w:p>
    <w:p w14:paraId="357B6ABE" w14:textId="77777777" w:rsidR="007F66A8" w:rsidRPr="007F66A8" w:rsidRDefault="007F66A8" w:rsidP="007F66A8">
      <w:pPr>
        <w:rPr>
          <w:sz w:val="32"/>
          <w:szCs w:val="32"/>
        </w:rPr>
      </w:pPr>
    </w:p>
    <w:p w14:paraId="5ABAC4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4A0110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BE12AFD">
          <v:rect id="_x0000_i4799" style="width:0;height:1.5pt" o:hralign="center" o:hrstd="t" o:hr="t" fillcolor="#a0a0a0" stroked="f"/>
        </w:pict>
      </w:r>
    </w:p>
    <w:p w14:paraId="25F32F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196. Never Depend Solely On</w:t>
      </w:r>
    </w:p>
    <w:p w14:paraId="7D80DE7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One individual.</w:t>
      </w:r>
    </w:p>
    <w:p w14:paraId="53E48F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83AFCB9">
          <v:rect id="_x0000_i4800" style="width:0;height:1.5pt" o:hralign="center" o:hrstd="t" o:hr="t" fillcolor="#a0a0a0" stroked="f"/>
        </w:pict>
      </w:r>
    </w:p>
    <w:p w14:paraId="0260C6A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AT — ORPHANED FLOWS</w:t>
      </w:r>
    </w:p>
    <w:p w14:paraId="55B11F1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197. Scenario</w:t>
      </w:r>
    </w:p>
    <w:p w14:paraId="0702F1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 Owner:</w:t>
      </w:r>
    </w:p>
    <w:p w14:paraId="16FD6FE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Leaves company.</w:t>
      </w:r>
    </w:p>
    <w:p w14:paraId="13BAE1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9FE0801">
          <v:rect id="_x0000_i4801" style="width:0;height:1.5pt" o:hralign="center" o:hrstd="t" o:hr="t" fillcolor="#a0a0a0" stroked="f"/>
        </w:pict>
      </w:r>
    </w:p>
    <w:p w14:paraId="0373BE7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198. Flow uses</w:t>
      </w:r>
    </w:p>
    <w:p w14:paraId="0A5DF5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Their:</w:t>
      </w:r>
    </w:p>
    <w:p w14:paraId="51A4EFA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Connections.</w:t>
      </w:r>
    </w:p>
    <w:p w14:paraId="3F8A2B5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185F8CD">
          <v:rect id="_x0000_i4802" style="width:0;height:1.5pt" o:hralign="center" o:hrstd="t" o:hr="t" fillcolor="#a0a0a0" stroked="f"/>
        </w:pict>
      </w:r>
    </w:p>
    <w:p w14:paraId="32AE5E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199. Result</w:t>
      </w:r>
    </w:p>
    <w:p w14:paraId="667AE4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process can:</w:t>
      </w:r>
    </w:p>
    <w:p w14:paraId="13A10CB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Fail.</w:t>
      </w:r>
    </w:p>
    <w:p w14:paraId="24718C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BA69808">
          <v:rect id="_x0000_i4803" style="width:0;height:1.5pt" o:hralign="center" o:hrstd="t" o:hr="t" fillcolor="#a0a0a0" stroked="f"/>
        </w:pict>
      </w:r>
    </w:p>
    <w:p w14:paraId="3322BB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200. This Is an Orphaned Resource Risk</w:t>
      </w:r>
    </w:p>
    <w:p w14:paraId="567A57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3123304B">
          <v:rect id="_x0000_i4804" style="width:0;height:1.5pt" o:hralign="center" o:hrstd="t" o:hr="t" fillcolor="#a0a0a0" stroked="f"/>
        </w:pict>
      </w:r>
    </w:p>
    <w:p w14:paraId="2E73AB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201. Production Flows</w:t>
      </w:r>
    </w:p>
    <w:p w14:paraId="269252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have:</w:t>
      </w:r>
    </w:p>
    <w:p w14:paraId="5674DF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Documented ownership</w:t>
      </w:r>
    </w:p>
    <w:p w14:paraId="5CA894FF" w14:textId="77777777" w:rsidR="007F66A8" w:rsidRPr="007F66A8" w:rsidRDefault="007F66A8" w:rsidP="007F66A8">
      <w:pPr>
        <w:rPr>
          <w:sz w:val="32"/>
          <w:szCs w:val="32"/>
        </w:rPr>
      </w:pPr>
    </w:p>
    <w:p w14:paraId="4A68E1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Appropriate co-owners</w:t>
      </w:r>
    </w:p>
    <w:p w14:paraId="34A6073B" w14:textId="77777777" w:rsidR="007F66A8" w:rsidRPr="007F66A8" w:rsidRDefault="007F66A8" w:rsidP="007F66A8">
      <w:pPr>
        <w:rPr>
          <w:sz w:val="32"/>
          <w:szCs w:val="32"/>
        </w:rPr>
      </w:pPr>
    </w:p>
    <w:p w14:paraId="60703F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 strategy</w:t>
      </w:r>
    </w:p>
    <w:p w14:paraId="4D3DD5AB" w14:textId="77777777" w:rsidR="007F66A8" w:rsidRPr="007F66A8" w:rsidRDefault="007F66A8" w:rsidP="007F66A8">
      <w:pPr>
        <w:rPr>
          <w:sz w:val="32"/>
          <w:szCs w:val="32"/>
        </w:rPr>
      </w:pPr>
    </w:p>
    <w:p w14:paraId="583AED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ownership</w:t>
      </w:r>
    </w:p>
    <w:p w14:paraId="67AC41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E00685E">
          <v:rect id="_x0000_i4805" style="width:0;height:1.5pt" o:hralign="center" o:hrstd="t" o:hr="t" fillcolor="#a0a0a0" stroked="f"/>
        </w:pict>
      </w:r>
    </w:p>
    <w:p w14:paraId="5659035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202. Admins</w:t>
      </w:r>
    </w:p>
    <w:p w14:paraId="2FE223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identify/manage orphaned flows through:</w:t>
      </w:r>
    </w:p>
    <w:p w14:paraId="1187519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administration tools.</w:t>
      </w:r>
    </w:p>
    <w:p w14:paraId="0F5117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0B09DB0">
          <v:rect id="_x0000_i4806" style="width:0;height:1.5pt" o:hralign="center" o:hrstd="t" o:hr="t" fillcolor="#a0a0a0" stroked="f"/>
        </w:pict>
      </w:r>
    </w:p>
    <w:p w14:paraId="350F6FF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AU — SERVICE ACCOUNTS</w:t>
      </w:r>
    </w:p>
    <w:p w14:paraId="2C46DED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203. Service Account</w:t>
      </w:r>
    </w:p>
    <w:p w14:paraId="35DF0F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sometimes be appropriate for:</w:t>
      </w:r>
    </w:p>
    <w:p w14:paraId="496E32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Automation ownership/connection strategy.</w:t>
      </w:r>
    </w:p>
    <w:p w14:paraId="239F713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29E43F9">
          <v:rect id="_x0000_i4807" style="width:0;height:1.5pt" o:hralign="center" o:hrstd="t" o:hr="t" fillcolor="#a0a0a0" stroked="f"/>
        </w:pict>
      </w:r>
    </w:p>
    <w:p w14:paraId="36C7DC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204. But</w:t>
      </w:r>
    </w:p>
    <w:p w14:paraId="2C5C01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 not create:</w:t>
      </w:r>
    </w:p>
    <w:p w14:paraId="60A87DF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Shared passwords</w:t>
      </w:r>
    </w:p>
    <w:p w14:paraId="3AF644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used by everyone.</w:t>
      </w:r>
    </w:p>
    <w:p w14:paraId="14A62A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CA29BE5">
          <v:rect id="_x0000_i4808" style="width:0;height:1.5pt" o:hralign="center" o:hrstd="t" o:hr="t" fillcolor="#a0a0a0" stroked="f"/>
        </w:pict>
      </w:r>
    </w:p>
    <w:p w14:paraId="45C551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205. Better</w:t>
      </w:r>
    </w:p>
    <w:p w14:paraId="3DCC7B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Use:</w:t>
      </w:r>
    </w:p>
    <w:p w14:paraId="689841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identities</w:t>
      </w:r>
    </w:p>
    <w:p w14:paraId="340E7361" w14:textId="77777777" w:rsidR="007F66A8" w:rsidRPr="007F66A8" w:rsidRDefault="007F66A8" w:rsidP="007F66A8">
      <w:pPr>
        <w:rPr>
          <w:sz w:val="32"/>
          <w:szCs w:val="32"/>
        </w:rPr>
      </w:pPr>
    </w:p>
    <w:p w14:paraId="296D17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Service principals</w:t>
      </w:r>
    </w:p>
    <w:p w14:paraId="592B3302" w14:textId="77777777" w:rsidR="007F66A8" w:rsidRPr="007F66A8" w:rsidRDefault="007F66A8" w:rsidP="007F66A8">
      <w:pPr>
        <w:rPr>
          <w:sz w:val="32"/>
          <w:szCs w:val="32"/>
        </w:rPr>
      </w:pPr>
    </w:p>
    <w:p w14:paraId="6950C5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Purpose-specific service identities</w:t>
      </w:r>
    </w:p>
    <w:p w14:paraId="5ABCFBB4" w14:textId="77777777" w:rsidR="007F66A8" w:rsidRPr="007F66A8" w:rsidRDefault="007F66A8" w:rsidP="007F66A8">
      <w:pPr>
        <w:rPr>
          <w:sz w:val="32"/>
          <w:szCs w:val="32"/>
        </w:rPr>
      </w:pPr>
    </w:p>
    <w:p w14:paraId="1F1111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Appropriate non-human identity architecture</w:t>
      </w:r>
    </w:p>
    <w:p w14:paraId="6CD9C8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supported.</w:t>
      </w:r>
    </w:p>
    <w:p w14:paraId="79F63D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5438485">
          <v:rect id="_x0000_i4809" style="width:0;height:1.5pt" o:hralign="center" o:hrstd="t" o:hr="t" fillcolor="#a0a0a0" stroked="f"/>
        </w:pict>
      </w:r>
    </w:p>
    <w:p w14:paraId="76B1483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206. Principle</w:t>
      </w:r>
    </w:p>
    <w:p w14:paraId="0A2B5D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automation shouldn't depend entirely on:</w:t>
      </w:r>
    </w:p>
    <w:p w14:paraId="3C9EF4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One employee's personal account.</w:t>
      </w:r>
    </w:p>
    <w:p w14:paraId="3911E9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A3FC479">
          <v:rect id="_x0000_i4810" style="width:0;height:1.5pt" o:hralign="center" o:hrstd="t" o:hr="t" fillcolor="#a0a0a0" stroked="f"/>
        </w:pict>
      </w:r>
    </w:p>
    <w:p w14:paraId="7F36EF0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AV — POWER PLATFORM INVENTORY</w:t>
      </w:r>
    </w:p>
    <w:p w14:paraId="797C7CC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207. Question</w:t>
      </w:r>
    </w:p>
    <w:p w14:paraId="37CB3F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How does admin know what exists across the platform?</w:t>
      </w:r>
    </w:p>
    <w:p w14:paraId="0B3E93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B612DDA">
          <v:rect id="_x0000_i4811" style="width:0;height:1.5pt" o:hralign="center" o:hrstd="t" o:hr="t" fillcolor="#a0a0a0" stroked="f"/>
        </w:pict>
      </w:r>
    </w:p>
    <w:p w14:paraId="7A9DAA2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208. Current Power Platform Inventory</w:t>
      </w:r>
    </w:p>
    <w:p w14:paraId="0D9486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Provides centralized inventory visibility for resources such as:</w:t>
      </w:r>
    </w:p>
    <w:p w14:paraId="15F81C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Canvas Apps</w:t>
      </w:r>
    </w:p>
    <w:p w14:paraId="6A67C2E9" w14:textId="77777777" w:rsidR="007F66A8" w:rsidRPr="007F66A8" w:rsidRDefault="007F66A8" w:rsidP="007F66A8">
      <w:pPr>
        <w:rPr>
          <w:sz w:val="32"/>
          <w:szCs w:val="32"/>
        </w:rPr>
      </w:pPr>
    </w:p>
    <w:p w14:paraId="29AD56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Model-Driven Apps</w:t>
      </w:r>
    </w:p>
    <w:p w14:paraId="79E642D0" w14:textId="77777777" w:rsidR="007F66A8" w:rsidRPr="007F66A8" w:rsidRDefault="007F66A8" w:rsidP="007F66A8">
      <w:pPr>
        <w:rPr>
          <w:sz w:val="32"/>
          <w:szCs w:val="32"/>
        </w:rPr>
      </w:pPr>
    </w:p>
    <w:p w14:paraId="119E2C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Cloud Flows</w:t>
      </w:r>
    </w:p>
    <w:p w14:paraId="7C29D5CA" w14:textId="77777777" w:rsidR="007F66A8" w:rsidRPr="007F66A8" w:rsidRDefault="007F66A8" w:rsidP="007F66A8">
      <w:pPr>
        <w:rPr>
          <w:sz w:val="32"/>
          <w:szCs w:val="32"/>
        </w:rPr>
      </w:pPr>
    </w:p>
    <w:p w14:paraId="6BFBA9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 Flows</w:t>
      </w:r>
    </w:p>
    <w:p w14:paraId="309CF561" w14:textId="77777777" w:rsidR="007F66A8" w:rsidRPr="007F66A8" w:rsidRDefault="007F66A8" w:rsidP="007F66A8">
      <w:pPr>
        <w:rPr>
          <w:sz w:val="32"/>
          <w:szCs w:val="32"/>
        </w:rPr>
      </w:pPr>
    </w:p>
    <w:p w14:paraId="107E64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Copilot Studio Agents</w:t>
      </w:r>
    </w:p>
    <w:p w14:paraId="5BE923E7" w14:textId="77777777" w:rsidR="007F66A8" w:rsidRPr="007F66A8" w:rsidRDefault="007F66A8" w:rsidP="007F66A8">
      <w:pPr>
        <w:rPr>
          <w:sz w:val="32"/>
          <w:szCs w:val="32"/>
        </w:rPr>
      </w:pPr>
    </w:p>
    <w:p w14:paraId="1A1333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Environments</w:t>
      </w:r>
    </w:p>
    <w:p w14:paraId="6DB3519C" w14:textId="77777777" w:rsidR="007F66A8" w:rsidRPr="007F66A8" w:rsidRDefault="007F66A8" w:rsidP="007F66A8">
      <w:pPr>
        <w:rPr>
          <w:sz w:val="32"/>
          <w:szCs w:val="32"/>
        </w:rPr>
      </w:pPr>
    </w:p>
    <w:p w14:paraId="134EC9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Groups</w:t>
      </w:r>
    </w:p>
    <w:p w14:paraId="50A762D9" w14:textId="77777777" w:rsidR="007F66A8" w:rsidRPr="007F66A8" w:rsidRDefault="007F66A8" w:rsidP="007F66A8">
      <w:pPr>
        <w:rPr>
          <w:sz w:val="32"/>
          <w:szCs w:val="32"/>
        </w:rPr>
      </w:pPr>
    </w:p>
    <w:p w14:paraId="4087EF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Connectors</w:t>
      </w:r>
    </w:p>
    <w:p w14:paraId="39F460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with coverage depending on resource type/current feature status.</w:t>
      </w:r>
    </w:p>
    <w:p w14:paraId="6F2013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A28BA25">
          <v:rect id="_x0000_i4812" style="width:0;height:1.5pt" o:hralign="center" o:hrstd="t" o:hr="t" fillcolor="#a0a0a0" stroked="f"/>
        </w:pict>
      </w:r>
    </w:p>
    <w:p w14:paraId="3C9C4D9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209. Inventory Can Help Answer</w:t>
      </w:r>
    </w:p>
    <w:p w14:paraId="535A5E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Apps exist?</w:t>
      </w:r>
    </w:p>
    <w:p w14:paraId="4CD7B0CE" w14:textId="77777777" w:rsidR="007F66A8" w:rsidRPr="007F66A8" w:rsidRDefault="007F66A8" w:rsidP="007F66A8">
      <w:pPr>
        <w:rPr>
          <w:sz w:val="32"/>
          <w:szCs w:val="32"/>
        </w:rPr>
      </w:pPr>
    </w:p>
    <w:p w14:paraId="09A6A7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Where?</w:t>
      </w:r>
    </w:p>
    <w:p w14:paraId="59798854" w14:textId="77777777" w:rsidR="007F66A8" w:rsidRPr="007F66A8" w:rsidRDefault="007F66A8" w:rsidP="007F66A8">
      <w:pPr>
        <w:rPr>
          <w:sz w:val="32"/>
          <w:szCs w:val="32"/>
        </w:rPr>
      </w:pPr>
    </w:p>
    <w:p w14:paraId="266FEB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created/owns them?</w:t>
      </w:r>
    </w:p>
    <w:p w14:paraId="2EA04C24" w14:textId="77777777" w:rsidR="007F66A8" w:rsidRPr="007F66A8" w:rsidRDefault="007F66A8" w:rsidP="007F66A8">
      <w:pPr>
        <w:rPr>
          <w:sz w:val="32"/>
          <w:szCs w:val="32"/>
        </w:rPr>
      </w:pPr>
    </w:p>
    <w:p w14:paraId="5695D7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connectors are used?</w:t>
      </w:r>
    </w:p>
    <w:p w14:paraId="4D838079" w14:textId="77777777" w:rsidR="007F66A8" w:rsidRPr="007F66A8" w:rsidRDefault="007F66A8" w:rsidP="007F66A8">
      <w:pPr>
        <w:rPr>
          <w:sz w:val="32"/>
          <w:szCs w:val="32"/>
        </w:rPr>
      </w:pPr>
    </w:p>
    <w:p w14:paraId="48E48E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Flows exist?</w:t>
      </w:r>
    </w:p>
    <w:p w14:paraId="034DF1AE" w14:textId="77777777" w:rsidR="007F66A8" w:rsidRPr="007F66A8" w:rsidRDefault="007F66A8" w:rsidP="007F66A8">
      <w:pPr>
        <w:rPr>
          <w:sz w:val="32"/>
          <w:szCs w:val="32"/>
        </w:rPr>
      </w:pPr>
    </w:p>
    <w:p w14:paraId="603D40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Which Agents exist?</w:t>
      </w:r>
    </w:p>
    <w:p w14:paraId="28CF3A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779EEE3">
          <v:rect id="_x0000_i4813" style="width:0;height:1.5pt" o:hralign="center" o:hrstd="t" o:hr="t" fillcolor="#a0a0a0" stroked="f"/>
        </w:pict>
      </w:r>
    </w:p>
    <w:p w14:paraId="3103E9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210. Why Important?</w:t>
      </w:r>
    </w:p>
    <w:p w14:paraId="7E29C1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You cannot govern assets that you:</w:t>
      </w:r>
    </w:p>
    <w:p w14:paraId="22E6032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Don't know exist.</w:t>
      </w:r>
    </w:p>
    <w:p w14:paraId="6D1363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BCE6551">
          <v:rect id="_x0000_i4814" style="width:0;height:1.5pt" o:hralign="center" o:hrstd="t" o:hr="t" fillcolor="#a0a0a0" stroked="f"/>
        </w:pict>
      </w:r>
    </w:p>
    <w:p w14:paraId="1BE4D24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AW — INVENTORY REVIEW LAB</w:t>
      </w:r>
    </w:p>
    <w:p w14:paraId="34629D6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211. Instructor Demo</w:t>
      </w:r>
    </w:p>
    <w:p w14:paraId="463DE6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Open:</w:t>
      </w:r>
    </w:p>
    <w:p w14:paraId="4FB6A03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 Center.</w:t>
      </w:r>
    </w:p>
    <w:p w14:paraId="2C2DCAC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Navigate to:</w:t>
      </w:r>
    </w:p>
    <w:p w14:paraId="73C8275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Inventory / Resources</w:t>
      </w:r>
    </w:p>
    <w:p w14:paraId="609A8E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according to current tenant experience.</w:t>
      </w:r>
    </w:p>
    <w:p w14:paraId="2453C0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581188CD">
          <v:rect id="_x0000_i4815" style="width:0;height:1.5pt" o:hralign="center" o:hrstd="t" o:hr="t" fillcolor="#a0a0a0" stroked="f"/>
        </w:pict>
      </w:r>
    </w:p>
    <w:p w14:paraId="3C0BE1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212. Filter</w:t>
      </w:r>
    </w:p>
    <w:p w14:paraId="2ED631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By:</w:t>
      </w:r>
    </w:p>
    <w:p w14:paraId="6A3EAB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Environment.</w:t>
      </w:r>
    </w:p>
    <w:p w14:paraId="0134DC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3B9F90A">
          <v:rect id="_x0000_i4816" style="width:0;height:1.5pt" o:hralign="center" o:hrstd="t" o:hr="t" fillcolor="#a0a0a0" stroked="f"/>
        </w:pict>
      </w:r>
    </w:p>
    <w:p w14:paraId="63FEDED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213. Review</w:t>
      </w:r>
    </w:p>
    <w:p w14:paraId="43B816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Example:</w:t>
      </w:r>
    </w:p>
    <w:p w14:paraId="084FB8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Canvas Apps</w:t>
      </w:r>
    </w:p>
    <w:p w14:paraId="755F19AC" w14:textId="77777777" w:rsidR="007F66A8" w:rsidRPr="007F66A8" w:rsidRDefault="007F66A8" w:rsidP="007F66A8">
      <w:pPr>
        <w:rPr>
          <w:sz w:val="32"/>
          <w:szCs w:val="32"/>
        </w:rPr>
      </w:pPr>
    </w:p>
    <w:p w14:paraId="5C68CD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Cloud Flows</w:t>
      </w:r>
    </w:p>
    <w:p w14:paraId="3B98D984" w14:textId="77777777" w:rsidR="007F66A8" w:rsidRPr="007F66A8" w:rsidRDefault="007F66A8" w:rsidP="007F66A8">
      <w:pPr>
        <w:rPr>
          <w:sz w:val="32"/>
          <w:szCs w:val="32"/>
        </w:rPr>
      </w:pPr>
    </w:p>
    <w:p w14:paraId="71DD6E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Agents</w:t>
      </w:r>
    </w:p>
    <w:p w14:paraId="56F548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093C2F0">
          <v:rect id="_x0000_i4817" style="width:0;height:1.5pt" o:hralign="center" o:hrstd="t" o:hr="t" fillcolor="#a0a0a0" stroked="f"/>
        </w:pict>
      </w:r>
    </w:p>
    <w:p w14:paraId="1AFE42D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214. Identify</w:t>
      </w:r>
    </w:p>
    <w:p w14:paraId="275620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Owner/creator</w:t>
      </w:r>
    </w:p>
    <w:p w14:paraId="2E1C0B93" w14:textId="77777777" w:rsidR="007F66A8" w:rsidRPr="007F66A8" w:rsidRDefault="007F66A8" w:rsidP="007F66A8">
      <w:pPr>
        <w:rPr>
          <w:sz w:val="32"/>
          <w:szCs w:val="32"/>
        </w:rPr>
      </w:pPr>
    </w:p>
    <w:p w14:paraId="04F4E1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</w:t>
      </w:r>
    </w:p>
    <w:p w14:paraId="418D9939" w14:textId="77777777" w:rsidR="007F66A8" w:rsidRPr="007F66A8" w:rsidRDefault="007F66A8" w:rsidP="007F66A8">
      <w:pPr>
        <w:rPr>
          <w:sz w:val="32"/>
          <w:szCs w:val="32"/>
        </w:rPr>
      </w:pPr>
    </w:p>
    <w:p w14:paraId="703BE7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Modified information</w:t>
      </w:r>
    </w:p>
    <w:p w14:paraId="451B417A" w14:textId="77777777" w:rsidR="007F66A8" w:rsidRPr="007F66A8" w:rsidRDefault="007F66A8" w:rsidP="007F66A8">
      <w:pPr>
        <w:rPr>
          <w:sz w:val="32"/>
          <w:szCs w:val="32"/>
        </w:rPr>
      </w:pPr>
    </w:p>
    <w:p w14:paraId="41ABAC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 type</w:t>
      </w:r>
    </w:p>
    <w:p w14:paraId="7213F9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available.</w:t>
      </w:r>
    </w:p>
    <w:p w14:paraId="0348FB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3FAA1D8C">
          <v:rect id="_x0000_i4818" style="width:0;height:1.5pt" o:hralign="center" o:hrstd="t" o:hr="t" fillcolor="#a0a0a0" stroked="f"/>
        </w:pict>
      </w:r>
    </w:p>
    <w:p w14:paraId="21EE8E0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215. Important</w:t>
      </w:r>
    </w:p>
    <w:p w14:paraId="57CA78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Inventory metadata differs by:</w:t>
      </w:r>
    </w:p>
    <w:p w14:paraId="0D6AC5B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Resource type.</w:t>
      </w:r>
    </w:p>
    <w:p w14:paraId="542EA6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Don't assume every resource has:</w:t>
      </w:r>
    </w:p>
    <w:p w14:paraId="1CA585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Identical ownership fields.</w:t>
      </w:r>
    </w:p>
    <w:p w14:paraId="14F8FF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C3C4BB7">
          <v:rect id="_x0000_i4819" style="width:0;height:1.5pt" o:hralign="center" o:hrstd="t" o:hr="t" fillcolor="#a0a0a0" stroked="f"/>
        </w:pict>
      </w:r>
    </w:p>
    <w:p w14:paraId="2F76262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AX — CONNECTOR INVENTORY</w:t>
      </w:r>
    </w:p>
    <w:p w14:paraId="62A1B15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216. Current Inventory</w:t>
      </w:r>
    </w:p>
    <w:p w14:paraId="701DC3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expose connector-use information for supported:</w:t>
      </w:r>
    </w:p>
    <w:p w14:paraId="40D1B9F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Apps/Flows/Agents.</w:t>
      </w:r>
    </w:p>
    <w:p w14:paraId="48D93C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0319834">
          <v:rect id="_x0000_i4820" style="width:0;height:1.5pt" o:hralign="center" o:hrstd="t" o:hr="t" fillcolor="#a0a0a0" stroked="f"/>
        </w:pict>
      </w:r>
    </w:p>
    <w:p w14:paraId="50F23A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217. Governance Benefit</w:t>
      </w:r>
    </w:p>
    <w:p w14:paraId="77BB88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Find:</w:t>
      </w:r>
    </w:p>
    <w:p w14:paraId="707B4E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Resources using SQL</w:t>
      </w:r>
    </w:p>
    <w:p w14:paraId="45852905" w14:textId="77777777" w:rsidR="007F66A8" w:rsidRPr="007F66A8" w:rsidRDefault="007F66A8" w:rsidP="007F66A8">
      <w:pPr>
        <w:rPr>
          <w:sz w:val="32"/>
          <w:szCs w:val="32"/>
        </w:rPr>
      </w:pPr>
    </w:p>
    <w:p w14:paraId="2083824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Resources using HTTP</w:t>
      </w:r>
    </w:p>
    <w:p w14:paraId="7028BE7E" w14:textId="77777777" w:rsidR="007F66A8" w:rsidRPr="007F66A8" w:rsidRDefault="007F66A8" w:rsidP="007F66A8">
      <w:pPr>
        <w:rPr>
          <w:sz w:val="32"/>
          <w:szCs w:val="32"/>
        </w:rPr>
      </w:pPr>
    </w:p>
    <w:p w14:paraId="6620E18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Resources using Custom Connectors</w:t>
      </w:r>
    </w:p>
    <w:p w14:paraId="1678FEB1" w14:textId="77777777" w:rsidR="007F66A8" w:rsidRPr="007F66A8" w:rsidRDefault="007F66A8" w:rsidP="007F66A8">
      <w:pPr>
        <w:rPr>
          <w:sz w:val="32"/>
          <w:szCs w:val="32"/>
        </w:rPr>
      </w:pPr>
    </w:p>
    <w:p w14:paraId="3ACF8F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Resources using sensitive external connectors</w:t>
      </w:r>
    </w:p>
    <w:p w14:paraId="47BE8B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9A8CBF1">
          <v:rect id="_x0000_i4821" style="width:0;height:1.5pt" o:hralign="center" o:hrstd="t" o:hr="t" fillcolor="#a0a0a0" stroked="f"/>
        </w:pict>
      </w:r>
    </w:p>
    <w:p w14:paraId="740B3E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218. Potential Use</w:t>
      </w:r>
    </w:p>
    <w:p w14:paraId="6E60AC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Identify:</w:t>
      </w:r>
    </w:p>
    <w:p w14:paraId="0DD4855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High-risk integration patterns.</w:t>
      </w:r>
    </w:p>
    <w:p w14:paraId="2D0CE3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BA4E093">
          <v:rect id="_x0000_i4822" style="width:0;height:1.5pt" o:hralign="center" o:hrstd="t" o:hr="t" fillcolor="#a0a0a0" stroked="f"/>
        </w:pict>
      </w:r>
    </w:p>
    <w:p w14:paraId="62855CB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AY — UNUSED RESOURCES</w:t>
      </w:r>
    </w:p>
    <w:p w14:paraId="3142F8C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219. App Last Used</w:t>
      </w:r>
    </w:p>
    <w:p w14:paraId="714DCB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Long ago.</w:t>
      </w:r>
    </w:p>
    <w:p w14:paraId="5093EA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active users.</w:t>
      </w:r>
    </w:p>
    <w:p w14:paraId="559745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 left.</w:t>
      </w:r>
    </w:p>
    <w:p w14:paraId="276090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should happen?</w:t>
      </w:r>
    </w:p>
    <w:p w14:paraId="3E8F58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F484356">
          <v:rect id="_x0000_i4823" style="width:0;height:1.5pt" o:hralign="center" o:hrstd="t" o:hr="t" fillcolor="#a0a0a0" stroked="f"/>
        </w:pict>
      </w:r>
    </w:p>
    <w:p w14:paraId="1C50F3A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220. Don't Automatically Delete</w:t>
      </w:r>
    </w:p>
    <w:p w14:paraId="689FE7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First determine:</w:t>
      </w:r>
    </w:p>
    <w:p w14:paraId="597626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24BDA5C2" w14:textId="77777777" w:rsidR="007F66A8" w:rsidRPr="007F66A8" w:rsidRDefault="007F66A8" w:rsidP="007F66A8">
      <w:pPr>
        <w:rPr>
          <w:sz w:val="32"/>
          <w:szCs w:val="32"/>
        </w:rPr>
      </w:pPr>
    </w:p>
    <w:p w14:paraId="1A8CC3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Criticality</w:t>
      </w:r>
    </w:p>
    <w:p w14:paraId="25280B3C" w14:textId="77777777" w:rsidR="007F66A8" w:rsidRPr="007F66A8" w:rsidRDefault="007F66A8" w:rsidP="007F66A8">
      <w:pPr>
        <w:rPr>
          <w:sz w:val="32"/>
          <w:szCs w:val="32"/>
        </w:rPr>
      </w:pPr>
    </w:p>
    <w:p w14:paraId="0C43C2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Dependencies</w:t>
      </w:r>
    </w:p>
    <w:p w14:paraId="1E8E7F6B" w14:textId="77777777" w:rsidR="007F66A8" w:rsidRPr="007F66A8" w:rsidRDefault="007F66A8" w:rsidP="007F66A8">
      <w:pPr>
        <w:rPr>
          <w:sz w:val="32"/>
          <w:szCs w:val="32"/>
        </w:rPr>
      </w:pPr>
    </w:p>
    <w:p w14:paraId="5BBAF9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Retention requirements</w:t>
      </w:r>
    </w:p>
    <w:p w14:paraId="2EF11E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24C3592">
          <v:rect id="_x0000_i4824" style="width:0;height:1.5pt" o:hralign="center" o:hrstd="t" o:hr="t" fillcolor="#a0a0a0" stroked="f"/>
        </w:pict>
      </w:r>
    </w:p>
    <w:p w14:paraId="73317F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221. Lifecycle</w:t>
      </w:r>
    </w:p>
    <w:p w14:paraId="4CEB95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Possible process:</w:t>
      </w:r>
    </w:p>
    <w:p w14:paraId="04E205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Identify</w:t>
      </w:r>
    </w:p>
    <w:p w14:paraId="6DE69B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42DC06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Notify owner</w:t>
      </w:r>
    </w:p>
    <w:p w14:paraId="0DFDF7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6310EF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</w:t>
      </w:r>
    </w:p>
    <w:p w14:paraId="1BB8DF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1E4FB2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Archive / retain / migrate / delete</w:t>
      </w:r>
    </w:p>
    <w:p w14:paraId="728B5E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0B0217D">
          <v:rect id="_x0000_i4825" style="width:0;height:1.5pt" o:hralign="center" o:hrstd="t" o:hr="t" fillcolor="#a0a0a0" stroked="f"/>
        </w:pict>
      </w:r>
    </w:p>
    <w:p w14:paraId="67AEA00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AZ — HIGH-VALUE APPS</w:t>
      </w:r>
    </w:p>
    <w:p w14:paraId="313DC2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222. A Personal App Can Become</w:t>
      </w:r>
    </w:p>
    <w:p w14:paraId="294A25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Critical.</w:t>
      </w:r>
    </w:p>
    <w:p w14:paraId="1C82AD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001B791">
          <v:rect id="_x0000_i4826" style="width:0;height:1.5pt" o:hralign="center" o:hrstd="t" o:hr="t" fillcolor="#a0a0a0" stroked="f"/>
        </w:pict>
      </w:r>
    </w:p>
    <w:p w14:paraId="5C48329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223. Governance Trigger</w:t>
      </w:r>
    </w:p>
    <w:p w14:paraId="58C9B2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When usage/importance grows:</w:t>
      </w:r>
    </w:p>
    <w:p w14:paraId="4CC57B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Move from:</w:t>
      </w:r>
    </w:p>
    <w:p w14:paraId="4F0EBAF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productivity governance</w:t>
      </w:r>
    </w:p>
    <w:p w14:paraId="0326E7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toward:</w:t>
      </w:r>
    </w:p>
    <w:p w14:paraId="068ED07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production lifecycle.</w:t>
      </w:r>
    </w:p>
    <w:p w14:paraId="2FDF30F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CEBF298">
          <v:rect id="_x0000_i4827" style="width:0;height:1.5pt" o:hralign="center" o:hrstd="t" o:hr="t" fillcolor="#a0a0a0" stroked="f"/>
        </w:pict>
      </w:r>
    </w:p>
    <w:p w14:paraId="2065F06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224. Ask</w:t>
      </w:r>
    </w:p>
    <w:p w14:paraId="01C550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How many users?</w:t>
      </w:r>
    </w:p>
    <w:p w14:paraId="09ADA72A" w14:textId="77777777" w:rsidR="007F66A8" w:rsidRPr="007F66A8" w:rsidRDefault="007F66A8" w:rsidP="007F66A8">
      <w:pPr>
        <w:rPr>
          <w:sz w:val="32"/>
          <w:szCs w:val="32"/>
        </w:rPr>
      </w:pPr>
    </w:p>
    <w:p w14:paraId="65F2A6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data?</w:t>
      </w:r>
    </w:p>
    <w:p w14:paraId="28EF2F55" w14:textId="77777777" w:rsidR="007F66A8" w:rsidRPr="007F66A8" w:rsidRDefault="007F66A8" w:rsidP="007F66A8">
      <w:pPr>
        <w:rPr>
          <w:sz w:val="32"/>
          <w:szCs w:val="32"/>
        </w:rPr>
      </w:pPr>
    </w:p>
    <w:p w14:paraId="7AF78F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business impact?</w:t>
      </w:r>
    </w:p>
    <w:p w14:paraId="0642F70B" w14:textId="77777777" w:rsidR="007F66A8" w:rsidRPr="007F66A8" w:rsidRDefault="007F66A8" w:rsidP="007F66A8">
      <w:pPr>
        <w:rPr>
          <w:sz w:val="32"/>
          <w:szCs w:val="32"/>
        </w:rPr>
      </w:pPr>
    </w:p>
    <w:p w14:paraId="520C0C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Does it require ALM?</w:t>
      </w:r>
    </w:p>
    <w:p w14:paraId="335AC490" w14:textId="77777777" w:rsidR="007F66A8" w:rsidRPr="007F66A8" w:rsidRDefault="007F66A8" w:rsidP="007F66A8">
      <w:pPr>
        <w:rPr>
          <w:sz w:val="32"/>
          <w:szCs w:val="32"/>
        </w:rPr>
      </w:pPr>
    </w:p>
    <w:p w14:paraId="3C3397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happens if it fails?</w:t>
      </w:r>
    </w:p>
    <w:p w14:paraId="2253D5B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2C67E8C">
          <v:rect id="_x0000_i4828" style="width:0;height:1.5pt" o:hralign="center" o:hrstd="t" o:hr="t" fillcolor="#a0a0a0" stroked="f"/>
        </w:pict>
      </w:r>
    </w:p>
    <w:p w14:paraId="0539939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BA — BUSINESS CRITICALITY</w:t>
      </w:r>
    </w:p>
    <w:p w14:paraId="0CDFA26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225. Classification</w:t>
      </w:r>
    </w:p>
    <w:p w14:paraId="7A6548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LOW</w:t>
      </w:r>
    </w:p>
    <w:p w14:paraId="1A9FA606" w14:textId="77777777" w:rsidR="007F66A8" w:rsidRPr="007F66A8" w:rsidRDefault="007F66A8" w:rsidP="007F66A8">
      <w:pPr>
        <w:rPr>
          <w:sz w:val="32"/>
          <w:szCs w:val="32"/>
        </w:rPr>
      </w:pPr>
    </w:p>
    <w:p w14:paraId="79B0F8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MEDIUM</w:t>
      </w:r>
    </w:p>
    <w:p w14:paraId="15434C38" w14:textId="77777777" w:rsidR="007F66A8" w:rsidRPr="007F66A8" w:rsidRDefault="007F66A8" w:rsidP="007F66A8">
      <w:pPr>
        <w:rPr>
          <w:sz w:val="32"/>
          <w:szCs w:val="32"/>
        </w:rPr>
      </w:pPr>
    </w:p>
    <w:p w14:paraId="51CFC7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HIGH</w:t>
      </w:r>
    </w:p>
    <w:p w14:paraId="2B122FDB" w14:textId="77777777" w:rsidR="007F66A8" w:rsidRPr="007F66A8" w:rsidRDefault="007F66A8" w:rsidP="007F66A8">
      <w:pPr>
        <w:rPr>
          <w:sz w:val="32"/>
          <w:szCs w:val="32"/>
        </w:rPr>
      </w:pPr>
    </w:p>
    <w:p w14:paraId="73C2AA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MISSION CRITICAL</w:t>
      </w:r>
    </w:p>
    <w:p w14:paraId="0E1E02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3F185B7">
          <v:rect id="_x0000_i4829" style="width:0;height:1.5pt" o:hralign="center" o:hrstd="t" o:hr="t" fillcolor="#a0a0a0" stroked="f"/>
        </w:pict>
      </w:r>
    </w:p>
    <w:p w14:paraId="3056F99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226. Low</w:t>
      </w:r>
    </w:p>
    <w:p w14:paraId="13B28E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Failure impact:</w:t>
      </w:r>
    </w:p>
    <w:p w14:paraId="44105F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Minor inconvenience.</w:t>
      </w:r>
    </w:p>
    <w:p w14:paraId="4324A7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43A3BAE9">
          <v:rect id="_x0000_i4830" style="width:0;height:1.5pt" o:hralign="center" o:hrstd="t" o:hr="t" fillcolor="#a0a0a0" stroked="f"/>
        </w:pict>
      </w:r>
    </w:p>
    <w:p w14:paraId="704BD7B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227. High</w:t>
      </w:r>
    </w:p>
    <w:p w14:paraId="28A04B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Failure could:</w:t>
      </w:r>
    </w:p>
    <w:p w14:paraId="288D63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Stop department operations</w:t>
      </w:r>
    </w:p>
    <w:p w14:paraId="533657AA" w14:textId="77777777" w:rsidR="007F66A8" w:rsidRPr="007F66A8" w:rsidRDefault="007F66A8" w:rsidP="007F66A8">
      <w:pPr>
        <w:rPr>
          <w:sz w:val="32"/>
          <w:szCs w:val="32"/>
        </w:rPr>
      </w:pPr>
    </w:p>
    <w:p w14:paraId="66CDF0D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Cause financial loss</w:t>
      </w:r>
    </w:p>
    <w:p w14:paraId="059D7161" w14:textId="77777777" w:rsidR="007F66A8" w:rsidRPr="007F66A8" w:rsidRDefault="007F66A8" w:rsidP="007F66A8">
      <w:pPr>
        <w:rPr>
          <w:sz w:val="32"/>
          <w:szCs w:val="32"/>
        </w:rPr>
      </w:pPr>
    </w:p>
    <w:p w14:paraId="041340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 compliance risk</w:t>
      </w:r>
    </w:p>
    <w:p w14:paraId="71A6D2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B465907">
          <v:rect id="_x0000_i4831" style="width:0;height:1.5pt" o:hralign="center" o:hrstd="t" o:hr="t" fillcolor="#a0a0a0" stroked="f"/>
        </w:pict>
      </w:r>
    </w:p>
    <w:p w14:paraId="27ECE5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228. Higher Criticality</w:t>
      </w:r>
    </w:p>
    <w:p w14:paraId="46340B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Requires stronger:</w:t>
      </w:r>
    </w:p>
    <w:p w14:paraId="55BA09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5D12A48A" w14:textId="77777777" w:rsidR="007F66A8" w:rsidRPr="007F66A8" w:rsidRDefault="007F66A8" w:rsidP="007F66A8">
      <w:pPr>
        <w:rPr>
          <w:sz w:val="32"/>
          <w:szCs w:val="32"/>
        </w:rPr>
      </w:pPr>
    </w:p>
    <w:p w14:paraId="2F3F28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</w:t>
      </w:r>
    </w:p>
    <w:p w14:paraId="250C7B04" w14:textId="77777777" w:rsidR="007F66A8" w:rsidRPr="007F66A8" w:rsidRDefault="007F66A8" w:rsidP="007F66A8">
      <w:pPr>
        <w:rPr>
          <w:sz w:val="32"/>
          <w:szCs w:val="32"/>
        </w:rPr>
      </w:pPr>
    </w:p>
    <w:p w14:paraId="6AD813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Testing</w:t>
      </w:r>
    </w:p>
    <w:p w14:paraId="7E77E222" w14:textId="77777777" w:rsidR="007F66A8" w:rsidRPr="007F66A8" w:rsidRDefault="007F66A8" w:rsidP="007F66A8">
      <w:pPr>
        <w:rPr>
          <w:sz w:val="32"/>
          <w:szCs w:val="32"/>
        </w:rPr>
      </w:pPr>
    </w:p>
    <w:p w14:paraId="582B30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Deployment controls</w:t>
      </w:r>
    </w:p>
    <w:p w14:paraId="0BE3477A" w14:textId="77777777" w:rsidR="007F66A8" w:rsidRPr="007F66A8" w:rsidRDefault="007F66A8" w:rsidP="007F66A8">
      <w:pPr>
        <w:rPr>
          <w:sz w:val="32"/>
          <w:szCs w:val="32"/>
        </w:rPr>
      </w:pPr>
    </w:p>
    <w:p w14:paraId="2939B7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264A8B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4D26052">
          <v:rect id="_x0000_i4832" style="width:0;height:1.5pt" o:hralign="center" o:hrstd="t" o:hr="t" fillcolor="#a0a0a0" stroked="f"/>
        </w:pict>
      </w:r>
    </w:p>
    <w:p w14:paraId="14E11B0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BB — MONITORING</w:t>
      </w:r>
    </w:p>
    <w:p w14:paraId="1AD684D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229. Governance Does Not End At Deployment</w:t>
      </w:r>
    </w:p>
    <w:p w14:paraId="32B296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assets need:</w:t>
      </w:r>
    </w:p>
    <w:p w14:paraId="083447A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Monitoring.</w:t>
      </w:r>
    </w:p>
    <w:p w14:paraId="58AE53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5C61085">
          <v:rect id="_x0000_i4833" style="width:0;height:1.5pt" o:hralign="center" o:hrstd="t" o:hr="t" fillcolor="#a0a0a0" stroked="f"/>
        </w:pict>
      </w:r>
    </w:p>
    <w:p w14:paraId="32B7AA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230. Monitor</w:t>
      </w:r>
    </w:p>
    <w:p w14:paraId="4B187D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 failures</w:t>
      </w:r>
    </w:p>
    <w:p w14:paraId="058DFABB" w14:textId="77777777" w:rsidR="007F66A8" w:rsidRPr="007F66A8" w:rsidRDefault="007F66A8" w:rsidP="007F66A8">
      <w:pPr>
        <w:rPr>
          <w:sz w:val="32"/>
          <w:szCs w:val="32"/>
        </w:rPr>
      </w:pPr>
    </w:p>
    <w:p w14:paraId="32D8964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 usage</w:t>
      </w:r>
    </w:p>
    <w:p w14:paraId="3A09DA11" w14:textId="77777777" w:rsidR="007F66A8" w:rsidRPr="007F66A8" w:rsidRDefault="007F66A8" w:rsidP="007F66A8">
      <w:pPr>
        <w:rPr>
          <w:sz w:val="32"/>
          <w:szCs w:val="32"/>
        </w:rPr>
      </w:pPr>
    </w:p>
    <w:p w14:paraId="26FF81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 problems</w:t>
      </w:r>
    </w:p>
    <w:p w14:paraId="33166A0E" w14:textId="77777777" w:rsidR="007F66A8" w:rsidRPr="007F66A8" w:rsidRDefault="007F66A8" w:rsidP="007F66A8">
      <w:pPr>
        <w:rPr>
          <w:sz w:val="32"/>
          <w:szCs w:val="32"/>
        </w:rPr>
      </w:pPr>
    </w:p>
    <w:p w14:paraId="7DEF5A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 behavior</w:t>
      </w:r>
    </w:p>
    <w:p w14:paraId="628006A5" w14:textId="77777777" w:rsidR="007F66A8" w:rsidRPr="007F66A8" w:rsidRDefault="007F66A8" w:rsidP="007F66A8">
      <w:pPr>
        <w:rPr>
          <w:sz w:val="32"/>
          <w:szCs w:val="32"/>
        </w:rPr>
      </w:pPr>
    </w:p>
    <w:p w14:paraId="648BCB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Capacity</w:t>
      </w:r>
    </w:p>
    <w:p w14:paraId="621CD5BD" w14:textId="77777777" w:rsidR="007F66A8" w:rsidRPr="007F66A8" w:rsidRDefault="007F66A8" w:rsidP="007F66A8">
      <w:pPr>
        <w:rPr>
          <w:sz w:val="32"/>
          <w:szCs w:val="32"/>
        </w:rPr>
      </w:pPr>
    </w:p>
    <w:p w14:paraId="07409C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health</w:t>
      </w:r>
    </w:p>
    <w:p w14:paraId="54AEE015" w14:textId="77777777" w:rsidR="007F66A8" w:rsidRPr="007F66A8" w:rsidRDefault="007F66A8" w:rsidP="007F66A8">
      <w:pPr>
        <w:rPr>
          <w:sz w:val="32"/>
          <w:szCs w:val="32"/>
        </w:rPr>
      </w:pPr>
    </w:p>
    <w:p w14:paraId="53D7652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errors</w:t>
      </w:r>
    </w:p>
    <w:p w14:paraId="0950C671" w14:textId="77777777" w:rsidR="007F66A8" w:rsidRPr="007F66A8" w:rsidRDefault="007F66A8" w:rsidP="007F66A8">
      <w:pPr>
        <w:rPr>
          <w:sz w:val="32"/>
          <w:szCs w:val="32"/>
        </w:rPr>
      </w:pPr>
    </w:p>
    <w:p w14:paraId="7AD989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Portal health</w:t>
      </w:r>
    </w:p>
    <w:p w14:paraId="0687A85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A7472EB">
          <v:rect id="_x0000_i4834" style="width:0;height:1.5pt" o:hralign="center" o:hrstd="t" o:hr="t" fillcolor="#a0a0a0" stroked="f"/>
        </w:pict>
      </w:r>
    </w:p>
    <w:p w14:paraId="1D5277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231. Ownership</w:t>
      </w:r>
    </w:p>
    <w:p w14:paraId="7FC753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Someone must be responsible for:</w:t>
      </w:r>
    </w:p>
    <w:p w14:paraId="1CEDE6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Reviewing monitoring signals.</w:t>
      </w:r>
    </w:p>
    <w:p w14:paraId="6DB860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069687B">
          <v:rect id="_x0000_i4835" style="width:0;height:1.5pt" o:hralign="center" o:hrstd="t" o:hr="t" fillcolor="#a0a0a0" stroked="f"/>
        </w:pict>
      </w:r>
    </w:p>
    <w:p w14:paraId="555A276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232. Bad</w:t>
      </w:r>
    </w:p>
    <w:p w14:paraId="7EA650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 have alerts.</w:t>
      </w:r>
    </w:p>
    <w:p w14:paraId="4D6317B9" w14:textId="77777777" w:rsidR="007F66A8" w:rsidRPr="007F66A8" w:rsidRDefault="007F66A8" w:rsidP="007F66A8">
      <w:pPr>
        <w:rPr>
          <w:sz w:val="32"/>
          <w:szCs w:val="32"/>
        </w:rPr>
      </w:pPr>
    </w:p>
    <w:p w14:paraId="6D9203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Nobody checks them.</w:t>
      </w:r>
    </w:p>
    <w:p w14:paraId="15966F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6D9F8A0">
          <v:rect id="_x0000_i4836" style="width:0;height:1.5pt" o:hralign="center" o:hrstd="t" o:hr="t" fillcolor="#a0a0a0" stroked="f"/>
        </w:pict>
      </w:r>
    </w:p>
    <w:p w14:paraId="4738C96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BC — CAPACITY</w:t>
      </w:r>
    </w:p>
    <w:p w14:paraId="6892FB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233. Power Platform Uses Capacity</w:t>
      </w:r>
    </w:p>
    <w:p w14:paraId="69BA3B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2878FF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Database</w:t>
      </w:r>
    </w:p>
    <w:p w14:paraId="44FFE205" w14:textId="77777777" w:rsidR="007F66A8" w:rsidRPr="007F66A8" w:rsidRDefault="007F66A8" w:rsidP="007F66A8">
      <w:pPr>
        <w:rPr>
          <w:sz w:val="32"/>
          <w:szCs w:val="32"/>
        </w:rPr>
      </w:pPr>
    </w:p>
    <w:p w14:paraId="278EC4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File</w:t>
      </w:r>
    </w:p>
    <w:p w14:paraId="2B1008DD" w14:textId="77777777" w:rsidR="007F66A8" w:rsidRPr="007F66A8" w:rsidRDefault="007F66A8" w:rsidP="007F66A8">
      <w:pPr>
        <w:rPr>
          <w:sz w:val="32"/>
          <w:szCs w:val="32"/>
        </w:rPr>
      </w:pPr>
    </w:p>
    <w:p w14:paraId="2130E1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Log</w:t>
      </w:r>
    </w:p>
    <w:p w14:paraId="6B43DB19" w14:textId="77777777" w:rsidR="007F66A8" w:rsidRPr="007F66A8" w:rsidRDefault="007F66A8" w:rsidP="007F66A8">
      <w:pPr>
        <w:rPr>
          <w:sz w:val="32"/>
          <w:szCs w:val="32"/>
        </w:rPr>
      </w:pPr>
    </w:p>
    <w:p w14:paraId="25392E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Other product capacities</w:t>
      </w:r>
    </w:p>
    <w:p w14:paraId="1DABEF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depending on licensing/services.</w:t>
      </w:r>
    </w:p>
    <w:p w14:paraId="681C35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323BF9B">
          <v:rect id="_x0000_i4837" style="width:0;height:1.5pt" o:hralign="center" o:hrstd="t" o:hr="t" fillcolor="#a0a0a0" stroked="f"/>
        </w:pict>
      </w:r>
    </w:p>
    <w:p w14:paraId="1D4A37D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234. Governance Question</w:t>
      </w:r>
    </w:p>
    <w:p w14:paraId="434C4E6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monitors:</w:t>
      </w:r>
    </w:p>
    <w:p w14:paraId="61689A7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Capacity consumption?</w:t>
      </w:r>
    </w:p>
    <w:p w14:paraId="04FA80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D7A80F7">
          <v:rect id="_x0000_i4838" style="width:0;height:1.5pt" o:hralign="center" o:hrstd="t" o:hr="t" fillcolor="#a0a0a0" stroked="f"/>
        </w:pict>
      </w:r>
    </w:p>
    <w:p w14:paraId="1930D8B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235. What happens when</w:t>
      </w:r>
    </w:p>
    <w:p w14:paraId="01F5DA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database grows rapidly?</w:t>
      </w:r>
    </w:p>
    <w:p w14:paraId="4FDC09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B24DB0">
          <v:rect id="_x0000_i4839" style="width:0;height:1.5pt" o:hralign="center" o:hrstd="t" o:hr="t" fillcolor="#a0a0a0" stroked="f"/>
        </w:pict>
      </w:r>
    </w:p>
    <w:p w14:paraId="4777231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236. Admin Needs</w:t>
      </w:r>
    </w:p>
    <w:p w14:paraId="408A42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1331D90B" w14:textId="77777777" w:rsidR="007F66A8" w:rsidRPr="007F66A8" w:rsidRDefault="007F66A8" w:rsidP="007F66A8">
      <w:pPr>
        <w:rPr>
          <w:sz w:val="32"/>
          <w:szCs w:val="32"/>
        </w:rPr>
      </w:pPr>
    </w:p>
    <w:p w14:paraId="7A6026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Forecasting</w:t>
      </w:r>
    </w:p>
    <w:p w14:paraId="55AA57B9" w14:textId="77777777" w:rsidR="007F66A8" w:rsidRPr="007F66A8" w:rsidRDefault="007F66A8" w:rsidP="007F66A8">
      <w:pPr>
        <w:rPr>
          <w:sz w:val="32"/>
          <w:szCs w:val="32"/>
        </w:rPr>
      </w:pPr>
    </w:p>
    <w:p w14:paraId="02F448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Cleanup</w:t>
      </w:r>
    </w:p>
    <w:p w14:paraId="709C65BB" w14:textId="77777777" w:rsidR="007F66A8" w:rsidRPr="007F66A8" w:rsidRDefault="007F66A8" w:rsidP="007F66A8">
      <w:pPr>
        <w:rPr>
          <w:sz w:val="32"/>
          <w:szCs w:val="32"/>
        </w:rPr>
      </w:pPr>
    </w:p>
    <w:p w14:paraId="3AF7A5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Archiving</w:t>
      </w:r>
    </w:p>
    <w:p w14:paraId="4987C16D" w14:textId="77777777" w:rsidR="007F66A8" w:rsidRPr="007F66A8" w:rsidRDefault="007F66A8" w:rsidP="007F66A8">
      <w:pPr>
        <w:rPr>
          <w:sz w:val="32"/>
          <w:szCs w:val="32"/>
        </w:rPr>
      </w:pPr>
    </w:p>
    <w:p w14:paraId="781460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Licensing planning</w:t>
      </w:r>
    </w:p>
    <w:p w14:paraId="40D5F3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65B1721">
          <v:rect id="_x0000_i4840" style="width:0;height:1.5pt" o:hralign="center" o:hrstd="t" o:hr="t" fillcolor="#a0a0a0" stroked="f"/>
        </w:pict>
      </w:r>
    </w:p>
    <w:p w14:paraId="6ADA2D0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BD — LICENSING GOVERNANCE</w:t>
      </w:r>
    </w:p>
    <w:p w14:paraId="4EFEA1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237. Architecture Can Create License Requirements</w:t>
      </w:r>
    </w:p>
    <w:p w14:paraId="1973DB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0CC862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Premium Dataverse</w:t>
      </w:r>
    </w:p>
    <w:p w14:paraId="7E68147F" w14:textId="77777777" w:rsidR="007F66A8" w:rsidRPr="007F66A8" w:rsidRDefault="007F66A8" w:rsidP="007F66A8">
      <w:pPr>
        <w:rPr>
          <w:sz w:val="32"/>
          <w:szCs w:val="32"/>
        </w:rPr>
      </w:pPr>
    </w:p>
    <w:p w14:paraId="79E74DE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Premium connectors</w:t>
      </w:r>
    </w:p>
    <w:p w14:paraId="39A4D490" w14:textId="77777777" w:rsidR="007F66A8" w:rsidRPr="007F66A8" w:rsidRDefault="007F66A8" w:rsidP="007F66A8">
      <w:pPr>
        <w:rPr>
          <w:sz w:val="32"/>
          <w:szCs w:val="32"/>
        </w:rPr>
      </w:pPr>
    </w:p>
    <w:p w14:paraId="037B67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Pages</w:t>
      </w:r>
    </w:p>
    <w:p w14:paraId="3050256E" w14:textId="77777777" w:rsidR="007F66A8" w:rsidRPr="007F66A8" w:rsidRDefault="007F66A8" w:rsidP="007F66A8">
      <w:pPr>
        <w:rPr>
          <w:sz w:val="32"/>
          <w:szCs w:val="32"/>
        </w:rPr>
      </w:pPr>
    </w:p>
    <w:p w14:paraId="0DB8B7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Copilot Studio</w:t>
      </w:r>
    </w:p>
    <w:p w14:paraId="025F52CA" w14:textId="77777777" w:rsidR="007F66A8" w:rsidRPr="007F66A8" w:rsidRDefault="007F66A8" w:rsidP="007F66A8">
      <w:pPr>
        <w:rPr>
          <w:sz w:val="32"/>
          <w:szCs w:val="32"/>
        </w:rPr>
      </w:pPr>
    </w:p>
    <w:p w14:paraId="1DF7C7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Environments</w:t>
      </w:r>
    </w:p>
    <w:p w14:paraId="45A7BB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F931DB0">
          <v:rect id="_x0000_i4841" style="width:0;height:1.5pt" o:hralign="center" o:hrstd="t" o:hr="t" fillcolor="#a0a0a0" stroked="f"/>
        </w:pict>
      </w:r>
    </w:p>
    <w:p w14:paraId="4EDDE00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238. Production Review</w:t>
      </w:r>
    </w:p>
    <w:p w14:paraId="30E92E5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Must include:</w:t>
      </w:r>
    </w:p>
    <w:p w14:paraId="7CA45EE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Licensing.</w:t>
      </w:r>
    </w:p>
    <w:p w14:paraId="48D8C7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9E6B478">
          <v:rect id="_x0000_i4842" style="width:0;height:1.5pt" o:hralign="center" o:hrstd="t" o:hr="t" fillcolor="#a0a0a0" stroked="f"/>
        </w:pict>
      </w:r>
    </w:p>
    <w:p w14:paraId="3F631F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239. Don't Build</w:t>
      </w:r>
    </w:p>
    <w:p w14:paraId="58B6B0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solution for:</w:t>
      </w:r>
    </w:p>
    <w:p w14:paraId="73B0A5F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10,000 users</w:t>
      </w:r>
    </w:p>
    <w:p w14:paraId="5ADBB6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and discover after launch that:</w:t>
      </w:r>
    </w:p>
    <w:p w14:paraId="39EA52E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Licensing was never evaluated.</w:t>
      </w:r>
    </w:p>
    <w:p w14:paraId="6D7AD8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2A616AA">
          <v:rect id="_x0000_i4843" style="width:0;height:1.5pt" o:hralign="center" o:hrstd="t" o:hr="t" fillcolor="#a0a0a0" stroked="f"/>
        </w:pict>
      </w:r>
    </w:p>
    <w:p w14:paraId="1CDB56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BE — MANAGED ENVIRONMENT LICENSING 2026</w:t>
      </w:r>
    </w:p>
    <w:p w14:paraId="258BE77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240. Current Planning</w:t>
      </w:r>
    </w:p>
    <w:p w14:paraId="033B08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Users actively running assets in Managed Environments require:</w:t>
      </w:r>
    </w:p>
    <w:p w14:paraId="0AB5D2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Appropriate qualifying licenses/meters.</w:t>
      </w:r>
    </w:p>
    <w:p w14:paraId="7C4675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68C06500">
          <v:rect id="_x0000_i4844" style="width:0;height:1.5pt" o:hralign="center" o:hrstd="t" o:hr="t" fillcolor="#a0a0a0" stroked="f"/>
        </w:pict>
      </w:r>
    </w:p>
    <w:p w14:paraId="36256A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241. Therefore</w:t>
      </w:r>
    </w:p>
    <w:p w14:paraId="546676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team should evaluate:</w:t>
      </w:r>
    </w:p>
    <w:p w14:paraId="79D8CF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Users</w:t>
      </w:r>
    </w:p>
    <w:p w14:paraId="0DA95793" w14:textId="77777777" w:rsidR="007F66A8" w:rsidRPr="007F66A8" w:rsidRDefault="007F66A8" w:rsidP="007F66A8">
      <w:pPr>
        <w:rPr>
          <w:sz w:val="32"/>
          <w:szCs w:val="32"/>
        </w:rPr>
      </w:pPr>
    </w:p>
    <w:p w14:paraId="349163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Apps</w:t>
      </w:r>
    </w:p>
    <w:p w14:paraId="489DD322" w14:textId="77777777" w:rsidR="007F66A8" w:rsidRPr="007F66A8" w:rsidRDefault="007F66A8" w:rsidP="007F66A8">
      <w:pPr>
        <w:rPr>
          <w:sz w:val="32"/>
          <w:szCs w:val="32"/>
        </w:rPr>
      </w:pPr>
    </w:p>
    <w:p w14:paraId="69B98B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Flows</w:t>
      </w:r>
    </w:p>
    <w:p w14:paraId="0E37157F" w14:textId="77777777" w:rsidR="007F66A8" w:rsidRPr="007F66A8" w:rsidRDefault="007F66A8" w:rsidP="007F66A8">
      <w:pPr>
        <w:rPr>
          <w:sz w:val="32"/>
          <w:szCs w:val="32"/>
        </w:rPr>
      </w:pPr>
    </w:p>
    <w:p w14:paraId="724060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Agents</w:t>
      </w:r>
    </w:p>
    <w:p w14:paraId="2ACEBD77" w14:textId="77777777" w:rsidR="007F66A8" w:rsidRPr="007F66A8" w:rsidRDefault="007F66A8" w:rsidP="007F66A8">
      <w:pPr>
        <w:rPr>
          <w:sz w:val="32"/>
          <w:szCs w:val="32"/>
        </w:rPr>
      </w:pPr>
    </w:p>
    <w:p w14:paraId="584757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Licenses</w:t>
      </w:r>
    </w:p>
    <w:p w14:paraId="43E7FDC3" w14:textId="77777777" w:rsidR="007F66A8" w:rsidRPr="007F66A8" w:rsidRDefault="007F66A8" w:rsidP="007F66A8">
      <w:pPr>
        <w:rPr>
          <w:sz w:val="32"/>
          <w:szCs w:val="32"/>
        </w:rPr>
      </w:pPr>
    </w:p>
    <w:p w14:paraId="35FF06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Capacity</w:t>
      </w:r>
    </w:p>
    <w:p w14:paraId="13A241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before broad rollout.</w:t>
      </w:r>
    </w:p>
    <w:p w14:paraId="52B85A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7EFAAE9">
          <v:rect id="_x0000_i4845" style="width:0;height:1.5pt" o:hralign="center" o:hrstd="t" o:hr="t" fillcolor="#a0a0a0" stroked="f"/>
        </w:pict>
      </w:r>
    </w:p>
    <w:p w14:paraId="058692C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BF — MAKER ONBOARDING</w:t>
      </w:r>
    </w:p>
    <w:p w14:paraId="16BA402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242. New Maker</w:t>
      </w:r>
    </w:p>
    <w:p w14:paraId="023BD9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Shouldn't receive:</w:t>
      </w:r>
    </w:p>
    <w:p w14:paraId="4D1F92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Build whatever you want.</w:t>
      </w:r>
    </w:p>
    <w:p w14:paraId="4F376F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with no guidance.</w:t>
      </w:r>
    </w:p>
    <w:p w14:paraId="1CC76B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07C746E">
          <v:rect id="_x0000_i4846" style="width:0;height:1.5pt" o:hralign="center" o:hrstd="t" o:hr="t" fillcolor="#a0a0a0" stroked="f"/>
        </w:pict>
      </w:r>
    </w:p>
    <w:p w14:paraId="29666C7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243. Onboarding Should Explain</w:t>
      </w:r>
    </w:p>
    <w:p w14:paraId="595B0A8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to build</w:t>
      </w:r>
    </w:p>
    <w:p w14:paraId="14AF06CE" w14:textId="77777777" w:rsidR="007F66A8" w:rsidRPr="007F66A8" w:rsidRDefault="007F66A8" w:rsidP="007F66A8">
      <w:pPr>
        <w:rPr>
          <w:sz w:val="32"/>
          <w:szCs w:val="32"/>
        </w:rPr>
      </w:pPr>
    </w:p>
    <w:p w14:paraId="19A4BD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Naming standards</w:t>
      </w:r>
    </w:p>
    <w:p w14:paraId="600DF342" w14:textId="77777777" w:rsidR="007F66A8" w:rsidRPr="007F66A8" w:rsidRDefault="007F66A8" w:rsidP="007F66A8">
      <w:pPr>
        <w:rPr>
          <w:sz w:val="32"/>
          <w:szCs w:val="32"/>
        </w:rPr>
      </w:pPr>
    </w:p>
    <w:p w14:paraId="123A21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</w:t>
      </w:r>
    </w:p>
    <w:p w14:paraId="5B248611" w14:textId="77777777" w:rsidR="007F66A8" w:rsidRPr="007F66A8" w:rsidRDefault="007F66A8" w:rsidP="007F66A8">
      <w:pPr>
        <w:rPr>
          <w:sz w:val="32"/>
          <w:szCs w:val="32"/>
        </w:rPr>
      </w:pPr>
    </w:p>
    <w:p w14:paraId="23380E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38819958" w14:textId="77777777" w:rsidR="007F66A8" w:rsidRPr="007F66A8" w:rsidRDefault="007F66A8" w:rsidP="007F66A8">
      <w:pPr>
        <w:rPr>
          <w:sz w:val="32"/>
          <w:szCs w:val="32"/>
        </w:rPr>
      </w:pPr>
    </w:p>
    <w:p w14:paraId="5EE48A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Solutions</w:t>
      </w:r>
    </w:p>
    <w:p w14:paraId="00A7FFAA" w14:textId="77777777" w:rsidR="007F66A8" w:rsidRPr="007F66A8" w:rsidRDefault="007F66A8" w:rsidP="007F66A8">
      <w:pPr>
        <w:rPr>
          <w:sz w:val="32"/>
          <w:szCs w:val="32"/>
        </w:rPr>
      </w:pPr>
    </w:p>
    <w:p w14:paraId="4807CB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process</w:t>
      </w:r>
    </w:p>
    <w:p w14:paraId="6E22C719" w14:textId="77777777" w:rsidR="007F66A8" w:rsidRPr="007F66A8" w:rsidRDefault="007F66A8" w:rsidP="007F66A8">
      <w:pPr>
        <w:rPr>
          <w:sz w:val="32"/>
          <w:szCs w:val="32"/>
        </w:rPr>
      </w:pPr>
    </w:p>
    <w:p w14:paraId="473CFB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channel</w:t>
      </w:r>
    </w:p>
    <w:p w14:paraId="09987D1A" w14:textId="77777777" w:rsidR="007F66A8" w:rsidRPr="007F66A8" w:rsidRDefault="007F66A8" w:rsidP="007F66A8">
      <w:pPr>
        <w:rPr>
          <w:sz w:val="32"/>
          <w:szCs w:val="32"/>
        </w:rPr>
      </w:pPr>
    </w:p>
    <w:p w14:paraId="3A03FA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When review is required</w:t>
      </w:r>
    </w:p>
    <w:p w14:paraId="459CB9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18B53E3">
          <v:rect id="_x0000_i4847" style="width:0;height:1.5pt" o:hralign="center" o:hrstd="t" o:hr="t" fillcolor="#a0a0a0" stroked="f"/>
        </w:pict>
      </w:r>
    </w:p>
    <w:p w14:paraId="2897DCA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BG — MAKER TIERS</w:t>
      </w:r>
    </w:p>
    <w:p w14:paraId="64F8BFE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244. Possible Model</w:t>
      </w:r>
    </w:p>
    <w:p w14:paraId="35E77E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Citizen Maker</w:t>
      </w:r>
    </w:p>
    <w:p w14:paraId="0CF19B51" w14:textId="77777777" w:rsidR="007F66A8" w:rsidRPr="007F66A8" w:rsidRDefault="007F66A8" w:rsidP="007F66A8">
      <w:pPr>
        <w:rPr>
          <w:sz w:val="32"/>
          <w:szCs w:val="32"/>
        </w:rPr>
      </w:pPr>
    </w:p>
    <w:p w14:paraId="2BE028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Advanced Maker</w:t>
      </w:r>
    </w:p>
    <w:p w14:paraId="516E3CD7" w14:textId="77777777" w:rsidR="007F66A8" w:rsidRPr="007F66A8" w:rsidRDefault="007F66A8" w:rsidP="007F66A8">
      <w:pPr>
        <w:rPr>
          <w:sz w:val="32"/>
          <w:szCs w:val="32"/>
        </w:rPr>
      </w:pPr>
    </w:p>
    <w:p w14:paraId="0D20D9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Professional Developer</w:t>
      </w:r>
    </w:p>
    <w:p w14:paraId="403486FE" w14:textId="77777777" w:rsidR="007F66A8" w:rsidRPr="007F66A8" w:rsidRDefault="007F66A8" w:rsidP="007F66A8">
      <w:pPr>
        <w:rPr>
          <w:sz w:val="32"/>
          <w:szCs w:val="32"/>
        </w:rPr>
      </w:pPr>
    </w:p>
    <w:p w14:paraId="3A2B96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Platform Administrator</w:t>
      </w:r>
    </w:p>
    <w:p w14:paraId="354C44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91E0096">
          <v:rect id="_x0000_i4848" style="width:0;height:1.5pt" o:hralign="center" o:hrstd="t" o:hr="t" fillcolor="#a0a0a0" stroked="f"/>
        </w:pict>
      </w:r>
    </w:p>
    <w:p w14:paraId="49DF304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245. Citizen Maker</w:t>
      </w:r>
    </w:p>
    <w:p w14:paraId="124C292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May build:</w:t>
      </w:r>
    </w:p>
    <w:p w14:paraId="0ED28AD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Personal/team productivity solutions.</w:t>
      </w:r>
    </w:p>
    <w:p w14:paraId="3E25284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F09469F">
          <v:rect id="_x0000_i4849" style="width:0;height:1.5pt" o:hralign="center" o:hrstd="t" o:hr="t" fillcolor="#a0a0a0" stroked="f"/>
        </w:pict>
      </w:r>
    </w:p>
    <w:p w14:paraId="328630C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246. Advanced Maker</w:t>
      </w:r>
    </w:p>
    <w:p w14:paraId="610978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May handle:</w:t>
      </w:r>
    </w:p>
    <w:p w14:paraId="43716F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71D6D7B4" w14:textId="77777777" w:rsidR="007F66A8" w:rsidRPr="007F66A8" w:rsidRDefault="007F66A8" w:rsidP="007F66A8">
      <w:pPr>
        <w:rPr>
          <w:sz w:val="32"/>
          <w:szCs w:val="32"/>
        </w:rPr>
      </w:pPr>
    </w:p>
    <w:p w14:paraId="5A1DFE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Premium connectors</w:t>
      </w:r>
    </w:p>
    <w:p w14:paraId="4BBEA2EF" w14:textId="77777777" w:rsidR="007F66A8" w:rsidRPr="007F66A8" w:rsidRDefault="007F66A8" w:rsidP="007F66A8">
      <w:pPr>
        <w:rPr>
          <w:sz w:val="32"/>
          <w:szCs w:val="32"/>
        </w:rPr>
      </w:pPr>
    </w:p>
    <w:p w14:paraId="6B7D7D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Department applications</w:t>
      </w:r>
    </w:p>
    <w:p w14:paraId="48576A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after additional training.</w:t>
      </w:r>
    </w:p>
    <w:p w14:paraId="5CAE68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1E70A38">
          <v:rect id="_x0000_i4850" style="width:0;height:1.5pt" o:hralign="center" o:hrstd="t" o:hr="t" fillcolor="#a0a0a0" stroked="f"/>
        </w:pict>
      </w:r>
    </w:p>
    <w:p w14:paraId="29DEA0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247. Professional Developer</w:t>
      </w:r>
    </w:p>
    <w:p w14:paraId="5CC98D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May develop:</w:t>
      </w:r>
    </w:p>
    <w:p w14:paraId="3B47AB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APIs</w:t>
      </w:r>
    </w:p>
    <w:p w14:paraId="479B2678" w14:textId="77777777" w:rsidR="007F66A8" w:rsidRPr="007F66A8" w:rsidRDefault="007F66A8" w:rsidP="007F66A8">
      <w:pPr>
        <w:rPr>
          <w:sz w:val="32"/>
          <w:szCs w:val="32"/>
        </w:rPr>
      </w:pPr>
    </w:p>
    <w:p w14:paraId="261FAA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PCF</w:t>
      </w:r>
    </w:p>
    <w:p w14:paraId="27CD7F7D" w14:textId="77777777" w:rsidR="007F66A8" w:rsidRPr="007F66A8" w:rsidRDefault="007F66A8" w:rsidP="007F66A8">
      <w:pPr>
        <w:rPr>
          <w:sz w:val="32"/>
          <w:szCs w:val="32"/>
        </w:rPr>
      </w:pPr>
    </w:p>
    <w:p w14:paraId="11A0A2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Complex integrations</w:t>
      </w:r>
    </w:p>
    <w:p w14:paraId="5A7F06D0" w14:textId="77777777" w:rsidR="007F66A8" w:rsidRPr="007F66A8" w:rsidRDefault="007F66A8" w:rsidP="007F66A8">
      <w:pPr>
        <w:rPr>
          <w:sz w:val="32"/>
          <w:szCs w:val="32"/>
        </w:rPr>
      </w:pPr>
    </w:p>
    <w:p w14:paraId="5635452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Enterprise architecture</w:t>
      </w:r>
    </w:p>
    <w:p w14:paraId="54AB09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77FD29E">
          <v:rect id="_x0000_i4851" style="width:0;height:1.5pt" o:hralign="center" o:hrstd="t" o:hr="t" fillcolor="#a0a0a0" stroked="f"/>
        </w:pict>
      </w:r>
    </w:p>
    <w:p w14:paraId="4095FBD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248. Administrator</w:t>
      </w:r>
    </w:p>
    <w:p w14:paraId="54EAF4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Controls:</w:t>
      </w:r>
    </w:p>
    <w:p w14:paraId="54B919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Governance and environments.</w:t>
      </w:r>
    </w:p>
    <w:p w14:paraId="5C0A20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DBFF428">
          <v:rect id="_x0000_i4852" style="width:0;height:1.5pt" o:hralign="center" o:hrstd="t" o:hr="t" fillcolor="#a0a0a0" stroked="f"/>
        </w:pict>
      </w:r>
    </w:p>
    <w:p w14:paraId="0B81A1E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BH — MAKER CERTIFICATION</w:t>
      </w:r>
    </w:p>
    <w:p w14:paraId="072D44A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249. Organization Could Require</w:t>
      </w:r>
    </w:p>
    <w:p w14:paraId="6EAEBE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Before Production access:</w:t>
      </w:r>
    </w:p>
    <w:p w14:paraId="40C6E2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training</w:t>
      </w:r>
    </w:p>
    <w:p w14:paraId="28F18B9D" w14:textId="77777777" w:rsidR="007F66A8" w:rsidRPr="007F66A8" w:rsidRDefault="007F66A8" w:rsidP="007F66A8">
      <w:pPr>
        <w:rPr>
          <w:sz w:val="32"/>
          <w:szCs w:val="32"/>
        </w:rPr>
      </w:pPr>
    </w:p>
    <w:p w14:paraId="5585DE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policy training</w:t>
      </w:r>
    </w:p>
    <w:p w14:paraId="0BAE08C4" w14:textId="77777777" w:rsidR="007F66A8" w:rsidRPr="007F66A8" w:rsidRDefault="007F66A8" w:rsidP="007F66A8">
      <w:pPr>
        <w:rPr>
          <w:sz w:val="32"/>
          <w:szCs w:val="32"/>
        </w:rPr>
      </w:pPr>
    </w:p>
    <w:p w14:paraId="2E9304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 training</w:t>
      </w:r>
    </w:p>
    <w:p w14:paraId="590F06B7" w14:textId="77777777" w:rsidR="007F66A8" w:rsidRPr="007F66A8" w:rsidRDefault="007F66A8" w:rsidP="007F66A8">
      <w:pPr>
        <w:rPr>
          <w:sz w:val="32"/>
          <w:szCs w:val="32"/>
        </w:rPr>
      </w:pPr>
    </w:p>
    <w:p w14:paraId="308189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Platform standards</w:t>
      </w:r>
    </w:p>
    <w:p w14:paraId="74913A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8066691">
          <v:rect id="_x0000_i4853" style="width:0;height:1.5pt" o:hralign="center" o:hrstd="t" o:hr="t" fillcolor="#a0a0a0" stroked="f"/>
        </w:pict>
      </w:r>
    </w:p>
    <w:p w14:paraId="027821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250. Goal</w:t>
      </w:r>
    </w:p>
    <w:p w14:paraId="55B87B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Not bureaucracy.</w:t>
      </w:r>
    </w:p>
    <w:p w14:paraId="2162B6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Goal:</w:t>
      </w:r>
    </w:p>
    <w:p w14:paraId="6301F6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Safer autonomy.</w:t>
      </w:r>
    </w:p>
    <w:p w14:paraId="5D49E8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8999FD1">
          <v:rect id="_x0000_i4854" style="width:0;height:1.5pt" o:hralign="center" o:hrstd="t" o:hr="t" fillcolor="#a0a0a0" stroked="f"/>
        </w:pict>
      </w:r>
    </w:p>
    <w:p w14:paraId="7777DF7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BI — PRODUCTION INTAKE</w:t>
      </w:r>
    </w:p>
    <w:p w14:paraId="4CC5EA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251. Maker Has Prototype</w:t>
      </w:r>
    </w:p>
    <w:p w14:paraId="5FB753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How does it become Production?</w:t>
      </w:r>
    </w:p>
    <w:p w14:paraId="170BBB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894F847">
          <v:rect id="_x0000_i4855" style="width:0;height:1.5pt" o:hralign="center" o:hrstd="t" o:hr="t" fillcolor="#a0a0a0" stroked="f"/>
        </w:pict>
      </w:r>
    </w:p>
    <w:p w14:paraId="38205C9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252. Intake Process</w:t>
      </w:r>
    </w:p>
    <w:p w14:paraId="4C8C08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PROTOTYPE</w:t>
      </w:r>
    </w:p>
    <w:p w14:paraId="333BAB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132652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403324B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CLASSIFY RISK</w:t>
      </w:r>
    </w:p>
    <w:p w14:paraId="051338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4D6861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387DA64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4760EE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6CB21A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07C29D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/ DATA REVIEW</w:t>
      </w:r>
    </w:p>
    <w:p w14:paraId="503064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6B9554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5AD82C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REVIEW</w:t>
      </w:r>
    </w:p>
    <w:p w14:paraId="322023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|</w:t>
      </w:r>
    </w:p>
    <w:p w14:paraId="1603B6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278E4B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18F2D1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</w:t>
      </w:r>
    </w:p>
    <w:p w14:paraId="3660D1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</w:t>
      </w:r>
    </w:p>
    <w:p w14:paraId="3B4FF8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</w:t>
      </w:r>
    </w:p>
    <w:p w14:paraId="060E69C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605B674">
          <v:rect id="_x0000_i4856" style="width:0;height:1.5pt" o:hralign="center" o:hrstd="t" o:hr="t" fillcolor="#a0a0a0" stroked="f"/>
        </w:pict>
      </w:r>
    </w:p>
    <w:p w14:paraId="71FBE5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253. Required Metadata</w:t>
      </w:r>
    </w:p>
    <w:p w14:paraId="678E4E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 Name</w:t>
      </w:r>
    </w:p>
    <w:p w14:paraId="59677D2A" w14:textId="77777777" w:rsidR="007F66A8" w:rsidRPr="007F66A8" w:rsidRDefault="007F66A8" w:rsidP="007F66A8">
      <w:pPr>
        <w:rPr>
          <w:sz w:val="32"/>
          <w:szCs w:val="32"/>
        </w:rPr>
      </w:pPr>
    </w:p>
    <w:p w14:paraId="723992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</w:t>
      </w:r>
    </w:p>
    <w:p w14:paraId="25AB3FA5" w14:textId="77777777" w:rsidR="007F66A8" w:rsidRPr="007F66A8" w:rsidRDefault="007F66A8" w:rsidP="007F66A8">
      <w:pPr>
        <w:rPr>
          <w:sz w:val="32"/>
          <w:szCs w:val="32"/>
        </w:rPr>
      </w:pPr>
    </w:p>
    <w:p w14:paraId="35B553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0853A51D" w14:textId="77777777" w:rsidR="007F66A8" w:rsidRPr="007F66A8" w:rsidRDefault="007F66A8" w:rsidP="007F66A8">
      <w:pPr>
        <w:rPr>
          <w:sz w:val="32"/>
          <w:szCs w:val="32"/>
        </w:rPr>
      </w:pPr>
    </w:p>
    <w:p w14:paraId="0BF20F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Owner</w:t>
      </w:r>
    </w:p>
    <w:p w14:paraId="60418E34" w14:textId="77777777" w:rsidR="007F66A8" w:rsidRPr="007F66A8" w:rsidRDefault="007F66A8" w:rsidP="007F66A8">
      <w:pPr>
        <w:rPr>
          <w:sz w:val="32"/>
          <w:szCs w:val="32"/>
        </w:rPr>
      </w:pPr>
    </w:p>
    <w:p w14:paraId="4DF958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Sources</w:t>
      </w:r>
    </w:p>
    <w:p w14:paraId="71C6F622" w14:textId="77777777" w:rsidR="007F66A8" w:rsidRPr="007F66A8" w:rsidRDefault="007F66A8" w:rsidP="007F66A8">
      <w:pPr>
        <w:rPr>
          <w:sz w:val="32"/>
          <w:szCs w:val="32"/>
        </w:rPr>
      </w:pPr>
    </w:p>
    <w:p w14:paraId="78DD59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Connectors</w:t>
      </w:r>
    </w:p>
    <w:p w14:paraId="5EB32A07" w14:textId="77777777" w:rsidR="007F66A8" w:rsidRPr="007F66A8" w:rsidRDefault="007F66A8" w:rsidP="007F66A8">
      <w:pPr>
        <w:rPr>
          <w:sz w:val="32"/>
          <w:szCs w:val="32"/>
        </w:rPr>
      </w:pPr>
    </w:p>
    <w:p w14:paraId="1A6033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Users</w:t>
      </w:r>
    </w:p>
    <w:p w14:paraId="7797F6A6" w14:textId="77777777" w:rsidR="007F66A8" w:rsidRPr="007F66A8" w:rsidRDefault="007F66A8" w:rsidP="007F66A8">
      <w:pPr>
        <w:rPr>
          <w:sz w:val="32"/>
          <w:szCs w:val="32"/>
        </w:rPr>
      </w:pPr>
    </w:p>
    <w:p w14:paraId="1BDE2C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Criticality</w:t>
      </w:r>
    </w:p>
    <w:p w14:paraId="354DB2CA" w14:textId="77777777" w:rsidR="007F66A8" w:rsidRPr="007F66A8" w:rsidRDefault="007F66A8" w:rsidP="007F66A8">
      <w:pPr>
        <w:rPr>
          <w:sz w:val="32"/>
          <w:szCs w:val="32"/>
        </w:rPr>
      </w:pPr>
    </w:p>
    <w:p w14:paraId="00D0B9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Data?</w:t>
      </w:r>
    </w:p>
    <w:p w14:paraId="62715C26" w14:textId="77777777" w:rsidR="007F66A8" w:rsidRPr="007F66A8" w:rsidRDefault="007F66A8" w:rsidP="007F66A8">
      <w:pPr>
        <w:rPr>
          <w:sz w:val="32"/>
          <w:szCs w:val="32"/>
        </w:rPr>
      </w:pPr>
    </w:p>
    <w:p w14:paraId="31E900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External Access?</w:t>
      </w:r>
    </w:p>
    <w:p w14:paraId="52BBE334" w14:textId="77777777" w:rsidR="007F66A8" w:rsidRPr="007F66A8" w:rsidRDefault="007F66A8" w:rsidP="007F66A8">
      <w:pPr>
        <w:rPr>
          <w:sz w:val="32"/>
          <w:szCs w:val="32"/>
        </w:rPr>
      </w:pPr>
    </w:p>
    <w:p w14:paraId="0D082C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Expected Volume</w:t>
      </w:r>
    </w:p>
    <w:p w14:paraId="0D8F4A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43540E2">
          <v:rect id="_x0000_i4857" style="width:0;height:1.5pt" o:hralign="center" o:hrstd="t" o:hr="t" fillcolor="#a0a0a0" stroked="f"/>
        </w:pict>
      </w:r>
    </w:p>
    <w:p w14:paraId="4D268DD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BJ — FAST TRACK VS FULL REVIEW</w:t>
      </w:r>
    </w:p>
    <w:p w14:paraId="5B1D2A7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254. Low-Risk App</w:t>
      </w:r>
    </w:p>
    <w:p w14:paraId="08F295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Could use:</w:t>
      </w:r>
    </w:p>
    <w:p w14:paraId="5D69EEB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Fast-track governance.</w:t>
      </w:r>
    </w:p>
    <w:p w14:paraId="43F84F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A06CF2E">
          <v:rect id="_x0000_i4858" style="width:0;height:1.5pt" o:hralign="center" o:hrstd="t" o:hr="t" fillcolor="#a0a0a0" stroked="f"/>
        </w:pict>
      </w:r>
    </w:p>
    <w:p w14:paraId="280269F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255. High-Risk App</w:t>
      </w:r>
    </w:p>
    <w:p w14:paraId="7FA8ACF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Requires:</w:t>
      </w:r>
    </w:p>
    <w:p w14:paraId="050006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review</w:t>
      </w:r>
    </w:p>
    <w:p w14:paraId="6D0AF6DF" w14:textId="77777777" w:rsidR="007F66A8" w:rsidRPr="007F66A8" w:rsidRDefault="007F66A8" w:rsidP="007F66A8">
      <w:pPr>
        <w:rPr>
          <w:sz w:val="32"/>
          <w:szCs w:val="32"/>
        </w:rPr>
      </w:pPr>
    </w:p>
    <w:p w14:paraId="58ADC5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Architecture review</w:t>
      </w:r>
    </w:p>
    <w:p w14:paraId="1D803B24" w14:textId="77777777" w:rsidR="007F66A8" w:rsidRPr="007F66A8" w:rsidRDefault="007F66A8" w:rsidP="007F66A8">
      <w:pPr>
        <w:rPr>
          <w:sz w:val="32"/>
          <w:szCs w:val="32"/>
        </w:rPr>
      </w:pPr>
    </w:p>
    <w:p w14:paraId="5B699F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</w:t>
      </w:r>
    </w:p>
    <w:p w14:paraId="7E0B9B84" w14:textId="77777777" w:rsidR="007F66A8" w:rsidRPr="007F66A8" w:rsidRDefault="007F66A8" w:rsidP="007F66A8">
      <w:pPr>
        <w:rPr>
          <w:sz w:val="32"/>
          <w:szCs w:val="32"/>
        </w:rPr>
      </w:pPr>
    </w:p>
    <w:p w14:paraId="1E5A1C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UAT</w:t>
      </w:r>
    </w:p>
    <w:p w14:paraId="02148140" w14:textId="77777777" w:rsidR="007F66A8" w:rsidRPr="007F66A8" w:rsidRDefault="007F66A8" w:rsidP="007F66A8">
      <w:pPr>
        <w:rPr>
          <w:sz w:val="32"/>
          <w:szCs w:val="32"/>
        </w:rPr>
      </w:pPr>
    </w:p>
    <w:p w14:paraId="67AF1C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Operational readiness</w:t>
      </w:r>
    </w:p>
    <w:p w14:paraId="43F30E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246F093">
          <v:rect id="_x0000_i4859" style="width:0;height:1.5pt" o:hralign="center" o:hrstd="t" o:hr="t" fillcolor="#a0a0a0" stroked="f"/>
        </w:pict>
      </w:r>
    </w:p>
    <w:p w14:paraId="5E932CC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256. Risk-Based Governance</w:t>
      </w:r>
    </w:p>
    <w:p w14:paraId="4F295D2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Avoid making a simple:</w:t>
      </w:r>
    </w:p>
    <w:p w14:paraId="00E693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reminder App</w:t>
      </w:r>
    </w:p>
    <w:p w14:paraId="28B49D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follow the same process as:</w:t>
      </w:r>
    </w:p>
    <w:p w14:paraId="33F8794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Financial payment platform.</w:t>
      </w:r>
    </w:p>
    <w:p w14:paraId="5E522B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6882194">
          <v:rect id="_x0000_i4860" style="width:0;height:1.5pt" o:hralign="center" o:hrstd="t" o:hr="t" fillcolor="#a0a0a0" stroked="f"/>
        </w:pict>
      </w:r>
    </w:p>
    <w:p w14:paraId="115F334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BK — CENTER OF EXCELLENCE</w:t>
      </w:r>
    </w:p>
    <w:p w14:paraId="0C3F373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257. What Is a Center of Excellence?</w:t>
      </w:r>
    </w:p>
    <w:p w14:paraId="7035D53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Power Platform Center of Excellence is:</w:t>
      </w:r>
    </w:p>
    <w:p w14:paraId="5C41FE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 people/process/technology operating model</w:t>
      </w:r>
    </w:p>
    <w:p w14:paraId="6AC45B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that helps organizations govern and successfully adopt Power Platform.</w:t>
      </w:r>
    </w:p>
    <w:p w14:paraId="09FC23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F7CED01">
          <v:rect id="_x0000_i4861" style="width:0;height:1.5pt" o:hralign="center" o:hrstd="t" o:hr="t" fillcolor="#a0a0a0" stroked="f"/>
        </w:pict>
      </w:r>
    </w:p>
    <w:p w14:paraId="28D8A0D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258. It Is Not Just</w:t>
      </w:r>
    </w:p>
    <w:p w14:paraId="199EC45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 software package.</w:t>
      </w:r>
    </w:p>
    <w:p w14:paraId="7ADE7F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69D08B7">
          <v:rect id="_x0000_i4862" style="width:0;height:1.5pt" o:hralign="center" o:hrstd="t" o:hr="t" fillcolor="#a0a0a0" stroked="f"/>
        </w:pict>
      </w:r>
    </w:p>
    <w:p w14:paraId="44D947D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259. CoE Goals</w:t>
      </w:r>
    </w:p>
    <w:p w14:paraId="5EA5EC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</w:t>
      </w:r>
    </w:p>
    <w:p w14:paraId="1E7B662C" w14:textId="77777777" w:rsidR="007F66A8" w:rsidRPr="007F66A8" w:rsidRDefault="007F66A8" w:rsidP="007F66A8">
      <w:pPr>
        <w:rPr>
          <w:sz w:val="32"/>
          <w:szCs w:val="32"/>
        </w:rPr>
      </w:pPr>
    </w:p>
    <w:p w14:paraId="7F0B61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Enable</w:t>
      </w:r>
    </w:p>
    <w:p w14:paraId="72B0074F" w14:textId="77777777" w:rsidR="007F66A8" w:rsidRPr="007F66A8" w:rsidRDefault="007F66A8" w:rsidP="007F66A8">
      <w:pPr>
        <w:rPr>
          <w:sz w:val="32"/>
          <w:szCs w:val="32"/>
        </w:rPr>
      </w:pPr>
    </w:p>
    <w:p w14:paraId="661568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</w:t>
      </w:r>
    </w:p>
    <w:p w14:paraId="5E56A148" w14:textId="77777777" w:rsidR="007F66A8" w:rsidRPr="007F66A8" w:rsidRDefault="007F66A8" w:rsidP="007F66A8">
      <w:pPr>
        <w:rPr>
          <w:sz w:val="32"/>
          <w:szCs w:val="32"/>
        </w:rPr>
      </w:pPr>
    </w:p>
    <w:p w14:paraId="3C763C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Educate</w:t>
      </w:r>
    </w:p>
    <w:p w14:paraId="1EFB98D9" w14:textId="77777777" w:rsidR="007F66A8" w:rsidRPr="007F66A8" w:rsidRDefault="007F66A8" w:rsidP="007F66A8">
      <w:pPr>
        <w:rPr>
          <w:sz w:val="32"/>
          <w:szCs w:val="32"/>
        </w:rPr>
      </w:pPr>
    </w:p>
    <w:p w14:paraId="352385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Standardize</w:t>
      </w:r>
    </w:p>
    <w:p w14:paraId="2ED712FF" w14:textId="77777777" w:rsidR="007F66A8" w:rsidRPr="007F66A8" w:rsidRDefault="007F66A8" w:rsidP="007F66A8">
      <w:pPr>
        <w:rPr>
          <w:sz w:val="32"/>
          <w:szCs w:val="32"/>
        </w:rPr>
      </w:pPr>
    </w:p>
    <w:p w14:paraId="0C0098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0DDFAFBF" w14:textId="77777777" w:rsidR="007F66A8" w:rsidRPr="007F66A8" w:rsidRDefault="007F66A8" w:rsidP="007F66A8">
      <w:pPr>
        <w:rPr>
          <w:sz w:val="32"/>
          <w:szCs w:val="32"/>
        </w:rPr>
      </w:pPr>
    </w:p>
    <w:p w14:paraId="5965E9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Promote reuse</w:t>
      </w:r>
    </w:p>
    <w:p w14:paraId="35C87A1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1644E04">
          <v:rect id="_x0000_i4863" style="width:0;height:1.5pt" o:hralign="center" o:hrstd="t" o:hr="t" fillcolor="#a0a0a0" stroked="f"/>
        </w:pict>
      </w:r>
    </w:p>
    <w:p w14:paraId="67011C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BL — COE TEAM</w:t>
      </w:r>
    </w:p>
    <w:p w14:paraId="30B2FBA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260. Example Roles</w:t>
      </w:r>
    </w:p>
    <w:p w14:paraId="5D6D79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Administrator</w:t>
      </w:r>
    </w:p>
    <w:p w14:paraId="4BE1E8A5" w14:textId="77777777" w:rsidR="007F66A8" w:rsidRPr="007F66A8" w:rsidRDefault="007F66A8" w:rsidP="007F66A8">
      <w:pPr>
        <w:rPr>
          <w:sz w:val="32"/>
          <w:szCs w:val="32"/>
        </w:rPr>
      </w:pPr>
    </w:p>
    <w:p w14:paraId="34A6D3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Platform Architect</w:t>
      </w:r>
    </w:p>
    <w:p w14:paraId="7EFA0875" w14:textId="77777777" w:rsidR="007F66A8" w:rsidRPr="007F66A8" w:rsidRDefault="007F66A8" w:rsidP="007F66A8">
      <w:pPr>
        <w:rPr>
          <w:sz w:val="32"/>
          <w:szCs w:val="32"/>
        </w:rPr>
      </w:pPr>
    </w:p>
    <w:p w14:paraId="59235F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Representative</w:t>
      </w:r>
    </w:p>
    <w:p w14:paraId="3D1B1EC9" w14:textId="77777777" w:rsidR="007F66A8" w:rsidRPr="007F66A8" w:rsidRDefault="007F66A8" w:rsidP="007F66A8">
      <w:pPr>
        <w:rPr>
          <w:sz w:val="32"/>
          <w:szCs w:val="32"/>
        </w:rPr>
      </w:pPr>
    </w:p>
    <w:p w14:paraId="5478C6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Compliance Representative</w:t>
      </w:r>
    </w:p>
    <w:p w14:paraId="386FB91C" w14:textId="77777777" w:rsidR="007F66A8" w:rsidRPr="007F66A8" w:rsidRDefault="007F66A8" w:rsidP="007F66A8">
      <w:pPr>
        <w:rPr>
          <w:sz w:val="32"/>
          <w:szCs w:val="32"/>
        </w:rPr>
      </w:pPr>
    </w:p>
    <w:p w14:paraId="311D2C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Maker Enablement Lead</w:t>
      </w:r>
    </w:p>
    <w:p w14:paraId="4748E4CF" w14:textId="77777777" w:rsidR="007F66A8" w:rsidRPr="007F66A8" w:rsidRDefault="007F66A8" w:rsidP="007F66A8">
      <w:pPr>
        <w:rPr>
          <w:sz w:val="32"/>
          <w:szCs w:val="32"/>
        </w:rPr>
      </w:pPr>
    </w:p>
    <w:p w14:paraId="527EB6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Champions</w:t>
      </w:r>
    </w:p>
    <w:p w14:paraId="6239F1B5" w14:textId="77777777" w:rsidR="007F66A8" w:rsidRPr="007F66A8" w:rsidRDefault="007F66A8" w:rsidP="007F66A8">
      <w:pPr>
        <w:rPr>
          <w:sz w:val="32"/>
          <w:szCs w:val="32"/>
        </w:rPr>
      </w:pPr>
    </w:p>
    <w:p w14:paraId="63FA9A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Team</w:t>
      </w:r>
    </w:p>
    <w:p w14:paraId="1FF885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011BAC1">
          <v:rect id="_x0000_i4864" style="width:0;height:1.5pt" o:hralign="center" o:hrstd="t" o:hr="t" fillcolor="#a0a0a0" stroked="f"/>
        </w:pict>
      </w:r>
    </w:p>
    <w:p w14:paraId="1C1867A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261. Small Organization</w:t>
      </w:r>
    </w:p>
    <w:p w14:paraId="6F4E61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One person may hold:</w:t>
      </w:r>
    </w:p>
    <w:p w14:paraId="2CFEEC1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Multiple roles.</w:t>
      </w:r>
    </w:p>
    <w:p w14:paraId="4AB466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3366D01">
          <v:rect id="_x0000_i4865" style="width:0;height:1.5pt" o:hralign="center" o:hrstd="t" o:hr="t" fillcolor="#a0a0a0" stroked="f"/>
        </w:pict>
      </w:r>
    </w:p>
    <w:p w14:paraId="05C5956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262. Large Enterprise</w:t>
      </w:r>
    </w:p>
    <w:p w14:paraId="08016C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These could be:</w:t>
      </w:r>
    </w:p>
    <w:p w14:paraId="39B7F34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Separate teams.</w:t>
      </w:r>
    </w:p>
    <w:p w14:paraId="60FBC4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A00B8FA">
          <v:rect id="_x0000_i4866" style="width:0;height:1.5pt" o:hralign="center" o:hrstd="t" o:hr="t" fillcolor="#a0a0a0" stroked="f"/>
        </w:pict>
      </w:r>
    </w:p>
    <w:p w14:paraId="35C085C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BM — COE RESPONSIBILITIES</w:t>
      </w:r>
    </w:p>
    <w:p w14:paraId="35D9372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263. Administer</w:t>
      </w:r>
    </w:p>
    <w:p w14:paraId="6924AE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Environments</w:t>
      </w:r>
    </w:p>
    <w:p w14:paraId="3F578DF1" w14:textId="77777777" w:rsidR="007F66A8" w:rsidRPr="007F66A8" w:rsidRDefault="007F66A8" w:rsidP="007F66A8">
      <w:pPr>
        <w:rPr>
          <w:sz w:val="32"/>
          <w:szCs w:val="32"/>
        </w:rPr>
      </w:pPr>
    </w:p>
    <w:p w14:paraId="1CED3A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</w:t>
      </w:r>
    </w:p>
    <w:p w14:paraId="53DECD0F" w14:textId="77777777" w:rsidR="007F66A8" w:rsidRPr="007F66A8" w:rsidRDefault="007F66A8" w:rsidP="007F66A8">
      <w:pPr>
        <w:rPr>
          <w:sz w:val="32"/>
          <w:szCs w:val="32"/>
        </w:rPr>
      </w:pPr>
    </w:p>
    <w:p w14:paraId="256D8F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Tenant settings</w:t>
      </w:r>
    </w:p>
    <w:p w14:paraId="7716581D" w14:textId="77777777" w:rsidR="007F66A8" w:rsidRPr="007F66A8" w:rsidRDefault="007F66A8" w:rsidP="007F66A8">
      <w:pPr>
        <w:rPr>
          <w:sz w:val="32"/>
          <w:szCs w:val="32"/>
        </w:rPr>
      </w:pPr>
    </w:p>
    <w:p w14:paraId="2F3F41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Capacity</w:t>
      </w:r>
    </w:p>
    <w:p w14:paraId="28C76E7A" w14:textId="77777777" w:rsidR="007F66A8" w:rsidRPr="007F66A8" w:rsidRDefault="007F66A8" w:rsidP="007F66A8">
      <w:pPr>
        <w:rPr>
          <w:sz w:val="32"/>
          <w:szCs w:val="32"/>
        </w:rPr>
      </w:pPr>
    </w:p>
    <w:p w14:paraId="05E615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66E6525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8C4FACD">
          <v:rect id="_x0000_i4867" style="width:0;height:1.5pt" o:hralign="center" o:hrstd="t" o:hr="t" fillcolor="#a0a0a0" stroked="f"/>
        </w:pict>
      </w:r>
    </w:p>
    <w:p w14:paraId="2CF0CB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264. Govern</w:t>
      </w:r>
    </w:p>
    <w:p w14:paraId="2CB1A6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Application lifecycle</w:t>
      </w:r>
    </w:p>
    <w:p w14:paraId="364E2178" w14:textId="77777777" w:rsidR="007F66A8" w:rsidRPr="007F66A8" w:rsidRDefault="007F66A8" w:rsidP="007F66A8">
      <w:pPr>
        <w:rPr>
          <w:sz w:val="32"/>
          <w:szCs w:val="32"/>
        </w:rPr>
      </w:pPr>
    </w:p>
    <w:p w14:paraId="6E66DA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Custom Connectors</w:t>
      </w:r>
    </w:p>
    <w:p w14:paraId="7ADFEFC4" w14:textId="77777777" w:rsidR="007F66A8" w:rsidRPr="007F66A8" w:rsidRDefault="007F66A8" w:rsidP="007F66A8">
      <w:pPr>
        <w:rPr>
          <w:sz w:val="32"/>
          <w:szCs w:val="32"/>
        </w:rPr>
      </w:pPr>
    </w:p>
    <w:p w14:paraId="7BFE38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intake</w:t>
      </w:r>
    </w:p>
    <w:p w14:paraId="62DD8625" w14:textId="77777777" w:rsidR="007F66A8" w:rsidRPr="007F66A8" w:rsidRDefault="007F66A8" w:rsidP="007F66A8">
      <w:pPr>
        <w:rPr>
          <w:sz w:val="32"/>
          <w:szCs w:val="32"/>
        </w:rPr>
      </w:pPr>
    </w:p>
    <w:p w14:paraId="67702E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Standards</w:t>
      </w:r>
    </w:p>
    <w:p w14:paraId="55C2533C" w14:textId="77777777" w:rsidR="007F66A8" w:rsidRPr="007F66A8" w:rsidRDefault="007F66A8" w:rsidP="007F66A8">
      <w:pPr>
        <w:rPr>
          <w:sz w:val="32"/>
          <w:szCs w:val="32"/>
        </w:rPr>
      </w:pPr>
    </w:p>
    <w:p w14:paraId="1B0010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 assets</w:t>
      </w:r>
    </w:p>
    <w:p w14:paraId="6C7926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D67C37">
          <v:rect id="_x0000_i4868" style="width:0;height:1.5pt" o:hralign="center" o:hrstd="t" o:hr="t" fillcolor="#a0a0a0" stroked="f"/>
        </w:pict>
      </w:r>
    </w:p>
    <w:p w14:paraId="7ECB9C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265. Nurture</w:t>
      </w:r>
    </w:p>
    <w:p w14:paraId="6436DC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community</w:t>
      </w:r>
    </w:p>
    <w:p w14:paraId="27AE8310" w14:textId="77777777" w:rsidR="007F66A8" w:rsidRPr="007F66A8" w:rsidRDefault="007F66A8" w:rsidP="007F66A8">
      <w:pPr>
        <w:rPr>
          <w:sz w:val="32"/>
          <w:szCs w:val="32"/>
        </w:rPr>
      </w:pPr>
    </w:p>
    <w:p w14:paraId="6CE6D7C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</w:t>
      </w:r>
    </w:p>
    <w:p w14:paraId="6EF0B466" w14:textId="77777777" w:rsidR="007F66A8" w:rsidRPr="007F66A8" w:rsidRDefault="007F66A8" w:rsidP="007F66A8">
      <w:pPr>
        <w:rPr>
          <w:sz w:val="32"/>
          <w:szCs w:val="32"/>
        </w:rPr>
      </w:pPr>
    </w:p>
    <w:p w14:paraId="2345956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Office hours</w:t>
      </w:r>
    </w:p>
    <w:p w14:paraId="3F8277D9" w14:textId="77777777" w:rsidR="007F66A8" w:rsidRPr="007F66A8" w:rsidRDefault="007F66A8" w:rsidP="007F66A8">
      <w:pPr>
        <w:rPr>
          <w:sz w:val="32"/>
          <w:szCs w:val="32"/>
        </w:rPr>
      </w:pPr>
    </w:p>
    <w:p w14:paraId="0B3CA6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Templates</w:t>
      </w:r>
    </w:p>
    <w:p w14:paraId="30C5F74D" w14:textId="77777777" w:rsidR="007F66A8" w:rsidRPr="007F66A8" w:rsidRDefault="007F66A8" w:rsidP="007F66A8">
      <w:pPr>
        <w:rPr>
          <w:sz w:val="32"/>
          <w:szCs w:val="32"/>
        </w:rPr>
      </w:pPr>
    </w:p>
    <w:p w14:paraId="35AD187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Best practices</w:t>
      </w:r>
    </w:p>
    <w:p w14:paraId="4C8F8E3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A68197B">
          <v:rect id="_x0000_i4869" style="width:0;height:1.5pt" o:hralign="center" o:hrstd="t" o:hr="t" fillcolor="#a0a0a0" stroked="f"/>
        </w:pict>
      </w:r>
    </w:p>
    <w:p w14:paraId="3A50257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266. Support</w:t>
      </w:r>
    </w:p>
    <w:p w14:paraId="2FBAB46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Troubleshooting</w:t>
      </w:r>
    </w:p>
    <w:p w14:paraId="28A8A426" w14:textId="77777777" w:rsidR="007F66A8" w:rsidRPr="007F66A8" w:rsidRDefault="007F66A8" w:rsidP="007F66A8">
      <w:pPr>
        <w:rPr>
          <w:sz w:val="32"/>
          <w:szCs w:val="32"/>
        </w:rPr>
      </w:pPr>
    </w:p>
    <w:p w14:paraId="68AE04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Escalation</w:t>
      </w:r>
    </w:p>
    <w:p w14:paraId="76F03D6D" w14:textId="77777777" w:rsidR="007F66A8" w:rsidRPr="007F66A8" w:rsidRDefault="007F66A8" w:rsidP="007F66A8">
      <w:pPr>
        <w:rPr>
          <w:sz w:val="32"/>
          <w:szCs w:val="32"/>
        </w:rPr>
      </w:pPr>
    </w:p>
    <w:p w14:paraId="79717A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Platform communication</w:t>
      </w:r>
    </w:p>
    <w:p w14:paraId="11625880" w14:textId="77777777" w:rsidR="007F66A8" w:rsidRPr="007F66A8" w:rsidRDefault="007F66A8" w:rsidP="007F66A8">
      <w:pPr>
        <w:rPr>
          <w:sz w:val="32"/>
          <w:szCs w:val="32"/>
        </w:rPr>
      </w:pPr>
    </w:p>
    <w:p w14:paraId="04E9DB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Known issues</w:t>
      </w:r>
    </w:p>
    <w:p w14:paraId="1AA11A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6A652CF">
          <v:rect id="_x0000_i4870" style="width:0;height:1.5pt" o:hralign="center" o:hrstd="t" o:hr="t" fillcolor="#a0a0a0" stroked="f"/>
        </w:pict>
      </w:r>
    </w:p>
    <w:p w14:paraId="317E318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BN — COE IS NOT "IT POLICE"</w:t>
      </w:r>
    </w:p>
    <w:p w14:paraId="513F525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267. Bad CoE</w:t>
      </w:r>
    </w:p>
    <w:p w14:paraId="05470AA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Everything is forbidden.</w:t>
      </w:r>
    </w:p>
    <w:p w14:paraId="11709F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5C3A1D8">
          <v:rect id="_x0000_i4871" style="width:0;height:1.5pt" o:hralign="center" o:hrstd="t" o:hr="t" fillcolor="#a0a0a0" stroked="f"/>
        </w:pict>
      </w:r>
    </w:p>
    <w:p w14:paraId="2898755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268. Better CoE</w:t>
      </w:r>
    </w:p>
    <w:p w14:paraId="7BDB6B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Here is the safe path.</w:t>
      </w:r>
    </w:p>
    <w:p w14:paraId="2BA755CD" w14:textId="77777777" w:rsidR="007F66A8" w:rsidRPr="007F66A8" w:rsidRDefault="007F66A8" w:rsidP="007F66A8">
      <w:pPr>
        <w:rPr>
          <w:sz w:val="32"/>
          <w:szCs w:val="32"/>
        </w:rPr>
      </w:pPr>
    </w:p>
    <w:p w14:paraId="4D935F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Here are approved connectors.</w:t>
      </w:r>
    </w:p>
    <w:p w14:paraId="29B93865" w14:textId="77777777" w:rsidR="007F66A8" w:rsidRPr="007F66A8" w:rsidRDefault="007F66A8" w:rsidP="007F66A8">
      <w:pPr>
        <w:rPr>
          <w:sz w:val="32"/>
          <w:szCs w:val="32"/>
        </w:rPr>
      </w:pPr>
    </w:p>
    <w:p w14:paraId="41B54B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Here is a development environment.</w:t>
      </w:r>
    </w:p>
    <w:p w14:paraId="633105D2" w14:textId="77777777" w:rsidR="007F66A8" w:rsidRPr="007F66A8" w:rsidRDefault="007F66A8" w:rsidP="007F66A8">
      <w:pPr>
        <w:rPr>
          <w:sz w:val="32"/>
          <w:szCs w:val="32"/>
        </w:rPr>
      </w:pPr>
    </w:p>
    <w:p w14:paraId="6AB92C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Here is how to reach production.</w:t>
      </w:r>
    </w:p>
    <w:p w14:paraId="5CDE6B24" w14:textId="77777777" w:rsidR="007F66A8" w:rsidRPr="007F66A8" w:rsidRDefault="007F66A8" w:rsidP="007F66A8">
      <w:pPr>
        <w:rPr>
          <w:sz w:val="32"/>
          <w:szCs w:val="32"/>
        </w:rPr>
      </w:pPr>
    </w:p>
    <w:p w14:paraId="5BC121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Here are templates.</w:t>
      </w:r>
    </w:p>
    <w:p w14:paraId="1B354B94" w14:textId="77777777" w:rsidR="007F66A8" w:rsidRPr="007F66A8" w:rsidRDefault="007F66A8" w:rsidP="007F66A8">
      <w:pPr>
        <w:rPr>
          <w:sz w:val="32"/>
          <w:szCs w:val="32"/>
        </w:rPr>
      </w:pPr>
    </w:p>
    <w:p w14:paraId="66A137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Here is support.</w:t>
      </w:r>
    </w:p>
    <w:p w14:paraId="51EB13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D24C2B8">
          <v:rect id="_x0000_i4872" style="width:0;height:1.5pt" o:hralign="center" o:hrstd="t" o:hr="t" fillcolor="#a0a0a0" stroked="f"/>
        </w:pict>
      </w:r>
    </w:p>
    <w:p w14:paraId="4251590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BO — COE STARTER KIT</w:t>
      </w:r>
    </w:p>
    <w:p w14:paraId="45D04C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269. Historical Tooling</w:t>
      </w:r>
    </w:p>
    <w:p w14:paraId="63226B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Microsoft's CoE Starter Kit provided sample:</w:t>
      </w:r>
    </w:p>
    <w:p w14:paraId="3A92ECD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Apps</w:t>
      </w:r>
    </w:p>
    <w:p w14:paraId="3194BF1C" w14:textId="77777777" w:rsidR="007F66A8" w:rsidRPr="007F66A8" w:rsidRDefault="007F66A8" w:rsidP="007F66A8">
      <w:pPr>
        <w:rPr>
          <w:sz w:val="32"/>
          <w:szCs w:val="32"/>
        </w:rPr>
      </w:pPr>
    </w:p>
    <w:p w14:paraId="327468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Flows</w:t>
      </w:r>
    </w:p>
    <w:p w14:paraId="36CE0388" w14:textId="77777777" w:rsidR="007F66A8" w:rsidRPr="007F66A8" w:rsidRDefault="007F66A8" w:rsidP="007F66A8">
      <w:pPr>
        <w:rPr>
          <w:sz w:val="32"/>
          <w:szCs w:val="32"/>
        </w:rPr>
      </w:pPr>
    </w:p>
    <w:p w14:paraId="186A49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tables</w:t>
      </w:r>
    </w:p>
    <w:p w14:paraId="40863C35" w14:textId="77777777" w:rsidR="007F66A8" w:rsidRPr="007F66A8" w:rsidRDefault="007F66A8" w:rsidP="007F66A8">
      <w:pPr>
        <w:rPr>
          <w:sz w:val="32"/>
          <w:szCs w:val="32"/>
        </w:rPr>
      </w:pPr>
    </w:p>
    <w:p w14:paraId="78C096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BI reports</w:t>
      </w:r>
    </w:p>
    <w:p w14:paraId="0F5D264D" w14:textId="77777777" w:rsidR="007F66A8" w:rsidRPr="007F66A8" w:rsidRDefault="007F66A8" w:rsidP="007F66A8">
      <w:pPr>
        <w:rPr>
          <w:sz w:val="32"/>
          <w:szCs w:val="32"/>
        </w:rPr>
      </w:pPr>
    </w:p>
    <w:p w14:paraId="0393019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automation</w:t>
      </w:r>
    </w:p>
    <w:p w14:paraId="39AF9D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 organizations building a CoE.</w:t>
      </w:r>
    </w:p>
    <w:p w14:paraId="213AD7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64EF239">
          <v:rect id="_x0000_i4873" style="width:0;height:1.5pt" o:hralign="center" o:hrstd="t" o:hr="t" fillcolor="#a0a0a0" stroked="f"/>
        </w:pict>
      </w:r>
    </w:p>
    <w:p w14:paraId="696DF2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270. Important Current 2026 Status</w:t>
      </w:r>
    </w:p>
    <w:p w14:paraId="39ECDF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traditional:</w:t>
      </w:r>
    </w:p>
    <w:p w14:paraId="4F5582D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CoE Starter Kit</w:t>
      </w:r>
    </w:p>
    <w:p w14:paraId="1E8882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is no longer the primary actively maintained governance toolset.</w:t>
      </w:r>
    </w:p>
    <w:p w14:paraId="75F370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Its core governance/inventory capabilities have increasingly moved into:</w:t>
      </w:r>
    </w:p>
    <w:p w14:paraId="1742827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 Center.</w:t>
      </w:r>
    </w:p>
    <w:p w14:paraId="6D92C5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DAF4554">
          <v:rect id="_x0000_i4874" style="width:0;height:1.5pt" o:hralign="center" o:hrstd="t" o:hr="t" fillcolor="#a0a0a0" stroked="f"/>
        </w:pict>
      </w:r>
    </w:p>
    <w:p w14:paraId="32A221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271. Existing Organizations</w:t>
      </w:r>
    </w:p>
    <w:p w14:paraId="10DB50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May still have:</w:t>
      </w:r>
    </w:p>
    <w:p w14:paraId="489E02B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CoE Starter Kit deployments.</w:t>
      </w:r>
    </w:p>
    <w:p w14:paraId="70DB02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Students should understand:</w:t>
      </w:r>
    </w:p>
    <w:p w14:paraId="1CFE579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What it is.</w:t>
      </w:r>
    </w:p>
    <w:p w14:paraId="6472BF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803926F">
          <v:rect id="_x0000_i4875" style="width:0;height:1.5pt" o:hralign="center" o:hrstd="t" o:hr="t" fillcolor="#a0a0a0" stroked="f"/>
        </w:pict>
      </w:r>
    </w:p>
    <w:p w14:paraId="213BB34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272. New Governance Strategy</w:t>
      </w:r>
    </w:p>
    <w:p w14:paraId="0A59CC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Prefer evaluating current native:</w:t>
      </w:r>
    </w:p>
    <w:p w14:paraId="320F501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 Center governance capabilities</w:t>
      </w:r>
    </w:p>
    <w:p w14:paraId="108134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first.</w:t>
      </w:r>
    </w:p>
    <w:p w14:paraId="47D6C5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C15B452">
          <v:rect id="_x0000_i4876" style="width:0;height:1.5pt" o:hralign="center" o:hrstd="t" o:hr="t" fillcolor="#a0a0a0" stroked="f"/>
        </w:pict>
      </w:r>
    </w:p>
    <w:p w14:paraId="157015E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273. Do Not Teach</w:t>
      </w:r>
    </w:p>
    <w:p w14:paraId="080622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Install the CoE Starter Kit</w:t>
      </w:r>
    </w:p>
    <w:p w14:paraId="6E78B0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as an automatic mandatory first step.</w:t>
      </w:r>
    </w:p>
    <w:p w14:paraId="271DDC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7B37B57">
          <v:rect id="_x0000_i4877" style="width:0;height:1.5pt" o:hralign="center" o:hrstd="t" o:hr="t" fillcolor="#a0a0a0" stroked="f"/>
        </w:pict>
      </w:r>
    </w:p>
    <w:p w14:paraId="3FA967F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274. CoE Concept Still Matters</w:t>
      </w:r>
    </w:p>
    <w:p w14:paraId="610668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The:</w:t>
      </w:r>
    </w:p>
    <w:p w14:paraId="4DF1C2F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Center of Excellence operating model</w:t>
      </w:r>
    </w:p>
    <w:p w14:paraId="4ED198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remains valuable even when tooling changes.</w:t>
      </w:r>
    </w:p>
    <w:p w14:paraId="59CFBDD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B8F925F">
          <v:rect id="_x0000_i4878" style="width:0;height:1.5pt" o:hralign="center" o:hrstd="t" o:hr="t" fillcolor="#a0a0a0" stroked="f"/>
        </w:pict>
      </w:r>
    </w:p>
    <w:p w14:paraId="11B2E3E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BP — PEOPLE &gt; TOOL</w:t>
      </w:r>
    </w:p>
    <w:p w14:paraId="16DF00D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275. Installing Governance Software Doesn't Create</w:t>
      </w:r>
    </w:p>
    <w:p w14:paraId="043041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Governance.</w:t>
      </w:r>
    </w:p>
    <w:p w14:paraId="4A3D51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DEF1137">
          <v:rect id="_x0000_i4879" style="width:0;height:1.5pt" o:hralign="center" o:hrstd="t" o:hr="t" fillcolor="#a0a0a0" stroked="f"/>
        </w:pict>
      </w:r>
    </w:p>
    <w:p w14:paraId="2D627B1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276. You Still Need</w:t>
      </w:r>
    </w:p>
    <w:p w14:paraId="3619B4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Policies</w:t>
      </w:r>
    </w:p>
    <w:p w14:paraId="133C7E5F" w14:textId="77777777" w:rsidR="007F66A8" w:rsidRPr="007F66A8" w:rsidRDefault="007F66A8" w:rsidP="007F66A8">
      <w:pPr>
        <w:rPr>
          <w:sz w:val="32"/>
          <w:szCs w:val="32"/>
        </w:rPr>
      </w:pPr>
    </w:p>
    <w:p w14:paraId="12C8AE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</w:t>
      </w:r>
    </w:p>
    <w:p w14:paraId="37CF8A08" w14:textId="77777777" w:rsidR="007F66A8" w:rsidRPr="007F66A8" w:rsidRDefault="007F66A8" w:rsidP="007F66A8">
      <w:pPr>
        <w:rPr>
          <w:sz w:val="32"/>
          <w:szCs w:val="32"/>
        </w:rPr>
      </w:pPr>
    </w:p>
    <w:p w14:paraId="2FEF34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Processes</w:t>
      </w:r>
    </w:p>
    <w:p w14:paraId="06CCDC75" w14:textId="77777777" w:rsidR="007F66A8" w:rsidRPr="007F66A8" w:rsidRDefault="007F66A8" w:rsidP="007F66A8">
      <w:pPr>
        <w:rPr>
          <w:sz w:val="32"/>
          <w:szCs w:val="32"/>
        </w:rPr>
      </w:pPr>
    </w:p>
    <w:p w14:paraId="7C322E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</w:t>
      </w:r>
    </w:p>
    <w:p w14:paraId="2C3D0DF6" w14:textId="77777777" w:rsidR="007F66A8" w:rsidRPr="007F66A8" w:rsidRDefault="007F66A8" w:rsidP="007F66A8">
      <w:pPr>
        <w:rPr>
          <w:sz w:val="32"/>
          <w:szCs w:val="32"/>
        </w:rPr>
      </w:pPr>
    </w:p>
    <w:p w14:paraId="3D4D4E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</w:t>
      </w:r>
    </w:p>
    <w:p w14:paraId="59B7ADE6" w14:textId="77777777" w:rsidR="007F66A8" w:rsidRPr="007F66A8" w:rsidRDefault="007F66A8" w:rsidP="007F66A8">
      <w:pPr>
        <w:rPr>
          <w:sz w:val="32"/>
          <w:szCs w:val="32"/>
        </w:rPr>
      </w:pPr>
    </w:p>
    <w:p w14:paraId="769729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Decision rights</w:t>
      </w:r>
    </w:p>
    <w:p w14:paraId="2019F8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74487E">
          <v:rect id="_x0000_i4880" style="width:0;height:1.5pt" o:hralign="center" o:hrstd="t" o:hr="t" fillcolor="#a0a0a0" stroked="f"/>
        </w:pict>
      </w:r>
    </w:p>
    <w:p w14:paraId="1F529C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BQ — GOVERNANCE OPERATING MODEL</w:t>
      </w:r>
    </w:p>
    <w:p w14:paraId="3F5294B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277. Define Decision Rights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4605"/>
      </w:tblGrid>
      <w:tr w:rsidR="007F66A8" w:rsidRPr="007F66A8" w14:paraId="5A5EB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0C6FD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A7EB7D2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Owner</w:t>
            </w:r>
          </w:p>
        </w:tc>
      </w:tr>
      <w:tr w:rsidR="007F66A8" w:rsidRPr="007F66A8" w14:paraId="7C2B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5DC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Create Production Environment</w:t>
            </w:r>
          </w:p>
        </w:tc>
        <w:tc>
          <w:tcPr>
            <w:tcW w:w="0" w:type="auto"/>
            <w:vAlign w:val="center"/>
            <w:hideMark/>
          </w:tcPr>
          <w:p w14:paraId="31EA14C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Platform Admin</w:t>
            </w:r>
          </w:p>
        </w:tc>
      </w:tr>
      <w:tr w:rsidR="007F66A8" w:rsidRPr="007F66A8" w14:paraId="52710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8F0C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Approve Custom Connector</w:t>
            </w:r>
          </w:p>
        </w:tc>
        <w:tc>
          <w:tcPr>
            <w:tcW w:w="0" w:type="auto"/>
            <w:vAlign w:val="center"/>
            <w:hideMark/>
          </w:tcPr>
          <w:p w14:paraId="7B359A6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Architecture/Security</w:t>
            </w:r>
          </w:p>
        </w:tc>
      </w:tr>
      <w:tr w:rsidR="007F66A8" w:rsidRPr="007F66A8" w14:paraId="1634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1B5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 Process Requirements</w:t>
            </w:r>
          </w:p>
        </w:tc>
        <w:tc>
          <w:tcPr>
            <w:tcW w:w="0" w:type="auto"/>
            <w:vAlign w:val="center"/>
            <w:hideMark/>
          </w:tcPr>
          <w:p w14:paraId="7BBCD49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 Owner</w:t>
            </w:r>
          </w:p>
        </w:tc>
      </w:tr>
      <w:tr w:rsidR="007F66A8" w:rsidRPr="007F66A8" w14:paraId="742A3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0C3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Production Release</w:t>
            </w:r>
          </w:p>
        </w:tc>
        <w:tc>
          <w:tcPr>
            <w:tcW w:w="0" w:type="auto"/>
            <w:vAlign w:val="center"/>
            <w:hideMark/>
          </w:tcPr>
          <w:p w14:paraId="3A97FF4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Product + Technical Owner</w:t>
            </w:r>
          </w:p>
        </w:tc>
      </w:tr>
      <w:tr w:rsidR="007F66A8" w:rsidRPr="007F66A8" w14:paraId="1DAD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52C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Data Policy</w:t>
            </w:r>
          </w:p>
        </w:tc>
        <w:tc>
          <w:tcPr>
            <w:tcW w:w="0" w:type="auto"/>
            <w:vAlign w:val="center"/>
            <w:hideMark/>
          </w:tcPr>
          <w:p w14:paraId="5B2E638C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Platform Governance/Security</w:t>
            </w:r>
          </w:p>
        </w:tc>
      </w:tr>
      <w:tr w:rsidR="007F66A8" w:rsidRPr="007F66A8" w14:paraId="5C39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D2B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E7867F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Application Support Owner</w:t>
            </w:r>
          </w:p>
        </w:tc>
      </w:tr>
      <w:tr w:rsidR="007F66A8" w:rsidRPr="007F66A8" w14:paraId="7704D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79A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Platform Standards</w:t>
            </w:r>
          </w:p>
        </w:tc>
        <w:tc>
          <w:tcPr>
            <w:tcW w:w="0" w:type="auto"/>
            <w:vAlign w:val="center"/>
            <w:hideMark/>
          </w:tcPr>
          <w:p w14:paraId="0EE80B4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CoE</w:t>
            </w:r>
          </w:p>
        </w:tc>
      </w:tr>
    </w:tbl>
    <w:p w14:paraId="0FC321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30DD79F">
          <v:rect id="_x0000_i4881" style="width:0;height:1.5pt" o:hralign="center" o:hrstd="t" o:hr="t" fillcolor="#a0a0a0" stroked="f"/>
        </w:pict>
      </w:r>
    </w:p>
    <w:p w14:paraId="4BFA1D7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BR — NAMING STANDARDS</w:t>
      </w:r>
    </w:p>
    <w:p w14:paraId="5548AB2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278. Environments</w:t>
      </w:r>
    </w:p>
    <w:p w14:paraId="5FD9EF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 clear pattern:</w:t>
      </w:r>
    </w:p>
    <w:p w14:paraId="46C4D0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HR-DEV</w:t>
      </w:r>
    </w:p>
    <w:p w14:paraId="0786168D" w14:textId="77777777" w:rsidR="007F66A8" w:rsidRPr="007F66A8" w:rsidRDefault="007F66A8" w:rsidP="007F66A8">
      <w:pPr>
        <w:rPr>
          <w:sz w:val="32"/>
          <w:szCs w:val="32"/>
        </w:rPr>
      </w:pPr>
    </w:p>
    <w:p w14:paraId="3E1BDE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HR-TEST</w:t>
      </w:r>
    </w:p>
    <w:p w14:paraId="4E2C7AA7" w14:textId="77777777" w:rsidR="007F66A8" w:rsidRPr="007F66A8" w:rsidRDefault="007F66A8" w:rsidP="007F66A8">
      <w:pPr>
        <w:rPr>
          <w:sz w:val="32"/>
          <w:szCs w:val="32"/>
        </w:rPr>
      </w:pPr>
    </w:p>
    <w:p w14:paraId="1B6A3F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HR-PROD</w:t>
      </w:r>
    </w:p>
    <w:p w14:paraId="5611C0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515E467">
          <v:rect id="_x0000_i4882" style="width:0;height:1.5pt" o:hralign="center" o:hrstd="t" o:hr="t" fillcolor="#a0a0a0" stroked="f"/>
        </w:pict>
      </w:r>
    </w:p>
    <w:p w14:paraId="0213BE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279. Apps</w:t>
      </w:r>
    </w:p>
    <w:p w14:paraId="4A6DFB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— Employee Leave</w:t>
      </w:r>
    </w:p>
    <w:p w14:paraId="784B63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3E7FDA3">
          <v:rect id="_x0000_i4883" style="width:0;height:1.5pt" o:hralign="center" o:hrstd="t" o:hr="t" fillcolor="#a0a0a0" stroked="f"/>
        </w:pict>
      </w:r>
    </w:p>
    <w:p w14:paraId="7F3B7D2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280. Flows</w:t>
      </w:r>
    </w:p>
    <w:p w14:paraId="283DEA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Leave — Submitted — Manager Approval</w:t>
      </w:r>
    </w:p>
    <w:p w14:paraId="6A4B08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5FA353A">
          <v:rect id="_x0000_i4884" style="width:0;height:1.5pt" o:hralign="center" o:hrstd="t" o:hr="t" fillcolor="#a0a0a0" stroked="f"/>
        </w:pict>
      </w:r>
    </w:p>
    <w:p w14:paraId="5B7F651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281. Custom Connector</w:t>
      </w:r>
    </w:p>
    <w:p w14:paraId="4156AC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ProcurementAPI</w:t>
      </w:r>
    </w:p>
    <w:p w14:paraId="3536C9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AD8B1D5">
          <v:rect id="_x0000_i4885" style="width:0;height:1.5pt" o:hralign="center" o:hrstd="t" o:hr="t" fillcolor="#a0a0a0" stroked="f"/>
        </w:pict>
      </w:r>
    </w:p>
    <w:p w14:paraId="11DAA6A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282. Why?</w:t>
      </w:r>
    </w:p>
    <w:p w14:paraId="0C3739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Names should reveal:</w:t>
      </w:r>
    </w:p>
    <w:p w14:paraId="3D9CCA2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Purpose.</w:t>
      </w:r>
    </w:p>
    <w:p w14:paraId="430536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62B2853">
          <v:rect id="_x0000_i4886" style="width:0;height:1.5pt" o:hralign="center" o:hrstd="t" o:hr="t" fillcolor="#a0a0a0" stroked="f"/>
        </w:pict>
      </w:r>
    </w:p>
    <w:p w14:paraId="3A144C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BS — RESOURCE DESCRIPTION STANDARD</w:t>
      </w:r>
    </w:p>
    <w:p w14:paraId="37C70E1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283. Every Production Asset</w:t>
      </w:r>
    </w:p>
    <w:p w14:paraId="6A75129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have description including:</w:t>
      </w:r>
    </w:p>
    <w:p w14:paraId="2856796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</w:t>
      </w:r>
    </w:p>
    <w:p w14:paraId="187C42C1" w14:textId="77777777" w:rsidR="007F66A8" w:rsidRPr="007F66A8" w:rsidRDefault="007F66A8" w:rsidP="007F66A8">
      <w:pPr>
        <w:rPr>
          <w:sz w:val="32"/>
          <w:szCs w:val="32"/>
        </w:rPr>
      </w:pPr>
    </w:p>
    <w:p w14:paraId="7219B3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</w:t>
      </w:r>
    </w:p>
    <w:p w14:paraId="5F16FA22" w14:textId="77777777" w:rsidR="007F66A8" w:rsidRPr="007F66A8" w:rsidRDefault="007F66A8" w:rsidP="007F66A8">
      <w:pPr>
        <w:rPr>
          <w:sz w:val="32"/>
          <w:szCs w:val="32"/>
        </w:rPr>
      </w:pPr>
    </w:p>
    <w:p w14:paraId="0F86CF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process</w:t>
      </w:r>
    </w:p>
    <w:p w14:paraId="41C50A97" w14:textId="77777777" w:rsidR="007F66A8" w:rsidRPr="007F66A8" w:rsidRDefault="007F66A8" w:rsidP="007F66A8">
      <w:pPr>
        <w:rPr>
          <w:sz w:val="32"/>
          <w:szCs w:val="32"/>
        </w:rPr>
      </w:pPr>
    </w:p>
    <w:p w14:paraId="3F3428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Dependencies</w:t>
      </w:r>
    </w:p>
    <w:p w14:paraId="4EFE1629" w14:textId="77777777" w:rsidR="007F66A8" w:rsidRPr="007F66A8" w:rsidRDefault="007F66A8" w:rsidP="007F66A8">
      <w:pPr>
        <w:rPr>
          <w:sz w:val="32"/>
          <w:szCs w:val="32"/>
        </w:rPr>
      </w:pPr>
    </w:p>
    <w:p w14:paraId="04A505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information</w:t>
      </w:r>
    </w:p>
    <w:p w14:paraId="49D3BA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where supported.</w:t>
      </w:r>
    </w:p>
    <w:p w14:paraId="5AAE97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0B6BA04">
          <v:rect id="_x0000_i4887" style="width:0;height:1.5pt" o:hralign="center" o:hrstd="t" o:hr="t" fillcolor="#a0a0a0" stroked="f"/>
        </w:pict>
      </w:r>
    </w:p>
    <w:p w14:paraId="76FA033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BT — CONNECTION GOVERNANCE</w:t>
      </w:r>
    </w:p>
    <w:p w14:paraId="70598DB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284. Connections</w:t>
      </w:r>
    </w:p>
    <w:p w14:paraId="369ED6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contain:</w:t>
      </w:r>
    </w:p>
    <w:p w14:paraId="0687E8C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Credentials/access context.</w:t>
      </w:r>
    </w:p>
    <w:p w14:paraId="26F9EB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D0AF854">
          <v:rect id="_x0000_i4888" style="width:0;height:1.5pt" o:hralign="center" o:hrstd="t" o:hr="t" fillcolor="#a0a0a0" stroked="f"/>
        </w:pict>
      </w:r>
    </w:p>
    <w:p w14:paraId="5CCCFCE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285. Production</w:t>
      </w:r>
    </w:p>
    <w:p w14:paraId="3F0EC4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 not depend unnecessarily on:</w:t>
      </w:r>
    </w:p>
    <w:p w14:paraId="348788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Maker's personal Connection.</w:t>
      </w:r>
    </w:p>
    <w:p w14:paraId="4E9D8D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8E5964B">
          <v:rect id="_x0000_i4889" style="width:0;height:1.5pt" o:hralign="center" o:hrstd="t" o:hr="t" fillcolor="#a0a0a0" stroked="f"/>
        </w:pict>
      </w:r>
    </w:p>
    <w:p w14:paraId="0D37E23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286. Review</w:t>
      </w:r>
    </w:p>
    <w:p w14:paraId="33EF2D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owns connection?</w:t>
      </w:r>
    </w:p>
    <w:p w14:paraId="79BD0409" w14:textId="77777777" w:rsidR="007F66A8" w:rsidRPr="007F66A8" w:rsidRDefault="007F66A8" w:rsidP="007F66A8">
      <w:pPr>
        <w:rPr>
          <w:sz w:val="32"/>
          <w:szCs w:val="32"/>
        </w:rPr>
      </w:pPr>
    </w:p>
    <w:p w14:paraId="6350C3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permissions?</w:t>
      </w:r>
    </w:p>
    <w:p w14:paraId="2C57DE9B" w14:textId="77777777" w:rsidR="007F66A8" w:rsidRPr="007F66A8" w:rsidRDefault="007F66A8" w:rsidP="007F66A8">
      <w:pPr>
        <w:rPr>
          <w:sz w:val="32"/>
          <w:szCs w:val="32"/>
        </w:rPr>
      </w:pPr>
    </w:p>
    <w:p w14:paraId="4203B7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What happens if password changes?</w:t>
      </w:r>
    </w:p>
    <w:p w14:paraId="23933AC8" w14:textId="77777777" w:rsidR="007F66A8" w:rsidRPr="007F66A8" w:rsidRDefault="007F66A8" w:rsidP="007F66A8">
      <w:pPr>
        <w:rPr>
          <w:sz w:val="32"/>
          <w:szCs w:val="32"/>
        </w:rPr>
      </w:pPr>
    </w:p>
    <w:p w14:paraId="6242CD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happens if employee leaves?</w:t>
      </w:r>
    </w:p>
    <w:p w14:paraId="37C6B6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AC384AD">
          <v:rect id="_x0000_i4890" style="width:0;height:1.5pt" o:hralign="center" o:hrstd="t" o:hr="t" fillcolor="#a0a0a0" stroked="f"/>
        </w:pict>
      </w:r>
    </w:p>
    <w:p w14:paraId="5D42139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BU — SHARED CONNECTION RISK</w:t>
      </w:r>
    </w:p>
    <w:p w14:paraId="4AF67B0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287. Don't Give</w:t>
      </w:r>
    </w:p>
    <w:p w14:paraId="6CDA4F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Highly privileged connection to:</w:t>
      </w:r>
    </w:p>
    <w:p w14:paraId="0E2D7A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Every maker.</w:t>
      </w:r>
    </w:p>
    <w:p w14:paraId="01C818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9C5BAFD">
          <v:rect id="_x0000_i4891" style="width:0;height:1.5pt" o:hralign="center" o:hrstd="t" o:hr="t" fillcolor="#a0a0a0" stroked="f"/>
        </w:pict>
      </w:r>
    </w:p>
    <w:p w14:paraId="7467E99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288. Example</w:t>
      </w:r>
    </w:p>
    <w:p w14:paraId="5179DF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SQL Connection has:</w:t>
      </w:r>
    </w:p>
    <w:p w14:paraId="4B6F4E0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Database Admin.</w:t>
      </w:r>
    </w:p>
    <w:p w14:paraId="0811BEB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 only needs:</w:t>
      </w:r>
    </w:p>
    <w:p w14:paraId="2BCD0C6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Read Orders.</w:t>
      </w:r>
    </w:p>
    <w:p w14:paraId="74609F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Excessive privilege.</w:t>
      </w:r>
    </w:p>
    <w:p w14:paraId="39DACA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1A34317">
          <v:rect id="_x0000_i4892" style="width:0;height:1.5pt" o:hralign="center" o:hrstd="t" o:hr="t" fillcolor="#a0a0a0" stroked="f"/>
        </w:pict>
      </w:r>
    </w:p>
    <w:p w14:paraId="1989077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289. Apply</w:t>
      </w:r>
    </w:p>
    <w:p w14:paraId="38F031E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Least privilege.</w:t>
      </w:r>
    </w:p>
    <w:p w14:paraId="71B744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F51B89F">
          <v:rect id="_x0000_i4893" style="width:0;height:1.5pt" o:hralign="center" o:hrstd="t" o:hr="t" fillcolor="#a0a0a0" stroked="f"/>
        </w:pict>
      </w:r>
    </w:p>
    <w:p w14:paraId="1EC458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BV — CUSTOM CONNECTOR REVIEW TEMPLATE</w:t>
      </w:r>
    </w:p>
    <w:p w14:paraId="6D9447D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290. Connector Name</w:t>
      </w:r>
    </w:p>
    <w:p w14:paraId="6C9542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ProcurementAPI</w:t>
      </w:r>
    </w:p>
    <w:p w14:paraId="351873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7D24A1D8">
          <v:rect id="_x0000_i4894" style="width:0;height:1.5pt" o:hralign="center" o:hrstd="t" o:hr="t" fillcolor="#a0a0a0" stroked="f"/>
        </w:pict>
      </w:r>
    </w:p>
    <w:p w14:paraId="060142F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291. Owner</w:t>
      </w:r>
    </w:p>
    <w:p w14:paraId="797391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Integration Team</w:t>
      </w:r>
    </w:p>
    <w:p w14:paraId="61B1AC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61E5DE">
          <v:rect id="_x0000_i4895" style="width:0;height:1.5pt" o:hralign="center" o:hrstd="t" o:hr="t" fillcolor="#a0a0a0" stroked="f"/>
        </w:pict>
      </w:r>
    </w:p>
    <w:p w14:paraId="78234EA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292. Host</w:t>
      </w:r>
    </w:p>
    <w:p w14:paraId="7D8D899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api.company.example</w:t>
      </w:r>
    </w:p>
    <w:p w14:paraId="39E4BB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3BC15A5">
          <v:rect id="_x0000_i4896" style="width:0;height:1.5pt" o:hralign="center" o:hrstd="t" o:hr="t" fillcolor="#a0a0a0" stroked="f"/>
        </w:pict>
      </w:r>
    </w:p>
    <w:p w14:paraId="16F90BC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293. Authentication</w:t>
      </w:r>
    </w:p>
    <w:p w14:paraId="6B452C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Microsoft Entra ID</w:t>
      </w:r>
    </w:p>
    <w:p w14:paraId="57D782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9723ED">
          <v:rect id="_x0000_i4897" style="width:0;height:1.5pt" o:hralign="center" o:hrstd="t" o:hr="t" fillcolor="#a0a0a0" stroked="f"/>
        </w:pict>
      </w:r>
    </w:p>
    <w:p w14:paraId="01C70AE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294. Data Classification</w:t>
      </w:r>
    </w:p>
    <w:p w14:paraId="4BF91D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Confidential Business Data</w:t>
      </w:r>
    </w:p>
    <w:p w14:paraId="2EEC8C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49F6EE">
          <v:rect id="_x0000_i4898" style="width:0;height:1.5pt" o:hralign="center" o:hrstd="t" o:hr="t" fillcolor="#a0a0a0" stroked="f"/>
        </w:pict>
      </w:r>
    </w:p>
    <w:p w14:paraId="43DA61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295. Operations</w:t>
      </w:r>
    </w:p>
    <w:p w14:paraId="2BD4E9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Get Vendor</w:t>
      </w:r>
    </w:p>
    <w:p w14:paraId="2220C51C" w14:textId="77777777" w:rsidR="007F66A8" w:rsidRPr="007F66A8" w:rsidRDefault="007F66A8" w:rsidP="007F66A8">
      <w:pPr>
        <w:rPr>
          <w:sz w:val="32"/>
          <w:szCs w:val="32"/>
        </w:rPr>
      </w:pPr>
    </w:p>
    <w:p w14:paraId="5E3679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 Purchase Request</w:t>
      </w:r>
    </w:p>
    <w:p w14:paraId="6AEE2A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692D0A9">
          <v:rect id="_x0000_i4899" style="width:0;height:1.5pt" o:hralign="center" o:hrstd="t" o:hr="t" fillcolor="#a0a0a0" stroked="f"/>
        </w:pict>
      </w:r>
    </w:p>
    <w:p w14:paraId="4DDE0C8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296. Write Operations</w:t>
      </w:r>
    </w:p>
    <w:p w14:paraId="5A92B5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Require:</w:t>
      </w:r>
    </w:p>
    <w:p w14:paraId="494C231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Additional review.</w:t>
      </w:r>
    </w:p>
    <w:p w14:paraId="08EAF1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95B8F9B">
          <v:rect id="_x0000_i4900" style="width:0;height:1.5pt" o:hralign="center" o:hrstd="t" o:hr="t" fillcolor="#a0a0a0" stroked="f"/>
        </w:pict>
      </w:r>
    </w:p>
    <w:p w14:paraId="3845C51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BW — AGENT GOVERNANCE</w:t>
      </w:r>
    </w:p>
    <w:p w14:paraId="67A72EB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297. Agents Add New Governance Questions</w:t>
      </w:r>
    </w:p>
    <w:p w14:paraId="13B80C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knowledge can Agent access?</w:t>
      </w:r>
    </w:p>
    <w:p w14:paraId="16B62C2D" w14:textId="77777777" w:rsidR="007F66A8" w:rsidRPr="007F66A8" w:rsidRDefault="007F66A8" w:rsidP="007F66A8">
      <w:pPr>
        <w:rPr>
          <w:sz w:val="32"/>
          <w:szCs w:val="32"/>
        </w:rPr>
      </w:pPr>
    </w:p>
    <w:p w14:paraId="65C97A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Tools can it run?</w:t>
      </w:r>
    </w:p>
    <w:p w14:paraId="7D6153FB" w14:textId="77777777" w:rsidR="007F66A8" w:rsidRPr="007F66A8" w:rsidRDefault="007F66A8" w:rsidP="007F66A8">
      <w:pPr>
        <w:rPr>
          <w:sz w:val="32"/>
          <w:szCs w:val="32"/>
        </w:rPr>
      </w:pPr>
    </w:p>
    <w:p w14:paraId="19DFCE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it write business data?</w:t>
      </w:r>
    </w:p>
    <w:p w14:paraId="3A01EA54" w14:textId="77777777" w:rsidR="007F66A8" w:rsidRPr="007F66A8" w:rsidRDefault="007F66A8" w:rsidP="007F66A8">
      <w:pPr>
        <w:rPr>
          <w:sz w:val="32"/>
          <w:szCs w:val="32"/>
        </w:rPr>
      </w:pPr>
    </w:p>
    <w:p w14:paraId="76876C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identity is used?</w:t>
      </w:r>
    </w:p>
    <w:p w14:paraId="445D88B0" w14:textId="77777777" w:rsidR="007F66A8" w:rsidRPr="007F66A8" w:rsidRDefault="007F66A8" w:rsidP="007F66A8">
      <w:pPr>
        <w:rPr>
          <w:sz w:val="32"/>
          <w:szCs w:val="32"/>
        </w:rPr>
      </w:pPr>
    </w:p>
    <w:p w14:paraId="5351AB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Are conversations monitored?</w:t>
      </w:r>
    </w:p>
    <w:p w14:paraId="7F394FA2" w14:textId="77777777" w:rsidR="007F66A8" w:rsidRPr="007F66A8" w:rsidRDefault="007F66A8" w:rsidP="007F66A8">
      <w:pPr>
        <w:rPr>
          <w:sz w:val="32"/>
          <w:szCs w:val="32"/>
        </w:rPr>
      </w:pPr>
    </w:p>
    <w:p w14:paraId="54B0EA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channels are enabled?</w:t>
      </w:r>
    </w:p>
    <w:p w14:paraId="221FD7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8A0E73A">
          <v:rect id="_x0000_i4901" style="width:0;height:1.5pt" o:hralign="center" o:hrstd="t" o:hr="t" fillcolor="#a0a0a0" stroked="f"/>
        </w:pict>
      </w:r>
    </w:p>
    <w:p w14:paraId="3AA40E7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298. From Day 24</w:t>
      </w:r>
    </w:p>
    <w:p w14:paraId="42CC4D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Tool is:</w:t>
      </w:r>
    </w:p>
    <w:p w14:paraId="32C9699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Capability.</w:t>
      </w:r>
    </w:p>
    <w:p w14:paraId="73E436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must approve:</w:t>
      </w:r>
    </w:p>
    <w:p w14:paraId="1516F66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High-impact Tools.</w:t>
      </w:r>
    </w:p>
    <w:p w14:paraId="2CF742D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FD38591">
          <v:rect id="_x0000_i4902" style="width:0;height:1.5pt" o:hralign="center" o:hrstd="t" o:hr="t" fillcolor="#a0a0a0" stroked="f"/>
        </w:pict>
      </w:r>
    </w:p>
    <w:p w14:paraId="24CC8D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BX — POWER PAGES GOVERNANCE</w:t>
      </w:r>
    </w:p>
    <w:p w14:paraId="566E543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299. External Site</w:t>
      </w:r>
    </w:p>
    <w:p w14:paraId="61A140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Needs:</w:t>
      </w:r>
    </w:p>
    <w:p w14:paraId="0228172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Identity</w:t>
      </w:r>
    </w:p>
    <w:p w14:paraId="570C0E79" w14:textId="77777777" w:rsidR="007F66A8" w:rsidRPr="007F66A8" w:rsidRDefault="007F66A8" w:rsidP="007F66A8">
      <w:pPr>
        <w:rPr>
          <w:sz w:val="32"/>
          <w:szCs w:val="32"/>
        </w:rPr>
      </w:pPr>
    </w:p>
    <w:p w14:paraId="04942E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Table permissions</w:t>
      </w:r>
    </w:p>
    <w:p w14:paraId="43D135DD" w14:textId="77777777" w:rsidR="007F66A8" w:rsidRPr="007F66A8" w:rsidRDefault="007F66A8" w:rsidP="007F66A8">
      <w:pPr>
        <w:rPr>
          <w:sz w:val="32"/>
          <w:szCs w:val="32"/>
        </w:rPr>
      </w:pPr>
    </w:p>
    <w:p w14:paraId="4C0C44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Privacy</w:t>
      </w:r>
    </w:p>
    <w:p w14:paraId="0D9EDF4A" w14:textId="77777777" w:rsidR="007F66A8" w:rsidRPr="007F66A8" w:rsidRDefault="007F66A8" w:rsidP="007F66A8">
      <w:pPr>
        <w:rPr>
          <w:sz w:val="32"/>
          <w:szCs w:val="32"/>
        </w:rPr>
      </w:pPr>
    </w:p>
    <w:p w14:paraId="22E8D4E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Public exposure review</w:t>
      </w:r>
    </w:p>
    <w:p w14:paraId="593D6708" w14:textId="77777777" w:rsidR="007F66A8" w:rsidRPr="007F66A8" w:rsidRDefault="007F66A8" w:rsidP="007F66A8">
      <w:pPr>
        <w:rPr>
          <w:sz w:val="32"/>
          <w:szCs w:val="32"/>
        </w:rPr>
      </w:pPr>
    </w:p>
    <w:p w14:paraId="23A67D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testing</w:t>
      </w:r>
    </w:p>
    <w:p w14:paraId="4518C2E0" w14:textId="77777777" w:rsidR="007F66A8" w:rsidRPr="007F66A8" w:rsidRDefault="007F66A8" w:rsidP="007F66A8">
      <w:pPr>
        <w:rPr>
          <w:sz w:val="32"/>
          <w:szCs w:val="32"/>
        </w:rPr>
      </w:pPr>
    </w:p>
    <w:p w14:paraId="61F8F3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</w:t>
      </w:r>
    </w:p>
    <w:p w14:paraId="269208BB" w14:textId="77777777" w:rsidR="007F66A8" w:rsidRPr="007F66A8" w:rsidRDefault="007F66A8" w:rsidP="007F66A8">
      <w:pPr>
        <w:rPr>
          <w:sz w:val="32"/>
          <w:szCs w:val="32"/>
        </w:rPr>
      </w:pPr>
    </w:p>
    <w:p w14:paraId="4B65A5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1597A3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0B80249">
          <v:rect id="_x0000_i4903" style="width:0;height:1.5pt" o:hralign="center" o:hrstd="t" o:hr="t" fillcolor="#a0a0a0" stroked="f"/>
        </w:pict>
      </w:r>
    </w:p>
    <w:p w14:paraId="755C34D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300. Power Pages Site</w:t>
      </w:r>
    </w:p>
    <w:p w14:paraId="6D64E6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not be published externally simply because:</w:t>
      </w:r>
    </w:p>
    <w:p w14:paraId="52EFF7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Maker clicked Go Live.</w:t>
      </w:r>
    </w:p>
    <w:p w14:paraId="5AEDCA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E3C990A">
          <v:rect id="_x0000_i4904" style="width:0;height:1.5pt" o:hralign="center" o:hrstd="t" o:hr="t" fillcolor="#a0a0a0" stroked="f"/>
        </w:pict>
      </w:r>
    </w:p>
    <w:p w14:paraId="6F83AE5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BY — POWER BI GOVERNANCE</w:t>
      </w:r>
    </w:p>
    <w:p w14:paraId="29C5669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301. Analytics Needs</w:t>
      </w:r>
    </w:p>
    <w:p w14:paraId="14FCFD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ownership</w:t>
      </w:r>
    </w:p>
    <w:p w14:paraId="48899724" w14:textId="77777777" w:rsidR="007F66A8" w:rsidRPr="007F66A8" w:rsidRDefault="007F66A8" w:rsidP="007F66A8">
      <w:pPr>
        <w:rPr>
          <w:sz w:val="32"/>
          <w:szCs w:val="32"/>
        </w:rPr>
      </w:pPr>
    </w:p>
    <w:p w14:paraId="61781A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Workspace strategy</w:t>
      </w:r>
    </w:p>
    <w:p w14:paraId="57929D86" w14:textId="77777777" w:rsidR="007F66A8" w:rsidRPr="007F66A8" w:rsidRDefault="007F66A8" w:rsidP="007F66A8">
      <w:pPr>
        <w:rPr>
          <w:sz w:val="32"/>
          <w:szCs w:val="32"/>
        </w:rPr>
      </w:pPr>
    </w:p>
    <w:p w14:paraId="2EB20C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Semantic model ownership</w:t>
      </w:r>
    </w:p>
    <w:p w14:paraId="7FA795FF" w14:textId="77777777" w:rsidR="007F66A8" w:rsidRPr="007F66A8" w:rsidRDefault="007F66A8" w:rsidP="007F66A8">
      <w:pPr>
        <w:rPr>
          <w:sz w:val="32"/>
          <w:szCs w:val="32"/>
        </w:rPr>
      </w:pPr>
    </w:p>
    <w:p w14:paraId="5B3262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</w:t>
      </w:r>
    </w:p>
    <w:p w14:paraId="36E79344" w14:textId="77777777" w:rsidR="007F66A8" w:rsidRPr="007F66A8" w:rsidRDefault="007F66A8" w:rsidP="007F66A8">
      <w:pPr>
        <w:rPr>
          <w:sz w:val="32"/>
          <w:szCs w:val="32"/>
        </w:rPr>
      </w:pPr>
    </w:p>
    <w:p w14:paraId="6D0960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Refresh monitoring</w:t>
      </w:r>
    </w:p>
    <w:p w14:paraId="1BCEF045" w14:textId="77777777" w:rsidR="007F66A8" w:rsidRPr="007F66A8" w:rsidRDefault="007F66A8" w:rsidP="007F66A8">
      <w:pPr>
        <w:rPr>
          <w:sz w:val="32"/>
          <w:szCs w:val="32"/>
        </w:rPr>
      </w:pPr>
    </w:p>
    <w:p w14:paraId="6CE440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 data controls</w:t>
      </w:r>
    </w:p>
    <w:p w14:paraId="0B926D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5C7EB79">
          <v:rect id="_x0000_i4905" style="width:0;height:1.5pt" o:hralign="center" o:hrstd="t" o:hr="t" fillcolor="#a0a0a0" stroked="f"/>
        </w:pict>
      </w:r>
    </w:p>
    <w:p w14:paraId="0B820E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302. Governance Must Span</w:t>
      </w:r>
    </w:p>
    <w:p w14:paraId="1761A8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The whole Platform.</w:t>
      </w:r>
    </w:p>
    <w:p w14:paraId="189B03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only:</w:t>
      </w:r>
    </w:p>
    <w:p w14:paraId="0DDFAA0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Canvas Apps.</w:t>
      </w:r>
    </w:p>
    <w:p w14:paraId="588A3C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1A16ECD">
          <v:rect id="_x0000_i4906" style="width:0;height:1.5pt" o:hralign="center" o:hrstd="t" o:hr="t" fillcolor="#a0a0a0" stroked="f"/>
        </w:pict>
      </w:r>
    </w:p>
    <w:p w14:paraId="4A3F438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BZ — GOVERNANCE MATRIX</w:t>
      </w:r>
    </w:p>
    <w:p w14:paraId="780D79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303.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5096"/>
      </w:tblGrid>
      <w:tr w:rsidR="007F66A8" w:rsidRPr="007F66A8" w14:paraId="3EC57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1F188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7CBC15A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Primary Governance Concern</w:t>
            </w:r>
          </w:p>
        </w:tc>
      </w:tr>
      <w:tr w:rsidR="007F66A8" w:rsidRPr="007F66A8" w14:paraId="78D6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3B6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Power Apps</w:t>
            </w:r>
          </w:p>
        </w:tc>
        <w:tc>
          <w:tcPr>
            <w:tcW w:w="0" w:type="auto"/>
            <w:vAlign w:val="center"/>
            <w:hideMark/>
          </w:tcPr>
          <w:p w14:paraId="12198A2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Sharing, data, ALM</w:t>
            </w:r>
          </w:p>
        </w:tc>
      </w:tr>
      <w:tr w:rsidR="007F66A8" w:rsidRPr="007F66A8" w14:paraId="2D56A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8FE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52B2B85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Connections, ownership, failures</w:t>
            </w:r>
          </w:p>
        </w:tc>
      </w:tr>
      <w:tr w:rsidR="007F66A8" w:rsidRPr="007F66A8" w14:paraId="3381E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1A6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lastRenderedPageBreak/>
              <w:t>Power BI</w:t>
            </w:r>
          </w:p>
        </w:tc>
        <w:tc>
          <w:tcPr>
            <w:tcW w:w="0" w:type="auto"/>
            <w:vAlign w:val="center"/>
            <w:hideMark/>
          </w:tcPr>
          <w:p w14:paraId="0014A81C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Sharing, semantic models, refresh</w:t>
            </w:r>
          </w:p>
        </w:tc>
      </w:tr>
      <w:tr w:rsidR="007F66A8" w:rsidRPr="007F66A8" w14:paraId="34163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CE1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Power Pages</w:t>
            </w:r>
          </w:p>
        </w:tc>
        <w:tc>
          <w:tcPr>
            <w:tcW w:w="0" w:type="auto"/>
            <w:vAlign w:val="center"/>
            <w:hideMark/>
          </w:tcPr>
          <w:p w14:paraId="698BD27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External access, privacy, security</w:t>
            </w:r>
          </w:p>
        </w:tc>
      </w:tr>
      <w:tr w:rsidR="007F66A8" w:rsidRPr="007F66A8" w14:paraId="303F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347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Copilot Studio</w:t>
            </w:r>
          </w:p>
        </w:tc>
        <w:tc>
          <w:tcPr>
            <w:tcW w:w="0" w:type="auto"/>
            <w:vAlign w:val="center"/>
            <w:hideMark/>
          </w:tcPr>
          <w:p w14:paraId="32A99ED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Knowledge, Tools, channels</w:t>
            </w:r>
          </w:p>
        </w:tc>
      </w:tr>
      <w:tr w:rsidR="007F66A8" w:rsidRPr="007F66A8" w14:paraId="62D5B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40D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Custom Connectors</w:t>
            </w:r>
          </w:p>
        </w:tc>
        <w:tc>
          <w:tcPr>
            <w:tcW w:w="0" w:type="auto"/>
            <w:vAlign w:val="center"/>
            <w:hideMark/>
          </w:tcPr>
          <w:p w14:paraId="64065AC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API/security/data movement</w:t>
            </w:r>
          </w:p>
        </w:tc>
      </w:tr>
    </w:tbl>
    <w:p w14:paraId="3B4D5C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249340">
          <v:rect id="_x0000_i4907" style="width:0;height:1.5pt" o:hralign="center" o:hrstd="t" o:hr="t" fillcolor="#a0a0a0" stroked="f"/>
        </w:pict>
      </w:r>
    </w:p>
    <w:p w14:paraId="21F4DD4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CA — GOVERNANCE MATURITY</w:t>
      </w:r>
    </w:p>
    <w:p w14:paraId="49D8D8C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304. Level 1 — Unmanaged</w:t>
      </w:r>
    </w:p>
    <w:p w14:paraId="1F0261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Anyone builds anywhere</w:t>
      </w:r>
    </w:p>
    <w:p w14:paraId="39503B1B" w14:textId="77777777" w:rsidR="007F66A8" w:rsidRPr="007F66A8" w:rsidRDefault="007F66A8" w:rsidP="007F66A8">
      <w:pPr>
        <w:rPr>
          <w:sz w:val="32"/>
          <w:szCs w:val="32"/>
        </w:rPr>
      </w:pPr>
    </w:p>
    <w:p w14:paraId="55F849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Data Policies</w:t>
      </w:r>
    </w:p>
    <w:p w14:paraId="311C69C4" w14:textId="77777777" w:rsidR="007F66A8" w:rsidRPr="007F66A8" w:rsidRDefault="007F66A8" w:rsidP="007F66A8">
      <w:pPr>
        <w:rPr>
          <w:sz w:val="32"/>
          <w:szCs w:val="32"/>
        </w:rPr>
      </w:pPr>
    </w:p>
    <w:p w14:paraId="2A1247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inventory</w:t>
      </w:r>
    </w:p>
    <w:p w14:paraId="1A5EA3D2" w14:textId="77777777" w:rsidR="007F66A8" w:rsidRPr="007F66A8" w:rsidRDefault="007F66A8" w:rsidP="007F66A8">
      <w:pPr>
        <w:rPr>
          <w:sz w:val="32"/>
          <w:szCs w:val="32"/>
        </w:rPr>
      </w:pPr>
    </w:p>
    <w:p w14:paraId="3BBF7C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standards</w:t>
      </w:r>
    </w:p>
    <w:p w14:paraId="3C223E00" w14:textId="77777777" w:rsidR="007F66A8" w:rsidRPr="007F66A8" w:rsidRDefault="007F66A8" w:rsidP="007F66A8">
      <w:pPr>
        <w:rPr>
          <w:sz w:val="32"/>
          <w:szCs w:val="32"/>
        </w:rPr>
      </w:pPr>
    </w:p>
    <w:p w14:paraId="08B154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ownership</w:t>
      </w:r>
    </w:p>
    <w:p w14:paraId="160FFF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B31E3ED">
          <v:rect id="_x0000_i4908" style="width:0;height:1.5pt" o:hralign="center" o:hrstd="t" o:hr="t" fillcolor="#a0a0a0" stroked="f"/>
        </w:pict>
      </w:r>
    </w:p>
    <w:p w14:paraId="7ED4B9C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305. Level 2 — Reactive</w:t>
      </w:r>
    </w:p>
    <w:p w14:paraId="41E704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Problems discovered after they happen</w:t>
      </w:r>
    </w:p>
    <w:p w14:paraId="56B7630F" w14:textId="77777777" w:rsidR="007F66A8" w:rsidRPr="007F66A8" w:rsidRDefault="007F66A8" w:rsidP="007F66A8">
      <w:pPr>
        <w:rPr>
          <w:sz w:val="32"/>
          <w:szCs w:val="32"/>
        </w:rPr>
      </w:pPr>
    </w:p>
    <w:p w14:paraId="546007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Manual cleanup</w:t>
      </w:r>
    </w:p>
    <w:p w14:paraId="0313276E" w14:textId="77777777" w:rsidR="007F66A8" w:rsidRPr="007F66A8" w:rsidRDefault="007F66A8" w:rsidP="007F66A8">
      <w:pPr>
        <w:rPr>
          <w:sz w:val="32"/>
          <w:szCs w:val="32"/>
        </w:rPr>
      </w:pPr>
    </w:p>
    <w:p w14:paraId="10DC67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Basic admin controls</w:t>
      </w:r>
    </w:p>
    <w:p w14:paraId="727D55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401E797">
          <v:rect id="_x0000_i4909" style="width:0;height:1.5pt" o:hralign="center" o:hrstd="t" o:hr="t" fillcolor="#a0a0a0" stroked="f"/>
        </w:pict>
      </w:r>
    </w:p>
    <w:p w14:paraId="4D4EB8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306. Level 3 — Defined</w:t>
      </w:r>
    </w:p>
    <w:p w14:paraId="600FCB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strategy</w:t>
      </w:r>
    </w:p>
    <w:p w14:paraId="59044A03" w14:textId="77777777" w:rsidR="007F66A8" w:rsidRPr="007F66A8" w:rsidRDefault="007F66A8" w:rsidP="007F66A8">
      <w:pPr>
        <w:rPr>
          <w:sz w:val="32"/>
          <w:szCs w:val="32"/>
        </w:rPr>
      </w:pPr>
    </w:p>
    <w:p w14:paraId="149843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</w:t>
      </w:r>
    </w:p>
    <w:p w14:paraId="3060CEB3" w14:textId="77777777" w:rsidR="007F66A8" w:rsidRPr="007F66A8" w:rsidRDefault="007F66A8" w:rsidP="007F66A8">
      <w:pPr>
        <w:rPr>
          <w:sz w:val="32"/>
          <w:szCs w:val="32"/>
        </w:rPr>
      </w:pPr>
    </w:p>
    <w:p w14:paraId="0CE671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process</w:t>
      </w:r>
    </w:p>
    <w:p w14:paraId="7FA7EDCE" w14:textId="77777777" w:rsidR="007F66A8" w:rsidRPr="007F66A8" w:rsidRDefault="007F66A8" w:rsidP="007F66A8">
      <w:pPr>
        <w:rPr>
          <w:sz w:val="32"/>
          <w:szCs w:val="32"/>
        </w:rPr>
      </w:pPr>
    </w:p>
    <w:p w14:paraId="685AE41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</w:t>
      </w:r>
    </w:p>
    <w:p w14:paraId="01EDCBC9" w14:textId="77777777" w:rsidR="007F66A8" w:rsidRPr="007F66A8" w:rsidRDefault="007F66A8" w:rsidP="007F66A8">
      <w:pPr>
        <w:rPr>
          <w:sz w:val="32"/>
          <w:szCs w:val="32"/>
        </w:rPr>
      </w:pPr>
    </w:p>
    <w:p w14:paraId="1AAF87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Standards</w:t>
      </w:r>
    </w:p>
    <w:p w14:paraId="5AF4F7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81E8CA9">
          <v:rect id="_x0000_i4910" style="width:0;height:1.5pt" o:hralign="center" o:hrstd="t" o:hr="t" fillcolor="#a0a0a0" stroked="f"/>
        </w:pict>
      </w:r>
    </w:p>
    <w:p w14:paraId="02D173E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307. Level 4 — Managed</w:t>
      </w:r>
    </w:p>
    <w:p w14:paraId="3858B8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Environments</w:t>
      </w:r>
    </w:p>
    <w:p w14:paraId="3EB6F77B" w14:textId="77777777" w:rsidR="007F66A8" w:rsidRPr="007F66A8" w:rsidRDefault="007F66A8" w:rsidP="007F66A8">
      <w:pPr>
        <w:rPr>
          <w:sz w:val="32"/>
          <w:szCs w:val="32"/>
        </w:rPr>
      </w:pPr>
    </w:p>
    <w:p w14:paraId="0C40F4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Groups</w:t>
      </w:r>
    </w:p>
    <w:p w14:paraId="32E0D7FE" w14:textId="77777777" w:rsidR="007F66A8" w:rsidRPr="007F66A8" w:rsidRDefault="007F66A8" w:rsidP="007F66A8">
      <w:pPr>
        <w:rPr>
          <w:sz w:val="32"/>
          <w:szCs w:val="32"/>
        </w:rPr>
      </w:pPr>
    </w:p>
    <w:p w14:paraId="76CB09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Inventory</w:t>
      </w:r>
    </w:p>
    <w:p w14:paraId="663C7372" w14:textId="77777777" w:rsidR="007F66A8" w:rsidRPr="007F66A8" w:rsidRDefault="007F66A8" w:rsidP="007F66A8">
      <w:pPr>
        <w:rPr>
          <w:sz w:val="32"/>
          <w:szCs w:val="32"/>
        </w:rPr>
      </w:pPr>
    </w:p>
    <w:p w14:paraId="3825CB3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Monitoring</w:t>
      </w:r>
    </w:p>
    <w:p w14:paraId="1CF28914" w14:textId="77777777" w:rsidR="007F66A8" w:rsidRPr="007F66A8" w:rsidRDefault="007F66A8" w:rsidP="007F66A8">
      <w:pPr>
        <w:rPr>
          <w:sz w:val="32"/>
          <w:szCs w:val="32"/>
        </w:rPr>
      </w:pPr>
    </w:p>
    <w:p w14:paraId="1F8174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Automated governance</w:t>
      </w:r>
    </w:p>
    <w:p w14:paraId="44574B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06EC2A">
          <v:rect id="_x0000_i4911" style="width:0;height:1.5pt" o:hralign="center" o:hrstd="t" o:hr="t" fillcolor="#a0a0a0" stroked="f"/>
        </w:pict>
      </w:r>
    </w:p>
    <w:p w14:paraId="63FDD01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308. Level 5 — Optimized</w:t>
      </w:r>
    </w:p>
    <w:p w14:paraId="1B2498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Risk-based automation</w:t>
      </w:r>
    </w:p>
    <w:p w14:paraId="660DCFD7" w14:textId="77777777" w:rsidR="007F66A8" w:rsidRPr="007F66A8" w:rsidRDefault="007F66A8" w:rsidP="007F66A8">
      <w:pPr>
        <w:rPr>
          <w:sz w:val="32"/>
          <w:szCs w:val="32"/>
        </w:rPr>
      </w:pPr>
    </w:p>
    <w:p w14:paraId="3AEB52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Strong ALM</w:t>
      </w:r>
    </w:p>
    <w:p w14:paraId="70BD92B1" w14:textId="77777777" w:rsidR="007F66A8" w:rsidRPr="007F66A8" w:rsidRDefault="007F66A8" w:rsidP="007F66A8">
      <w:pPr>
        <w:rPr>
          <w:sz w:val="32"/>
          <w:szCs w:val="32"/>
        </w:rPr>
      </w:pPr>
    </w:p>
    <w:p w14:paraId="33B18F8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Metrics</w:t>
      </w:r>
    </w:p>
    <w:p w14:paraId="3DDC185E" w14:textId="77777777" w:rsidR="007F66A8" w:rsidRPr="007F66A8" w:rsidRDefault="007F66A8" w:rsidP="007F66A8">
      <w:pPr>
        <w:rPr>
          <w:sz w:val="32"/>
          <w:szCs w:val="32"/>
        </w:rPr>
      </w:pPr>
    </w:p>
    <w:p w14:paraId="3F9F9E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enablement</w:t>
      </w:r>
    </w:p>
    <w:p w14:paraId="69899743" w14:textId="77777777" w:rsidR="007F66A8" w:rsidRPr="007F66A8" w:rsidRDefault="007F66A8" w:rsidP="007F66A8">
      <w:pPr>
        <w:rPr>
          <w:sz w:val="32"/>
          <w:szCs w:val="32"/>
        </w:rPr>
      </w:pPr>
    </w:p>
    <w:p w14:paraId="5E7CDF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Continuous improvement</w:t>
      </w:r>
    </w:p>
    <w:p w14:paraId="779BC1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F9EC6A5">
          <v:rect id="_x0000_i4912" style="width:0;height:1.5pt" o:hralign="center" o:hrstd="t" o:hr="t" fillcolor="#a0a0a0" stroked="f"/>
        </w:pict>
      </w:r>
    </w:p>
    <w:p w14:paraId="2D56B8A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CB — GOVERNANCE METRICS</w:t>
      </w:r>
    </w:p>
    <w:p w14:paraId="72F68F7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309. Useful KPIs</w:t>
      </w:r>
    </w:p>
    <w:p w14:paraId="77E9EB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Number of active Apps</w:t>
      </w:r>
    </w:p>
    <w:p w14:paraId="6406B902" w14:textId="77777777" w:rsidR="007F66A8" w:rsidRPr="007F66A8" w:rsidRDefault="007F66A8" w:rsidP="007F66A8">
      <w:pPr>
        <w:rPr>
          <w:sz w:val="32"/>
          <w:szCs w:val="32"/>
        </w:rPr>
      </w:pPr>
    </w:p>
    <w:p w14:paraId="70F476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Number of business-critical Apps</w:t>
      </w:r>
    </w:p>
    <w:p w14:paraId="6D7FEC45" w14:textId="77777777" w:rsidR="007F66A8" w:rsidRPr="007F66A8" w:rsidRDefault="007F66A8" w:rsidP="007F66A8">
      <w:pPr>
        <w:rPr>
          <w:sz w:val="32"/>
          <w:szCs w:val="32"/>
        </w:rPr>
      </w:pPr>
    </w:p>
    <w:p w14:paraId="5F980F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 failure rate</w:t>
      </w:r>
    </w:p>
    <w:p w14:paraId="6787170E" w14:textId="77777777" w:rsidR="007F66A8" w:rsidRPr="007F66A8" w:rsidRDefault="007F66A8" w:rsidP="007F66A8">
      <w:pPr>
        <w:rPr>
          <w:sz w:val="32"/>
          <w:szCs w:val="32"/>
        </w:rPr>
      </w:pPr>
    </w:p>
    <w:p w14:paraId="448C55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Resources without support owner</w:t>
      </w:r>
    </w:p>
    <w:p w14:paraId="56A7627C" w14:textId="77777777" w:rsidR="007F66A8" w:rsidRPr="007F66A8" w:rsidRDefault="007F66A8" w:rsidP="007F66A8">
      <w:pPr>
        <w:rPr>
          <w:sz w:val="32"/>
          <w:szCs w:val="32"/>
        </w:rPr>
      </w:pPr>
    </w:p>
    <w:p w14:paraId="6E7A00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Resources using risky connectors</w:t>
      </w:r>
    </w:p>
    <w:p w14:paraId="5974AC7E" w14:textId="77777777" w:rsidR="007F66A8" w:rsidRPr="007F66A8" w:rsidRDefault="007F66A8" w:rsidP="007F66A8">
      <w:pPr>
        <w:rPr>
          <w:sz w:val="32"/>
          <w:szCs w:val="32"/>
        </w:rPr>
      </w:pPr>
    </w:p>
    <w:p w14:paraId="6C0A34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Unused resources</w:t>
      </w:r>
    </w:p>
    <w:p w14:paraId="5E85D965" w14:textId="77777777" w:rsidR="007F66A8" w:rsidRPr="007F66A8" w:rsidRDefault="007F66A8" w:rsidP="007F66A8">
      <w:pPr>
        <w:rPr>
          <w:sz w:val="32"/>
          <w:szCs w:val="32"/>
        </w:rPr>
      </w:pPr>
    </w:p>
    <w:p w14:paraId="4FF1ED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deployments</w:t>
      </w:r>
    </w:p>
    <w:p w14:paraId="0F21F07D" w14:textId="77777777" w:rsidR="007F66A8" w:rsidRPr="007F66A8" w:rsidRDefault="007F66A8" w:rsidP="007F66A8">
      <w:pPr>
        <w:rPr>
          <w:sz w:val="32"/>
          <w:szCs w:val="32"/>
        </w:rPr>
      </w:pPr>
    </w:p>
    <w:p w14:paraId="2413B06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policy violations</w:t>
      </w:r>
    </w:p>
    <w:p w14:paraId="2263DDE0" w14:textId="77777777" w:rsidR="007F66A8" w:rsidRPr="007F66A8" w:rsidRDefault="007F66A8" w:rsidP="007F66A8">
      <w:pPr>
        <w:rPr>
          <w:sz w:val="32"/>
          <w:szCs w:val="32"/>
        </w:rPr>
      </w:pPr>
    </w:p>
    <w:p w14:paraId="6C43AE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training completion</w:t>
      </w:r>
    </w:p>
    <w:p w14:paraId="7B8AFD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9379B69">
          <v:rect id="_x0000_i4913" style="width:0;height:1.5pt" o:hralign="center" o:hrstd="t" o:hr="t" fillcolor="#a0a0a0" stroked="f"/>
        </w:pict>
      </w:r>
    </w:p>
    <w:p w14:paraId="1E2B378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310. Do Not Measure Only</w:t>
      </w:r>
    </w:p>
    <w:p w14:paraId="7AFDA9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Number of Apps.</w:t>
      </w:r>
    </w:p>
    <w:p w14:paraId="704C54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More Apps isn't automatically:</w:t>
      </w:r>
    </w:p>
    <w:p w14:paraId="3B475D7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Success.</w:t>
      </w:r>
    </w:p>
    <w:p w14:paraId="3BDA04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551BB2D">
          <v:rect id="_x0000_i4914" style="width:0;height:1.5pt" o:hralign="center" o:hrstd="t" o:hr="t" fillcolor="#a0a0a0" stroked="f"/>
        </w:pict>
      </w:r>
    </w:p>
    <w:p w14:paraId="35F0A9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311. Better Measure</w:t>
      </w:r>
    </w:p>
    <w:p w14:paraId="6CA717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outcomes.</w:t>
      </w:r>
    </w:p>
    <w:p w14:paraId="614C60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Example:</w:t>
      </w:r>
    </w:p>
    <w:p w14:paraId="4A18D3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Manual processing time reduced</w:t>
      </w:r>
    </w:p>
    <w:p w14:paraId="357BA227" w14:textId="77777777" w:rsidR="007F66A8" w:rsidRPr="007F66A8" w:rsidRDefault="007F66A8" w:rsidP="007F66A8">
      <w:pPr>
        <w:rPr>
          <w:sz w:val="32"/>
          <w:szCs w:val="32"/>
        </w:rPr>
      </w:pPr>
    </w:p>
    <w:p w14:paraId="630883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Approval time improved</w:t>
      </w:r>
    </w:p>
    <w:p w14:paraId="58B3C8A0" w14:textId="77777777" w:rsidR="007F66A8" w:rsidRPr="007F66A8" w:rsidRDefault="007F66A8" w:rsidP="007F66A8">
      <w:pPr>
        <w:rPr>
          <w:sz w:val="32"/>
          <w:szCs w:val="32"/>
        </w:rPr>
      </w:pPr>
    </w:p>
    <w:p w14:paraId="042474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tickets resolved faster</w:t>
      </w:r>
    </w:p>
    <w:p w14:paraId="059511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B867163">
          <v:rect id="_x0000_i4915" style="width:0;height:1.5pt" o:hralign="center" o:hrstd="t" o:hr="t" fillcolor="#a0a0a0" stroked="f"/>
        </w:pict>
      </w:r>
    </w:p>
    <w:p w14:paraId="42C6DFB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CC — GOVERNANCE SCENARIO 1</w:t>
      </w:r>
    </w:p>
    <w:p w14:paraId="62824B2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312. Maker Creates</w:t>
      </w:r>
    </w:p>
    <w:p w14:paraId="3B89C3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Lunch Order App.</w:t>
      </w:r>
    </w:p>
    <w:p w14:paraId="2F1BFA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5 teammates use it.</w:t>
      </w:r>
    </w:p>
    <w:p w14:paraId="5F53C3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Data:</w:t>
      </w:r>
    </w:p>
    <w:p w14:paraId="2B90055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Non-sensitive.</w:t>
      </w:r>
    </w:p>
    <w:p w14:paraId="4F2A5E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Governance?</w:t>
      </w:r>
    </w:p>
    <w:p w14:paraId="278AA4B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0CDED3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Likely:</w:t>
      </w:r>
    </w:p>
    <w:p w14:paraId="5B65DF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Lightweight.</w:t>
      </w:r>
    </w:p>
    <w:p w14:paraId="6E3541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FB893BF">
          <v:rect id="_x0000_i4916" style="width:0;height:1.5pt" o:hralign="center" o:hrstd="t" o:hr="t" fillcolor="#a0a0a0" stroked="f"/>
        </w:pict>
      </w:r>
    </w:p>
    <w:p w14:paraId="0C22919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CD — SCENARIO 2</w:t>
      </w:r>
    </w:p>
    <w:p w14:paraId="2538A71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313. HR Leave App</w:t>
      </w:r>
    </w:p>
    <w:p w14:paraId="096E4D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500 employees.</w:t>
      </w:r>
    </w:p>
    <w:p w14:paraId="679F4FC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 employee information.</w:t>
      </w:r>
    </w:p>
    <w:p w14:paraId="65C3AA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workflow.</w:t>
      </w:r>
    </w:p>
    <w:p w14:paraId="1E7B84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Governance?</w:t>
      </w:r>
    </w:p>
    <w:p w14:paraId="038FB9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Answer</w:t>
      </w:r>
    </w:p>
    <w:p w14:paraId="3BD58F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Dedicated/appropriate Environment</w:t>
      </w:r>
    </w:p>
    <w:p w14:paraId="0AE3AE49" w14:textId="77777777" w:rsidR="007F66A8" w:rsidRPr="007F66A8" w:rsidRDefault="007F66A8" w:rsidP="007F66A8">
      <w:pPr>
        <w:rPr>
          <w:sz w:val="32"/>
          <w:szCs w:val="32"/>
        </w:rPr>
      </w:pPr>
    </w:p>
    <w:p w14:paraId="5BA1EB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governance</w:t>
      </w:r>
    </w:p>
    <w:p w14:paraId="6DDB3EC9" w14:textId="77777777" w:rsidR="007F66A8" w:rsidRPr="007F66A8" w:rsidRDefault="007F66A8" w:rsidP="007F66A8">
      <w:pPr>
        <w:rPr>
          <w:sz w:val="32"/>
          <w:szCs w:val="32"/>
        </w:rPr>
      </w:pPr>
    </w:p>
    <w:p w14:paraId="0F0497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roles</w:t>
      </w:r>
    </w:p>
    <w:p w14:paraId="3E2CA582" w14:textId="77777777" w:rsidR="007F66A8" w:rsidRPr="007F66A8" w:rsidRDefault="007F66A8" w:rsidP="007F66A8">
      <w:pPr>
        <w:rPr>
          <w:sz w:val="32"/>
          <w:szCs w:val="32"/>
        </w:rPr>
      </w:pPr>
    </w:p>
    <w:p w14:paraId="51D64B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</w:t>
      </w:r>
    </w:p>
    <w:p w14:paraId="252821E4" w14:textId="77777777" w:rsidR="007F66A8" w:rsidRPr="007F66A8" w:rsidRDefault="007F66A8" w:rsidP="007F66A8">
      <w:pPr>
        <w:rPr>
          <w:sz w:val="32"/>
          <w:szCs w:val="32"/>
        </w:rPr>
      </w:pPr>
    </w:p>
    <w:p w14:paraId="0FA8F6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6011018B" w14:textId="77777777" w:rsidR="007F66A8" w:rsidRPr="007F66A8" w:rsidRDefault="007F66A8" w:rsidP="007F66A8">
      <w:pPr>
        <w:rPr>
          <w:sz w:val="32"/>
          <w:szCs w:val="32"/>
        </w:rPr>
      </w:pPr>
    </w:p>
    <w:p w14:paraId="077520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</w:t>
      </w:r>
    </w:p>
    <w:p w14:paraId="337F6E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708C361">
          <v:rect id="_x0000_i4917" style="width:0;height:1.5pt" o:hralign="center" o:hrstd="t" o:hr="t" fillcolor="#a0a0a0" stroked="f"/>
        </w:pict>
      </w:r>
    </w:p>
    <w:p w14:paraId="3AC07BC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CE — SCENARIO 3</w:t>
      </w:r>
    </w:p>
    <w:p w14:paraId="055A2E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314. Finance Flow</w:t>
      </w:r>
    </w:p>
    <w:p w14:paraId="6FC54B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Transfers financial data from Dataverse to:</w:t>
      </w:r>
    </w:p>
    <w:p w14:paraId="7EF0239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cloud service.</w:t>
      </w:r>
    </w:p>
    <w:p w14:paraId="5D91F0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response?</w:t>
      </w:r>
    </w:p>
    <w:p w14:paraId="42BEBC2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A462AD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Policy should prevent inappropriate connector combination.</w:t>
      </w:r>
    </w:p>
    <w:p w14:paraId="60E67D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63C3488">
          <v:rect id="_x0000_i4918" style="width:0;height:1.5pt" o:hralign="center" o:hrstd="t" o:hr="t" fillcolor="#a0a0a0" stroked="f"/>
        </w:pict>
      </w:r>
    </w:p>
    <w:p w14:paraId="055C357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CF — SCENARIO 4</w:t>
      </w:r>
    </w:p>
    <w:p w14:paraId="3D7B9F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315. Maker Creates Custom Connector</w:t>
      </w:r>
    </w:p>
    <w:p w14:paraId="4AAC3E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Host:</w:t>
      </w:r>
    </w:p>
    <w:p w14:paraId="4CF3EA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free-upload.example</w:t>
      </w:r>
    </w:p>
    <w:p w14:paraId="446D22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and wants customer data.</w:t>
      </w:r>
    </w:p>
    <w:p w14:paraId="29D4AF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Response?</w:t>
      </w:r>
    </w:p>
    <w:p w14:paraId="5F6A41F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0A71746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Security/data review before approval.</w:t>
      </w:r>
    </w:p>
    <w:p w14:paraId="3D8C4F5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EB82C82">
          <v:rect id="_x0000_i4919" style="width:0;height:1.5pt" o:hralign="center" o:hrstd="t" o:hr="t" fillcolor="#a0a0a0" stroked="f"/>
        </w:pict>
      </w:r>
    </w:p>
    <w:p w14:paraId="4ACBA87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CG — SCENARIO 5</w:t>
      </w:r>
    </w:p>
    <w:p w14:paraId="020AFFD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316. Flow Owner Leaves</w:t>
      </w:r>
    </w:p>
    <w:p w14:paraId="7B0521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Flow processes invoices.</w:t>
      </w:r>
    </w:p>
    <w:p w14:paraId="0EE837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Response?</w:t>
      </w:r>
    </w:p>
    <w:p w14:paraId="7DB32AE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D823DD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Assign:</w:t>
      </w:r>
    </w:p>
    <w:p w14:paraId="688BD5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Valid owner/co-owner</w:t>
      </w:r>
    </w:p>
    <w:p w14:paraId="57829D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and review:</w:t>
      </w:r>
    </w:p>
    <w:p w14:paraId="48D495A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Connections.</w:t>
      </w:r>
    </w:p>
    <w:p w14:paraId="1E7DD4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A904EAA">
          <v:rect id="_x0000_i4920" style="width:0;height:1.5pt" o:hralign="center" o:hrstd="t" o:hr="t" fillcolor="#a0a0a0" stroked="f"/>
        </w:pict>
      </w:r>
    </w:p>
    <w:p w14:paraId="5C3BD86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CH — SCENARIO 6</w:t>
      </w:r>
    </w:p>
    <w:p w14:paraId="7EE9A24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317. App Has 2 Users</w:t>
      </w:r>
    </w:p>
    <w:p w14:paraId="6404A8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Then grows to:</w:t>
      </w:r>
    </w:p>
    <w:p w14:paraId="21B02E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800.</w:t>
      </w:r>
    </w:p>
    <w:p w14:paraId="7F050E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Response?</w:t>
      </w:r>
    </w:p>
    <w:p w14:paraId="7FF79A1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8DEB7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Reclassify it.</w:t>
      </w:r>
    </w:p>
    <w:p w14:paraId="73203F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Review:</w:t>
      </w:r>
    </w:p>
    <w:p w14:paraId="3725F9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</w:t>
      </w:r>
    </w:p>
    <w:p w14:paraId="46D7BED4" w14:textId="77777777" w:rsidR="007F66A8" w:rsidRPr="007F66A8" w:rsidRDefault="007F66A8" w:rsidP="007F66A8">
      <w:pPr>
        <w:rPr>
          <w:sz w:val="32"/>
          <w:szCs w:val="32"/>
        </w:rPr>
      </w:pPr>
    </w:p>
    <w:p w14:paraId="5DC095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</w:t>
      </w:r>
    </w:p>
    <w:p w14:paraId="403F713A" w14:textId="77777777" w:rsidR="007F66A8" w:rsidRPr="007F66A8" w:rsidRDefault="007F66A8" w:rsidP="007F66A8">
      <w:pPr>
        <w:rPr>
          <w:sz w:val="32"/>
          <w:szCs w:val="32"/>
        </w:rPr>
      </w:pPr>
    </w:p>
    <w:p w14:paraId="5CE787C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3951931F" w14:textId="77777777" w:rsidR="007F66A8" w:rsidRPr="007F66A8" w:rsidRDefault="007F66A8" w:rsidP="007F66A8">
      <w:pPr>
        <w:rPr>
          <w:sz w:val="32"/>
          <w:szCs w:val="32"/>
        </w:rPr>
      </w:pPr>
    </w:p>
    <w:p w14:paraId="0985E9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</w:t>
      </w:r>
    </w:p>
    <w:p w14:paraId="7154DF8E" w14:textId="77777777" w:rsidR="007F66A8" w:rsidRPr="007F66A8" w:rsidRDefault="007F66A8" w:rsidP="007F66A8">
      <w:pPr>
        <w:rPr>
          <w:sz w:val="32"/>
          <w:szCs w:val="32"/>
        </w:rPr>
      </w:pPr>
    </w:p>
    <w:p w14:paraId="601132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0ECE82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D26CEFD">
          <v:rect id="_x0000_i4921" style="width:0;height:1.5pt" o:hralign="center" o:hrstd="t" o:hr="t" fillcolor="#a0a0a0" stroked="f"/>
        </w:pict>
      </w:r>
    </w:p>
    <w:p w14:paraId="237DCC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CI — SCENARIO 7</w:t>
      </w:r>
    </w:p>
    <w:p w14:paraId="2C26500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318. Trial Environment</w:t>
      </w:r>
    </w:p>
    <w:p w14:paraId="54D9E7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Contains critical customer application.</w:t>
      </w:r>
    </w:p>
    <w:p w14:paraId="46901F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Problem?</w:t>
      </w:r>
    </w:p>
    <w:p w14:paraId="220B041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BA877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Trial environments are:</w:t>
      </w:r>
    </w:p>
    <w:p w14:paraId="29094CC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Temporary.</w:t>
      </w:r>
    </w:p>
    <w:p w14:paraId="64D2CB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Migrate to:</w:t>
      </w:r>
    </w:p>
    <w:p w14:paraId="05DF68B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Appropriate persistent environment.</w:t>
      </w:r>
    </w:p>
    <w:p w14:paraId="66C0A7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4DF83B9">
          <v:rect id="_x0000_i4922" style="width:0;height:1.5pt" o:hralign="center" o:hrstd="t" o:hr="t" fillcolor="#a0a0a0" stroked="f"/>
        </w:pict>
      </w:r>
    </w:p>
    <w:p w14:paraId="07D623A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CJ — SCENARIO 8</w:t>
      </w:r>
    </w:p>
    <w:p w14:paraId="3D2357E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319. Every Maker Is Power Platform Admin</w:t>
      </w:r>
    </w:p>
    <w:p w14:paraId="0FF0DB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Problem?</w:t>
      </w:r>
    </w:p>
    <w:p w14:paraId="262CB32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BE249D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Excessive privilege.</w:t>
      </w:r>
    </w:p>
    <w:p w14:paraId="5337B9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Use:</w:t>
      </w:r>
    </w:p>
    <w:p w14:paraId="1BD0D81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Least privilege.</w:t>
      </w:r>
    </w:p>
    <w:p w14:paraId="35FF00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DCD1271">
          <v:rect id="_x0000_i4923" style="width:0;height:1.5pt" o:hralign="center" o:hrstd="t" o:hr="t" fillcolor="#a0a0a0" stroked="f"/>
        </w:pict>
      </w:r>
    </w:p>
    <w:p w14:paraId="12C65B9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CK — SCENARIO 9</w:t>
      </w:r>
    </w:p>
    <w:p w14:paraId="5EB4E60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320. Production App Uses Maker's Personal Outlook Connection</w:t>
      </w:r>
    </w:p>
    <w:p w14:paraId="5CE8A4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Concern?</w:t>
      </w:r>
    </w:p>
    <w:p w14:paraId="63E8AC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03EF5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continuity.</w:t>
      </w:r>
    </w:p>
    <w:p w14:paraId="3A6BCD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 appropriate:</w:t>
      </w:r>
    </w:p>
    <w:p w14:paraId="54BC239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Connection ownership/service identity strategy.</w:t>
      </w:r>
    </w:p>
    <w:p w14:paraId="50AEB8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4968C5">
          <v:rect id="_x0000_i4924" style="width:0;height:1.5pt" o:hralign="center" o:hrstd="t" o:hr="t" fillcolor="#a0a0a0" stroked="f"/>
        </w:pict>
      </w:r>
    </w:p>
    <w:p w14:paraId="59F402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CL — SCENARIO 10</w:t>
      </w:r>
    </w:p>
    <w:p w14:paraId="0103C48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321. New Connector Added By Microsoft</w:t>
      </w:r>
    </w:p>
    <w:p w14:paraId="089621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Automatically treated as approved Business.</w:t>
      </w:r>
    </w:p>
    <w:p w14:paraId="029655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Good?</w:t>
      </w:r>
    </w:p>
    <w:p w14:paraId="5C53F29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B8F15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necessarily.</w:t>
      </w:r>
    </w:p>
    <w:p w14:paraId="5B2FA8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Have:</w:t>
      </w:r>
    </w:p>
    <w:p w14:paraId="4E61CA5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Default classification + review process.</w:t>
      </w:r>
    </w:p>
    <w:p w14:paraId="189C50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E4520BC">
          <v:rect id="_x0000_i4925" style="width:0;height:1.5pt" o:hralign="center" o:hrstd="t" o:hr="t" fillcolor="#a0a0a0" stroked="f"/>
        </w:pict>
      </w:r>
    </w:p>
    <w:p w14:paraId="3FC4A53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CM — GOVERNANCE THREAT 1</w:t>
      </w:r>
    </w:p>
    <w:p w14:paraId="7602A16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322. Data Exfiltration</w:t>
      </w:r>
    </w:p>
    <w:p w14:paraId="5DF7646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76D4B2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|</w:t>
      </w:r>
    </w:p>
    <w:p w14:paraId="58DBDF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v</w:t>
      </w:r>
    </w:p>
    <w:p w14:paraId="061EDA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Unapproved Connector</w:t>
      </w:r>
    </w:p>
    <w:p w14:paraId="68BF0C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0456322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Policy.</w:t>
      </w:r>
    </w:p>
    <w:p w14:paraId="79CDB0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D05BDF7">
          <v:rect id="_x0000_i4926" style="width:0;height:1.5pt" o:hralign="center" o:hrstd="t" o:hr="t" fillcolor="#a0a0a0" stroked="f"/>
        </w:pict>
      </w:r>
    </w:p>
    <w:p w14:paraId="630AEE8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CN — GOVERNANCE THREAT 2</w:t>
      </w:r>
    </w:p>
    <w:p w14:paraId="356DF2E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323. Oversharing</w:t>
      </w:r>
    </w:p>
    <w:p w14:paraId="560B9E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 App</w:t>
      </w:r>
    </w:p>
    <w:p w14:paraId="16C3929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Entire company.</w:t>
      </w:r>
    </w:p>
    <w:p w14:paraId="67DA5B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3EF353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 controls</w:t>
      </w:r>
    </w:p>
    <w:p w14:paraId="17D24260" w14:textId="77777777" w:rsidR="007F66A8" w:rsidRPr="007F66A8" w:rsidRDefault="007F66A8" w:rsidP="007F66A8">
      <w:pPr>
        <w:rPr>
          <w:sz w:val="32"/>
          <w:szCs w:val="32"/>
        </w:rPr>
      </w:pPr>
    </w:p>
    <w:p w14:paraId="78490E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security</w:t>
      </w:r>
    </w:p>
    <w:p w14:paraId="25C5E137" w14:textId="77777777" w:rsidR="007F66A8" w:rsidRPr="007F66A8" w:rsidRDefault="007F66A8" w:rsidP="007F66A8">
      <w:pPr>
        <w:rPr>
          <w:sz w:val="32"/>
          <w:szCs w:val="32"/>
        </w:rPr>
      </w:pPr>
    </w:p>
    <w:p w14:paraId="335DBB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</w:t>
      </w:r>
    </w:p>
    <w:p w14:paraId="2DFFF8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0557544">
          <v:rect id="_x0000_i4927" style="width:0;height:1.5pt" o:hralign="center" o:hrstd="t" o:hr="t" fillcolor="#a0a0a0" stroked="f"/>
        </w:pict>
      </w:r>
    </w:p>
    <w:p w14:paraId="4FFC5C0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CO — GOVERNANCE THREAT 3</w:t>
      </w:r>
    </w:p>
    <w:p w14:paraId="1F64706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324. Orphaning</w:t>
      </w:r>
    </w:p>
    <w:p w14:paraId="6B383DA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Leaves</w:t>
      </w:r>
    </w:p>
    <w:p w14:paraId="67A16E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Flow breaks.</w:t>
      </w:r>
    </w:p>
    <w:p w14:paraId="37183D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3800ED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 model</w:t>
      </w:r>
    </w:p>
    <w:p w14:paraId="16B39B66" w14:textId="77777777" w:rsidR="007F66A8" w:rsidRPr="007F66A8" w:rsidRDefault="007F66A8" w:rsidP="007F66A8">
      <w:pPr>
        <w:rPr>
          <w:sz w:val="32"/>
          <w:szCs w:val="32"/>
        </w:rPr>
      </w:pPr>
    </w:p>
    <w:p w14:paraId="035D61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Co-owners</w:t>
      </w:r>
    </w:p>
    <w:p w14:paraId="307D2BAB" w14:textId="77777777" w:rsidR="007F66A8" w:rsidRPr="007F66A8" w:rsidRDefault="007F66A8" w:rsidP="007F66A8">
      <w:pPr>
        <w:rPr>
          <w:sz w:val="32"/>
          <w:szCs w:val="32"/>
        </w:rPr>
      </w:pPr>
    </w:p>
    <w:p w14:paraId="4D011C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 strategy</w:t>
      </w:r>
    </w:p>
    <w:p w14:paraId="3EA3017A" w14:textId="77777777" w:rsidR="007F66A8" w:rsidRPr="007F66A8" w:rsidRDefault="007F66A8" w:rsidP="007F66A8">
      <w:pPr>
        <w:rPr>
          <w:sz w:val="32"/>
          <w:szCs w:val="32"/>
        </w:rPr>
      </w:pPr>
    </w:p>
    <w:p w14:paraId="0E7C8D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Inventory</w:t>
      </w:r>
    </w:p>
    <w:p w14:paraId="5B4661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9805E95">
          <v:rect id="_x0000_i4928" style="width:0;height:1.5pt" o:hralign="center" o:hrstd="t" o:hr="t" fillcolor="#a0a0a0" stroked="f"/>
        </w:pict>
      </w:r>
    </w:p>
    <w:p w14:paraId="3608D66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CP — GOVERNANCE THREAT 4</w:t>
      </w:r>
    </w:p>
    <w:p w14:paraId="0C15F5B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325. Environment Sprawl</w:t>
      </w:r>
    </w:p>
    <w:p w14:paraId="41809EE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300 environments</w:t>
      </w:r>
    </w:p>
    <w:p w14:paraId="7E5D2F47" w14:textId="77777777" w:rsidR="007F66A8" w:rsidRPr="007F66A8" w:rsidRDefault="007F66A8" w:rsidP="007F66A8">
      <w:pPr>
        <w:rPr>
          <w:sz w:val="32"/>
          <w:szCs w:val="32"/>
        </w:rPr>
      </w:pPr>
    </w:p>
    <w:p w14:paraId="57EBA07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No naming</w:t>
      </w:r>
    </w:p>
    <w:p w14:paraId="0576ED64" w14:textId="77777777" w:rsidR="007F66A8" w:rsidRPr="007F66A8" w:rsidRDefault="007F66A8" w:rsidP="007F66A8">
      <w:pPr>
        <w:rPr>
          <w:sz w:val="32"/>
          <w:szCs w:val="32"/>
        </w:rPr>
      </w:pPr>
    </w:p>
    <w:p w14:paraId="3E7DBCB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owner</w:t>
      </w:r>
    </w:p>
    <w:p w14:paraId="78BE8D53" w14:textId="77777777" w:rsidR="007F66A8" w:rsidRPr="007F66A8" w:rsidRDefault="007F66A8" w:rsidP="007F66A8">
      <w:pPr>
        <w:rPr>
          <w:sz w:val="32"/>
          <w:szCs w:val="32"/>
        </w:rPr>
      </w:pPr>
    </w:p>
    <w:p w14:paraId="4140B4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purpose</w:t>
      </w:r>
    </w:p>
    <w:p w14:paraId="6A4EA6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6668AE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strategy</w:t>
      </w:r>
    </w:p>
    <w:p w14:paraId="58FA0FC7" w14:textId="77777777" w:rsidR="007F66A8" w:rsidRPr="007F66A8" w:rsidRDefault="007F66A8" w:rsidP="007F66A8">
      <w:pPr>
        <w:rPr>
          <w:sz w:val="32"/>
          <w:szCs w:val="32"/>
        </w:rPr>
      </w:pPr>
    </w:p>
    <w:p w14:paraId="0C3C2B8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Groups</w:t>
      </w:r>
    </w:p>
    <w:p w14:paraId="7B5D77AE" w14:textId="77777777" w:rsidR="007F66A8" w:rsidRPr="007F66A8" w:rsidRDefault="007F66A8" w:rsidP="007F66A8">
      <w:pPr>
        <w:rPr>
          <w:sz w:val="32"/>
          <w:szCs w:val="32"/>
        </w:rPr>
      </w:pPr>
    </w:p>
    <w:p w14:paraId="4BC558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Lifecycle</w:t>
      </w:r>
    </w:p>
    <w:p w14:paraId="6CE218DE" w14:textId="77777777" w:rsidR="007F66A8" w:rsidRPr="007F66A8" w:rsidRDefault="007F66A8" w:rsidP="007F66A8">
      <w:pPr>
        <w:rPr>
          <w:sz w:val="32"/>
          <w:szCs w:val="32"/>
        </w:rPr>
      </w:pPr>
    </w:p>
    <w:p w14:paraId="38E0F7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</w:t>
      </w:r>
    </w:p>
    <w:p w14:paraId="2973B2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CB972C3">
          <v:rect id="_x0000_i4929" style="width:0;height:1.5pt" o:hralign="center" o:hrstd="t" o:hr="t" fillcolor="#a0a0a0" stroked="f"/>
        </w:pict>
      </w:r>
    </w:p>
    <w:p w14:paraId="56A5EC3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CQ — GOVERNANCE THREAT 5</w:t>
      </w:r>
    </w:p>
    <w:p w14:paraId="3663300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326. Shadow Production</w:t>
      </w:r>
    </w:p>
    <w:p w14:paraId="16364B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builds:</w:t>
      </w:r>
    </w:p>
    <w:p w14:paraId="3C01B1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 process</w:t>
      </w:r>
    </w:p>
    <w:p w14:paraId="280D93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in:</w:t>
      </w:r>
    </w:p>
    <w:p w14:paraId="2BDEAE8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Environment.</w:t>
      </w:r>
    </w:p>
    <w:p w14:paraId="18D9F4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7C96861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Application classification and production intake.</w:t>
      </w:r>
    </w:p>
    <w:p w14:paraId="35A3C1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71749BFF">
          <v:rect id="_x0000_i4930" style="width:0;height:1.5pt" o:hralign="center" o:hrstd="t" o:hr="t" fillcolor="#a0a0a0" stroked="f"/>
        </w:pict>
      </w:r>
    </w:p>
    <w:p w14:paraId="664BE99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CR — GOVERNANCE THREAT 6</w:t>
      </w:r>
    </w:p>
    <w:p w14:paraId="094D2AB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327. Agent Overreach</w:t>
      </w:r>
    </w:p>
    <w:p w14:paraId="706C4E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Agent receives:</w:t>
      </w:r>
    </w:p>
    <w:p w14:paraId="0605A79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Payroll administrator Tool.</w:t>
      </w:r>
    </w:p>
    <w:p w14:paraId="21F9F7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0DA778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Tool governance + authorization.</w:t>
      </w:r>
    </w:p>
    <w:p w14:paraId="6CBD70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1917AE7">
          <v:rect id="_x0000_i4931" style="width:0;height:1.5pt" o:hralign="center" o:hrstd="t" o:hr="t" fillcolor="#a0a0a0" stroked="f"/>
        </w:pict>
      </w:r>
    </w:p>
    <w:p w14:paraId="3A8017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CS — GOVERNANCE THREAT 7</w:t>
      </w:r>
    </w:p>
    <w:p w14:paraId="5F0C00B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328. External Portal Exposure</w:t>
      </w:r>
    </w:p>
    <w:p w14:paraId="6A83D7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Pages Table Permission configured:</w:t>
      </w:r>
    </w:p>
    <w:p w14:paraId="5EF4E87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Global / Anonymous.</w:t>
      </w:r>
    </w:p>
    <w:p w14:paraId="74875C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07FDEFB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Security review + regression testing.</w:t>
      </w:r>
    </w:p>
    <w:p w14:paraId="33E221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524ADBB">
          <v:rect id="_x0000_i4932" style="width:0;height:1.5pt" o:hralign="center" o:hrstd="t" o:hr="t" fillcolor="#a0a0a0" stroked="f"/>
        </w:pict>
      </w:r>
    </w:p>
    <w:p w14:paraId="053421F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CT — GOVERNANCE THREAT 8</w:t>
      </w:r>
    </w:p>
    <w:p w14:paraId="3C084C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329. API Credential Leakage</w:t>
      </w:r>
    </w:p>
    <w:p w14:paraId="2558E0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Secret hardcoded in App.</w:t>
      </w:r>
    </w:p>
    <w:p w14:paraId="5DB931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Mitigation:</w:t>
      </w:r>
    </w:p>
    <w:p w14:paraId="24BEE37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Connector authentication + secret governance.</w:t>
      </w:r>
    </w:p>
    <w:p w14:paraId="4A2832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B29D984">
          <v:rect id="_x0000_i4933" style="width:0;height:1.5pt" o:hralign="center" o:hrstd="t" o:hr="t" fillcolor="#a0a0a0" stroked="f"/>
        </w:pict>
      </w:r>
    </w:p>
    <w:p w14:paraId="0328368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CU — GOVERNANCE DESIGN LAB</w:t>
      </w:r>
    </w:p>
    <w:p w14:paraId="38C06A5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330. Scenario</w:t>
      </w:r>
    </w:p>
    <w:p w14:paraId="48BCD6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Company:</w:t>
      </w:r>
    </w:p>
    <w:p w14:paraId="0F8F8B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3,500 employees</w:t>
      </w:r>
    </w:p>
    <w:p w14:paraId="10DA7E09" w14:textId="77777777" w:rsidR="007F66A8" w:rsidRPr="007F66A8" w:rsidRDefault="007F66A8" w:rsidP="007F66A8">
      <w:pPr>
        <w:rPr>
          <w:sz w:val="32"/>
          <w:szCs w:val="32"/>
        </w:rPr>
      </w:pPr>
    </w:p>
    <w:p w14:paraId="2921E6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200 makers</w:t>
      </w:r>
    </w:p>
    <w:p w14:paraId="1492B90D" w14:textId="77777777" w:rsidR="007F66A8" w:rsidRPr="007F66A8" w:rsidRDefault="007F66A8" w:rsidP="007F66A8">
      <w:pPr>
        <w:rPr>
          <w:sz w:val="32"/>
          <w:szCs w:val="32"/>
        </w:rPr>
      </w:pPr>
    </w:p>
    <w:p w14:paraId="5BD1D1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60 departments</w:t>
      </w:r>
    </w:p>
    <w:p w14:paraId="1B4EF6A9" w14:textId="77777777" w:rsidR="007F66A8" w:rsidRPr="007F66A8" w:rsidRDefault="007F66A8" w:rsidP="007F66A8">
      <w:pPr>
        <w:rPr>
          <w:sz w:val="32"/>
          <w:szCs w:val="32"/>
        </w:rPr>
      </w:pPr>
    </w:p>
    <w:p w14:paraId="3F5977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Sensitive HR and Finance data</w:t>
      </w:r>
    </w:p>
    <w:p w14:paraId="66511039" w14:textId="77777777" w:rsidR="007F66A8" w:rsidRPr="007F66A8" w:rsidRDefault="007F66A8" w:rsidP="007F66A8">
      <w:pPr>
        <w:rPr>
          <w:sz w:val="32"/>
          <w:szCs w:val="32"/>
        </w:rPr>
      </w:pPr>
    </w:p>
    <w:p w14:paraId="4EE835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External Vendor Portal</w:t>
      </w:r>
    </w:p>
    <w:p w14:paraId="3D5A0EDA" w14:textId="77777777" w:rsidR="007F66A8" w:rsidRPr="007F66A8" w:rsidRDefault="007F66A8" w:rsidP="007F66A8">
      <w:pPr>
        <w:rPr>
          <w:sz w:val="32"/>
          <w:szCs w:val="32"/>
        </w:rPr>
      </w:pPr>
    </w:p>
    <w:p w14:paraId="42F88B6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Copilot Studio Agents</w:t>
      </w:r>
    </w:p>
    <w:p w14:paraId="5407B4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8A7D17">
          <v:rect id="_x0000_i4934" style="width:0;height:1.5pt" o:hralign="center" o:hrstd="t" o:hr="t" fillcolor="#a0a0a0" stroked="f"/>
        </w:pict>
      </w:r>
    </w:p>
    <w:p w14:paraId="46B678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331. Requirement</w:t>
      </w:r>
    </w:p>
    <w:p w14:paraId="6144D0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Design:</w:t>
      </w:r>
    </w:p>
    <w:p w14:paraId="27FBAB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Governance Blueprint.</w:t>
      </w:r>
    </w:p>
    <w:p w14:paraId="7CFF78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ED908F">
          <v:rect id="_x0000_i4935" style="width:0;height:1.5pt" o:hralign="center" o:hrstd="t" o:hr="t" fillcolor="#a0a0a0" stroked="f"/>
        </w:pict>
      </w:r>
    </w:p>
    <w:p w14:paraId="6FCD9BD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332. Environment Layer</w:t>
      </w:r>
    </w:p>
    <w:p w14:paraId="3DE07F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Propose:</w:t>
      </w:r>
    </w:p>
    <w:p w14:paraId="687D41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</w:t>
      </w:r>
    </w:p>
    <w:p w14:paraId="284350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Personal productivity</w:t>
      </w:r>
    </w:p>
    <w:p w14:paraId="39772C23" w14:textId="77777777" w:rsidR="007F66A8" w:rsidRPr="007F66A8" w:rsidRDefault="007F66A8" w:rsidP="007F66A8">
      <w:pPr>
        <w:rPr>
          <w:sz w:val="32"/>
          <w:szCs w:val="32"/>
        </w:rPr>
      </w:pPr>
    </w:p>
    <w:p w14:paraId="2BE503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Developer</w:t>
      </w:r>
    </w:p>
    <w:p w14:paraId="0BC5DA9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Maker experimentation</w:t>
      </w:r>
    </w:p>
    <w:p w14:paraId="4060A130" w14:textId="77777777" w:rsidR="007F66A8" w:rsidRPr="007F66A8" w:rsidRDefault="007F66A8" w:rsidP="007F66A8">
      <w:pPr>
        <w:rPr>
          <w:sz w:val="32"/>
          <w:szCs w:val="32"/>
        </w:rPr>
      </w:pPr>
    </w:p>
    <w:p w14:paraId="561474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Shared DEV</w:t>
      </w:r>
    </w:p>
    <w:p w14:paraId="69C03F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Business development</w:t>
      </w:r>
    </w:p>
    <w:p w14:paraId="0F5EF0B5" w14:textId="77777777" w:rsidR="007F66A8" w:rsidRPr="007F66A8" w:rsidRDefault="007F66A8" w:rsidP="007F66A8">
      <w:pPr>
        <w:rPr>
          <w:sz w:val="32"/>
          <w:szCs w:val="32"/>
        </w:rPr>
      </w:pPr>
    </w:p>
    <w:p w14:paraId="484507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1B2C59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UAT</w:t>
      </w:r>
    </w:p>
    <w:p w14:paraId="0F72BDA0" w14:textId="77777777" w:rsidR="007F66A8" w:rsidRPr="007F66A8" w:rsidRDefault="007F66A8" w:rsidP="007F66A8">
      <w:pPr>
        <w:rPr>
          <w:sz w:val="32"/>
          <w:szCs w:val="32"/>
        </w:rPr>
      </w:pPr>
    </w:p>
    <w:p w14:paraId="3FE15E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Dedicated PROD</w:t>
      </w:r>
    </w:p>
    <w:p w14:paraId="43E396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Business-critical solutions</w:t>
      </w:r>
    </w:p>
    <w:p w14:paraId="0D189A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ACF7014">
          <v:rect id="_x0000_i4936" style="width:0;height:1.5pt" o:hralign="center" o:hrstd="t" o:hr="t" fillcolor="#a0a0a0" stroked="f"/>
        </w:pict>
      </w:r>
    </w:p>
    <w:p w14:paraId="03F990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333. Managed Layer</w:t>
      </w:r>
    </w:p>
    <w:p w14:paraId="183819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Enable Managed Environments for:</w:t>
      </w:r>
    </w:p>
    <w:p w14:paraId="3B305C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DEV</w:t>
      </w:r>
    </w:p>
    <w:p w14:paraId="494EACBB" w14:textId="77777777" w:rsidR="007F66A8" w:rsidRPr="007F66A8" w:rsidRDefault="007F66A8" w:rsidP="007F66A8">
      <w:pPr>
        <w:rPr>
          <w:sz w:val="32"/>
          <w:szCs w:val="32"/>
        </w:rPr>
      </w:pPr>
    </w:p>
    <w:p w14:paraId="6A455A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01A7EF10" w14:textId="77777777" w:rsidR="007F66A8" w:rsidRPr="007F66A8" w:rsidRDefault="007F66A8" w:rsidP="007F66A8">
      <w:pPr>
        <w:rPr>
          <w:sz w:val="32"/>
          <w:szCs w:val="32"/>
        </w:rPr>
      </w:pPr>
    </w:p>
    <w:p w14:paraId="228AED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46C2C29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subject to:</w:t>
      </w:r>
    </w:p>
    <w:p w14:paraId="38B0F4D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Licensing review.</w:t>
      </w:r>
    </w:p>
    <w:p w14:paraId="77AD98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230B7699">
          <v:rect id="_x0000_i4937" style="width:0;height:1.5pt" o:hralign="center" o:hrstd="t" o:hr="t" fillcolor="#a0a0a0" stroked="f"/>
        </w:pict>
      </w:r>
    </w:p>
    <w:p w14:paraId="59B4A9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334. Group Layer</w:t>
      </w:r>
    </w:p>
    <w:p w14:paraId="02E7DB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13D758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Development</w:t>
      </w:r>
    </w:p>
    <w:p w14:paraId="4772A3AB" w14:textId="77777777" w:rsidR="007F66A8" w:rsidRPr="007F66A8" w:rsidRDefault="007F66A8" w:rsidP="007F66A8">
      <w:pPr>
        <w:rPr>
          <w:sz w:val="32"/>
          <w:szCs w:val="32"/>
        </w:rPr>
      </w:pPr>
    </w:p>
    <w:p w14:paraId="13FDC3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093DBF3B" w14:textId="77777777" w:rsidR="007F66A8" w:rsidRPr="007F66A8" w:rsidRDefault="007F66A8" w:rsidP="007F66A8">
      <w:pPr>
        <w:rPr>
          <w:sz w:val="32"/>
          <w:szCs w:val="32"/>
        </w:rPr>
      </w:pPr>
    </w:p>
    <w:p w14:paraId="20DDDD2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</w:t>
      </w:r>
    </w:p>
    <w:p w14:paraId="7A78F24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Groups.</w:t>
      </w:r>
    </w:p>
    <w:p w14:paraId="0CF3B6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9D1A26D">
          <v:rect id="_x0000_i4938" style="width:0;height:1.5pt" o:hralign="center" o:hrstd="t" o:hr="t" fillcolor="#a0a0a0" stroked="f"/>
        </w:pict>
      </w:r>
    </w:p>
    <w:p w14:paraId="7CA5BBC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335. Data Layer</w:t>
      </w:r>
    </w:p>
    <w:p w14:paraId="7D22B6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37B2308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Corporate Data Policy.</w:t>
      </w:r>
    </w:p>
    <w:p w14:paraId="49FDC1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A50F714">
          <v:rect id="_x0000_i4939" style="width:0;height:1.5pt" o:hralign="center" o:hrstd="t" o:hr="t" fillcolor="#a0a0a0" stroked="f"/>
        </w:pict>
      </w:r>
    </w:p>
    <w:p w14:paraId="26FC00F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336. Business Group</w:t>
      </w:r>
    </w:p>
    <w:p w14:paraId="2CBE96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Example:</w:t>
      </w:r>
    </w:p>
    <w:p w14:paraId="268EFD5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5698AD51" w14:textId="77777777" w:rsidR="007F66A8" w:rsidRPr="007F66A8" w:rsidRDefault="007F66A8" w:rsidP="007F66A8">
      <w:pPr>
        <w:rPr>
          <w:sz w:val="32"/>
          <w:szCs w:val="32"/>
        </w:rPr>
      </w:pPr>
    </w:p>
    <w:p w14:paraId="3A3DF2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SharePoint</w:t>
      </w:r>
    </w:p>
    <w:p w14:paraId="75932F5C" w14:textId="77777777" w:rsidR="007F66A8" w:rsidRPr="007F66A8" w:rsidRDefault="007F66A8" w:rsidP="007F66A8">
      <w:pPr>
        <w:rPr>
          <w:sz w:val="32"/>
          <w:szCs w:val="32"/>
        </w:rPr>
      </w:pPr>
    </w:p>
    <w:p w14:paraId="2A8CC0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Teams</w:t>
      </w:r>
    </w:p>
    <w:p w14:paraId="74CE47C6" w14:textId="77777777" w:rsidR="007F66A8" w:rsidRPr="007F66A8" w:rsidRDefault="007F66A8" w:rsidP="007F66A8">
      <w:pPr>
        <w:rPr>
          <w:sz w:val="32"/>
          <w:szCs w:val="32"/>
        </w:rPr>
      </w:pPr>
    </w:p>
    <w:p w14:paraId="28A471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Outlook</w:t>
      </w:r>
    </w:p>
    <w:p w14:paraId="47924FA6" w14:textId="77777777" w:rsidR="007F66A8" w:rsidRPr="007F66A8" w:rsidRDefault="007F66A8" w:rsidP="007F66A8">
      <w:pPr>
        <w:rPr>
          <w:sz w:val="32"/>
          <w:szCs w:val="32"/>
        </w:rPr>
      </w:pPr>
    </w:p>
    <w:p w14:paraId="53066F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Approved SQL</w:t>
      </w:r>
    </w:p>
    <w:p w14:paraId="38E392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239F0C">
          <v:rect id="_x0000_i4940" style="width:0;height:1.5pt" o:hralign="center" o:hrstd="t" o:hr="t" fillcolor="#a0a0a0" stroked="f"/>
        </w:pict>
      </w:r>
    </w:p>
    <w:p w14:paraId="0D7CBAF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337. Non-Business</w:t>
      </w:r>
    </w:p>
    <w:p w14:paraId="051DBAC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Example:</w:t>
      </w:r>
    </w:p>
    <w:p w14:paraId="609403D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Approved low-risk nonbusiness connectors.</w:t>
      </w:r>
    </w:p>
    <w:p w14:paraId="29653A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4994E9A">
          <v:rect id="_x0000_i4941" style="width:0;height:1.5pt" o:hralign="center" o:hrstd="t" o:hr="t" fillcolor="#a0a0a0" stroked="f"/>
        </w:pict>
      </w:r>
    </w:p>
    <w:p w14:paraId="2B8B05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338. Blocked</w:t>
      </w:r>
    </w:p>
    <w:p w14:paraId="0F4CC9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Example:</w:t>
      </w:r>
    </w:p>
    <w:p w14:paraId="0FD5DD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High-risk/unapproved connectors.</w:t>
      </w:r>
    </w:p>
    <w:p w14:paraId="1A9528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869291B">
          <v:rect id="_x0000_i4942" style="width:0;height:1.5pt" o:hralign="center" o:hrstd="t" o:hr="t" fillcolor="#a0a0a0" stroked="f"/>
        </w:pict>
      </w:r>
    </w:p>
    <w:p w14:paraId="6742912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339. Custom Connector</w:t>
      </w:r>
    </w:p>
    <w:p w14:paraId="7FC85C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Require:</w:t>
      </w:r>
    </w:p>
    <w:p w14:paraId="44886C4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Architecture/security approval.</w:t>
      </w:r>
    </w:p>
    <w:p w14:paraId="40AEB6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55AF5BA">
          <v:rect id="_x0000_i4943" style="width:0;height:1.5pt" o:hralign="center" o:hrstd="t" o:hr="t" fillcolor="#a0a0a0" stroked="f"/>
        </w:pict>
      </w:r>
    </w:p>
    <w:p w14:paraId="098A53B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340. Identity</w:t>
      </w:r>
    </w:p>
    <w:p w14:paraId="1ABB0C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environments:</w:t>
      </w:r>
    </w:p>
    <w:p w14:paraId="14D4620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Security Groups.</w:t>
      </w:r>
    </w:p>
    <w:p w14:paraId="32C1A8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D91E9C4">
          <v:rect id="_x0000_i4944" style="width:0;height:1.5pt" o:hralign="center" o:hrstd="t" o:hr="t" fillcolor="#a0a0a0" stroked="f"/>
        </w:pict>
      </w:r>
    </w:p>
    <w:p w14:paraId="4A603C7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341. ALM</w:t>
      </w:r>
    </w:p>
    <w:p w14:paraId="68FCC1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Apps:</w:t>
      </w:r>
    </w:p>
    <w:p w14:paraId="439DF9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DEV</w:t>
      </w:r>
    </w:p>
    <w:p w14:paraId="1E751D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</w:p>
    <w:p w14:paraId="0DE6D1F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6B1183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</w:p>
    <w:p w14:paraId="1A014E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3F2EBE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using:</w:t>
      </w:r>
    </w:p>
    <w:p w14:paraId="7F4F217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Solutions.</w:t>
      </w:r>
    </w:p>
    <w:p w14:paraId="19C2F0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1C1CE29">
          <v:rect id="_x0000_i4945" style="width:0;height:1.5pt" o:hralign="center" o:hrstd="t" o:hr="t" fillcolor="#a0a0a0" stroked="f"/>
        </w:pict>
      </w:r>
    </w:p>
    <w:p w14:paraId="668984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342. Inventory</w:t>
      </w:r>
    </w:p>
    <w:p w14:paraId="44A83E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Use:</w:t>
      </w:r>
    </w:p>
    <w:p w14:paraId="0580F5B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 Center inventory.</w:t>
      </w:r>
    </w:p>
    <w:p w14:paraId="3F5F14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30EB916">
          <v:rect id="_x0000_i4946" style="width:0;height:1.5pt" o:hralign="center" o:hrstd="t" o:hr="t" fillcolor="#a0a0a0" stroked="f"/>
        </w:pict>
      </w:r>
    </w:p>
    <w:p w14:paraId="3DB15D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343. Ownership</w:t>
      </w:r>
    </w:p>
    <w:p w14:paraId="585CB5D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 production solution:</w:t>
      </w:r>
    </w:p>
    <w:p w14:paraId="77B8D7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09395750" w14:textId="77777777" w:rsidR="007F66A8" w:rsidRPr="007F66A8" w:rsidRDefault="007F66A8" w:rsidP="007F66A8">
      <w:pPr>
        <w:rPr>
          <w:sz w:val="32"/>
          <w:szCs w:val="32"/>
        </w:rPr>
      </w:pPr>
    </w:p>
    <w:p w14:paraId="77D750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Owner</w:t>
      </w:r>
    </w:p>
    <w:p w14:paraId="1A26370C" w14:textId="77777777" w:rsidR="007F66A8" w:rsidRPr="007F66A8" w:rsidRDefault="007F66A8" w:rsidP="007F66A8">
      <w:pPr>
        <w:rPr>
          <w:sz w:val="32"/>
          <w:szCs w:val="32"/>
        </w:rPr>
      </w:pPr>
    </w:p>
    <w:p w14:paraId="471A8F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Owner</w:t>
      </w:r>
    </w:p>
    <w:p w14:paraId="610C11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6DF51B2">
          <v:rect id="_x0000_i4947" style="width:0;height:1.5pt" o:hralign="center" o:hrstd="t" o:hr="t" fillcolor="#a0a0a0" stroked="f"/>
        </w:pict>
      </w:r>
    </w:p>
    <w:p w14:paraId="26FCCE4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344. Monitoring</w:t>
      </w:r>
    </w:p>
    <w:p w14:paraId="4B828A8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Review:</w:t>
      </w:r>
    </w:p>
    <w:p w14:paraId="6A0A40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Failed Flows</w:t>
      </w:r>
    </w:p>
    <w:p w14:paraId="266202ED" w14:textId="77777777" w:rsidR="007F66A8" w:rsidRPr="007F66A8" w:rsidRDefault="007F66A8" w:rsidP="007F66A8">
      <w:pPr>
        <w:rPr>
          <w:sz w:val="32"/>
          <w:szCs w:val="32"/>
        </w:rPr>
      </w:pPr>
    </w:p>
    <w:p w14:paraId="191712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 Apps</w:t>
      </w:r>
    </w:p>
    <w:p w14:paraId="25296D6E" w14:textId="77777777" w:rsidR="007F66A8" w:rsidRPr="007F66A8" w:rsidRDefault="007F66A8" w:rsidP="007F66A8">
      <w:pPr>
        <w:rPr>
          <w:sz w:val="32"/>
          <w:szCs w:val="32"/>
        </w:rPr>
      </w:pPr>
    </w:p>
    <w:p w14:paraId="4157EC6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Connections</w:t>
      </w:r>
    </w:p>
    <w:p w14:paraId="65150448" w14:textId="77777777" w:rsidR="007F66A8" w:rsidRPr="007F66A8" w:rsidRDefault="007F66A8" w:rsidP="007F66A8">
      <w:pPr>
        <w:rPr>
          <w:sz w:val="32"/>
          <w:szCs w:val="32"/>
        </w:rPr>
      </w:pPr>
    </w:p>
    <w:p w14:paraId="725228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Capacity</w:t>
      </w:r>
    </w:p>
    <w:p w14:paraId="54E2071D" w14:textId="77777777" w:rsidR="007F66A8" w:rsidRPr="007F66A8" w:rsidRDefault="007F66A8" w:rsidP="007F66A8">
      <w:pPr>
        <w:rPr>
          <w:sz w:val="32"/>
          <w:szCs w:val="32"/>
        </w:rPr>
      </w:pPr>
    </w:p>
    <w:p w14:paraId="7E37D3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Agent health</w:t>
      </w:r>
    </w:p>
    <w:p w14:paraId="3EB037C9" w14:textId="77777777" w:rsidR="007F66A8" w:rsidRPr="007F66A8" w:rsidRDefault="007F66A8" w:rsidP="007F66A8">
      <w:pPr>
        <w:rPr>
          <w:sz w:val="32"/>
          <w:szCs w:val="32"/>
        </w:rPr>
      </w:pPr>
    </w:p>
    <w:p w14:paraId="0958E5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Portal security</w:t>
      </w:r>
    </w:p>
    <w:p w14:paraId="326829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04DBED4">
          <v:rect id="_x0000_i4948" style="width:0;height:1.5pt" o:hralign="center" o:hrstd="t" o:hr="t" fillcolor="#a0a0a0" stroked="f"/>
        </w:pict>
      </w:r>
    </w:p>
    <w:p w14:paraId="610A05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345. Maker Enablement</w:t>
      </w:r>
    </w:p>
    <w:p w14:paraId="5885B7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Provide:</w:t>
      </w:r>
    </w:p>
    <w:p w14:paraId="1CEF627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</w:t>
      </w:r>
    </w:p>
    <w:p w14:paraId="26A119A4" w14:textId="77777777" w:rsidR="007F66A8" w:rsidRPr="007F66A8" w:rsidRDefault="007F66A8" w:rsidP="007F66A8">
      <w:pPr>
        <w:rPr>
          <w:sz w:val="32"/>
          <w:szCs w:val="32"/>
        </w:rPr>
      </w:pPr>
    </w:p>
    <w:p w14:paraId="0D617B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Templates</w:t>
      </w:r>
    </w:p>
    <w:p w14:paraId="6FBB6137" w14:textId="77777777" w:rsidR="007F66A8" w:rsidRPr="007F66A8" w:rsidRDefault="007F66A8" w:rsidP="007F66A8">
      <w:pPr>
        <w:rPr>
          <w:sz w:val="32"/>
          <w:szCs w:val="32"/>
        </w:rPr>
      </w:pPr>
    </w:p>
    <w:p w14:paraId="028D68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Office Hours</w:t>
      </w:r>
    </w:p>
    <w:p w14:paraId="05F2ABE6" w14:textId="77777777" w:rsidR="007F66A8" w:rsidRPr="007F66A8" w:rsidRDefault="007F66A8" w:rsidP="007F66A8">
      <w:pPr>
        <w:rPr>
          <w:sz w:val="32"/>
          <w:szCs w:val="32"/>
        </w:rPr>
      </w:pPr>
    </w:p>
    <w:p w14:paraId="49B942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Standards</w:t>
      </w:r>
    </w:p>
    <w:p w14:paraId="63432A1D" w14:textId="77777777" w:rsidR="007F66A8" w:rsidRPr="007F66A8" w:rsidRDefault="007F66A8" w:rsidP="007F66A8">
      <w:pPr>
        <w:rPr>
          <w:sz w:val="32"/>
          <w:szCs w:val="32"/>
        </w:rPr>
      </w:pPr>
    </w:p>
    <w:p w14:paraId="22B392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Welcome content</w:t>
      </w:r>
    </w:p>
    <w:p w14:paraId="5DF6A5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9EA875">
          <v:rect id="_x0000_i4949" style="width:0;height:1.5pt" o:hralign="center" o:hrstd="t" o:hr="t" fillcolor="#a0a0a0" stroked="f"/>
        </w:pict>
      </w:r>
    </w:p>
    <w:p w14:paraId="5A3198F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CV — GOVERNANCE BLUEPRINT DIAGRAM</w:t>
      </w:r>
    </w:p>
    <w:p w14:paraId="3BC591C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346. Target</w:t>
      </w:r>
    </w:p>
    <w:p w14:paraId="257617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POWER PLATFORM TENANT</w:t>
      </w:r>
    </w:p>
    <w:p w14:paraId="3E64B0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|</w:t>
      </w:r>
    </w:p>
    <w:p w14:paraId="37E0A2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+-----------------+-----------------+</w:t>
      </w:r>
    </w:p>
    <w:p w14:paraId="3FD1D6D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|                 |                 |</w:t>
      </w:r>
    </w:p>
    <w:p w14:paraId="702B6C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v                 v                 v</w:t>
      </w:r>
    </w:p>
    <w:p w14:paraId="4CF773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TENANT SETTINGS     DATA POLICIES    TENANT ISOLATION</w:t>
      </w:r>
    </w:p>
    <w:p w14:paraId="4C22D4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|</w:t>
      </w:r>
    </w:p>
    <w:p w14:paraId="6F4A4E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v</w:t>
      </w:r>
    </w:p>
    <w:p w14:paraId="10B668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ENVIRONMENT STRATEGY</w:t>
      </w:r>
    </w:p>
    <w:p w14:paraId="40D3C8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|</w:t>
      </w:r>
    </w:p>
    <w:p w14:paraId="17BBB8F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+-----+------+------------------+</w:t>
      </w:r>
    </w:p>
    <w:p w14:paraId="17B483C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|            |                  |</w:t>
      </w:r>
    </w:p>
    <w:p w14:paraId="03300F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v            v                  v</w:t>
      </w:r>
    </w:p>
    <w:p w14:paraId="65DB39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      DEVELOPER          MANAGED BUSINESS</w:t>
      </w:r>
    </w:p>
    <w:p w14:paraId="263E057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ENVIRONMENTS</w:t>
      </w:r>
    </w:p>
    <w:p w14:paraId="3464976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|</w:t>
      </w:r>
    </w:p>
    <w:p w14:paraId="120FFB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+------------+------------+</w:t>
      </w:r>
    </w:p>
    <w:p w14:paraId="0A4309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|            |            |</w:t>
      </w:r>
    </w:p>
    <w:p w14:paraId="48BD3B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                  v            v            v</w:t>
      </w:r>
    </w:p>
    <w:p w14:paraId="1E8DBF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DEV          TEST         PROD</w:t>
      </w:r>
    </w:p>
    <w:p w14:paraId="3EEB059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|            |            |</w:t>
      </w:r>
    </w:p>
    <w:p w14:paraId="59419A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+------------+------------+</w:t>
      </w:r>
    </w:p>
    <w:p w14:paraId="44BF4F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|</w:t>
      </w:r>
    </w:p>
    <w:p w14:paraId="7A6BAA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v</w:t>
      </w:r>
    </w:p>
    <w:p w14:paraId="0F86F5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SOLUTIONS</w:t>
      </w:r>
    </w:p>
    <w:p w14:paraId="477E093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|</w:t>
      </w:r>
    </w:p>
    <w:p w14:paraId="4933F5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v</w:t>
      </w:r>
    </w:p>
    <w:p w14:paraId="695DC8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ALM</w:t>
      </w:r>
    </w:p>
    <w:p w14:paraId="4DDA108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|</w:t>
      </w:r>
    </w:p>
    <w:p w14:paraId="41B914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v</w:t>
      </w:r>
    </w:p>
    <w:p w14:paraId="744472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MONITORING</w:t>
      </w:r>
    </w:p>
    <w:p w14:paraId="00E1B37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|</w:t>
      </w:r>
    </w:p>
    <w:p w14:paraId="6DADA3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v</w:t>
      </w:r>
    </w:p>
    <w:p w14:paraId="3972FB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              CoE</w:t>
      </w:r>
    </w:p>
    <w:p w14:paraId="0B28EEB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EB13106">
          <v:rect id="_x0000_i4950" style="width:0;height:1.5pt" o:hralign="center" o:hrstd="t" o:hr="t" fillcolor="#a0a0a0" stroked="f"/>
        </w:pict>
      </w:r>
    </w:p>
    <w:p w14:paraId="3C5ADFE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CW — GOVERNANCE POLICY DOCUMENT</w:t>
      </w:r>
    </w:p>
    <w:p w14:paraId="054CCA0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347. Students Create</w:t>
      </w:r>
    </w:p>
    <w:p w14:paraId="6DEF6D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Governance Baseline v1.0</w:t>
      </w:r>
    </w:p>
    <w:p w14:paraId="1541C9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containing:</w:t>
      </w:r>
    </w:p>
    <w:p w14:paraId="17DCA7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</w:t>
      </w:r>
    </w:p>
    <w:p w14:paraId="0725895A" w14:textId="77777777" w:rsidR="007F66A8" w:rsidRPr="007F66A8" w:rsidRDefault="007F66A8" w:rsidP="007F66A8">
      <w:pPr>
        <w:rPr>
          <w:sz w:val="32"/>
          <w:szCs w:val="32"/>
        </w:rPr>
      </w:pPr>
    </w:p>
    <w:p w14:paraId="4612FF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Strategy</w:t>
      </w:r>
    </w:p>
    <w:p w14:paraId="61E118CF" w14:textId="77777777" w:rsidR="007F66A8" w:rsidRPr="007F66A8" w:rsidRDefault="007F66A8" w:rsidP="007F66A8">
      <w:pPr>
        <w:rPr>
          <w:sz w:val="32"/>
          <w:szCs w:val="32"/>
        </w:rPr>
      </w:pPr>
    </w:p>
    <w:p w14:paraId="13819D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Application Classification</w:t>
      </w:r>
    </w:p>
    <w:p w14:paraId="6E7DA170" w14:textId="77777777" w:rsidR="007F66A8" w:rsidRPr="007F66A8" w:rsidRDefault="007F66A8" w:rsidP="007F66A8">
      <w:pPr>
        <w:rPr>
          <w:sz w:val="32"/>
          <w:szCs w:val="32"/>
        </w:rPr>
      </w:pPr>
    </w:p>
    <w:p w14:paraId="64A744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</w:t>
      </w:r>
    </w:p>
    <w:p w14:paraId="7FFD4FE6" w14:textId="77777777" w:rsidR="007F66A8" w:rsidRPr="007F66A8" w:rsidRDefault="007F66A8" w:rsidP="007F66A8">
      <w:pPr>
        <w:rPr>
          <w:sz w:val="32"/>
          <w:szCs w:val="32"/>
        </w:rPr>
      </w:pPr>
    </w:p>
    <w:p w14:paraId="33EF2E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 Governance</w:t>
      </w:r>
    </w:p>
    <w:p w14:paraId="79E07F4A" w14:textId="77777777" w:rsidR="007F66A8" w:rsidRPr="007F66A8" w:rsidRDefault="007F66A8" w:rsidP="007F66A8">
      <w:pPr>
        <w:rPr>
          <w:sz w:val="32"/>
          <w:szCs w:val="32"/>
        </w:rPr>
      </w:pPr>
    </w:p>
    <w:p w14:paraId="348045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37F33C49" w14:textId="77777777" w:rsidR="007F66A8" w:rsidRPr="007F66A8" w:rsidRDefault="007F66A8" w:rsidP="007F66A8">
      <w:pPr>
        <w:rPr>
          <w:sz w:val="32"/>
          <w:szCs w:val="32"/>
        </w:rPr>
      </w:pPr>
    </w:p>
    <w:p w14:paraId="095C9B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Intake</w:t>
      </w:r>
    </w:p>
    <w:p w14:paraId="40C1B06E" w14:textId="77777777" w:rsidR="007F66A8" w:rsidRPr="007F66A8" w:rsidRDefault="007F66A8" w:rsidP="007F66A8">
      <w:pPr>
        <w:rPr>
          <w:sz w:val="32"/>
          <w:szCs w:val="32"/>
        </w:rPr>
      </w:pPr>
    </w:p>
    <w:p w14:paraId="619A3D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Ownership</w:t>
      </w:r>
    </w:p>
    <w:p w14:paraId="754108FB" w14:textId="77777777" w:rsidR="007F66A8" w:rsidRPr="007F66A8" w:rsidRDefault="007F66A8" w:rsidP="007F66A8">
      <w:pPr>
        <w:rPr>
          <w:sz w:val="32"/>
          <w:szCs w:val="32"/>
        </w:rPr>
      </w:pPr>
    </w:p>
    <w:p w14:paraId="5B0271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07CA3B10" w14:textId="77777777" w:rsidR="007F66A8" w:rsidRPr="007F66A8" w:rsidRDefault="007F66A8" w:rsidP="007F66A8">
      <w:pPr>
        <w:rPr>
          <w:sz w:val="32"/>
          <w:szCs w:val="32"/>
        </w:rPr>
      </w:pPr>
    </w:p>
    <w:p w14:paraId="7448815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Enablement</w:t>
      </w:r>
    </w:p>
    <w:p w14:paraId="1C95FC96" w14:textId="77777777" w:rsidR="007F66A8" w:rsidRPr="007F66A8" w:rsidRDefault="007F66A8" w:rsidP="007F66A8">
      <w:pPr>
        <w:rPr>
          <w:sz w:val="32"/>
          <w:szCs w:val="32"/>
        </w:rPr>
      </w:pPr>
    </w:p>
    <w:p w14:paraId="4107B93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 Policy</w:t>
      </w:r>
    </w:p>
    <w:p w14:paraId="605972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EB28694">
          <v:rect id="_x0000_i4951" style="width:0;height:1.5pt" o:hralign="center" o:hrstd="t" o:hr="t" fillcolor="#a0a0a0" stroked="f"/>
        </w:pict>
      </w:r>
    </w:p>
    <w:p w14:paraId="627985A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CX — SAMPLE ENVIRONMENT POLICY</w:t>
      </w:r>
    </w:p>
    <w:p w14:paraId="6B0A7B6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348. Default Environment</w:t>
      </w:r>
    </w:p>
    <w:p w14:paraId="0C2D80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Purpose:</w:t>
      </w:r>
    </w:p>
    <w:p w14:paraId="48A6A29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productivity.</w:t>
      </w:r>
    </w:p>
    <w:p w14:paraId="3BB90F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Rules:</w:t>
      </w:r>
    </w:p>
    <w:p w14:paraId="459F9F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enterprise production Apps</w:t>
      </w:r>
    </w:p>
    <w:p w14:paraId="17B34F9F" w14:textId="77777777" w:rsidR="007F66A8" w:rsidRPr="007F66A8" w:rsidRDefault="007F66A8" w:rsidP="007F66A8">
      <w:pPr>
        <w:rPr>
          <w:sz w:val="32"/>
          <w:szCs w:val="32"/>
        </w:rPr>
      </w:pPr>
    </w:p>
    <w:p w14:paraId="55023D6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highly sensitive business system</w:t>
      </w:r>
    </w:p>
    <w:p w14:paraId="51F9C266" w14:textId="77777777" w:rsidR="007F66A8" w:rsidRPr="007F66A8" w:rsidRDefault="007F66A8" w:rsidP="007F66A8">
      <w:pPr>
        <w:rPr>
          <w:sz w:val="32"/>
          <w:szCs w:val="32"/>
        </w:rPr>
      </w:pPr>
    </w:p>
    <w:p w14:paraId="75A3AF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Policy applied</w:t>
      </w:r>
    </w:p>
    <w:p w14:paraId="23842F4F" w14:textId="77777777" w:rsidR="007F66A8" w:rsidRPr="007F66A8" w:rsidRDefault="007F66A8" w:rsidP="007F66A8">
      <w:pPr>
        <w:rPr>
          <w:sz w:val="32"/>
          <w:szCs w:val="32"/>
        </w:rPr>
      </w:pPr>
    </w:p>
    <w:p w14:paraId="2117BB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 widely shared resources</w:t>
      </w:r>
    </w:p>
    <w:p w14:paraId="267365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1E1A114">
          <v:rect id="_x0000_i4952" style="width:0;height:1.5pt" o:hralign="center" o:hrstd="t" o:hr="t" fillcolor="#a0a0a0" stroked="f"/>
        </w:pict>
      </w:r>
    </w:p>
    <w:p w14:paraId="3401A27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349. Developer Environment</w:t>
      </w:r>
    </w:p>
    <w:p w14:paraId="3DC2C6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Purpose:</w:t>
      </w:r>
    </w:p>
    <w:p w14:paraId="74493F0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Individual development.</w:t>
      </w:r>
    </w:p>
    <w:p w14:paraId="39040E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Rules:</w:t>
      </w:r>
    </w:p>
    <w:p w14:paraId="6BA32F9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production dependency</w:t>
      </w:r>
    </w:p>
    <w:p w14:paraId="6E64E614" w14:textId="77777777" w:rsidR="007F66A8" w:rsidRPr="007F66A8" w:rsidRDefault="007F66A8" w:rsidP="007F66A8">
      <w:pPr>
        <w:rPr>
          <w:sz w:val="32"/>
          <w:szCs w:val="32"/>
        </w:rPr>
      </w:pPr>
    </w:p>
    <w:p w14:paraId="2FDB78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 data</w:t>
      </w:r>
    </w:p>
    <w:p w14:paraId="11B5AA0A" w14:textId="77777777" w:rsidR="007F66A8" w:rsidRPr="007F66A8" w:rsidRDefault="007F66A8" w:rsidP="007F66A8">
      <w:pPr>
        <w:rPr>
          <w:sz w:val="32"/>
          <w:szCs w:val="32"/>
        </w:rPr>
      </w:pPr>
    </w:p>
    <w:p w14:paraId="0148EE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Maker-owned</w:t>
      </w:r>
    </w:p>
    <w:p w14:paraId="65E4B0DE" w14:textId="77777777" w:rsidR="007F66A8" w:rsidRPr="007F66A8" w:rsidRDefault="007F66A8" w:rsidP="007F66A8">
      <w:pPr>
        <w:rPr>
          <w:sz w:val="32"/>
          <w:szCs w:val="32"/>
        </w:rPr>
      </w:pPr>
    </w:p>
    <w:p w14:paraId="116234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Limited sharing</w:t>
      </w:r>
    </w:p>
    <w:p w14:paraId="7F72CD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ED306B">
          <v:rect id="_x0000_i4953" style="width:0;height:1.5pt" o:hralign="center" o:hrstd="t" o:hr="t" fillcolor="#a0a0a0" stroked="f"/>
        </w:pict>
      </w:r>
    </w:p>
    <w:p w14:paraId="724C3D7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350. DEV</w:t>
      </w:r>
    </w:p>
    <w:p w14:paraId="71DE6A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Purpose:</w:t>
      </w:r>
    </w:p>
    <w:p w14:paraId="7CBAB89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solution development.</w:t>
      </w:r>
    </w:p>
    <w:p w14:paraId="22481C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Rules:</w:t>
      </w:r>
    </w:p>
    <w:p w14:paraId="436CA6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Unmanaged Solutions</w:t>
      </w:r>
    </w:p>
    <w:p w14:paraId="3A3EA41A" w14:textId="77777777" w:rsidR="007F66A8" w:rsidRPr="007F66A8" w:rsidRDefault="007F66A8" w:rsidP="007F66A8">
      <w:pPr>
        <w:rPr>
          <w:sz w:val="32"/>
          <w:szCs w:val="32"/>
        </w:rPr>
      </w:pPr>
    </w:p>
    <w:p w14:paraId="102A3F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Approved makers</w:t>
      </w:r>
    </w:p>
    <w:p w14:paraId="3FCD4B98" w14:textId="77777777" w:rsidR="007F66A8" w:rsidRPr="007F66A8" w:rsidRDefault="007F66A8" w:rsidP="007F66A8">
      <w:pPr>
        <w:rPr>
          <w:sz w:val="32"/>
          <w:szCs w:val="32"/>
        </w:rPr>
      </w:pPr>
    </w:p>
    <w:p w14:paraId="41D9CF4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Development connections</w:t>
      </w:r>
    </w:p>
    <w:p w14:paraId="5BF18E17" w14:textId="77777777" w:rsidR="007F66A8" w:rsidRPr="007F66A8" w:rsidRDefault="007F66A8" w:rsidP="007F66A8">
      <w:pPr>
        <w:rPr>
          <w:sz w:val="32"/>
          <w:szCs w:val="32"/>
        </w:rPr>
      </w:pPr>
    </w:p>
    <w:p w14:paraId="5CE4E4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production credentials</w:t>
      </w:r>
    </w:p>
    <w:p w14:paraId="541126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673C89">
          <v:rect id="_x0000_i4954" style="width:0;height:1.5pt" o:hralign="center" o:hrstd="t" o:hr="t" fillcolor="#a0a0a0" stroked="f"/>
        </w:pict>
      </w:r>
    </w:p>
    <w:p w14:paraId="30FDD14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351. TEST</w:t>
      </w:r>
    </w:p>
    <w:p w14:paraId="1452DB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Purpose:</w:t>
      </w:r>
    </w:p>
    <w:p w14:paraId="49C8F71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UAT and validation.</w:t>
      </w:r>
    </w:p>
    <w:p w14:paraId="3DBCE0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Rules:</w:t>
      </w:r>
    </w:p>
    <w:p w14:paraId="120B43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Production-like security</w:t>
      </w:r>
    </w:p>
    <w:p w14:paraId="551BB982" w14:textId="77777777" w:rsidR="007F66A8" w:rsidRPr="007F66A8" w:rsidRDefault="007F66A8" w:rsidP="007F66A8">
      <w:pPr>
        <w:rPr>
          <w:sz w:val="32"/>
          <w:szCs w:val="32"/>
        </w:rPr>
      </w:pPr>
    </w:p>
    <w:p w14:paraId="23A88C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deployment candidate</w:t>
      </w:r>
    </w:p>
    <w:p w14:paraId="14273B74" w14:textId="77777777" w:rsidR="007F66A8" w:rsidRPr="007F66A8" w:rsidRDefault="007F66A8" w:rsidP="007F66A8">
      <w:pPr>
        <w:rPr>
          <w:sz w:val="32"/>
          <w:szCs w:val="32"/>
        </w:rPr>
      </w:pPr>
    </w:p>
    <w:p w14:paraId="402091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Test connections</w:t>
      </w:r>
    </w:p>
    <w:p w14:paraId="3C7ADCD4" w14:textId="77777777" w:rsidR="007F66A8" w:rsidRPr="007F66A8" w:rsidRDefault="007F66A8" w:rsidP="007F66A8">
      <w:pPr>
        <w:rPr>
          <w:sz w:val="32"/>
          <w:szCs w:val="32"/>
        </w:rPr>
      </w:pPr>
    </w:p>
    <w:p w14:paraId="507678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Testers only</w:t>
      </w:r>
    </w:p>
    <w:p w14:paraId="6BEB25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08A0811">
          <v:rect id="_x0000_i4955" style="width:0;height:1.5pt" o:hralign="center" o:hrstd="t" o:hr="t" fillcolor="#a0a0a0" stroked="f"/>
        </w:pict>
      </w:r>
    </w:p>
    <w:p w14:paraId="370CD92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352. PROD</w:t>
      </w:r>
    </w:p>
    <w:p w14:paraId="02F3B7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Purpose:</w:t>
      </w:r>
    </w:p>
    <w:p w14:paraId="5ACA561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Live business operations.</w:t>
      </w:r>
    </w:p>
    <w:p w14:paraId="1F56690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Rules:</w:t>
      </w:r>
    </w:p>
    <w:p w14:paraId="510848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Controlled users</w:t>
      </w:r>
    </w:p>
    <w:p w14:paraId="45C79743" w14:textId="77777777" w:rsidR="007F66A8" w:rsidRPr="007F66A8" w:rsidRDefault="007F66A8" w:rsidP="007F66A8">
      <w:pPr>
        <w:rPr>
          <w:sz w:val="32"/>
          <w:szCs w:val="32"/>
        </w:rPr>
      </w:pPr>
    </w:p>
    <w:p w14:paraId="1502B6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releases</w:t>
      </w:r>
    </w:p>
    <w:p w14:paraId="240E692A" w14:textId="77777777" w:rsidR="007F66A8" w:rsidRPr="007F66A8" w:rsidRDefault="007F66A8" w:rsidP="007F66A8">
      <w:pPr>
        <w:rPr>
          <w:sz w:val="32"/>
          <w:szCs w:val="32"/>
        </w:rPr>
      </w:pPr>
    </w:p>
    <w:p w14:paraId="57E527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Approved connections</w:t>
      </w:r>
    </w:p>
    <w:p w14:paraId="0D22AEC4" w14:textId="77777777" w:rsidR="007F66A8" w:rsidRPr="007F66A8" w:rsidRDefault="007F66A8" w:rsidP="007F66A8">
      <w:pPr>
        <w:rPr>
          <w:sz w:val="32"/>
          <w:szCs w:val="32"/>
        </w:rPr>
      </w:pPr>
    </w:p>
    <w:p w14:paraId="0697423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73D4D801" w14:textId="77777777" w:rsidR="007F66A8" w:rsidRPr="007F66A8" w:rsidRDefault="007F66A8" w:rsidP="007F66A8">
      <w:pPr>
        <w:rPr>
          <w:sz w:val="32"/>
          <w:szCs w:val="32"/>
        </w:rPr>
      </w:pPr>
    </w:p>
    <w:p w14:paraId="476F80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Defined support owner</w:t>
      </w:r>
    </w:p>
    <w:p w14:paraId="1BB0A5A3" w14:textId="77777777" w:rsidR="007F66A8" w:rsidRPr="007F66A8" w:rsidRDefault="007F66A8" w:rsidP="007F66A8">
      <w:pPr>
        <w:rPr>
          <w:sz w:val="32"/>
          <w:szCs w:val="32"/>
        </w:rPr>
      </w:pPr>
    </w:p>
    <w:p w14:paraId="62CF2C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 direct experimental development</w:t>
      </w:r>
    </w:p>
    <w:p w14:paraId="40F9F6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A646C22">
          <v:rect id="_x0000_i4956" style="width:0;height:1.5pt" o:hralign="center" o:hrstd="t" o:hr="t" fillcolor="#a0a0a0" stroked="f"/>
        </w:pict>
      </w:r>
    </w:p>
    <w:p w14:paraId="5060442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CY — DATA POLICY DOCUMENT</w:t>
      </w:r>
    </w:p>
    <w:p w14:paraId="182395A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353. Students Define</w:t>
      </w:r>
    </w:p>
    <w:p w14:paraId="28315A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Business</w:t>
      </w:r>
    </w:p>
    <w:p w14:paraId="085C30E9" w14:textId="77777777" w:rsidR="007F66A8" w:rsidRPr="007F66A8" w:rsidRDefault="007F66A8" w:rsidP="007F66A8">
      <w:pPr>
        <w:rPr>
          <w:sz w:val="32"/>
          <w:szCs w:val="32"/>
        </w:rPr>
      </w:pPr>
    </w:p>
    <w:p w14:paraId="53CD0A9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Non-Business</w:t>
      </w:r>
    </w:p>
    <w:p w14:paraId="7C1C7302" w14:textId="77777777" w:rsidR="007F66A8" w:rsidRPr="007F66A8" w:rsidRDefault="007F66A8" w:rsidP="007F66A8">
      <w:pPr>
        <w:rPr>
          <w:sz w:val="32"/>
          <w:szCs w:val="32"/>
        </w:rPr>
      </w:pPr>
    </w:p>
    <w:p w14:paraId="6A7515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Blocked</w:t>
      </w:r>
    </w:p>
    <w:p w14:paraId="28C100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groups.</w:t>
      </w:r>
    </w:p>
    <w:p w14:paraId="0F49846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99558BF">
          <v:rect id="_x0000_i4957" style="width:0;height:1.5pt" o:hralign="center" o:hrstd="t" o:hr="t" fillcolor="#a0a0a0" stroked="f"/>
        </w:pict>
      </w:r>
    </w:p>
    <w:p w14:paraId="126956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354. Include Rationale</w:t>
      </w:r>
    </w:p>
    <w:p w14:paraId="6E36F2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only:</w:t>
      </w:r>
    </w:p>
    <w:p w14:paraId="4CFED6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Twitter = Blocked.</w:t>
      </w:r>
    </w:p>
    <w:p w14:paraId="677023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But:</w:t>
      </w:r>
    </w:p>
    <w:p w14:paraId="540777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Blocked because organizational business data isn't approved for transfer through this service.</w:t>
      </w:r>
    </w:p>
    <w:p w14:paraId="3D85EF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17A9616">
          <v:rect id="_x0000_i4958" style="width:0;height:1.5pt" o:hralign="center" o:hrstd="t" o:hr="t" fillcolor="#a0a0a0" stroked="f"/>
        </w:pict>
      </w:r>
    </w:p>
    <w:p w14:paraId="562EA8B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CZ — CUSTOM CONNECTOR POLICY</w:t>
      </w:r>
    </w:p>
    <w:p w14:paraId="570B6CE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355. Required Fields</w:t>
      </w:r>
    </w:p>
    <w:p w14:paraId="6C5D3C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Before production approval:</w:t>
      </w:r>
    </w:p>
    <w:p w14:paraId="4FEE58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 Name</w:t>
      </w:r>
    </w:p>
    <w:p w14:paraId="05CBA602" w14:textId="77777777" w:rsidR="007F66A8" w:rsidRPr="007F66A8" w:rsidRDefault="007F66A8" w:rsidP="007F66A8">
      <w:pPr>
        <w:rPr>
          <w:sz w:val="32"/>
          <w:szCs w:val="32"/>
        </w:rPr>
      </w:pPr>
    </w:p>
    <w:p w14:paraId="70AC5C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Owner</w:t>
      </w:r>
    </w:p>
    <w:p w14:paraId="1F54BAA4" w14:textId="77777777" w:rsidR="007F66A8" w:rsidRPr="007F66A8" w:rsidRDefault="007F66A8" w:rsidP="007F66A8">
      <w:pPr>
        <w:rPr>
          <w:sz w:val="32"/>
          <w:szCs w:val="32"/>
        </w:rPr>
      </w:pPr>
    </w:p>
    <w:p w14:paraId="1088DD8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6DA837FF" w14:textId="77777777" w:rsidR="007F66A8" w:rsidRPr="007F66A8" w:rsidRDefault="007F66A8" w:rsidP="007F66A8">
      <w:pPr>
        <w:rPr>
          <w:sz w:val="32"/>
          <w:szCs w:val="32"/>
        </w:rPr>
      </w:pPr>
    </w:p>
    <w:p w14:paraId="697920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Host</w:t>
      </w:r>
    </w:p>
    <w:p w14:paraId="66D9351D" w14:textId="77777777" w:rsidR="007F66A8" w:rsidRPr="007F66A8" w:rsidRDefault="007F66A8" w:rsidP="007F66A8">
      <w:pPr>
        <w:rPr>
          <w:sz w:val="32"/>
          <w:szCs w:val="32"/>
        </w:rPr>
      </w:pPr>
    </w:p>
    <w:p w14:paraId="35D77F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Authentication</w:t>
      </w:r>
    </w:p>
    <w:p w14:paraId="2735473F" w14:textId="77777777" w:rsidR="007F66A8" w:rsidRPr="007F66A8" w:rsidRDefault="007F66A8" w:rsidP="007F66A8">
      <w:pPr>
        <w:rPr>
          <w:sz w:val="32"/>
          <w:szCs w:val="32"/>
        </w:rPr>
      </w:pPr>
    </w:p>
    <w:p w14:paraId="41FAF4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Classification</w:t>
      </w:r>
    </w:p>
    <w:p w14:paraId="5372AC4F" w14:textId="77777777" w:rsidR="007F66A8" w:rsidRPr="007F66A8" w:rsidRDefault="007F66A8" w:rsidP="007F66A8">
      <w:pPr>
        <w:rPr>
          <w:sz w:val="32"/>
          <w:szCs w:val="32"/>
        </w:rPr>
      </w:pPr>
    </w:p>
    <w:p w14:paraId="714935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Read Operations</w:t>
      </w:r>
    </w:p>
    <w:p w14:paraId="20834D31" w14:textId="77777777" w:rsidR="007F66A8" w:rsidRPr="007F66A8" w:rsidRDefault="007F66A8" w:rsidP="007F66A8">
      <w:pPr>
        <w:rPr>
          <w:sz w:val="32"/>
          <w:szCs w:val="32"/>
        </w:rPr>
      </w:pPr>
    </w:p>
    <w:p w14:paraId="683524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Write Operations</w:t>
      </w:r>
    </w:p>
    <w:p w14:paraId="59D73114" w14:textId="77777777" w:rsidR="007F66A8" w:rsidRPr="007F66A8" w:rsidRDefault="007F66A8" w:rsidP="007F66A8">
      <w:pPr>
        <w:rPr>
          <w:sz w:val="32"/>
          <w:szCs w:val="32"/>
        </w:rPr>
      </w:pPr>
    </w:p>
    <w:p w14:paraId="2F82AB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Rate Limits</w:t>
      </w:r>
    </w:p>
    <w:p w14:paraId="430B6165" w14:textId="77777777" w:rsidR="007F66A8" w:rsidRPr="007F66A8" w:rsidRDefault="007F66A8" w:rsidP="007F66A8">
      <w:pPr>
        <w:rPr>
          <w:sz w:val="32"/>
          <w:szCs w:val="32"/>
        </w:rPr>
      </w:pPr>
    </w:p>
    <w:p w14:paraId="26A42A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Contact</w:t>
      </w:r>
    </w:p>
    <w:p w14:paraId="030101F3" w14:textId="77777777" w:rsidR="007F66A8" w:rsidRPr="007F66A8" w:rsidRDefault="007F66A8" w:rsidP="007F66A8">
      <w:pPr>
        <w:rPr>
          <w:sz w:val="32"/>
          <w:szCs w:val="32"/>
        </w:rPr>
      </w:pPr>
    </w:p>
    <w:p w14:paraId="58B466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 Approval</w:t>
      </w:r>
    </w:p>
    <w:p w14:paraId="1BCDF2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6DCD031">
          <v:rect id="_x0000_i4959" style="width:0;height:1.5pt" o:hralign="center" o:hrstd="t" o:hr="t" fillcolor="#a0a0a0" stroked="f"/>
        </w:pict>
      </w:r>
    </w:p>
    <w:p w14:paraId="46E4D3E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DA — PRODUCTION APP REGISTRATION</w:t>
      </w:r>
    </w:p>
    <w:p w14:paraId="53A34AE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356. Every Production App</w:t>
      </w:r>
    </w:p>
    <w:p w14:paraId="3A7E04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Register:</w:t>
      </w:r>
    </w:p>
    <w:p w14:paraId="0F6EF3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Application Name</w:t>
      </w:r>
    </w:p>
    <w:p w14:paraId="2E7471AC" w14:textId="77777777" w:rsidR="007F66A8" w:rsidRPr="007F66A8" w:rsidRDefault="007F66A8" w:rsidP="007F66A8">
      <w:pPr>
        <w:rPr>
          <w:sz w:val="32"/>
          <w:szCs w:val="32"/>
        </w:rPr>
      </w:pPr>
    </w:p>
    <w:p w14:paraId="4439A9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Environment</w:t>
      </w:r>
    </w:p>
    <w:p w14:paraId="731FE1CE" w14:textId="77777777" w:rsidR="007F66A8" w:rsidRPr="007F66A8" w:rsidRDefault="007F66A8" w:rsidP="007F66A8">
      <w:pPr>
        <w:rPr>
          <w:sz w:val="32"/>
          <w:szCs w:val="32"/>
        </w:rPr>
      </w:pPr>
    </w:p>
    <w:p w14:paraId="292693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48068B59" w14:textId="77777777" w:rsidR="007F66A8" w:rsidRPr="007F66A8" w:rsidRDefault="007F66A8" w:rsidP="007F66A8">
      <w:pPr>
        <w:rPr>
          <w:sz w:val="32"/>
          <w:szCs w:val="32"/>
        </w:rPr>
      </w:pPr>
    </w:p>
    <w:p w14:paraId="3E1CA66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Owner</w:t>
      </w:r>
    </w:p>
    <w:p w14:paraId="6C28ABC9" w14:textId="77777777" w:rsidR="007F66A8" w:rsidRPr="007F66A8" w:rsidRDefault="007F66A8" w:rsidP="007F66A8">
      <w:pPr>
        <w:rPr>
          <w:sz w:val="32"/>
          <w:szCs w:val="32"/>
        </w:rPr>
      </w:pPr>
    </w:p>
    <w:p w14:paraId="6F532D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Criticality</w:t>
      </w:r>
    </w:p>
    <w:p w14:paraId="64FA5FBC" w14:textId="77777777" w:rsidR="007F66A8" w:rsidRPr="007F66A8" w:rsidRDefault="007F66A8" w:rsidP="007F66A8">
      <w:pPr>
        <w:rPr>
          <w:sz w:val="32"/>
          <w:szCs w:val="32"/>
        </w:rPr>
      </w:pPr>
    </w:p>
    <w:p w14:paraId="743797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Classification</w:t>
      </w:r>
    </w:p>
    <w:p w14:paraId="13BCBC8F" w14:textId="77777777" w:rsidR="007F66A8" w:rsidRPr="007F66A8" w:rsidRDefault="007F66A8" w:rsidP="007F66A8">
      <w:pPr>
        <w:rPr>
          <w:sz w:val="32"/>
          <w:szCs w:val="32"/>
        </w:rPr>
      </w:pPr>
    </w:p>
    <w:p w14:paraId="4A9A7B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Users</w:t>
      </w:r>
    </w:p>
    <w:p w14:paraId="238127F5" w14:textId="77777777" w:rsidR="007F66A8" w:rsidRPr="007F66A8" w:rsidRDefault="007F66A8" w:rsidP="007F66A8">
      <w:pPr>
        <w:rPr>
          <w:sz w:val="32"/>
          <w:szCs w:val="32"/>
        </w:rPr>
      </w:pPr>
    </w:p>
    <w:p w14:paraId="2CE6B3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Connectors</w:t>
      </w:r>
    </w:p>
    <w:p w14:paraId="29906CDA" w14:textId="77777777" w:rsidR="007F66A8" w:rsidRPr="007F66A8" w:rsidRDefault="007F66A8" w:rsidP="007F66A8">
      <w:pPr>
        <w:rPr>
          <w:sz w:val="32"/>
          <w:szCs w:val="32"/>
        </w:rPr>
      </w:pPr>
    </w:p>
    <w:p w14:paraId="24ACA9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Contact</w:t>
      </w:r>
    </w:p>
    <w:p w14:paraId="0EDE71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02BA790">
          <v:rect id="_x0000_i4960" style="width:0;height:1.5pt" o:hralign="center" o:hrstd="t" o:hr="t" fillcolor="#a0a0a0" stroked="f"/>
        </w:pict>
      </w:r>
    </w:p>
    <w:p w14:paraId="06AE64E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DB — INCIDENT OWNERSHIP</w:t>
      </w:r>
    </w:p>
    <w:p w14:paraId="6B62C7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357. Production Flow fails at 2 AM.</w:t>
      </w:r>
    </w:p>
    <w:p w14:paraId="479B4F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responds?</w:t>
      </w:r>
    </w:p>
    <w:p w14:paraId="2C57A4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If answer is:</w:t>
      </w:r>
    </w:p>
    <w:p w14:paraId="3948E09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person who built it, maybe.</w:t>
      </w:r>
    </w:p>
    <w:p w14:paraId="3BDC0C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is:</w:t>
      </w:r>
    </w:p>
    <w:p w14:paraId="03DDD3F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Incomplete.</w:t>
      </w:r>
    </w:p>
    <w:p w14:paraId="701A2D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5C82F42">
          <v:rect id="_x0000_i4961" style="width:0;height:1.5pt" o:hralign="center" o:hrstd="t" o:hr="t" fillcolor="#a0a0a0" stroked="f"/>
        </w:pict>
      </w:r>
    </w:p>
    <w:p w14:paraId="3749037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358. Production Support Model</w:t>
      </w:r>
    </w:p>
    <w:p w14:paraId="0716EF6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Define:</w:t>
      </w:r>
    </w:p>
    <w:p w14:paraId="15EC2A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Team</w:t>
      </w:r>
    </w:p>
    <w:p w14:paraId="2033AEA8" w14:textId="77777777" w:rsidR="007F66A8" w:rsidRPr="007F66A8" w:rsidRDefault="007F66A8" w:rsidP="007F66A8">
      <w:pPr>
        <w:rPr>
          <w:sz w:val="32"/>
          <w:szCs w:val="32"/>
        </w:rPr>
      </w:pPr>
    </w:p>
    <w:p w14:paraId="79C019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Escalation</w:t>
      </w:r>
    </w:p>
    <w:p w14:paraId="59ADA514" w14:textId="77777777" w:rsidR="007F66A8" w:rsidRPr="007F66A8" w:rsidRDefault="007F66A8" w:rsidP="007F66A8">
      <w:pPr>
        <w:rPr>
          <w:sz w:val="32"/>
          <w:szCs w:val="32"/>
        </w:rPr>
      </w:pPr>
    </w:p>
    <w:p w14:paraId="75A2D0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Escalation</w:t>
      </w:r>
    </w:p>
    <w:p w14:paraId="02163523" w14:textId="77777777" w:rsidR="007F66A8" w:rsidRPr="007F66A8" w:rsidRDefault="007F66A8" w:rsidP="007F66A8">
      <w:pPr>
        <w:rPr>
          <w:sz w:val="32"/>
          <w:szCs w:val="32"/>
        </w:rPr>
      </w:pPr>
    </w:p>
    <w:p w14:paraId="290142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 Incident Process</w:t>
      </w:r>
    </w:p>
    <w:p w14:paraId="306016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BC9B8B0">
          <v:rect id="_x0000_i4962" style="width:0;height:1.5pt" o:hralign="center" o:hrstd="t" o:hr="t" fillcolor="#a0a0a0" stroked="f"/>
        </w:pict>
      </w:r>
    </w:p>
    <w:p w14:paraId="713C640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DC — BACKUP &amp; RECOVERY</w:t>
      </w:r>
    </w:p>
    <w:p w14:paraId="34D6E5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359. Production Governance</w:t>
      </w:r>
    </w:p>
    <w:p w14:paraId="33246C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Needs understanding of:</w:t>
      </w:r>
    </w:p>
    <w:p w14:paraId="1762B46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Backup and recovery.</w:t>
      </w:r>
    </w:p>
    <w:p w14:paraId="40AFA7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4BF1D3E">
          <v:rect id="_x0000_i4963" style="width:0;height:1.5pt" o:hralign="center" o:hrstd="t" o:hr="t" fillcolor="#a0a0a0" stroked="f"/>
        </w:pict>
      </w:r>
    </w:p>
    <w:p w14:paraId="2DC1D8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360. Ask</w:t>
      </w:r>
    </w:p>
    <w:p w14:paraId="0090B3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happens if data is accidentally deleted?</w:t>
      </w:r>
    </w:p>
    <w:p w14:paraId="4A4DFEE2" w14:textId="77777777" w:rsidR="007F66A8" w:rsidRPr="007F66A8" w:rsidRDefault="007F66A8" w:rsidP="007F66A8">
      <w:pPr>
        <w:rPr>
          <w:sz w:val="32"/>
          <w:szCs w:val="32"/>
        </w:rPr>
      </w:pPr>
    </w:p>
    <w:p w14:paraId="2D380E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Who can restore?</w:t>
      </w:r>
    </w:p>
    <w:p w14:paraId="5A88877E" w14:textId="77777777" w:rsidR="007F66A8" w:rsidRPr="007F66A8" w:rsidRDefault="007F66A8" w:rsidP="007F66A8">
      <w:pPr>
        <w:rPr>
          <w:sz w:val="32"/>
          <w:szCs w:val="32"/>
        </w:rPr>
      </w:pPr>
    </w:p>
    <w:p w14:paraId="42C2D4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What is our recovery process?</w:t>
      </w:r>
    </w:p>
    <w:p w14:paraId="475E0EC8" w14:textId="77777777" w:rsidR="007F66A8" w:rsidRPr="007F66A8" w:rsidRDefault="007F66A8" w:rsidP="007F66A8">
      <w:pPr>
        <w:rPr>
          <w:sz w:val="32"/>
          <w:szCs w:val="32"/>
        </w:rPr>
      </w:pPr>
    </w:p>
    <w:p w14:paraId="7E69EC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Has restore been tested?</w:t>
      </w:r>
    </w:p>
    <w:p w14:paraId="40B2BA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2D19D2E">
          <v:rect id="_x0000_i4964" style="width:0;height:1.5pt" o:hralign="center" o:hrstd="t" o:hr="t" fillcolor="#a0a0a0" stroked="f"/>
        </w:pict>
      </w:r>
    </w:p>
    <w:p w14:paraId="239D433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361. Governance</w:t>
      </w:r>
    </w:p>
    <w:p w14:paraId="632859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Backup isn't valuable if:</w:t>
      </w:r>
    </w:p>
    <w:p w14:paraId="1E0E44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Nobody knows how to recover.</w:t>
      </w:r>
    </w:p>
    <w:p w14:paraId="245532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E87B664">
          <v:rect id="_x0000_i4965" style="width:0;height:1.5pt" o:hralign="center" o:hrstd="t" o:hr="t" fillcolor="#a0a0a0" stroked="f"/>
        </w:pict>
      </w:r>
    </w:p>
    <w:p w14:paraId="73760D2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DD — CHANGE MANAGEMENT</w:t>
      </w:r>
    </w:p>
    <w:p w14:paraId="12E28E3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362. Maker Changes Production App Friday afternoon.</w:t>
      </w:r>
    </w:p>
    <w:p w14:paraId="1875DA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 breaks.</w:t>
      </w:r>
    </w:p>
    <w:p w14:paraId="7C4D0F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76CFB83">
          <v:rect id="_x0000_i4966" style="width:0;height:1.5pt" o:hralign="center" o:hrstd="t" o:hr="t" fillcolor="#a0a0a0" stroked="f"/>
        </w:pict>
      </w:r>
    </w:p>
    <w:p w14:paraId="335E9D1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363. Better</w:t>
      </w:r>
    </w:p>
    <w:p w14:paraId="4FBD34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 change</w:t>
      </w:r>
    </w:p>
    <w:p w14:paraId="28A62873" w14:textId="77777777" w:rsidR="007F66A8" w:rsidRPr="007F66A8" w:rsidRDefault="007F66A8" w:rsidP="007F66A8">
      <w:pPr>
        <w:rPr>
          <w:sz w:val="32"/>
          <w:szCs w:val="32"/>
        </w:rPr>
      </w:pPr>
    </w:p>
    <w:p w14:paraId="096A7E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55763E63" w14:textId="77777777" w:rsidR="007F66A8" w:rsidRPr="007F66A8" w:rsidRDefault="007F66A8" w:rsidP="007F66A8">
      <w:pPr>
        <w:rPr>
          <w:sz w:val="32"/>
          <w:szCs w:val="32"/>
        </w:rPr>
      </w:pPr>
    </w:p>
    <w:p w14:paraId="344439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386C2A86" w14:textId="77777777" w:rsidR="007F66A8" w:rsidRPr="007F66A8" w:rsidRDefault="007F66A8" w:rsidP="007F66A8">
      <w:pPr>
        <w:rPr>
          <w:sz w:val="32"/>
          <w:szCs w:val="32"/>
        </w:rPr>
      </w:pPr>
    </w:p>
    <w:p w14:paraId="28A837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586E2392" w14:textId="77777777" w:rsidR="007F66A8" w:rsidRPr="007F66A8" w:rsidRDefault="007F66A8" w:rsidP="007F66A8">
      <w:pPr>
        <w:rPr>
          <w:sz w:val="32"/>
          <w:szCs w:val="32"/>
        </w:rPr>
      </w:pPr>
    </w:p>
    <w:p w14:paraId="14578BC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Approval</w:t>
      </w:r>
    </w:p>
    <w:p w14:paraId="7D9B29A9" w14:textId="77777777" w:rsidR="007F66A8" w:rsidRPr="007F66A8" w:rsidRDefault="007F66A8" w:rsidP="007F66A8">
      <w:pPr>
        <w:rPr>
          <w:sz w:val="32"/>
          <w:szCs w:val="32"/>
        </w:rPr>
      </w:pPr>
    </w:p>
    <w:p w14:paraId="449A31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↓</w:t>
      </w:r>
    </w:p>
    <w:p w14:paraId="6A71A339" w14:textId="77777777" w:rsidR="007F66A8" w:rsidRPr="007F66A8" w:rsidRDefault="007F66A8" w:rsidP="007F66A8">
      <w:pPr>
        <w:rPr>
          <w:sz w:val="32"/>
          <w:szCs w:val="32"/>
        </w:rPr>
      </w:pPr>
    </w:p>
    <w:p w14:paraId="248FC3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 release</w:t>
      </w:r>
    </w:p>
    <w:p w14:paraId="3A5C75D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AF99A9E">
          <v:rect id="_x0000_i4967" style="width:0;height:1.5pt" o:hralign="center" o:hrstd="t" o:hr="t" fillcolor="#a0a0a0" stroked="f"/>
        </w:pict>
      </w:r>
    </w:p>
    <w:p w14:paraId="0820FCD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364. Tomorrow</w:t>
      </w:r>
    </w:p>
    <w:p w14:paraId="749182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Day 27 teaches:</w:t>
      </w:r>
    </w:p>
    <w:p w14:paraId="0D4D13E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This lifecycle technically.</w:t>
      </w:r>
    </w:p>
    <w:p w14:paraId="6100A4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4AD8AEB">
          <v:rect id="_x0000_i4968" style="width:0;height:1.5pt" o:hralign="center" o:hrstd="t" o:hr="t" fillcolor="#a0a0a0" stroked="f"/>
        </w:pict>
      </w:r>
    </w:p>
    <w:p w14:paraId="70AD4BE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DE — COMMON ERROR 1</w:t>
      </w:r>
    </w:p>
    <w:p w14:paraId="43460D3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365. Governance = DLP</w:t>
      </w:r>
    </w:p>
    <w:p w14:paraId="71762C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Wrong.</w:t>
      </w:r>
    </w:p>
    <w:p w14:paraId="5DA87A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 are only:</w:t>
      </w:r>
    </w:p>
    <w:p w14:paraId="237F514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One part.</w:t>
      </w:r>
    </w:p>
    <w:p w14:paraId="665DB9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0B74C4F">
          <v:rect id="_x0000_i4969" style="width:0;height:1.5pt" o:hralign="center" o:hrstd="t" o:hr="t" fillcolor="#a0a0a0" stroked="f"/>
        </w:pict>
      </w:r>
    </w:p>
    <w:p w14:paraId="3493100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DF — COMMON ERROR 2</w:t>
      </w:r>
    </w:p>
    <w:p w14:paraId="08D9F65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366. Governance = Prevent Everyone From Building</w:t>
      </w:r>
    </w:p>
    <w:p w14:paraId="2CCC4A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Wrong.</w:t>
      </w:r>
    </w:p>
    <w:p w14:paraId="345BF4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Goal:</w:t>
      </w:r>
    </w:p>
    <w:p w14:paraId="46AE63D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Safe enablement.</w:t>
      </w:r>
    </w:p>
    <w:p w14:paraId="2B386B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2F764F7">
          <v:rect id="_x0000_i4970" style="width:0;height:1.5pt" o:hralign="center" o:hrstd="t" o:hr="t" fillcolor="#a0a0a0" stroked="f"/>
        </w:pict>
      </w:r>
    </w:p>
    <w:p w14:paraId="2E92EC8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DG — COMMON ERROR 3</w:t>
      </w:r>
    </w:p>
    <w:p w14:paraId="5588ABF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367. Default Environment Used For Everything</w:t>
      </w:r>
    </w:p>
    <w:p w14:paraId="77391F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Problem:</w:t>
      </w:r>
    </w:p>
    <w:p w14:paraId="657B7C3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Weak lifecycle/isolation.</w:t>
      </w:r>
    </w:p>
    <w:p w14:paraId="4D596C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7E931B9">
          <v:rect id="_x0000_i4971" style="width:0;height:1.5pt" o:hralign="center" o:hrstd="t" o:hr="t" fillcolor="#a0a0a0" stroked="f"/>
        </w:pict>
      </w:r>
    </w:p>
    <w:p w14:paraId="7A93044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DH — COMMON ERROR 4</w:t>
      </w:r>
    </w:p>
    <w:p w14:paraId="7518755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368. Every Maker Gets Admin</w:t>
      </w:r>
    </w:p>
    <w:p w14:paraId="465B02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Problem:</w:t>
      </w:r>
    </w:p>
    <w:p w14:paraId="2C71EAC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Excessive privilege.</w:t>
      </w:r>
    </w:p>
    <w:p w14:paraId="294991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8253F74">
          <v:rect id="_x0000_i4972" style="width:0;height:1.5pt" o:hralign="center" o:hrstd="t" o:hr="t" fillcolor="#a0a0a0" stroked="f"/>
        </w:pict>
      </w:r>
    </w:p>
    <w:p w14:paraId="067276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DI — COMMON ERROR 5</w:t>
      </w:r>
    </w:p>
    <w:p w14:paraId="70423D1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369. Developer Environment Becomes Production</w:t>
      </w:r>
    </w:p>
    <w:p w14:paraId="382DEA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Problem:</w:t>
      </w:r>
    </w:p>
    <w:p w14:paraId="54987FA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Wrong lifecycle environment.</w:t>
      </w:r>
    </w:p>
    <w:p w14:paraId="7965C8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800164B">
          <v:rect id="_x0000_i4973" style="width:0;height:1.5pt" o:hralign="center" o:hrstd="t" o:hr="t" fillcolor="#a0a0a0" stroked="f"/>
        </w:pict>
      </w:r>
    </w:p>
    <w:p w14:paraId="50D6A9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DJ — COMMON ERROR 6</w:t>
      </w:r>
    </w:p>
    <w:p w14:paraId="562467A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370. Data Policy Created Without Testing Existing Apps</w:t>
      </w:r>
    </w:p>
    <w:p w14:paraId="4DA86E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Problem:</w:t>
      </w:r>
    </w:p>
    <w:p w14:paraId="519A29C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disruption risk.</w:t>
      </w:r>
    </w:p>
    <w:p w14:paraId="224258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663E3DC">
          <v:rect id="_x0000_i4974" style="width:0;height:1.5pt" o:hralign="center" o:hrstd="t" o:hr="t" fillcolor="#a0a0a0" stroked="f"/>
        </w:pict>
      </w:r>
    </w:p>
    <w:p w14:paraId="66561E5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DK — COMMON ERROR 7</w:t>
      </w:r>
    </w:p>
    <w:p w14:paraId="10D7F13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371. Connector Is Classified Business Because Microsoft Built It</w:t>
      </w:r>
    </w:p>
    <w:p w14:paraId="474C8D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Wrong assumption.</w:t>
      </w:r>
    </w:p>
    <w:p w14:paraId="5EE27F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Classification depends on:</w:t>
      </w:r>
    </w:p>
    <w:p w14:paraId="324ECB2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Organizational data policy.</w:t>
      </w:r>
    </w:p>
    <w:p w14:paraId="13D430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12933A2">
          <v:rect id="_x0000_i4975" style="width:0;height:1.5pt" o:hralign="center" o:hrstd="t" o:hr="t" fillcolor="#a0a0a0" stroked="f"/>
        </w:pict>
      </w:r>
    </w:p>
    <w:p w14:paraId="4E49BB4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DL — COMMON ERROR 8</w:t>
      </w:r>
    </w:p>
    <w:p w14:paraId="7DA1F60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372. Every Connector Moved To Blocked</w:t>
      </w:r>
    </w:p>
    <w:p w14:paraId="496801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Some core connectors:</w:t>
      </w:r>
    </w:p>
    <w:p w14:paraId="3604A93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Cannot be blocked.</w:t>
      </w:r>
    </w:p>
    <w:p w14:paraId="6BDCD9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Also:</w:t>
      </w:r>
    </w:p>
    <w:p w14:paraId="1296D5B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Blanket blocking can destroy productivity.</w:t>
      </w:r>
    </w:p>
    <w:p w14:paraId="3F92165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4AE96FB">
          <v:rect id="_x0000_i4976" style="width:0;height:1.5pt" o:hralign="center" o:hrstd="t" o:hr="t" fillcolor="#a0a0a0" stroked="f"/>
        </w:pict>
      </w:r>
    </w:p>
    <w:p w14:paraId="6270C6C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DM — COMMON ERROR 9</w:t>
      </w:r>
    </w:p>
    <w:p w14:paraId="1B87783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373. Custom Connector Automatically Trusted</w:t>
      </w:r>
    </w:p>
    <w:p w14:paraId="371BDC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Wrong.</w:t>
      </w:r>
    </w:p>
    <w:p w14:paraId="42EEAF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Review:</w:t>
      </w:r>
    </w:p>
    <w:p w14:paraId="59CF67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API + data + authentication.</w:t>
      </w:r>
    </w:p>
    <w:p w14:paraId="04B9642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8E2FFD1">
          <v:rect id="_x0000_i4977" style="width:0;height:1.5pt" o:hralign="center" o:hrstd="t" o:hr="t" fillcolor="#a0a0a0" stroked="f"/>
        </w:pict>
      </w:r>
    </w:p>
    <w:p w14:paraId="5744452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DN — COMMON ERROR 10</w:t>
      </w:r>
    </w:p>
    <w:p w14:paraId="711E7F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374. App Has Owner</w:t>
      </w:r>
    </w:p>
    <w:p w14:paraId="3A09704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Therefore continuity solved.</w:t>
      </w:r>
    </w:p>
    <w:p w14:paraId="1725049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 necessarily.</w:t>
      </w:r>
    </w:p>
    <w:p w14:paraId="022D38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if:</w:t>
      </w:r>
    </w:p>
    <w:p w14:paraId="1BD94EF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The one owner leaves?</w:t>
      </w:r>
    </w:p>
    <w:p w14:paraId="7AB800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77CA63A">
          <v:rect id="_x0000_i4978" style="width:0;height:1.5pt" o:hralign="center" o:hrstd="t" o:hr="t" fillcolor="#a0a0a0" stroked="f"/>
        </w:pict>
      </w:r>
    </w:p>
    <w:p w14:paraId="7FFDCE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DO — COMMON ERROR 11</w:t>
      </w:r>
    </w:p>
    <w:p w14:paraId="46F16BB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375. CoE Starter Kit Installed</w:t>
      </w:r>
    </w:p>
    <w:p w14:paraId="36BD84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Therefore governance completed.</w:t>
      </w:r>
    </w:p>
    <w:p w14:paraId="1F97A1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Wrong.</w:t>
      </w:r>
    </w:p>
    <w:p w14:paraId="17248E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requires:</w:t>
      </w:r>
    </w:p>
    <w:p w14:paraId="7082537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Operating model.</w:t>
      </w:r>
    </w:p>
    <w:p w14:paraId="52C90D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401ECD7">
          <v:rect id="_x0000_i4979" style="width:0;height:1.5pt" o:hralign="center" o:hrstd="t" o:hr="t" fillcolor="#a0a0a0" stroked="f"/>
        </w:pict>
      </w:r>
    </w:p>
    <w:p w14:paraId="0618629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DP — COMMON ERROR 12</w:t>
      </w:r>
    </w:p>
    <w:p w14:paraId="708AE1F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376. CoE Starter Kit Assumed Current Mandatory Governance Product</w:t>
      </w:r>
    </w:p>
    <w:p w14:paraId="1B0BB9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Current native Admin Center capabilities should be evaluated first.</w:t>
      </w:r>
    </w:p>
    <w:p w14:paraId="2BE72E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 not rely on:</w:t>
      </w:r>
    </w:p>
    <w:p w14:paraId="5EF879A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Outdated deployment guidance.</w:t>
      </w:r>
    </w:p>
    <w:p w14:paraId="7D60AF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8E7D1EB">
          <v:rect id="_x0000_i4980" style="width:0;height:1.5pt" o:hralign="center" o:hrstd="t" o:hr="t" fillcolor="#a0a0a0" stroked="f"/>
        </w:pict>
      </w:r>
    </w:p>
    <w:p w14:paraId="012A365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DQ — COMMON ERROR 13</w:t>
      </w:r>
    </w:p>
    <w:p w14:paraId="4B735C9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377. Managed Environment Enabled Without License Review</w:t>
      </w:r>
    </w:p>
    <w:p w14:paraId="23B383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Potential:</w:t>
      </w:r>
    </w:p>
    <w:p w14:paraId="38D0E2A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Licensing problem.</w:t>
      </w:r>
    </w:p>
    <w:p w14:paraId="40937B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06CE7BC">
          <v:rect id="_x0000_i4981" style="width:0;height:1.5pt" o:hralign="center" o:hrstd="t" o:hr="t" fillcolor="#a0a0a0" stroked="f"/>
        </w:pict>
      </w:r>
    </w:p>
    <w:p w14:paraId="74ED3A7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DR — COMMON ERROR 14</w:t>
      </w:r>
    </w:p>
    <w:p w14:paraId="4BE9DC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378. App Shared With Everyone</w:t>
      </w:r>
    </w:p>
    <w:p w14:paraId="65C0B7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assumes Dataverse data automatically safe.</w:t>
      </w:r>
    </w:p>
    <w:p w14:paraId="2D5C80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Check:</w:t>
      </w:r>
    </w:p>
    <w:p w14:paraId="50ACFA1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Dataverse roles.</w:t>
      </w:r>
    </w:p>
    <w:p w14:paraId="1703E8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D02D616">
          <v:rect id="_x0000_i4982" style="width:0;height:1.5pt" o:hralign="center" o:hrstd="t" o:hr="t" fillcolor="#a0a0a0" stroked="f"/>
        </w:pict>
      </w:r>
    </w:p>
    <w:p w14:paraId="0C09B8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DS — COMMON ERROR 15</w:t>
      </w:r>
    </w:p>
    <w:p w14:paraId="6BE50E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379. Environment Security Group Used</w:t>
      </w:r>
    </w:p>
    <w:p w14:paraId="4D6557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assumes every member can access all Dataverse tables.</w:t>
      </w:r>
    </w:p>
    <w:p w14:paraId="43C9C0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Wrong.</w:t>
      </w:r>
    </w:p>
    <w:p w14:paraId="2DF377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Still need:</w:t>
      </w:r>
    </w:p>
    <w:p w14:paraId="702C66D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Dataverse security roles.</w:t>
      </w:r>
    </w:p>
    <w:p w14:paraId="727192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0DBEC13">
          <v:rect id="_x0000_i4983" style="width:0;height:1.5pt" o:hralign="center" o:hrstd="t" o:hr="t" fillcolor="#a0a0a0" stroked="f"/>
        </w:pict>
      </w:r>
    </w:p>
    <w:p w14:paraId="0A15EC8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DT — COMMON ERROR 16</w:t>
      </w:r>
    </w:p>
    <w:p w14:paraId="061F57C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380. Environment Routing Enabled</w:t>
      </w:r>
    </w:p>
    <w:p w14:paraId="7B7810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assumes Power Pages automatically routes too.</w:t>
      </w:r>
    </w:p>
    <w:p w14:paraId="4827F90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Current routing coverage must be:</w:t>
      </w:r>
    </w:p>
    <w:p w14:paraId="4088986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Verified by product.</w:t>
      </w:r>
    </w:p>
    <w:p w14:paraId="534C20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FC65D4">
          <v:rect id="_x0000_i4984" style="width:0;height:1.5pt" o:hralign="center" o:hrstd="t" o:hr="t" fillcolor="#a0a0a0" stroked="f"/>
        </w:pict>
      </w:r>
    </w:p>
    <w:p w14:paraId="2A925F5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DU — COMMON ERROR 17</w:t>
      </w:r>
    </w:p>
    <w:p w14:paraId="4C5F64E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381. Tenant Isolation Turned On Without Allow List Review</w:t>
      </w:r>
    </w:p>
    <w:p w14:paraId="02AF51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Could break:</w:t>
      </w:r>
    </w:p>
    <w:p w14:paraId="1AD97C2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Legitimate cross-tenant connections.</w:t>
      </w:r>
    </w:p>
    <w:p w14:paraId="247D82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0DB3016">
          <v:rect id="_x0000_i4985" style="width:0;height:1.5pt" o:hralign="center" o:hrstd="t" o:hr="t" fillcolor="#a0a0a0" stroked="f"/>
        </w:pict>
      </w:r>
    </w:p>
    <w:p w14:paraId="7E14678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DV — COMMON ERROR 18</w:t>
      </w:r>
    </w:p>
    <w:p w14:paraId="6FD4B76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382. Orphaned Flow Identified</w:t>
      </w:r>
    </w:p>
    <w:p w14:paraId="4E8CD2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Admin deletes it immediately.</w:t>
      </w:r>
    </w:p>
    <w:p w14:paraId="0B8550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Could be:</w:t>
      </w:r>
    </w:p>
    <w:p w14:paraId="146951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critical.</w:t>
      </w:r>
    </w:p>
    <w:p w14:paraId="275A72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First determine:</w:t>
      </w:r>
    </w:p>
    <w:p w14:paraId="53E84B1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owner and dependency.</w:t>
      </w:r>
    </w:p>
    <w:p w14:paraId="11962F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3D08D10">
          <v:rect id="_x0000_i4986" style="width:0;height:1.5pt" o:hralign="center" o:hrstd="t" o:hr="t" fillcolor="#a0a0a0" stroked="f"/>
        </w:pict>
      </w:r>
    </w:p>
    <w:p w14:paraId="499B33D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DW — COMMON ERROR 19</w:t>
      </w:r>
    </w:p>
    <w:p w14:paraId="6221C9E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383. Unused App = Safe To Delete</w:t>
      </w:r>
    </w:p>
    <w:p w14:paraId="454B7F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Maybe another App/Flow depends on:</w:t>
      </w:r>
    </w:p>
    <w:p w14:paraId="7C5CCBE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Its resources.</w:t>
      </w:r>
    </w:p>
    <w:p w14:paraId="0F0661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Perform:</w:t>
      </w:r>
    </w:p>
    <w:p w14:paraId="02DA923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Dependency review.</w:t>
      </w:r>
    </w:p>
    <w:p w14:paraId="1628BA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2C08D2E">
          <v:rect id="_x0000_i4987" style="width:0;height:1.5pt" o:hralign="center" o:hrstd="t" o:hr="t" fillcolor="#a0a0a0" stroked="f"/>
        </w:pict>
      </w:r>
    </w:p>
    <w:p w14:paraId="3374604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DX — COMMON ERROR 20</w:t>
      </w:r>
    </w:p>
    <w:p w14:paraId="129F53B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384. Governance Rules Exist But Makers Don't Know Them</w:t>
      </w:r>
    </w:p>
    <w:p w14:paraId="055AB8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Result:</w:t>
      </w:r>
    </w:p>
    <w:p w14:paraId="04710C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Constant violations.</w:t>
      </w:r>
    </w:p>
    <w:p w14:paraId="7FE679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Include:</w:t>
      </w:r>
    </w:p>
    <w:p w14:paraId="47D5B5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</w:t>
      </w:r>
    </w:p>
    <w:p w14:paraId="6CA9E4CE" w14:textId="77777777" w:rsidR="007F66A8" w:rsidRPr="007F66A8" w:rsidRDefault="007F66A8" w:rsidP="007F66A8">
      <w:pPr>
        <w:rPr>
          <w:sz w:val="32"/>
          <w:szCs w:val="32"/>
        </w:rPr>
      </w:pPr>
    </w:p>
    <w:p w14:paraId="4CBBA8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Welcome content</w:t>
      </w:r>
    </w:p>
    <w:p w14:paraId="562F8B35" w14:textId="77777777" w:rsidR="007F66A8" w:rsidRPr="007F66A8" w:rsidRDefault="007F66A8" w:rsidP="007F66A8">
      <w:pPr>
        <w:rPr>
          <w:sz w:val="32"/>
          <w:szCs w:val="32"/>
        </w:rPr>
      </w:pPr>
    </w:p>
    <w:p w14:paraId="78FC475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Documentation</w:t>
      </w:r>
    </w:p>
    <w:p w14:paraId="0148F12E" w14:textId="77777777" w:rsidR="007F66A8" w:rsidRPr="007F66A8" w:rsidRDefault="007F66A8" w:rsidP="007F66A8">
      <w:pPr>
        <w:rPr>
          <w:sz w:val="32"/>
          <w:szCs w:val="32"/>
        </w:rPr>
      </w:pPr>
    </w:p>
    <w:p w14:paraId="665923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04C0B67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FF50CE8">
          <v:rect id="_x0000_i4988" style="width:0;height:1.5pt" o:hralign="center" o:hrstd="t" o:hr="t" fillcolor="#a0a0a0" stroked="f"/>
        </w:pict>
      </w:r>
    </w:p>
    <w:p w14:paraId="7023C8F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DY — PRACTICAL EXERCISE 1</w:t>
      </w:r>
    </w:p>
    <w:p w14:paraId="27E29E1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385. Classify</w:t>
      </w:r>
    </w:p>
    <w:p w14:paraId="3BD81F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Personal reminder Flow.</w:t>
      </w:r>
    </w:p>
    <w:p w14:paraId="6D40BD0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67A0487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Likely:</w:t>
      </w:r>
    </w:p>
    <w:p w14:paraId="0B0A2EB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Productivity.</w:t>
      </w:r>
    </w:p>
    <w:p w14:paraId="20AE0E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6FCE90A">
          <v:rect id="_x0000_i4989" style="width:0;height:1.5pt" o:hralign="center" o:hrstd="t" o:hr="t" fillcolor="#a0a0a0" stroked="f"/>
        </w:pict>
      </w:r>
    </w:p>
    <w:p w14:paraId="5060A29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386. Environment</w:t>
      </w:r>
    </w:p>
    <w:p w14:paraId="264A40D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Developer/Default</w:t>
      </w:r>
    </w:p>
    <w:p w14:paraId="09A644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according to company strategy.</w:t>
      </w:r>
    </w:p>
    <w:p w14:paraId="4AA2D9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F84E66C">
          <v:rect id="_x0000_i4990" style="width:0;height:1.5pt" o:hralign="center" o:hrstd="t" o:hr="t" fillcolor="#a0a0a0" stroked="f"/>
        </w:pict>
      </w:r>
    </w:p>
    <w:p w14:paraId="6482ED5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DZ — PRACTICAL EXERCISE 2</w:t>
      </w:r>
    </w:p>
    <w:p w14:paraId="0DD821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387. Classify</w:t>
      </w:r>
    </w:p>
    <w:p w14:paraId="377FD39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Employee Leave Management.</w:t>
      </w:r>
    </w:p>
    <w:p w14:paraId="3DE504B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5F20D6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Critical.</w:t>
      </w:r>
    </w:p>
    <w:p w14:paraId="01F857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8888324">
          <v:rect id="_x0000_i4991" style="width:0;height:1.5pt" o:hralign="center" o:hrstd="t" o:hr="t" fillcolor="#a0a0a0" stroked="f"/>
        </w:pict>
      </w:r>
    </w:p>
    <w:p w14:paraId="2F52B59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388. Environment</w:t>
      </w:r>
    </w:p>
    <w:p w14:paraId="130DDB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159FD102" w14:textId="77777777" w:rsidR="007F66A8" w:rsidRPr="007F66A8" w:rsidRDefault="007F66A8" w:rsidP="007F66A8">
      <w:pPr>
        <w:rPr>
          <w:sz w:val="32"/>
          <w:szCs w:val="32"/>
        </w:rPr>
      </w:pPr>
    </w:p>
    <w:p w14:paraId="2F21EF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43E07233" w14:textId="77777777" w:rsidR="007F66A8" w:rsidRPr="007F66A8" w:rsidRDefault="007F66A8" w:rsidP="007F66A8">
      <w:pPr>
        <w:rPr>
          <w:sz w:val="32"/>
          <w:szCs w:val="32"/>
        </w:rPr>
      </w:pPr>
    </w:p>
    <w:p w14:paraId="1489EF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0AC3A2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with stronger governance.</w:t>
      </w:r>
    </w:p>
    <w:p w14:paraId="0E4CC1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81BE7FA">
          <v:rect id="_x0000_i4992" style="width:0;height:1.5pt" o:hralign="center" o:hrstd="t" o:hr="t" fillcolor="#a0a0a0" stroked="f"/>
        </w:pict>
      </w:r>
    </w:p>
    <w:p w14:paraId="31B189B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EA — PRACTICAL EXERCISE 3</w:t>
      </w:r>
    </w:p>
    <w:p w14:paraId="02FCF65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389. Classify</w:t>
      </w:r>
    </w:p>
    <w:p w14:paraId="3D833E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Vendor Registration Power Pages.</w:t>
      </w:r>
    </w:p>
    <w:p w14:paraId="6F0828D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714E26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Critical / potentially Enterprise</w:t>
      </w:r>
    </w:p>
    <w:p w14:paraId="673F73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because it is:</w:t>
      </w:r>
    </w:p>
    <w:p w14:paraId="0846566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Externally accessible.</w:t>
      </w:r>
    </w:p>
    <w:p w14:paraId="0D6E302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19F2AE1">
          <v:rect id="_x0000_i4993" style="width:0;height:1.5pt" o:hralign="center" o:hrstd="t" o:hr="t" fillcolor="#a0a0a0" stroked="f"/>
        </w:pict>
      </w:r>
    </w:p>
    <w:p w14:paraId="5739DD2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EB — PRACTICAL EXERCISE 4</w:t>
      </w:r>
    </w:p>
    <w:p w14:paraId="61E5CF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390. HR Agent</w:t>
      </w:r>
    </w:p>
    <w:p w14:paraId="484C98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Uses:</w:t>
      </w:r>
    </w:p>
    <w:p w14:paraId="3D938B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policies</w:t>
      </w:r>
    </w:p>
    <w:p w14:paraId="6053BC39" w14:textId="77777777" w:rsidR="007F66A8" w:rsidRPr="007F66A8" w:rsidRDefault="007F66A8" w:rsidP="007F66A8">
      <w:pPr>
        <w:rPr>
          <w:sz w:val="32"/>
          <w:szCs w:val="32"/>
        </w:rPr>
      </w:pPr>
    </w:p>
    <w:p w14:paraId="0768B9D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Employee personal-data Tool</w:t>
      </w:r>
    </w:p>
    <w:p w14:paraId="57AE2C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concerns?</w:t>
      </w:r>
    </w:p>
    <w:p w14:paraId="4FEDD13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180E7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Knowledge access</w:t>
      </w:r>
    </w:p>
    <w:p w14:paraId="793D16BF" w14:textId="77777777" w:rsidR="007F66A8" w:rsidRPr="007F66A8" w:rsidRDefault="007F66A8" w:rsidP="007F66A8">
      <w:pPr>
        <w:rPr>
          <w:sz w:val="32"/>
          <w:szCs w:val="32"/>
        </w:rPr>
      </w:pPr>
    </w:p>
    <w:p w14:paraId="379E9F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Tool authorization</w:t>
      </w:r>
    </w:p>
    <w:p w14:paraId="5B49F904" w14:textId="77777777" w:rsidR="007F66A8" w:rsidRPr="007F66A8" w:rsidRDefault="007F66A8" w:rsidP="007F66A8">
      <w:pPr>
        <w:rPr>
          <w:sz w:val="32"/>
          <w:szCs w:val="32"/>
        </w:rPr>
      </w:pPr>
    </w:p>
    <w:p w14:paraId="3FE2E9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Authentication</w:t>
      </w:r>
    </w:p>
    <w:p w14:paraId="7F15F57E" w14:textId="77777777" w:rsidR="007F66A8" w:rsidRPr="007F66A8" w:rsidRDefault="007F66A8" w:rsidP="007F66A8">
      <w:pPr>
        <w:rPr>
          <w:sz w:val="32"/>
          <w:szCs w:val="32"/>
        </w:rPr>
      </w:pPr>
    </w:p>
    <w:p w14:paraId="0877DB9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Conversation security</w:t>
      </w:r>
    </w:p>
    <w:p w14:paraId="792ECF4B" w14:textId="77777777" w:rsidR="007F66A8" w:rsidRPr="007F66A8" w:rsidRDefault="007F66A8" w:rsidP="007F66A8">
      <w:pPr>
        <w:rPr>
          <w:sz w:val="32"/>
          <w:szCs w:val="32"/>
        </w:rPr>
      </w:pPr>
    </w:p>
    <w:p w14:paraId="13D361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policy</w:t>
      </w:r>
    </w:p>
    <w:p w14:paraId="2F62F68F" w14:textId="77777777" w:rsidR="007F66A8" w:rsidRPr="007F66A8" w:rsidRDefault="007F66A8" w:rsidP="007F66A8">
      <w:pPr>
        <w:rPr>
          <w:sz w:val="32"/>
          <w:szCs w:val="32"/>
        </w:rPr>
      </w:pPr>
    </w:p>
    <w:p w14:paraId="0299A90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5BF5A27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23CB108">
          <v:rect id="_x0000_i4994" style="width:0;height:1.5pt" o:hralign="center" o:hrstd="t" o:hr="t" fillcolor="#a0a0a0" stroked="f"/>
        </w:pict>
      </w:r>
    </w:p>
    <w:p w14:paraId="7967A3C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EC — PRACTICAL EXERCISE 5</w:t>
      </w:r>
    </w:p>
    <w:p w14:paraId="1802D84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391. TrainingDirectoryAPI</w:t>
      </w:r>
    </w:p>
    <w:p w14:paraId="402F93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Public test API.</w:t>
      </w:r>
    </w:p>
    <w:p w14:paraId="7C4AC22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it be Business with Dataverse?</w:t>
      </w:r>
    </w:p>
    <w:p w14:paraId="5B07A1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Only if:</w:t>
      </w:r>
    </w:p>
    <w:p w14:paraId="4ED10F6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Governance team intentionally approves that data boundary.</w:t>
      </w:r>
    </w:p>
    <w:p w14:paraId="4549DC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 our training policy:</w:t>
      </w:r>
    </w:p>
    <w:p w14:paraId="3DA2EFE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2ED92B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D60820F">
          <v:rect id="_x0000_i4995" style="width:0;height:1.5pt" o:hralign="center" o:hrstd="t" o:hr="t" fillcolor="#a0a0a0" stroked="f"/>
        </w:pict>
      </w:r>
    </w:p>
    <w:p w14:paraId="5C74555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ED — PRACTICAL EXERCISE 6</w:t>
      </w:r>
    </w:p>
    <w:p w14:paraId="75FAA9D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392. Custom Payroll API</w:t>
      </w:r>
    </w:p>
    <w:p w14:paraId="2C52A9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Highly sensitive.</w:t>
      </w:r>
    </w:p>
    <w:p w14:paraId="7A2A1D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requires:</w:t>
      </w:r>
    </w:p>
    <w:p w14:paraId="3CB1C9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security review</w:t>
      </w:r>
    </w:p>
    <w:p w14:paraId="0B944FD2" w14:textId="77777777" w:rsidR="007F66A8" w:rsidRPr="007F66A8" w:rsidRDefault="007F66A8" w:rsidP="007F66A8">
      <w:pPr>
        <w:rPr>
          <w:sz w:val="32"/>
          <w:szCs w:val="32"/>
        </w:rPr>
      </w:pPr>
    </w:p>
    <w:p w14:paraId="53C6D2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Strong authentication</w:t>
      </w:r>
    </w:p>
    <w:p w14:paraId="0D8E0BB3" w14:textId="77777777" w:rsidR="007F66A8" w:rsidRPr="007F66A8" w:rsidRDefault="007F66A8" w:rsidP="007F66A8">
      <w:pPr>
        <w:rPr>
          <w:sz w:val="32"/>
          <w:szCs w:val="32"/>
        </w:rPr>
      </w:pPr>
    </w:p>
    <w:p w14:paraId="1D6390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classification</w:t>
      </w:r>
    </w:p>
    <w:p w14:paraId="0FA644C9" w14:textId="77777777" w:rsidR="007F66A8" w:rsidRPr="007F66A8" w:rsidRDefault="007F66A8" w:rsidP="007F66A8">
      <w:pPr>
        <w:rPr>
          <w:sz w:val="32"/>
          <w:szCs w:val="32"/>
        </w:rPr>
      </w:pPr>
    </w:p>
    <w:p w14:paraId="78A996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Narrow access</w:t>
      </w:r>
    </w:p>
    <w:p w14:paraId="1CF80C86" w14:textId="77777777" w:rsidR="007F66A8" w:rsidRPr="007F66A8" w:rsidRDefault="007F66A8" w:rsidP="007F66A8">
      <w:pPr>
        <w:rPr>
          <w:sz w:val="32"/>
          <w:szCs w:val="32"/>
        </w:rPr>
      </w:pPr>
    </w:p>
    <w:p w14:paraId="730530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</w:t>
      </w:r>
    </w:p>
    <w:p w14:paraId="29260EBD" w14:textId="77777777" w:rsidR="007F66A8" w:rsidRPr="007F66A8" w:rsidRDefault="007F66A8" w:rsidP="007F66A8">
      <w:pPr>
        <w:rPr>
          <w:sz w:val="32"/>
          <w:szCs w:val="32"/>
        </w:rPr>
      </w:pPr>
    </w:p>
    <w:p w14:paraId="341022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69FA32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A6A408F">
          <v:rect id="_x0000_i4996" style="width:0;height:1.5pt" o:hralign="center" o:hrstd="t" o:hr="t" fillcolor="#a0a0a0" stroked="f"/>
        </w:pict>
      </w:r>
    </w:p>
    <w:p w14:paraId="3E5E929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EE — PRACTICAL EXERCISE 7</w:t>
      </w:r>
    </w:p>
    <w:p w14:paraId="4D2B308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393. Environment Has 500 makers.</w:t>
      </w:r>
    </w:p>
    <w:p w14:paraId="0CF0A9C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Everyone can directly change production App.</w:t>
      </w:r>
    </w:p>
    <w:p w14:paraId="07AE9DE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Problem?</w:t>
      </w:r>
    </w:p>
    <w:p w14:paraId="50ED440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3957532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Weak change control.</w:t>
      </w:r>
    </w:p>
    <w:p w14:paraId="661CCE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93B6FE2">
          <v:rect id="_x0000_i4997" style="width:0;height:1.5pt" o:hralign="center" o:hrstd="t" o:hr="t" fillcolor="#a0a0a0" stroked="f"/>
        </w:pict>
      </w:r>
    </w:p>
    <w:p w14:paraId="7A21BFC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EF — PRACTICAL EXERCISE 8</w:t>
      </w:r>
    </w:p>
    <w:p w14:paraId="7BC7DEA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394. Development Group vs Production Group</w:t>
      </w:r>
    </w:p>
    <w:p w14:paraId="3DB6B6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they necessarily have identical rules?</w:t>
      </w:r>
    </w:p>
    <w:p w14:paraId="25922DA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3EE32B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141B6D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normally needs:</w:t>
      </w:r>
    </w:p>
    <w:p w14:paraId="7B4B09F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Stricter controls.</w:t>
      </w:r>
    </w:p>
    <w:p w14:paraId="08CA489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8402B4E">
          <v:rect id="_x0000_i4998" style="width:0;height:1.5pt" o:hralign="center" o:hrstd="t" o:hr="t" fillcolor="#a0a0a0" stroked="f"/>
        </w:pict>
      </w:r>
    </w:p>
    <w:p w14:paraId="534E6B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EG — MASTER GOVERNANCE CHECKLIST</w:t>
      </w:r>
    </w:p>
    <w:p w14:paraId="0276F1D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395. Strategy</w:t>
      </w:r>
    </w:p>
    <w:p w14:paraId="2827A3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Governance goals defined</w:t>
      </w:r>
    </w:p>
    <w:p w14:paraId="13A66E63" w14:textId="77777777" w:rsidR="007F66A8" w:rsidRPr="007F66A8" w:rsidRDefault="007F66A8" w:rsidP="007F66A8">
      <w:pPr>
        <w:rPr>
          <w:sz w:val="32"/>
          <w:szCs w:val="32"/>
        </w:rPr>
      </w:pPr>
    </w:p>
    <w:p w14:paraId="72E5757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Adoption goals defined</w:t>
      </w:r>
    </w:p>
    <w:p w14:paraId="67D894EC" w14:textId="77777777" w:rsidR="007F66A8" w:rsidRPr="007F66A8" w:rsidRDefault="007F66A8" w:rsidP="007F66A8">
      <w:pPr>
        <w:rPr>
          <w:sz w:val="32"/>
          <w:szCs w:val="32"/>
        </w:rPr>
      </w:pPr>
    </w:p>
    <w:p w14:paraId="7AD606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Risk classification defined</w:t>
      </w:r>
    </w:p>
    <w:p w14:paraId="7FB935B5" w14:textId="77777777" w:rsidR="007F66A8" w:rsidRPr="007F66A8" w:rsidRDefault="007F66A8" w:rsidP="007F66A8">
      <w:pPr>
        <w:rPr>
          <w:sz w:val="32"/>
          <w:szCs w:val="32"/>
        </w:rPr>
      </w:pPr>
    </w:p>
    <w:p w14:paraId="7F4E56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CoE responsibilities defined</w:t>
      </w:r>
    </w:p>
    <w:p w14:paraId="7B637A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0CA596E">
          <v:rect id="_x0000_i4999" style="width:0;height:1.5pt" o:hralign="center" o:hrstd="t" o:hr="t" fillcolor="#a0a0a0" stroked="f"/>
        </w:pict>
      </w:r>
    </w:p>
    <w:p w14:paraId="32592D0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396. Environments</w:t>
      </w:r>
    </w:p>
    <w:p w14:paraId="222236A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Default purpose defined</w:t>
      </w:r>
    </w:p>
    <w:p w14:paraId="15973980" w14:textId="77777777" w:rsidR="007F66A8" w:rsidRPr="007F66A8" w:rsidRDefault="007F66A8" w:rsidP="007F66A8">
      <w:pPr>
        <w:rPr>
          <w:sz w:val="32"/>
          <w:szCs w:val="32"/>
        </w:rPr>
      </w:pPr>
    </w:p>
    <w:p w14:paraId="6585AA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Developer strategy</w:t>
      </w:r>
    </w:p>
    <w:p w14:paraId="53D7E5A4" w14:textId="77777777" w:rsidR="007F66A8" w:rsidRPr="007F66A8" w:rsidRDefault="007F66A8" w:rsidP="007F66A8">
      <w:pPr>
        <w:rPr>
          <w:sz w:val="32"/>
          <w:szCs w:val="32"/>
        </w:rPr>
      </w:pPr>
    </w:p>
    <w:p w14:paraId="1C91B9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DEV</w:t>
      </w:r>
    </w:p>
    <w:p w14:paraId="1D8211FD" w14:textId="77777777" w:rsidR="007F66A8" w:rsidRPr="007F66A8" w:rsidRDefault="007F66A8" w:rsidP="007F66A8">
      <w:pPr>
        <w:rPr>
          <w:sz w:val="32"/>
          <w:szCs w:val="32"/>
        </w:rPr>
      </w:pPr>
    </w:p>
    <w:p w14:paraId="21F8D68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TEST</w:t>
      </w:r>
    </w:p>
    <w:p w14:paraId="624AB4AF" w14:textId="77777777" w:rsidR="007F66A8" w:rsidRPr="007F66A8" w:rsidRDefault="007F66A8" w:rsidP="007F66A8">
      <w:pPr>
        <w:rPr>
          <w:sz w:val="32"/>
          <w:szCs w:val="32"/>
        </w:rPr>
      </w:pPr>
    </w:p>
    <w:p w14:paraId="67028D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PROD</w:t>
      </w:r>
    </w:p>
    <w:p w14:paraId="680A4861" w14:textId="77777777" w:rsidR="007F66A8" w:rsidRPr="007F66A8" w:rsidRDefault="007F66A8" w:rsidP="007F66A8">
      <w:pPr>
        <w:rPr>
          <w:sz w:val="32"/>
          <w:szCs w:val="32"/>
        </w:rPr>
      </w:pPr>
    </w:p>
    <w:p w14:paraId="6D87A8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Naming standards</w:t>
      </w:r>
    </w:p>
    <w:p w14:paraId="08505D81" w14:textId="77777777" w:rsidR="007F66A8" w:rsidRPr="007F66A8" w:rsidRDefault="007F66A8" w:rsidP="007F66A8">
      <w:pPr>
        <w:rPr>
          <w:sz w:val="32"/>
          <w:szCs w:val="32"/>
        </w:rPr>
      </w:pPr>
    </w:p>
    <w:p w14:paraId="0E1FD4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Security groups</w:t>
      </w:r>
    </w:p>
    <w:p w14:paraId="7638C2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DD5A1CE">
          <v:rect id="_x0000_i5000" style="width:0;height:1.5pt" o:hralign="center" o:hrstd="t" o:hr="t" fillcolor="#a0a0a0" stroked="f"/>
        </w:pict>
      </w:r>
    </w:p>
    <w:p w14:paraId="7A79FFE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397. Managed Environments</w:t>
      </w:r>
    </w:p>
    <w:p w14:paraId="355C54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Candidate environments identified</w:t>
      </w:r>
    </w:p>
    <w:p w14:paraId="32137962" w14:textId="77777777" w:rsidR="007F66A8" w:rsidRPr="007F66A8" w:rsidRDefault="007F66A8" w:rsidP="007F66A8">
      <w:pPr>
        <w:rPr>
          <w:sz w:val="32"/>
          <w:szCs w:val="32"/>
        </w:rPr>
      </w:pPr>
    </w:p>
    <w:p w14:paraId="30247B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7F66A8">
        <w:rPr>
          <w:sz w:val="32"/>
          <w:szCs w:val="32"/>
        </w:rPr>
        <w:t xml:space="preserve"> Licensing reviewed</w:t>
      </w:r>
    </w:p>
    <w:p w14:paraId="02AEEB41" w14:textId="77777777" w:rsidR="007F66A8" w:rsidRPr="007F66A8" w:rsidRDefault="007F66A8" w:rsidP="007F66A8">
      <w:pPr>
        <w:rPr>
          <w:sz w:val="32"/>
          <w:szCs w:val="32"/>
        </w:rPr>
      </w:pPr>
    </w:p>
    <w:p w14:paraId="0B83C66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Environment Groups</w:t>
      </w:r>
    </w:p>
    <w:p w14:paraId="596004B6" w14:textId="77777777" w:rsidR="007F66A8" w:rsidRPr="007F66A8" w:rsidRDefault="007F66A8" w:rsidP="007F66A8">
      <w:pPr>
        <w:rPr>
          <w:sz w:val="32"/>
          <w:szCs w:val="32"/>
        </w:rPr>
      </w:pPr>
    </w:p>
    <w:p w14:paraId="53A1A50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Sharing rules</w:t>
      </w:r>
    </w:p>
    <w:p w14:paraId="7B44F62D" w14:textId="77777777" w:rsidR="007F66A8" w:rsidRPr="007F66A8" w:rsidRDefault="007F66A8" w:rsidP="007F66A8">
      <w:pPr>
        <w:rPr>
          <w:sz w:val="32"/>
          <w:szCs w:val="32"/>
        </w:rPr>
      </w:pPr>
    </w:p>
    <w:p w14:paraId="1FA507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Usage insights</w:t>
      </w:r>
    </w:p>
    <w:p w14:paraId="190F03F6" w14:textId="77777777" w:rsidR="007F66A8" w:rsidRPr="007F66A8" w:rsidRDefault="007F66A8" w:rsidP="007F66A8">
      <w:pPr>
        <w:rPr>
          <w:sz w:val="32"/>
          <w:szCs w:val="32"/>
        </w:rPr>
      </w:pPr>
    </w:p>
    <w:p w14:paraId="7017A3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Maker welcome</w:t>
      </w:r>
    </w:p>
    <w:p w14:paraId="55F0C241" w14:textId="77777777" w:rsidR="007F66A8" w:rsidRPr="007F66A8" w:rsidRDefault="007F66A8" w:rsidP="007F66A8">
      <w:pPr>
        <w:rPr>
          <w:sz w:val="32"/>
          <w:szCs w:val="32"/>
        </w:rPr>
      </w:pPr>
    </w:p>
    <w:p w14:paraId="10590D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Solution Checker</w:t>
      </w:r>
    </w:p>
    <w:p w14:paraId="4369E7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7AD5BAB">
          <v:rect id="_x0000_i5001" style="width:0;height:1.5pt" o:hralign="center" o:hrstd="t" o:hr="t" fillcolor="#a0a0a0" stroked="f"/>
        </w:pict>
      </w:r>
    </w:p>
    <w:p w14:paraId="50E462A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398. Data Policies</w:t>
      </w:r>
    </w:p>
    <w:p w14:paraId="64A8E8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Business group</w:t>
      </w:r>
    </w:p>
    <w:p w14:paraId="3EE57B37" w14:textId="77777777" w:rsidR="007F66A8" w:rsidRPr="007F66A8" w:rsidRDefault="007F66A8" w:rsidP="007F66A8">
      <w:pPr>
        <w:rPr>
          <w:sz w:val="32"/>
          <w:szCs w:val="32"/>
        </w:rPr>
      </w:pPr>
    </w:p>
    <w:p w14:paraId="04B4B6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Non-Business group</w:t>
      </w:r>
    </w:p>
    <w:p w14:paraId="23C0F48B" w14:textId="77777777" w:rsidR="007F66A8" w:rsidRPr="007F66A8" w:rsidRDefault="007F66A8" w:rsidP="007F66A8">
      <w:pPr>
        <w:rPr>
          <w:sz w:val="32"/>
          <w:szCs w:val="32"/>
        </w:rPr>
      </w:pPr>
    </w:p>
    <w:p w14:paraId="3C7247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Blocked group</w:t>
      </w:r>
    </w:p>
    <w:p w14:paraId="073DF0E5" w14:textId="77777777" w:rsidR="007F66A8" w:rsidRPr="007F66A8" w:rsidRDefault="007F66A8" w:rsidP="007F66A8">
      <w:pPr>
        <w:rPr>
          <w:sz w:val="32"/>
          <w:szCs w:val="32"/>
        </w:rPr>
      </w:pPr>
    </w:p>
    <w:p w14:paraId="6E4F31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Default connector group</w:t>
      </w:r>
    </w:p>
    <w:p w14:paraId="6F2E7B18" w14:textId="77777777" w:rsidR="007F66A8" w:rsidRPr="007F66A8" w:rsidRDefault="007F66A8" w:rsidP="007F66A8">
      <w:pPr>
        <w:rPr>
          <w:sz w:val="32"/>
          <w:szCs w:val="32"/>
        </w:rPr>
      </w:pPr>
    </w:p>
    <w:p w14:paraId="653530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7F66A8">
        <w:rPr>
          <w:sz w:val="32"/>
          <w:szCs w:val="32"/>
        </w:rPr>
        <w:t xml:space="preserve"> Custom Connectors reviewed</w:t>
      </w:r>
    </w:p>
    <w:p w14:paraId="4499E292" w14:textId="77777777" w:rsidR="007F66A8" w:rsidRPr="007F66A8" w:rsidRDefault="007F66A8" w:rsidP="007F66A8">
      <w:pPr>
        <w:rPr>
          <w:sz w:val="32"/>
          <w:szCs w:val="32"/>
        </w:rPr>
      </w:pPr>
    </w:p>
    <w:p w14:paraId="5E95E6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HTTP governance</w:t>
      </w:r>
    </w:p>
    <w:p w14:paraId="37C94E3E" w14:textId="77777777" w:rsidR="007F66A8" w:rsidRPr="007F66A8" w:rsidRDefault="007F66A8" w:rsidP="007F66A8">
      <w:pPr>
        <w:rPr>
          <w:sz w:val="32"/>
          <w:szCs w:val="32"/>
        </w:rPr>
      </w:pPr>
    </w:p>
    <w:p w14:paraId="40CB7E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Policy impact tested</w:t>
      </w:r>
    </w:p>
    <w:p w14:paraId="59B4AC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0A25E1A">
          <v:rect id="_x0000_i5002" style="width:0;height:1.5pt" o:hralign="center" o:hrstd="t" o:hr="t" fillcolor="#a0a0a0" stroked="f"/>
        </w:pict>
      </w:r>
    </w:p>
    <w:p w14:paraId="035861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399. Identity</w:t>
      </w:r>
    </w:p>
    <w:p w14:paraId="709A41C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Admin roles limited</w:t>
      </w:r>
    </w:p>
    <w:p w14:paraId="68D98771" w14:textId="77777777" w:rsidR="007F66A8" w:rsidRPr="007F66A8" w:rsidRDefault="007F66A8" w:rsidP="007F66A8">
      <w:pPr>
        <w:rPr>
          <w:sz w:val="32"/>
          <w:szCs w:val="32"/>
        </w:rPr>
      </w:pPr>
    </w:p>
    <w:p w14:paraId="7C2DDD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Environment Maker controlled</w:t>
      </w:r>
    </w:p>
    <w:p w14:paraId="069692F3" w14:textId="77777777" w:rsidR="007F66A8" w:rsidRPr="007F66A8" w:rsidRDefault="007F66A8" w:rsidP="007F66A8">
      <w:pPr>
        <w:rPr>
          <w:sz w:val="32"/>
          <w:szCs w:val="32"/>
        </w:rPr>
      </w:pPr>
    </w:p>
    <w:p w14:paraId="599031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Security Groups</w:t>
      </w:r>
    </w:p>
    <w:p w14:paraId="0BB658C1" w14:textId="77777777" w:rsidR="007F66A8" w:rsidRPr="007F66A8" w:rsidRDefault="007F66A8" w:rsidP="007F66A8">
      <w:pPr>
        <w:rPr>
          <w:sz w:val="32"/>
          <w:szCs w:val="32"/>
        </w:rPr>
      </w:pPr>
    </w:p>
    <w:p w14:paraId="6D778A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Guest/cross-tenant review</w:t>
      </w:r>
    </w:p>
    <w:p w14:paraId="1E16A384" w14:textId="77777777" w:rsidR="007F66A8" w:rsidRPr="007F66A8" w:rsidRDefault="007F66A8" w:rsidP="007F66A8">
      <w:pPr>
        <w:rPr>
          <w:sz w:val="32"/>
          <w:szCs w:val="32"/>
        </w:rPr>
      </w:pPr>
    </w:p>
    <w:p w14:paraId="658BBC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Tenant isolation evaluated</w:t>
      </w:r>
    </w:p>
    <w:p w14:paraId="3CB8E71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000E104">
          <v:rect id="_x0000_i5003" style="width:0;height:1.5pt" o:hralign="center" o:hrstd="t" o:hr="t" fillcolor="#a0a0a0" stroked="f"/>
        </w:pict>
      </w:r>
    </w:p>
    <w:p w14:paraId="1C85CD4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400. Ownership</w:t>
      </w:r>
    </w:p>
    <w:p w14:paraId="541FC1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Business owner</w:t>
      </w:r>
    </w:p>
    <w:p w14:paraId="6156EBBB" w14:textId="77777777" w:rsidR="007F66A8" w:rsidRPr="007F66A8" w:rsidRDefault="007F66A8" w:rsidP="007F66A8">
      <w:pPr>
        <w:rPr>
          <w:sz w:val="32"/>
          <w:szCs w:val="32"/>
        </w:rPr>
      </w:pPr>
    </w:p>
    <w:p w14:paraId="5E9E60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Technical owner</w:t>
      </w:r>
    </w:p>
    <w:p w14:paraId="7CF6E8C1" w14:textId="77777777" w:rsidR="007F66A8" w:rsidRPr="007F66A8" w:rsidRDefault="007F66A8" w:rsidP="007F66A8">
      <w:pPr>
        <w:rPr>
          <w:sz w:val="32"/>
          <w:szCs w:val="32"/>
        </w:rPr>
      </w:pPr>
    </w:p>
    <w:p w14:paraId="274C389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Support owner</w:t>
      </w:r>
    </w:p>
    <w:p w14:paraId="3223B1BA" w14:textId="77777777" w:rsidR="007F66A8" w:rsidRPr="007F66A8" w:rsidRDefault="007F66A8" w:rsidP="007F66A8">
      <w:pPr>
        <w:rPr>
          <w:sz w:val="32"/>
          <w:szCs w:val="32"/>
        </w:rPr>
      </w:pPr>
    </w:p>
    <w:p w14:paraId="1E6601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Flow co-ownership</w:t>
      </w:r>
    </w:p>
    <w:p w14:paraId="4A4A64BD" w14:textId="77777777" w:rsidR="007F66A8" w:rsidRPr="007F66A8" w:rsidRDefault="007F66A8" w:rsidP="007F66A8">
      <w:pPr>
        <w:rPr>
          <w:sz w:val="32"/>
          <w:szCs w:val="32"/>
        </w:rPr>
      </w:pPr>
    </w:p>
    <w:p w14:paraId="23078F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Connection strategy</w:t>
      </w:r>
    </w:p>
    <w:p w14:paraId="7426C5A8" w14:textId="77777777" w:rsidR="007F66A8" w:rsidRPr="007F66A8" w:rsidRDefault="007F66A8" w:rsidP="007F66A8">
      <w:pPr>
        <w:rPr>
          <w:sz w:val="32"/>
          <w:szCs w:val="32"/>
        </w:rPr>
      </w:pPr>
    </w:p>
    <w:p w14:paraId="0E79BC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Departure process</w:t>
      </w:r>
    </w:p>
    <w:p w14:paraId="6F52F7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CC51A91">
          <v:rect id="_x0000_i5004" style="width:0;height:1.5pt" o:hralign="center" o:hrstd="t" o:hr="t" fillcolor="#a0a0a0" stroked="f"/>
        </w:pict>
      </w:r>
    </w:p>
    <w:p w14:paraId="5CF9ED9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401. Inventory</w:t>
      </w:r>
    </w:p>
    <w:p w14:paraId="7B1C534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Apps inventoried</w:t>
      </w:r>
    </w:p>
    <w:p w14:paraId="08B2D48F" w14:textId="77777777" w:rsidR="007F66A8" w:rsidRPr="007F66A8" w:rsidRDefault="007F66A8" w:rsidP="007F66A8">
      <w:pPr>
        <w:rPr>
          <w:sz w:val="32"/>
          <w:szCs w:val="32"/>
        </w:rPr>
      </w:pPr>
    </w:p>
    <w:p w14:paraId="4F9133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Flows inventoried</w:t>
      </w:r>
    </w:p>
    <w:p w14:paraId="107D7F71" w14:textId="77777777" w:rsidR="007F66A8" w:rsidRPr="007F66A8" w:rsidRDefault="007F66A8" w:rsidP="007F66A8">
      <w:pPr>
        <w:rPr>
          <w:sz w:val="32"/>
          <w:szCs w:val="32"/>
        </w:rPr>
      </w:pPr>
    </w:p>
    <w:p w14:paraId="398ED3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Agents inventoried</w:t>
      </w:r>
    </w:p>
    <w:p w14:paraId="375345A9" w14:textId="77777777" w:rsidR="007F66A8" w:rsidRPr="007F66A8" w:rsidRDefault="007F66A8" w:rsidP="007F66A8">
      <w:pPr>
        <w:rPr>
          <w:sz w:val="32"/>
          <w:szCs w:val="32"/>
        </w:rPr>
      </w:pPr>
    </w:p>
    <w:p w14:paraId="10A43E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Environments inventoried</w:t>
      </w:r>
    </w:p>
    <w:p w14:paraId="07FFD4F5" w14:textId="77777777" w:rsidR="007F66A8" w:rsidRPr="007F66A8" w:rsidRDefault="007F66A8" w:rsidP="007F66A8">
      <w:pPr>
        <w:rPr>
          <w:sz w:val="32"/>
          <w:szCs w:val="32"/>
        </w:rPr>
      </w:pPr>
    </w:p>
    <w:p w14:paraId="7C995D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Connector usage reviewed</w:t>
      </w:r>
    </w:p>
    <w:p w14:paraId="22A69396" w14:textId="77777777" w:rsidR="007F66A8" w:rsidRPr="007F66A8" w:rsidRDefault="007F66A8" w:rsidP="007F66A8">
      <w:pPr>
        <w:rPr>
          <w:sz w:val="32"/>
          <w:szCs w:val="32"/>
        </w:rPr>
      </w:pPr>
    </w:p>
    <w:p w14:paraId="6B789F2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Orphaned resources reviewed</w:t>
      </w:r>
    </w:p>
    <w:p w14:paraId="0D7EAE2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0098E46D">
          <v:rect id="_x0000_i5005" style="width:0;height:1.5pt" o:hralign="center" o:hrstd="t" o:hr="t" fillcolor="#a0a0a0" stroked="f"/>
        </w:pict>
      </w:r>
    </w:p>
    <w:p w14:paraId="4FECDCD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402. Production</w:t>
      </w:r>
    </w:p>
    <w:p w14:paraId="4CE23F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Risk review</w:t>
      </w:r>
    </w:p>
    <w:p w14:paraId="1EB4F322" w14:textId="77777777" w:rsidR="007F66A8" w:rsidRPr="007F66A8" w:rsidRDefault="007F66A8" w:rsidP="007F66A8">
      <w:pPr>
        <w:rPr>
          <w:sz w:val="32"/>
          <w:szCs w:val="32"/>
        </w:rPr>
      </w:pPr>
    </w:p>
    <w:p w14:paraId="1EE02A4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Security review</w:t>
      </w:r>
    </w:p>
    <w:p w14:paraId="18C2D836" w14:textId="77777777" w:rsidR="007F66A8" w:rsidRPr="007F66A8" w:rsidRDefault="007F66A8" w:rsidP="007F66A8">
      <w:pPr>
        <w:rPr>
          <w:sz w:val="32"/>
          <w:szCs w:val="32"/>
        </w:rPr>
      </w:pPr>
    </w:p>
    <w:p w14:paraId="05ED51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ALM</w:t>
      </w:r>
    </w:p>
    <w:p w14:paraId="7C4D4934" w14:textId="77777777" w:rsidR="007F66A8" w:rsidRPr="007F66A8" w:rsidRDefault="007F66A8" w:rsidP="007F66A8">
      <w:pPr>
        <w:rPr>
          <w:sz w:val="32"/>
          <w:szCs w:val="32"/>
        </w:rPr>
      </w:pPr>
    </w:p>
    <w:p w14:paraId="3BFE4C4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UAT</w:t>
      </w:r>
    </w:p>
    <w:p w14:paraId="25C0E0FD" w14:textId="77777777" w:rsidR="007F66A8" w:rsidRPr="007F66A8" w:rsidRDefault="007F66A8" w:rsidP="007F66A8">
      <w:pPr>
        <w:rPr>
          <w:sz w:val="32"/>
          <w:szCs w:val="32"/>
        </w:rPr>
      </w:pPr>
    </w:p>
    <w:p w14:paraId="73840F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Monitoring</w:t>
      </w:r>
    </w:p>
    <w:p w14:paraId="2C4B91BB" w14:textId="77777777" w:rsidR="007F66A8" w:rsidRPr="007F66A8" w:rsidRDefault="007F66A8" w:rsidP="007F66A8">
      <w:pPr>
        <w:rPr>
          <w:sz w:val="32"/>
          <w:szCs w:val="32"/>
        </w:rPr>
      </w:pPr>
    </w:p>
    <w:p w14:paraId="6A2272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Backup/recovery</w:t>
      </w:r>
    </w:p>
    <w:p w14:paraId="469146DE" w14:textId="77777777" w:rsidR="007F66A8" w:rsidRPr="007F66A8" w:rsidRDefault="007F66A8" w:rsidP="007F66A8">
      <w:pPr>
        <w:rPr>
          <w:sz w:val="32"/>
          <w:szCs w:val="32"/>
        </w:rPr>
      </w:pPr>
    </w:p>
    <w:p w14:paraId="4E587C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Support model</w:t>
      </w:r>
    </w:p>
    <w:p w14:paraId="33B10480" w14:textId="77777777" w:rsidR="007F66A8" w:rsidRPr="007F66A8" w:rsidRDefault="007F66A8" w:rsidP="007F66A8">
      <w:pPr>
        <w:rPr>
          <w:sz w:val="32"/>
          <w:szCs w:val="32"/>
        </w:rPr>
      </w:pPr>
    </w:p>
    <w:p w14:paraId="290673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Licensing</w:t>
      </w:r>
    </w:p>
    <w:p w14:paraId="777E37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47FE279">
          <v:rect id="_x0000_i5006" style="width:0;height:1.5pt" o:hralign="center" o:hrstd="t" o:hr="t" fillcolor="#a0a0a0" stroked="f"/>
        </w:pict>
      </w:r>
    </w:p>
    <w:p w14:paraId="4012F18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403. Makers</w:t>
      </w:r>
    </w:p>
    <w:p w14:paraId="31C868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Onboarding</w:t>
      </w:r>
    </w:p>
    <w:p w14:paraId="70630F93" w14:textId="77777777" w:rsidR="007F66A8" w:rsidRPr="007F66A8" w:rsidRDefault="007F66A8" w:rsidP="007F66A8">
      <w:pPr>
        <w:rPr>
          <w:sz w:val="32"/>
          <w:szCs w:val="32"/>
        </w:rPr>
      </w:pPr>
    </w:p>
    <w:p w14:paraId="23597CD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7F66A8">
        <w:rPr>
          <w:sz w:val="32"/>
          <w:szCs w:val="32"/>
        </w:rPr>
        <w:t xml:space="preserve"> Training</w:t>
      </w:r>
    </w:p>
    <w:p w14:paraId="3B179A2D" w14:textId="77777777" w:rsidR="007F66A8" w:rsidRPr="007F66A8" w:rsidRDefault="007F66A8" w:rsidP="007F66A8">
      <w:pPr>
        <w:rPr>
          <w:sz w:val="32"/>
          <w:szCs w:val="32"/>
        </w:rPr>
      </w:pPr>
    </w:p>
    <w:p w14:paraId="138288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Naming standards</w:t>
      </w:r>
    </w:p>
    <w:p w14:paraId="11AE889B" w14:textId="77777777" w:rsidR="007F66A8" w:rsidRPr="007F66A8" w:rsidRDefault="007F66A8" w:rsidP="007F66A8">
      <w:pPr>
        <w:rPr>
          <w:sz w:val="32"/>
          <w:szCs w:val="32"/>
        </w:rPr>
      </w:pPr>
    </w:p>
    <w:p w14:paraId="6FBB51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Production intake</w:t>
      </w:r>
    </w:p>
    <w:p w14:paraId="0032F911" w14:textId="77777777" w:rsidR="007F66A8" w:rsidRPr="007F66A8" w:rsidRDefault="007F66A8" w:rsidP="007F66A8">
      <w:pPr>
        <w:rPr>
          <w:sz w:val="32"/>
          <w:szCs w:val="32"/>
        </w:rPr>
      </w:pPr>
    </w:p>
    <w:p w14:paraId="3E89B8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Documentation</w:t>
      </w:r>
    </w:p>
    <w:p w14:paraId="448AF4D7" w14:textId="77777777" w:rsidR="007F66A8" w:rsidRPr="007F66A8" w:rsidRDefault="007F66A8" w:rsidP="007F66A8">
      <w:pPr>
        <w:rPr>
          <w:sz w:val="32"/>
          <w:szCs w:val="32"/>
        </w:rPr>
      </w:pPr>
    </w:p>
    <w:p w14:paraId="21DFBB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Support channel</w:t>
      </w:r>
    </w:p>
    <w:p w14:paraId="1F174DCB" w14:textId="77777777" w:rsidR="007F66A8" w:rsidRPr="007F66A8" w:rsidRDefault="007F66A8" w:rsidP="007F66A8">
      <w:pPr>
        <w:rPr>
          <w:sz w:val="32"/>
          <w:szCs w:val="32"/>
        </w:rPr>
      </w:pPr>
    </w:p>
    <w:p w14:paraId="5C10327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☐</w:t>
      </w:r>
      <w:r w:rsidRPr="007F66A8">
        <w:rPr>
          <w:sz w:val="32"/>
          <w:szCs w:val="32"/>
        </w:rPr>
        <w:t xml:space="preserve"> Community</w:t>
      </w:r>
    </w:p>
    <w:p w14:paraId="746C271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91FEA44">
          <v:rect id="_x0000_i5007" style="width:0;height:1.5pt" o:hralign="center" o:hrstd="t" o:hr="t" fillcolor="#a0a0a0" stroked="f"/>
        </w:pict>
      </w:r>
    </w:p>
    <w:p w14:paraId="74256C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EH — MASTER GOVERNANCE TEST MATRIX</w:t>
      </w:r>
    </w:p>
    <w:p w14:paraId="5ABAE3C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404.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4985"/>
        <w:gridCol w:w="3212"/>
      </w:tblGrid>
      <w:tr w:rsidR="007F66A8" w:rsidRPr="007F66A8" w14:paraId="45975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5754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E300CA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Governance Test</w:t>
            </w:r>
          </w:p>
        </w:tc>
        <w:tc>
          <w:tcPr>
            <w:tcW w:w="0" w:type="auto"/>
            <w:vAlign w:val="center"/>
            <w:hideMark/>
          </w:tcPr>
          <w:p w14:paraId="76A225F6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7F66A8" w:rsidRPr="007F66A8" w14:paraId="6612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5FC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G01</w:t>
            </w:r>
          </w:p>
        </w:tc>
        <w:tc>
          <w:tcPr>
            <w:tcW w:w="0" w:type="auto"/>
            <w:vAlign w:val="center"/>
            <w:hideMark/>
          </w:tcPr>
          <w:p w14:paraId="608B91F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Default purpose defined</w:t>
            </w:r>
          </w:p>
        </w:tc>
        <w:tc>
          <w:tcPr>
            <w:tcW w:w="0" w:type="auto"/>
            <w:vAlign w:val="center"/>
            <w:hideMark/>
          </w:tcPr>
          <w:p w14:paraId="656B727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Personal productivity</w:t>
            </w:r>
          </w:p>
        </w:tc>
      </w:tr>
      <w:tr w:rsidR="007F66A8" w:rsidRPr="007F66A8" w14:paraId="6C4A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F2B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G02</w:t>
            </w:r>
          </w:p>
        </w:tc>
        <w:tc>
          <w:tcPr>
            <w:tcW w:w="0" w:type="auto"/>
            <w:vAlign w:val="center"/>
            <w:hideMark/>
          </w:tcPr>
          <w:p w14:paraId="3DE21F2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Business-critical App in Default</w:t>
            </w:r>
          </w:p>
        </w:tc>
        <w:tc>
          <w:tcPr>
            <w:tcW w:w="0" w:type="auto"/>
            <w:vAlign w:val="center"/>
            <w:hideMark/>
          </w:tcPr>
          <w:p w14:paraId="26D2491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Flagged for review</w:t>
            </w:r>
          </w:p>
        </w:tc>
      </w:tr>
      <w:tr w:rsidR="007F66A8" w:rsidRPr="007F66A8" w14:paraId="457F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7EC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G03</w:t>
            </w:r>
          </w:p>
        </w:tc>
        <w:tc>
          <w:tcPr>
            <w:tcW w:w="0" w:type="auto"/>
            <w:vAlign w:val="center"/>
            <w:hideMark/>
          </w:tcPr>
          <w:p w14:paraId="1CCE183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DEV exists</w:t>
            </w:r>
          </w:p>
        </w:tc>
        <w:tc>
          <w:tcPr>
            <w:tcW w:w="0" w:type="auto"/>
            <w:vAlign w:val="center"/>
            <w:hideMark/>
          </w:tcPr>
          <w:p w14:paraId="2983EF4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Yes</w:t>
            </w:r>
          </w:p>
        </w:tc>
      </w:tr>
      <w:tr w:rsidR="007F66A8" w:rsidRPr="007F66A8" w14:paraId="7383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7CD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G04</w:t>
            </w:r>
          </w:p>
        </w:tc>
        <w:tc>
          <w:tcPr>
            <w:tcW w:w="0" w:type="auto"/>
            <w:vAlign w:val="center"/>
            <w:hideMark/>
          </w:tcPr>
          <w:p w14:paraId="2B65EFD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TEST exists</w:t>
            </w:r>
          </w:p>
        </w:tc>
        <w:tc>
          <w:tcPr>
            <w:tcW w:w="0" w:type="auto"/>
            <w:vAlign w:val="center"/>
            <w:hideMark/>
          </w:tcPr>
          <w:p w14:paraId="00AFCE2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Yes</w:t>
            </w:r>
          </w:p>
        </w:tc>
      </w:tr>
      <w:tr w:rsidR="007F66A8" w:rsidRPr="007F66A8" w14:paraId="5DA31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34A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G05</w:t>
            </w:r>
          </w:p>
        </w:tc>
        <w:tc>
          <w:tcPr>
            <w:tcW w:w="0" w:type="auto"/>
            <w:vAlign w:val="center"/>
            <w:hideMark/>
          </w:tcPr>
          <w:p w14:paraId="1F99C6F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PROD exists</w:t>
            </w:r>
          </w:p>
        </w:tc>
        <w:tc>
          <w:tcPr>
            <w:tcW w:w="0" w:type="auto"/>
            <w:vAlign w:val="center"/>
            <w:hideMark/>
          </w:tcPr>
          <w:p w14:paraId="6972368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Yes</w:t>
            </w:r>
          </w:p>
        </w:tc>
      </w:tr>
      <w:tr w:rsidR="007F66A8" w:rsidRPr="007F66A8" w14:paraId="36D7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73F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lastRenderedPageBreak/>
              <w:t>G06</w:t>
            </w:r>
          </w:p>
        </w:tc>
        <w:tc>
          <w:tcPr>
            <w:tcW w:w="0" w:type="auto"/>
            <w:vAlign w:val="center"/>
            <w:hideMark/>
          </w:tcPr>
          <w:p w14:paraId="15E0222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Production security group</w:t>
            </w:r>
          </w:p>
        </w:tc>
        <w:tc>
          <w:tcPr>
            <w:tcW w:w="0" w:type="auto"/>
            <w:vAlign w:val="center"/>
            <w:hideMark/>
          </w:tcPr>
          <w:p w14:paraId="528AEDF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2814B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964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G07</w:t>
            </w:r>
          </w:p>
        </w:tc>
        <w:tc>
          <w:tcPr>
            <w:tcW w:w="0" w:type="auto"/>
            <w:vAlign w:val="center"/>
            <w:hideMark/>
          </w:tcPr>
          <w:p w14:paraId="6762665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Admin roles</w:t>
            </w:r>
          </w:p>
        </w:tc>
        <w:tc>
          <w:tcPr>
            <w:tcW w:w="0" w:type="auto"/>
            <w:vAlign w:val="center"/>
            <w:hideMark/>
          </w:tcPr>
          <w:p w14:paraId="44FC8F5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Least privilege</w:t>
            </w:r>
          </w:p>
        </w:tc>
      </w:tr>
      <w:tr w:rsidR="007F66A8" w:rsidRPr="007F66A8" w14:paraId="576F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D68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G08</w:t>
            </w:r>
          </w:p>
        </w:tc>
        <w:tc>
          <w:tcPr>
            <w:tcW w:w="0" w:type="auto"/>
            <w:vAlign w:val="center"/>
            <w:hideMark/>
          </w:tcPr>
          <w:p w14:paraId="477EE96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Managed Environment candidate</w:t>
            </w:r>
          </w:p>
        </w:tc>
        <w:tc>
          <w:tcPr>
            <w:tcW w:w="0" w:type="auto"/>
            <w:vAlign w:val="center"/>
            <w:hideMark/>
          </w:tcPr>
          <w:p w14:paraId="6ACD0CC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Identified</w:t>
            </w:r>
          </w:p>
        </w:tc>
      </w:tr>
      <w:tr w:rsidR="007F66A8" w:rsidRPr="007F66A8" w14:paraId="0CC9A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B24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G09</w:t>
            </w:r>
          </w:p>
        </w:tc>
        <w:tc>
          <w:tcPr>
            <w:tcW w:w="0" w:type="auto"/>
            <w:vAlign w:val="center"/>
            <w:hideMark/>
          </w:tcPr>
          <w:p w14:paraId="3D0DD54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Managed licensing</w:t>
            </w:r>
          </w:p>
        </w:tc>
        <w:tc>
          <w:tcPr>
            <w:tcW w:w="0" w:type="auto"/>
            <w:vAlign w:val="center"/>
            <w:hideMark/>
          </w:tcPr>
          <w:p w14:paraId="56BC31A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Reviewed</w:t>
            </w:r>
          </w:p>
        </w:tc>
      </w:tr>
      <w:tr w:rsidR="007F66A8" w:rsidRPr="007F66A8" w14:paraId="6F7D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2E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G10</w:t>
            </w:r>
          </w:p>
        </w:tc>
        <w:tc>
          <w:tcPr>
            <w:tcW w:w="0" w:type="auto"/>
            <w:vAlign w:val="center"/>
            <w:hideMark/>
          </w:tcPr>
          <w:p w14:paraId="2B98456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Environment Groups</w:t>
            </w:r>
          </w:p>
        </w:tc>
        <w:tc>
          <w:tcPr>
            <w:tcW w:w="0" w:type="auto"/>
            <w:vAlign w:val="center"/>
            <w:hideMark/>
          </w:tcPr>
          <w:p w14:paraId="0BAC63C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5217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113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G11</w:t>
            </w:r>
          </w:p>
        </w:tc>
        <w:tc>
          <w:tcPr>
            <w:tcW w:w="0" w:type="auto"/>
            <w:vAlign w:val="center"/>
            <w:hideMark/>
          </w:tcPr>
          <w:p w14:paraId="13E5DD92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Data Policy</w:t>
            </w:r>
          </w:p>
        </w:tc>
        <w:tc>
          <w:tcPr>
            <w:tcW w:w="0" w:type="auto"/>
            <w:vAlign w:val="center"/>
            <w:hideMark/>
          </w:tcPr>
          <w:p w14:paraId="7471F02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4BF41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EC5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G12</w:t>
            </w:r>
          </w:p>
        </w:tc>
        <w:tc>
          <w:tcPr>
            <w:tcW w:w="0" w:type="auto"/>
            <w:vAlign w:val="center"/>
            <w:hideMark/>
          </w:tcPr>
          <w:p w14:paraId="0A7E918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 connectors</w:t>
            </w:r>
          </w:p>
        </w:tc>
        <w:tc>
          <w:tcPr>
            <w:tcW w:w="0" w:type="auto"/>
            <w:vAlign w:val="center"/>
            <w:hideMark/>
          </w:tcPr>
          <w:p w14:paraId="34A2286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Classified</w:t>
            </w:r>
          </w:p>
        </w:tc>
      </w:tr>
      <w:tr w:rsidR="007F66A8" w:rsidRPr="007F66A8" w14:paraId="6D8F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7BB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G13</w:t>
            </w:r>
          </w:p>
        </w:tc>
        <w:tc>
          <w:tcPr>
            <w:tcW w:w="0" w:type="auto"/>
            <w:vAlign w:val="center"/>
            <w:hideMark/>
          </w:tcPr>
          <w:p w14:paraId="41E12A6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Non-Business connectors</w:t>
            </w:r>
          </w:p>
        </w:tc>
        <w:tc>
          <w:tcPr>
            <w:tcW w:w="0" w:type="auto"/>
            <w:vAlign w:val="center"/>
            <w:hideMark/>
          </w:tcPr>
          <w:p w14:paraId="762466F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Classified</w:t>
            </w:r>
          </w:p>
        </w:tc>
      </w:tr>
      <w:tr w:rsidR="007F66A8" w:rsidRPr="007F66A8" w14:paraId="0FD9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6AC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G14</w:t>
            </w:r>
          </w:p>
        </w:tc>
        <w:tc>
          <w:tcPr>
            <w:tcW w:w="0" w:type="auto"/>
            <w:vAlign w:val="center"/>
            <w:hideMark/>
          </w:tcPr>
          <w:p w14:paraId="54D3A19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Blocked connectors</w:t>
            </w:r>
          </w:p>
        </w:tc>
        <w:tc>
          <w:tcPr>
            <w:tcW w:w="0" w:type="auto"/>
            <w:vAlign w:val="center"/>
            <w:hideMark/>
          </w:tcPr>
          <w:p w14:paraId="55EA12A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Classified</w:t>
            </w:r>
          </w:p>
        </w:tc>
      </w:tr>
      <w:tr w:rsidR="007F66A8" w:rsidRPr="007F66A8" w14:paraId="75A10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F5E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G15</w:t>
            </w:r>
          </w:p>
        </w:tc>
        <w:tc>
          <w:tcPr>
            <w:tcW w:w="0" w:type="auto"/>
            <w:vAlign w:val="center"/>
            <w:hideMark/>
          </w:tcPr>
          <w:p w14:paraId="32B3663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New connector default</w:t>
            </w:r>
          </w:p>
        </w:tc>
        <w:tc>
          <w:tcPr>
            <w:tcW w:w="0" w:type="auto"/>
            <w:vAlign w:val="center"/>
            <w:hideMark/>
          </w:tcPr>
          <w:p w14:paraId="2765560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7D5C3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407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G16</w:t>
            </w:r>
          </w:p>
        </w:tc>
        <w:tc>
          <w:tcPr>
            <w:tcW w:w="0" w:type="auto"/>
            <w:vAlign w:val="center"/>
            <w:hideMark/>
          </w:tcPr>
          <w:p w14:paraId="6D767B1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Custom Connector process</w:t>
            </w:r>
          </w:p>
        </w:tc>
        <w:tc>
          <w:tcPr>
            <w:tcW w:w="0" w:type="auto"/>
            <w:vAlign w:val="center"/>
            <w:hideMark/>
          </w:tcPr>
          <w:p w14:paraId="755C9F6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4863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BCE2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G17</w:t>
            </w:r>
          </w:p>
        </w:tc>
        <w:tc>
          <w:tcPr>
            <w:tcW w:w="0" w:type="auto"/>
            <w:vAlign w:val="center"/>
            <w:hideMark/>
          </w:tcPr>
          <w:p w14:paraId="3BD71EE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46C9D7A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Evaluated</w:t>
            </w:r>
          </w:p>
        </w:tc>
      </w:tr>
      <w:tr w:rsidR="007F66A8" w:rsidRPr="007F66A8" w14:paraId="6469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604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G18</w:t>
            </w:r>
          </w:p>
        </w:tc>
        <w:tc>
          <w:tcPr>
            <w:tcW w:w="0" w:type="auto"/>
            <w:vAlign w:val="center"/>
            <w:hideMark/>
          </w:tcPr>
          <w:p w14:paraId="5E435A4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App sharing</w:t>
            </w:r>
          </w:p>
        </w:tc>
        <w:tc>
          <w:tcPr>
            <w:tcW w:w="0" w:type="auto"/>
            <w:vAlign w:val="center"/>
            <w:hideMark/>
          </w:tcPr>
          <w:p w14:paraId="58EBAD6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Controlled</w:t>
            </w:r>
          </w:p>
        </w:tc>
      </w:tr>
      <w:tr w:rsidR="007F66A8" w:rsidRPr="007F66A8" w14:paraId="3EDE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0B7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G19</w:t>
            </w:r>
          </w:p>
        </w:tc>
        <w:tc>
          <w:tcPr>
            <w:tcW w:w="0" w:type="auto"/>
            <w:vAlign w:val="center"/>
            <w:hideMark/>
          </w:tcPr>
          <w:p w14:paraId="4C03BE3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46A4E48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Required</w:t>
            </w:r>
          </w:p>
        </w:tc>
      </w:tr>
      <w:tr w:rsidR="007F66A8" w:rsidRPr="007F66A8" w14:paraId="4344D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926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G20</w:t>
            </w:r>
          </w:p>
        </w:tc>
        <w:tc>
          <w:tcPr>
            <w:tcW w:w="0" w:type="auto"/>
            <w:vAlign w:val="center"/>
            <w:hideMark/>
          </w:tcPr>
          <w:p w14:paraId="47BD359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Technical owner</w:t>
            </w:r>
          </w:p>
        </w:tc>
        <w:tc>
          <w:tcPr>
            <w:tcW w:w="0" w:type="auto"/>
            <w:vAlign w:val="center"/>
            <w:hideMark/>
          </w:tcPr>
          <w:p w14:paraId="40BD8FD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Required</w:t>
            </w:r>
          </w:p>
        </w:tc>
      </w:tr>
      <w:tr w:rsidR="007F66A8" w:rsidRPr="007F66A8" w14:paraId="7626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5B9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G21</w:t>
            </w:r>
          </w:p>
        </w:tc>
        <w:tc>
          <w:tcPr>
            <w:tcW w:w="0" w:type="auto"/>
            <w:vAlign w:val="center"/>
            <w:hideMark/>
          </w:tcPr>
          <w:p w14:paraId="56D7AF7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Support owner</w:t>
            </w:r>
          </w:p>
        </w:tc>
        <w:tc>
          <w:tcPr>
            <w:tcW w:w="0" w:type="auto"/>
            <w:vAlign w:val="center"/>
            <w:hideMark/>
          </w:tcPr>
          <w:p w14:paraId="2B73022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Required</w:t>
            </w:r>
          </w:p>
        </w:tc>
      </w:tr>
      <w:tr w:rsidR="007F66A8" w:rsidRPr="007F66A8" w14:paraId="7914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E24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G22</w:t>
            </w:r>
          </w:p>
        </w:tc>
        <w:tc>
          <w:tcPr>
            <w:tcW w:w="0" w:type="auto"/>
            <w:vAlign w:val="center"/>
            <w:hideMark/>
          </w:tcPr>
          <w:p w14:paraId="0A9A58F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Orphan process</w:t>
            </w:r>
          </w:p>
        </w:tc>
        <w:tc>
          <w:tcPr>
            <w:tcW w:w="0" w:type="auto"/>
            <w:vAlign w:val="center"/>
            <w:hideMark/>
          </w:tcPr>
          <w:p w14:paraId="5E54DFA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3F85F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D84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G23</w:t>
            </w:r>
          </w:p>
        </w:tc>
        <w:tc>
          <w:tcPr>
            <w:tcW w:w="0" w:type="auto"/>
            <w:vAlign w:val="center"/>
            <w:hideMark/>
          </w:tcPr>
          <w:p w14:paraId="4B8CF77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79FED032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Available</w:t>
            </w:r>
          </w:p>
        </w:tc>
      </w:tr>
      <w:tr w:rsidR="007F66A8" w:rsidRPr="007F66A8" w14:paraId="49C7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E80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lastRenderedPageBreak/>
              <w:t>G24</w:t>
            </w:r>
          </w:p>
        </w:tc>
        <w:tc>
          <w:tcPr>
            <w:tcW w:w="0" w:type="auto"/>
            <w:vAlign w:val="center"/>
            <w:hideMark/>
          </w:tcPr>
          <w:p w14:paraId="4F2B4231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9973B3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Assigned</w:t>
            </w:r>
          </w:p>
        </w:tc>
      </w:tr>
      <w:tr w:rsidR="007F66A8" w:rsidRPr="007F66A8" w14:paraId="22EA2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EDE6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G25</w:t>
            </w:r>
          </w:p>
        </w:tc>
        <w:tc>
          <w:tcPr>
            <w:tcW w:w="0" w:type="auto"/>
            <w:vAlign w:val="center"/>
            <w:hideMark/>
          </w:tcPr>
          <w:p w14:paraId="36665FFB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07CE85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Reviewed</w:t>
            </w:r>
          </w:p>
        </w:tc>
      </w:tr>
      <w:tr w:rsidR="007F66A8" w:rsidRPr="007F66A8" w14:paraId="207A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AB6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G26</w:t>
            </w:r>
          </w:p>
        </w:tc>
        <w:tc>
          <w:tcPr>
            <w:tcW w:w="0" w:type="auto"/>
            <w:vAlign w:val="center"/>
            <w:hideMark/>
          </w:tcPr>
          <w:p w14:paraId="1C8ADDD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166E4C8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Reviewed</w:t>
            </w:r>
          </w:p>
        </w:tc>
      </w:tr>
      <w:tr w:rsidR="007F66A8" w:rsidRPr="007F66A8" w14:paraId="79B9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2E62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G27</w:t>
            </w:r>
          </w:p>
        </w:tc>
        <w:tc>
          <w:tcPr>
            <w:tcW w:w="0" w:type="auto"/>
            <w:vAlign w:val="center"/>
            <w:hideMark/>
          </w:tcPr>
          <w:p w14:paraId="0BE5200D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Maker onboarding</w:t>
            </w:r>
          </w:p>
        </w:tc>
        <w:tc>
          <w:tcPr>
            <w:tcW w:w="0" w:type="auto"/>
            <w:vAlign w:val="center"/>
            <w:hideMark/>
          </w:tcPr>
          <w:p w14:paraId="700B39E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1C5F9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7BF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G28</w:t>
            </w:r>
          </w:p>
        </w:tc>
        <w:tc>
          <w:tcPr>
            <w:tcW w:w="0" w:type="auto"/>
            <w:vAlign w:val="center"/>
            <w:hideMark/>
          </w:tcPr>
          <w:p w14:paraId="7868D12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Production intake</w:t>
            </w:r>
          </w:p>
        </w:tc>
        <w:tc>
          <w:tcPr>
            <w:tcW w:w="0" w:type="auto"/>
            <w:vAlign w:val="center"/>
            <w:hideMark/>
          </w:tcPr>
          <w:p w14:paraId="682CDE7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4065A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F894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G29</w:t>
            </w:r>
          </w:p>
        </w:tc>
        <w:tc>
          <w:tcPr>
            <w:tcW w:w="0" w:type="auto"/>
            <w:vAlign w:val="center"/>
            <w:hideMark/>
          </w:tcPr>
          <w:p w14:paraId="27F6162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CoE operating model</w:t>
            </w:r>
          </w:p>
        </w:tc>
        <w:tc>
          <w:tcPr>
            <w:tcW w:w="0" w:type="auto"/>
            <w:vAlign w:val="center"/>
            <w:hideMark/>
          </w:tcPr>
          <w:p w14:paraId="26BD1F4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  <w:tr w:rsidR="007F66A8" w:rsidRPr="007F66A8" w14:paraId="67DA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7815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G30</w:t>
            </w:r>
          </w:p>
        </w:tc>
        <w:tc>
          <w:tcPr>
            <w:tcW w:w="0" w:type="auto"/>
            <w:vAlign w:val="center"/>
            <w:hideMark/>
          </w:tcPr>
          <w:p w14:paraId="4CB178B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ALM requirement</w:t>
            </w:r>
          </w:p>
        </w:tc>
        <w:tc>
          <w:tcPr>
            <w:tcW w:w="0" w:type="auto"/>
            <w:vAlign w:val="center"/>
            <w:hideMark/>
          </w:tcPr>
          <w:p w14:paraId="4F721D4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Defined</w:t>
            </w:r>
          </w:p>
        </w:tc>
      </w:tr>
    </w:tbl>
    <w:p w14:paraId="43AA7D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86AFB6B">
          <v:rect id="_x0000_i5008" style="width:0;height:1.5pt" o:hralign="center" o:hrstd="t" o:hr="t" fillcolor="#a0a0a0" stroked="f"/>
        </w:pict>
      </w:r>
    </w:p>
    <w:p w14:paraId="7EA9526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EI — KNOWLEDGE CHECK</w:t>
      </w:r>
    </w:p>
    <w:p w14:paraId="40CA277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405. Question 1</w:t>
      </w:r>
    </w:p>
    <w:p w14:paraId="265893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Power Platform governance?</w:t>
      </w:r>
    </w:p>
    <w:p w14:paraId="2F24AFC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D783D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policies, platform controls, processes, roles, and monitoring used to enable:</w:t>
      </w:r>
    </w:p>
    <w:p w14:paraId="78E70F5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Safe and sustainable Power Platform adoption.</w:t>
      </w:r>
    </w:p>
    <w:p w14:paraId="5344C68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B3C01C0">
          <v:rect id="_x0000_i5009" style="width:0;height:1.5pt" o:hralign="center" o:hrstd="t" o:hr="t" fillcolor="#a0a0a0" stroked="f"/>
        </w:pict>
      </w:r>
    </w:p>
    <w:p w14:paraId="108163B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406. Question 2</w:t>
      </w:r>
    </w:p>
    <w:p w14:paraId="4EDA42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Is governance the same as blocking makers?</w:t>
      </w:r>
    </w:p>
    <w:p w14:paraId="263D150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05D9FF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72CF87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Good governance creates:</w:t>
      </w:r>
    </w:p>
    <w:p w14:paraId="1E9F43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Safe guardrails.</w:t>
      </w:r>
    </w:p>
    <w:p w14:paraId="5EE7B8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81C0056">
          <v:rect id="_x0000_i5010" style="width:0;height:1.5pt" o:hralign="center" o:hrstd="t" o:hr="t" fillcolor="#a0a0a0" stroked="f"/>
        </w:pict>
      </w:r>
    </w:p>
    <w:p w14:paraId="7A8BA05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407. Question 3</w:t>
      </w:r>
    </w:p>
    <w:p w14:paraId="5992DB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an Environment?</w:t>
      </w:r>
    </w:p>
    <w:p w14:paraId="71ED83B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3FE3C2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Power Platform container used to organize and isolate:</w:t>
      </w:r>
    </w:p>
    <w:p w14:paraId="1F9939A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Apps, Flows, Agents, Connections, Dataverse, and other resources.</w:t>
      </w:r>
    </w:p>
    <w:p w14:paraId="5444B0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545B80F">
          <v:rect id="_x0000_i5011" style="width:0;height:1.5pt" o:hralign="center" o:hrstd="t" o:hr="t" fillcolor="#a0a0a0" stroked="f"/>
        </w:pict>
      </w:r>
    </w:p>
    <w:p w14:paraId="6A3219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408. Question 4</w:t>
      </w:r>
    </w:p>
    <w:p w14:paraId="1EFF6E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Name common environment types.</w:t>
      </w:r>
    </w:p>
    <w:p w14:paraId="4832FB4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66DEDC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</w:t>
      </w:r>
    </w:p>
    <w:p w14:paraId="0EC9E15F" w14:textId="77777777" w:rsidR="007F66A8" w:rsidRPr="007F66A8" w:rsidRDefault="007F66A8" w:rsidP="007F66A8">
      <w:pPr>
        <w:rPr>
          <w:sz w:val="32"/>
          <w:szCs w:val="32"/>
        </w:rPr>
      </w:pPr>
    </w:p>
    <w:p w14:paraId="71D7A9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</w:t>
      </w:r>
    </w:p>
    <w:p w14:paraId="79989D24" w14:textId="77777777" w:rsidR="007F66A8" w:rsidRPr="007F66A8" w:rsidRDefault="007F66A8" w:rsidP="007F66A8">
      <w:pPr>
        <w:rPr>
          <w:sz w:val="32"/>
          <w:szCs w:val="32"/>
        </w:rPr>
      </w:pPr>
    </w:p>
    <w:p w14:paraId="6ED15F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Sandbox</w:t>
      </w:r>
    </w:p>
    <w:p w14:paraId="7141ABC4" w14:textId="77777777" w:rsidR="007F66A8" w:rsidRPr="007F66A8" w:rsidRDefault="007F66A8" w:rsidP="007F66A8">
      <w:pPr>
        <w:rPr>
          <w:sz w:val="32"/>
          <w:szCs w:val="32"/>
        </w:rPr>
      </w:pPr>
    </w:p>
    <w:p w14:paraId="7F6771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Developer</w:t>
      </w:r>
    </w:p>
    <w:p w14:paraId="3E6F444A" w14:textId="77777777" w:rsidR="007F66A8" w:rsidRPr="007F66A8" w:rsidRDefault="007F66A8" w:rsidP="007F66A8">
      <w:pPr>
        <w:rPr>
          <w:sz w:val="32"/>
          <w:szCs w:val="32"/>
        </w:rPr>
      </w:pPr>
    </w:p>
    <w:p w14:paraId="4D9BA7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Trial</w:t>
      </w:r>
    </w:p>
    <w:p w14:paraId="677E19B4" w14:textId="77777777" w:rsidR="007F66A8" w:rsidRPr="007F66A8" w:rsidRDefault="007F66A8" w:rsidP="007F66A8">
      <w:pPr>
        <w:rPr>
          <w:sz w:val="32"/>
          <w:szCs w:val="32"/>
        </w:rPr>
      </w:pPr>
    </w:p>
    <w:p w14:paraId="6BAD02C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for Teams</w:t>
      </w:r>
    </w:p>
    <w:p w14:paraId="674F83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EB308F7">
          <v:rect id="_x0000_i5012" style="width:0;height:1.5pt" o:hralign="center" o:hrstd="t" o:hr="t" fillcolor="#a0a0a0" stroked="f"/>
        </w:pict>
      </w:r>
    </w:p>
    <w:p w14:paraId="706DDF7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409. Question 5</w:t>
      </w:r>
    </w:p>
    <w:p w14:paraId="4223C48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the Default environment primarily suited to in our governance model?</w:t>
      </w:r>
    </w:p>
    <w:p w14:paraId="713774A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7828C3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Personal productivity and lightweight maker scenarios.</w:t>
      </w:r>
    </w:p>
    <w:p w14:paraId="664B30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56BCCB0">
          <v:rect id="_x0000_i5013" style="width:0;height:1.5pt" o:hralign="center" o:hrstd="t" o:hr="t" fillcolor="#a0a0a0" stroked="f"/>
        </w:pict>
      </w:r>
    </w:p>
    <w:p w14:paraId="6D94EE3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410. Question 6</w:t>
      </w:r>
    </w:p>
    <w:p w14:paraId="0584C05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critical production systems automatically stay in Default?</w:t>
      </w:r>
    </w:p>
    <w:p w14:paraId="50D4120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2C4DF3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05B392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Evaluate dedicated/managed environments.</w:t>
      </w:r>
    </w:p>
    <w:p w14:paraId="54F4E8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3985792">
          <v:rect id="_x0000_i5014" style="width:0;height:1.5pt" o:hralign="center" o:hrstd="t" o:hr="t" fillcolor="#a0a0a0" stroked="f"/>
        </w:pict>
      </w:r>
    </w:p>
    <w:p w14:paraId="527C394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411. Question 7</w:t>
      </w:r>
    </w:p>
    <w:p w14:paraId="02AE29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Sandbox primarily for?</w:t>
      </w:r>
    </w:p>
    <w:p w14:paraId="6E74D28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2BE9DA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Nonproduction development/testing scenarios.</w:t>
      </w:r>
    </w:p>
    <w:p w14:paraId="35B206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66481DD">
          <v:rect id="_x0000_i5015" style="width:0;height:1.5pt" o:hralign="center" o:hrstd="t" o:hr="t" fillcolor="#a0a0a0" stroked="f"/>
        </w:pict>
      </w:r>
    </w:p>
    <w:p w14:paraId="09B4F98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412. Question 8</w:t>
      </w:r>
    </w:p>
    <w:p w14:paraId="7ED461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What is Developer Environment primarily for?</w:t>
      </w:r>
    </w:p>
    <w:p w14:paraId="349AB52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E24D6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Individual development.</w:t>
      </w:r>
    </w:p>
    <w:p w14:paraId="564639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8D6BEA5">
          <v:rect id="_x0000_i5016" style="width:0;height:1.5pt" o:hralign="center" o:hrstd="t" o:hr="t" fillcolor="#a0a0a0" stroked="f"/>
        </w:pict>
      </w:r>
    </w:p>
    <w:p w14:paraId="5F1EA23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413. Question 9</w:t>
      </w:r>
    </w:p>
    <w:p w14:paraId="354317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a Trial environment host long-term production?</w:t>
      </w:r>
    </w:p>
    <w:p w14:paraId="69F93B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966F99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1E82B09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15CA518">
          <v:rect id="_x0000_i5017" style="width:0;height:1.5pt" o:hralign="center" o:hrstd="t" o:hr="t" fillcolor="#a0a0a0" stroked="f"/>
        </w:pict>
      </w:r>
    </w:p>
    <w:p w14:paraId="16BC447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414. Question 10</w:t>
      </w:r>
    </w:p>
    <w:p w14:paraId="4F9ADC3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our business lifecycle?</w:t>
      </w:r>
    </w:p>
    <w:p w14:paraId="02FE640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44F14C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18DE4D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</w:p>
    <w:p w14:paraId="2362354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09A2CD3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</w:p>
    <w:p w14:paraId="45A8A5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71DA7C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A366BCE">
          <v:rect id="_x0000_i5018" style="width:0;height:1.5pt" o:hralign="center" o:hrstd="t" o:hr="t" fillcolor="#a0a0a0" stroked="f"/>
        </w:pict>
      </w:r>
    </w:p>
    <w:p w14:paraId="65F09C4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415. Question 11</w:t>
      </w:r>
    </w:p>
    <w:p w14:paraId="5AA92B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can Environment Security Groups help control?</w:t>
      </w:r>
    </w:p>
    <w:p w14:paraId="27093F9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8DA0E1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membership/access.</w:t>
      </w:r>
    </w:p>
    <w:p w14:paraId="505AD6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64D26878">
          <v:rect id="_x0000_i5019" style="width:0;height:1.5pt" o:hralign="center" o:hrstd="t" o:hr="t" fillcolor="#a0a0a0" stroked="f"/>
        </w:pict>
      </w:r>
    </w:p>
    <w:p w14:paraId="47F33A4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416. Question 12</w:t>
      </w:r>
    </w:p>
    <w:p w14:paraId="590E9D6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Does membership automatically grant all Dataverse permissions?</w:t>
      </w:r>
    </w:p>
    <w:p w14:paraId="20B8CDA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6CB5A48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0F76BA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security still applies.</w:t>
      </w:r>
    </w:p>
    <w:p w14:paraId="58D2E0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6FEAAFE">
          <v:rect id="_x0000_i5020" style="width:0;height:1.5pt" o:hralign="center" o:hrstd="t" o:hr="t" fillcolor="#a0a0a0" stroked="f"/>
        </w:pict>
      </w:r>
    </w:p>
    <w:p w14:paraId="2CEAD15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417. Question 13</w:t>
      </w:r>
    </w:p>
    <w:p w14:paraId="476D659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 Managed Environment?</w:t>
      </w:r>
    </w:p>
    <w:p w14:paraId="4ADF6F8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8C588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 environment with additional premium administration and governance capabilities enabled.</w:t>
      </w:r>
    </w:p>
    <w:p w14:paraId="4D0A9C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2F2C597">
          <v:rect id="_x0000_i5021" style="width:0;height:1.5pt" o:hralign="center" o:hrstd="t" o:hr="t" fillcolor="#a0a0a0" stroked="f"/>
        </w:pict>
      </w:r>
    </w:p>
    <w:p w14:paraId="2B29ADB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418. Question 14</w:t>
      </w:r>
    </w:p>
    <w:p w14:paraId="78FAB5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Name three Managed Environment capabilities.</w:t>
      </w:r>
    </w:p>
    <w:p w14:paraId="45197AE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D8CD8E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Examples:</w:t>
      </w:r>
    </w:p>
    <w:p w14:paraId="1F698F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Groups</w:t>
      </w:r>
    </w:p>
    <w:p w14:paraId="2FA0BE1C" w14:textId="77777777" w:rsidR="007F66A8" w:rsidRPr="007F66A8" w:rsidRDefault="007F66A8" w:rsidP="007F66A8">
      <w:pPr>
        <w:rPr>
          <w:sz w:val="32"/>
          <w:szCs w:val="32"/>
        </w:rPr>
      </w:pPr>
    </w:p>
    <w:p w14:paraId="44AA055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Sharing limits</w:t>
      </w:r>
    </w:p>
    <w:p w14:paraId="499C049E" w14:textId="77777777" w:rsidR="007F66A8" w:rsidRPr="007F66A8" w:rsidRDefault="007F66A8" w:rsidP="007F66A8">
      <w:pPr>
        <w:rPr>
          <w:sz w:val="32"/>
          <w:szCs w:val="32"/>
        </w:rPr>
      </w:pPr>
    </w:p>
    <w:p w14:paraId="016A00B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Usage insights</w:t>
      </w:r>
    </w:p>
    <w:p w14:paraId="5AA9FB64" w14:textId="77777777" w:rsidR="007F66A8" w:rsidRPr="007F66A8" w:rsidRDefault="007F66A8" w:rsidP="007F66A8">
      <w:pPr>
        <w:rPr>
          <w:sz w:val="32"/>
          <w:szCs w:val="32"/>
        </w:rPr>
      </w:pPr>
    </w:p>
    <w:p w14:paraId="461E0AC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 welcome content</w:t>
      </w:r>
    </w:p>
    <w:p w14:paraId="0990B610" w14:textId="77777777" w:rsidR="007F66A8" w:rsidRPr="007F66A8" w:rsidRDefault="007F66A8" w:rsidP="007F66A8">
      <w:pPr>
        <w:rPr>
          <w:sz w:val="32"/>
          <w:szCs w:val="32"/>
        </w:rPr>
      </w:pPr>
    </w:p>
    <w:p w14:paraId="0FA52C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 Checker</w:t>
      </w:r>
    </w:p>
    <w:p w14:paraId="4EAEB5EB" w14:textId="77777777" w:rsidR="007F66A8" w:rsidRPr="007F66A8" w:rsidRDefault="007F66A8" w:rsidP="007F66A8">
      <w:pPr>
        <w:rPr>
          <w:sz w:val="32"/>
          <w:szCs w:val="32"/>
        </w:rPr>
      </w:pPr>
    </w:p>
    <w:p w14:paraId="1F85DB8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</w:t>
      </w:r>
    </w:p>
    <w:p w14:paraId="6D42A340" w14:textId="77777777" w:rsidR="007F66A8" w:rsidRPr="007F66A8" w:rsidRDefault="007F66A8" w:rsidP="007F66A8">
      <w:pPr>
        <w:rPr>
          <w:sz w:val="32"/>
          <w:szCs w:val="32"/>
        </w:rPr>
      </w:pPr>
    </w:p>
    <w:p w14:paraId="307DC1B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Pipelines</w:t>
      </w:r>
    </w:p>
    <w:p w14:paraId="637D5F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692FA4F">
          <v:rect id="_x0000_i5022" style="width:0;height:1.5pt" o:hralign="center" o:hrstd="t" o:hr="t" fillcolor="#a0a0a0" stroked="f"/>
        </w:pict>
      </w:r>
    </w:p>
    <w:p w14:paraId="5BD3D86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419. Question 15</w:t>
      </w:r>
    </w:p>
    <w:p w14:paraId="69220B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are Environment Groups?</w:t>
      </w:r>
    </w:p>
    <w:p w14:paraId="5A17D2E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F01AFA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Logical groups of Managed Environments that can receive common governance rules.</w:t>
      </w:r>
    </w:p>
    <w:p w14:paraId="5EBD1A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F999B57">
          <v:rect id="_x0000_i5023" style="width:0;height:1.5pt" o:hralign="center" o:hrstd="t" o:hr="t" fillcolor="#a0a0a0" stroked="f"/>
        </w:pict>
      </w:r>
    </w:p>
    <w:p w14:paraId="17A3D42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420. Question 16</w:t>
      </w:r>
    </w:p>
    <w:p w14:paraId="030E8E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Environment Routing?</w:t>
      </w:r>
    </w:p>
    <w:p w14:paraId="608420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47D7C5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governance capability that can route makers toward appropriate:</w:t>
      </w:r>
    </w:p>
    <w:p w14:paraId="3BCDF63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Developer environments</w:t>
      </w:r>
    </w:p>
    <w:p w14:paraId="676A7F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instead of relying on Default.</w:t>
      </w:r>
    </w:p>
    <w:p w14:paraId="7BB9B36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2E92F00">
          <v:rect id="_x0000_i5024" style="width:0;height:1.5pt" o:hralign="center" o:hrstd="t" o:hr="t" fillcolor="#a0a0a0" stroked="f"/>
        </w:pict>
      </w:r>
    </w:p>
    <w:p w14:paraId="1E248B9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421. Question 17</w:t>
      </w:r>
    </w:p>
    <w:p w14:paraId="7B0C5F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are Data Policies?</w:t>
      </w:r>
    </w:p>
    <w:p w14:paraId="24B0C3F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C5AE7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Policies that govern how connectors can be used together and which connectors/capabilities are allowed.</w:t>
      </w:r>
    </w:p>
    <w:p w14:paraId="3670BEC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6BCD708">
          <v:rect id="_x0000_i5025" style="width:0;height:1.5pt" o:hralign="center" o:hrstd="t" o:hr="t" fillcolor="#a0a0a0" stroked="f"/>
        </w:pict>
      </w:r>
    </w:p>
    <w:p w14:paraId="1E5363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422. Question 18</w:t>
      </w:r>
    </w:p>
    <w:p w14:paraId="000FDC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Name the three connector groups.</w:t>
      </w:r>
    </w:p>
    <w:p w14:paraId="7B848AC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6CE10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</w:t>
      </w:r>
    </w:p>
    <w:p w14:paraId="4A5DC152" w14:textId="77777777" w:rsidR="007F66A8" w:rsidRPr="007F66A8" w:rsidRDefault="007F66A8" w:rsidP="007F66A8">
      <w:pPr>
        <w:rPr>
          <w:sz w:val="32"/>
          <w:szCs w:val="32"/>
        </w:rPr>
      </w:pPr>
    </w:p>
    <w:p w14:paraId="09CE474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Non-Business</w:t>
      </w:r>
    </w:p>
    <w:p w14:paraId="499206A6" w14:textId="77777777" w:rsidR="007F66A8" w:rsidRPr="007F66A8" w:rsidRDefault="007F66A8" w:rsidP="007F66A8">
      <w:pPr>
        <w:rPr>
          <w:sz w:val="32"/>
          <w:szCs w:val="32"/>
        </w:rPr>
      </w:pPr>
    </w:p>
    <w:p w14:paraId="0215F8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Blocked</w:t>
      </w:r>
    </w:p>
    <w:p w14:paraId="1FED28C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5924B68">
          <v:rect id="_x0000_i5026" style="width:0;height:1.5pt" o:hralign="center" o:hrstd="t" o:hr="t" fillcolor="#a0a0a0" stroked="f"/>
        </w:pict>
      </w:r>
    </w:p>
    <w:p w14:paraId="6842B8F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423. Question 19</w:t>
      </w:r>
    </w:p>
    <w:p w14:paraId="62BF5F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Business and Non-Business connectors normally be combined in the same governed resource?</w:t>
      </w:r>
    </w:p>
    <w:p w14:paraId="62C86E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3E31443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</w:t>
      </w:r>
    </w:p>
    <w:p w14:paraId="031253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when the applicable policy separates those groups.</w:t>
      </w:r>
    </w:p>
    <w:p w14:paraId="712AD7E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863DE81">
          <v:rect id="_x0000_i5027" style="width:0;height:1.5pt" o:hralign="center" o:hrstd="t" o:hr="t" fillcolor="#a0a0a0" stroked="f"/>
        </w:pict>
      </w:r>
    </w:p>
    <w:p w14:paraId="13A8CDB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424. Question 20</w:t>
      </w:r>
    </w:p>
    <w:p w14:paraId="4DE819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 every connector always be Blocked?</w:t>
      </w:r>
    </w:p>
    <w:p w14:paraId="5C1E9D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D7BB08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2D30C6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Some core Microsoft connectors are nonblockable.</w:t>
      </w:r>
    </w:p>
    <w:p w14:paraId="434A34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A5BA8F1">
          <v:rect id="_x0000_i5028" style="width:0;height:1.5pt" o:hralign="center" o:hrstd="t" o:hr="t" fillcolor="#a0a0a0" stroked="f"/>
        </w:pict>
      </w:r>
    </w:p>
    <w:p w14:paraId="10DE234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425. Question 21</w:t>
      </w:r>
    </w:p>
    <w:p w14:paraId="34FB00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connector action control?</w:t>
      </w:r>
    </w:p>
    <w:p w14:paraId="1C614F8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C3517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More granular governance that can allow/block individual connector actions where supported.</w:t>
      </w:r>
    </w:p>
    <w:p w14:paraId="7BC0723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96D1A97">
          <v:rect id="_x0000_i5029" style="width:0;height:1.5pt" o:hralign="center" o:hrstd="t" o:hr="t" fillcolor="#a0a0a0" stroked="f"/>
        </w:pict>
      </w:r>
    </w:p>
    <w:p w14:paraId="20EA23D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426. Question 22</w:t>
      </w:r>
    </w:p>
    <w:p w14:paraId="516E89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endpoint filtering?</w:t>
      </w:r>
    </w:p>
    <w:p w14:paraId="1892B1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4EB9605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 that limits which endpoint destinations supported connectors can use.</w:t>
      </w:r>
    </w:p>
    <w:p w14:paraId="38B120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A1E234">
          <v:rect id="_x0000_i5030" style="width:0;height:1.5pt" o:hralign="center" o:hrstd="t" o:hr="t" fillcolor="#a0a0a0" stroked="f"/>
        </w:pict>
      </w:r>
    </w:p>
    <w:p w14:paraId="7E3D771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427. Question 23</w:t>
      </w:r>
    </w:p>
    <w:p w14:paraId="170F56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Custom Connectors automatically be trusted?</w:t>
      </w:r>
    </w:p>
    <w:p w14:paraId="4288543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Answer</w:t>
      </w:r>
    </w:p>
    <w:p w14:paraId="03139F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22EBB1D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Review:</w:t>
      </w:r>
    </w:p>
    <w:p w14:paraId="4712AEB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API, host, authentication, actions, and data.</w:t>
      </w:r>
    </w:p>
    <w:p w14:paraId="32C6A8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26FCC71">
          <v:rect id="_x0000_i5031" style="width:0;height:1.5pt" o:hralign="center" o:hrstd="t" o:hr="t" fillcolor="#a0a0a0" stroked="f"/>
        </w:pict>
      </w:r>
    </w:p>
    <w:p w14:paraId="0A48C0B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428. Question 24</w:t>
      </w:r>
    </w:p>
    <w:p w14:paraId="2416CA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Tenant Isolation?</w:t>
      </w:r>
    </w:p>
    <w:p w14:paraId="196B568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45E230A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Power Platform control for restricting supported cross-tenant connections.</w:t>
      </w:r>
    </w:p>
    <w:p w14:paraId="11728EA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602E5F1">
          <v:rect id="_x0000_i5032" style="width:0;height:1.5pt" o:hralign="center" o:hrstd="t" o:hr="t" fillcolor="#a0a0a0" stroked="f"/>
        </w:pict>
      </w:r>
    </w:p>
    <w:p w14:paraId="72D777C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429. Question 25</w:t>
      </w:r>
    </w:p>
    <w:p w14:paraId="4F1B08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an orphaned Flow?</w:t>
      </w:r>
    </w:p>
    <w:p w14:paraId="5B299B2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66324F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Flow that no longer has a valid owner, often creating business-continuity risk.</w:t>
      </w:r>
    </w:p>
    <w:p w14:paraId="331F13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83C0EB1">
          <v:rect id="_x0000_i5033" style="width:0;height:1.5pt" o:hralign="center" o:hrstd="t" o:hr="t" fillcolor="#a0a0a0" stroked="f"/>
        </w:pict>
      </w:r>
    </w:p>
    <w:p w14:paraId="4A4EE4F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430. Question 26</w:t>
      </w:r>
    </w:p>
    <w:p w14:paraId="4FB2D4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Why is personal Connection ownership risky for critical production automation?</w:t>
      </w:r>
    </w:p>
    <w:p w14:paraId="1A9FC2A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DFBFE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Because employee departure or credential changes can:</w:t>
      </w:r>
    </w:p>
    <w:p w14:paraId="476EA32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Break the process.</w:t>
      </w:r>
    </w:p>
    <w:p w14:paraId="7A761B0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30C625B">
          <v:rect id="_x0000_i5034" style="width:0;height:1.5pt" o:hralign="center" o:hrstd="t" o:hr="t" fillcolor="#a0a0a0" stroked="f"/>
        </w:pict>
      </w:r>
    </w:p>
    <w:p w14:paraId="1FF8ED0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431. Question 27</w:t>
      </w:r>
    </w:p>
    <w:p w14:paraId="2BA948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Power Platform Inventory?</w:t>
      </w:r>
    </w:p>
    <w:p w14:paraId="18515FD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04D625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centralized view/API-backed inventory capability for understanding Power Platform resources across the tenant.</w:t>
      </w:r>
    </w:p>
    <w:p w14:paraId="266D59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D2636E4">
          <v:rect id="_x0000_i5035" style="width:0;height:1.5pt" o:hralign="center" o:hrstd="t" o:hr="t" fillcolor="#a0a0a0" stroked="f"/>
        </w:pict>
      </w:r>
    </w:p>
    <w:p w14:paraId="4C197F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432. Question 28</w:t>
      </w:r>
    </w:p>
    <w:p w14:paraId="0937A7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 Business Owner?</w:t>
      </w:r>
    </w:p>
    <w:p w14:paraId="370F1FF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A4932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person/team accountable for:</w:t>
      </w:r>
    </w:p>
    <w:p w14:paraId="4512CE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purpose and process.</w:t>
      </w:r>
    </w:p>
    <w:p w14:paraId="7D834F8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E14B027">
          <v:rect id="_x0000_i5036" style="width:0;height:1.5pt" o:hralign="center" o:hrstd="t" o:hr="t" fillcolor="#a0a0a0" stroked="f"/>
        </w:pict>
      </w:r>
    </w:p>
    <w:p w14:paraId="318EB90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433. Question 29</w:t>
      </w:r>
    </w:p>
    <w:p w14:paraId="4B5DD4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 Technical Owner?</w:t>
      </w:r>
    </w:p>
    <w:p w14:paraId="69AC50D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2A614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person/team accountable for:</w:t>
      </w:r>
    </w:p>
    <w:p w14:paraId="0877295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Technical lifecycle and maintenance.</w:t>
      </w:r>
    </w:p>
    <w:p w14:paraId="5E7A11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AB6B483">
          <v:rect id="_x0000_i5037" style="width:0;height:1.5pt" o:hralign="center" o:hrstd="t" o:hr="t" fillcolor="#a0a0a0" stroked="f"/>
        </w:pict>
      </w:r>
    </w:p>
    <w:p w14:paraId="0BEFD1A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434. Question 30</w:t>
      </w:r>
    </w:p>
    <w:p w14:paraId="0A4A52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 Support Owner?</w:t>
      </w:r>
    </w:p>
    <w:p w14:paraId="60451A8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Answer</w:t>
      </w:r>
    </w:p>
    <w:p w14:paraId="5616DDB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person/team responsible for:</w:t>
      </w:r>
    </w:p>
    <w:p w14:paraId="4643C1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Operational support.</w:t>
      </w:r>
    </w:p>
    <w:p w14:paraId="306E513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E37F89B">
          <v:rect id="_x0000_i5038" style="width:0;height:1.5pt" o:hralign="center" o:hrstd="t" o:hr="t" fillcolor="#a0a0a0" stroked="f"/>
        </w:pict>
      </w:r>
    </w:p>
    <w:p w14:paraId="132E042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435. Question 31</w:t>
      </w:r>
    </w:p>
    <w:p w14:paraId="6762BC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a Center of Excellence?</w:t>
      </w:r>
    </w:p>
    <w:p w14:paraId="51D3A97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4019F7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An operating model combining people, process, governance, enablement, standards, and tooling to support Power Platform adoption.</w:t>
      </w:r>
    </w:p>
    <w:p w14:paraId="3F3ABF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4492541">
          <v:rect id="_x0000_i5039" style="width:0;height:1.5pt" o:hralign="center" o:hrstd="t" o:hr="t" fillcolor="#a0a0a0" stroked="f"/>
        </w:pict>
      </w:r>
    </w:p>
    <w:p w14:paraId="4BD4650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436. Question 32</w:t>
      </w:r>
    </w:p>
    <w:p w14:paraId="2E35D78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Is a CoE just the Starter Kit?</w:t>
      </w:r>
    </w:p>
    <w:p w14:paraId="629B13A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24E399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3E0572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CoE is an:</w:t>
      </w:r>
    </w:p>
    <w:p w14:paraId="721723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Organizational operating model.</w:t>
      </w:r>
    </w:p>
    <w:p w14:paraId="7CB9B5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5270B61">
          <v:rect id="_x0000_i5040" style="width:0;height:1.5pt" o:hralign="center" o:hrstd="t" o:hr="t" fillcolor="#a0a0a0" stroked="f"/>
        </w:pict>
      </w:r>
    </w:p>
    <w:p w14:paraId="7B812EB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437. Question 33</w:t>
      </w:r>
    </w:p>
    <w:p w14:paraId="25E97B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the current status of the traditional CoE Starter Kit?</w:t>
      </w:r>
    </w:p>
    <w:p w14:paraId="092606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12D3F7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Its legacy/sample implementations may still exist, but the traditional kit is no longer the primary actively maintained governance solution and core capabilities are increasingly native in the:</w:t>
      </w:r>
    </w:p>
    <w:p w14:paraId="68CF858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Admin Center.</w:t>
      </w:r>
    </w:p>
    <w:p w14:paraId="7C423BB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5EC36C6">
          <v:rect id="_x0000_i5041" style="width:0;height:1.5pt" o:hralign="center" o:hrstd="t" o:hr="t" fillcolor="#a0a0a0" stroked="f"/>
        </w:pict>
      </w:r>
    </w:p>
    <w:p w14:paraId="13F9099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438. Question 34</w:t>
      </w:r>
    </w:p>
    <w:p w14:paraId="53F184F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we install the CoE Starter Kit automatically for every new tenant?</w:t>
      </w:r>
    </w:p>
    <w:p w14:paraId="738646B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01542F5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15A96B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Evaluate current native capabilities and organizational requirements first.</w:t>
      </w:r>
    </w:p>
    <w:p w14:paraId="1F81BB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1FDF5B1">
          <v:rect id="_x0000_i5042" style="width:0;height:1.5pt" o:hralign="center" o:hrstd="t" o:hr="t" fillcolor="#a0a0a0" stroked="f"/>
        </w:pict>
      </w:r>
    </w:p>
    <w:p w14:paraId="4F06B38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439. Question 35</w:t>
      </w:r>
    </w:p>
    <w:p w14:paraId="4F2273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is risk-based governance?</w:t>
      </w:r>
    </w:p>
    <w:p w14:paraId="77C496D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4BDBABF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Apply governance controls proportional to:</w:t>
      </w:r>
    </w:p>
    <w:p w14:paraId="456118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Application risk and business impact.</w:t>
      </w:r>
    </w:p>
    <w:p w14:paraId="38EDCE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6C73DC7">
          <v:rect id="_x0000_i5043" style="width:0;height:1.5pt" o:hralign="center" o:hrstd="t" o:hr="t" fillcolor="#a0a0a0" stroked="f"/>
        </w:pict>
      </w:r>
    </w:p>
    <w:p w14:paraId="1625B10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440. Question 36</w:t>
      </w:r>
    </w:p>
    <w:p w14:paraId="3F0625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Why track app criticality?</w:t>
      </w:r>
    </w:p>
    <w:p w14:paraId="69D8866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32A9B38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More critical resources require stronger:</w:t>
      </w:r>
    </w:p>
    <w:p w14:paraId="335A0B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ALM</w:t>
      </w:r>
    </w:p>
    <w:p w14:paraId="207DE0EF" w14:textId="77777777" w:rsidR="007F66A8" w:rsidRPr="007F66A8" w:rsidRDefault="007F66A8" w:rsidP="007F66A8">
      <w:pPr>
        <w:rPr>
          <w:sz w:val="32"/>
          <w:szCs w:val="32"/>
        </w:rPr>
      </w:pPr>
    </w:p>
    <w:p w14:paraId="182AED7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</w:t>
      </w:r>
    </w:p>
    <w:p w14:paraId="41E3DFDE" w14:textId="77777777" w:rsidR="007F66A8" w:rsidRPr="007F66A8" w:rsidRDefault="007F66A8" w:rsidP="007F66A8">
      <w:pPr>
        <w:rPr>
          <w:sz w:val="32"/>
          <w:szCs w:val="32"/>
        </w:rPr>
      </w:pPr>
    </w:p>
    <w:p w14:paraId="5E101C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2B3511D8" w14:textId="77777777" w:rsidR="007F66A8" w:rsidRPr="007F66A8" w:rsidRDefault="007F66A8" w:rsidP="007F66A8">
      <w:pPr>
        <w:rPr>
          <w:sz w:val="32"/>
          <w:szCs w:val="32"/>
        </w:rPr>
      </w:pPr>
    </w:p>
    <w:p w14:paraId="2DFA4F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Security</w:t>
      </w:r>
    </w:p>
    <w:p w14:paraId="76CBBE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499B0CB">
          <v:rect id="_x0000_i5044" style="width:0;height:1.5pt" o:hralign="center" o:hrstd="t" o:hr="t" fillcolor="#a0a0a0" stroked="f"/>
        </w:pict>
      </w:r>
    </w:p>
    <w:p w14:paraId="0166769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441. Question 37</w:t>
      </w:r>
    </w:p>
    <w:p w14:paraId="52E113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should every production solution have?</w:t>
      </w:r>
    </w:p>
    <w:p w14:paraId="1FB2B40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25B26D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At minimum:</w:t>
      </w:r>
    </w:p>
    <w:p w14:paraId="49248C9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owner</w:t>
      </w:r>
    </w:p>
    <w:p w14:paraId="1A321AD4" w14:textId="77777777" w:rsidR="007F66A8" w:rsidRPr="007F66A8" w:rsidRDefault="007F66A8" w:rsidP="007F66A8">
      <w:pPr>
        <w:rPr>
          <w:sz w:val="32"/>
          <w:szCs w:val="32"/>
        </w:rPr>
      </w:pPr>
    </w:p>
    <w:p w14:paraId="0F3C03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Technical owner</w:t>
      </w:r>
    </w:p>
    <w:p w14:paraId="0C6589FF" w14:textId="77777777" w:rsidR="007F66A8" w:rsidRPr="007F66A8" w:rsidRDefault="007F66A8" w:rsidP="007F66A8">
      <w:pPr>
        <w:rPr>
          <w:sz w:val="32"/>
          <w:szCs w:val="32"/>
        </w:rPr>
      </w:pPr>
    </w:p>
    <w:p w14:paraId="2E6BAB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 model</w:t>
      </w:r>
    </w:p>
    <w:p w14:paraId="738E843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72029BF">
          <v:rect id="_x0000_i5045" style="width:0;height:1.5pt" o:hralign="center" o:hrstd="t" o:hr="t" fillcolor="#a0a0a0" stroked="f"/>
        </w:pict>
      </w:r>
    </w:p>
    <w:p w14:paraId="3D721D8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442. Question 38</w:t>
      </w:r>
    </w:p>
    <w:p w14:paraId="5DE464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Does a Data Policy replace source-system security?</w:t>
      </w:r>
    </w:p>
    <w:p w14:paraId="1DE862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7710AB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No.</w:t>
      </w:r>
    </w:p>
    <w:p w14:paraId="559B79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7EE619A">
          <v:rect id="_x0000_i5046" style="width:0;height:1.5pt" o:hralign="center" o:hrstd="t" o:hr="t" fillcolor="#a0a0a0" stroked="f"/>
        </w:pict>
      </w:r>
    </w:p>
    <w:p w14:paraId="48A1DB4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443. Question 39</w:t>
      </w:r>
    </w:p>
    <w:p w14:paraId="046727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Does app sharing replace Dataverse authorization?</w:t>
      </w:r>
    </w:p>
    <w:p w14:paraId="0462AC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8798B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No.</w:t>
      </w:r>
    </w:p>
    <w:p w14:paraId="49E2B8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F2302EC">
          <v:rect id="_x0000_i5047" style="width:0;height:1.5pt" o:hralign="center" o:hrstd="t" o:hr="t" fillcolor="#a0a0a0" stroked="f"/>
        </w:pict>
      </w:r>
    </w:p>
    <w:p w14:paraId="19C1A6E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444. Question 40</w:t>
      </w:r>
    </w:p>
    <w:p w14:paraId="352D3AC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What comes next?</w:t>
      </w:r>
    </w:p>
    <w:p w14:paraId="23356B2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Answer</w:t>
      </w:r>
    </w:p>
    <w:p w14:paraId="535C256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Day 27 — Solutions, ALM &amp; Enterprise Deployment.</w:t>
      </w:r>
    </w:p>
    <w:p w14:paraId="1114051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D33F77E">
          <v:rect id="_x0000_i5048" style="width:0;height:1.5pt" o:hralign="center" o:hrstd="t" o:hr="t" fillcolor="#a0a0a0" stroked="f"/>
        </w:pict>
      </w:r>
    </w:p>
    <w:p w14:paraId="4814E67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EJ — DAY 26 DELIVERABLES</w:t>
      </w:r>
    </w:p>
    <w:p w14:paraId="64D9BD7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445. Deliverable 1</w:t>
      </w:r>
    </w:p>
    <w:p w14:paraId="104669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78485E3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Strategy Diagram.</w:t>
      </w:r>
    </w:p>
    <w:p w14:paraId="0B52F3A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DAA7BDC">
          <v:rect id="_x0000_i5049" style="width:0;height:1.5pt" o:hralign="center" o:hrstd="t" o:hr="t" fillcolor="#a0a0a0" stroked="f"/>
        </w:pict>
      </w:r>
    </w:p>
    <w:p w14:paraId="0859B31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446. Include</w:t>
      </w:r>
    </w:p>
    <w:p w14:paraId="743780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</w:t>
      </w:r>
    </w:p>
    <w:p w14:paraId="1057C1DB" w14:textId="77777777" w:rsidR="007F66A8" w:rsidRPr="007F66A8" w:rsidRDefault="007F66A8" w:rsidP="007F66A8">
      <w:pPr>
        <w:rPr>
          <w:sz w:val="32"/>
          <w:szCs w:val="32"/>
        </w:rPr>
      </w:pPr>
    </w:p>
    <w:p w14:paraId="11B4B6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Developer</w:t>
      </w:r>
    </w:p>
    <w:p w14:paraId="5CBB6248" w14:textId="77777777" w:rsidR="007F66A8" w:rsidRPr="007F66A8" w:rsidRDefault="007F66A8" w:rsidP="007F66A8">
      <w:pPr>
        <w:rPr>
          <w:sz w:val="32"/>
          <w:szCs w:val="32"/>
        </w:rPr>
      </w:pPr>
    </w:p>
    <w:p w14:paraId="1BB645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DEV</w:t>
      </w:r>
    </w:p>
    <w:p w14:paraId="3A9A641E" w14:textId="77777777" w:rsidR="007F66A8" w:rsidRPr="007F66A8" w:rsidRDefault="007F66A8" w:rsidP="007F66A8">
      <w:pPr>
        <w:rPr>
          <w:sz w:val="32"/>
          <w:szCs w:val="32"/>
        </w:rPr>
      </w:pPr>
    </w:p>
    <w:p w14:paraId="4FFFADF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1EC09E44" w14:textId="77777777" w:rsidR="007F66A8" w:rsidRPr="007F66A8" w:rsidRDefault="007F66A8" w:rsidP="007F66A8">
      <w:pPr>
        <w:rPr>
          <w:sz w:val="32"/>
          <w:szCs w:val="32"/>
        </w:rPr>
      </w:pPr>
    </w:p>
    <w:p w14:paraId="5E8454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15AB46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05E6DA9">
          <v:rect id="_x0000_i5050" style="width:0;height:1.5pt" o:hralign="center" o:hrstd="t" o:hr="t" fillcolor="#a0a0a0" stroked="f"/>
        </w:pict>
      </w:r>
    </w:p>
    <w:p w14:paraId="66BDD5E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447. Deliverable 2</w:t>
      </w:r>
    </w:p>
    <w:p w14:paraId="1BC3DA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43A1792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Application Classification Matrix.</w:t>
      </w:r>
    </w:p>
    <w:p w14:paraId="24B27AA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1A18B7D">
          <v:rect id="_x0000_i5051" style="width:0;height:1.5pt" o:hralign="center" o:hrstd="t" o:hr="t" fillcolor="#a0a0a0" stroked="f"/>
        </w:pict>
      </w:r>
    </w:p>
    <w:p w14:paraId="6E193C0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448. Deliverable 3</w:t>
      </w:r>
    </w:p>
    <w:p w14:paraId="5921AC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Classify:</w:t>
      </w:r>
    </w:p>
    <w:p w14:paraId="7BE61B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Employee Leave Management</w:t>
      </w:r>
    </w:p>
    <w:p w14:paraId="45BDD67C" w14:textId="77777777" w:rsidR="007F66A8" w:rsidRPr="007F66A8" w:rsidRDefault="007F66A8" w:rsidP="007F66A8">
      <w:pPr>
        <w:rPr>
          <w:sz w:val="32"/>
          <w:szCs w:val="32"/>
        </w:rPr>
      </w:pPr>
    </w:p>
    <w:p w14:paraId="1EDA30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Help Desk</w:t>
      </w:r>
    </w:p>
    <w:p w14:paraId="3382CBEE" w14:textId="77777777" w:rsidR="007F66A8" w:rsidRPr="007F66A8" w:rsidRDefault="007F66A8" w:rsidP="007F66A8">
      <w:pPr>
        <w:rPr>
          <w:sz w:val="32"/>
          <w:szCs w:val="32"/>
        </w:rPr>
      </w:pPr>
    </w:p>
    <w:p w14:paraId="3BD63CD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Vendor Portal</w:t>
      </w:r>
    </w:p>
    <w:p w14:paraId="24E97DC5" w14:textId="77777777" w:rsidR="007F66A8" w:rsidRPr="007F66A8" w:rsidRDefault="007F66A8" w:rsidP="007F66A8">
      <w:pPr>
        <w:rPr>
          <w:sz w:val="32"/>
          <w:szCs w:val="32"/>
        </w:rPr>
      </w:pPr>
    </w:p>
    <w:p w14:paraId="2C8AAA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HR Support Agent</w:t>
      </w:r>
    </w:p>
    <w:p w14:paraId="5EC4C2AA" w14:textId="77777777" w:rsidR="007F66A8" w:rsidRPr="007F66A8" w:rsidRDefault="007F66A8" w:rsidP="007F66A8">
      <w:pPr>
        <w:rPr>
          <w:sz w:val="32"/>
          <w:szCs w:val="32"/>
        </w:rPr>
      </w:pPr>
    </w:p>
    <w:p w14:paraId="3D6CE1D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Training API Demo</w:t>
      </w:r>
    </w:p>
    <w:p w14:paraId="1520555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D7122DC">
          <v:rect id="_x0000_i5052" style="width:0;height:1.5pt" o:hralign="center" o:hrstd="t" o:hr="t" fillcolor="#a0a0a0" stroked="f"/>
        </w:pict>
      </w:r>
    </w:p>
    <w:p w14:paraId="14769D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449. Deliverable 4</w:t>
      </w:r>
    </w:p>
    <w:p w14:paraId="25845E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6223DD3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Data Policy Connector Matrix.</w:t>
      </w:r>
    </w:p>
    <w:p w14:paraId="14EB38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8534217">
          <v:rect id="_x0000_i5053" style="width:0;height:1.5pt" o:hralign="center" o:hrstd="t" o:hr="t" fillcolor="#a0a0a0" stroked="f"/>
        </w:pict>
      </w:r>
    </w:p>
    <w:p w14:paraId="1EDF15E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450. Deliverable 5</w:t>
      </w:r>
    </w:p>
    <w:p w14:paraId="6F57A3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Define:</w:t>
      </w:r>
    </w:p>
    <w:p w14:paraId="101C87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</w:t>
      </w:r>
    </w:p>
    <w:p w14:paraId="317638D2" w14:textId="77777777" w:rsidR="007F66A8" w:rsidRPr="007F66A8" w:rsidRDefault="007F66A8" w:rsidP="007F66A8">
      <w:pPr>
        <w:rPr>
          <w:sz w:val="32"/>
          <w:szCs w:val="32"/>
        </w:rPr>
      </w:pPr>
    </w:p>
    <w:p w14:paraId="1F6E99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Non-Business</w:t>
      </w:r>
    </w:p>
    <w:p w14:paraId="70F50304" w14:textId="77777777" w:rsidR="007F66A8" w:rsidRPr="007F66A8" w:rsidRDefault="007F66A8" w:rsidP="007F66A8">
      <w:pPr>
        <w:rPr>
          <w:sz w:val="32"/>
          <w:szCs w:val="32"/>
        </w:rPr>
      </w:pPr>
    </w:p>
    <w:p w14:paraId="028198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Blocked</w:t>
      </w:r>
    </w:p>
    <w:p w14:paraId="40C838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connectors.</w:t>
      </w:r>
    </w:p>
    <w:p w14:paraId="5C27419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D1B430D">
          <v:rect id="_x0000_i5054" style="width:0;height:1.5pt" o:hralign="center" o:hrstd="t" o:hr="t" fillcolor="#a0a0a0" stroked="f"/>
        </w:pict>
      </w:r>
    </w:p>
    <w:p w14:paraId="690D489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451. Deliverable 6</w:t>
      </w:r>
    </w:p>
    <w:p w14:paraId="3DA62B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2AD0A6B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Custom Connector Approval Checklist.</w:t>
      </w:r>
    </w:p>
    <w:p w14:paraId="21998B2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9E80345">
          <v:rect id="_x0000_i5055" style="width:0;height:1.5pt" o:hralign="center" o:hrstd="t" o:hr="t" fillcolor="#a0a0a0" stroked="f"/>
        </w:pict>
      </w:r>
    </w:p>
    <w:p w14:paraId="1A7B757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452. Deliverable 7</w:t>
      </w:r>
    </w:p>
    <w:p w14:paraId="0D560F1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398E2D1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Production Ownership Matrix.</w:t>
      </w:r>
    </w:p>
    <w:p w14:paraId="1E6595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4D234BA">
          <v:rect id="_x0000_i5056" style="width:0;height:1.5pt" o:hralign="center" o:hrstd="t" o:hr="t" fillcolor="#a0a0a0" stroked="f"/>
        </w:pict>
      </w:r>
    </w:p>
    <w:p w14:paraId="3A1662B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453. Deliverable 8</w:t>
      </w:r>
    </w:p>
    <w:p w14:paraId="07D6A10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Create:</w:t>
      </w:r>
    </w:p>
    <w:p w14:paraId="4FECAED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Maker Onboarding Checklist.</w:t>
      </w:r>
    </w:p>
    <w:p w14:paraId="45FC160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F3D820F">
          <v:rect id="_x0000_i5057" style="width:0;height:1.5pt" o:hralign="center" o:hrstd="t" o:hr="t" fillcolor="#a0a0a0" stroked="f"/>
        </w:pict>
      </w:r>
    </w:p>
    <w:p w14:paraId="72E676B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454. Deliverable 9</w:t>
      </w:r>
    </w:p>
    <w:p w14:paraId="0E6538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5C3D0C5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Production Intake Workflow.</w:t>
      </w:r>
    </w:p>
    <w:p w14:paraId="2D0FFD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5B36605">
          <v:rect id="_x0000_i5058" style="width:0;height:1.5pt" o:hralign="center" o:hrstd="t" o:hr="t" fillcolor="#a0a0a0" stroked="f"/>
        </w:pict>
      </w:r>
    </w:p>
    <w:p w14:paraId="5978A23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455. Deliverable 10</w:t>
      </w:r>
    </w:p>
    <w:p w14:paraId="03F518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Create:</w:t>
      </w:r>
    </w:p>
    <w:p w14:paraId="6CAEBAD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Governance Operating Model.</w:t>
      </w:r>
    </w:p>
    <w:p w14:paraId="0642A1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E5DAF39">
          <v:rect id="_x0000_i5059" style="width:0;height:1.5pt" o:hralign="center" o:hrstd="t" o:hr="t" fillcolor="#a0a0a0" stroked="f"/>
        </w:pict>
      </w:r>
    </w:p>
    <w:p w14:paraId="452DF18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456. Deliverable 11</w:t>
      </w:r>
    </w:p>
    <w:p w14:paraId="0E9761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Explain:</w:t>
      </w:r>
    </w:p>
    <w:p w14:paraId="608ABB9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Default vs Developer vs Sandbox vs Production.</w:t>
      </w:r>
    </w:p>
    <w:p w14:paraId="454C05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B17FCA4">
          <v:rect id="_x0000_i5060" style="width:0;height:1.5pt" o:hralign="center" o:hrstd="t" o:hr="t" fillcolor="#a0a0a0" stroked="f"/>
        </w:pict>
      </w:r>
    </w:p>
    <w:p w14:paraId="106977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457. Deliverable 12</w:t>
      </w:r>
    </w:p>
    <w:p w14:paraId="39106AF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Explain:</w:t>
      </w:r>
    </w:p>
    <w:p w14:paraId="45E4D06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Security Group vs Dataverse Security Role.</w:t>
      </w:r>
    </w:p>
    <w:p w14:paraId="761C32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243FEBC">
          <v:rect id="_x0000_i5061" style="width:0;height:1.5pt" o:hralign="center" o:hrstd="t" o:hr="t" fillcolor="#a0a0a0" stroked="f"/>
        </w:pict>
      </w:r>
    </w:p>
    <w:p w14:paraId="32DB4FD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458. Deliverable 13</w:t>
      </w:r>
    </w:p>
    <w:p w14:paraId="2292FA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Explain:</w:t>
      </w:r>
    </w:p>
    <w:p w14:paraId="7BAFEC7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Business vs Non-Business vs Blocked.</w:t>
      </w:r>
    </w:p>
    <w:p w14:paraId="270FAA2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3590665D">
          <v:rect id="_x0000_i5062" style="width:0;height:1.5pt" o:hralign="center" o:hrstd="t" o:hr="t" fillcolor="#a0a0a0" stroked="f"/>
        </w:pict>
      </w:r>
    </w:p>
    <w:p w14:paraId="1EFFB66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459. Deliverable 14</w:t>
      </w:r>
    </w:p>
    <w:p w14:paraId="53050FD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Explain:</w:t>
      </w:r>
    </w:p>
    <w:p w14:paraId="043C979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Center of Excellence vs CoE Starter Kit.</w:t>
      </w:r>
    </w:p>
    <w:p w14:paraId="238FA34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FB3BF32">
          <v:rect id="_x0000_i5063" style="width:0;height:1.5pt" o:hralign="center" o:hrstd="t" o:hr="t" fillcolor="#a0a0a0" stroked="f"/>
        </w:pict>
      </w:r>
    </w:p>
    <w:p w14:paraId="5878334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460. Deliverable 15</w:t>
      </w:r>
    </w:p>
    <w:p w14:paraId="165361F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Submit:</w:t>
      </w:r>
    </w:p>
    <w:p w14:paraId="17E2054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Governance Baseline v1.0.</w:t>
      </w:r>
    </w:p>
    <w:p w14:paraId="54F1C9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DBAD0F5">
          <v:rect id="_x0000_i5064" style="width:0;height:1.5pt" o:hralign="center" o:hrstd="t" o:hr="t" fillcolor="#a0a0a0" stroked="f"/>
        </w:pict>
      </w:r>
    </w:p>
    <w:p w14:paraId="5AC9BA8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EK — DAY 26 RUBRIC</w:t>
      </w:r>
    </w:p>
    <w:p w14:paraId="0806D6D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461.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1025"/>
      </w:tblGrid>
      <w:tr w:rsidR="007F66A8" w:rsidRPr="007F66A8" w14:paraId="51531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DD11A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FB8CBD" w14:textId="77777777" w:rsidR="007F66A8" w:rsidRPr="007F66A8" w:rsidRDefault="007F66A8" w:rsidP="007F66A8">
            <w:pPr>
              <w:rPr>
                <w:b/>
                <w:bCs/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7F66A8" w:rsidRPr="007F66A8" w14:paraId="633B2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933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Governance Fundamentals</w:t>
            </w:r>
          </w:p>
        </w:tc>
        <w:tc>
          <w:tcPr>
            <w:tcW w:w="0" w:type="auto"/>
            <w:vAlign w:val="center"/>
            <w:hideMark/>
          </w:tcPr>
          <w:p w14:paraId="1D5BBBA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10</w:t>
            </w:r>
          </w:p>
        </w:tc>
      </w:tr>
      <w:tr w:rsidR="007F66A8" w:rsidRPr="007F66A8" w14:paraId="64C4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E8D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Environment Strategy</w:t>
            </w:r>
          </w:p>
        </w:tc>
        <w:tc>
          <w:tcPr>
            <w:tcW w:w="0" w:type="auto"/>
            <w:vAlign w:val="center"/>
            <w:hideMark/>
          </w:tcPr>
          <w:p w14:paraId="2775943E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20</w:t>
            </w:r>
          </w:p>
        </w:tc>
      </w:tr>
      <w:tr w:rsidR="007F66A8" w:rsidRPr="007F66A8" w14:paraId="1DAD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84B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Managed Environments</w:t>
            </w:r>
          </w:p>
        </w:tc>
        <w:tc>
          <w:tcPr>
            <w:tcW w:w="0" w:type="auto"/>
            <w:vAlign w:val="center"/>
            <w:hideMark/>
          </w:tcPr>
          <w:p w14:paraId="386534F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10</w:t>
            </w:r>
          </w:p>
        </w:tc>
      </w:tr>
      <w:tr w:rsidR="007F66A8" w:rsidRPr="007F66A8" w14:paraId="2456D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FE7F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Environment Groups / Routing</w:t>
            </w:r>
          </w:p>
        </w:tc>
        <w:tc>
          <w:tcPr>
            <w:tcW w:w="0" w:type="auto"/>
            <w:vAlign w:val="center"/>
            <w:hideMark/>
          </w:tcPr>
          <w:p w14:paraId="35D415D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10</w:t>
            </w:r>
          </w:p>
        </w:tc>
      </w:tr>
      <w:tr w:rsidR="007F66A8" w:rsidRPr="007F66A8" w14:paraId="16D2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68A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Data Policies</w:t>
            </w:r>
          </w:p>
        </w:tc>
        <w:tc>
          <w:tcPr>
            <w:tcW w:w="0" w:type="auto"/>
            <w:vAlign w:val="center"/>
            <w:hideMark/>
          </w:tcPr>
          <w:p w14:paraId="2F77826A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15</w:t>
            </w:r>
          </w:p>
        </w:tc>
      </w:tr>
      <w:tr w:rsidR="007F66A8" w:rsidRPr="007F66A8" w14:paraId="4EDC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501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Connector Governance</w:t>
            </w:r>
          </w:p>
        </w:tc>
        <w:tc>
          <w:tcPr>
            <w:tcW w:w="0" w:type="auto"/>
            <w:vAlign w:val="center"/>
            <w:hideMark/>
          </w:tcPr>
          <w:p w14:paraId="714A6A47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10</w:t>
            </w:r>
          </w:p>
        </w:tc>
      </w:tr>
      <w:tr w:rsidR="007F66A8" w:rsidRPr="007F66A8" w14:paraId="130CA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9DB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Ownership / Inventory</w:t>
            </w:r>
          </w:p>
        </w:tc>
        <w:tc>
          <w:tcPr>
            <w:tcW w:w="0" w:type="auto"/>
            <w:vAlign w:val="center"/>
            <w:hideMark/>
          </w:tcPr>
          <w:p w14:paraId="65EEBE7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10</w:t>
            </w:r>
          </w:p>
        </w:tc>
      </w:tr>
      <w:tr w:rsidR="007F66A8" w:rsidRPr="007F66A8" w14:paraId="6965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89D9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CoE Operating Model</w:t>
            </w:r>
          </w:p>
        </w:tc>
        <w:tc>
          <w:tcPr>
            <w:tcW w:w="0" w:type="auto"/>
            <w:vAlign w:val="center"/>
            <w:hideMark/>
          </w:tcPr>
          <w:p w14:paraId="320448B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10</w:t>
            </w:r>
          </w:p>
        </w:tc>
      </w:tr>
      <w:tr w:rsidR="007F66A8" w:rsidRPr="007F66A8" w14:paraId="55EF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E0E8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lastRenderedPageBreak/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6027122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sz w:val="32"/>
                <w:szCs w:val="32"/>
              </w:rPr>
              <w:t>5</w:t>
            </w:r>
          </w:p>
        </w:tc>
      </w:tr>
      <w:tr w:rsidR="007F66A8" w:rsidRPr="007F66A8" w14:paraId="7C21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26C3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29E420" w14:textId="77777777" w:rsidR="007F66A8" w:rsidRPr="007F66A8" w:rsidRDefault="007F66A8" w:rsidP="007F66A8">
            <w:pPr>
              <w:rPr>
                <w:sz w:val="32"/>
                <w:szCs w:val="32"/>
              </w:rPr>
            </w:pPr>
            <w:r w:rsidRPr="007F66A8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C0F727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72EF2124">
          <v:rect id="_x0000_i5065" style="width:0;height:1.5pt" o:hralign="center" o:hrstd="t" o:hr="t" fillcolor="#a0a0a0" stroked="f"/>
        </w:pict>
      </w:r>
    </w:p>
    <w:p w14:paraId="67A6F86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462. Excellent Submission</w:t>
      </w:r>
    </w:p>
    <w:p w14:paraId="0B9451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 strong student should:</w:t>
      </w:r>
    </w:p>
    <w:p w14:paraId="540B2DAD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Explain governance as enablement + protection</w:t>
      </w:r>
    </w:p>
    <w:p w14:paraId="4BE4308C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Create a sensible Environment strategy</w:t>
      </w:r>
    </w:p>
    <w:p w14:paraId="0C273784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Avoid using Default for inappropriate enterprise workloads</w:t>
      </w:r>
    </w:p>
    <w:p w14:paraId="57896F76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Developer, Sandbox, Production, and Trial environments</w:t>
      </w:r>
    </w:p>
    <w:p w14:paraId="4E85D7A9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Use Environment Security Groups appropriately</w:t>
      </w:r>
    </w:p>
    <w:p w14:paraId="7FAF4768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Managed Environments</w:t>
      </w:r>
    </w:p>
    <w:p w14:paraId="025358E5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Review Managed Environment licensing</w:t>
      </w:r>
    </w:p>
    <w:p w14:paraId="52860343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Environment Groups</w:t>
      </w:r>
    </w:p>
    <w:p w14:paraId="7A37F269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Environment Routing</w:t>
      </w:r>
    </w:p>
    <w:p w14:paraId="4F5BAB84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Create sensible Business/Non-Business/Blocked classifications</w:t>
      </w:r>
    </w:p>
    <w:p w14:paraId="0ACFCD15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connector action controls</w:t>
      </w:r>
    </w:p>
    <w:p w14:paraId="60FB6835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endpoint filtering</w:t>
      </w:r>
    </w:p>
    <w:p w14:paraId="27D9A155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Govern Custom Connectors</w:t>
      </w:r>
    </w:p>
    <w:p w14:paraId="630EF8D1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Understand tenant isolation</w:t>
      </w:r>
    </w:p>
    <w:p w14:paraId="506C59F1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Identify oversharing risk</w:t>
      </w:r>
    </w:p>
    <w:p w14:paraId="67C36198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Identify orphaned-resource risk</w:t>
      </w:r>
    </w:p>
    <w:p w14:paraId="4D83E566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Use current Power Platform inventory concepts</w:t>
      </w:r>
    </w:p>
    <w:p w14:paraId="58046A72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Define business/technical/support ownership</w:t>
      </w:r>
    </w:p>
    <w:p w14:paraId="3C7482F0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Design maker onboarding</w:t>
      </w:r>
    </w:p>
    <w:p w14:paraId="5CCFFDC3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CoE as an operating model</w:t>
      </w:r>
    </w:p>
    <w:p w14:paraId="3247141B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Understand the current CoE Starter Kit position</w:t>
      </w:r>
    </w:p>
    <w:p w14:paraId="6BDB29B8" w14:textId="77777777" w:rsidR="007F66A8" w:rsidRPr="007F66A8" w:rsidRDefault="007F66A8" w:rsidP="007F66A8">
      <w:pPr>
        <w:numPr>
          <w:ilvl w:val="0"/>
          <w:numId w:val="32"/>
        </w:numPr>
        <w:rPr>
          <w:sz w:val="32"/>
          <w:szCs w:val="32"/>
        </w:rPr>
      </w:pPr>
      <w:r w:rsidRPr="007F66A8">
        <w:rPr>
          <w:sz w:val="32"/>
          <w:szCs w:val="32"/>
        </w:rPr>
        <w:t>Connect governance with ALM</w:t>
      </w:r>
    </w:p>
    <w:p w14:paraId="51DC76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AD74F9F">
          <v:rect id="_x0000_i5066" style="width:0;height:1.5pt" o:hralign="center" o:hrstd="t" o:hr="t" fillcolor="#a0a0a0" stroked="f"/>
        </w:pict>
      </w:r>
    </w:p>
    <w:p w14:paraId="11C8382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PART EL — HOMEWORK FOR DAY 27</w:t>
      </w:r>
    </w:p>
    <w:p w14:paraId="491FEBE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463. Tomorrow</w:t>
      </w:r>
    </w:p>
    <w:p w14:paraId="68AA5A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We implement:</w:t>
      </w:r>
    </w:p>
    <w:p w14:paraId="6A5DFEC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Enterprise ALM.</w:t>
      </w:r>
    </w:p>
    <w:p w14:paraId="330490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116762F">
          <v:rect id="_x0000_i5067" style="width:0;height:1.5pt" o:hralign="center" o:hrstd="t" o:hr="t" fillcolor="#a0a0a0" stroked="f"/>
        </w:pict>
      </w:r>
    </w:p>
    <w:p w14:paraId="513AC1D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464. Prepare</w:t>
      </w:r>
    </w:p>
    <w:p w14:paraId="562BABC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Take one existing bootcamp solution:</w:t>
      </w:r>
    </w:p>
    <w:p w14:paraId="6469B42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Employee Leave Management.</w:t>
      </w:r>
    </w:p>
    <w:p w14:paraId="463030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5C0A060">
          <v:rect id="_x0000_i5068" style="width:0;height:1.5pt" o:hralign="center" o:hrstd="t" o:hr="t" fillcolor="#a0a0a0" stroked="f"/>
        </w:pict>
      </w:r>
    </w:p>
    <w:p w14:paraId="41CA28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465. Ensure Components Are in Solution</w:t>
      </w:r>
    </w:p>
    <w:p w14:paraId="0372950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Review:</w:t>
      </w:r>
    </w:p>
    <w:p w14:paraId="5DCB8D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Tables</w:t>
      </w:r>
    </w:p>
    <w:p w14:paraId="64F3BF34" w14:textId="77777777" w:rsidR="007F66A8" w:rsidRPr="007F66A8" w:rsidRDefault="007F66A8" w:rsidP="007F66A8">
      <w:pPr>
        <w:rPr>
          <w:sz w:val="32"/>
          <w:szCs w:val="32"/>
        </w:rPr>
      </w:pPr>
    </w:p>
    <w:p w14:paraId="75FB0F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Choices</w:t>
      </w:r>
    </w:p>
    <w:p w14:paraId="3B80F5CE" w14:textId="77777777" w:rsidR="007F66A8" w:rsidRPr="007F66A8" w:rsidRDefault="007F66A8" w:rsidP="007F66A8">
      <w:pPr>
        <w:rPr>
          <w:sz w:val="32"/>
          <w:szCs w:val="32"/>
        </w:rPr>
      </w:pPr>
    </w:p>
    <w:p w14:paraId="5D62A0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Canvas App</w:t>
      </w:r>
    </w:p>
    <w:p w14:paraId="2BC55E33" w14:textId="77777777" w:rsidR="007F66A8" w:rsidRPr="007F66A8" w:rsidRDefault="007F66A8" w:rsidP="007F66A8">
      <w:pPr>
        <w:rPr>
          <w:sz w:val="32"/>
          <w:szCs w:val="32"/>
        </w:rPr>
      </w:pPr>
    </w:p>
    <w:p w14:paraId="4DBB8EC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Cloud Flows</w:t>
      </w:r>
    </w:p>
    <w:p w14:paraId="2F61A111" w14:textId="77777777" w:rsidR="007F66A8" w:rsidRPr="007F66A8" w:rsidRDefault="007F66A8" w:rsidP="007F66A8">
      <w:pPr>
        <w:rPr>
          <w:sz w:val="32"/>
          <w:szCs w:val="32"/>
        </w:rPr>
      </w:pPr>
    </w:p>
    <w:p w14:paraId="4F6CE02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 Variables</w:t>
      </w:r>
    </w:p>
    <w:p w14:paraId="1EE0A70B" w14:textId="77777777" w:rsidR="007F66A8" w:rsidRPr="007F66A8" w:rsidRDefault="007F66A8" w:rsidP="007F66A8">
      <w:pPr>
        <w:rPr>
          <w:sz w:val="32"/>
          <w:szCs w:val="32"/>
        </w:rPr>
      </w:pPr>
    </w:p>
    <w:p w14:paraId="2B75072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Connection References</w:t>
      </w:r>
    </w:p>
    <w:p w14:paraId="43A0E2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9D5384C">
          <v:rect id="_x0000_i5069" style="width:0;height:1.5pt" o:hralign="center" o:hrstd="t" o:hr="t" fillcolor="#a0a0a0" stroked="f"/>
        </w:pict>
      </w:r>
    </w:p>
    <w:p w14:paraId="0E3048F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466. DEV</w:t>
      </w:r>
    </w:p>
    <w:p w14:paraId="6D6B21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contain:</w:t>
      </w:r>
    </w:p>
    <w:p w14:paraId="41E7EDC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Unmanaged Solution.</w:t>
      </w:r>
    </w:p>
    <w:p w14:paraId="79995D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3DDA901">
          <v:rect id="_x0000_i5070" style="width:0;height:1.5pt" o:hralign="center" o:hrstd="t" o:hr="t" fillcolor="#a0a0a0" stroked="f"/>
        </w:pict>
      </w:r>
    </w:p>
    <w:p w14:paraId="0BADAD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467. TEST / PROD</w:t>
      </w:r>
    </w:p>
    <w:p w14:paraId="20E59D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receive:</w:t>
      </w:r>
    </w:p>
    <w:p w14:paraId="23DC0D3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deployment</w:t>
      </w:r>
    </w:p>
    <w:p w14:paraId="4BF2C8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for our enterprise pattern.</w:t>
      </w:r>
    </w:p>
    <w:p w14:paraId="3BF063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9A96CB2">
          <v:rect id="_x0000_i5071" style="width:0;height:1.5pt" o:hralign="center" o:hrstd="t" o:hr="t" fillcolor="#a0a0a0" stroked="f"/>
        </w:pict>
      </w:r>
    </w:p>
    <w:p w14:paraId="1012C22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468. Identify Hardcoded Configuration</w:t>
      </w:r>
    </w:p>
    <w:p w14:paraId="3AAF33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Find anything like:</w:t>
      </w:r>
    </w:p>
    <w:p w14:paraId="6E492E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hr@company.example</w:t>
      </w:r>
    </w:p>
    <w:p w14:paraId="087AE010" w14:textId="77777777" w:rsidR="007F66A8" w:rsidRPr="007F66A8" w:rsidRDefault="007F66A8" w:rsidP="007F66A8">
      <w:pPr>
        <w:rPr>
          <w:sz w:val="32"/>
          <w:szCs w:val="32"/>
        </w:rPr>
      </w:pPr>
    </w:p>
    <w:p w14:paraId="6CF26A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Team ID</w:t>
      </w:r>
    </w:p>
    <w:p w14:paraId="2AFBF663" w14:textId="77777777" w:rsidR="007F66A8" w:rsidRPr="007F66A8" w:rsidRDefault="007F66A8" w:rsidP="007F66A8">
      <w:pPr>
        <w:rPr>
          <w:sz w:val="32"/>
          <w:szCs w:val="32"/>
        </w:rPr>
      </w:pPr>
    </w:p>
    <w:p w14:paraId="1F27FF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SharePoint URL</w:t>
      </w:r>
    </w:p>
    <w:p w14:paraId="5C7302DB" w14:textId="77777777" w:rsidR="007F66A8" w:rsidRPr="007F66A8" w:rsidRDefault="007F66A8" w:rsidP="007F66A8">
      <w:pPr>
        <w:rPr>
          <w:sz w:val="32"/>
          <w:szCs w:val="32"/>
        </w:rPr>
      </w:pPr>
    </w:p>
    <w:p w14:paraId="434167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Host</w:t>
      </w:r>
    </w:p>
    <w:p w14:paraId="3F1B08E2" w14:textId="77777777" w:rsidR="007F66A8" w:rsidRPr="007F66A8" w:rsidRDefault="007F66A8" w:rsidP="007F66A8">
      <w:pPr>
        <w:rPr>
          <w:sz w:val="32"/>
          <w:szCs w:val="32"/>
        </w:rPr>
      </w:pPr>
    </w:p>
    <w:p w14:paraId="0B30918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Environment-specific URL</w:t>
      </w:r>
    </w:p>
    <w:p w14:paraId="614CCB0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3BBC0A1">
          <v:rect id="_x0000_i5072" style="width:0;height:1.5pt" o:hralign="center" o:hrstd="t" o:hr="t" fillcolor="#a0a0a0" stroked="f"/>
        </w:pict>
      </w:r>
    </w:p>
    <w:p w14:paraId="5A16A31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469. Ask</w:t>
      </w:r>
    </w:p>
    <w:p w14:paraId="317B7C6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this become:</w:t>
      </w:r>
    </w:p>
    <w:p w14:paraId="695F529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Variable?</w:t>
      </w:r>
    </w:p>
    <w:p w14:paraId="08F0D51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4D9C3C4">
          <v:rect id="_x0000_i5073" style="width:0;height:1.5pt" o:hralign="center" o:hrstd="t" o:hr="t" fillcolor="#a0a0a0" stroked="f"/>
        </w:pict>
      </w:r>
    </w:p>
    <w:p w14:paraId="1A2B592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470. Identify Connections</w:t>
      </w:r>
    </w:p>
    <w:p w14:paraId="0C06F9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Outlook</w:t>
      </w:r>
    </w:p>
    <w:p w14:paraId="02AF59D0" w14:textId="77777777" w:rsidR="007F66A8" w:rsidRPr="007F66A8" w:rsidRDefault="007F66A8" w:rsidP="007F66A8">
      <w:pPr>
        <w:rPr>
          <w:sz w:val="32"/>
          <w:szCs w:val="32"/>
        </w:rPr>
      </w:pPr>
    </w:p>
    <w:p w14:paraId="1C152A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</w:t>
      </w:r>
    </w:p>
    <w:p w14:paraId="72FBE681" w14:textId="77777777" w:rsidR="007F66A8" w:rsidRPr="007F66A8" w:rsidRDefault="007F66A8" w:rsidP="007F66A8">
      <w:pPr>
        <w:rPr>
          <w:sz w:val="32"/>
          <w:szCs w:val="32"/>
        </w:rPr>
      </w:pPr>
    </w:p>
    <w:p w14:paraId="44C6DE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Teams</w:t>
      </w:r>
    </w:p>
    <w:p w14:paraId="1C49DD34" w14:textId="77777777" w:rsidR="007F66A8" w:rsidRPr="007F66A8" w:rsidRDefault="007F66A8" w:rsidP="007F66A8">
      <w:pPr>
        <w:rPr>
          <w:sz w:val="32"/>
          <w:szCs w:val="32"/>
        </w:rPr>
      </w:pPr>
    </w:p>
    <w:p w14:paraId="58B7C9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Custom Connector</w:t>
      </w:r>
    </w:p>
    <w:p w14:paraId="1DAA4F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pict w14:anchorId="113829E5">
          <v:rect id="_x0000_i5074" style="width:0;height:1.5pt" o:hralign="center" o:hrstd="t" o:hr="t" fillcolor="#a0a0a0" stroked="f"/>
        </w:pict>
      </w:r>
    </w:p>
    <w:p w14:paraId="29C5FF2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471. Ask</w:t>
      </w:r>
    </w:p>
    <w:p w14:paraId="2BDAC5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Should these use:</w:t>
      </w:r>
    </w:p>
    <w:p w14:paraId="02C83DE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Connection References?</w:t>
      </w:r>
    </w:p>
    <w:p w14:paraId="56FC91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2ABFB0D">
          <v:rect id="_x0000_i5075" style="width:0;height:1.5pt" o:hralign="center" o:hrstd="t" o:hr="t" fillcolor="#a0a0a0" stroked="f"/>
        </w:pict>
      </w:r>
    </w:p>
    <w:p w14:paraId="327523F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472. Draw</w:t>
      </w:r>
    </w:p>
    <w:p w14:paraId="52F22A5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2F4F94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|</w:t>
      </w:r>
    </w:p>
    <w:p w14:paraId="1AF4D8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| Unmanaged Solution</w:t>
      </w:r>
    </w:p>
    <w:p w14:paraId="3E3377C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v</w:t>
      </w:r>
    </w:p>
    <w:p w14:paraId="5787128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Export</w:t>
      </w:r>
    </w:p>
    <w:p w14:paraId="73DE2A2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|</w:t>
      </w:r>
    </w:p>
    <w:p w14:paraId="2D039F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v</w:t>
      </w:r>
    </w:p>
    <w:p w14:paraId="7F01B4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7F7CCA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|</w:t>
      </w:r>
    </w:p>
    <w:p w14:paraId="71623A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| Managed</w:t>
      </w:r>
    </w:p>
    <w:p w14:paraId="606993D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v</w:t>
      </w:r>
    </w:p>
    <w:p w14:paraId="4D586F6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UAT</w:t>
      </w:r>
    </w:p>
    <w:p w14:paraId="54B677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|</w:t>
      </w:r>
    </w:p>
    <w:p w14:paraId="772340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v</w:t>
      </w:r>
    </w:p>
    <w:p w14:paraId="1E6959B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4AA3E68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ACAF8CB">
          <v:rect id="_x0000_i5076" style="width:0;height:1.5pt" o:hralign="center" o:hrstd="t" o:hr="t" fillcolor="#a0a0a0" stroked="f"/>
        </w:pict>
      </w:r>
    </w:p>
    <w:p w14:paraId="0CD0689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PART EM — INSTRUCTOR SUMMARY</w:t>
      </w:r>
    </w:p>
    <w:p w14:paraId="324A547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473. Governance</w:t>
      </w:r>
    </w:p>
    <w:p w14:paraId="6897DF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</w:t>
      </w:r>
    </w:p>
    <w:p w14:paraId="2570C1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=</w:t>
      </w:r>
    </w:p>
    <w:p w14:paraId="71AD5D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PEOPLE</w:t>
      </w:r>
    </w:p>
    <w:p w14:paraId="22FB6E5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22C468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PROCESS</w:t>
      </w:r>
    </w:p>
    <w:p w14:paraId="63D6BF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408C32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PLATFORM CONTROLS</w:t>
      </w:r>
    </w:p>
    <w:p w14:paraId="5D8A37D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+</w:t>
      </w:r>
    </w:p>
    <w:p w14:paraId="1A8CFE1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MONITORING</w:t>
      </w:r>
    </w:p>
    <w:p w14:paraId="2DFD4B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27B739C5">
          <v:rect id="_x0000_i5077" style="width:0;height:1.5pt" o:hralign="center" o:hrstd="t" o:hr="t" fillcolor="#a0a0a0" stroked="f"/>
        </w:pict>
      </w:r>
    </w:p>
    <w:p w14:paraId="693A7A8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474. Environment Strategy</w:t>
      </w:r>
    </w:p>
    <w:p w14:paraId="037B84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DEFAULT</w:t>
      </w:r>
    </w:p>
    <w:p w14:paraId="348AAB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Personal Productivity</w:t>
      </w:r>
    </w:p>
    <w:p w14:paraId="46D6E991" w14:textId="77777777" w:rsidR="007F66A8" w:rsidRPr="007F66A8" w:rsidRDefault="007F66A8" w:rsidP="007F66A8">
      <w:pPr>
        <w:rPr>
          <w:sz w:val="32"/>
          <w:szCs w:val="32"/>
        </w:rPr>
      </w:pPr>
    </w:p>
    <w:p w14:paraId="3DCB4D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DEVELOPER</w:t>
      </w:r>
    </w:p>
    <w:p w14:paraId="3B612C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Individual Development</w:t>
      </w:r>
    </w:p>
    <w:p w14:paraId="19F45CA7" w14:textId="77777777" w:rsidR="007F66A8" w:rsidRPr="007F66A8" w:rsidRDefault="007F66A8" w:rsidP="007F66A8">
      <w:pPr>
        <w:rPr>
          <w:sz w:val="32"/>
          <w:szCs w:val="32"/>
        </w:rPr>
      </w:pPr>
    </w:p>
    <w:p w14:paraId="4E9330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7FC078E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Business Development</w:t>
      </w:r>
    </w:p>
    <w:p w14:paraId="15EA2383" w14:textId="77777777" w:rsidR="007F66A8" w:rsidRPr="007F66A8" w:rsidRDefault="007F66A8" w:rsidP="007F66A8">
      <w:pPr>
        <w:rPr>
          <w:sz w:val="32"/>
          <w:szCs w:val="32"/>
        </w:rPr>
      </w:pPr>
    </w:p>
    <w:p w14:paraId="52610F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TEST</w:t>
      </w:r>
    </w:p>
    <w:p w14:paraId="708BB4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Validation</w:t>
      </w:r>
    </w:p>
    <w:p w14:paraId="3A9F1ED9" w14:textId="77777777" w:rsidR="007F66A8" w:rsidRPr="007F66A8" w:rsidRDefault="007F66A8" w:rsidP="007F66A8">
      <w:pPr>
        <w:rPr>
          <w:sz w:val="32"/>
          <w:szCs w:val="32"/>
        </w:rPr>
      </w:pPr>
    </w:p>
    <w:p w14:paraId="056F481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192E86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Times New Roman" w:hAnsi="Times New Roman" w:cs="Times New Roman"/>
          <w:sz w:val="32"/>
          <w:szCs w:val="32"/>
        </w:rPr>
        <w:t>→</w:t>
      </w:r>
      <w:r w:rsidRPr="007F66A8">
        <w:rPr>
          <w:sz w:val="32"/>
          <w:szCs w:val="32"/>
        </w:rPr>
        <w:t xml:space="preserve"> Live Business</w:t>
      </w:r>
    </w:p>
    <w:p w14:paraId="28DF7A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B3012FB">
          <v:rect id="_x0000_i5078" style="width:0;height:1.5pt" o:hralign="center" o:hrstd="t" o:hr="t" fillcolor="#a0a0a0" stroked="f"/>
        </w:pict>
      </w:r>
    </w:p>
    <w:p w14:paraId="207A5C4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475. Managed Environment</w:t>
      </w:r>
    </w:p>
    <w:p w14:paraId="1133461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ENVIRONMENT</w:t>
      </w:r>
    </w:p>
    <w:p w14:paraId="7714DDE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|</w:t>
      </w:r>
    </w:p>
    <w:p w14:paraId="7693042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v</w:t>
      </w:r>
    </w:p>
    <w:p w14:paraId="0112F60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MANAGED GOVERNANCE</w:t>
      </w:r>
    </w:p>
    <w:p w14:paraId="4F763F3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|</w:t>
      </w:r>
    </w:p>
    <w:p w14:paraId="0665044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+---- Environment Groups</w:t>
      </w:r>
    </w:p>
    <w:p w14:paraId="6C627D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+---- Sharing Controls</w:t>
      </w:r>
    </w:p>
    <w:p w14:paraId="196AD49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+---- Usage Insights</w:t>
      </w:r>
    </w:p>
    <w:p w14:paraId="326A797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+---- Data Policies</w:t>
      </w:r>
    </w:p>
    <w:p w14:paraId="39C20D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+---- Maker Welcome</w:t>
      </w:r>
    </w:p>
    <w:p w14:paraId="64887C4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+---- Solution Checker</w:t>
      </w:r>
    </w:p>
    <w:p w14:paraId="6314D6E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3E550DE9">
          <v:rect id="_x0000_i5079" style="width:0;height:1.5pt" o:hralign="center" o:hrstd="t" o:hr="t" fillcolor="#a0a0a0" stroked="f"/>
        </w:pict>
      </w:r>
    </w:p>
    <w:p w14:paraId="3184783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476. Data Policy</w:t>
      </w:r>
    </w:p>
    <w:p w14:paraId="4203AC5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CONNECTORS</w:t>
      </w:r>
    </w:p>
    <w:p w14:paraId="21F77CD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      |</w:t>
      </w:r>
    </w:p>
    <w:p w14:paraId="2E7C37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   +-------------+-------------+</w:t>
      </w:r>
    </w:p>
    <w:p w14:paraId="6E65CC8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|             |             |</w:t>
      </w:r>
    </w:p>
    <w:p w14:paraId="5263F8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v             v             v</w:t>
      </w:r>
    </w:p>
    <w:p w14:paraId="6039E16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BUSINESS      NON-BUSINESS    BLOCKED</w:t>
      </w:r>
    </w:p>
    <w:p w14:paraId="27897C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60037E9B">
          <v:rect id="_x0000_i5080" style="width:0;height:1.5pt" o:hralign="center" o:hrstd="t" o:hr="t" fillcolor="#a0a0a0" stroked="f"/>
        </w:pict>
      </w:r>
    </w:p>
    <w:p w14:paraId="608836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477. Production Lifecycle</w:t>
      </w:r>
    </w:p>
    <w:p w14:paraId="64AFF99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MAKER</w:t>
      </w:r>
    </w:p>
    <w:p w14:paraId="4E07DBD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1E8AB9B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4B02F10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DEV</w:t>
      </w:r>
    </w:p>
    <w:p w14:paraId="4AE479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3A0A58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39E25D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REVIEW</w:t>
      </w:r>
    </w:p>
    <w:p w14:paraId="3C38F77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707AE2A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3555162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</w:t>
      </w:r>
    </w:p>
    <w:p w14:paraId="1C3EA92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|</w:t>
      </w:r>
    </w:p>
    <w:p w14:paraId="2AEC541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v</w:t>
      </w:r>
    </w:p>
    <w:p w14:paraId="47622FF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</w:t>
      </w:r>
    </w:p>
    <w:p w14:paraId="1CD8345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1CEDC8">
          <v:rect id="_x0000_i5081" style="width:0;height:1.5pt" o:hralign="center" o:hrstd="t" o:hr="t" fillcolor="#a0a0a0" stroked="f"/>
        </w:pict>
      </w:r>
    </w:p>
    <w:p w14:paraId="2D5C93E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478. CoE</w:t>
      </w:r>
    </w:p>
    <w:p w14:paraId="53A28B1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           CENTER OF EXCELLENCE</w:t>
      </w:r>
    </w:p>
    <w:p w14:paraId="1DBDBA9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 xml:space="preserve">                         |</w:t>
      </w:r>
    </w:p>
    <w:p w14:paraId="12ACA55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+-----------------+-----------------+</w:t>
      </w:r>
    </w:p>
    <w:p w14:paraId="044F32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                 |                 |</w:t>
      </w:r>
    </w:p>
    <w:p w14:paraId="6D6081E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                 v                 v</w:t>
      </w:r>
    </w:p>
    <w:p w14:paraId="2A64B81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GOVERN            ENABLE            MONITOR</w:t>
      </w:r>
    </w:p>
    <w:p w14:paraId="74F7FC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                 |                 |</w:t>
      </w:r>
    </w:p>
    <w:p w14:paraId="68A7AE1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                 v                 v</w:t>
      </w:r>
    </w:p>
    <w:p w14:paraId="03CE4A2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POLICIES           TRAINING          INVENTORY</w:t>
      </w:r>
    </w:p>
    <w:p w14:paraId="1BFF6A9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SECURITY           SUPPORT           INSIGHTS</w:t>
      </w:r>
    </w:p>
    <w:p w14:paraId="30A849E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STANDARDS          COMMUNITY         OPERATIONS</w:t>
      </w:r>
    </w:p>
    <w:p w14:paraId="43287EE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DDAD398">
          <v:rect id="_x0000_i5082" style="width:0;height:1.5pt" o:hralign="center" o:hrstd="t" o:hr="t" fillcolor="#a0a0a0" stroked="f"/>
        </w:pict>
      </w:r>
    </w:p>
    <w:p w14:paraId="03996F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479. Most Important Day 26 Lesson</w:t>
      </w:r>
    </w:p>
    <w:p w14:paraId="3057B74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Power Platform governance is not:</w:t>
      </w:r>
    </w:p>
    <w:p w14:paraId="301EEB9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Preventing people from building.</w:t>
      </w:r>
    </w:p>
    <w:p w14:paraId="2D4107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is creating an environment in which people can build:</w:t>
      </w:r>
    </w:p>
    <w:p w14:paraId="32B765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Quickly</w:t>
      </w:r>
    </w:p>
    <w:p w14:paraId="40AE237C" w14:textId="77777777" w:rsidR="007F66A8" w:rsidRPr="007F66A8" w:rsidRDefault="007F66A8" w:rsidP="007F66A8">
      <w:pPr>
        <w:rPr>
          <w:sz w:val="32"/>
          <w:szCs w:val="32"/>
        </w:rPr>
      </w:pPr>
    </w:p>
    <w:p w14:paraId="739416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Safely</w:t>
      </w:r>
    </w:p>
    <w:p w14:paraId="1339A143" w14:textId="77777777" w:rsidR="007F66A8" w:rsidRPr="007F66A8" w:rsidRDefault="007F66A8" w:rsidP="007F66A8">
      <w:pPr>
        <w:rPr>
          <w:sz w:val="32"/>
          <w:szCs w:val="32"/>
        </w:rPr>
      </w:pPr>
    </w:p>
    <w:p w14:paraId="24EC553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Responsibly</w:t>
      </w:r>
    </w:p>
    <w:p w14:paraId="198D0814" w14:textId="77777777" w:rsidR="007F66A8" w:rsidRPr="007F66A8" w:rsidRDefault="007F66A8" w:rsidP="007F66A8">
      <w:pPr>
        <w:rPr>
          <w:sz w:val="32"/>
          <w:szCs w:val="32"/>
        </w:rPr>
      </w:pPr>
    </w:p>
    <w:p w14:paraId="527BA17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Supportably</w:t>
      </w:r>
    </w:p>
    <w:p w14:paraId="6BEEF10E" w14:textId="77777777" w:rsidR="007F66A8" w:rsidRPr="007F66A8" w:rsidRDefault="007F66A8" w:rsidP="007F66A8">
      <w:pPr>
        <w:rPr>
          <w:sz w:val="32"/>
          <w:szCs w:val="32"/>
        </w:rPr>
      </w:pPr>
    </w:p>
    <w:p w14:paraId="48A28C3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At scale</w:t>
      </w:r>
    </w:p>
    <w:p w14:paraId="1EE9E3A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EF44210">
          <v:rect id="_x0000_i5083" style="width:0;height:1.5pt" o:hralign="center" o:hrstd="t" o:hr="t" fillcolor="#a0a0a0" stroked="f"/>
        </w:pict>
      </w:r>
    </w:p>
    <w:p w14:paraId="0DCEACE6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480. Second Important Lesson</w:t>
      </w:r>
    </w:p>
    <w:p w14:paraId="4CCBAE5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Do not govern by:</w:t>
      </w:r>
    </w:p>
    <w:p w14:paraId="3CED62E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App count.</w:t>
      </w:r>
    </w:p>
    <w:p w14:paraId="79F8237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 by:</w:t>
      </w:r>
    </w:p>
    <w:p w14:paraId="3F7472A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Risk</w:t>
      </w:r>
    </w:p>
    <w:p w14:paraId="715E568A" w14:textId="77777777" w:rsidR="007F66A8" w:rsidRPr="007F66A8" w:rsidRDefault="007F66A8" w:rsidP="007F66A8">
      <w:pPr>
        <w:rPr>
          <w:sz w:val="32"/>
          <w:szCs w:val="32"/>
        </w:rPr>
      </w:pPr>
    </w:p>
    <w:p w14:paraId="4B2AD3F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</w:t>
      </w:r>
    </w:p>
    <w:p w14:paraId="45133B18" w14:textId="77777777" w:rsidR="007F66A8" w:rsidRPr="007F66A8" w:rsidRDefault="007F66A8" w:rsidP="007F66A8">
      <w:pPr>
        <w:rPr>
          <w:sz w:val="32"/>
          <w:szCs w:val="32"/>
        </w:rPr>
      </w:pPr>
    </w:p>
    <w:p w14:paraId="0DCEEBA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Business impact</w:t>
      </w:r>
    </w:p>
    <w:p w14:paraId="56340B29" w14:textId="77777777" w:rsidR="007F66A8" w:rsidRPr="007F66A8" w:rsidRDefault="007F66A8" w:rsidP="007F66A8">
      <w:pPr>
        <w:rPr>
          <w:sz w:val="32"/>
          <w:szCs w:val="32"/>
        </w:rPr>
      </w:pPr>
    </w:p>
    <w:p w14:paraId="259D106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Audience</w:t>
      </w:r>
    </w:p>
    <w:p w14:paraId="158AA6C5" w14:textId="77777777" w:rsidR="007F66A8" w:rsidRPr="007F66A8" w:rsidRDefault="007F66A8" w:rsidP="007F66A8">
      <w:pPr>
        <w:rPr>
          <w:sz w:val="32"/>
          <w:szCs w:val="32"/>
        </w:rPr>
      </w:pPr>
    </w:p>
    <w:p w14:paraId="032C904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Criticality</w:t>
      </w:r>
    </w:p>
    <w:p w14:paraId="5FA712C2" w14:textId="77777777" w:rsidR="007F66A8" w:rsidRPr="007F66A8" w:rsidRDefault="007F66A8" w:rsidP="007F66A8">
      <w:pPr>
        <w:rPr>
          <w:sz w:val="32"/>
          <w:szCs w:val="32"/>
        </w:rPr>
      </w:pPr>
    </w:p>
    <w:p w14:paraId="2787941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Lifecycle</w:t>
      </w:r>
    </w:p>
    <w:p w14:paraId="174816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B974EEE">
          <v:rect id="_x0000_i5084" style="width:0;height:1.5pt" o:hralign="center" o:hrstd="t" o:hr="t" fillcolor="#a0a0a0" stroked="f"/>
        </w:pict>
      </w:r>
    </w:p>
    <w:p w14:paraId="439DEE5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481. Third Important Lesson</w:t>
      </w:r>
    </w:p>
    <w:p w14:paraId="1CCE301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Default environment should not become your organization's accidental:</w:t>
      </w:r>
    </w:p>
    <w:p w14:paraId="2D18A99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Production data center.</w:t>
      </w:r>
    </w:p>
    <w:p w14:paraId="262E022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Have an intentional:</w:t>
      </w:r>
    </w:p>
    <w:p w14:paraId="4E149FC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strategy.</w:t>
      </w:r>
    </w:p>
    <w:p w14:paraId="08417A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56BBE89C">
          <v:rect id="_x0000_i5085" style="width:0;height:1.5pt" o:hralign="center" o:hrstd="t" o:hr="t" fillcolor="#a0a0a0" stroked="f"/>
        </w:pict>
      </w:r>
    </w:p>
    <w:p w14:paraId="5316427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482. Fourth Important Lesson</w:t>
      </w:r>
    </w:p>
    <w:p w14:paraId="1801DE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 Policies reduce:</w:t>
      </w:r>
    </w:p>
    <w:p w14:paraId="1AD0F27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Unsafe data movement.</w:t>
      </w:r>
    </w:p>
    <w:p w14:paraId="5CF1F7E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But they don't replace:</w:t>
      </w:r>
    </w:p>
    <w:p w14:paraId="49C00F6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Authentication</w:t>
      </w:r>
    </w:p>
    <w:p w14:paraId="681B4B30" w14:textId="77777777" w:rsidR="007F66A8" w:rsidRPr="007F66A8" w:rsidRDefault="007F66A8" w:rsidP="007F66A8">
      <w:pPr>
        <w:rPr>
          <w:sz w:val="32"/>
          <w:szCs w:val="32"/>
        </w:rPr>
      </w:pPr>
    </w:p>
    <w:p w14:paraId="7A2064C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Authorization</w:t>
      </w:r>
    </w:p>
    <w:p w14:paraId="47C7E9AF" w14:textId="77777777" w:rsidR="007F66A8" w:rsidRPr="007F66A8" w:rsidRDefault="007F66A8" w:rsidP="007F66A8">
      <w:pPr>
        <w:rPr>
          <w:sz w:val="32"/>
          <w:szCs w:val="32"/>
        </w:rPr>
      </w:pPr>
    </w:p>
    <w:p w14:paraId="5B5CB6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Dataverse roles</w:t>
      </w:r>
    </w:p>
    <w:p w14:paraId="0EE20EC5" w14:textId="77777777" w:rsidR="007F66A8" w:rsidRPr="007F66A8" w:rsidRDefault="007F66A8" w:rsidP="007F66A8">
      <w:pPr>
        <w:rPr>
          <w:sz w:val="32"/>
          <w:szCs w:val="32"/>
        </w:rPr>
      </w:pPr>
    </w:p>
    <w:p w14:paraId="115D544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 security</w:t>
      </w:r>
    </w:p>
    <w:p w14:paraId="4477619D" w14:textId="77777777" w:rsidR="007F66A8" w:rsidRPr="007F66A8" w:rsidRDefault="007F66A8" w:rsidP="007F66A8">
      <w:pPr>
        <w:rPr>
          <w:sz w:val="32"/>
          <w:szCs w:val="32"/>
        </w:rPr>
      </w:pPr>
    </w:p>
    <w:p w14:paraId="32E8AFD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Application security</w:t>
      </w:r>
    </w:p>
    <w:p w14:paraId="23AF4D0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01D794F3">
          <v:rect id="_x0000_i5086" style="width:0;height:1.5pt" o:hralign="center" o:hrstd="t" o:hr="t" fillcolor="#a0a0a0" stroked="f"/>
        </w:pict>
      </w:r>
    </w:p>
    <w:p w14:paraId="172A278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483. Fifth Important Lesson</w:t>
      </w:r>
    </w:p>
    <w:p w14:paraId="473A81A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Production Apps need:</w:t>
      </w:r>
    </w:p>
    <w:p w14:paraId="2A8C3B2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Organizational ownership.</w:t>
      </w:r>
    </w:p>
    <w:p w14:paraId="60C556E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Not:</w:t>
      </w:r>
    </w:p>
    <w:p w14:paraId="0DA4983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"Ask the person who built it."</w:t>
      </w:r>
    </w:p>
    <w:p w14:paraId="7E6F5E5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679CD73">
          <v:rect id="_x0000_i5087" style="width:0;height:1.5pt" o:hralign="center" o:hrstd="t" o:hr="t" fillcolor="#a0a0a0" stroked="f"/>
        </w:pict>
      </w:r>
    </w:p>
    <w:p w14:paraId="11827DC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484. Sixth Important Lesson</w:t>
      </w:r>
    </w:p>
    <w:p w14:paraId="56201D3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You cannot govern resources you:</w:t>
      </w:r>
    </w:p>
    <w:p w14:paraId="290DFD0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Cannot discover.</w:t>
      </w:r>
    </w:p>
    <w:p w14:paraId="18B1EAC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Inventory and monitoring are foundational.</w:t>
      </w:r>
    </w:p>
    <w:p w14:paraId="7C880B2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49CB7DD6">
          <v:rect id="_x0000_i5088" style="width:0;height:1.5pt" o:hralign="center" o:hrstd="t" o:hr="t" fillcolor="#a0a0a0" stroked="f"/>
        </w:pict>
      </w:r>
    </w:p>
    <w:p w14:paraId="0A21195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485. Seventh Important Lesson</w:t>
      </w:r>
    </w:p>
    <w:p w14:paraId="32D4B77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Center of Excellence means:</w:t>
      </w:r>
    </w:p>
    <w:p w14:paraId="258EA91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People + Process + Governance + Enablement.</w:t>
      </w:r>
    </w:p>
    <w:p w14:paraId="6CFAC4C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It isn't defined by whether you installed:</w:t>
      </w:r>
    </w:p>
    <w:p w14:paraId="6B5C012C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One specific toolkit.</w:t>
      </w:r>
    </w:p>
    <w:p w14:paraId="43A5F0F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A7490B">
          <v:rect id="_x0000_i5089" style="width:0;height:1.5pt" o:hralign="center" o:hrstd="t" o:hr="t" fillcolor="#a0a0a0" stroked="f"/>
        </w:pict>
      </w:r>
    </w:p>
    <w:p w14:paraId="501B0B6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486. Week 7 Progress</w:t>
      </w:r>
    </w:p>
    <w:p w14:paraId="3892358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DAY 25</w:t>
      </w:r>
    </w:p>
    <w:p w14:paraId="5C1D64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APIs + Custom Connectors</w:t>
      </w:r>
    </w:p>
    <w:p w14:paraId="6E94FE6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64F1670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</w:t>
      </w:r>
    </w:p>
    <w:p w14:paraId="1C0B344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DAY 26</w:t>
      </w:r>
    </w:p>
    <w:p w14:paraId="74E0E6A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Governance</w:t>
      </w:r>
    </w:p>
    <w:p w14:paraId="72FE49B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2060089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</w:t>
      </w:r>
    </w:p>
    <w:p w14:paraId="1F3576F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lastRenderedPageBreak/>
        <w:t>DAY 27</w:t>
      </w:r>
    </w:p>
    <w:p w14:paraId="6121EF3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Solutions + ALM</w:t>
      </w:r>
    </w:p>
    <w:p w14:paraId="6DE2289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|</w:t>
      </w:r>
    </w:p>
    <w:p w14:paraId="183C9B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 xml:space="preserve">       v</w:t>
      </w:r>
    </w:p>
    <w:p w14:paraId="6819D14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DAY 28</w:t>
      </w:r>
    </w:p>
    <w:p w14:paraId="417F93D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Testing + Troubleshooting</w:t>
      </w:r>
    </w:p>
    <w:p w14:paraId="5658B97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2A9FDB8">
          <v:rect id="_x0000_i5090" style="width:0;height:1.5pt" o:hralign="center" o:hrstd="t" o:hr="t" fillcolor="#a0a0a0" stroked="f"/>
        </w:pict>
      </w:r>
    </w:p>
    <w:p w14:paraId="24D0C455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END OF DAY 26</w:t>
      </w:r>
    </w:p>
    <w:p w14:paraId="7808B5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Governance Baseline v1.0</w:t>
      </w:r>
    </w:p>
    <w:p w14:paraId="0119EBC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Students now understand:</w:t>
      </w:r>
    </w:p>
    <w:p w14:paraId="5A766EF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Governance fundamentals</w:t>
      </w:r>
    </w:p>
    <w:p w14:paraId="0C8C768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Digital guardrails</w:t>
      </w:r>
    </w:p>
    <w:p w14:paraId="03AC6BE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Risk classification</w:t>
      </w:r>
    </w:p>
    <w:p w14:paraId="08B3E8E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Tenant-level governance</w:t>
      </w:r>
    </w:p>
    <w:p w14:paraId="78FB1FB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Environment-level governance</w:t>
      </w:r>
    </w:p>
    <w:p w14:paraId="54FD81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Default Environment</w:t>
      </w:r>
    </w:p>
    <w:p w14:paraId="1C5D343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Production Environment</w:t>
      </w:r>
    </w:p>
    <w:p w14:paraId="3EA8BE0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Sandbox Environment</w:t>
      </w:r>
    </w:p>
    <w:p w14:paraId="6A8E03A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Developer Environment</w:t>
      </w:r>
    </w:p>
    <w:p w14:paraId="652F0EF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Trial Environment</w:t>
      </w:r>
    </w:p>
    <w:p w14:paraId="595DBF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Dataverse for Teams concepts</w:t>
      </w:r>
    </w:p>
    <w:p w14:paraId="7C8553B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7F66A8">
        <w:rPr>
          <w:sz w:val="32"/>
          <w:szCs w:val="32"/>
        </w:rPr>
        <w:t xml:space="preserve"> DEV / TEST / PROD</w:t>
      </w:r>
    </w:p>
    <w:p w14:paraId="21E9B09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Environment Security Groups</w:t>
      </w:r>
    </w:p>
    <w:p w14:paraId="1D29006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Least-privileged administration</w:t>
      </w:r>
    </w:p>
    <w:p w14:paraId="49013DF1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Managed Environments</w:t>
      </w:r>
    </w:p>
    <w:p w14:paraId="4FB22E2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Managed Environment licensing awareness</w:t>
      </w:r>
    </w:p>
    <w:p w14:paraId="01A2563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Environment Groups</w:t>
      </w:r>
    </w:p>
    <w:p w14:paraId="4BD1EB4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Environment Group Rules</w:t>
      </w:r>
    </w:p>
    <w:p w14:paraId="4F3BA2DD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Sharing controls</w:t>
      </w:r>
    </w:p>
    <w:p w14:paraId="3DE3D3B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Usage insights</w:t>
      </w:r>
    </w:p>
    <w:p w14:paraId="683D4494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Maker welcome content</w:t>
      </w:r>
    </w:p>
    <w:p w14:paraId="117CD7B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Solution Checker governance</w:t>
      </w:r>
    </w:p>
    <w:p w14:paraId="7D6BEA7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Environment Routing</w:t>
      </w:r>
    </w:p>
    <w:p w14:paraId="300F659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Personal Developer Environments</w:t>
      </w:r>
    </w:p>
    <w:p w14:paraId="59B879A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Data Policies</w:t>
      </w:r>
    </w:p>
    <w:p w14:paraId="1520509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Business connectors</w:t>
      </w:r>
    </w:p>
    <w:p w14:paraId="13C1796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Non-Business connectors</w:t>
      </w:r>
    </w:p>
    <w:p w14:paraId="005BC44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Blocked connectors</w:t>
      </w:r>
    </w:p>
    <w:p w14:paraId="5B86B44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Nonblockable connector concepts</w:t>
      </w:r>
    </w:p>
    <w:p w14:paraId="59BF271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Connector Action Controls</w:t>
      </w:r>
    </w:p>
    <w:p w14:paraId="154B8C0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Endpoint Filtering</w:t>
      </w:r>
    </w:p>
    <w:p w14:paraId="0E47A6E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7F66A8">
        <w:rPr>
          <w:sz w:val="32"/>
          <w:szCs w:val="32"/>
        </w:rPr>
        <w:t xml:space="preserve"> Custom Connector governance</w:t>
      </w:r>
    </w:p>
    <w:p w14:paraId="6DDA0ABC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Tenant Isolation</w:t>
      </w:r>
    </w:p>
    <w:p w14:paraId="60DAB7F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Cross-tenant security</w:t>
      </w:r>
    </w:p>
    <w:p w14:paraId="41CF9D40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Application ownership</w:t>
      </w:r>
    </w:p>
    <w:p w14:paraId="54D06E06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Orphaned resources</w:t>
      </w:r>
    </w:p>
    <w:p w14:paraId="5B19CA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Power Platform Inventory</w:t>
      </w:r>
    </w:p>
    <w:p w14:paraId="0787CB8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Monitoring</w:t>
      </w:r>
    </w:p>
    <w:p w14:paraId="7F98256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Capacity governance</w:t>
      </w:r>
    </w:p>
    <w:p w14:paraId="0ADFCA12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Licensing governance</w:t>
      </w:r>
    </w:p>
    <w:p w14:paraId="4657CC83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Maker onboarding</w:t>
      </w:r>
    </w:p>
    <w:p w14:paraId="314D8B5E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Production intake</w:t>
      </w:r>
    </w:p>
    <w:p w14:paraId="06E85D75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Center of Excellence</w:t>
      </w:r>
    </w:p>
    <w:p w14:paraId="1B560FD9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Current CoE Starter Kit context</w:t>
      </w:r>
    </w:p>
    <w:p w14:paraId="4FAAB01A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Governance maturity</w:t>
      </w:r>
    </w:p>
    <w:p w14:paraId="6232BF18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rFonts w:ascii="Segoe UI Symbol" w:hAnsi="Segoe UI Symbol" w:cs="Segoe UI Symbol"/>
          <w:sz w:val="32"/>
          <w:szCs w:val="32"/>
        </w:rPr>
        <w:t>✓</w:t>
      </w:r>
      <w:r w:rsidRPr="007F66A8">
        <w:rPr>
          <w:sz w:val="32"/>
          <w:szCs w:val="32"/>
        </w:rPr>
        <w:t xml:space="preserve"> Production-readiness governance</w:t>
      </w:r>
    </w:p>
    <w:p w14:paraId="4FD9D9E7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pict w14:anchorId="1E7743B4">
          <v:rect id="_x0000_i5091" style="width:0;height:1.5pt" o:hralign="center" o:hrstd="t" o:hr="t" fillcolor="#a0a0a0" stroked="f"/>
        </w:pict>
      </w:r>
    </w:p>
    <w:p w14:paraId="7389591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NEXT LAB</w:t>
      </w:r>
    </w:p>
    <w:p w14:paraId="772CCACE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Day 27 — Power Platform Solutions, ALM &amp; Enterprise Deployment</w:t>
      </w:r>
    </w:p>
    <w:p w14:paraId="0C6D4B3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Students will turn governance policy into an actual:</w:t>
      </w:r>
    </w:p>
    <w:p w14:paraId="57EBDCC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Application Lifecycle Management Pipeline.</w:t>
      </w:r>
    </w:p>
    <w:p w14:paraId="0E8220BB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They will learn:</w:t>
      </w:r>
    </w:p>
    <w:p w14:paraId="312E56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Solutions</w:t>
      </w:r>
    </w:p>
    <w:p w14:paraId="59B0283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Unmanaged Solutions</w:t>
      </w:r>
    </w:p>
    <w:p w14:paraId="5604E5E8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Solutions</w:t>
      </w:r>
    </w:p>
    <w:p w14:paraId="14F4DA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Publishers</w:t>
      </w:r>
    </w:p>
    <w:p w14:paraId="106136ED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Dependencies</w:t>
      </w:r>
    </w:p>
    <w:p w14:paraId="7C84DD2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 Variables</w:t>
      </w:r>
    </w:p>
    <w:p w14:paraId="10248D0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Connection References</w:t>
      </w:r>
    </w:p>
    <w:p w14:paraId="65428B5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 xml:space="preserve">DEV </w:t>
      </w:r>
      <w:r w:rsidRPr="007F66A8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F66A8">
        <w:rPr>
          <w:b/>
          <w:bCs/>
          <w:sz w:val="32"/>
          <w:szCs w:val="32"/>
        </w:rPr>
        <w:t xml:space="preserve"> TEST </w:t>
      </w:r>
      <w:r w:rsidRPr="007F66A8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F66A8">
        <w:rPr>
          <w:b/>
          <w:bCs/>
          <w:sz w:val="32"/>
          <w:szCs w:val="32"/>
        </w:rPr>
        <w:t xml:space="preserve"> PROD</w:t>
      </w:r>
    </w:p>
    <w:p w14:paraId="44E7C3D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Export</w:t>
      </w:r>
    </w:p>
    <w:p w14:paraId="0A5032DF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Import</w:t>
      </w:r>
    </w:p>
    <w:p w14:paraId="41BC57D9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Solution Versions</w:t>
      </w:r>
    </w:p>
    <w:p w14:paraId="7182FA9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Upgrade vs Update</w:t>
      </w:r>
    </w:p>
    <w:p w14:paraId="48D38B9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Managed Properties</w:t>
      </w:r>
    </w:p>
    <w:p w14:paraId="769F87C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Solution Checker</w:t>
      </w:r>
    </w:p>
    <w:p w14:paraId="6127FE22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Environment-Specific Configuration</w:t>
      </w:r>
    </w:p>
    <w:p w14:paraId="564D447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Deployment Settings</w:t>
      </w:r>
    </w:p>
    <w:p w14:paraId="6D48EC43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Power Platform Pipelines</w:t>
      </w:r>
    </w:p>
    <w:p w14:paraId="219CAE6B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Source Control concepts</w:t>
      </w:r>
    </w:p>
    <w:p w14:paraId="12DBFDE4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Build automation concepts</w:t>
      </w:r>
    </w:p>
    <w:p w14:paraId="1CA7BE17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Rollback planning</w:t>
      </w:r>
    </w:p>
    <w:p w14:paraId="6A343CEA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lastRenderedPageBreak/>
        <w:t>Release notes</w:t>
      </w:r>
    </w:p>
    <w:p w14:paraId="7111BE90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Production deployment</w:t>
      </w:r>
    </w:p>
    <w:p w14:paraId="50C8872F" w14:textId="77777777" w:rsidR="007F66A8" w:rsidRPr="007F66A8" w:rsidRDefault="007F66A8" w:rsidP="007F66A8">
      <w:pPr>
        <w:rPr>
          <w:sz w:val="32"/>
          <w:szCs w:val="32"/>
        </w:rPr>
      </w:pPr>
      <w:r w:rsidRPr="007F66A8">
        <w:rPr>
          <w:sz w:val="32"/>
          <w:szCs w:val="32"/>
        </w:rPr>
        <w:t>The next question becomes:</w:t>
      </w:r>
    </w:p>
    <w:p w14:paraId="37F6ED11" w14:textId="77777777" w:rsidR="007F66A8" w:rsidRPr="007F66A8" w:rsidRDefault="007F66A8" w:rsidP="007F66A8">
      <w:pPr>
        <w:rPr>
          <w:b/>
          <w:bCs/>
          <w:sz w:val="32"/>
          <w:szCs w:val="32"/>
        </w:rPr>
      </w:pPr>
      <w:r w:rsidRPr="007F66A8">
        <w:rPr>
          <w:b/>
          <w:bCs/>
          <w:sz w:val="32"/>
          <w:szCs w:val="32"/>
        </w:rPr>
        <w:t>We know where applications should live — how do we move them safely from development into production?</w:t>
      </w:r>
    </w:p>
    <w:p w14:paraId="01A61A5D" w14:textId="3B6A93A2" w:rsidR="008642E0" w:rsidRPr="008642E0" w:rsidRDefault="008642E0" w:rsidP="007F66A8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B880" w14:textId="77777777" w:rsidR="00FF7831" w:rsidRDefault="00FF7831" w:rsidP="00656987">
      <w:pPr>
        <w:spacing w:after="0" w:line="240" w:lineRule="auto"/>
      </w:pPr>
      <w:r>
        <w:separator/>
      </w:r>
    </w:p>
  </w:endnote>
  <w:endnote w:type="continuationSeparator" w:id="0">
    <w:p w14:paraId="0BBF8A15" w14:textId="77777777" w:rsidR="00FF7831" w:rsidRDefault="00FF7831" w:rsidP="00656987">
      <w:pPr>
        <w:spacing w:after="0" w:line="240" w:lineRule="auto"/>
      </w:pPr>
      <w:r>
        <w:continuationSeparator/>
      </w:r>
    </w:p>
  </w:endnote>
  <w:endnote w:type="continuationNotice" w:id="1">
    <w:p w14:paraId="60964044" w14:textId="77777777" w:rsidR="00FF7831" w:rsidRDefault="00FF78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90D5" w14:textId="77777777" w:rsidR="00FF7831" w:rsidRDefault="00FF7831" w:rsidP="00656987">
      <w:pPr>
        <w:spacing w:after="0" w:line="240" w:lineRule="auto"/>
      </w:pPr>
      <w:r>
        <w:separator/>
      </w:r>
    </w:p>
  </w:footnote>
  <w:footnote w:type="continuationSeparator" w:id="0">
    <w:p w14:paraId="39600BC8" w14:textId="77777777" w:rsidR="00FF7831" w:rsidRDefault="00FF7831" w:rsidP="00656987">
      <w:pPr>
        <w:spacing w:after="0" w:line="240" w:lineRule="auto"/>
      </w:pPr>
      <w:r>
        <w:continuationSeparator/>
      </w:r>
    </w:p>
  </w:footnote>
  <w:footnote w:type="continuationNotice" w:id="1">
    <w:p w14:paraId="7D5952B4" w14:textId="77777777" w:rsidR="00FF7831" w:rsidRDefault="00FF783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46105"/>
    <w:multiLevelType w:val="multilevel"/>
    <w:tmpl w:val="7EDC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6241B"/>
    <w:multiLevelType w:val="multilevel"/>
    <w:tmpl w:val="9E6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6"/>
  </w:num>
  <w:num w:numId="4" w16cid:durableId="778911827">
    <w:abstractNumId w:val="21"/>
  </w:num>
  <w:num w:numId="5" w16cid:durableId="1525747523">
    <w:abstractNumId w:val="27"/>
  </w:num>
  <w:num w:numId="6" w16cid:durableId="384259846">
    <w:abstractNumId w:val="3"/>
  </w:num>
  <w:num w:numId="7" w16cid:durableId="822159960">
    <w:abstractNumId w:val="22"/>
  </w:num>
  <w:num w:numId="8" w16cid:durableId="1015573614">
    <w:abstractNumId w:val="14"/>
  </w:num>
  <w:num w:numId="9" w16cid:durableId="206182635">
    <w:abstractNumId w:val="1"/>
  </w:num>
  <w:num w:numId="10" w16cid:durableId="1606234489">
    <w:abstractNumId w:val="28"/>
  </w:num>
  <w:num w:numId="11" w16cid:durableId="26831847">
    <w:abstractNumId w:val="9"/>
  </w:num>
  <w:num w:numId="12" w16cid:durableId="141124713">
    <w:abstractNumId w:val="23"/>
  </w:num>
  <w:num w:numId="13" w16cid:durableId="112598648">
    <w:abstractNumId w:val="24"/>
  </w:num>
  <w:num w:numId="14" w16cid:durableId="151289765">
    <w:abstractNumId w:val="8"/>
  </w:num>
  <w:num w:numId="15" w16cid:durableId="932476659">
    <w:abstractNumId w:val="12"/>
  </w:num>
  <w:num w:numId="16" w16cid:durableId="1939941639">
    <w:abstractNumId w:val="6"/>
  </w:num>
  <w:num w:numId="17" w16cid:durableId="1498616171">
    <w:abstractNumId w:val="19"/>
  </w:num>
  <w:num w:numId="18" w16cid:durableId="1530606076">
    <w:abstractNumId w:val="25"/>
  </w:num>
  <w:num w:numId="19" w16cid:durableId="258565879">
    <w:abstractNumId w:val="17"/>
  </w:num>
  <w:num w:numId="20" w16cid:durableId="669675691">
    <w:abstractNumId w:val="26"/>
  </w:num>
  <w:num w:numId="21" w16cid:durableId="2010788165">
    <w:abstractNumId w:val="10"/>
  </w:num>
  <w:num w:numId="22" w16cid:durableId="732042256">
    <w:abstractNumId w:val="29"/>
  </w:num>
  <w:num w:numId="23" w16cid:durableId="807161548">
    <w:abstractNumId w:val="4"/>
  </w:num>
  <w:num w:numId="24" w16cid:durableId="857234296">
    <w:abstractNumId w:val="13"/>
  </w:num>
  <w:num w:numId="25" w16cid:durableId="1285192001">
    <w:abstractNumId w:val="30"/>
  </w:num>
  <w:num w:numId="26" w16cid:durableId="74982798">
    <w:abstractNumId w:val="5"/>
  </w:num>
  <w:num w:numId="27" w16cid:durableId="1277255618">
    <w:abstractNumId w:val="31"/>
  </w:num>
  <w:num w:numId="28" w16cid:durableId="336277804">
    <w:abstractNumId w:val="18"/>
  </w:num>
  <w:num w:numId="29" w16cid:durableId="1515993023">
    <w:abstractNumId w:val="11"/>
  </w:num>
  <w:num w:numId="30" w16cid:durableId="1902984227">
    <w:abstractNumId w:val="20"/>
  </w:num>
  <w:num w:numId="31" w16cid:durableId="615451449">
    <w:abstractNumId w:val="7"/>
  </w:num>
  <w:num w:numId="32" w16cid:durableId="591545658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96EEA"/>
    <w:rsid w:val="006C1AF7"/>
    <w:rsid w:val="006C54B7"/>
    <w:rsid w:val="006D2E99"/>
    <w:rsid w:val="00770E71"/>
    <w:rsid w:val="007D6EAF"/>
    <w:rsid w:val="007F66A8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00FF7831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248</TotalTime>
  <Pages>201</Pages>
  <Words>10431</Words>
  <Characters>59463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12</cp:revision>
  <cp:lastPrinted>2025-04-23T21:13:00Z</cp:lastPrinted>
  <dcterms:created xsi:type="dcterms:W3CDTF">2026-06-13T18:32:00Z</dcterms:created>
  <dcterms:modified xsi:type="dcterms:W3CDTF">2026-09-10T19:32:00Z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