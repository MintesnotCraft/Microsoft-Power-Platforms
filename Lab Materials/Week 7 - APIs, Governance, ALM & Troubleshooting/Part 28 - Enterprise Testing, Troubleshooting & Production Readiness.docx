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4A856A91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3CDE34AC" w:rsidR="006D2E99" w:rsidRPr="000F480F" w:rsidRDefault="001B127B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enterprise testing, troubleshooting &amp; production readiness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6C02A78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Microsoft Power Platform Bootcamp</w:t>
      </w:r>
    </w:p>
    <w:p w14:paraId="3CE1E66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Day 28 Lab — Enterprise Testing, Troubleshooting &amp; Production Readiness</w:t>
      </w:r>
    </w:p>
    <w:p w14:paraId="415090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b/>
          <w:bCs/>
          <w:sz w:val="32"/>
          <w:szCs w:val="32"/>
        </w:rPr>
        <w:t>Week:</w:t>
      </w:r>
      <w:r w:rsidRPr="001B127B">
        <w:rPr>
          <w:sz w:val="32"/>
          <w:szCs w:val="32"/>
        </w:rPr>
        <w:t xml:space="preserve"> 7 — Enterprise Integration &amp; Governance</w:t>
      </w:r>
      <w:r w:rsidRPr="001B127B">
        <w:rPr>
          <w:sz w:val="32"/>
          <w:szCs w:val="32"/>
        </w:rPr>
        <w:br/>
      </w:r>
      <w:r w:rsidRPr="001B127B">
        <w:rPr>
          <w:b/>
          <w:bCs/>
          <w:sz w:val="32"/>
          <w:szCs w:val="32"/>
        </w:rPr>
        <w:t>Duration:</w:t>
      </w:r>
      <w:r w:rsidRPr="001B127B">
        <w:rPr>
          <w:sz w:val="32"/>
          <w:szCs w:val="32"/>
        </w:rPr>
        <w:t xml:space="preserve"> 2 Hours</w:t>
      </w:r>
      <w:r w:rsidRPr="001B127B">
        <w:rPr>
          <w:sz w:val="32"/>
          <w:szCs w:val="32"/>
        </w:rPr>
        <w:br/>
      </w:r>
      <w:r w:rsidRPr="001B127B">
        <w:rPr>
          <w:b/>
          <w:bCs/>
          <w:sz w:val="32"/>
          <w:szCs w:val="32"/>
        </w:rPr>
        <w:t>Level:</w:t>
      </w:r>
      <w:r w:rsidRPr="001B127B">
        <w:rPr>
          <w:sz w:val="32"/>
          <w:szCs w:val="32"/>
        </w:rPr>
        <w:t xml:space="preserve"> Intermediate </w:t>
      </w:r>
      <w:r w:rsidRPr="001B127B">
        <w:rPr>
          <w:rFonts w:ascii="Times New Roman" w:hAnsi="Times New Roman" w:cs="Times New Roman"/>
          <w:sz w:val="32"/>
          <w:szCs w:val="32"/>
        </w:rPr>
        <w:t>→</w:t>
      </w:r>
      <w:r w:rsidRPr="001B127B">
        <w:rPr>
          <w:sz w:val="32"/>
          <w:szCs w:val="32"/>
        </w:rPr>
        <w:t xml:space="preserve"> Advanced</w:t>
      </w:r>
      <w:r w:rsidRPr="001B127B">
        <w:rPr>
          <w:sz w:val="32"/>
          <w:szCs w:val="32"/>
        </w:rPr>
        <w:br/>
      </w:r>
      <w:r w:rsidRPr="001B127B">
        <w:rPr>
          <w:b/>
          <w:bCs/>
          <w:sz w:val="32"/>
          <w:szCs w:val="32"/>
        </w:rPr>
        <w:t>Format:</w:t>
      </w:r>
      <w:r w:rsidRPr="001B127B">
        <w:rPr>
          <w:sz w:val="32"/>
          <w:szCs w:val="32"/>
        </w:rPr>
        <w:t xml:space="preserve"> Testing + Troubleshooting + Diagnostics + Root Cause Analysis + Performance + Security + Production Readiness</w:t>
      </w:r>
      <w:r w:rsidRPr="001B127B">
        <w:rPr>
          <w:sz w:val="32"/>
          <w:szCs w:val="32"/>
        </w:rPr>
        <w:br/>
      </w:r>
      <w:r w:rsidRPr="001B127B">
        <w:rPr>
          <w:b/>
          <w:bCs/>
          <w:sz w:val="32"/>
          <w:szCs w:val="32"/>
        </w:rPr>
        <w:t>Systems Used:</w:t>
      </w:r>
      <w:r w:rsidRPr="001B127B">
        <w:rPr>
          <w:sz w:val="32"/>
          <w:szCs w:val="32"/>
        </w:rPr>
        <w:t xml:space="preserve"> Employee Leave Management, IT Help Desk, Vendor Portal, HR Support Agent</w:t>
      </w:r>
      <w:r w:rsidRPr="001B127B">
        <w:rPr>
          <w:sz w:val="32"/>
          <w:szCs w:val="32"/>
        </w:rPr>
        <w:br/>
      </w:r>
      <w:r w:rsidRPr="001B127B">
        <w:rPr>
          <w:b/>
          <w:bCs/>
          <w:sz w:val="32"/>
          <w:szCs w:val="32"/>
        </w:rPr>
        <w:t>Target Deliverable:</w:t>
      </w:r>
      <w:r w:rsidRPr="001B127B">
        <w:rPr>
          <w:sz w:val="32"/>
          <w:szCs w:val="32"/>
        </w:rPr>
        <w:t xml:space="preserve"> Enterprise Production Readiness Assessment v1.0</w:t>
      </w:r>
      <w:r w:rsidRPr="001B127B">
        <w:rPr>
          <w:sz w:val="32"/>
          <w:szCs w:val="32"/>
        </w:rPr>
        <w:br/>
      </w:r>
      <w:r w:rsidRPr="001B127B">
        <w:rPr>
          <w:b/>
          <w:bCs/>
          <w:sz w:val="32"/>
          <w:szCs w:val="32"/>
        </w:rPr>
        <w:t>Primary Goal:</w:t>
      </w:r>
      <w:r w:rsidRPr="001B127B">
        <w:rPr>
          <w:sz w:val="32"/>
          <w:szCs w:val="32"/>
        </w:rPr>
        <w:t xml:space="preserve"> Diagnose Power Platform failures systematically and prove that a solution is ready for production</w:t>
      </w:r>
    </w:p>
    <w:p w14:paraId="4ABF8AF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C909994">
          <v:rect id="_x0000_i1025" style="width:0;height:1.5pt" o:hralign="center" o:hrstd="t" o:hr="t" fillcolor="#a0a0a0" stroked="f"/>
        </w:pict>
      </w:r>
    </w:p>
    <w:p w14:paraId="3143FD2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1. Day 28 Overview</w:t>
      </w:r>
    </w:p>
    <w:p w14:paraId="1852A01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We have already learned how to:</w:t>
      </w:r>
    </w:p>
    <w:p w14:paraId="34D3BE8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BUILD</w:t>
      </w:r>
    </w:p>
    <w:p w14:paraId="3A4077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6399B9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SECURE</w:t>
      </w:r>
    </w:p>
    <w:p w14:paraId="7B1232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042AA8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INTEGRATE</w:t>
      </w:r>
    </w:p>
    <w:p w14:paraId="7383063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049332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GOVERN</w:t>
      </w:r>
    </w:p>
    <w:p w14:paraId="1E1721A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787290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DEPLOY</w:t>
      </w:r>
    </w:p>
    <w:p w14:paraId="5E263A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Today we learn how to answer:</w:t>
      </w:r>
    </w:p>
    <w:p w14:paraId="7B9D781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What happens when something goes wrong?</w:t>
      </w:r>
    </w:p>
    <w:p w14:paraId="6314DF2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260B410">
          <v:rect id="_x0000_i1026" style="width:0;height:1.5pt" o:hralign="center" o:hrstd="t" o:hr="t" fillcolor="#a0a0a0" stroked="f"/>
        </w:pict>
      </w:r>
    </w:p>
    <w:p w14:paraId="32C28C8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2. Real Production Reality</w:t>
      </w:r>
    </w:p>
    <w:p w14:paraId="6C94EB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Even a well-designed application can encounter:</w:t>
      </w:r>
    </w:p>
    <w:p w14:paraId="2819C2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Formula errors</w:t>
      </w:r>
    </w:p>
    <w:p w14:paraId="7F5A5BDE" w14:textId="77777777" w:rsidR="001B127B" w:rsidRPr="001B127B" w:rsidRDefault="001B127B" w:rsidP="001B127B">
      <w:pPr>
        <w:rPr>
          <w:sz w:val="32"/>
          <w:szCs w:val="32"/>
        </w:rPr>
      </w:pPr>
    </w:p>
    <w:p w14:paraId="48834C6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Permission errors</w:t>
      </w:r>
    </w:p>
    <w:p w14:paraId="701810AB" w14:textId="77777777" w:rsidR="001B127B" w:rsidRPr="001B127B" w:rsidRDefault="001B127B" w:rsidP="001B127B">
      <w:pPr>
        <w:rPr>
          <w:sz w:val="32"/>
          <w:szCs w:val="32"/>
        </w:rPr>
      </w:pPr>
    </w:p>
    <w:p w14:paraId="664461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 failures</w:t>
      </w:r>
    </w:p>
    <w:p w14:paraId="686B2AEF" w14:textId="77777777" w:rsidR="001B127B" w:rsidRPr="001B127B" w:rsidRDefault="001B127B" w:rsidP="001B127B">
      <w:pPr>
        <w:rPr>
          <w:sz w:val="32"/>
          <w:szCs w:val="32"/>
        </w:rPr>
      </w:pPr>
    </w:p>
    <w:p w14:paraId="725AEF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Expired credentials</w:t>
      </w:r>
    </w:p>
    <w:p w14:paraId="25B1A1DF" w14:textId="77777777" w:rsidR="001B127B" w:rsidRPr="001B127B" w:rsidRDefault="001B127B" w:rsidP="001B127B">
      <w:pPr>
        <w:rPr>
          <w:sz w:val="32"/>
          <w:szCs w:val="32"/>
        </w:rPr>
      </w:pPr>
    </w:p>
    <w:p w14:paraId="2A9BA9B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failures</w:t>
      </w:r>
    </w:p>
    <w:p w14:paraId="30CB0383" w14:textId="77777777" w:rsidR="001B127B" w:rsidRPr="001B127B" w:rsidRDefault="001B127B" w:rsidP="001B127B">
      <w:pPr>
        <w:rPr>
          <w:sz w:val="32"/>
          <w:szCs w:val="32"/>
        </w:rPr>
      </w:pPr>
    </w:p>
    <w:p w14:paraId="775282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timeouts</w:t>
      </w:r>
    </w:p>
    <w:p w14:paraId="335B7391" w14:textId="77777777" w:rsidR="001B127B" w:rsidRPr="001B127B" w:rsidRDefault="001B127B" w:rsidP="001B127B">
      <w:pPr>
        <w:rPr>
          <w:sz w:val="32"/>
          <w:szCs w:val="32"/>
        </w:rPr>
      </w:pPr>
    </w:p>
    <w:p w14:paraId="566D630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Delegation problems</w:t>
      </w:r>
    </w:p>
    <w:p w14:paraId="3D7C1BB1" w14:textId="77777777" w:rsidR="001B127B" w:rsidRPr="001B127B" w:rsidRDefault="001B127B" w:rsidP="001B127B">
      <w:pPr>
        <w:rPr>
          <w:sz w:val="32"/>
          <w:szCs w:val="32"/>
        </w:rPr>
      </w:pPr>
    </w:p>
    <w:p w14:paraId="5D3F38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Incorrect configuration</w:t>
      </w:r>
    </w:p>
    <w:p w14:paraId="5D6A7974" w14:textId="77777777" w:rsidR="001B127B" w:rsidRPr="001B127B" w:rsidRDefault="001B127B" w:rsidP="001B127B">
      <w:pPr>
        <w:rPr>
          <w:sz w:val="32"/>
          <w:szCs w:val="32"/>
        </w:rPr>
      </w:pPr>
    </w:p>
    <w:p w14:paraId="58C2425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Bad data</w:t>
      </w:r>
    </w:p>
    <w:p w14:paraId="2F78C0DA" w14:textId="77777777" w:rsidR="001B127B" w:rsidRPr="001B127B" w:rsidRDefault="001B127B" w:rsidP="001B127B">
      <w:pPr>
        <w:rPr>
          <w:sz w:val="32"/>
          <w:szCs w:val="32"/>
        </w:rPr>
      </w:pPr>
    </w:p>
    <w:p w14:paraId="468B47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 import failures</w:t>
      </w:r>
    </w:p>
    <w:p w14:paraId="6845F78B" w14:textId="77777777" w:rsidR="001B127B" w:rsidRPr="001B127B" w:rsidRDefault="001B127B" w:rsidP="001B127B">
      <w:pPr>
        <w:rPr>
          <w:sz w:val="32"/>
          <w:szCs w:val="32"/>
        </w:rPr>
      </w:pPr>
    </w:p>
    <w:p w14:paraId="5F36763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tool failures</w:t>
      </w:r>
    </w:p>
    <w:p w14:paraId="476243AB" w14:textId="77777777" w:rsidR="001B127B" w:rsidRPr="001B127B" w:rsidRDefault="001B127B" w:rsidP="001B127B">
      <w:pPr>
        <w:rPr>
          <w:sz w:val="32"/>
          <w:szCs w:val="32"/>
        </w:rPr>
      </w:pPr>
    </w:p>
    <w:p w14:paraId="1FCAE4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Portal permission errors</w:t>
      </w:r>
    </w:p>
    <w:p w14:paraId="45B05D28" w14:textId="77777777" w:rsidR="001B127B" w:rsidRPr="001B127B" w:rsidRDefault="001B127B" w:rsidP="001B127B">
      <w:pPr>
        <w:rPr>
          <w:sz w:val="32"/>
          <w:szCs w:val="32"/>
        </w:rPr>
      </w:pPr>
    </w:p>
    <w:p w14:paraId="19F29B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Performance problems</w:t>
      </w:r>
    </w:p>
    <w:p w14:paraId="0B3F958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2E88694">
          <v:rect id="_x0000_i1027" style="width:0;height:1.5pt" o:hralign="center" o:hrstd="t" o:hr="t" fillcolor="#a0a0a0" stroked="f"/>
        </w:pict>
      </w:r>
    </w:p>
    <w:p w14:paraId="21584C3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3. Wrong Troubleshooting Method</w:t>
      </w:r>
    </w:p>
    <w:p w14:paraId="53708A3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User:</w:t>
      </w:r>
    </w:p>
    <w:p w14:paraId="1F73F8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"The app doesn't work."</w:t>
      </w:r>
    </w:p>
    <w:p w14:paraId="3F1A3570" w14:textId="77777777" w:rsidR="001B127B" w:rsidRPr="001B127B" w:rsidRDefault="001B127B" w:rsidP="001B127B">
      <w:pPr>
        <w:rPr>
          <w:sz w:val="32"/>
          <w:szCs w:val="32"/>
        </w:rPr>
      </w:pPr>
    </w:p>
    <w:p w14:paraId="6B80EE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Developer:</w:t>
      </w:r>
    </w:p>
    <w:p w14:paraId="4C3DB1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Changes 12 formulas</w:t>
      </w:r>
    </w:p>
    <w:p w14:paraId="75C999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Recreates connection</w:t>
      </w:r>
    </w:p>
    <w:p w14:paraId="520CA20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Changes security</w:t>
      </w:r>
    </w:p>
    <w:p w14:paraId="49B0D77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Rebuilds Flow</w:t>
      </w:r>
    </w:p>
    <w:p w14:paraId="204699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Publishes directly to PROD</w:t>
      </w:r>
    </w:p>
    <w:p w14:paraId="4F795A2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Result:</w:t>
      </w:r>
    </w:p>
    <w:p w14:paraId="7D840BF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More uncertainty.</w:t>
      </w:r>
    </w:p>
    <w:p w14:paraId="4DCBEA5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D7FC185">
          <v:rect id="_x0000_i1028" style="width:0;height:1.5pt" o:hralign="center" o:hrstd="t" o:hr="t" fillcolor="#a0a0a0" stroked="f"/>
        </w:pict>
      </w:r>
    </w:p>
    <w:p w14:paraId="22EA86F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4. Better Method</w:t>
      </w:r>
    </w:p>
    <w:p w14:paraId="1A4981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PROBLEM</w:t>
      </w:r>
    </w:p>
    <w:p w14:paraId="10F0A9A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7BA93BF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266F4E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REPRODUCE</w:t>
      </w:r>
    </w:p>
    <w:p w14:paraId="171C91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3E163D4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7638ED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COLLECT EVIDENCE</w:t>
      </w:r>
    </w:p>
    <w:p w14:paraId="0109E5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73B3F5B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59E578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ISOLATE LAYER</w:t>
      </w:r>
    </w:p>
    <w:p w14:paraId="5355F6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23E05DC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717AA45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IDENTIFY ROOT CAUSE</w:t>
      </w:r>
    </w:p>
    <w:p w14:paraId="08FF59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471B35B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79E7750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FIX IN DEV</w:t>
      </w:r>
    </w:p>
    <w:p w14:paraId="3F809FE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448404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17B1D9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REGRESSION TEST</w:t>
      </w:r>
    </w:p>
    <w:p w14:paraId="1CFB3EA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6D9EF3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 xml:space="preserve">   v</w:t>
      </w:r>
    </w:p>
    <w:p w14:paraId="05F5C12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</w:t>
      </w:r>
    </w:p>
    <w:p w14:paraId="3FFFE8A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578C65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4012060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</w:t>
      </w:r>
    </w:p>
    <w:p w14:paraId="0E7EFBF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92FEF6B">
          <v:rect id="_x0000_i1029" style="width:0;height:1.5pt" o:hralign="center" o:hrstd="t" o:hr="t" fillcolor="#a0a0a0" stroked="f"/>
        </w:pict>
      </w:r>
    </w:p>
    <w:p w14:paraId="3895D58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5. Today's Core Principle</w:t>
      </w:r>
    </w:p>
    <w:p w14:paraId="672D73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 not begin troubleshooting by asking:</w:t>
      </w:r>
    </w:p>
    <w:p w14:paraId="55C294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What can I change?</w:t>
      </w:r>
    </w:p>
    <w:p w14:paraId="24BECA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Begin by asking:</w:t>
      </w:r>
    </w:p>
    <w:p w14:paraId="4662A38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What evidence tells me where the failure is?</w:t>
      </w:r>
    </w:p>
    <w:p w14:paraId="5128C33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F00CF7C">
          <v:rect id="_x0000_i1030" style="width:0;height:1.5pt" o:hralign="center" o:hrstd="t" o:hr="t" fillcolor="#a0a0a0" stroked="f"/>
        </w:pict>
      </w:r>
    </w:p>
    <w:p w14:paraId="23D700C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6. Full Power Platform Stack</w:t>
      </w:r>
    </w:p>
    <w:p w14:paraId="0A44E72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</w:t>
      </w:r>
    </w:p>
    <w:p w14:paraId="10645A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74DE5B0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1156833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UI / CHANNEL</w:t>
      </w:r>
    </w:p>
    <w:p w14:paraId="3EF3C7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29370F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40538B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/ PORTAL / AGENT</w:t>
      </w:r>
    </w:p>
    <w:p w14:paraId="601743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7787A2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2978F65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POWER FX / TOPIC / CLIENT LOGIC</w:t>
      </w:r>
    </w:p>
    <w:p w14:paraId="208EDD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23E52F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2A68CA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CONNECTOR / CONNECTION</w:t>
      </w:r>
    </w:p>
    <w:p w14:paraId="1130858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0D8060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110C2F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AUTOMATE / TOOL</w:t>
      </w:r>
    </w:p>
    <w:p w14:paraId="1B923F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5491AF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7415099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 / SHAREPOINT / API</w:t>
      </w:r>
    </w:p>
    <w:p w14:paraId="661E41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31D6A09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11DB893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</w:t>
      </w:r>
    </w:p>
    <w:p w14:paraId="2E2CAE7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032E0C1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189351D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EXTERNAL SYSTEM</w:t>
      </w:r>
    </w:p>
    <w:p w14:paraId="66B733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|</w:t>
      </w:r>
    </w:p>
    <w:p w14:paraId="1D2E159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v</w:t>
      </w:r>
    </w:p>
    <w:p w14:paraId="0BFF57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 / SOLUTION / ALM</w:t>
      </w:r>
    </w:p>
    <w:p w14:paraId="5DDD65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failure can occur at:</w:t>
      </w:r>
    </w:p>
    <w:p w14:paraId="118645B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Any layer.</w:t>
      </w:r>
    </w:p>
    <w:p w14:paraId="672DB91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D24AC4E">
          <v:rect id="_x0000_i1031" style="width:0;height:1.5pt" o:hralign="center" o:hrstd="t" o:hr="t" fillcolor="#a0a0a0" stroked="f"/>
        </w:pict>
      </w:r>
    </w:p>
    <w:p w14:paraId="6022EDB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7. Day 28 Learning Objectives</w:t>
      </w:r>
    </w:p>
    <w:p w14:paraId="3705719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By the end of the lab students should be able to:</w:t>
      </w:r>
    </w:p>
    <w:p w14:paraId="66E2D8C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Explain testing vs troubleshooting.</w:t>
      </w:r>
    </w:p>
    <w:p w14:paraId="27A4772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Explain verification vs validation.</w:t>
      </w:r>
    </w:p>
    <w:p w14:paraId="6B7D14D2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Build a repeatable troubleshooting methodology.</w:t>
      </w:r>
    </w:p>
    <w:p w14:paraId="3894B8D2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Reproduce an issue consistently.</w:t>
      </w:r>
    </w:p>
    <w:p w14:paraId="3C8325E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Capture useful evidence.</w:t>
      </w:r>
    </w:p>
    <w:p w14:paraId="0E530CE8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Separate symptoms from causes.</w:t>
      </w:r>
    </w:p>
    <w:p w14:paraId="2322D3E9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Classify incidents by impact.</w:t>
      </w:r>
    </w:p>
    <w:p w14:paraId="0A284AE5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Create clear bug reports.</w:t>
      </w:r>
    </w:p>
    <w:p w14:paraId="46CDDDFA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Perform root cause analysis.</w:t>
      </w:r>
    </w:p>
    <w:p w14:paraId="62C98EC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the Five Whys technique.</w:t>
      </w:r>
    </w:p>
    <w:p w14:paraId="6977ECD1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Test Canvas Apps.</w:t>
      </w:r>
    </w:p>
    <w:p w14:paraId="38C4FD6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App Checker.</w:t>
      </w:r>
    </w:p>
    <w:p w14:paraId="783AD67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Accessibility Checker.</w:t>
      </w:r>
    </w:p>
    <w:p w14:paraId="0443C42C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Live Monitor.</w:t>
      </w:r>
    </w:p>
    <w:p w14:paraId="36C96D2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Understand Trace.</w:t>
      </w:r>
    </w:p>
    <w:p w14:paraId="686E4318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Power Fx errors.</w:t>
      </w:r>
    </w:p>
    <w:p w14:paraId="6910D133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IfError.</w:t>
      </w:r>
    </w:p>
    <w:p w14:paraId="4536776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IsError.</w:t>
      </w:r>
    </w:p>
    <w:p w14:paraId="559091F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Errors.</w:t>
      </w:r>
    </w:p>
    <w:p w14:paraId="263DD814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Detect delegation warnings.</w:t>
      </w:r>
    </w:p>
    <w:p w14:paraId="2D973515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Diagnose data-source errors.</w:t>
      </w:r>
    </w:p>
    <w:p w14:paraId="1CDC3ADA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Dataverse permission errors.</w:t>
      </w:r>
    </w:p>
    <w:p w14:paraId="47CA76F7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Dataverse relationship problems.</w:t>
      </w:r>
    </w:p>
    <w:p w14:paraId="3D42BD4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Choice/Lookup problems.</w:t>
      </w:r>
    </w:p>
    <w:p w14:paraId="4464BEBD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Model-Driven App configuration.</w:t>
      </w:r>
    </w:p>
    <w:p w14:paraId="67F61FFD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Flow save errors.</w:t>
      </w:r>
    </w:p>
    <w:p w14:paraId="68362A1D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Flow trigger failures.</w:t>
      </w:r>
    </w:p>
    <w:p w14:paraId="00FA8862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Flow action failures.</w:t>
      </w:r>
    </w:p>
    <w:p w14:paraId="264ED605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Flow logic failures.</w:t>
      </w:r>
    </w:p>
    <w:p w14:paraId="39753D0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Flow run history.</w:t>
      </w:r>
    </w:p>
    <w:p w14:paraId="61B4331D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Interpret HTTP 401.</w:t>
      </w:r>
    </w:p>
    <w:p w14:paraId="5919CCC8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Interpret HTTP 403.</w:t>
      </w:r>
    </w:p>
    <w:p w14:paraId="4DD1E80D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Interpret HTTP 404.</w:t>
      </w:r>
    </w:p>
    <w:p w14:paraId="08C01AE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Interpret HTTP 409.</w:t>
      </w:r>
    </w:p>
    <w:p w14:paraId="4CD5FEF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Interpret HTTP 429.</w:t>
      </w:r>
    </w:p>
    <w:p w14:paraId="48A42AA4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Interpret HTTP 500-series errors.</w:t>
      </w:r>
    </w:p>
    <w:p w14:paraId="5D04C3A5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connector authentication.</w:t>
      </w:r>
    </w:p>
    <w:p w14:paraId="1AD28AA1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Custom Connectors.</w:t>
      </w:r>
    </w:p>
    <w:p w14:paraId="1A1CF55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Power Pages access problems.</w:t>
      </w:r>
    </w:p>
    <w:p w14:paraId="63FDD76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Power Pages Site Checker.</w:t>
      </w:r>
    </w:p>
    <w:p w14:paraId="1C3EB7A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Page Permissions.</w:t>
      </w:r>
    </w:p>
    <w:p w14:paraId="2D197FC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Table Permissions.</w:t>
      </w:r>
    </w:p>
    <w:p w14:paraId="4648C366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Diagnose Web Role problems.</w:t>
      </w:r>
    </w:p>
    <w:p w14:paraId="707CF76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Test URL tampering.</w:t>
      </w:r>
    </w:p>
    <w:p w14:paraId="052CBC23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Copilot Studio topic selection.</w:t>
      </w:r>
    </w:p>
    <w:p w14:paraId="203A2C5C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the Copilot Studio test pane.</w:t>
      </w:r>
    </w:p>
    <w:p w14:paraId="72C48E40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Inspect activity maps.</w:t>
      </w:r>
    </w:p>
    <w:p w14:paraId="79921C5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Inspect variables.</w:t>
      </w:r>
    </w:p>
    <w:p w14:paraId="75572A5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Agent knowledge issues.</w:t>
      </w:r>
    </w:p>
    <w:p w14:paraId="2C0171D4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Agent Tool failures.</w:t>
      </w:r>
    </w:p>
    <w:p w14:paraId="4E789A79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Detect false-action confirmation.</w:t>
      </w:r>
    </w:p>
    <w:p w14:paraId="03CAE03D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environment-variable configuration.</w:t>
      </w:r>
    </w:p>
    <w:p w14:paraId="19093431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Connection References.</w:t>
      </w:r>
    </w:p>
    <w:p w14:paraId="1123FFD7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solution-import failures.</w:t>
      </w:r>
    </w:p>
    <w:p w14:paraId="2D1A8BE3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solution import logs.</w:t>
      </w:r>
    </w:p>
    <w:p w14:paraId="6E754074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Solution History.</w:t>
      </w:r>
    </w:p>
    <w:p w14:paraId="23369CCD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Solution Checker.</w:t>
      </w:r>
    </w:p>
    <w:p w14:paraId="012A254A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Understand Object Checker.</w:t>
      </w:r>
    </w:p>
    <w:p w14:paraId="48E53FE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Diagnose Solution Layers.</w:t>
      </w:r>
    </w:p>
    <w:p w14:paraId="1DD26235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Detect unmanaged overrides.</w:t>
      </w:r>
    </w:p>
    <w:p w14:paraId="2B0E5AE7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Perform performance testing.</w:t>
      </w:r>
    </w:p>
    <w:p w14:paraId="60C22CFA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Use data minimization.</w:t>
      </w:r>
    </w:p>
    <w:p w14:paraId="14446397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Identify excessive API calls.</w:t>
      </w:r>
    </w:p>
    <w:p w14:paraId="1EAD597F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Identify unnecessary Flow loops.</w:t>
      </w:r>
    </w:p>
    <w:p w14:paraId="7B4F151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Test accessibility.</w:t>
      </w:r>
    </w:p>
    <w:p w14:paraId="23E9A0F3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Test authentication.</w:t>
      </w:r>
    </w:p>
    <w:p w14:paraId="54D052B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Test authorization.</w:t>
      </w:r>
    </w:p>
    <w:p w14:paraId="5702C293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Perform negative testing.</w:t>
      </w:r>
    </w:p>
    <w:p w14:paraId="1FEF57CC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Perform regression testing.</w:t>
      </w:r>
    </w:p>
    <w:p w14:paraId="3C07F125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Perform smoke testing.</w:t>
      </w:r>
    </w:p>
    <w:p w14:paraId="17BAEF96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Perform User Acceptance Testing.</w:t>
      </w:r>
    </w:p>
    <w:p w14:paraId="79860A7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Define release blockers.</w:t>
      </w:r>
    </w:p>
    <w:p w14:paraId="264D0B58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Create go/no-go criteria.</w:t>
      </w:r>
    </w:p>
    <w:p w14:paraId="74B8EFC7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Create a production readiness checklist.</w:t>
      </w:r>
    </w:p>
    <w:p w14:paraId="75D3AA10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Define incident response.</w:t>
      </w:r>
    </w:p>
    <w:p w14:paraId="543022EB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Define monitoring responsibilities.</w:t>
      </w:r>
    </w:p>
    <w:p w14:paraId="55B87BFE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Document known limitations.</w:t>
      </w:r>
    </w:p>
    <w:p w14:paraId="2179AB52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Create rollback criteria.</w:t>
      </w:r>
    </w:p>
    <w:p w14:paraId="53AE3FC8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Produce final Week 7 readiness report.</w:t>
      </w:r>
    </w:p>
    <w:p w14:paraId="5ED1B113" w14:textId="77777777" w:rsidR="001B127B" w:rsidRPr="001B127B" w:rsidRDefault="001B127B" w:rsidP="001B127B">
      <w:pPr>
        <w:numPr>
          <w:ilvl w:val="0"/>
          <w:numId w:val="31"/>
        </w:numPr>
        <w:rPr>
          <w:sz w:val="32"/>
          <w:szCs w:val="32"/>
        </w:rPr>
      </w:pPr>
      <w:r w:rsidRPr="001B127B">
        <w:rPr>
          <w:sz w:val="32"/>
          <w:szCs w:val="32"/>
        </w:rPr>
        <w:t>Prepare for Week 8 capstone.</w:t>
      </w:r>
    </w:p>
    <w:p w14:paraId="2D83027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2F2E14F">
          <v:rect id="_x0000_i1032" style="width:0;height:1.5pt" o:hralign="center" o:hrstd="t" o:hr="t" fillcolor="#a0a0a0" stroked="f"/>
        </w:pict>
      </w:r>
    </w:p>
    <w:p w14:paraId="1601690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8. Day 28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6067"/>
      </w:tblGrid>
      <w:tr w:rsidR="001B127B" w:rsidRPr="001B127B" w14:paraId="128AD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7831E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9DDF19D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1B127B" w:rsidRPr="001B127B" w14:paraId="5DCF1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A88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2209675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Testing &amp; Troubleshooting Methodology</w:t>
            </w:r>
          </w:p>
        </w:tc>
      </w:tr>
      <w:tr w:rsidR="001B127B" w:rsidRPr="001B127B" w14:paraId="1174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1B8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00:15–00:35</w:t>
            </w:r>
          </w:p>
        </w:tc>
        <w:tc>
          <w:tcPr>
            <w:tcW w:w="0" w:type="auto"/>
            <w:vAlign w:val="center"/>
            <w:hideMark/>
          </w:tcPr>
          <w:p w14:paraId="41C72F7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Canvas Apps &amp; Power Fx Diagnostics</w:t>
            </w:r>
          </w:p>
        </w:tc>
      </w:tr>
      <w:tr w:rsidR="001B127B" w:rsidRPr="001B127B" w14:paraId="08D7C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2A7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lastRenderedPageBreak/>
              <w:t>00:35–00:50</w:t>
            </w:r>
          </w:p>
        </w:tc>
        <w:tc>
          <w:tcPr>
            <w:tcW w:w="0" w:type="auto"/>
            <w:vAlign w:val="center"/>
            <w:hideMark/>
          </w:tcPr>
          <w:p w14:paraId="1CD740A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Dataverse &amp; Security Troubleshooting</w:t>
            </w:r>
          </w:p>
        </w:tc>
      </w:tr>
      <w:tr w:rsidR="001B127B" w:rsidRPr="001B127B" w14:paraId="014A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65E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00:50–01:08</w:t>
            </w:r>
          </w:p>
        </w:tc>
        <w:tc>
          <w:tcPr>
            <w:tcW w:w="0" w:type="auto"/>
            <w:vAlign w:val="center"/>
            <w:hideMark/>
          </w:tcPr>
          <w:p w14:paraId="0B20B84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Power Automate Troubleshooting</w:t>
            </w:r>
          </w:p>
        </w:tc>
      </w:tr>
      <w:tr w:rsidR="001B127B" w:rsidRPr="001B127B" w14:paraId="59FD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E94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01:08–01:20</w:t>
            </w:r>
          </w:p>
        </w:tc>
        <w:tc>
          <w:tcPr>
            <w:tcW w:w="0" w:type="auto"/>
            <w:vAlign w:val="center"/>
            <w:hideMark/>
          </w:tcPr>
          <w:p w14:paraId="4F1E570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Power Pages &amp; Copilot Studio</w:t>
            </w:r>
          </w:p>
        </w:tc>
      </w:tr>
      <w:tr w:rsidR="001B127B" w:rsidRPr="001B127B" w14:paraId="5A72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1A2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01:20–01:32</w:t>
            </w:r>
          </w:p>
        </w:tc>
        <w:tc>
          <w:tcPr>
            <w:tcW w:w="0" w:type="auto"/>
            <w:vAlign w:val="center"/>
            <w:hideMark/>
          </w:tcPr>
          <w:p w14:paraId="6E8409A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APIs, Connectors &amp; Integration</w:t>
            </w:r>
          </w:p>
        </w:tc>
      </w:tr>
      <w:tr w:rsidR="001B127B" w:rsidRPr="001B127B" w14:paraId="0A5D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92E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01:32–01:43</w:t>
            </w:r>
          </w:p>
        </w:tc>
        <w:tc>
          <w:tcPr>
            <w:tcW w:w="0" w:type="auto"/>
            <w:vAlign w:val="center"/>
            <w:hideMark/>
          </w:tcPr>
          <w:p w14:paraId="65E4820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Solutions &amp; ALM Troubleshooting</w:t>
            </w:r>
          </w:p>
        </w:tc>
      </w:tr>
      <w:tr w:rsidR="001B127B" w:rsidRPr="001B127B" w14:paraId="19699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AB1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01:43–01:53</w:t>
            </w:r>
          </w:p>
        </w:tc>
        <w:tc>
          <w:tcPr>
            <w:tcW w:w="0" w:type="auto"/>
            <w:vAlign w:val="center"/>
            <w:hideMark/>
          </w:tcPr>
          <w:p w14:paraId="1011E42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Performance, Accessibility &amp; Regression</w:t>
            </w:r>
          </w:p>
        </w:tc>
      </w:tr>
      <w:tr w:rsidR="001B127B" w:rsidRPr="001B127B" w14:paraId="39FBC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3CA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01:53–01:58</w:t>
            </w:r>
          </w:p>
        </w:tc>
        <w:tc>
          <w:tcPr>
            <w:tcW w:w="0" w:type="auto"/>
            <w:vAlign w:val="center"/>
            <w:hideMark/>
          </w:tcPr>
          <w:p w14:paraId="3F9B0AD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Production Readiness Review</w:t>
            </w:r>
          </w:p>
        </w:tc>
      </w:tr>
      <w:tr w:rsidR="001B127B" w:rsidRPr="001B127B" w14:paraId="6346A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BD4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01:58–02:00</w:t>
            </w:r>
          </w:p>
        </w:tc>
        <w:tc>
          <w:tcPr>
            <w:tcW w:w="0" w:type="auto"/>
            <w:vAlign w:val="center"/>
            <w:hideMark/>
          </w:tcPr>
          <w:p w14:paraId="6A6C996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Week 7 Assessment</w:t>
            </w:r>
          </w:p>
        </w:tc>
      </w:tr>
    </w:tbl>
    <w:p w14:paraId="27842C9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ABA7DA6">
          <v:rect id="_x0000_i1033" style="width:0;height:1.5pt" o:hralign="center" o:hrstd="t" o:hr="t" fillcolor="#a0a0a0" stroked="f"/>
        </w:pict>
      </w:r>
    </w:p>
    <w:p w14:paraId="14AE836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 — TESTING VS TROUBLESHOOTING</w:t>
      </w:r>
    </w:p>
    <w:p w14:paraId="05F3E04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9. Testing</w:t>
      </w:r>
    </w:p>
    <w:p w14:paraId="77EF15A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Testing asks:</w:t>
      </w:r>
    </w:p>
    <w:p w14:paraId="2A1E5A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the system behave as required?</w:t>
      </w:r>
    </w:p>
    <w:p w14:paraId="698A2CF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F731CFF">
          <v:rect id="_x0000_i1034" style="width:0;height:1.5pt" o:hralign="center" o:hrstd="t" o:hr="t" fillcolor="#a0a0a0" stroked="f"/>
        </w:pict>
      </w:r>
    </w:p>
    <w:p w14:paraId="74EBD27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10. Troubleshooting</w:t>
      </w:r>
    </w:p>
    <w:p w14:paraId="15F5740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Troubleshooting asks:</w:t>
      </w:r>
    </w:p>
    <w:p w14:paraId="046FDE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 isn't the system behaving as required?</w:t>
      </w:r>
    </w:p>
    <w:p w14:paraId="52C9A80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E2C5EB8">
          <v:rect id="_x0000_i1035" style="width:0;height:1.5pt" o:hralign="center" o:hrstd="t" o:hr="t" fillcolor="#a0a0a0" stroked="f"/>
        </w:pict>
      </w:r>
    </w:p>
    <w:p w14:paraId="1D412AB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11. Example</w:t>
      </w:r>
    </w:p>
    <w:p w14:paraId="6811154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Requirement:</w:t>
      </w:r>
    </w:p>
    <w:p w14:paraId="7269703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Employee submits Leave</w:t>
      </w:r>
    </w:p>
    <w:p w14:paraId="52022B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384F42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 receives Approval</w:t>
      </w:r>
    </w:p>
    <w:p w14:paraId="53C0CC7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Testing discovers:</w:t>
      </w:r>
    </w:p>
    <w:p w14:paraId="2670CF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Approval never arrives.</w:t>
      </w:r>
    </w:p>
    <w:p w14:paraId="50DD7B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Troubleshooting determines:</w:t>
      </w:r>
    </w:p>
    <w:p w14:paraId="5BCBED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Trigger never fired</w:t>
      </w:r>
    </w:p>
    <w:p w14:paraId="3958AF8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because:</w:t>
      </w:r>
    </w:p>
    <w:p w14:paraId="1A527F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 filter expected "Submitted"</w:t>
      </w:r>
    </w:p>
    <w:p w14:paraId="69E960D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record contained "Draft".</w:t>
      </w:r>
    </w:p>
    <w:p w14:paraId="3936069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73A8AE3">
          <v:rect id="_x0000_i1036" style="width:0;height:1.5pt" o:hralign="center" o:hrstd="t" o:hr="t" fillcolor="#a0a0a0" stroked="f"/>
        </w:pict>
      </w:r>
    </w:p>
    <w:p w14:paraId="68A7451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12. Symptom vs Root Cause</w:t>
      </w:r>
    </w:p>
    <w:p w14:paraId="7413523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Symptom:</w:t>
      </w:r>
    </w:p>
    <w:p w14:paraId="2445B1F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Manager didn't receive Approval.</w:t>
      </w:r>
    </w:p>
    <w:p w14:paraId="20C8399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Root Cause:</w:t>
      </w:r>
    </w:p>
    <w:p w14:paraId="3C5694A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Trigger condition excluded the record.</w:t>
      </w:r>
    </w:p>
    <w:p w14:paraId="6090832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BEF22B3">
          <v:rect id="_x0000_i1037" style="width:0;height:1.5pt" o:hralign="center" o:hrstd="t" o:hr="t" fillcolor="#a0a0a0" stroked="f"/>
        </w:pict>
      </w:r>
    </w:p>
    <w:p w14:paraId="2303945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13. Never Confuse</w:t>
      </w:r>
    </w:p>
    <w:p w14:paraId="5B5F3B3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SYMPTOM</w:t>
      </w:r>
    </w:p>
    <w:p w14:paraId="6F6F130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with:</w:t>
      </w:r>
    </w:p>
    <w:p w14:paraId="133ADFC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ROOT CAUSE.</w:t>
      </w:r>
    </w:p>
    <w:p w14:paraId="54A760C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012E6CC">
          <v:rect id="_x0000_i1038" style="width:0;height:1.5pt" o:hralign="center" o:hrstd="t" o:hr="t" fillcolor="#a0a0a0" stroked="f"/>
        </w:pict>
      </w:r>
    </w:p>
    <w:p w14:paraId="3437C44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PART B — VERIFICATION VS VALIDATION</w:t>
      </w:r>
    </w:p>
    <w:p w14:paraId="5A727EE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14. Verification</w:t>
      </w:r>
    </w:p>
    <w:p w14:paraId="757C83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Asks:</w:t>
      </w:r>
    </w:p>
    <w:p w14:paraId="44C0FB7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Did we build the system correctly?</w:t>
      </w:r>
    </w:p>
    <w:p w14:paraId="3A7CAF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5C6280D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the Flow follow the technical specification?</w:t>
      </w:r>
    </w:p>
    <w:p w14:paraId="49F6E58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02CFBAC">
          <v:rect id="_x0000_i1039" style="width:0;height:1.5pt" o:hralign="center" o:hrstd="t" o:hr="t" fillcolor="#a0a0a0" stroked="f"/>
        </w:pict>
      </w:r>
    </w:p>
    <w:p w14:paraId="1FCFF87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15. Validation</w:t>
      </w:r>
    </w:p>
    <w:p w14:paraId="087C66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Asks:</w:t>
      </w:r>
    </w:p>
    <w:p w14:paraId="276FFC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Did we build the correct system?</w:t>
      </w:r>
    </w:p>
    <w:p w14:paraId="0E2D87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03B63E0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the approval process actually satisfy HR's business requirement?</w:t>
      </w:r>
    </w:p>
    <w:p w14:paraId="0176A4E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8BFCDF9">
          <v:rect id="_x0000_i1040" style="width:0;height:1.5pt" o:hralign="center" o:hrstd="t" o:hr="t" fillcolor="#a0a0a0" stroked="f"/>
        </w:pict>
      </w:r>
    </w:p>
    <w:p w14:paraId="3FA01BC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16. A System Can Pass Verification</w:t>
      </w:r>
    </w:p>
    <w:p w14:paraId="7C55E1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fail:</w:t>
      </w:r>
    </w:p>
    <w:p w14:paraId="05B42DD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Validation.</w:t>
      </w:r>
    </w:p>
    <w:p w14:paraId="6C50593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4DB728">
          <v:rect id="_x0000_i1041" style="width:0;height:1.5pt" o:hralign="center" o:hrstd="t" o:hr="t" fillcolor="#a0a0a0" stroked="f"/>
        </w:pict>
      </w:r>
    </w:p>
    <w:p w14:paraId="617B7C5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17. Example</w:t>
      </w:r>
    </w:p>
    <w:p w14:paraId="595D8B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correctly sends every Leave Request to:</w:t>
      </w:r>
    </w:p>
    <w:p w14:paraId="74B766D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Finance Manager.</w:t>
      </w:r>
    </w:p>
    <w:p w14:paraId="3AF219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Technically works.</w:t>
      </w:r>
    </w:p>
    <w:p w14:paraId="74C76A0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But requirement says:</w:t>
      </w:r>
    </w:p>
    <w:p w14:paraId="213A93A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Employee's Manager.</w:t>
      </w:r>
    </w:p>
    <w:p w14:paraId="5F3F98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System is:</w:t>
      </w:r>
    </w:p>
    <w:p w14:paraId="25C78C3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Functionally wrong.</w:t>
      </w:r>
    </w:p>
    <w:p w14:paraId="735B65D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D782A03">
          <v:rect id="_x0000_i1042" style="width:0;height:1.5pt" o:hralign="center" o:hrstd="t" o:hr="t" fillcolor="#a0a0a0" stroked="f"/>
        </w:pict>
      </w:r>
    </w:p>
    <w:p w14:paraId="145F8C2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 — TEST LEVELS</w:t>
      </w:r>
    </w:p>
    <w:p w14:paraId="308F945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18. Unit / Component Testing</w:t>
      </w:r>
    </w:p>
    <w:p w14:paraId="0F3AE3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one component.</w:t>
      </w:r>
    </w:p>
    <w:p w14:paraId="612F4AC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6E53AE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this Power Fx formula return the expected result?</w:t>
      </w:r>
    </w:p>
    <w:p w14:paraId="1B47E2D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5F07C93">
          <v:rect id="_x0000_i1043" style="width:0;height:1.5pt" o:hralign="center" o:hrstd="t" o:hr="t" fillcolor="#a0a0a0" stroked="f"/>
        </w:pict>
      </w:r>
    </w:p>
    <w:p w14:paraId="2FD610A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19. Integration Testing</w:t>
      </w:r>
    </w:p>
    <w:p w14:paraId="424A63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multiple components together.</w:t>
      </w:r>
    </w:p>
    <w:p w14:paraId="3ADE27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77A51D8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Canvas App</w:t>
      </w:r>
    </w:p>
    <w:p w14:paraId="146A52F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→</w:t>
      </w:r>
    </w:p>
    <w:p w14:paraId="4DFD3A2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</w:t>
      </w:r>
    </w:p>
    <w:p w14:paraId="06AD9A8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5E7DD52">
          <v:rect id="_x0000_i1044" style="width:0;height:1.5pt" o:hralign="center" o:hrstd="t" o:hr="t" fillcolor="#a0a0a0" stroked="f"/>
        </w:pict>
      </w:r>
    </w:p>
    <w:p w14:paraId="4D0E002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20. End-to-End Testing</w:t>
      </w:r>
    </w:p>
    <w:p w14:paraId="2D28296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the complete process:</w:t>
      </w:r>
    </w:p>
    <w:p w14:paraId="78C994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</w:t>
      </w:r>
    </w:p>
    <w:p w14:paraId="6845BBC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641242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Canvas App</w:t>
      </w:r>
    </w:p>
    <w:p w14:paraId="1C1486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A749A3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</w:t>
      </w:r>
    </w:p>
    <w:p w14:paraId="464C51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78D6AD7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Automate</w:t>
      </w:r>
    </w:p>
    <w:p w14:paraId="5ECA840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1A38D9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 Approval</w:t>
      </w:r>
    </w:p>
    <w:p w14:paraId="11FA7B0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14F61A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 Update</w:t>
      </w:r>
    </w:p>
    <w:p w14:paraId="6D6181B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0BAC2C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Notification</w:t>
      </w:r>
    </w:p>
    <w:p w14:paraId="27CEBF5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B2260AC">
          <v:rect id="_x0000_i1045" style="width:0;height:1.5pt" o:hralign="center" o:hrstd="t" o:hr="t" fillcolor="#a0a0a0" stroked="f"/>
        </w:pict>
      </w:r>
    </w:p>
    <w:p w14:paraId="418EE97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21. User Acceptance Testing</w:t>
      </w:r>
    </w:p>
    <w:p w14:paraId="229F15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Business users validate:</w:t>
      </w:r>
    </w:p>
    <w:p w14:paraId="4C0BB41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Business requirements.</w:t>
      </w:r>
    </w:p>
    <w:p w14:paraId="7807E03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0E3B2C9">
          <v:rect id="_x0000_i1046" style="width:0;height:1.5pt" o:hralign="center" o:hrstd="t" o:hr="t" fillcolor="#a0a0a0" stroked="f"/>
        </w:pict>
      </w:r>
    </w:p>
    <w:p w14:paraId="6130A6D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22. Regression Testing</w:t>
      </w:r>
    </w:p>
    <w:p w14:paraId="227D8D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After a change, verify existing functionality:</w:t>
      </w:r>
    </w:p>
    <w:p w14:paraId="45B5C97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Still works.</w:t>
      </w:r>
    </w:p>
    <w:p w14:paraId="69FDB0F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4EBAD5">
          <v:rect id="_x0000_i1047" style="width:0;height:1.5pt" o:hralign="center" o:hrstd="t" o:hr="t" fillcolor="#a0a0a0" stroked="f"/>
        </w:pict>
      </w:r>
    </w:p>
    <w:p w14:paraId="447AE7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23. Smoke Testing</w:t>
      </w:r>
    </w:p>
    <w:p w14:paraId="3A0CDF1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Quickly verify major functionality after:</w:t>
      </w:r>
    </w:p>
    <w:p w14:paraId="1AD772C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Deployment.</w:t>
      </w:r>
    </w:p>
    <w:p w14:paraId="565B656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9627A48">
          <v:rect id="_x0000_i1048" style="width:0;height:1.5pt" o:hralign="center" o:hrstd="t" o:hr="t" fillcolor="#a0a0a0" stroked="f"/>
        </w:pict>
      </w:r>
    </w:p>
    <w:p w14:paraId="0B4E1F3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24. Security Testing</w:t>
      </w:r>
    </w:p>
    <w:p w14:paraId="4F0FA7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 unauthorized users:</w:t>
      </w:r>
    </w:p>
    <w:p w14:paraId="26A8B0C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Cannot perform restricted actions.</w:t>
      </w:r>
    </w:p>
    <w:p w14:paraId="309322D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FA147F">
          <v:rect id="_x0000_i1049" style="width:0;height:1.5pt" o:hralign="center" o:hrstd="t" o:hr="t" fillcolor="#a0a0a0" stroked="f"/>
        </w:pict>
      </w:r>
    </w:p>
    <w:p w14:paraId="17ACED8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25. Performance Testing</w:t>
      </w:r>
    </w:p>
    <w:p w14:paraId="601FF4F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 acceptable:</w:t>
      </w:r>
    </w:p>
    <w:p w14:paraId="450624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Load times</w:t>
      </w:r>
    </w:p>
    <w:p w14:paraId="17C015EA" w14:textId="77777777" w:rsidR="001B127B" w:rsidRPr="001B127B" w:rsidRDefault="001B127B" w:rsidP="001B127B">
      <w:pPr>
        <w:rPr>
          <w:sz w:val="32"/>
          <w:szCs w:val="32"/>
        </w:rPr>
      </w:pPr>
    </w:p>
    <w:p w14:paraId="3F1562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Response times</w:t>
      </w:r>
    </w:p>
    <w:p w14:paraId="32677D48" w14:textId="77777777" w:rsidR="001B127B" w:rsidRPr="001B127B" w:rsidRDefault="001B127B" w:rsidP="001B127B">
      <w:pPr>
        <w:rPr>
          <w:sz w:val="32"/>
          <w:szCs w:val="32"/>
        </w:rPr>
      </w:pPr>
    </w:p>
    <w:p w14:paraId="473DFDE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Query performance</w:t>
      </w:r>
    </w:p>
    <w:p w14:paraId="30439E4E" w14:textId="77777777" w:rsidR="001B127B" w:rsidRPr="001B127B" w:rsidRDefault="001B127B" w:rsidP="001B127B">
      <w:pPr>
        <w:rPr>
          <w:sz w:val="32"/>
          <w:szCs w:val="32"/>
        </w:rPr>
      </w:pPr>
    </w:p>
    <w:p w14:paraId="2D1CE0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behavior</w:t>
      </w:r>
    </w:p>
    <w:p w14:paraId="47CCBBD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1F0F4AC">
          <v:rect id="_x0000_i1050" style="width:0;height:1.5pt" o:hralign="center" o:hrstd="t" o:hr="t" fillcolor="#a0a0a0" stroked="f"/>
        </w:pict>
      </w:r>
    </w:p>
    <w:p w14:paraId="144E6AB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26. Accessibility Testing</w:t>
      </w:r>
    </w:p>
    <w:p w14:paraId="1F60B8E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 the solution can be used by users with:</w:t>
      </w:r>
    </w:p>
    <w:p w14:paraId="5CA19E1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Different accessibility needs.</w:t>
      </w:r>
    </w:p>
    <w:p w14:paraId="3F3B29C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3E74E97">
          <v:rect id="_x0000_i1051" style="width:0;height:1.5pt" o:hralign="center" o:hrstd="t" o:hr="t" fillcolor="#a0a0a0" stroked="f"/>
        </w:pict>
      </w:r>
    </w:p>
    <w:p w14:paraId="5BBEAB6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 — POSITIVE VS NEGATIVE TESTING</w:t>
      </w:r>
    </w:p>
    <w:p w14:paraId="3CC389A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27. Positive Test</w:t>
      </w:r>
    </w:p>
    <w:p w14:paraId="3483CA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Provide valid data.</w:t>
      </w:r>
    </w:p>
    <w:p w14:paraId="3EF098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Expected:</w:t>
      </w:r>
    </w:p>
    <w:p w14:paraId="2F14C3F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Success.</w:t>
      </w:r>
    </w:p>
    <w:p w14:paraId="4AAF05A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BBEDB30">
          <v:rect id="_x0000_i1052" style="width:0;height:1.5pt" o:hralign="center" o:hrstd="t" o:hr="t" fillcolor="#a0a0a0" stroked="f"/>
        </w:pict>
      </w:r>
    </w:p>
    <w:p w14:paraId="37784AC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28. Example</w:t>
      </w:r>
    </w:p>
    <w:p w14:paraId="1CD9AB3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Start Date:</w:t>
      </w:r>
    </w:p>
    <w:p w14:paraId="6589CD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Sep 15</w:t>
      </w:r>
    </w:p>
    <w:p w14:paraId="72AABD25" w14:textId="77777777" w:rsidR="001B127B" w:rsidRPr="001B127B" w:rsidRDefault="001B127B" w:rsidP="001B127B">
      <w:pPr>
        <w:rPr>
          <w:sz w:val="32"/>
          <w:szCs w:val="32"/>
        </w:rPr>
      </w:pPr>
    </w:p>
    <w:p w14:paraId="1B2720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End Date:</w:t>
      </w:r>
    </w:p>
    <w:p w14:paraId="472771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Sep 20</w:t>
      </w:r>
    </w:p>
    <w:p w14:paraId="4F3EEA2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Expected:</w:t>
      </w:r>
    </w:p>
    <w:p w14:paraId="3BAAC57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Leave Request created.</w:t>
      </w:r>
    </w:p>
    <w:p w14:paraId="21676A5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3EB7C3C">
          <v:rect id="_x0000_i1053" style="width:0;height:1.5pt" o:hralign="center" o:hrstd="t" o:hr="t" fillcolor="#a0a0a0" stroked="f"/>
        </w:pict>
      </w:r>
    </w:p>
    <w:p w14:paraId="1768215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29. Negative Test</w:t>
      </w:r>
    </w:p>
    <w:p w14:paraId="10D4D3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Provide invalid/unauthorized conditions.</w:t>
      </w:r>
    </w:p>
    <w:p w14:paraId="4FCBC3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570B035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End Date</w:t>
      </w:r>
    </w:p>
    <w:p w14:paraId="5C8CF03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&lt;</w:t>
      </w:r>
    </w:p>
    <w:p w14:paraId="25E810E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Start Date</w:t>
      </w:r>
    </w:p>
    <w:p w14:paraId="52DD13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Expected:</w:t>
      </w:r>
    </w:p>
    <w:p w14:paraId="064BC8E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Validation error.</w:t>
      </w:r>
    </w:p>
    <w:p w14:paraId="24670E1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C09BB52">
          <v:rect id="_x0000_i1054" style="width:0;height:1.5pt" o:hralign="center" o:hrstd="t" o:hr="t" fillcolor="#a0a0a0" stroked="f"/>
        </w:pict>
      </w:r>
    </w:p>
    <w:p w14:paraId="2093C5A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30. Another Negative Test</w:t>
      </w:r>
    </w:p>
    <w:p w14:paraId="601317F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 attempts:</w:t>
      </w:r>
    </w:p>
    <w:p w14:paraId="578C7A8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Vendor B's Application.</w:t>
      </w:r>
    </w:p>
    <w:p w14:paraId="4345BEF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Expected:</w:t>
      </w:r>
    </w:p>
    <w:p w14:paraId="65BD25A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Denied.</w:t>
      </w:r>
    </w:p>
    <w:p w14:paraId="245B9DB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C643B77">
          <v:rect id="_x0000_i1055" style="width:0;height:1.5pt" o:hralign="center" o:hrstd="t" o:hr="t" fillcolor="#a0a0a0" stroked="f"/>
        </w:pict>
      </w:r>
    </w:p>
    <w:p w14:paraId="69BF3C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31. Production Testing Must Include Both</w:t>
      </w:r>
    </w:p>
    <w:p w14:paraId="687F952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SHOULD WORK?</w:t>
      </w:r>
    </w:p>
    <w:p w14:paraId="01898636" w14:textId="77777777" w:rsidR="001B127B" w:rsidRPr="001B127B" w:rsidRDefault="001B127B" w:rsidP="001B127B">
      <w:pPr>
        <w:rPr>
          <w:sz w:val="32"/>
          <w:szCs w:val="32"/>
        </w:rPr>
      </w:pPr>
    </w:p>
    <w:p w14:paraId="13EE69F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3C63B984" w14:textId="77777777" w:rsidR="001B127B" w:rsidRPr="001B127B" w:rsidRDefault="001B127B" w:rsidP="001B127B">
      <w:pPr>
        <w:rPr>
          <w:sz w:val="32"/>
          <w:szCs w:val="32"/>
        </w:rPr>
      </w:pPr>
    </w:p>
    <w:p w14:paraId="58D0D6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MUST NOT WORK?</w:t>
      </w:r>
    </w:p>
    <w:p w14:paraId="5EBA4C4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C4A15AD">
          <v:rect id="_x0000_i1056" style="width:0;height:1.5pt" o:hralign="center" o:hrstd="t" o:hr="t" fillcolor="#a0a0a0" stroked="f"/>
        </w:pict>
      </w:r>
    </w:p>
    <w:p w14:paraId="2C0DD0E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 — TROUBLESHOOTING FRAMEWORK</w:t>
      </w:r>
    </w:p>
    <w:p w14:paraId="2914313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32. Use</w:t>
      </w:r>
    </w:p>
    <w:p w14:paraId="06B007A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R-C-I-E-F-V</w:t>
      </w:r>
    </w:p>
    <w:p w14:paraId="2A219B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REPRODUCE</w:t>
      </w:r>
    </w:p>
    <w:p w14:paraId="66603284" w14:textId="77777777" w:rsidR="001B127B" w:rsidRPr="001B127B" w:rsidRDefault="001B127B" w:rsidP="001B127B">
      <w:pPr>
        <w:rPr>
          <w:sz w:val="32"/>
          <w:szCs w:val="32"/>
        </w:rPr>
      </w:pPr>
    </w:p>
    <w:p w14:paraId="137EED2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COLLECT</w:t>
      </w:r>
    </w:p>
    <w:p w14:paraId="075C22DF" w14:textId="77777777" w:rsidR="001B127B" w:rsidRPr="001B127B" w:rsidRDefault="001B127B" w:rsidP="001B127B">
      <w:pPr>
        <w:rPr>
          <w:sz w:val="32"/>
          <w:szCs w:val="32"/>
        </w:rPr>
      </w:pPr>
    </w:p>
    <w:p w14:paraId="74B27F9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ISOLATE</w:t>
      </w:r>
    </w:p>
    <w:p w14:paraId="7ED638CB" w14:textId="77777777" w:rsidR="001B127B" w:rsidRPr="001B127B" w:rsidRDefault="001B127B" w:rsidP="001B127B">
      <w:pPr>
        <w:rPr>
          <w:sz w:val="32"/>
          <w:szCs w:val="32"/>
        </w:rPr>
      </w:pPr>
    </w:p>
    <w:p w14:paraId="7B4DBB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EXPLAIN</w:t>
      </w:r>
    </w:p>
    <w:p w14:paraId="7026E13F" w14:textId="77777777" w:rsidR="001B127B" w:rsidRPr="001B127B" w:rsidRDefault="001B127B" w:rsidP="001B127B">
      <w:pPr>
        <w:rPr>
          <w:sz w:val="32"/>
          <w:szCs w:val="32"/>
        </w:rPr>
      </w:pPr>
    </w:p>
    <w:p w14:paraId="1E9C2D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FIX</w:t>
      </w:r>
    </w:p>
    <w:p w14:paraId="688FBAE0" w14:textId="77777777" w:rsidR="001B127B" w:rsidRPr="001B127B" w:rsidRDefault="001B127B" w:rsidP="001B127B">
      <w:pPr>
        <w:rPr>
          <w:sz w:val="32"/>
          <w:szCs w:val="32"/>
        </w:rPr>
      </w:pPr>
    </w:p>
    <w:p w14:paraId="6D011C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</w:t>
      </w:r>
    </w:p>
    <w:p w14:paraId="5EADA2B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12E78B2">
          <v:rect id="_x0000_i1057" style="width:0;height:1.5pt" o:hralign="center" o:hrstd="t" o:hr="t" fillcolor="#a0a0a0" stroked="f"/>
        </w:pict>
      </w:r>
    </w:p>
    <w:p w14:paraId="4648748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33. Reproduce</w:t>
      </w:r>
    </w:p>
    <w:p w14:paraId="64ABAA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 we make the issue happen:</w:t>
      </w:r>
    </w:p>
    <w:p w14:paraId="28A9645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Again?</w:t>
      </w:r>
    </w:p>
    <w:p w14:paraId="057C111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D91F40">
          <v:rect id="_x0000_i1058" style="width:0;height:1.5pt" o:hralign="center" o:hrstd="t" o:hr="t" fillcolor="#a0a0a0" stroked="f"/>
        </w:pict>
      </w:r>
    </w:p>
    <w:p w14:paraId="03A94A6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34. Collect</w:t>
      </w:r>
    </w:p>
    <w:p w14:paraId="1097DBC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Capture:</w:t>
      </w:r>
    </w:p>
    <w:p w14:paraId="2CD67DD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</w:t>
      </w:r>
    </w:p>
    <w:p w14:paraId="3BA75FB3" w14:textId="77777777" w:rsidR="001B127B" w:rsidRPr="001B127B" w:rsidRDefault="001B127B" w:rsidP="001B127B">
      <w:pPr>
        <w:rPr>
          <w:sz w:val="32"/>
          <w:szCs w:val="32"/>
        </w:rPr>
      </w:pPr>
    </w:p>
    <w:p w14:paraId="1F0F3C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</w:t>
      </w:r>
    </w:p>
    <w:p w14:paraId="269A9314" w14:textId="77777777" w:rsidR="001B127B" w:rsidRPr="001B127B" w:rsidRDefault="001B127B" w:rsidP="001B127B">
      <w:pPr>
        <w:rPr>
          <w:sz w:val="32"/>
          <w:szCs w:val="32"/>
        </w:rPr>
      </w:pPr>
    </w:p>
    <w:p w14:paraId="13092D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Time</w:t>
      </w:r>
    </w:p>
    <w:p w14:paraId="621E7DCF" w14:textId="77777777" w:rsidR="001B127B" w:rsidRPr="001B127B" w:rsidRDefault="001B127B" w:rsidP="001B127B">
      <w:pPr>
        <w:rPr>
          <w:sz w:val="32"/>
          <w:szCs w:val="32"/>
        </w:rPr>
      </w:pPr>
    </w:p>
    <w:p w14:paraId="46CD68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Record ID</w:t>
      </w:r>
    </w:p>
    <w:p w14:paraId="512B416F" w14:textId="77777777" w:rsidR="001B127B" w:rsidRPr="001B127B" w:rsidRDefault="001B127B" w:rsidP="001B127B">
      <w:pPr>
        <w:rPr>
          <w:sz w:val="32"/>
          <w:szCs w:val="32"/>
        </w:rPr>
      </w:pPr>
    </w:p>
    <w:p w14:paraId="037A2F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</w:t>
      </w:r>
    </w:p>
    <w:p w14:paraId="017CCB65" w14:textId="77777777" w:rsidR="001B127B" w:rsidRPr="001B127B" w:rsidRDefault="001B127B" w:rsidP="001B127B">
      <w:pPr>
        <w:rPr>
          <w:sz w:val="32"/>
          <w:szCs w:val="32"/>
        </w:rPr>
      </w:pPr>
    </w:p>
    <w:p w14:paraId="2B9394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Action</w:t>
      </w:r>
    </w:p>
    <w:p w14:paraId="57ABE5D8" w14:textId="77777777" w:rsidR="001B127B" w:rsidRPr="001B127B" w:rsidRDefault="001B127B" w:rsidP="001B127B">
      <w:pPr>
        <w:rPr>
          <w:sz w:val="32"/>
          <w:szCs w:val="32"/>
        </w:rPr>
      </w:pPr>
    </w:p>
    <w:p w14:paraId="789D7F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</w:t>
      </w:r>
    </w:p>
    <w:p w14:paraId="4D2F3731" w14:textId="77777777" w:rsidR="001B127B" w:rsidRPr="001B127B" w:rsidRDefault="001B127B" w:rsidP="001B127B">
      <w:pPr>
        <w:rPr>
          <w:sz w:val="32"/>
          <w:szCs w:val="32"/>
        </w:rPr>
      </w:pPr>
    </w:p>
    <w:p w14:paraId="2765398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Run ID</w:t>
      </w:r>
    </w:p>
    <w:p w14:paraId="715CCB01" w14:textId="77777777" w:rsidR="001B127B" w:rsidRPr="001B127B" w:rsidRDefault="001B127B" w:rsidP="001B127B">
      <w:pPr>
        <w:rPr>
          <w:sz w:val="32"/>
          <w:szCs w:val="32"/>
        </w:rPr>
      </w:pPr>
    </w:p>
    <w:p w14:paraId="0FE4D2D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HTTP Status</w:t>
      </w:r>
    </w:p>
    <w:p w14:paraId="58791DC1" w14:textId="77777777" w:rsidR="001B127B" w:rsidRPr="001B127B" w:rsidRDefault="001B127B" w:rsidP="001B127B">
      <w:pPr>
        <w:rPr>
          <w:sz w:val="32"/>
          <w:szCs w:val="32"/>
        </w:rPr>
      </w:pPr>
    </w:p>
    <w:p w14:paraId="39774F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 result</w:t>
      </w:r>
    </w:p>
    <w:p w14:paraId="314216A2" w14:textId="77777777" w:rsidR="001B127B" w:rsidRPr="001B127B" w:rsidRDefault="001B127B" w:rsidP="001B127B">
      <w:pPr>
        <w:rPr>
          <w:sz w:val="32"/>
          <w:szCs w:val="32"/>
        </w:rPr>
      </w:pPr>
    </w:p>
    <w:p w14:paraId="4F6B0F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Actual result</w:t>
      </w:r>
    </w:p>
    <w:p w14:paraId="592C790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90CB3D">
          <v:rect id="_x0000_i1059" style="width:0;height:1.5pt" o:hralign="center" o:hrstd="t" o:hr="t" fillcolor="#a0a0a0" stroked="f"/>
        </w:pict>
      </w:r>
    </w:p>
    <w:p w14:paraId="1A2ADF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35. Isolate</w:t>
      </w:r>
    </w:p>
    <w:p w14:paraId="79D4A2A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Which layer is failing?</w:t>
      </w:r>
    </w:p>
    <w:p w14:paraId="6D71C01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UI?</w:t>
      </w:r>
    </w:p>
    <w:p w14:paraId="3FE2BB92" w14:textId="77777777" w:rsidR="001B127B" w:rsidRPr="001B127B" w:rsidRDefault="001B127B" w:rsidP="001B127B">
      <w:pPr>
        <w:rPr>
          <w:sz w:val="32"/>
          <w:szCs w:val="32"/>
        </w:rPr>
      </w:pPr>
    </w:p>
    <w:p w14:paraId="7842B7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Formula?</w:t>
      </w:r>
    </w:p>
    <w:p w14:paraId="3275D7A6" w14:textId="77777777" w:rsidR="001B127B" w:rsidRPr="001B127B" w:rsidRDefault="001B127B" w:rsidP="001B127B">
      <w:pPr>
        <w:rPr>
          <w:sz w:val="32"/>
          <w:szCs w:val="32"/>
        </w:rPr>
      </w:pPr>
    </w:p>
    <w:p w14:paraId="6DDED8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Dataverse?</w:t>
      </w:r>
    </w:p>
    <w:p w14:paraId="1922386D" w14:textId="77777777" w:rsidR="001B127B" w:rsidRPr="001B127B" w:rsidRDefault="001B127B" w:rsidP="001B127B">
      <w:pPr>
        <w:rPr>
          <w:sz w:val="32"/>
          <w:szCs w:val="32"/>
        </w:rPr>
      </w:pPr>
    </w:p>
    <w:p w14:paraId="50DB6B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Flow?</w:t>
      </w:r>
    </w:p>
    <w:p w14:paraId="0CAED5FD" w14:textId="77777777" w:rsidR="001B127B" w:rsidRPr="001B127B" w:rsidRDefault="001B127B" w:rsidP="001B127B">
      <w:pPr>
        <w:rPr>
          <w:sz w:val="32"/>
          <w:szCs w:val="32"/>
        </w:rPr>
      </w:pPr>
    </w:p>
    <w:p w14:paraId="2A540CE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Connector?</w:t>
      </w:r>
    </w:p>
    <w:p w14:paraId="7580948B" w14:textId="77777777" w:rsidR="001B127B" w:rsidRPr="001B127B" w:rsidRDefault="001B127B" w:rsidP="001B127B">
      <w:pPr>
        <w:rPr>
          <w:sz w:val="32"/>
          <w:szCs w:val="32"/>
        </w:rPr>
      </w:pPr>
    </w:p>
    <w:p w14:paraId="60CF9E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Security?</w:t>
      </w:r>
    </w:p>
    <w:p w14:paraId="17FC52F3" w14:textId="77777777" w:rsidR="001B127B" w:rsidRPr="001B127B" w:rsidRDefault="001B127B" w:rsidP="001B127B">
      <w:pPr>
        <w:rPr>
          <w:sz w:val="32"/>
          <w:szCs w:val="32"/>
        </w:rPr>
      </w:pPr>
    </w:p>
    <w:p w14:paraId="4606E7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API?</w:t>
      </w:r>
    </w:p>
    <w:p w14:paraId="11FE4866" w14:textId="77777777" w:rsidR="001B127B" w:rsidRPr="001B127B" w:rsidRDefault="001B127B" w:rsidP="001B127B">
      <w:pPr>
        <w:rPr>
          <w:sz w:val="32"/>
          <w:szCs w:val="32"/>
        </w:rPr>
      </w:pPr>
    </w:p>
    <w:p w14:paraId="632C3E1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Deployment?</w:t>
      </w:r>
    </w:p>
    <w:p w14:paraId="33567AF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FD1E011">
          <v:rect id="_x0000_i1060" style="width:0;height:1.5pt" o:hralign="center" o:hrstd="t" o:hr="t" fillcolor="#a0a0a0" stroked="f"/>
        </w:pict>
      </w:r>
    </w:p>
    <w:p w14:paraId="17B8B06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36. Explain</w:t>
      </w:r>
    </w:p>
    <w:p w14:paraId="235307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the:</w:t>
      </w:r>
    </w:p>
    <w:p w14:paraId="434FBA8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Root Cause?</w:t>
      </w:r>
    </w:p>
    <w:p w14:paraId="64B4C60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18DBE26">
          <v:rect id="_x0000_i1061" style="width:0;height:1.5pt" o:hralign="center" o:hrstd="t" o:hr="t" fillcolor="#a0a0a0" stroked="f"/>
        </w:pict>
      </w:r>
    </w:p>
    <w:p w14:paraId="061D0E3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37. Fix</w:t>
      </w:r>
    </w:p>
    <w:p w14:paraId="23B67B5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Implement correction in:</w:t>
      </w:r>
    </w:p>
    <w:p w14:paraId="2AA697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DEV.</w:t>
      </w:r>
    </w:p>
    <w:p w14:paraId="53FC493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5C486B4">
          <v:rect id="_x0000_i1062" style="width:0;height:1.5pt" o:hralign="center" o:hrstd="t" o:hr="t" fillcolor="#a0a0a0" stroked="f"/>
        </w:pict>
      </w:r>
    </w:p>
    <w:p w14:paraId="1090EDB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38. Verify</w:t>
      </w:r>
    </w:p>
    <w:p w14:paraId="22FC443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Run:</w:t>
      </w:r>
    </w:p>
    <w:p w14:paraId="42D10D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Original failing test</w:t>
      </w:r>
    </w:p>
    <w:p w14:paraId="68F731D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plus:</w:t>
      </w:r>
    </w:p>
    <w:p w14:paraId="6E3FBEC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Regression tests.</w:t>
      </w:r>
    </w:p>
    <w:p w14:paraId="1E87931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F708B80">
          <v:rect id="_x0000_i1063" style="width:0;height:1.5pt" o:hralign="center" o:hrstd="t" o:hr="t" fillcolor="#a0a0a0" stroked="f"/>
        </w:pict>
      </w:r>
    </w:p>
    <w:p w14:paraId="5221CF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PART F — REPRODUCIBILITY</w:t>
      </w:r>
    </w:p>
    <w:p w14:paraId="76301F3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39. Good Bug Report</w:t>
      </w:r>
    </w:p>
    <w:p w14:paraId="2F2A30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1. Open Employee Leave App.</w:t>
      </w:r>
    </w:p>
    <w:p w14:paraId="00A1447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2. Sign in as Employee A.</w:t>
      </w:r>
    </w:p>
    <w:p w14:paraId="45CC22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3. Select Request Leave.</w:t>
      </w:r>
    </w:p>
    <w:p w14:paraId="43620A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4. Enter Sep 15–Sep 17.</w:t>
      </w:r>
    </w:p>
    <w:p w14:paraId="23282F2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5. Select Sick Leave.</w:t>
      </w:r>
    </w:p>
    <w:p w14:paraId="57A689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6. Select Submit.</w:t>
      </w:r>
    </w:p>
    <w:p w14:paraId="2AF1BC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Actual:</w:t>
      </w:r>
    </w:p>
    <w:p w14:paraId="16D6D8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Nothing happens.</w:t>
      </w:r>
    </w:p>
    <w:p w14:paraId="4B4AC81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Expected:</w:t>
      </w:r>
    </w:p>
    <w:p w14:paraId="0EEAF5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Request saves and confirmation appears.</w:t>
      </w:r>
    </w:p>
    <w:p w14:paraId="66D7D1A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BA45463">
          <v:rect id="_x0000_i1064" style="width:0;height:1.5pt" o:hralign="center" o:hrstd="t" o:hr="t" fillcolor="#a0a0a0" stroked="f"/>
        </w:pict>
      </w:r>
    </w:p>
    <w:p w14:paraId="00923A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40. Poor Bug Report</w:t>
      </w:r>
    </w:p>
    <w:p w14:paraId="04D2640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broken.</w:t>
      </w:r>
    </w:p>
    <w:p w14:paraId="165416C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A463E39">
          <v:rect id="_x0000_i1065" style="width:0;height:1.5pt" o:hralign="center" o:hrstd="t" o:hr="t" fillcolor="#a0a0a0" stroked="f"/>
        </w:pict>
      </w:r>
    </w:p>
    <w:p w14:paraId="32FB3C3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41. Include Exact Environment</w:t>
      </w:r>
    </w:p>
    <w:p w14:paraId="6B4151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DEV</w:t>
      </w:r>
    </w:p>
    <w:p w14:paraId="43F064CF" w14:textId="77777777" w:rsidR="001B127B" w:rsidRPr="001B127B" w:rsidRDefault="001B127B" w:rsidP="001B127B">
      <w:pPr>
        <w:rPr>
          <w:sz w:val="32"/>
          <w:szCs w:val="32"/>
        </w:rPr>
      </w:pPr>
    </w:p>
    <w:p w14:paraId="78583B2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</w:t>
      </w:r>
    </w:p>
    <w:p w14:paraId="6BE14A56" w14:textId="77777777" w:rsidR="001B127B" w:rsidRPr="001B127B" w:rsidRDefault="001B127B" w:rsidP="001B127B">
      <w:pPr>
        <w:rPr>
          <w:sz w:val="32"/>
          <w:szCs w:val="32"/>
        </w:rPr>
      </w:pPr>
    </w:p>
    <w:p w14:paraId="3CEDAE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</w:t>
      </w:r>
    </w:p>
    <w:p w14:paraId="053BA08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3CDC5AF">
          <v:rect id="_x0000_i1066" style="width:0;height:1.5pt" o:hralign="center" o:hrstd="t" o:hr="t" fillcolor="#a0a0a0" stroked="f"/>
        </w:pict>
      </w:r>
    </w:p>
    <w:p w14:paraId="5B898F5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42. Why?</w:t>
      </w:r>
    </w:p>
    <w:p w14:paraId="474DD1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Problem might exist only in:</w:t>
      </w:r>
    </w:p>
    <w:p w14:paraId="0F6933D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One Environment.</w:t>
      </w:r>
    </w:p>
    <w:p w14:paraId="51F6C41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258E29">
          <v:rect id="_x0000_i1067" style="width:0;height:1.5pt" o:hralign="center" o:hrstd="t" o:hr="t" fillcolor="#a0a0a0" stroked="f"/>
        </w:pict>
      </w:r>
    </w:p>
    <w:p w14:paraId="02CE031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G — BUG REPORT TEMPLATE</w:t>
      </w:r>
    </w:p>
    <w:p w14:paraId="34598DE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43. Use</w:t>
      </w:r>
    </w:p>
    <w:p w14:paraId="6AA5BD1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BUG ID:</w:t>
      </w:r>
    </w:p>
    <w:p w14:paraId="735535CF" w14:textId="77777777" w:rsidR="001B127B" w:rsidRPr="001B127B" w:rsidRDefault="001B127B" w:rsidP="001B127B">
      <w:pPr>
        <w:rPr>
          <w:sz w:val="32"/>
          <w:szCs w:val="32"/>
        </w:rPr>
      </w:pPr>
    </w:p>
    <w:p w14:paraId="26FE47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TITLE:</w:t>
      </w:r>
    </w:p>
    <w:p w14:paraId="0407ED5C" w14:textId="77777777" w:rsidR="001B127B" w:rsidRPr="001B127B" w:rsidRDefault="001B127B" w:rsidP="001B127B">
      <w:pPr>
        <w:rPr>
          <w:sz w:val="32"/>
          <w:szCs w:val="32"/>
        </w:rPr>
      </w:pPr>
    </w:p>
    <w:p w14:paraId="3F2989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ENVIRONMENT:</w:t>
      </w:r>
    </w:p>
    <w:p w14:paraId="377CE058" w14:textId="77777777" w:rsidR="001B127B" w:rsidRPr="001B127B" w:rsidRDefault="001B127B" w:rsidP="001B127B">
      <w:pPr>
        <w:rPr>
          <w:sz w:val="32"/>
          <w:szCs w:val="32"/>
        </w:rPr>
      </w:pPr>
    </w:p>
    <w:p w14:paraId="4CB751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APPLICATION:</w:t>
      </w:r>
    </w:p>
    <w:p w14:paraId="2FB1466C" w14:textId="77777777" w:rsidR="001B127B" w:rsidRPr="001B127B" w:rsidRDefault="001B127B" w:rsidP="001B127B">
      <w:pPr>
        <w:rPr>
          <w:sz w:val="32"/>
          <w:szCs w:val="32"/>
        </w:rPr>
      </w:pPr>
    </w:p>
    <w:p w14:paraId="3EE75D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VERSION:</w:t>
      </w:r>
    </w:p>
    <w:p w14:paraId="4CF5F1EF" w14:textId="77777777" w:rsidR="001B127B" w:rsidRPr="001B127B" w:rsidRDefault="001B127B" w:rsidP="001B127B">
      <w:pPr>
        <w:rPr>
          <w:sz w:val="32"/>
          <w:szCs w:val="32"/>
        </w:rPr>
      </w:pPr>
    </w:p>
    <w:p w14:paraId="124F31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USER/PERSONA:</w:t>
      </w:r>
    </w:p>
    <w:p w14:paraId="0322F16D" w14:textId="77777777" w:rsidR="001B127B" w:rsidRPr="001B127B" w:rsidRDefault="001B127B" w:rsidP="001B127B">
      <w:pPr>
        <w:rPr>
          <w:sz w:val="32"/>
          <w:szCs w:val="32"/>
        </w:rPr>
      </w:pPr>
    </w:p>
    <w:p w14:paraId="6E949A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DATE/TIME:</w:t>
      </w:r>
    </w:p>
    <w:p w14:paraId="55FD80B0" w14:textId="77777777" w:rsidR="001B127B" w:rsidRPr="001B127B" w:rsidRDefault="001B127B" w:rsidP="001B127B">
      <w:pPr>
        <w:rPr>
          <w:sz w:val="32"/>
          <w:szCs w:val="32"/>
        </w:rPr>
      </w:pPr>
    </w:p>
    <w:p w14:paraId="793EBB1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PRECONDITIONS:</w:t>
      </w:r>
    </w:p>
    <w:p w14:paraId="769D96A2" w14:textId="77777777" w:rsidR="001B127B" w:rsidRPr="001B127B" w:rsidRDefault="001B127B" w:rsidP="001B127B">
      <w:pPr>
        <w:rPr>
          <w:sz w:val="32"/>
          <w:szCs w:val="32"/>
        </w:rPr>
      </w:pPr>
    </w:p>
    <w:p w14:paraId="16A8C7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STEPS TO REPRODUCE:</w:t>
      </w:r>
    </w:p>
    <w:p w14:paraId="63ECF836" w14:textId="77777777" w:rsidR="001B127B" w:rsidRPr="001B127B" w:rsidRDefault="001B127B" w:rsidP="001B127B">
      <w:pPr>
        <w:rPr>
          <w:sz w:val="32"/>
          <w:szCs w:val="32"/>
        </w:rPr>
      </w:pPr>
    </w:p>
    <w:p w14:paraId="14FB0F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 RESULT:</w:t>
      </w:r>
    </w:p>
    <w:p w14:paraId="7E953470" w14:textId="77777777" w:rsidR="001B127B" w:rsidRPr="001B127B" w:rsidRDefault="001B127B" w:rsidP="001B127B">
      <w:pPr>
        <w:rPr>
          <w:sz w:val="32"/>
          <w:szCs w:val="32"/>
        </w:rPr>
      </w:pPr>
    </w:p>
    <w:p w14:paraId="3D09AFA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ACTUAL RESULT:</w:t>
      </w:r>
    </w:p>
    <w:p w14:paraId="37A4D3B7" w14:textId="77777777" w:rsidR="001B127B" w:rsidRPr="001B127B" w:rsidRDefault="001B127B" w:rsidP="001B127B">
      <w:pPr>
        <w:rPr>
          <w:sz w:val="32"/>
          <w:szCs w:val="32"/>
        </w:rPr>
      </w:pPr>
    </w:p>
    <w:p w14:paraId="495AED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 MESSAGE:</w:t>
      </w:r>
    </w:p>
    <w:p w14:paraId="4063538E" w14:textId="77777777" w:rsidR="001B127B" w:rsidRPr="001B127B" w:rsidRDefault="001B127B" w:rsidP="001B127B">
      <w:pPr>
        <w:rPr>
          <w:sz w:val="32"/>
          <w:szCs w:val="32"/>
        </w:rPr>
      </w:pPr>
    </w:p>
    <w:p w14:paraId="3D89517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RECORD/RUN ID:</w:t>
      </w:r>
    </w:p>
    <w:p w14:paraId="58081F9F" w14:textId="77777777" w:rsidR="001B127B" w:rsidRPr="001B127B" w:rsidRDefault="001B127B" w:rsidP="001B127B">
      <w:pPr>
        <w:rPr>
          <w:sz w:val="32"/>
          <w:szCs w:val="32"/>
        </w:rPr>
      </w:pPr>
    </w:p>
    <w:p w14:paraId="4AB1F0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2759B644" w14:textId="77777777" w:rsidR="001B127B" w:rsidRPr="001B127B" w:rsidRDefault="001B127B" w:rsidP="001B127B">
      <w:pPr>
        <w:rPr>
          <w:sz w:val="32"/>
          <w:szCs w:val="32"/>
        </w:rPr>
      </w:pPr>
    </w:p>
    <w:p w14:paraId="37B2165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SEVERITY:</w:t>
      </w:r>
    </w:p>
    <w:p w14:paraId="460FAD98" w14:textId="77777777" w:rsidR="001B127B" w:rsidRPr="001B127B" w:rsidRDefault="001B127B" w:rsidP="001B127B">
      <w:pPr>
        <w:rPr>
          <w:sz w:val="32"/>
          <w:szCs w:val="32"/>
        </w:rPr>
      </w:pPr>
    </w:p>
    <w:p w14:paraId="62837D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NOTES:</w:t>
      </w:r>
    </w:p>
    <w:p w14:paraId="69757D0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CB8E97">
          <v:rect id="_x0000_i1068" style="width:0;height:1.5pt" o:hralign="center" o:hrstd="t" o:hr="t" fillcolor="#a0a0a0" stroked="f"/>
        </w:pict>
      </w:r>
    </w:p>
    <w:p w14:paraId="5B4AE68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H — SEVERITY</w:t>
      </w:r>
    </w:p>
    <w:p w14:paraId="637A0F6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44. Create Training Severity Model</w:t>
      </w:r>
    </w:p>
    <w:p w14:paraId="5CAE884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This is an organizational example:</w:t>
      </w:r>
    </w:p>
    <w:p w14:paraId="2EAF41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S1 — Critical</w:t>
      </w:r>
    </w:p>
    <w:p w14:paraId="14706AF9" w14:textId="77777777" w:rsidR="001B127B" w:rsidRPr="001B127B" w:rsidRDefault="001B127B" w:rsidP="001B127B">
      <w:pPr>
        <w:rPr>
          <w:sz w:val="32"/>
          <w:szCs w:val="32"/>
        </w:rPr>
      </w:pPr>
    </w:p>
    <w:p w14:paraId="37C491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S2 — High</w:t>
      </w:r>
    </w:p>
    <w:p w14:paraId="0AFC605C" w14:textId="77777777" w:rsidR="001B127B" w:rsidRPr="001B127B" w:rsidRDefault="001B127B" w:rsidP="001B127B">
      <w:pPr>
        <w:rPr>
          <w:sz w:val="32"/>
          <w:szCs w:val="32"/>
        </w:rPr>
      </w:pPr>
    </w:p>
    <w:p w14:paraId="0F09605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S3 — Medium</w:t>
      </w:r>
    </w:p>
    <w:p w14:paraId="75C1EF46" w14:textId="77777777" w:rsidR="001B127B" w:rsidRPr="001B127B" w:rsidRDefault="001B127B" w:rsidP="001B127B">
      <w:pPr>
        <w:rPr>
          <w:sz w:val="32"/>
          <w:szCs w:val="32"/>
        </w:rPr>
      </w:pPr>
    </w:p>
    <w:p w14:paraId="2C05526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S4 — Low</w:t>
      </w:r>
    </w:p>
    <w:p w14:paraId="6338257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32A0C93">
          <v:rect id="_x0000_i1069" style="width:0;height:1.5pt" o:hralign="center" o:hrstd="t" o:hr="t" fillcolor="#a0a0a0" stroked="f"/>
        </w:pict>
      </w:r>
    </w:p>
    <w:p w14:paraId="7C03435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45. S1 Critical</w:t>
      </w:r>
    </w:p>
    <w:p w14:paraId="243A4D8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6BBCD2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All users cannot access production.</w:t>
      </w:r>
    </w:p>
    <w:p w14:paraId="45D48FFA" w14:textId="77777777" w:rsidR="001B127B" w:rsidRPr="001B127B" w:rsidRDefault="001B127B" w:rsidP="001B127B">
      <w:pPr>
        <w:rPr>
          <w:sz w:val="32"/>
          <w:szCs w:val="32"/>
        </w:rPr>
      </w:pPr>
    </w:p>
    <w:p w14:paraId="06A4389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Sensitive data exposed.</w:t>
      </w:r>
    </w:p>
    <w:p w14:paraId="651B0F34" w14:textId="77777777" w:rsidR="001B127B" w:rsidRPr="001B127B" w:rsidRDefault="001B127B" w:rsidP="001B127B">
      <w:pPr>
        <w:rPr>
          <w:sz w:val="32"/>
          <w:szCs w:val="32"/>
        </w:rPr>
      </w:pPr>
    </w:p>
    <w:p w14:paraId="5A2339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Payments duplicated.</w:t>
      </w:r>
    </w:p>
    <w:p w14:paraId="146B37E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Requires:</w:t>
      </w:r>
    </w:p>
    <w:p w14:paraId="704C080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Immediate response.</w:t>
      </w:r>
    </w:p>
    <w:p w14:paraId="2FDE064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F313573">
          <v:rect id="_x0000_i1070" style="width:0;height:1.5pt" o:hralign="center" o:hrstd="t" o:hr="t" fillcolor="#a0a0a0" stroked="f"/>
        </w:pict>
      </w:r>
    </w:p>
    <w:p w14:paraId="73A4DD0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46. S2 High</w:t>
      </w:r>
    </w:p>
    <w:p w14:paraId="16C0A8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Major business capability unavailable.</w:t>
      </w:r>
    </w:p>
    <w:p w14:paraId="7808E3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080EDFF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All Leave approvals failing.</w:t>
      </w:r>
    </w:p>
    <w:p w14:paraId="3DB383E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DDC52A5">
          <v:rect id="_x0000_i1071" style="width:0;height:1.5pt" o:hralign="center" o:hrstd="t" o:hr="t" fillcolor="#a0a0a0" stroked="f"/>
        </w:pict>
      </w:r>
    </w:p>
    <w:p w14:paraId="2AD878C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47. S3 Medium</w:t>
      </w:r>
    </w:p>
    <w:p w14:paraId="4D9E632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Partial functionality affected.</w:t>
      </w:r>
    </w:p>
    <w:p w14:paraId="504EA87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74A264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 filter incorrect.</w:t>
      </w:r>
    </w:p>
    <w:p w14:paraId="14EED43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85B63ED">
          <v:rect id="_x0000_i1072" style="width:0;height:1.5pt" o:hralign="center" o:hrstd="t" o:hr="t" fillcolor="#a0a0a0" stroked="f"/>
        </w:pict>
      </w:r>
    </w:p>
    <w:p w14:paraId="294FE75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48. S4 Low</w:t>
      </w:r>
    </w:p>
    <w:p w14:paraId="796BF37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Minor usability/cosmetic issue.</w:t>
      </w:r>
    </w:p>
    <w:p w14:paraId="3D68E34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7BE488D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Button alignment inconsistent.</w:t>
      </w:r>
    </w:p>
    <w:p w14:paraId="09627CB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51548B8">
          <v:rect id="_x0000_i1073" style="width:0;height:1.5pt" o:hralign="center" o:hrstd="t" o:hr="t" fillcolor="#a0a0a0" stroked="f"/>
        </w:pict>
      </w:r>
    </w:p>
    <w:p w14:paraId="225765C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49. Severity ≠ Difficulty</w:t>
      </w:r>
    </w:p>
    <w:p w14:paraId="0DE943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one-line security bug could be:</w:t>
      </w:r>
    </w:p>
    <w:p w14:paraId="48DC44D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S1.</w:t>
      </w:r>
    </w:p>
    <w:p w14:paraId="45495BE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complicated animation issue could be:</w:t>
      </w:r>
    </w:p>
    <w:p w14:paraId="2A583D9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S4.</w:t>
      </w:r>
    </w:p>
    <w:p w14:paraId="163F569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C93C1F0">
          <v:rect id="_x0000_i1074" style="width:0;height:1.5pt" o:hralign="center" o:hrstd="t" o:hr="t" fillcolor="#a0a0a0" stroked="f"/>
        </w:pict>
      </w:r>
    </w:p>
    <w:p w14:paraId="16E9DA6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I — PRIORITY</w:t>
      </w:r>
    </w:p>
    <w:p w14:paraId="246CDC2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50. Priority</w:t>
      </w:r>
    </w:p>
    <w:p w14:paraId="7F461D6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Answers:</w:t>
      </w:r>
    </w:p>
    <w:p w14:paraId="3FE3E25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When should we fix it?</w:t>
      </w:r>
    </w:p>
    <w:p w14:paraId="246E4A3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B840135">
          <v:rect id="_x0000_i1075" style="width:0;height:1.5pt" o:hralign="center" o:hrstd="t" o:hr="t" fillcolor="#a0a0a0" stroked="f"/>
        </w:pict>
      </w:r>
    </w:p>
    <w:p w14:paraId="3622056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51. Severity</w:t>
      </w:r>
    </w:p>
    <w:p w14:paraId="52374A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Answers:</w:t>
      </w:r>
    </w:p>
    <w:p w14:paraId="2E41D9D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How much impact does it have?</w:t>
      </w:r>
    </w:p>
    <w:p w14:paraId="2F4DBC2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22F331B">
          <v:rect id="_x0000_i1076" style="width:0;height:1.5pt" o:hralign="center" o:hrstd="t" o:hr="t" fillcolor="#a0a0a0" stroked="f"/>
        </w:pict>
      </w:r>
    </w:p>
    <w:p w14:paraId="5437275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52. Example</w:t>
      </w:r>
    </w:p>
    <w:p w14:paraId="62ECF6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Typo on CEO presentation screen:</w:t>
      </w:r>
    </w:p>
    <w:p w14:paraId="37C965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Severity:</w:t>
      </w:r>
    </w:p>
    <w:p w14:paraId="444F2CB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Low.</w:t>
      </w:r>
    </w:p>
    <w:p w14:paraId="2C73342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Priority:</w:t>
      </w:r>
    </w:p>
    <w:p w14:paraId="5AA4CDE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High.</w:t>
      </w:r>
    </w:p>
    <w:p w14:paraId="7F7BFBE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7C87F62">
          <v:rect id="_x0000_i1077" style="width:0;height:1.5pt" o:hralign="center" o:hrstd="t" o:hr="t" fillcolor="#a0a0a0" stroked="f"/>
        </w:pict>
      </w:r>
    </w:p>
    <w:p w14:paraId="527C60E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J — ROOT CAUSE ANALYSIS</w:t>
      </w:r>
    </w:p>
    <w:p w14:paraId="089D70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53. Root Cause Analysis</w:t>
      </w:r>
    </w:p>
    <w:p w14:paraId="1B040D7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Attempts to identify:</w:t>
      </w:r>
    </w:p>
    <w:p w14:paraId="0585AEF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The underlying cause.</w:t>
      </w:r>
    </w:p>
    <w:p w14:paraId="749591D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CB8DB9">
          <v:rect id="_x0000_i1078" style="width:0;height:1.5pt" o:hralign="center" o:hrstd="t" o:hr="t" fillcolor="#a0a0a0" stroked="f"/>
        </w:pict>
      </w:r>
    </w:p>
    <w:p w14:paraId="2909D99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54. Example</w:t>
      </w:r>
    </w:p>
    <w:p w14:paraId="79ECB3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Problem:</w:t>
      </w:r>
    </w:p>
    <w:p w14:paraId="08BC3E5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Approval Flow failed.</w:t>
      </w:r>
    </w:p>
    <w:p w14:paraId="38B02D3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Why?</w:t>
      </w:r>
    </w:p>
    <w:p w14:paraId="59C2F4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Outlook action returned 401.</w:t>
      </w:r>
    </w:p>
    <w:p w14:paraId="2719F1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Why?</w:t>
      </w:r>
    </w:p>
    <w:p w14:paraId="294A77C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 authentication expired.</w:t>
      </w:r>
    </w:p>
    <w:p w14:paraId="28E2DE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Why?</w:t>
      </w:r>
    </w:p>
    <w:p w14:paraId="226F2AC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Production Flow depended on a former employee's personal connection.</w:t>
      </w:r>
    </w:p>
    <w:p w14:paraId="1DC8783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Root cause:</w:t>
      </w:r>
    </w:p>
    <w:p w14:paraId="2EB7EB9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Poor production connection ownership architecture.</w:t>
      </w:r>
    </w:p>
    <w:p w14:paraId="60D58FA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908B1BE">
          <v:rect id="_x0000_i1079" style="width:0;height:1.5pt" o:hralign="center" o:hrstd="t" o:hr="t" fillcolor="#a0a0a0" stroked="f"/>
        </w:pict>
      </w:r>
    </w:p>
    <w:p w14:paraId="7BF553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K — FIVE WHYS</w:t>
      </w:r>
    </w:p>
    <w:p w14:paraId="0D8237A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55. Example</w:t>
      </w:r>
    </w:p>
    <w:p w14:paraId="579E03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 did Approval fail?</w:t>
      </w:r>
    </w:p>
    <w:p w14:paraId="640556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Because Outlook connection failed.</w:t>
      </w:r>
    </w:p>
    <w:p w14:paraId="3BCD691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D97C76D">
          <v:rect id="_x0000_i1080" style="width:0;height:1.5pt" o:hralign="center" o:hrstd="t" o:hr="t" fillcolor="#a0a0a0" stroked="f"/>
        </w:pict>
      </w:r>
    </w:p>
    <w:p w14:paraId="5246A23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56. Why?</w:t>
      </w:r>
    </w:p>
    <w:p w14:paraId="7ACA6E5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Credentials were invalid.</w:t>
      </w:r>
    </w:p>
    <w:p w14:paraId="42F8400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CA85AE">
          <v:rect id="_x0000_i1081" style="width:0;height:1.5pt" o:hralign="center" o:hrstd="t" o:hr="t" fillcolor="#a0a0a0" stroked="f"/>
        </w:pict>
      </w:r>
    </w:p>
    <w:p w14:paraId="48BCEB0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57. Why?</w:t>
      </w:r>
    </w:p>
    <w:p w14:paraId="1291B5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Owner account was disabled.</w:t>
      </w:r>
    </w:p>
    <w:p w14:paraId="7AF4706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E7718F6">
          <v:rect id="_x0000_i1082" style="width:0;height:1.5pt" o:hralign="center" o:hrstd="t" o:hr="t" fillcolor="#a0a0a0" stroked="f"/>
        </w:pict>
      </w:r>
    </w:p>
    <w:p w14:paraId="0E896AE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58. Why?</w:t>
      </w:r>
    </w:p>
    <w:p w14:paraId="48D7C67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used employee's personal account.</w:t>
      </w:r>
    </w:p>
    <w:p w14:paraId="18E577D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A056A69">
          <v:rect id="_x0000_i1083" style="width:0;height:1.5pt" o:hralign="center" o:hrstd="t" o:hr="t" fillcolor="#a0a0a0" stroked="f"/>
        </w:pict>
      </w:r>
    </w:p>
    <w:p w14:paraId="3632ED7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59. Why?</w:t>
      </w:r>
    </w:p>
    <w:p w14:paraId="5ACD965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production connection ownership standard existed.</w:t>
      </w:r>
    </w:p>
    <w:p w14:paraId="1C0DA82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CD01E34">
          <v:rect id="_x0000_i1084" style="width:0;height:1.5pt" o:hralign="center" o:hrstd="t" o:hr="t" fillcolor="#a0a0a0" stroked="f"/>
        </w:pict>
      </w:r>
    </w:p>
    <w:p w14:paraId="52F9AA0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60. Root Cause</w:t>
      </w:r>
    </w:p>
    <w:p w14:paraId="4EFBB22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Governance/ALM design.</w:t>
      </w:r>
    </w:p>
    <w:p w14:paraId="28EEF23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 simply:</w:t>
      </w:r>
    </w:p>
    <w:p w14:paraId="71CFE71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Broken email action.</w:t>
      </w:r>
    </w:p>
    <w:p w14:paraId="4FE19B3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23857C">
          <v:rect id="_x0000_i1085" style="width:0;height:1.5pt" o:hralign="center" o:hrstd="t" o:hr="t" fillcolor="#a0a0a0" stroked="f"/>
        </w:pict>
      </w:r>
    </w:p>
    <w:p w14:paraId="1D0CBE5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L — CANVAS APP TROUBLESHOOTING</w:t>
      </w:r>
    </w:p>
    <w:p w14:paraId="0CEEC0E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61. Start With</w:t>
      </w:r>
    </w:p>
    <w:p w14:paraId="3E6B720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 Checker.</w:t>
      </w:r>
    </w:p>
    <w:p w14:paraId="3B033A8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C4C2A8">
          <v:rect id="_x0000_i1086" style="width:0;height:1.5pt" o:hralign="center" o:hrstd="t" o:hr="t" fillcolor="#a0a0a0" stroked="f"/>
        </w:pict>
      </w:r>
    </w:p>
    <w:p w14:paraId="05E95D2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62. App Checker</w:t>
      </w:r>
    </w:p>
    <w:p w14:paraId="64A6A02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 identify issues involving:</w:t>
      </w:r>
    </w:p>
    <w:p w14:paraId="675A67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Formula errors</w:t>
      </w:r>
    </w:p>
    <w:p w14:paraId="123460D2" w14:textId="77777777" w:rsidR="001B127B" w:rsidRPr="001B127B" w:rsidRDefault="001B127B" w:rsidP="001B127B">
      <w:pPr>
        <w:rPr>
          <w:sz w:val="32"/>
          <w:szCs w:val="32"/>
        </w:rPr>
      </w:pPr>
    </w:p>
    <w:p w14:paraId="7E7312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Warnings</w:t>
      </w:r>
    </w:p>
    <w:p w14:paraId="1F94247F" w14:textId="77777777" w:rsidR="001B127B" w:rsidRPr="001B127B" w:rsidRDefault="001B127B" w:rsidP="001B127B">
      <w:pPr>
        <w:rPr>
          <w:sz w:val="32"/>
          <w:szCs w:val="32"/>
        </w:rPr>
      </w:pPr>
    </w:p>
    <w:p w14:paraId="1148E4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Performance-related patterns</w:t>
      </w:r>
    </w:p>
    <w:p w14:paraId="346AE804" w14:textId="77777777" w:rsidR="001B127B" w:rsidRPr="001B127B" w:rsidRDefault="001B127B" w:rsidP="001B127B">
      <w:pPr>
        <w:rPr>
          <w:sz w:val="32"/>
          <w:szCs w:val="32"/>
        </w:rPr>
      </w:pPr>
    </w:p>
    <w:p w14:paraId="0453A1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Accessibility concerns</w:t>
      </w:r>
    </w:p>
    <w:p w14:paraId="177969A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F6C945B">
          <v:rect id="_x0000_i1087" style="width:0;height:1.5pt" o:hralign="center" o:hrstd="t" o:hr="t" fillcolor="#a0a0a0" stroked="f"/>
        </w:pict>
      </w:r>
    </w:p>
    <w:p w14:paraId="27D62AB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63. Open</w:t>
      </w:r>
    </w:p>
    <w:p w14:paraId="5E31978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Apps Studio.</w:t>
      </w:r>
    </w:p>
    <w:p w14:paraId="2F8F093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Select:</w:t>
      </w:r>
    </w:p>
    <w:p w14:paraId="1D61171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App Checker.</w:t>
      </w:r>
    </w:p>
    <w:p w14:paraId="30BE8E5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3841B0F">
          <v:rect id="_x0000_i1088" style="width:0;height:1.5pt" o:hralign="center" o:hrstd="t" o:hr="t" fillcolor="#a0a0a0" stroked="f"/>
        </w:pict>
      </w:r>
    </w:p>
    <w:p w14:paraId="19685F8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64. First Rule</w:t>
      </w:r>
    </w:p>
    <w:p w14:paraId="54266E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 not ignore:</w:t>
      </w:r>
    </w:p>
    <w:p w14:paraId="617A579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Red formula errors.</w:t>
      </w:r>
    </w:p>
    <w:p w14:paraId="2D7FC98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E0EEA8A">
          <v:rect id="_x0000_i1089" style="width:0;height:1.5pt" o:hralign="center" o:hrstd="t" o:hr="t" fillcolor="#a0a0a0" stroked="f"/>
        </w:pict>
      </w:r>
    </w:p>
    <w:p w14:paraId="1A62E8F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65. Example</w:t>
      </w:r>
    </w:p>
    <w:p w14:paraId="5F8FB93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Navigate(scrHome,</w:t>
      </w:r>
    </w:p>
    <w:p w14:paraId="27C19E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Missing:</w:t>
      </w:r>
    </w:p>
    <w:p w14:paraId="49F2B8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)</w:t>
      </w:r>
    </w:p>
    <w:p w14:paraId="7FA102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Checker identifies:</w:t>
      </w:r>
    </w:p>
    <w:p w14:paraId="5EE039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Formula error.</w:t>
      </w:r>
    </w:p>
    <w:p w14:paraId="5B040A8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D486CAC">
          <v:rect id="_x0000_i1090" style="width:0;height:1.5pt" o:hralign="center" o:hrstd="t" o:hr="t" fillcolor="#a0a0a0" stroked="f"/>
        </w:pict>
      </w:r>
    </w:p>
    <w:p w14:paraId="4514D40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M — ACCESSIBILITY CHECKER</w:t>
      </w:r>
    </w:p>
    <w:p w14:paraId="4B16FB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66. Within App Checker</w:t>
      </w:r>
    </w:p>
    <w:p w14:paraId="4BB9E5C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Open:</w:t>
      </w:r>
    </w:p>
    <w:p w14:paraId="35B13CE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Accessibility.</w:t>
      </w:r>
    </w:p>
    <w:p w14:paraId="6B79CDB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E7DF9B3">
          <v:rect id="_x0000_i1091" style="width:0;height:1.5pt" o:hralign="center" o:hrstd="t" o:hr="t" fillcolor="#a0a0a0" stroked="f"/>
        </w:pict>
      </w:r>
    </w:p>
    <w:p w14:paraId="3AD6E6D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67. Review</w:t>
      </w:r>
    </w:p>
    <w:p w14:paraId="616280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Examples:</w:t>
      </w:r>
    </w:p>
    <w:p w14:paraId="1AE78E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Missing AccessibleLabel</w:t>
      </w:r>
    </w:p>
    <w:p w14:paraId="406211CE" w14:textId="77777777" w:rsidR="001B127B" w:rsidRPr="001B127B" w:rsidRDefault="001B127B" w:rsidP="001B127B">
      <w:pPr>
        <w:rPr>
          <w:sz w:val="32"/>
          <w:szCs w:val="32"/>
        </w:rPr>
      </w:pPr>
    </w:p>
    <w:p w14:paraId="0D51D6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Screen names</w:t>
      </w:r>
    </w:p>
    <w:p w14:paraId="1791EA4B" w14:textId="77777777" w:rsidR="001B127B" w:rsidRPr="001B127B" w:rsidRDefault="001B127B" w:rsidP="001B127B">
      <w:pPr>
        <w:rPr>
          <w:sz w:val="32"/>
          <w:szCs w:val="32"/>
        </w:rPr>
      </w:pPr>
    </w:p>
    <w:p w14:paraId="53D5FB5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Keyboard concerns</w:t>
      </w:r>
    </w:p>
    <w:p w14:paraId="53180601" w14:textId="77777777" w:rsidR="001B127B" w:rsidRPr="001B127B" w:rsidRDefault="001B127B" w:rsidP="001B127B">
      <w:pPr>
        <w:rPr>
          <w:sz w:val="32"/>
          <w:szCs w:val="32"/>
        </w:rPr>
      </w:pPr>
    </w:p>
    <w:p w14:paraId="5BAB46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State indication</w:t>
      </w:r>
    </w:p>
    <w:p w14:paraId="54BE8888" w14:textId="77777777" w:rsidR="001B127B" w:rsidRPr="001B127B" w:rsidRDefault="001B127B" w:rsidP="001B127B">
      <w:pPr>
        <w:rPr>
          <w:sz w:val="32"/>
          <w:szCs w:val="32"/>
        </w:rPr>
      </w:pPr>
    </w:p>
    <w:p w14:paraId="2C88A6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Multimedia behavior</w:t>
      </w:r>
    </w:p>
    <w:p w14:paraId="115B948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1E0FB35">
          <v:rect id="_x0000_i1092" style="width:0;height:1.5pt" o:hralign="center" o:hrstd="t" o:hr="t" fillcolor="#a0a0a0" stroked="f"/>
        </w:pict>
      </w:r>
    </w:p>
    <w:p w14:paraId="015D5E1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68. Severity</w:t>
      </w:r>
    </w:p>
    <w:p w14:paraId="75EEDB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Accessibility findings can include:</w:t>
      </w:r>
    </w:p>
    <w:p w14:paraId="6770BD8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Errors</w:t>
      </w:r>
    </w:p>
    <w:p w14:paraId="6B239737" w14:textId="77777777" w:rsidR="001B127B" w:rsidRPr="001B127B" w:rsidRDefault="001B127B" w:rsidP="001B127B">
      <w:pPr>
        <w:rPr>
          <w:sz w:val="32"/>
          <w:szCs w:val="32"/>
        </w:rPr>
      </w:pPr>
    </w:p>
    <w:p w14:paraId="4F6D1B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Warnings</w:t>
      </w:r>
    </w:p>
    <w:p w14:paraId="27C50DE3" w14:textId="77777777" w:rsidR="001B127B" w:rsidRPr="001B127B" w:rsidRDefault="001B127B" w:rsidP="001B127B">
      <w:pPr>
        <w:rPr>
          <w:sz w:val="32"/>
          <w:szCs w:val="32"/>
        </w:rPr>
      </w:pPr>
    </w:p>
    <w:p w14:paraId="4DB2982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Tips</w:t>
      </w:r>
    </w:p>
    <w:p w14:paraId="5782FB9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11D60D">
          <v:rect id="_x0000_i1093" style="width:0;height:1.5pt" o:hralign="center" o:hrstd="t" o:hr="t" fillcolor="#a0a0a0" stroked="f"/>
        </w:pict>
      </w:r>
    </w:p>
    <w:p w14:paraId="56FA7B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69. Example</w:t>
      </w:r>
    </w:p>
    <w:p w14:paraId="627092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Clickable icon:</w:t>
      </w:r>
    </w:p>
    <w:p w14:paraId="13AB78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icoDelete</w:t>
      </w:r>
    </w:p>
    <w:p w14:paraId="343830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AccessibleLabel:</w:t>
      </w:r>
    </w:p>
    <w:p w14:paraId="6A9D708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Blank.</w:t>
      </w:r>
    </w:p>
    <w:p w14:paraId="34F416F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4D9A98">
          <v:rect id="_x0000_i1094" style="width:0;height:1.5pt" o:hralign="center" o:hrstd="t" o:hr="t" fillcolor="#a0a0a0" stroked="f"/>
        </w:pict>
      </w:r>
    </w:p>
    <w:p w14:paraId="13219C4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70. Fix</w:t>
      </w:r>
    </w:p>
    <w:p w14:paraId="0B744EF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"Delete Leave Request"</w:t>
      </w:r>
    </w:p>
    <w:p w14:paraId="080736E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30AC62">
          <v:rect id="_x0000_i1095" style="width:0;height:1.5pt" o:hralign="center" o:hrstd="t" o:hr="t" fillcolor="#a0a0a0" stroked="f"/>
        </w:pict>
      </w:r>
    </w:p>
    <w:p w14:paraId="17D1DA1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N — FORMULA TROUBLESHOOTING</w:t>
      </w:r>
    </w:p>
    <w:p w14:paraId="68A96C1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71. Example</w:t>
      </w:r>
    </w:p>
    <w:p w14:paraId="46A49B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Button:</w:t>
      </w:r>
    </w:p>
    <w:p w14:paraId="33E3D6F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Patch(</w:t>
      </w:r>
    </w:p>
    <w:p w14:paraId="46BB765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'Leave Requests',</w:t>
      </w:r>
    </w:p>
    <w:p w14:paraId="20B8881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varSelectedRequest,</w:t>
      </w:r>
    </w:p>
    <w:p w14:paraId="62494D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{</w:t>
      </w:r>
    </w:p>
    <w:p w14:paraId="312525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Status: "Cancelled"</w:t>
      </w:r>
    </w:p>
    <w:p w14:paraId="791D9C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}</w:t>
      </w:r>
    </w:p>
    <w:p w14:paraId="000459F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)</w:t>
      </w:r>
    </w:p>
    <w:p w14:paraId="41FC9CA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Potential issue:</w:t>
      </w:r>
    </w:p>
    <w:p w14:paraId="1313259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Status is Dataverse Choice.</w:t>
      </w:r>
    </w:p>
    <w:p w14:paraId="6095CE8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C520C68">
          <v:rect id="_x0000_i1096" style="width:0;height:1.5pt" o:hralign="center" o:hrstd="t" o:hr="t" fillcolor="#a0a0a0" stroked="f"/>
        </w:pict>
      </w:r>
    </w:p>
    <w:p w14:paraId="6E21AFA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72. Correct Pattern</w:t>
      </w:r>
    </w:p>
    <w:p w14:paraId="1D5C1E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 actual Choice value from:</w:t>
      </w:r>
    </w:p>
    <w:p w14:paraId="71FE073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IntelliSense.</w:t>
      </w:r>
    </w:p>
    <w:p w14:paraId="3967167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B2E5B3">
          <v:rect id="_x0000_i1097" style="width:0;height:1.5pt" o:hralign="center" o:hrstd="t" o:hr="t" fillcolor="#a0a0a0" stroked="f"/>
        </w:pict>
      </w:r>
    </w:p>
    <w:p w14:paraId="42D6365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73. Why?</w:t>
      </w:r>
    </w:p>
    <w:p w14:paraId="2EEF70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text string isn't always equivalent to:</w:t>
      </w:r>
    </w:p>
    <w:p w14:paraId="32B381B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A Dataverse Choice value.</w:t>
      </w:r>
    </w:p>
    <w:p w14:paraId="2B83A06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422B781">
          <v:rect id="_x0000_i1098" style="width:0;height:1.5pt" o:hralign="center" o:hrstd="t" o:hr="t" fillcolor="#a0a0a0" stroked="f"/>
        </w:pict>
      </w:r>
    </w:p>
    <w:p w14:paraId="73AE146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O — POWER FX ERRORS</w:t>
      </w:r>
    </w:p>
    <w:p w14:paraId="785133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74. Formula-Level Error Handling</w:t>
      </w:r>
    </w:p>
    <w:p w14:paraId="5E28AA1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Modern Power Apps supports:</w:t>
      </w:r>
    </w:p>
    <w:p w14:paraId="591328D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IfError</w:t>
      </w:r>
    </w:p>
    <w:p w14:paraId="4F11FE05" w14:textId="77777777" w:rsidR="001B127B" w:rsidRPr="001B127B" w:rsidRDefault="001B127B" w:rsidP="001B127B">
      <w:pPr>
        <w:rPr>
          <w:sz w:val="32"/>
          <w:szCs w:val="32"/>
        </w:rPr>
      </w:pPr>
    </w:p>
    <w:p w14:paraId="004AD7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IsError</w:t>
      </w:r>
    </w:p>
    <w:p w14:paraId="52424F69" w14:textId="77777777" w:rsidR="001B127B" w:rsidRPr="001B127B" w:rsidRDefault="001B127B" w:rsidP="001B127B">
      <w:pPr>
        <w:rPr>
          <w:sz w:val="32"/>
          <w:szCs w:val="32"/>
        </w:rPr>
      </w:pPr>
    </w:p>
    <w:p w14:paraId="54ED57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</w:t>
      </w:r>
    </w:p>
    <w:p w14:paraId="303DB2C7" w14:textId="77777777" w:rsidR="001B127B" w:rsidRPr="001B127B" w:rsidRDefault="001B127B" w:rsidP="001B127B">
      <w:pPr>
        <w:rPr>
          <w:sz w:val="32"/>
          <w:szCs w:val="32"/>
        </w:rPr>
      </w:pPr>
    </w:p>
    <w:p w14:paraId="4A0038E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IsBlankOrError</w:t>
      </w:r>
    </w:p>
    <w:p w14:paraId="05941A7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 formula error management.</w:t>
      </w:r>
    </w:p>
    <w:p w14:paraId="1DC7F63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2E6A18A">
          <v:rect id="_x0000_i1099" style="width:0;height:1.5pt" o:hralign="center" o:hrstd="t" o:hr="t" fillcolor="#a0a0a0" stroked="f"/>
        </w:pict>
      </w:r>
    </w:p>
    <w:p w14:paraId="1B3D4B3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75. Example</w:t>
      </w:r>
    </w:p>
    <w:p w14:paraId="197A34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IfError(</w:t>
      </w:r>
    </w:p>
    <w:p w14:paraId="003EBC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Patch(</w:t>
      </w:r>
    </w:p>
    <w:p w14:paraId="01E4555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'Support Tickets',</w:t>
      </w:r>
    </w:p>
    <w:p w14:paraId="2FAA4C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Defaults('Support Tickets'),</w:t>
      </w:r>
    </w:p>
    <w:p w14:paraId="333999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{</w:t>
      </w:r>
    </w:p>
    <w:p w14:paraId="43B0860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Subject: txtSubject.Text</w:t>
      </w:r>
    </w:p>
    <w:p w14:paraId="6613CD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}</w:t>
      </w:r>
    </w:p>
    <w:p w14:paraId="20CCB8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 xml:space="preserve">    ),</w:t>
      </w:r>
    </w:p>
    <w:p w14:paraId="68C649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Notify(</w:t>
      </w:r>
    </w:p>
    <w:p w14:paraId="19F88E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"The ticket could not be created.",</w:t>
      </w:r>
    </w:p>
    <w:p w14:paraId="6F888CF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NotificationType.Error</w:t>
      </w:r>
    </w:p>
    <w:p w14:paraId="6496168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),</w:t>
      </w:r>
    </w:p>
    <w:p w14:paraId="6CEA6D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Notify(</w:t>
      </w:r>
    </w:p>
    <w:p w14:paraId="787557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"Ticket created.",</w:t>
      </w:r>
    </w:p>
    <w:p w14:paraId="48A3EB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NotificationType.Success</w:t>
      </w:r>
    </w:p>
    <w:p w14:paraId="539D2A1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)</w:t>
      </w:r>
    </w:p>
    <w:p w14:paraId="4F65CC1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)</w:t>
      </w:r>
    </w:p>
    <w:p w14:paraId="0F54611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4CFDE28">
          <v:rect id="_x0000_i1100" style="width:0;height:1.5pt" o:hralign="center" o:hrstd="t" o:hr="t" fillcolor="#a0a0a0" stroked="f"/>
        </w:pict>
      </w:r>
    </w:p>
    <w:p w14:paraId="331E2A3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76. Why?</w:t>
      </w:r>
    </w:p>
    <w:p w14:paraId="27465EE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Without error handling:</w:t>
      </w:r>
    </w:p>
    <w:p w14:paraId="51B416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may see:</w:t>
      </w:r>
    </w:p>
    <w:p w14:paraId="04C33D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Confusing or no feedback.</w:t>
      </w:r>
    </w:p>
    <w:p w14:paraId="51145A7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58A9920">
          <v:rect id="_x0000_i1101" style="width:0;height:1.5pt" o:hralign="center" o:hrstd="t" o:hr="t" fillcolor="#a0a0a0" stroked="f"/>
        </w:pict>
      </w:r>
    </w:p>
    <w:p w14:paraId="14E0563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P — ERRORS FUNCTION</w:t>
      </w:r>
    </w:p>
    <w:p w14:paraId="7D591A0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77. After Data-Source Operation</w:t>
      </w:r>
    </w:p>
    <w:p w14:paraId="5E49784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Fx can use:</w:t>
      </w:r>
    </w:p>
    <w:p w14:paraId="4397487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Errors()</w:t>
      </w:r>
    </w:p>
    <w:p w14:paraId="1DC45B9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 inspect errors returned by a data source.</w:t>
      </w:r>
    </w:p>
    <w:p w14:paraId="10FB9A7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211D05">
          <v:rect id="_x0000_i1102" style="width:0;height:1.5pt" o:hralign="center" o:hrstd="t" o:hr="t" fillcolor="#a0a0a0" stroked="f"/>
        </w:pict>
      </w:r>
    </w:p>
    <w:p w14:paraId="1F606C9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78. Example Concept</w:t>
      </w:r>
    </w:p>
    <w:p w14:paraId="5132B5A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Errors(</w:t>
      </w:r>
    </w:p>
    <w:p w14:paraId="216F5E2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'Leave Requests',</w:t>
      </w:r>
    </w:p>
    <w:p w14:paraId="487B9E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varSelectedRequest</w:t>
      </w:r>
    </w:p>
    <w:p w14:paraId="496F7A3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)</w:t>
      </w:r>
    </w:p>
    <w:p w14:paraId="54B14CD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630BBA">
          <v:rect id="_x0000_i1103" style="width:0;height:1.5pt" o:hralign="center" o:hrstd="t" o:hr="t" fillcolor="#a0a0a0" stroked="f"/>
        </w:pict>
      </w:r>
    </w:p>
    <w:p w14:paraId="30DE27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79. Useful</w:t>
      </w:r>
    </w:p>
    <w:p w14:paraId="558EFD7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 diagnosing:</w:t>
      </w:r>
    </w:p>
    <w:p w14:paraId="699EA31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Validation</w:t>
      </w:r>
    </w:p>
    <w:p w14:paraId="05E34934" w14:textId="77777777" w:rsidR="001B127B" w:rsidRPr="001B127B" w:rsidRDefault="001B127B" w:rsidP="001B127B">
      <w:pPr>
        <w:rPr>
          <w:sz w:val="32"/>
          <w:szCs w:val="32"/>
        </w:rPr>
      </w:pPr>
    </w:p>
    <w:p w14:paraId="7B7C0AE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Conflict</w:t>
      </w:r>
    </w:p>
    <w:p w14:paraId="60BC51C2" w14:textId="77777777" w:rsidR="001B127B" w:rsidRPr="001B127B" w:rsidRDefault="001B127B" w:rsidP="001B127B">
      <w:pPr>
        <w:rPr>
          <w:sz w:val="32"/>
          <w:szCs w:val="32"/>
        </w:rPr>
      </w:pPr>
    </w:p>
    <w:p w14:paraId="33995EB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Permission</w:t>
      </w:r>
    </w:p>
    <w:p w14:paraId="1DD340CA" w14:textId="77777777" w:rsidR="001B127B" w:rsidRPr="001B127B" w:rsidRDefault="001B127B" w:rsidP="001B127B">
      <w:pPr>
        <w:rPr>
          <w:sz w:val="32"/>
          <w:szCs w:val="32"/>
        </w:rPr>
      </w:pPr>
    </w:p>
    <w:p w14:paraId="4C69429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Data-source errors</w:t>
      </w:r>
    </w:p>
    <w:p w14:paraId="7D2CD0C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8C5C047">
          <v:rect id="_x0000_i1104" style="width:0;height:1.5pt" o:hralign="center" o:hrstd="t" o:hr="t" fillcolor="#a0a0a0" stroked="f"/>
        </w:pict>
      </w:r>
    </w:p>
    <w:p w14:paraId="3B52636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Q — BLANK VS ERROR</w:t>
      </w:r>
    </w:p>
    <w:p w14:paraId="62BBF25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80. Important</w:t>
      </w:r>
    </w:p>
    <w:p w14:paraId="5F4C7C2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Blank can mean:</w:t>
      </w:r>
    </w:p>
    <w:p w14:paraId="14438C6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 value.</w:t>
      </w:r>
    </w:p>
    <w:p w14:paraId="7E6E3A0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 can mean:</w:t>
      </w:r>
    </w:p>
    <w:p w14:paraId="65B462D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Operation failed.</w:t>
      </w:r>
    </w:p>
    <w:p w14:paraId="54401B7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56E43C8">
          <v:rect id="_x0000_i1105" style="width:0;height:1.5pt" o:hralign="center" o:hrstd="t" o:hr="t" fillcolor="#a0a0a0" stroked="f"/>
        </w:pict>
      </w:r>
    </w:p>
    <w:p w14:paraId="3A6B2DE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81. Don't Convert Every Error To Blank</w:t>
      </w:r>
    </w:p>
    <w:p w14:paraId="3CCDBAA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Then troubleshoot:</w:t>
      </w:r>
    </w:p>
    <w:p w14:paraId="3B7FA06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Invisible failures.</w:t>
      </w:r>
    </w:p>
    <w:p w14:paraId="2A390DD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22AF6EA">
          <v:rect id="_x0000_i1106" style="width:0;height:1.5pt" o:hralign="center" o:hrstd="t" o:hr="t" fillcolor="#a0a0a0" stroked="f"/>
        </w:pict>
      </w:r>
    </w:p>
    <w:p w14:paraId="69D4F86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R — LIVE MONITOR</w:t>
      </w:r>
    </w:p>
    <w:p w14:paraId="2A4B491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82. When App Checker Isn't Enough</w:t>
      </w:r>
    </w:p>
    <w:p w14:paraId="253FA28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154A6D6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Live Monitor.</w:t>
      </w:r>
    </w:p>
    <w:p w14:paraId="6354053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54F761A">
          <v:rect id="_x0000_i1107" style="width:0;height:1.5pt" o:hralign="center" o:hrstd="t" o:hr="t" fillcolor="#a0a0a0" stroked="f"/>
        </w:pict>
      </w:r>
    </w:p>
    <w:p w14:paraId="295A334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83. Live Monitor</w:t>
      </w:r>
    </w:p>
    <w:p w14:paraId="046D17A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Shows real-time activity such as:</w:t>
      </w:r>
    </w:p>
    <w:p w14:paraId="683085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Network calls</w:t>
      </w:r>
    </w:p>
    <w:p w14:paraId="288175E7" w14:textId="77777777" w:rsidR="001B127B" w:rsidRPr="001B127B" w:rsidRDefault="001B127B" w:rsidP="001B127B">
      <w:pPr>
        <w:rPr>
          <w:sz w:val="32"/>
          <w:szCs w:val="32"/>
        </w:rPr>
      </w:pPr>
    </w:p>
    <w:p w14:paraId="0994F1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operations</w:t>
      </w:r>
    </w:p>
    <w:p w14:paraId="31FE48D3" w14:textId="77777777" w:rsidR="001B127B" w:rsidRPr="001B127B" w:rsidRDefault="001B127B" w:rsidP="001B127B">
      <w:pPr>
        <w:rPr>
          <w:sz w:val="32"/>
          <w:szCs w:val="32"/>
        </w:rPr>
      </w:pPr>
    </w:p>
    <w:p w14:paraId="033C8D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Control events</w:t>
      </w:r>
    </w:p>
    <w:p w14:paraId="451CF385" w14:textId="77777777" w:rsidR="001B127B" w:rsidRPr="001B127B" w:rsidRDefault="001B127B" w:rsidP="001B127B">
      <w:pPr>
        <w:rPr>
          <w:sz w:val="32"/>
          <w:szCs w:val="32"/>
        </w:rPr>
      </w:pPr>
    </w:p>
    <w:p w14:paraId="02B700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Errors</w:t>
      </w:r>
    </w:p>
    <w:p w14:paraId="41AB32C7" w14:textId="77777777" w:rsidR="001B127B" w:rsidRPr="001B127B" w:rsidRDefault="001B127B" w:rsidP="001B127B">
      <w:pPr>
        <w:rPr>
          <w:sz w:val="32"/>
          <w:szCs w:val="32"/>
        </w:rPr>
      </w:pPr>
    </w:p>
    <w:p w14:paraId="5FC7DC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Timing</w:t>
      </w:r>
    </w:p>
    <w:p w14:paraId="115D544C" w14:textId="77777777" w:rsidR="001B127B" w:rsidRPr="001B127B" w:rsidRDefault="001B127B" w:rsidP="001B127B">
      <w:pPr>
        <w:rPr>
          <w:sz w:val="32"/>
          <w:szCs w:val="32"/>
        </w:rPr>
      </w:pPr>
    </w:p>
    <w:p w14:paraId="447794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Delegation information</w:t>
      </w:r>
    </w:p>
    <w:p w14:paraId="3A93F78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during Canvas App execution.</w:t>
      </w:r>
    </w:p>
    <w:p w14:paraId="598BD05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72B078">
          <v:rect id="_x0000_i1108" style="width:0;height:1.5pt" o:hralign="center" o:hrstd="t" o:hr="t" fillcolor="#a0a0a0" stroked="f"/>
        </w:pict>
      </w:r>
    </w:p>
    <w:p w14:paraId="63C421F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84. It Can Be Used With</w:t>
      </w:r>
    </w:p>
    <w:p w14:paraId="76591AA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Studio</w:t>
      </w:r>
    </w:p>
    <w:p w14:paraId="5360BC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 supported:</w:t>
      </w:r>
    </w:p>
    <w:p w14:paraId="4122009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Published Canvas Apps.</w:t>
      </w:r>
    </w:p>
    <w:p w14:paraId="507CB26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E8AA29">
          <v:rect id="_x0000_i1109" style="width:0;height:1.5pt" o:hralign="center" o:hrstd="t" o:hr="t" fillcolor="#a0a0a0" stroked="f"/>
        </w:pict>
      </w:r>
    </w:p>
    <w:p w14:paraId="5AD54A0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85. Example</w:t>
      </w:r>
    </w:p>
    <w:p w14:paraId="4385A6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clicks:</w:t>
      </w:r>
    </w:p>
    <w:p w14:paraId="7960431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Submit.</w:t>
      </w:r>
    </w:p>
    <w:p w14:paraId="7CFA56B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Monitor shows:</w:t>
      </w:r>
    </w:p>
    <w:p w14:paraId="2ADCAB0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createRow</w:t>
      </w:r>
    </w:p>
    <w:p w14:paraId="6E9A06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403</w:t>
      </w:r>
    </w:p>
    <w:p w14:paraId="25FB503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D4B411">
          <v:rect id="_x0000_i1110" style="width:0;height:1.5pt" o:hralign="center" o:hrstd="t" o:hr="t" fillcolor="#a0a0a0" stroked="f"/>
        </w:pict>
      </w:r>
    </w:p>
    <w:p w14:paraId="3540BF3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86. This immediately suggests</w:t>
      </w:r>
    </w:p>
    <w:p w14:paraId="0FF4A98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Authorization problem.</w:t>
      </w:r>
    </w:p>
    <w:p w14:paraId="38176B6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10CF3D3">
          <v:rect id="_x0000_i1111" style="width:0;height:1.5pt" o:hralign="center" o:hrstd="t" o:hr="t" fillcolor="#a0a0a0" stroked="f"/>
        </w:pict>
      </w:r>
    </w:p>
    <w:p w14:paraId="757FB7A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S — MONITOR WORKFLOW</w:t>
      </w:r>
    </w:p>
    <w:p w14:paraId="3FB4E00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87. Open</w:t>
      </w:r>
    </w:p>
    <w:p w14:paraId="190331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Live Monitor.</w:t>
      </w:r>
    </w:p>
    <w:p w14:paraId="2A7F940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8F2C50A">
          <v:rect id="_x0000_i1112" style="width:0;height:1.5pt" o:hralign="center" o:hrstd="t" o:hr="t" fillcolor="#a0a0a0" stroked="f"/>
        </w:pict>
      </w:r>
    </w:p>
    <w:p w14:paraId="7B5DB0D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88. Clear existing events.</w:t>
      </w:r>
    </w:p>
    <w:p w14:paraId="545731E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7DCCE1">
          <v:rect id="_x0000_i1113" style="width:0;height:1.5pt" o:hralign="center" o:hrstd="t" o:hr="t" fillcolor="#a0a0a0" stroked="f"/>
        </w:pict>
      </w:r>
    </w:p>
    <w:p w14:paraId="302345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89. Reproduce exactly one issue.</w:t>
      </w:r>
    </w:p>
    <w:p w14:paraId="543DDC4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92988B6">
          <v:rect id="_x0000_i1114" style="width:0;height:1.5pt" o:hralign="center" o:hrstd="t" o:hr="t" fillcolor="#a0a0a0" stroked="f"/>
        </w:pict>
      </w:r>
    </w:p>
    <w:p w14:paraId="64395B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90. Filter</w:t>
      </w:r>
    </w:p>
    <w:p w14:paraId="07895B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For:</w:t>
      </w:r>
    </w:p>
    <w:p w14:paraId="3B7FC9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Errors</w:t>
      </w:r>
    </w:p>
    <w:p w14:paraId="30610B83" w14:textId="77777777" w:rsidR="001B127B" w:rsidRPr="001B127B" w:rsidRDefault="001B127B" w:rsidP="001B127B">
      <w:pPr>
        <w:rPr>
          <w:sz w:val="32"/>
          <w:szCs w:val="32"/>
        </w:rPr>
      </w:pPr>
    </w:p>
    <w:p w14:paraId="160371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Warnings</w:t>
      </w:r>
    </w:p>
    <w:p w14:paraId="1D1DEF6A" w14:textId="77777777" w:rsidR="001B127B" w:rsidRPr="001B127B" w:rsidRDefault="001B127B" w:rsidP="001B127B">
      <w:pPr>
        <w:rPr>
          <w:sz w:val="32"/>
          <w:szCs w:val="32"/>
        </w:rPr>
      </w:pPr>
    </w:p>
    <w:p w14:paraId="20766C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Network</w:t>
      </w:r>
    </w:p>
    <w:p w14:paraId="7A305702" w14:textId="77777777" w:rsidR="001B127B" w:rsidRPr="001B127B" w:rsidRDefault="001B127B" w:rsidP="001B127B">
      <w:pPr>
        <w:rPr>
          <w:sz w:val="32"/>
          <w:szCs w:val="32"/>
        </w:rPr>
      </w:pPr>
    </w:p>
    <w:p w14:paraId="2B86E17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operations</w:t>
      </w:r>
    </w:p>
    <w:p w14:paraId="7085325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96E9810">
          <v:rect id="_x0000_i1115" style="width:0;height:1.5pt" o:hralign="center" o:hrstd="t" o:hr="t" fillcolor="#a0a0a0" stroked="f"/>
        </w:pict>
      </w:r>
    </w:p>
    <w:p w14:paraId="40E8AA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91. Inspect</w:t>
      </w:r>
    </w:p>
    <w:p w14:paraId="38CF2B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Operation</w:t>
      </w:r>
    </w:p>
    <w:p w14:paraId="7ECC6078" w14:textId="77777777" w:rsidR="001B127B" w:rsidRPr="001B127B" w:rsidRDefault="001B127B" w:rsidP="001B127B">
      <w:pPr>
        <w:rPr>
          <w:sz w:val="32"/>
          <w:szCs w:val="32"/>
        </w:rPr>
      </w:pPr>
    </w:p>
    <w:p w14:paraId="019DD1C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source</w:t>
      </w:r>
    </w:p>
    <w:p w14:paraId="1E84C430" w14:textId="77777777" w:rsidR="001B127B" w:rsidRPr="001B127B" w:rsidRDefault="001B127B" w:rsidP="001B127B">
      <w:pPr>
        <w:rPr>
          <w:sz w:val="32"/>
          <w:szCs w:val="32"/>
        </w:rPr>
      </w:pPr>
    </w:p>
    <w:p w14:paraId="66672E9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</w:t>
      </w:r>
    </w:p>
    <w:p w14:paraId="1F7260CF" w14:textId="77777777" w:rsidR="001B127B" w:rsidRPr="001B127B" w:rsidRDefault="001B127B" w:rsidP="001B127B">
      <w:pPr>
        <w:rPr>
          <w:sz w:val="32"/>
          <w:szCs w:val="32"/>
        </w:rPr>
      </w:pPr>
    </w:p>
    <w:p w14:paraId="01F8A5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Duration</w:t>
      </w:r>
    </w:p>
    <w:p w14:paraId="3AE600EC" w14:textId="77777777" w:rsidR="001B127B" w:rsidRPr="001B127B" w:rsidRDefault="001B127B" w:rsidP="001B127B">
      <w:pPr>
        <w:rPr>
          <w:sz w:val="32"/>
          <w:szCs w:val="32"/>
        </w:rPr>
      </w:pPr>
    </w:p>
    <w:p w14:paraId="24BE397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Request</w:t>
      </w:r>
    </w:p>
    <w:p w14:paraId="30AEC7D8" w14:textId="77777777" w:rsidR="001B127B" w:rsidRPr="001B127B" w:rsidRDefault="001B127B" w:rsidP="001B127B">
      <w:pPr>
        <w:rPr>
          <w:sz w:val="32"/>
          <w:szCs w:val="32"/>
        </w:rPr>
      </w:pPr>
    </w:p>
    <w:p w14:paraId="3C3585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Response</w:t>
      </w:r>
    </w:p>
    <w:p w14:paraId="6C5CFA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where available.</w:t>
      </w:r>
    </w:p>
    <w:p w14:paraId="4615092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CC97DF">
          <v:rect id="_x0000_i1116" style="width:0;height:1.5pt" o:hralign="center" o:hrstd="t" o:hr="t" fillcolor="#a0a0a0" stroked="f"/>
        </w:pict>
      </w:r>
    </w:p>
    <w:p w14:paraId="300E2B1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92. Avoid</w:t>
      </w:r>
    </w:p>
    <w:p w14:paraId="2A98C5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Running 20 unrelated tasks while monitoring.</w:t>
      </w:r>
    </w:p>
    <w:p w14:paraId="41E1D5D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You create:</w:t>
      </w:r>
    </w:p>
    <w:p w14:paraId="0FD5E0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Noise.</w:t>
      </w:r>
    </w:p>
    <w:p w14:paraId="1B0F22A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DEB1BCF">
          <v:rect id="_x0000_i1117" style="width:0;height:1.5pt" o:hralign="center" o:hrstd="t" o:hr="t" fillcolor="#a0a0a0" stroked="f"/>
        </w:pict>
      </w:r>
    </w:p>
    <w:p w14:paraId="2EB0C92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T — TRACE</w:t>
      </w:r>
    </w:p>
    <w:p w14:paraId="4F21429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93. Trace</w:t>
      </w:r>
    </w:p>
    <w:p w14:paraId="4A03A2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Fx can emit custom diagnostic information.</w:t>
      </w:r>
    </w:p>
    <w:p w14:paraId="0878ED5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F9686D9">
          <v:rect id="_x0000_i1118" style="width:0;height:1.5pt" o:hralign="center" o:hrstd="t" o:hr="t" fillcolor="#a0a0a0" stroked="f"/>
        </w:pict>
      </w:r>
    </w:p>
    <w:p w14:paraId="2236838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94. Example Concept</w:t>
      </w:r>
    </w:p>
    <w:p w14:paraId="206129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Trace(</w:t>
      </w:r>
    </w:p>
    <w:p w14:paraId="4A91B5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"Submitting Leave Request",</w:t>
      </w:r>
    </w:p>
    <w:p w14:paraId="52E3176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TraceSeverity.Information,</w:t>
      </w:r>
    </w:p>
    <w:p w14:paraId="6D061C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{</w:t>
      </w:r>
    </w:p>
    <w:p w14:paraId="1E6F9A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Screen: App.ActiveScreen.Name,</w:t>
      </w:r>
    </w:p>
    <w:p w14:paraId="3A94A5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EmployeeFound: !IsBlank(varCurrentEmployee)</w:t>
      </w:r>
    </w:p>
    <w:p w14:paraId="73AED4F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 xml:space="preserve">    }</w:t>
      </w:r>
    </w:p>
    <w:p w14:paraId="152D978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)</w:t>
      </w:r>
    </w:p>
    <w:p w14:paraId="1119B5C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CC02AF2">
          <v:rect id="_x0000_i1119" style="width:0;height:1.5pt" o:hralign="center" o:hrstd="t" o:hr="t" fillcolor="#a0a0a0" stroked="f"/>
        </w:pict>
      </w:r>
    </w:p>
    <w:p w14:paraId="225FA0E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95. Combine</w:t>
      </w:r>
    </w:p>
    <w:p w14:paraId="49ACC9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LIVE MONITOR</w:t>
      </w:r>
    </w:p>
    <w:p w14:paraId="04C129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014F69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TRACE</w:t>
      </w:r>
    </w:p>
    <w:p w14:paraId="5E8A69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 answer:</w:t>
      </w:r>
    </w:p>
    <w:p w14:paraId="7EFB8DD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happened?</w:t>
      </w:r>
    </w:p>
    <w:p w14:paraId="137D06C3" w14:textId="77777777" w:rsidR="001B127B" w:rsidRPr="001B127B" w:rsidRDefault="001B127B" w:rsidP="001B127B">
      <w:pPr>
        <w:rPr>
          <w:sz w:val="32"/>
          <w:szCs w:val="32"/>
        </w:rPr>
      </w:pPr>
    </w:p>
    <w:p w14:paraId="3E792D5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49CD8640" w14:textId="77777777" w:rsidR="001B127B" w:rsidRPr="001B127B" w:rsidRDefault="001B127B" w:rsidP="001B127B">
      <w:pPr>
        <w:rPr>
          <w:sz w:val="32"/>
          <w:szCs w:val="32"/>
        </w:rPr>
      </w:pPr>
    </w:p>
    <w:p w14:paraId="6CA413B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business context existed?</w:t>
      </w:r>
    </w:p>
    <w:p w14:paraId="6D949AA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3C3FE8">
          <v:rect id="_x0000_i1120" style="width:0;height:1.5pt" o:hralign="center" o:hrstd="t" o:hr="t" fillcolor="#a0a0a0" stroked="f"/>
        </w:pict>
      </w:r>
    </w:p>
    <w:p w14:paraId="78FF11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96. Do Not Trace Secrets</w:t>
      </w:r>
    </w:p>
    <w:p w14:paraId="6C56F0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Avoid:</w:t>
      </w:r>
    </w:p>
    <w:p w14:paraId="5E43C51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 tokens</w:t>
      </w:r>
    </w:p>
    <w:p w14:paraId="68EDD1C2" w14:textId="77777777" w:rsidR="001B127B" w:rsidRPr="001B127B" w:rsidRDefault="001B127B" w:rsidP="001B127B">
      <w:pPr>
        <w:rPr>
          <w:sz w:val="32"/>
          <w:szCs w:val="32"/>
        </w:rPr>
      </w:pPr>
    </w:p>
    <w:p w14:paraId="0694F2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Passwords</w:t>
      </w:r>
    </w:p>
    <w:p w14:paraId="1B303E42" w14:textId="77777777" w:rsidR="001B127B" w:rsidRPr="001B127B" w:rsidRDefault="001B127B" w:rsidP="001B127B">
      <w:pPr>
        <w:rPr>
          <w:sz w:val="32"/>
          <w:szCs w:val="32"/>
        </w:rPr>
      </w:pPr>
    </w:p>
    <w:p w14:paraId="24D133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Sensitive medical data</w:t>
      </w:r>
    </w:p>
    <w:p w14:paraId="08ADF6E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96C97C0">
          <v:rect id="_x0000_i1121" style="width:0;height:1.5pt" o:hralign="center" o:hrstd="t" o:hr="t" fillcolor="#a0a0a0" stroked="f"/>
        </w:pict>
      </w:r>
    </w:p>
    <w:p w14:paraId="14E682E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PART U — PUBLISHED-APP DEBUGGING</w:t>
      </w:r>
    </w:p>
    <w:p w14:paraId="6A393A4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97. Important</w:t>
      </w:r>
    </w:p>
    <w:p w14:paraId="307D858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Some bugs occur only in:</w:t>
      </w:r>
    </w:p>
    <w:p w14:paraId="5A77FC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Published App.</w:t>
      </w:r>
    </w:p>
    <w:p w14:paraId="483115D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 Studio.</w:t>
      </w:r>
    </w:p>
    <w:p w14:paraId="1E1F4E6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6066CE0">
          <v:rect id="_x0000_i1122" style="width:0;height:1.5pt" o:hralign="center" o:hrstd="t" o:hr="t" fillcolor="#a0a0a0" stroked="f"/>
        </w:pict>
      </w:r>
    </w:p>
    <w:p w14:paraId="320F2D2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98. Example</w:t>
      </w:r>
    </w:p>
    <w:p w14:paraId="0B439D9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Maker works because maker has:</w:t>
      </w:r>
    </w:p>
    <w:p w14:paraId="3C025A3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More permissions.</w:t>
      </w:r>
    </w:p>
    <w:p w14:paraId="414BC31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Actual employee fails.</w:t>
      </w:r>
    </w:p>
    <w:p w14:paraId="12879A9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F8BBC31">
          <v:rect id="_x0000_i1123" style="width:0;height:1.5pt" o:hralign="center" o:hrstd="t" o:hr="t" fillcolor="#a0a0a0" stroked="f"/>
        </w:pict>
      </w:r>
    </w:p>
    <w:p w14:paraId="7742D29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99. Test</w:t>
      </w:r>
    </w:p>
    <w:p w14:paraId="59960A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As:</w:t>
      </w:r>
    </w:p>
    <w:p w14:paraId="6C1BDA1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Representative end user.</w:t>
      </w:r>
    </w:p>
    <w:p w14:paraId="038A3E9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EBF9684">
          <v:rect id="_x0000_i1124" style="width:0;height:1.5pt" o:hralign="center" o:hrstd="t" o:hr="t" fillcolor="#a0a0a0" stroked="f"/>
        </w:pict>
      </w:r>
    </w:p>
    <w:p w14:paraId="698FA3C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100. Published App Monitor</w:t>
      </w:r>
    </w:p>
    <w:p w14:paraId="468B1EB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 help troubleshoot user/runtime behavior where supported.</w:t>
      </w:r>
    </w:p>
    <w:p w14:paraId="62259A3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6FE2363">
          <v:rect id="_x0000_i1125" style="width:0;height:1.5pt" o:hralign="center" o:hrstd="t" o:hr="t" fillcolor="#a0a0a0" stroked="f"/>
        </w:pict>
      </w:r>
    </w:p>
    <w:p w14:paraId="5799D3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V — WHEN LIVE MONITOR ISN'T SUITABLE</w:t>
      </w:r>
    </w:p>
    <w:p w14:paraId="43594C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101. Some scenarios</w:t>
      </w:r>
    </w:p>
    <w:p w14:paraId="53D73DC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may not be practical with Live Monitor.</w:t>
      </w:r>
    </w:p>
    <w:p w14:paraId="036AFA1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Alternative diagnostics can include:</w:t>
      </w:r>
    </w:p>
    <w:p w14:paraId="3A09915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Application Insights</w:t>
      </w:r>
    </w:p>
    <w:p w14:paraId="1C1A4F11" w14:textId="77777777" w:rsidR="001B127B" w:rsidRPr="001B127B" w:rsidRDefault="001B127B" w:rsidP="001B127B">
      <w:pPr>
        <w:rPr>
          <w:sz w:val="32"/>
          <w:szCs w:val="32"/>
        </w:rPr>
      </w:pPr>
    </w:p>
    <w:p w14:paraId="3857EE1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 diagnostic logging</w:t>
      </w:r>
    </w:p>
    <w:p w14:paraId="20556A3B" w14:textId="77777777" w:rsidR="001B127B" w:rsidRPr="001B127B" w:rsidRDefault="001B127B" w:rsidP="001B127B">
      <w:pPr>
        <w:rPr>
          <w:sz w:val="32"/>
          <w:szCs w:val="32"/>
        </w:rPr>
      </w:pPr>
    </w:p>
    <w:p w14:paraId="07D921A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SharePoint diagnostic logging</w:t>
      </w:r>
    </w:p>
    <w:p w14:paraId="2FED547F" w14:textId="77777777" w:rsidR="001B127B" w:rsidRPr="001B127B" w:rsidRDefault="001B127B" w:rsidP="001B127B">
      <w:pPr>
        <w:rPr>
          <w:sz w:val="32"/>
          <w:szCs w:val="32"/>
        </w:rPr>
      </w:pPr>
    </w:p>
    <w:p w14:paraId="3ECF48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Secure diagnostics screen</w:t>
      </w:r>
    </w:p>
    <w:p w14:paraId="311E4C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according to architecture.</w:t>
      </w:r>
    </w:p>
    <w:p w14:paraId="7262A12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EA07A37">
          <v:rect id="_x0000_i1126" style="width:0;height:1.5pt" o:hralign="center" o:hrstd="t" o:hr="t" fillcolor="#a0a0a0" stroked="f"/>
        </w:pict>
      </w:r>
    </w:p>
    <w:p w14:paraId="4CCC69C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102. Production Logging</w:t>
      </w:r>
    </w:p>
    <w:p w14:paraId="590385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Must avoid exposing:</w:t>
      </w:r>
    </w:p>
    <w:p w14:paraId="77331F1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Sensitive data.</w:t>
      </w:r>
    </w:p>
    <w:p w14:paraId="7F3C8AD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D7D3D2A">
          <v:rect id="_x0000_i1127" style="width:0;height:1.5pt" o:hralign="center" o:hrstd="t" o:hr="t" fillcolor="#a0a0a0" stroked="f"/>
        </w:pict>
      </w:r>
    </w:p>
    <w:p w14:paraId="50A78A6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W — DELEGATION TROUBLESHOOTING</w:t>
      </w:r>
    </w:p>
    <w:p w14:paraId="4675C7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103. User says</w:t>
      </w:r>
    </w:p>
    <w:p w14:paraId="2F7035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Search works for some records but not others.</w:t>
      </w:r>
    </w:p>
    <w:p w14:paraId="7EC4433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8A03C0B">
          <v:rect id="_x0000_i1128" style="width:0;height:1.5pt" o:hralign="center" o:hrstd="t" o:hr="t" fillcolor="#a0a0a0" stroked="f"/>
        </w:pict>
      </w:r>
    </w:p>
    <w:p w14:paraId="4A533D4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104. Dataset contains</w:t>
      </w:r>
    </w:p>
    <w:p w14:paraId="766335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20,000 rows.</w:t>
      </w:r>
    </w:p>
    <w:p w14:paraId="570BEFC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62C25ED">
          <v:rect id="_x0000_i1129" style="width:0;height:1.5pt" o:hralign="center" o:hrstd="t" o:hr="t" fillcolor="#a0a0a0" stroked="f"/>
        </w:pict>
      </w:r>
    </w:p>
    <w:p w14:paraId="7FFA339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105. Possible Root Cause</w:t>
      </w:r>
    </w:p>
    <w:p w14:paraId="3C9A8F6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Delegation.</w:t>
      </w:r>
    </w:p>
    <w:p w14:paraId="107B86E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6B7A3DA">
          <v:rect id="_x0000_i1130" style="width:0;height:1.5pt" o:hralign="center" o:hrstd="t" o:hr="t" fillcolor="#a0a0a0" stroked="f"/>
        </w:pict>
      </w:r>
    </w:p>
    <w:p w14:paraId="6DF43A9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106. Look For</w:t>
      </w:r>
    </w:p>
    <w:p w14:paraId="4D79974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Delegation warning.</w:t>
      </w:r>
    </w:p>
    <w:p w14:paraId="4CADCE4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E15C939">
          <v:rect id="_x0000_i1131" style="width:0;height:1.5pt" o:hralign="center" o:hrstd="t" o:hr="t" fillcolor="#a0a0a0" stroked="f"/>
        </w:pict>
      </w:r>
    </w:p>
    <w:p w14:paraId="42CF057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107. Bad Pattern</w:t>
      </w:r>
    </w:p>
    <w:p w14:paraId="1B12266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Load all records locally to:</w:t>
      </w:r>
    </w:p>
    <w:p w14:paraId="2258651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Hide warning.</w:t>
      </w:r>
    </w:p>
    <w:p w14:paraId="342BAA4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D5602F">
          <v:rect id="_x0000_i1132" style="width:0;height:1.5pt" o:hralign="center" o:hrstd="t" o:hr="t" fillcolor="#a0a0a0" stroked="f"/>
        </w:pict>
      </w:r>
    </w:p>
    <w:p w14:paraId="0A304E1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108. Better</w:t>
      </w:r>
    </w:p>
    <w:p w14:paraId="7A30C2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3BA4F1F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Delegable query pattern</w:t>
      </w:r>
    </w:p>
    <w:p w14:paraId="41E3810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or redesign:</w:t>
      </w:r>
    </w:p>
    <w:p w14:paraId="4FDA8D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 access.</w:t>
      </w:r>
    </w:p>
    <w:p w14:paraId="0E831AB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D7A1B2">
          <v:rect id="_x0000_i1133" style="width:0;height:1.5pt" o:hralign="center" o:hrstd="t" o:hr="t" fillcolor="#a0a0a0" stroked="f"/>
        </w:pict>
      </w:r>
    </w:p>
    <w:p w14:paraId="56A45D4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109. Example</w:t>
      </w:r>
    </w:p>
    <w:p w14:paraId="7A9B709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Prefer server-side filtering when supported.</w:t>
      </w:r>
    </w:p>
    <w:p w14:paraId="383B3E1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631376">
          <v:rect id="_x0000_i1134" style="width:0;height:1.5pt" o:hralign="center" o:hrstd="t" o:hr="t" fillcolor="#a0a0a0" stroked="f"/>
        </w:pict>
      </w:r>
    </w:p>
    <w:p w14:paraId="53CA3EF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X — PERFORMANCE TROUBLESHOOTING</w:t>
      </w:r>
    </w:p>
    <w:p w14:paraId="10DF5E0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110. App Opens Slowly</w:t>
      </w:r>
    </w:p>
    <w:p w14:paraId="642819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Ask:</w:t>
      </w:r>
    </w:p>
    <w:p w14:paraId="71624C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many data sources?</w:t>
      </w:r>
    </w:p>
    <w:p w14:paraId="6330934C" w14:textId="77777777" w:rsidR="001B127B" w:rsidRPr="001B127B" w:rsidRDefault="001B127B" w:rsidP="001B127B">
      <w:pPr>
        <w:rPr>
          <w:sz w:val="32"/>
          <w:szCs w:val="32"/>
        </w:rPr>
      </w:pPr>
    </w:p>
    <w:p w14:paraId="598FC18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much runs in App.OnStart?</w:t>
      </w:r>
    </w:p>
    <w:p w14:paraId="7AFFEF44" w14:textId="77777777" w:rsidR="001B127B" w:rsidRPr="001B127B" w:rsidRDefault="001B127B" w:rsidP="001B127B">
      <w:pPr>
        <w:rPr>
          <w:sz w:val="32"/>
          <w:szCs w:val="32"/>
        </w:rPr>
      </w:pPr>
    </w:p>
    <w:p w14:paraId="478B0F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Are large collections loaded?</w:t>
      </w:r>
    </w:p>
    <w:p w14:paraId="3CE7D898" w14:textId="77777777" w:rsidR="001B127B" w:rsidRPr="001B127B" w:rsidRDefault="001B127B" w:rsidP="001B127B">
      <w:pPr>
        <w:rPr>
          <w:sz w:val="32"/>
          <w:szCs w:val="32"/>
        </w:rPr>
      </w:pPr>
    </w:p>
    <w:p w14:paraId="256D20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Are API calls repeated?</w:t>
      </w:r>
    </w:p>
    <w:p w14:paraId="6689790F" w14:textId="77777777" w:rsidR="001B127B" w:rsidRPr="001B127B" w:rsidRDefault="001B127B" w:rsidP="001B127B">
      <w:pPr>
        <w:rPr>
          <w:sz w:val="32"/>
          <w:szCs w:val="32"/>
        </w:rPr>
      </w:pPr>
    </w:p>
    <w:p w14:paraId="42F613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Are controls making repeated LookUps?</w:t>
      </w:r>
    </w:p>
    <w:p w14:paraId="755B155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EE81FD">
          <v:rect id="_x0000_i1135" style="width:0;height:1.5pt" o:hralign="center" o:hrstd="t" o:hr="t" fillcolor="#a0a0a0" stroked="f"/>
        </w:pict>
      </w:r>
    </w:p>
    <w:p w14:paraId="424FC53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111. Poor</w:t>
      </w:r>
    </w:p>
    <w:p w14:paraId="094D91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ClearCollect(</w:t>
      </w:r>
    </w:p>
    <w:p w14:paraId="7FD17A4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colAllEmployees,</w:t>
      </w:r>
    </w:p>
    <w:p w14:paraId="224E15D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Employees</w:t>
      </w:r>
    </w:p>
    <w:p w14:paraId="28A9D88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)</w:t>
      </w:r>
    </w:p>
    <w:p w14:paraId="16E404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when Employees has:</w:t>
      </w:r>
    </w:p>
    <w:p w14:paraId="449C568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Hundreds of thousands of rows.</w:t>
      </w:r>
    </w:p>
    <w:p w14:paraId="3CAF44C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AFDA4DE">
          <v:rect id="_x0000_i1136" style="width:0;height:1.5pt" o:hralign="center" o:hrstd="t" o:hr="t" fillcolor="#a0a0a0" stroked="f"/>
        </w:pict>
      </w:r>
    </w:p>
    <w:p w14:paraId="2AEDEBF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112. Better</w:t>
      </w:r>
    </w:p>
    <w:p w14:paraId="0483527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Retrieve:</w:t>
      </w:r>
    </w:p>
    <w:p w14:paraId="3CFFFF0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Only data needed.</w:t>
      </w:r>
    </w:p>
    <w:p w14:paraId="43E811F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FAAD075">
          <v:rect id="_x0000_i1137" style="width:0;height:1.5pt" o:hralign="center" o:hrstd="t" o:hr="t" fillcolor="#a0a0a0" stroked="f"/>
        </w:pict>
      </w:r>
    </w:p>
    <w:p w14:paraId="39067A8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Y — REPEATED CONNECTOR CALL</w:t>
      </w:r>
    </w:p>
    <w:p w14:paraId="4896D37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113. Gallery</w:t>
      </w:r>
    </w:p>
    <w:p w14:paraId="5D3C9C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100 rows.</w:t>
      </w:r>
    </w:p>
    <w:p w14:paraId="793F8F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Each template makes:</w:t>
      </w:r>
    </w:p>
    <w:p w14:paraId="166C8F2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External API call.</w:t>
      </w:r>
    </w:p>
    <w:p w14:paraId="5DBD6C7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0C0359">
          <v:rect id="_x0000_i1138" style="width:0;height:1.5pt" o:hralign="center" o:hrstd="t" o:hr="t" fillcolor="#a0a0a0" stroked="f"/>
        </w:pict>
      </w:r>
    </w:p>
    <w:p w14:paraId="46F6F72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114. Result</w:t>
      </w:r>
    </w:p>
    <w:p w14:paraId="0B73AE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Potentially:</w:t>
      </w:r>
    </w:p>
    <w:p w14:paraId="6FF600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100 API requests.</w:t>
      </w:r>
    </w:p>
    <w:p w14:paraId="4B7A539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2E96E48">
          <v:rect id="_x0000_i1139" style="width:0;height:1.5pt" o:hralign="center" o:hrstd="t" o:hr="t" fillcolor="#a0a0a0" stroked="f"/>
        </w:pict>
      </w:r>
    </w:p>
    <w:p w14:paraId="2EE5E8E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115. Symptoms</w:t>
      </w:r>
    </w:p>
    <w:p w14:paraId="4523C07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Slow screen</w:t>
      </w:r>
    </w:p>
    <w:p w14:paraId="079BDFC4" w14:textId="77777777" w:rsidR="001B127B" w:rsidRPr="001B127B" w:rsidRDefault="001B127B" w:rsidP="001B127B">
      <w:pPr>
        <w:rPr>
          <w:sz w:val="32"/>
          <w:szCs w:val="32"/>
        </w:rPr>
      </w:pPr>
    </w:p>
    <w:p w14:paraId="01E414B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429 throttling</w:t>
      </w:r>
    </w:p>
    <w:p w14:paraId="25FB2791" w14:textId="77777777" w:rsidR="001B127B" w:rsidRPr="001B127B" w:rsidRDefault="001B127B" w:rsidP="001B127B">
      <w:pPr>
        <w:rPr>
          <w:sz w:val="32"/>
          <w:szCs w:val="32"/>
        </w:rPr>
      </w:pPr>
    </w:p>
    <w:p w14:paraId="2F29A7E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Intermittent failures</w:t>
      </w:r>
    </w:p>
    <w:p w14:paraId="6C1B9C5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038B125">
          <v:rect id="_x0000_i1140" style="width:0;height:1.5pt" o:hralign="center" o:hrstd="t" o:hr="t" fillcolor="#a0a0a0" stroked="f"/>
        </w:pict>
      </w:r>
    </w:p>
    <w:p w14:paraId="7A4A8C4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116. Root Cause</w:t>
      </w:r>
    </w:p>
    <w:p w14:paraId="18F365D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 network calls.</w:t>
      </w:r>
    </w:p>
    <w:p w14:paraId="4C95D26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9F0D558">
          <v:rect id="_x0000_i1141" style="width:0;height:1.5pt" o:hralign="center" o:hrstd="t" o:hr="t" fillcolor="#a0a0a0" stroked="f"/>
        </w:pict>
      </w:r>
    </w:p>
    <w:p w14:paraId="2AB66EB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Z — DATAVERSE TROUBLESHOOTING</w:t>
      </w:r>
    </w:p>
    <w:p w14:paraId="33C281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117. User Cannot See Record</w:t>
      </w:r>
    </w:p>
    <w:p w14:paraId="47FC6F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Possible layers:</w:t>
      </w:r>
    </w:p>
    <w:p w14:paraId="3A4C4D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Record doesn't exist</w:t>
      </w:r>
    </w:p>
    <w:p w14:paraId="1C51355F" w14:textId="77777777" w:rsidR="001B127B" w:rsidRPr="001B127B" w:rsidRDefault="001B127B" w:rsidP="001B127B">
      <w:pPr>
        <w:rPr>
          <w:sz w:val="32"/>
          <w:szCs w:val="32"/>
        </w:rPr>
      </w:pPr>
    </w:p>
    <w:p w14:paraId="727942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View filter excludes it</w:t>
      </w:r>
    </w:p>
    <w:p w14:paraId="30E88E19" w14:textId="77777777" w:rsidR="001B127B" w:rsidRPr="001B127B" w:rsidRDefault="001B127B" w:rsidP="001B127B">
      <w:pPr>
        <w:rPr>
          <w:sz w:val="32"/>
          <w:szCs w:val="32"/>
        </w:rPr>
      </w:pPr>
    </w:p>
    <w:p w14:paraId="64A01B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 security blocks it</w:t>
      </w:r>
    </w:p>
    <w:p w14:paraId="6D550683" w14:textId="77777777" w:rsidR="001B127B" w:rsidRPr="001B127B" w:rsidRDefault="001B127B" w:rsidP="001B127B">
      <w:pPr>
        <w:rPr>
          <w:sz w:val="32"/>
          <w:szCs w:val="32"/>
        </w:rPr>
      </w:pPr>
    </w:p>
    <w:p w14:paraId="71E7BC2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Ownership differs</w:t>
      </w:r>
    </w:p>
    <w:p w14:paraId="622A5260" w14:textId="77777777" w:rsidR="001B127B" w:rsidRPr="001B127B" w:rsidRDefault="001B127B" w:rsidP="001B127B">
      <w:pPr>
        <w:rPr>
          <w:sz w:val="32"/>
          <w:szCs w:val="32"/>
        </w:rPr>
      </w:pPr>
    </w:p>
    <w:p w14:paraId="0CA712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Business Unit access</w:t>
      </w:r>
    </w:p>
    <w:p w14:paraId="008B1735" w14:textId="77777777" w:rsidR="001B127B" w:rsidRPr="001B127B" w:rsidRDefault="001B127B" w:rsidP="001B127B">
      <w:pPr>
        <w:rPr>
          <w:sz w:val="32"/>
          <w:szCs w:val="32"/>
        </w:rPr>
      </w:pPr>
    </w:p>
    <w:p w14:paraId="7305EF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environment</w:t>
      </w:r>
    </w:p>
    <w:p w14:paraId="45CF1606" w14:textId="77777777" w:rsidR="001B127B" w:rsidRPr="001B127B" w:rsidRDefault="001B127B" w:rsidP="001B127B">
      <w:pPr>
        <w:rPr>
          <w:sz w:val="32"/>
          <w:szCs w:val="32"/>
        </w:rPr>
      </w:pPr>
    </w:p>
    <w:p w14:paraId="348CC0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table</w:t>
      </w:r>
    </w:p>
    <w:p w14:paraId="16BE935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735894E">
          <v:rect id="_x0000_i1142" style="width:0;height:1.5pt" o:hralign="center" o:hrstd="t" o:hr="t" fillcolor="#a0a0a0" stroked="f"/>
        </w:pict>
      </w:r>
    </w:p>
    <w:p w14:paraId="2827AC4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118. First Question</w:t>
      </w:r>
    </w:p>
    <w:p w14:paraId="1509E0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record exist in:</w:t>
      </w:r>
    </w:p>
    <w:p w14:paraId="36EA5F9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Dataverse?</w:t>
      </w:r>
    </w:p>
    <w:p w14:paraId="5861E8A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BE14463">
          <v:rect id="_x0000_i1143" style="width:0;height:1.5pt" o:hralign="center" o:hrstd="t" o:hr="t" fillcolor="#a0a0a0" stroked="f"/>
        </w:pict>
      </w:r>
    </w:p>
    <w:p w14:paraId="3F26ABA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119. Second</w:t>
      </w:r>
    </w:p>
    <w:p w14:paraId="4994EC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 an administrator see it?</w:t>
      </w:r>
    </w:p>
    <w:p w14:paraId="713C371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C0955A5">
          <v:rect id="_x0000_i1144" style="width:0;height:1.5pt" o:hralign="center" o:hrstd="t" o:hr="t" fillcolor="#a0a0a0" stroked="f"/>
        </w:pict>
      </w:r>
    </w:p>
    <w:p w14:paraId="2E1AA45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120. Third</w:t>
      </w:r>
    </w:p>
    <w:p w14:paraId="4F1F1A3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Can representative user see it?</w:t>
      </w:r>
    </w:p>
    <w:p w14:paraId="773E42F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D275FF4">
          <v:rect id="_x0000_i1145" style="width:0;height:1.5pt" o:hralign="center" o:hrstd="t" o:hr="t" fillcolor="#a0a0a0" stroked="f"/>
        </w:pict>
      </w:r>
    </w:p>
    <w:p w14:paraId="2A9BEF6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121. Difference</w:t>
      </w:r>
    </w:p>
    <w:p w14:paraId="3B3BE4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Admin:</w:t>
      </w:r>
    </w:p>
    <w:p w14:paraId="03C0019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Yes.</w:t>
      </w:r>
    </w:p>
    <w:p w14:paraId="780A8BD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Employee:</w:t>
      </w:r>
    </w:p>
    <w:p w14:paraId="47A2E27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No.</w:t>
      </w:r>
    </w:p>
    <w:p w14:paraId="4ED5B2E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Likely investigate:</w:t>
      </w:r>
    </w:p>
    <w:p w14:paraId="773E69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Security.</w:t>
      </w:r>
    </w:p>
    <w:p w14:paraId="30594BD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A98D248">
          <v:rect id="_x0000_i1146" style="width:0;height:1.5pt" o:hralign="center" o:hrstd="t" o:hr="t" fillcolor="#a0a0a0" stroked="f"/>
        </w:pict>
      </w:r>
    </w:p>
    <w:p w14:paraId="6CC0485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AA — SECURITY ROLE TROUBLESHOOTING</w:t>
      </w:r>
    </w:p>
    <w:p w14:paraId="27A4BA8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122. Check</w:t>
      </w:r>
    </w:p>
    <w:p w14:paraId="759597D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</w:t>
      </w:r>
    </w:p>
    <w:p w14:paraId="06EF5DDE" w14:textId="77777777" w:rsidR="001B127B" w:rsidRPr="001B127B" w:rsidRDefault="001B127B" w:rsidP="001B127B">
      <w:pPr>
        <w:rPr>
          <w:sz w:val="32"/>
          <w:szCs w:val="32"/>
        </w:rPr>
      </w:pPr>
    </w:p>
    <w:p w14:paraId="27F0AE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Team memberships</w:t>
      </w:r>
    </w:p>
    <w:p w14:paraId="577059DA" w14:textId="77777777" w:rsidR="001B127B" w:rsidRPr="001B127B" w:rsidRDefault="001B127B" w:rsidP="001B127B">
      <w:pPr>
        <w:rPr>
          <w:sz w:val="32"/>
          <w:szCs w:val="32"/>
        </w:rPr>
      </w:pPr>
    </w:p>
    <w:p w14:paraId="0C33E1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Business Unit</w:t>
      </w:r>
    </w:p>
    <w:p w14:paraId="3D658FC0" w14:textId="77777777" w:rsidR="001B127B" w:rsidRPr="001B127B" w:rsidRDefault="001B127B" w:rsidP="001B127B">
      <w:pPr>
        <w:rPr>
          <w:sz w:val="32"/>
          <w:szCs w:val="32"/>
        </w:rPr>
      </w:pPr>
    </w:p>
    <w:p w14:paraId="7C4893C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roles</w:t>
      </w:r>
    </w:p>
    <w:p w14:paraId="075A7A76" w14:textId="77777777" w:rsidR="001B127B" w:rsidRPr="001B127B" w:rsidRDefault="001B127B" w:rsidP="001B127B">
      <w:pPr>
        <w:rPr>
          <w:sz w:val="32"/>
          <w:szCs w:val="32"/>
        </w:rPr>
      </w:pPr>
    </w:p>
    <w:p w14:paraId="3518BE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 privileges</w:t>
      </w:r>
    </w:p>
    <w:p w14:paraId="115DD38A" w14:textId="77777777" w:rsidR="001B127B" w:rsidRPr="001B127B" w:rsidRDefault="001B127B" w:rsidP="001B127B">
      <w:pPr>
        <w:rPr>
          <w:sz w:val="32"/>
          <w:szCs w:val="32"/>
        </w:rPr>
      </w:pPr>
    </w:p>
    <w:p w14:paraId="578906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Access level</w:t>
      </w:r>
    </w:p>
    <w:p w14:paraId="3ED15DB5" w14:textId="77777777" w:rsidR="001B127B" w:rsidRPr="001B127B" w:rsidRDefault="001B127B" w:rsidP="001B127B">
      <w:pPr>
        <w:rPr>
          <w:sz w:val="32"/>
          <w:szCs w:val="32"/>
        </w:rPr>
      </w:pPr>
    </w:p>
    <w:p w14:paraId="0104BA3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Ownership</w:t>
      </w:r>
    </w:p>
    <w:p w14:paraId="2D68216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C7E84D">
          <v:rect id="_x0000_i1147" style="width:0;height:1.5pt" o:hralign="center" o:hrstd="t" o:hr="t" fillcolor="#a0a0a0" stroked="f"/>
        </w:pict>
      </w:r>
    </w:p>
    <w:p w14:paraId="0ED53A7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123. Example</w:t>
      </w:r>
    </w:p>
    <w:p w14:paraId="2530BD5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can:</w:t>
      </w:r>
    </w:p>
    <w:p w14:paraId="59DD579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Read own Leave Request</w:t>
      </w:r>
    </w:p>
    <w:p w14:paraId="1B76F46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record is owned by:</w:t>
      </w:r>
    </w:p>
    <w:p w14:paraId="3D8B8EE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Automation account.</w:t>
      </w:r>
    </w:p>
    <w:p w14:paraId="2DF517B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727AB24">
          <v:rect id="_x0000_i1148" style="width:0;height:1.5pt" o:hralign="center" o:hrstd="t" o:hr="t" fillcolor="#a0a0a0" stroked="f"/>
        </w:pict>
      </w:r>
    </w:p>
    <w:p w14:paraId="2E9AC5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124. Result</w:t>
      </w:r>
    </w:p>
    <w:p w14:paraId="02A533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Own-level privilege may not provide:</w:t>
      </w:r>
    </w:p>
    <w:p w14:paraId="16AC368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Access.</w:t>
      </w:r>
    </w:p>
    <w:p w14:paraId="67B3D04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DD3D65">
          <v:rect id="_x0000_i1149" style="width:0;height:1.5pt" o:hralign="center" o:hrstd="t" o:hr="t" fillcolor="#a0a0a0" stroked="f"/>
        </w:pict>
      </w:r>
    </w:p>
    <w:p w14:paraId="784AF7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125. Root Cause</w:t>
      </w:r>
    </w:p>
    <w:p w14:paraId="6F137D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Ownership/security architecture.</w:t>
      </w:r>
    </w:p>
    <w:p w14:paraId="59B8E14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D894A2C">
          <v:rect id="_x0000_i1150" style="width:0;height:1.5pt" o:hralign="center" o:hrstd="t" o:hr="t" fillcolor="#a0a0a0" stroked="f"/>
        </w:pict>
      </w:r>
    </w:p>
    <w:p w14:paraId="24A769B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AB — APP SHARING VS DATAVERSE</w:t>
      </w:r>
    </w:p>
    <w:p w14:paraId="458E594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126. App is shared.</w:t>
      </w:r>
    </w:p>
    <w:p w14:paraId="0104F3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gets:</w:t>
      </w:r>
    </w:p>
    <w:p w14:paraId="35FAB0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You don't have permission to access this data.</w:t>
      </w:r>
    </w:p>
    <w:p w14:paraId="6D42AEA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6EF44D7">
          <v:rect id="_x0000_i1151" style="width:0;height:1.5pt" o:hralign="center" o:hrstd="t" o:hr="t" fillcolor="#a0a0a0" stroked="f"/>
        </w:pict>
      </w:r>
    </w:p>
    <w:p w14:paraId="323461B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127. Why?</w:t>
      </w:r>
    </w:p>
    <w:p w14:paraId="1E948F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sharing does not automatically grant:</w:t>
      </w:r>
    </w:p>
    <w:p w14:paraId="444C578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Dataverse table privileges.</w:t>
      </w:r>
    </w:p>
    <w:p w14:paraId="3FC7664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430B131">
          <v:rect id="_x0000_i1152" style="width:0;height:1.5pt" o:hralign="center" o:hrstd="t" o:hr="t" fillcolor="#a0a0a0" stroked="f"/>
        </w:pict>
      </w:r>
    </w:p>
    <w:p w14:paraId="5FAAC7F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128. Check</w:t>
      </w:r>
    </w:p>
    <w:p w14:paraId="35C7493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Security Role.</w:t>
      </w:r>
    </w:p>
    <w:p w14:paraId="394FC88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B0A6A68">
          <v:rect id="_x0000_i1153" style="width:0;height:1.5pt" o:hralign="center" o:hrstd="t" o:hr="t" fillcolor="#a0a0a0" stroked="f"/>
        </w:pict>
      </w:r>
    </w:p>
    <w:p w14:paraId="44CD845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AC — LOOKUP ERROR</w:t>
      </w:r>
    </w:p>
    <w:p w14:paraId="1B5AE38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129. Employee record cannot be created.</w:t>
      </w:r>
    </w:p>
    <w:p w14:paraId="08D6CD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Required:</w:t>
      </w:r>
    </w:p>
    <w:p w14:paraId="338D77C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Department Lookup.</w:t>
      </w:r>
    </w:p>
    <w:p w14:paraId="5538F1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Department missing.</w:t>
      </w:r>
    </w:p>
    <w:p w14:paraId="0494832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9A10E2B">
          <v:rect id="_x0000_i1154" style="width:0;height:1.5pt" o:hralign="center" o:hrstd="t" o:hr="t" fillcolor="#a0a0a0" stroked="f"/>
        </w:pict>
      </w:r>
    </w:p>
    <w:p w14:paraId="5079357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130. Possible</w:t>
      </w:r>
    </w:p>
    <w:p w14:paraId="55058B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Required lookup blank</w:t>
      </w:r>
    </w:p>
    <w:p w14:paraId="50BBC860" w14:textId="77777777" w:rsidR="001B127B" w:rsidRPr="001B127B" w:rsidRDefault="001B127B" w:rsidP="001B127B">
      <w:pPr>
        <w:rPr>
          <w:sz w:val="32"/>
          <w:szCs w:val="32"/>
        </w:rPr>
      </w:pPr>
    </w:p>
    <w:p w14:paraId="4F02F89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Target row inactive/deleted</w:t>
      </w:r>
    </w:p>
    <w:p w14:paraId="4006CFE2" w14:textId="77777777" w:rsidR="001B127B" w:rsidRPr="001B127B" w:rsidRDefault="001B127B" w:rsidP="001B127B">
      <w:pPr>
        <w:rPr>
          <w:sz w:val="32"/>
          <w:szCs w:val="32"/>
        </w:rPr>
      </w:pPr>
    </w:p>
    <w:p w14:paraId="6061D8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can't Append/Append To</w:t>
      </w:r>
    </w:p>
    <w:p w14:paraId="24BEB0E9" w14:textId="77777777" w:rsidR="001B127B" w:rsidRPr="001B127B" w:rsidRDefault="001B127B" w:rsidP="001B127B">
      <w:pPr>
        <w:rPr>
          <w:sz w:val="32"/>
          <w:szCs w:val="32"/>
        </w:rPr>
      </w:pPr>
    </w:p>
    <w:p w14:paraId="429599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Relationship misconfigured</w:t>
      </w:r>
    </w:p>
    <w:p w14:paraId="003D58A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2A9612A">
          <v:rect id="_x0000_i1155" style="width:0;height:1.5pt" o:hralign="center" o:hrstd="t" o:hr="t" fillcolor="#a0a0a0" stroked="f"/>
        </w:pict>
      </w:r>
    </w:p>
    <w:p w14:paraId="4C7DF70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PART AD — APPEND / APPEND TO</w:t>
      </w:r>
    </w:p>
    <w:p w14:paraId="177B6A0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131. Relationship operation fails.</w:t>
      </w:r>
    </w:p>
    <w:p w14:paraId="749FF2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Review:</w:t>
      </w:r>
    </w:p>
    <w:p w14:paraId="37203B2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Append</w:t>
      </w:r>
    </w:p>
    <w:p w14:paraId="6A8B5C9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and:</w:t>
      </w:r>
    </w:p>
    <w:p w14:paraId="7F6C7AA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Append To</w:t>
      </w:r>
    </w:p>
    <w:p w14:paraId="7FAB2C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privileges where applicable.</w:t>
      </w:r>
    </w:p>
    <w:p w14:paraId="64E706C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7013E0F">
          <v:rect id="_x0000_i1156" style="width:0;height:1.5pt" o:hralign="center" o:hrstd="t" o:hr="t" fillcolor="#a0a0a0" stroked="f"/>
        </w:pict>
      </w:r>
    </w:p>
    <w:p w14:paraId="0DFB6D7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132. Example</w:t>
      </w:r>
    </w:p>
    <w:p w14:paraId="01A417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Creating Leave Request related to Employee may require appropriate relationship privileges according to:</w:t>
      </w:r>
    </w:p>
    <w:p w14:paraId="0F28261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Dataverse security model.</w:t>
      </w:r>
    </w:p>
    <w:p w14:paraId="124AC84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5B688F5">
          <v:rect id="_x0000_i1157" style="width:0;height:1.5pt" o:hralign="center" o:hrstd="t" o:hr="t" fillcolor="#a0a0a0" stroked="f"/>
        </w:pict>
      </w:r>
    </w:p>
    <w:p w14:paraId="59F140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AE — BUSINESS RULE TROUBLESHOOTING</w:t>
      </w:r>
    </w:p>
    <w:p w14:paraId="1754244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133. User sees:</w:t>
      </w:r>
    </w:p>
    <w:p w14:paraId="120113C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End Date cannot be earlier than Start Date.</w:t>
      </w:r>
    </w:p>
    <w:p w14:paraId="4E60C4E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6B11218">
          <v:rect id="_x0000_i1158" style="width:0;height:1.5pt" o:hralign="center" o:hrstd="t" o:hr="t" fillcolor="#a0a0a0" stroked="f"/>
        </w:pict>
      </w:r>
    </w:p>
    <w:p w14:paraId="716DFB2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134. Is this bug?</w:t>
      </w:r>
    </w:p>
    <w:p w14:paraId="2348D3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Maybe:</w:t>
      </w:r>
    </w:p>
    <w:p w14:paraId="3BF8B1F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No.</w:t>
      </w:r>
    </w:p>
    <w:p w14:paraId="4ED098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Could be correct:</w:t>
      </w:r>
    </w:p>
    <w:p w14:paraId="3371174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Business Rule validation.</w:t>
      </w:r>
    </w:p>
    <w:p w14:paraId="1495BD5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20FFC8E">
          <v:rect id="_x0000_i1159" style="width:0;height:1.5pt" o:hralign="center" o:hrstd="t" o:hr="t" fillcolor="#a0a0a0" stroked="f"/>
        </w:pict>
      </w:r>
    </w:p>
    <w:p w14:paraId="4F8D198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135. Troubleshooting means distinguishing</w:t>
      </w:r>
    </w:p>
    <w:p w14:paraId="7318497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Expected validation</w:t>
      </w:r>
    </w:p>
    <w:p w14:paraId="05C7781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from:</w:t>
      </w:r>
    </w:p>
    <w:p w14:paraId="505772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System failure.</w:t>
      </w:r>
    </w:p>
    <w:p w14:paraId="45DE2D9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A58CBA0">
          <v:rect id="_x0000_i1160" style="width:0;height:1.5pt" o:hralign="center" o:hrstd="t" o:hr="t" fillcolor="#a0a0a0" stroked="f"/>
        </w:pict>
      </w:r>
    </w:p>
    <w:p w14:paraId="778831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AF — FORMULA COLUMN</w:t>
      </w:r>
    </w:p>
    <w:p w14:paraId="3EF142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136. Number of Days wrong.</w:t>
      </w:r>
    </w:p>
    <w:p w14:paraId="489688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Check:</w:t>
      </w:r>
    </w:p>
    <w:p w14:paraId="51EF8D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Start Date</w:t>
      </w:r>
    </w:p>
    <w:p w14:paraId="6E071736" w14:textId="77777777" w:rsidR="001B127B" w:rsidRPr="001B127B" w:rsidRDefault="001B127B" w:rsidP="001B127B">
      <w:pPr>
        <w:rPr>
          <w:sz w:val="32"/>
          <w:szCs w:val="32"/>
        </w:rPr>
      </w:pPr>
    </w:p>
    <w:p w14:paraId="211271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End Date</w:t>
      </w:r>
    </w:p>
    <w:p w14:paraId="5B8996EF" w14:textId="77777777" w:rsidR="001B127B" w:rsidRPr="001B127B" w:rsidRDefault="001B127B" w:rsidP="001B127B">
      <w:pPr>
        <w:rPr>
          <w:sz w:val="32"/>
          <w:szCs w:val="32"/>
        </w:rPr>
      </w:pPr>
    </w:p>
    <w:p w14:paraId="48703A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Formula</w:t>
      </w:r>
    </w:p>
    <w:p w14:paraId="1478550B" w14:textId="77777777" w:rsidR="001B127B" w:rsidRPr="001B127B" w:rsidRDefault="001B127B" w:rsidP="001B127B">
      <w:pPr>
        <w:rPr>
          <w:sz w:val="32"/>
          <w:szCs w:val="32"/>
        </w:rPr>
      </w:pPr>
    </w:p>
    <w:p w14:paraId="676330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Calendar-day assumption</w:t>
      </w:r>
    </w:p>
    <w:p w14:paraId="634E7692" w14:textId="77777777" w:rsidR="001B127B" w:rsidRPr="001B127B" w:rsidRDefault="001B127B" w:rsidP="001B127B">
      <w:pPr>
        <w:rPr>
          <w:sz w:val="32"/>
          <w:szCs w:val="32"/>
        </w:rPr>
      </w:pPr>
    </w:p>
    <w:p w14:paraId="54279B3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Blank values</w:t>
      </w:r>
    </w:p>
    <w:p w14:paraId="0E79DD6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B886C26">
          <v:rect id="_x0000_i1161" style="width:0;height:1.5pt" o:hralign="center" o:hrstd="t" o:hr="t" fillcolor="#a0a0a0" stroked="f"/>
        </w:pict>
      </w:r>
    </w:p>
    <w:p w14:paraId="742F852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137. Our training formula</w:t>
      </w:r>
    </w:p>
    <w:p w14:paraId="5E13B6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DateDiff(Start, End) + 1</w:t>
      </w:r>
    </w:p>
    <w:p w14:paraId="3544B9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uses:</w:t>
      </w:r>
    </w:p>
    <w:p w14:paraId="289CB3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Calendar days.</w:t>
      </w:r>
    </w:p>
    <w:p w14:paraId="1E9674E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BA9E265">
          <v:rect id="_x0000_i1162" style="width:0;height:1.5pt" o:hralign="center" o:hrstd="t" o:hr="t" fillcolor="#a0a0a0" stroked="f"/>
        </w:pict>
      </w:r>
    </w:p>
    <w:p w14:paraId="0D0F67A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138. If business expects working days</w:t>
      </w:r>
    </w:p>
    <w:p w14:paraId="23096D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requirement changed.</w:t>
      </w:r>
    </w:p>
    <w:p w14:paraId="3BA8982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That is:</w:t>
      </w:r>
    </w:p>
    <w:p w14:paraId="4DE319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Business logic issue,</w:t>
      </w:r>
    </w:p>
    <w:p w14:paraId="1C54D4A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 necessarily:</w:t>
      </w:r>
    </w:p>
    <w:p w14:paraId="7D6DFBA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Calculation bug.</w:t>
      </w:r>
    </w:p>
    <w:p w14:paraId="7F5B32D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F5F0871">
          <v:rect id="_x0000_i1163" style="width:0;height:1.5pt" o:hralign="center" o:hrstd="t" o:hr="t" fillcolor="#a0a0a0" stroked="f"/>
        </w:pict>
      </w:r>
    </w:p>
    <w:p w14:paraId="68BA5CE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AG — CHOICE VALUES</w:t>
      </w:r>
    </w:p>
    <w:p w14:paraId="508B4BC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139. Flow condition expects:</w:t>
      </w:r>
    </w:p>
    <w:p w14:paraId="0AE627A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Approved</w:t>
      </w:r>
    </w:p>
    <w:p w14:paraId="3A8BBA6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uses:</w:t>
      </w:r>
    </w:p>
    <w:p w14:paraId="1D7C17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Raw numeric value incorrectly.</w:t>
      </w:r>
    </w:p>
    <w:p w14:paraId="3CAB023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BD3C964">
          <v:rect id="_x0000_i1164" style="width:0;height:1.5pt" o:hralign="center" o:hrstd="t" o:hr="t" fillcolor="#a0a0a0" stroked="f"/>
        </w:pict>
      </w:r>
    </w:p>
    <w:p w14:paraId="078209C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140. Check</w:t>
      </w:r>
    </w:p>
    <w:p w14:paraId="22BCBC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Choice:</w:t>
      </w:r>
    </w:p>
    <w:p w14:paraId="3D9B4B9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Label</w:t>
      </w:r>
    </w:p>
    <w:p w14:paraId="09AFA0D2" w14:textId="77777777" w:rsidR="001B127B" w:rsidRPr="001B127B" w:rsidRDefault="001B127B" w:rsidP="001B127B">
      <w:pPr>
        <w:rPr>
          <w:sz w:val="32"/>
          <w:szCs w:val="32"/>
        </w:rPr>
      </w:pPr>
    </w:p>
    <w:p w14:paraId="31B95E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Underlying value</w:t>
      </w:r>
    </w:p>
    <w:p w14:paraId="2F626FEF" w14:textId="77777777" w:rsidR="001B127B" w:rsidRPr="001B127B" w:rsidRDefault="001B127B" w:rsidP="001B127B">
      <w:pPr>
        <w:rPr>
          <w:sz w:val="32"/>
          <w:szCs w:val="32"/>
        </w:rPr>
      </w:pPr>
    </w:p>
    <w:p w14:paraId="6E6CE8C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Formatted output</w:t>
      </w:r>
    </w:p>
    <w:p w14:paraId="632A388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6E1E235">
          <v:rect id="_x0000_i1165" style="width:0;height:1.5pt" o:hralign="center" o:hrstd="t" o:hr="t" fillcolor="#a0a0a0" stroked="f"/>
        </w:pict>
      </w:r>
    </w:p>
    <w:p w14:paraId="65C6D1E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141. Do Not Hardcode</w:t>
      </w:r>
    </w:p>
    <w:p w14:paraId="1770773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numeric option values copied from:</w:t>
      </w:r>
    </w:p>
    <w:p w14:paraId="509A7E6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Another environment.</w:t>
      </w:r>
    </w:p>
    <w:p w14:paraId="51F108B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2B00624">
          <v:rect id="_x0000_i1166" style="width:0;height:1.5pt" o:hralign="center" o:hrstd="t" o:hr="t" fillcolor="#a0a0a0" stroked="f"/>
        </w:pict>
      </w:r>
    </w:p>
    <w:p w14:paraId="26E75A2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AH — MODEL-DRIVEN APP</w:t>
      </w:r>
    </w:p>
    <w:p w14:paraId="14793FB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142. Column exists in table</w:t>
      </w:r>
    </w:p>
    <w:p w14:paraId="0A8E0A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not on form.</w:t>
      </w:r>
    </w:p>
    <w:p w14:paraId="0644F4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says:</w:t>
      </w:r>
    </w:p>
    <w:p w14:paraId="1E7698A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 missing.</w:t>
      </w:r>
    </w:p>
    <w:p w14:paraId="46CAE7E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E8425C">
          <v:rect id="_x0000_i1167" style="width:0;height:1.5pt" o:hralign="center" o:hrstd="t" o:hr="t" fillcolor="#a0a0a0" stroked="f"/>
        </w:pict>
      </w:r>
    </w:p>
    <w:p w14:paraId="712E78D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143. Investigate</w:t>
      </w:r>
    </w:p>
    <w:p w14:paraId="1EDE51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</w:t>
      </w:r>
    </w:p>
    <w:p w14:paraId="51F8F28B" w14:textId="77777777" w:rsidR="001B127B" w:rsidRPr="001B127B" w:rsidRDefault="001B127B" w:rsidP="001B127B">
      <w:pPr>
        <w:rPr>
          <w:sz w:val="32"/>
          <w:szCs w:val="32"/>
        </w:rPr>
      </w:pPr>
    </w:p>
    <w:p w14:paraId="567DA0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View</w:t>
      </w:r>
    </w:p>
    <w:p w14:paraId="2C7D7F14" w14:textId="77777777" w:rsidR="001B127B" w:rsidRPr="001B127B" w:rsidRDefault="001B127B" w:rsidP="001B127B">
      <w:pPr>
        <w:rPr>
          <w:sz w:val="32"/>
          <w:szCs w:val="32"/>
        </w:rPr>
      </w:pPr>
    </w:p>
    <w:p w14:paraId="6580E8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</w:t>
      </w:r>
    </w:p>
    <w:p w14:paraId="1D6BEAFA" w14:textId="77777777" w:rsidR="001B127B" w:rsidRPr="001B127B" w:rsidRDefault="001B127B" w:rsidP="001B127B">
      <w:pPr>
        <w:rPr>
          <w:sz w:val="32"/>
          <w:szCs w:val="32"/>
        </w:rPr>
      </w:pPr>
    </w:p>
    <w:p w14:paraId="50224B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Column-level security</w:t>
      </w:r>
    </w:p>
    <w:p w14:paraId="4EB31B9C" w14:textId="77777777" w:rsidR="001B127B" w:rsidRPr="001B127B" w:rsidRDefault="001B127B" w:rsidP="001B127B">
      <w:pPr>
        <w:rPr>
          <w:sz w:val="32"/>
          <w:szCs w:val="32"/>
        </w:rPr>
      </w:pPr>
    </w:p>
    <w:p w14:paraId="4837192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component</w:t>
      </w:r>
    </w:p>
    <w:p w14:paraId="04CD7D3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A468E81">
          <v:rect id="_x0000_i1168" style="width:0;height:1.5pt" o:hralign="center" o:hrstd="t" o:hr="t" fillcolor="#a0a0a0" stroked="f"/>
        </w:pict>
      </w:r>
    </w:p>
    <w:p w14:paraId="5A4A2EE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144. Data Can Exist</w:t>
      </w:r>
    </w:p>
    <w:p w14:paraId="6AF53D8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without being displayed in:</w:t>
      </w:r>
    </w:p>
    <w:p w14:paraId="5D469BC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Current form/view.</w:t>
      </w:r>
    </w:p>
    <w:p w14:paraId="78D296B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FD5B57D">
          <v:rect id="_x0000_i1169" style="width:0;height:1.5pt" o:hralign="center" o:hrstd="t" o:hr="t" fillcolor="#a0a0a0" stroked="f"/>
        </w:pict>
      </w:r>
    </w:p>
    <w:p w14:paraId="41ED465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AI — POWER AUTOMATE TROUBLESHOOTING</w:t>
      </w:r>
    </w:p>
    <w:p w14:paraId="46AF8F3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145. Classify Flow Failure First</w:t>
      </w:r>
    </w:p>
    <w:p w14:paraId="5816A3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WON'T SAVE</w:t>
      </w:r>
    </w:p>
    <w:p w14:paraId="778384C8" w14:textId="77777777" w:rsidR="001B127B" w:rsidRPr="001B127B" w:rsidRDefault="001B127B" w:rsidP="001B127B">
      <w:pPr>
        <w:rPr>
          <w:sz w:val="32"/>
          <w:szCs w:val="32"/>
        </w:rPr>
      </w:pPr>
    </w:p>
    <w:p w14:paraId="0B89D54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DOESN'T TRIGGER</w:t>
      </w:r>
    </w:p>
    <w:p w14:paraId="41C70E55" w14:textId="77777777" w:rsidR="001B127B" w:rsidRPr="001B127B" w:rsidRDefault="001B127B" w:rsidP="001B127B">
      <w:pPr>
        <w:rPr>
          <w:sz w:val="32"/>
          <w:szCs w:val="32"/>
        </w:rPr>
      </w:pPr>
    </w:p>
    <w:p w14:paraId="0C7DA60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TRIGGERS BUT ACTION FAILS</w:t>
      </w:r>
    </w:p>
    <w:p w14:paraId="4B580C06" w14:textId="77777777" w:rsidR="001B127B" w:rsidRPr="001B127B" w:rsidRDefault="001B127B" w:rsidP="001B127B">
      <w:pPr>
        <w:rPr>
          <w:sz w:val="32"/>
          <w:szCs w:val="32"/>
        </w:rPr>
      </w:pPr>
    </w:p>
    <w:p w14:paraId="0BD2311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COMPLETES BUT RESULT IS WRONG</w:t>
      </w:r>
    </w:p>
    <w:p w14:paraId="19B1792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4A07950">
          <v:rect id="_x0000_i1170" style="width:0;height:1.5pt" o:hralign="center" o:hrstd="t" o:hr="t" fillcolor="#a0a0a0" stroked="f"/>
        </w:pict>
      </w:r>
    </w:p>
    <w:p w14:paraId="4881791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146. This Classification</w:t>
      </w:r>
    </w:p>
    <w:p w14:paraId="2A0EB8A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Immediately narrows:</w:t>
      </w:r>
    </w:p>
    <w:p w14:paraId="11CF987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Investigation.</w:t>
      </w:r>
    </w:p>
    <w:p w14:paraId="6419025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B5AEA79">
          <v:rect id="_x0000_i1171" style="width:0;height:1.5pt" o:hralign="center" o:hrstd="t" o:hr="t" fillcolor="#a0a0a0" stroked="f"/>
        </w:pict>
      </w:r>
    </w:p>
    <w:p w14:paraId="2E7BC02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AJ — FLOW WON'T SAVE</w:t>
      </w:r>
    </w:p>
    <w:p w14:paraId="5C86D43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147. Check</w:t>
      </w:r>
    </w:p>
    <w:p w14:paraId="3B87D8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Required fields</w:t>
      </w:r>
    </w:p>
    <w:p w14:paraId="65936CB5" w14:textId="77777777" w:rsidR="001B127B" w:rsidRPr="001B127B" w:rsidRDefault="001B127B" w:rsidP="001B127B">
      <w:pPr>
        <w:rPr>
          <w:sz w:val="32"/>
          <w:szCs w:val="32"/>
        </w:rPr>
      </w:pPr>
    </w:p>
    <w:p w14:paraId="63BE3A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Invalid expressions</w:t>
      </w:r>
    </w:p>
    <w:p w14:paraId="13DB713B" w14:textId="77777777" w:rsidR="001B127B" w:rsidRPr="001B127B" w:rsidRDefault="001B127B" w:rsidP="001B127B">
      <w:pPr>
        <w:rPr>
          <w:sz w:val="32"/>
          <w:szCs w:val="32"/>
        </w:rPr>
      </w:pPr>
    </w:p>
    <w:p w14:paraId="64938F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Missing dynamic content</w:t>
      </w:r>
    </w:p>
    <w:p w14:paraId="0C040528" w14:textId="77777777" w:rsidR="001B127B" w:rsidRPr="001B127B" w:rsidRDefault="001B127B" w:rsidP="001B127B">
      <w:pPr>
        <w:rPr>
          <w:sz w:val="32"/>
          <w:szCs w:val="32"/>
        </w:rPr>
      </w:pPr>
    </w:p>
    <w:p w14:paraId="1146958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Invalid connection</w:t>
      </w:r>
    </w:p>
    <w:p w14:paraId="5BE2B574" w14:textId="77777777" w:rsidR="001B127B" w:rsidRPr="001B127B" w:rsidRDefault="001B127B" w:rsidP="001B127B">
      <w:pPr>
        <w:rPr>
          <w:sz w:val="32"/>
          <w:szCs w:val="32"/>
        </w:rPr>
      </w:pPr>
    </w:p>
    <w:p w14:paraId="23580E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Designer validation</w:t>
      </w:r>
    </w:p>
    <w:p w14:paraId="042EBCB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9E1F9E6">
          <v:rect id="_x0000_i1172" style="width:0;height:1.5pt" o:hralign="center" o:hrstd="t" o:hr="t" fillcolor="#a0a0a0" stroked="f"/>
        </w:pict>
      </w:r>
    </w:p>
    <w:p w14:paraId="100ADD7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148. Example</w:t>
      </w:r>
    </w:p>
    <w:p w14:paraId="0BDF43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Expression:</w:t>
      </w:r>
    </w:p>
    <w:p w14:paraId="0F36D9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concat(triggerOutputs()?['body/name']</w:t>
      </w:r>
    </w:p>
    <w:p w14:paraId="464662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Missing:</w:t>
      </w:r>
    </w:p>
    <w:p w14:paraId="154090C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Parenthesis.</w:t>
      </w:r>
    </w:p>
    <w:p w14:paraId="68FDC61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D3CD381">
          <v:rect id="_x0000_i1173" style="width:0;height:1.5pt" o:hralign="center" o:hrstd="t" o:hr="t" fillcolor="#a0a0a0" stroked="f"/>
        </w:pict>
      </w:r>
    </w:p>
    <w:p w14:paraId="6AA4CD2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AK — FLOW DOESN'T TRIGGER</w:t>
      </w:r>
    </w:p>
    <w:p w14:paraId="4F5FFE0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149. Open</w:t>
      </w:r>
    </w:p>
    <w:p w14:paraId="30A0513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Run History.</w:t>
      </w:r>
    </w:p>
    <w:p w14:paraId="1158978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18AEBE1">
          <v:rect id="_x0000_i1174" style="width:0;height:1.5pt" o:hralign="center" o:hrstd="t" o:hr="t" fillcolor="#a0a0a0" stroked="f"/>
        </w:pict>
      </w:r>
    </w:p>
    <w:p w14:paraId="0EBADDA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150. No Run Exists</w:t>
      </w:r>
    </w:p>
    <w:p w14:paraId="31D5486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Likely investigate:</w:t>
      </w:r>
    </w:p>
    <w:p w14:paraId="5E4836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Trigger event</w:t>
      </w:r>
    </w:p>
    <w:p w14:paraId="135B8E65" w14:textId="77777777" w:rsidR="001B127B" w:rsidRPr="001B127B" w:rsidRDefault="001B127B" w:rsidP="001B127B">
      <w:pPr>
        <w:rPr>
          <w:sz w:val="32"/>
          <w:szCs w:val="32"/>
        </w:rPr>
      </w:pPr>
    </w:p>
    <w:p w14:paraId="3A727A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Trigger conditions</w:t>
      </w:r>
    </w:p>
    <w:p w14:paraId="54C0475E" w14:textId="77777777" w:rsidR="001B127B" w:rsidRPr="001B127B" w:rsidRDefault="001B127B" w:rsidP="001B127B">
      <w:pPr>
        <w:rPr>
          <w:sz w:val="32"/>
          <w:szCs w:val="32"/>
        </w:rPr>
      </w:pPr>
    </w:p>
    <w:p w14:paraId="6F7EBF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Filter rows</w:t>
      </w:r>
    </w:p>
    <w:p w14:paraId="6C81E5F3" w14:textId="77777777" w:rsidR="001B127B" w:rsidRPr="001B127B" w:rsidRDefault="001B127B" w:rsidP="001B127B">
      <w:pPr>
        <w:rPr>
          <w:sz w:val="32"/>
          <w:szCs w:val="32"/>
        </w:rPr>
      </w:pPr>
    </w:p>
    <w:p w14:paraId="4E5F8E2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Change type</w:t>
      </w:r>
    </w:p>
    <w:p w14:paraId="42DCE673" w14:textId="77777777" w:rsidR="001B127B" w:rsidRPr="001B127B" w:rsidRDefault="001B127B" w:rsidP="001B127B">
      <w:pPr>
        <w:rPr>
          <w:sz w:val="32"/>
          <w:szCs w:val="32"/>
        </w:rPr>
      </w:pPr>
    </w:p>
    <w:p w14:paraId="2F81AE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Table/environment</w:t>
      </w:r>
    </w:p>
    <w:p w14:paraId="1D1B02CE" w14:textId="77777777" w:rsidR="001B127B" w:rsidRPr="001B127B" w:rsidRDefault="001B127B" w:rsidP="001B127B">
      <w:pPr>
        <w:rPr>
          <w:sz w:val="32"/>
          <w:szCs w:val="32"/>
        </w:rPr>
      </w:pPr>
    </w:p>
    <w:p w14:paraId="30474BA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enabled?</w:t>
      </w:r>
    </w:p>
    <w:p w14:paraId="3A2D8BE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98805DB">
          <v:rect id="_x0000_i1175" style="width:0;height:1.5pt" o:hralign="center" o:hrstd="t" o:hr="t" fillcolor="#a0a0a0" stroked="f"/>
        </w:pict>
      </w:r>
    </w:p>
    <w:p w14:paraId="005CCEA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151. Critical Distinction</w:t>
      </w:r>
    </w:p>
    <w:p w14:paraId="037167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run:</w:t>
      </w:r>
    </w:p>
    <w:p w14:paraId="309639B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Trigger problem.</w:t>
      </w:r>
    </w:p>
    <w:p w14:paraId="0E300F4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 with failed action:</w:t>
      </w:r>
    </w:p>
    <w:p w14:paraId="64C717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Action problem.</w:t>
      </w:r>
    </w:p>
    <w:p w14:paraId="44EB14D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2558AB5">
          <v:rect id="_x0000_i1176" style="width:0;height:1.5pt" o:hralign="center" o:hrstd="t" o:hr="t" fillcolor="#a0a0a0" stroked="f"/>
        </w:pict>
      </w:r>
    </w:p>
    <w:p w14:paraId="098A9FC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AL — TRIGGER CONDITIONS</w:t>
      </w:r>
    </w:p>
    <w:p w14:paraId="262110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152. Approval Flow expected:</w:t>
      </w:r>
    </w:p>
    <w:p w14:paraId="5D9525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 = Submitted</w:t>
      </w:r>
    </w:p>
    <w:p w14:paraId="3DD35C67" w14:textId="77777777" w:rsidR="001B127B" w:rsidRPr="001B127B" w:rsidRDefault="001B127B" w:rsidP="001B127B">
      <w:pPr>
        <w:rPr>
          <w:sz w:val="32"/>
          <w:szCs w:val="32"/>
        </w:rPr>
      </w:pPr>
    </w:p>
    <w:p w14:paraId="708CAD3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</w:t>
      </w:r>
    </w:p>
    <w:p w14:paraId="5FDEE47C" w14:textId="77777777" w:rsidR="001B127B" w:rsidRPr="001B127B" w:rsidRDefault="001B127B" w:rsidP="001B127B">
      <w:pPr>
        <w:rPr>
          <w:sz w:val="32"/>
          <w:szCs w:val="32"/>
        </w:rPr>
      </w:pPr>
    </w:p>
    <w:p w14:paraId="04F055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Approval Requested = No</w:t>
      </w:r>
    </w:p>
    <w:p w14:paraId="130BB01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6B72E07">
          <v:rect id="_x0000_i1177" style="width:0;height:1.5pt" o:hralign="center" o:hrstd="t" o:hr="t" fillcolor="#a0a0a0" stroked="f"/>
        </w:pict>
      </w:r>
    </w:p>
    <w:p w14:paraId="426E3CF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153. Record actually has:</w:t>
      </w:r>
    </w:p>
    <w:p w14:paraId="1A2694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 = Draft.</w:t>
      </w:r>
    </w:p>
    <w:p w14:paraId="5514E28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C6D8814">
          <v:rect id="_x0000_i1178" style="width:0;height:1.5pt" o:hralign="center" o:hrstd="t" o:hr="t" fillcolor="#a0a0a0" stroked="f"/>
        </w:pict>
      </w:r>
    </w:p>
    <w:p w14:paraId="1D4365F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154. Flow correctly doesn't trigger.</w:t>
      </w:r>
    </w:p>
    <w:p w14:paraId="3DAB26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That is:</w:t>
      </w:r>
    </w:p>
    <w:p w14:paraId="69F93B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Data/process behavior.</w:t>
      </w:r>
    </w:p>
    <w:p w14:paraId="197DFB0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0A3053">
          <v:rect id="_x0000_i1179" style="width:0;height:1.5pt" o:hralign="center" o:hrstd="t" o:hr="t" fillcolor="#a0a0a0" stroked="f"/>
        </w:pict>
      </w:r>
    </w:p>
    <w:p w14:paraId="1114DB6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AM — FLOW ACTION FAILURE</w:t>
      </w:r>
    </w:p>
    <w:p w14:paraId="68326C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155. Run exists.</w:t>
      </w:r>
    </w:p>
    <w:p w14:paraId="7177ED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One action:</w:t>
      </w:r>
    </w:p>
    <w:p w14:paraId="20EC3E6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Red.</w:t>
      </w:r>
    </w:p>
    <w:p w14:paraId="2223B60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EC9772">
          <v:rect id="_x0000_i1180" style="width:0;height:1.5pt" o:hralign="center" o:hrstd="t" o:hr="t" fillcolor="#a0a0a0" stroked="f"/>
        </w:pict>
      </w:r>
    </w:p>
    <w:p w14:paraId="4F0B5A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156. Open failed action.</w:t>
      </w:r>
    </w:p>
    <w:p w14:paraId="019500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Inspect:</w:t>
      </w:r>
    </w:p>
    <w:p w14:paraId="4C51C8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Inputs</w:t>
      </w:r>
    </w:p>
    <w:p w14:paraId="78823A16" w14:textId="77777777" w:rsidR="001B127B" w:rsidRPr="001B127B" w:rsidRDefault="001B127B" w:rsidP="001B127B">
      <w:pPr>
        <w:rPr>
          <w:sz w:val="32"/>
          <w:szCs w:val="32"/>
        </w:rPr>
      </w:pPr>
    </w:p>
    <w:p w14:paraId="36FB50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Outputs</w:t>
      </w:r>
    </w:p>
    <w:p w14:paraId="62488DB4" w14:textId="77777777" w:rsidR="001B127B" w:rsidRPr="001B127B" w:rsidRDefault="001B127B" w:rsidP="001B127B">
      <w:pPr>
        <w:rPr>
          <w:sz w:val="32"/>
          <w:szCs w:val="32"/>
        </w:rPr>
      </w:pPr>
    </w:p>
    <w:p w14:paraId="1471302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</w:t>
      </w:r>
    </w:p>
    <w:p w14:paraId="554FE728" w14:textId="77777777" w:rsidR="001B127B" w:rsidRPr="001B127B" w:rsidRDefault="001B127B" w:rsidP="001B127B">
      <w:pPr>
        <w:rPr>
          <w:sz w:val="32"/>
          <w:szCs w:val="32"/>
        </w:rPr>
      </w:pPr>
    </w:p>
    <w:p w14:paraId="7563D7D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Error message</w:t>
      </w:r>
    </w:p>
    <w:p w14:paraId="125BA1E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57AF291">
          <v:rect id="_x0000_i1181" style="width:0;height:1.5pt" o:hralign="center" o:hrstd="t" o:hr="t" fillcolor="#a0a0a0" stroked="f"/>
        </w:pict>
      </w:r>
    </w:p>
    <w:p w14:paraId="605E01B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AN — 401</w:t>
      </w:r>
    </w:p>
    <w:p w14:paraId="1173ABA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157. Flow action returns:</w:t>
      </w:r>
    </w:p>
    <w:p w14:paraId="1D8E1DE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401</w:t>
      </w:r>
    </w:p>
    <w:p w14:paraId="701D41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2D6B0E0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Authentication.</w:t>
      </w:r>
    </w:p>
    <w:p w14:paraId="7F07302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8B87752">
          <v:rect id="_x0000_i1182" style="width:0;height:1.5pt" o:hralign="center" o:hrstd="t" o:hr="t" fillcolor="#a0a0a0" stroked="f"/>
        </w:pict>
      </w:r>
    </w:p>
    <w:p w14:paraId="51D07A0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158. Common Cause</w:t>
      </w:r>
    </w:p>
    <w:p w14:paraId="45E546D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 credentials:</w:t>
      </w:r>
    </w:p>
    <w:p w14:paraId="07DA7A3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Invalid/expired.</w:t>
      </w:r>
    </w:p>
    <w:p w14:paraId="638F9C5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7C66C0B">
          <v:rect id="_x0000_i1183" style="width:0;height:1.5pt" o:hralign="center" o:hrstd="t" o:hr="t" fillcolor="#a0a0a0" stroked="f"/>
        </w:pict>
      </w:r>
    </w:p>
    <w:p w14:paraId="176CD7C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159. Fix</w:t>
      </w:r>
    </w:p>
    <w:p w14:paraId="459F77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Repair/re-authenticate:</w:t>
      </w:r>
    </w:p>
    <w:p w14:paraId="11A7855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Connection</w:t>
      </w:r>
    </w:p>
    <w:p w14:paraId="62B437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 appropriate.</w:t>
      </w:r>
    </w:p>
    <w:p w14:paraId="36CF4B5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22BA102">
          <v:rect id="_x0000_i1184" style="width:0;height:1.5pt" o:hralign="center" o:hrstd="t" o:hr="t" fillcolor="#a0a0a0" stroked="f"/>
        </w:pict>
      </w:r>
    </w:p>
    <w:p w14:paraId="498AE5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AO — 403</w:t>
      </w:r>
    </w:p>
    <w:p w14:paraId="70A0EFC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160. Action returns:</w:t>
      </w:r>
    </w:p>
    <w:p w14:paraId="691C85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403</w:t>
      </w:r>
    </w:p>
    <w:p w14:paraId="063008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7BCB3D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Permissions</w:t>
      </w:r>
    </w:p>
    <w:p w14:paraId="3F15966F" w14:textId="77777777" w:rsidR="001B127B" w:rsidRPr="001B127B" w:rsidRDefault="001B127B" w:rsidP="001B127B">
      <w:pPr>
        <w:rPr>
          <w:sz w:val="32"/>
          <w:szCs w:val="32"/>
        </w:rPr>
      </w:pPr>
    </w:p>
    <w:p w14:paraId="3A38E87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role</w:t>
      </w:r>
    </w:p>
    <w:p w14:paraId="343B8D74" w14:textId="77777777" w:rsidR="001B127B" w:rsidRPr="001B127B" w:rsidRDefault="001B127B" w:rsidP="001B127B">
      <w:pPr>
        <w:rPr>
          <w:sz w:val="32"/>
          <w:szCs w:val="32"/>
        </w:rPr>
      </w:pPr>
    </w:p>
    <w:p w14:paraId="6BAE5B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Resource access</w:t>
      </w:r>
    </w:p>
    <w:p w14:paraId="1AFEFE92" w14:textId="77777777" w:rsidR="001B127B" w:rsidRPr="001B127B" w:rsidRDefault="001B127B" w:rsidP="001B127B">
      <w:pPr>
        <w:rPr>
          <w:sz w:val="32"/>
          <w:szCs w:val="32"/>
        </w:rPr>
      </w:pPr>
    </w:p>
    <w:p w14:paraId="4378E5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Policy</w:t>
      </w:r>
    </w:p>
    <w:p w14:paraId="1018B7F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CCC0B7">
          <v:rect id="_x0000_i1185" style="width:0;height:1.5pt" o:hralign="center" o:hrstd="t" o:hr="t" fillcolor="#a0a0a0" stroked="f"/>
        </w:pict>
      </w:r>
    </w:p>
    <w:p w14:paraId="1F5671E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161. Remember</w:t>
      </w:r>
    </w:p>
    <w:p w14:paraId="525C3EF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401:</w:t>
      </w:r>
    </w:p>
    <w:p w14:paraId="37E9B08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Who are you?</w:t>
      </w:r>
    </w:p>
    <w:p w14:paraId="1B26EAF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403:</w:t>
      </w:r>
    </w:p>
    <w:p w14:paraId="3F11B69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You're identified but not allowed.</w:t>
      </w:r>
    </w:p>
    <w:p w14:paraId="2597828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009F10A">
          <v:rect id="_x0000_i1186" style="width:0;height:1.5pt" o:hralign="center" o:hrstd="t" o:hr="t" fillcolor="#a0a0a0" stroked="f"/>
        </w:pict>
      </w:r>
    </w:p>
    <w:p w14:paraId="407802B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AP — 404</w:t>
      </w:r>
    </w:p>
    <w:p w14:paraId="570CCF6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162. Action returns:</w:t>
      </w:r>
    </w:p>
    <w:p w14:paraId="217D0F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404</w:t>
      </w:r>
    </w:p>
    <w:p w14:paraId="55D83C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Check:</w:t>
      </w:r>
    </w:p>
    <w:p w14:paraId="639BB8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Record deleted?</w:t>
      </w:r>
    </w:p>
    <w:p w14:paraId="680D33B0" w14:textId="77777777" w:rsidR="001B127B" w:rsidRPr="001B127B" w:rsidRDefault="001B127B" w:rsidP="001B127B">
      <w:pPr>
        <w:rPr>
          <w:sz w:val="32"/>
          <w:szCs w:val="32"/>
        </w:rPr>
      </w:pPr>
    </w:p>
    <w:p w14:paraId="5D84CF0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SharePoint list renamed?</w:t>
      </w:r>
    </w:p>
    <w:p w14:paraId="4B068B64" w14:textId="77777777" w:rsidR="001B127B" w:rsidRPr="001B127B" w:rsidRDefault="001B127B" w:rsidP="001B127B">
      <w:pPr>
        <w:rPr>
          <w:sz w:val="32"/>
          <w:szCs w:val="32"/>
        </w:rPr>
      </w:pPr>
    </w:p>
    <w:p w14:paraId="551E6B5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File moved?</w:t>
      </w:r>
    </w:p>
    <w:p w14:paraId="0B08FE04" w14:textId="77777777" w:rsidR="001B127B" w:rsidRPr="001B127B" w:rsidRDefault="001B127B" w:rsidP="001B127B">
      <w:pPr>
        <w:rPr>
          <w:sz w:val="32"/>
          <w:szCs w:val="32"/>
        </w:rPr>
      </w:pPr>
    </w:p>
    <w:p w14:paraId="73059A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Endpoint wrong?</w:t>
      </w:r>
    </w:p>
    <w:p w14:paraId="38FC3976" w14:textId="77777777" w:rsidR="001B127B" w:rsidRPr="001B127B" w:rsidRDefault="001B127B" w:rsidP="001B127B">
      <w:pPr>
        <w:rPr>
          <w:sz w:val="32"/>
          <w:szCs w:val="32"/>
        </w:rPr>
      </w:pPr>
    </w:p>
    <w:p w14:paraId="3F35290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Environment-specific resource missing?</w:t>
      </w:r>
    </w:p>
    <w:p w14:paraId="7573BE1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870EE31">
          <v:rect id="_x0000_i1187" style="width:0;height:1.5pt" o:hralign="center" o:hrstd="t" o:hr="t" fillcolor="#a0a0a0" stroked="f"/>
        </w:pict>
      </w:r>
    </w:p>
    <w:p w14:paraId="7451772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AQ — 429</w:t>
      </w:r>
    </w:p>
    <w:p w14:paraId="7455603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163. Action returns:</w:t>
      </w:r>
    </w:p>
    <w:p w14:paraId="0A5A309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429</w:t>
      </w:r>
    </w:p>
    <w:p w14:paraId="410629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Meaning:</w:t>
      </w:r>
    </w:p>
    <w:p w14:paraId="24688E4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Throttled / rate limited.</w:t>
      </w:r>
    </w:p>
    <w:p w14:paraId="5A263AF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F6E9450">
          <v:rect id="_x0000_i1188" style="width:0;height:1.5pt" o:hralign="center" o:hrstd="t" o:hr="t" fillcolor="#a0a0a0" stroked="f"/>
        </w:pict>
      </w:r>
    </w:p>
    <w:p w14:paraId="07AFF58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164. Do Not</w:t>
      </w:r>
    </w:p>
    <w:p w14:paraId="046B55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Immediately retry 1,000 times.</w:t>
      </w:r>
    </w:p>
    <w:p w14:paraId="24B3235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03C719E">
          <v:rect id="_x0000_i1189" style="width:0;height:1.5pt" o:hralign="center" o:hrstd="t" o:hr="t" fillcolor="#a0a0a0" stroked="f"/>
        </w:pict>
      </w:r>
    </w:p>
    <w:p w14:paraId="076084D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165. Consider</w:t>
      </w:r>
    </w:p>
    <w:p w14:paraId="1CD444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Retry policies</w:t>
      </w:r>
    </w:p>
    <w:p w14:paraId="1656D461" w14:textId="77777777" w:rsidR="001B127B" w:rsidRPr="001B127B" w:rsidRDefault="001B127B" w:rsidP="001B127B">
      <w:pPr>
        <w:rPr>
          <w:sz w:val="32"/>
          <w:szCs w:val="32"/>
        </w:rPr>
      </w:pPr>
    </w:p>
    <w:p w14:paraId="1C1E4A1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Backoff</w:t>
      </w:r>
    </w:p>
    <w:p w14:paraId="510CCDFC" w14:textId="77777777" w:rsidR="001B127B" w:rsidRPr="001B127B" w:rsidRDefault="001B127B" w:rsidP="001B127B">
      <w:pPr>
        <w:rPr>
          <w:sz w:val="32"/>
          <w:szCs w:val="32"/>
        </w:rPr>
      </w:pPr>
    </w:p>
    <w:p w14:paraId="73472BE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Reducing calls</w:t>
      </w:r>
    </w:p>
    <w:p w14:paraId="0C6BA086" w14:textId="77777777" w:rsidR="001B127B" w:rsidRPr="001B127B" w:rsidRDefault="001B127B" w:rsidP="001B127B">
      <w:pPr>
        <w:rPr>
          <w:sz w:val="32"/>
          <w:szCs w:val="32"/>
        </w:rPr>
      </w:pPr>
    </w:p>
    <w:p w14:paraId="17F9EE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Batching</w:t>
      </w:r>
    </w:p>
    <w:p w14:paraId="6A37CD99" w14:textId="77777777" w:rsidR="001B127B" w:rsidRPr="001B127B" w:rsidRDefault="001B127B" w:rsidP="001B127B">
      <w:pPr>
        <w:rPr>
          <w:sz w:val="32"/>
          <w:szCs w:val="32"/>
        </w:rPr>
      </w:pPr>
    </w:p>
    <w:p w14:paraId="79D7475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Filtering earlier</w:t>
      </w:r>
    </w:p>
    <w:p w14:paraId="52D7B50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9DF88D9">
          <v:rect id="_x0000_i1190" style="width:0;height:1.5pt" o:hralign="center" o:hrstd="t" o:hr="t" fillcolor="#a0a0a0" stroked="f"/>
        </w:pict>
      </w:r>
    </w:p>
    <w:p w14:paraId="3847EBC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AR — 500</w:t>
      </w:r>
    </w:p>
    <w:p w14:paraId="3A2C70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166. Action returns:</w:t>
      </w:r>
    </w:p>
    <w:p w14:paraId="55D5949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500</w:t>
      </w:r>
    </w:p>
    <w:p w14:paraId="7DB294C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Generally investigate:</w:t>
      </w:r>
    </w:p>
    <w:p w14:paraId="4702CFB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Server/service failure.</w:t>
      </w:r>
    </w:p>
    <w:p w14:paraId="51E8751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F91CD7E">
          <v:rect id="_x0000_i1191" style="width:0;height:1.5pt" o:hralign="center" o:hrstd="t" o:hr="t" fillcolor="#a0a0a0" stroked="f"/>
        </w:pict>
      </w:r>
    </w:p>
    <w:p w14:paraId="5DE05DE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167. Check</w:t>
      </w:r>
    </w:p>
    <w:p w14:paraId="038028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Service health / target API behavior.</w:t>
      </w:r>
    </w:p>
    <w:p w14:paraId="66AD537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7851A63">
          <v:rect id="_x0000_i1192" style="width:0;height:1.5pt" o:hralign="center" o:hrstd="t" o:hr="t" fillcolor="#a0a0a0" stroked="f"/>
        </w:pict>
      </w:r>
    </w:p>
    <w:p w14:paraId="2269107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AS — FLOW RUN HISTORY</w:t>
      </w:r>
    </w:p>
    <w:p w14:paraId="33A9A39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168. Run History</w:t>
      </w:r>
    </w:p>
    <w:p w14:paraId="0DF4883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Is primary evidence for:</w:t>
      </w:r>
    </w:p>
    <w:p w14:paraId="791B0CC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Cloud Flow troubleshooting.</w:t>
      </w:r>
    </w:p>
    <w:p w14:paraId="1DC559B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85229FA">
          <v:rect id="_x0000_i1193" style="width:0;height:1.5pt" o:hralign="center" o:hrstd="t" o:hr="t" fillcolor="#a0a0a0" stroked="f"/>
        </w:pict>
      </w:r>
    </w:p>
    <w:p w14:paraId="370EFF2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169. Inspect</w:t>
      </w:r>
    </w:p>
    <w:p w14:paraId="555FF7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Start</w:t>
      </w:r>
    </w:p>
    <w:p w14:paraId="5DB9061D" w14:textId="77777777" w:rsidR="001B127B" w:rsidRPr="001B127B" w:rsidRDefault="001B127B" w:rsidP="001B127B">
      <w:pPr>
        <w:rPr>
          <w:sz w:val="32"/>
          <w:szCs w:val="32"/>
        </w:rPr>
      </w:pPr>
    </w:p>
    <w:p w14:paraId="1E2C6D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Duration</w:t>
      </w:r>
    </w:p>
    <w:p w14:paraId="2976DDA8" w14:textId="77777777" w:rsidR="001B127B" w:rsidRPr="001B127B" w:rsidRDefault="001B127B" w:rsidP="001B127B">
      <w:pPr>
        <w:rPr>
          <w:sz w:val="32"/>
          <w:szCs w:val="32"/>
        </w:rPr>
      </w:pPr>
    </w:p>
    <w:p w14:paraId="50224EE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Status</w:t>
      </w:r>
    </w:p>
    <w:p w14:paraId="4F39915D" w14:textId="77777777" w:rsidR="001B127B" w:rsidRPr="001B127B" w:rsidRDefault="001B127B" w:rsidP="001B127B">
      <w:pPr>
        <w:rPr>
          <w:sz w:val="32"/>
          <w:szCs w:val="32"/>
        </w:rPr>
      </w:pPr>
    </w:p>
    <w:p w14:paraId="6E8A85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Trigger</w:t>
      </w:r>
    </w:p>
    <w:p w14:paraId="532BF052" w14:textId="77777777" w:rsidR="001B127B" w:rsidRPr="001B127B" w:rsidRDefault="001B127B" w:rsidP="001B127B">
      <w:pPr>
        <w:rPr>
          <w:sz w:val="32"/>
          <w:szCs w:val="32"/>
        </w:rPr>
      </w:pPr>
    </w:p>
    <w:p w14:paraId="57AF4D0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Each action</w:t>
      </w:r>
    </w:p>
    <w:p w14:paraId="7B2B248A" w14:textId="77777777" w:rsidR="001B127B" w:rsidRPr="001B127B" w:rsidRDefault="001B127B" w:rsidP="001B127B">
      <w:pPr>
        <w:rPr>
          <w:sz w:val="32"/>
          <w:szCs w:val="32"/>
        </w:rPr>
      </w:pPr>
    </w:p>
    <w:p w14:paraId="4125AC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Inputs</w:t>
      </w:r>
    </w:p>
    <w:p w14:paraId="5D6713FA" w14:textId="77777777" w:rsidR="001B127B" w:rsidRPr="001B127B" w:rsidRDefault="001B127B" w:rsidP="001B127B">
      <w:pPr>
        <w:rPr>
          <w:sz w:val="32"/>
          <w:szCs w:val="32"/>
        </w:rPr>
      </w:pPr>
    </w:p>
    <w:p w14:paraId="5676338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Outputs</w:t>
      </w:r>
    </w:p>
    <w:p w14:paraId="0FA4072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320FF69">
          <v:rect id="_x0000_i1194" style="width:0;height:1.5pt" o:hralign="center" o:hrstd="t" o:hr="t" fillcolor="#a0a0a0" stroked="f"/>
        </w:pict>
      </w:r>
    </w:p>
    <w:p w14:paraId="22B4459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170. Current Flow Experiences</w:t>
      </w:r>
    </w:p>
    <w:p w14:paraId="78DE1E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 also allow owners to customize visible run-history columns using:</w:t>
      </w:r>
    </w:p>
    <w:p w14:paraId="7C4E795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Trigger output fields.</w:t>
      </w:r>
    </w:p>
    <w:p w14:paraId="6993389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F343B3">
          <v:rect id="_x0000_i1195" style="width:0;height:1.5pt" o:hralign="center" o:hrstd="t" o:hr="t" fillcolor="#a0a0a0" stroked="f"/>
        </w:pict>
      </w:r>
    </w:p>
    <w:p w14:paraId="4FEF7F5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171. Why Useful?</w:t>
      </w:r>
    </w:p>
    <w:p w14:paraId="31F49E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 high-volume Flow:</w:t>
      </w:r>
    </w:p>
    <w:p w14:paraId="106C68B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Request Number</w:t>
      </w:r>
    </w:p>
    <w:p w14:paraId="29FA3C41" w14:textId="77777777" w:rsidR="001B127B" w:rsidRPr="001B127B" w:rsidRDefault="001B127B" w:rsidP="001B127B">
      <w:pPr>
        <w:rPr>
          <w:sz w:val="32"/>
          <w:szCs w:val="32"/>
        </w:rPr>
      </w:pPr>
    </w:p>
    <w:p w14:paraId="7FE6422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</w:t>
      </w:r>
    </w:p>
    <w:p w14:paraId="3F85E43C" w14:textId="77777777" w:rsidR="001B127B" w:rsidRPr="001B127B" w:rsidRDefault="001B127B" w:rsidP="001B127B">
      <w:pPr>
        <w:rPr>
          <w:sz w:val="32"/>
          <w:szCs w:val="32"/>
        </w:rPr>
      </w:pPr>
    </w:p>
    <w:p w14:paraId="0E919F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</w:t>
      </w:r>
    </w:p>
    <w:p w14:paraId="03A672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can help locate:</w:t>
      </w:r>
    </w:p>
    <w:p w14:paraId="2386785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Relevant run.</w:t>
      </w:r>
    </w:p>
    <w:p w14:paraId="78C3CD5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678FABA">
          <v:rect id="_x0000_i1196" style="width:0;height:1.5pt" o:hralign="center" o:hrstd="t" o:hr="t" fillcolor="#a0a0a0" stroked="f"/>
        </w:pict>
      </w:r>
    </w:p>
    <w:p w14:paraId="0AA968B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AT — LOGIC FAILURE</w:t>
      </w:r>
    </w:p>
    <w:p w14:paraId="2023BD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172. Flow says:</w:t>
      </w:r>
    </w:p>
    <w:p w14:paraId="163B02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Successful.</w:t>
      </w:r>
    </w:p>
    <w:p w14:paraId="70D4E4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business result wrong.</w:t>
      </w:r>
    </w:p>
    <w:p w14:paraId="3260EE7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A377D19">
          <v:rect id="_x0000_i1197" style="width:0;height:1.5pt" o:hralign="center" o:hrstd="t" o:hr="t" fillcolor="#a0a0a0" stroked="f"/>
        </w:pict>
      </w:r>
    </w:p>
    <w:p w14:paraId="4BA9F69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173. This is often harder than</w:t>
      </w:r>
    </w:p>
    <w:p w14:paraId="52650B9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Red action failure.</w:t>
      </w:r>
    </w:p>
    <w:p w14:paraId="097B784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DC70584">
          <v:rect id="_x0000_i1198" style="width:0;height:1.5pt" o:hralign="center" o:hrstd="t" o:hr="t" fillcolor="#a0a0a0" stroked="f"/>
        </w:pict>
      </w:r>
    </w:p>
    <w:p w14:paraId="60C2FB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174. Inspect</w:t>
      </w:r>
    </w:p>
    <w:p w14:paraId="33460C1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Conditions.</w:t>
      </w:r>
    </w:p>
    <w:p w14:paraId="214B3D1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5E72F6D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Approved</w:t>
      </w:r>
    </w:p>
    <w:p w14:paraId="7B756A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vs:</w:t>
      </w:r>
    </w:p>
    <w:p w14:paraId="629217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approved</w:t>
      </w:r>
    </w:p>
    <w:p w14:paraId="199B5FC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72B8633">
          <v:rect id="_x0000_i1199" style="width:0;height:1.5pt" o:hralign="center" o:hrstd="t" o:hr="t" fillcolor="#a0a0a0" stroked="f"/>
        </w:pict>
      </w:r>
    </w:p>
    <w:p w14:paraId="78B6924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175. Also Check</w:t>
      </w:r>
    </w:p>
    <w:p w14:paraId="0F15F1E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Trailing spaces</w:t>
      </w:r>
    </w:p>
    <w:p w14:paraId="57EEE5FE" w14:textId="77777777" w:rsidR="001B127B" w:rsidRPr="001B127B" w:rsidRDefault="001B127B" w:rsidP="001B127B">
      <w:pPr>
        <w:rPr>
          <w:sz w:val="32"/>
          <w:szCs w:val="32"/>
        </w:rPr>
      </w:pPr>
    </w:p>
    <w:p w14:paraId="02FA136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types</w:t>
      </w:r>
    </w:p>
    <w:p w14:paraId="4EC6E687" w14:textId="77777777" w:rsidR="001B127B" w:rsidRPr="001B127B" w:rsidRDefault="001B127B" w:rsidP="001B127B">
      <w:pPr>
        <w:rPr>
          <w:sz w:val="32"/>
          <w:szCs w:val="32"/>
        </w:rPr>
      </w:pPr>
    </w:p>
    <w:p w14:paraId="3F86A4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Null values</w:t>
      </w:r>
    </w:p>
    <w:p w14:paraId="2B713D49" w14:textId="77777777" w:rsidR="001B127B" w:rsidRPr="001B127B" w:rsidRDefault="001B127B" w:rsidP="001B127B">
      <w:pPr>
        <w:rPr>
          <w:sz w:val="32"/>
          <w:szCs w:val="32"/>
        </w:rPr>
      </w:pPr>
    </w:p>
    <w:p w14:paraId="3248EDA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dynamic content</w:t>
      </w:r>
    </w:p>
    <w:p w14:paraId="32D26BEC" w14:textId="77777777" w:rsidR="001B127B" w:rsidRPr="001B127B" w:rsidRDefault="001B127B" w:rsidP="001B127B">
      <w:pPr>
        <w:rPr>
          <w:sz w:val="32"/>
          <w:szCs w:val="32"/>
        </w:rPr>
      </w:pPr>
    </w:p>
    <w:p w14:paraId="4D831C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Apply to each source</w:t>
      </w:r>
    </w:p>
    <w:p w14:paraId="39E60CF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BC82613">
          <v:rect id="_x0000_i1200" style="width:0;height:1.5pt" o:hralign="center" o:hrstd="t" o:hr="t" fillcolor="#a0a0a0" stroked="f"/>
        </w:pict>
      </w:r>
    </w:p>
    <w:p w14:paraId="498D10C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AU — COMPOSE FOR DEBUGGING</w:t>
      </w:r>
    </w:p>
    <w:p w14:paraId="43C8F44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176. Add Temporary</w:t>
      </w:r>
    </w:p>
    <w:p w14:paraId="0F50807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Compose</w:t>
      </w:r>
    </w:p>
    <w:p w14:paraId="1E5E31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actions around complex values.</w:t>
      </w:r>
    </w:p>
    <w:p w14:paraId="1EA938A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8696EB0">
          <v:rect id="_x0000_i1201" style="width:0;height:1.5pt" o:hralign="center" o:hrstd="t" o:hr="t" fillcolor="#a0a0a0" stroked="f"/>
        </w:pict>
      </w:r>
    </w:p>
    <w:p w14:paraId="5CEF14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177. Example</w:t>
      </w:r>
    </w:p>
    <w:p w14:paraId="5AF103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Before condition:</w:t>
      </w:r>
    </w:p>
    <w:p w14:paraId="6B10EF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Compose — Current Status</w:t>
      </w:r>
    </w:p>
    <w:p w14:paraId="03C2349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FC809DD">
          <v:rect id="_x0000_i1202" style="width:0;height:1.5pt" o:hralign="center" o:hrstd="t" o:hr="t" fillcolor="#a0a0a0" stroked="f"/>
        </w:pict>
      </w:r>
    </w:p>
    <w:p w14:paraId="4C6916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178. Run Flow.</w:t>
      </w:r>
    </w:p>
    <w:p w14:paraId="768DE7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Inspect:</w:t>
      </w:r>
    </w:p>
    <w:p w14:paraId="3CEC8C8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Actual value.</w:t>
      </w:r>
    </w:p>
    <w:p w14:paraId="59D8565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82F3867">
          <v:rect id="_x0000_i1203" style="width:0;height:1.5pt" o:hralign="center" o:hrstd="t" o:hr="t" fillcolor="#a0a0a0" stroked="f"/>
        </w:pict>
      </w:r>
    </w:p>
    <w:p w14:paraId="5B74F0A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179. Remove unnecessary debug actions</w:t>
      </w:r>
    </w:p>
    <w:p w14:paraId="304198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before:</w:t>
      </w:r>
    </w:p>
    <w:p w14:paraId="5F7BB28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Final production release.</w:t>
      </w:r>
    </w:p>
    <w:p w14:paraId="277DFED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693AE71">
          <v:rect id="_x0000_i1204" style="width:0;height:1.5pt" o:hralign="center" o:hrstd="t" o:hr="t" fillcolor="#a0a0a0" stroked="f"/>
        </w:pict>
      </w:r>
    </w:p>
    <w:p w14:paraId="27A5CD8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AV — LOOP TROUBLESHOOTING</w:t>
      </w:r>
    </w:p>
    <w:p w14:paraId="1ECB7F7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180. Apply to each runs:</w:t>
      </w:r>
    </w:p>
    <w:p w14:paraId="7FE547D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500 times.</w:t>
      </w:r>
    </w:p>
    <w:p w14:paraId="1A015CD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Expected:</w:t>
      </w:r>
    </w:p>
    <w:p w14:paraId="41529EC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3.</w:t>
      </w:r>
    </w:p>
    <w:p w14:paraId="19A33FB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A981BE2">
          <v:rect id="_x0000_i1205" style="width:0;height:1.5pt" o:hralign="center" o:hrstd="t" o:hr="t" fillcolor="#a0a0a0" stroked="f"/>
        </w:pict>
      </w:r>
    </w:p>
    <w:p w14:paraId="26D04B7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181. Check upstream</w:t>
      </w:r>
    </w:p>
    <w:p w14:paraId="1FECC57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List rows / Get items.</w:t>
      </w:r>
    </w:p>
    <w:p w14:paraId="5961266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872B074">
          <v:rect id="_x0000_i1206" style="width:0;height:1.5pt" o:hralign="center" o:hrstd="t" o:hr="t" fillcolor="#a0a0a0" stroked="f"/>
        </w:pict>
      </w:r>
    </w:p>
    <w:p w14:paraId="7F0AF6A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182. Filter earlier.</w:t>
      </w:r>
    </w:p>
    <w:p w14:paraId="62A5A8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Don't iterate over:</w:t>
      </w:r>
    </w:p>
    <w:p w14:paraId="084D9B5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Unnecessary records.</w:t>
      </w:r>
    </w:p>
    <w:p w14:paraId="244CD78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E815A7">
          <v:rect id="_x0000_i1207" style="width:0;height:1.5pt" o:hralign="center" o:hrstd="t" o:hr="t" fillcolor="#a0a0a0" stroked="f"/>
        </w:pict>
      </w:r>
    </w:p>
    <w:p w14:paraId="32F64DF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AW — CONCURRENCY</w:t>
      </w:r>
    </w:p>
    <w:p w14:paraId="2E19950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183. Flow sometimes produces</w:t>
      </w:r>
    </w:p>
    <w:p w14:paraId="267641D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Race condition.</w:t>
      </w:r>
    </w:p>
    <w:p w14:paraId="21C9E12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C937465">
          <v:rect id="_x0000_i1208" style="width:0;height:1.5pt" o:hralign="center" o:hrstd="t" o:hr="t" fillcolor="#a0a0a0" stroked="f"/>
        </w:pict>
      </w:r>
    </w:p>
    <w:p w14:paraId="58D05B0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184. Possible</w:t>
      </w:r>
    </w:p>
    <w:p w14:paraId="4C411A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Parallel processing updates same record.</w:t>
      </w:r>
    </w:p>
    <w:p w14:paraId="7890230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E52087">
          <v:rect id="_x0000_i1209" style="width:0;height:1.5pt" o:hralign="center" o:hrstd="t" o:hr="t" fillcolor="#a0a0a0" stroked="f"/>
        </w:pict>
      </w:r>
    </w:p>
    <w:p w14:paraId="4C9CD55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185. Investigate</w:t>
      </w:r>
    </w:p>
    <w:p w14:paraId="37B1C9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Concurrency</w:t>
      </w:r>
    </w:p>
    <w:p w14:paraId="3A9834E3" w14:textId="77777777" w:rsidR="001B127B" w:rsidRPr="001B127B" w:rsidRDefault="001B127B" w:rsidP="001B127B">
      <w:pPr>
        <w:rPr>
          <w:sz w:val="32"/>
          <w:szCs w:val="32"/>
        </w:rPr>
      </w:pPr>
    </w:p>
    <w:p w14:paraId="7C31B9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Update order</w:t>
      </w:r>
    </w:p>
    <w:p w14:paraId="1AB04AC1" w14:textId="77777777" w:rsidR="001B127B" w:rsidRPr="001B127B" w:rsidRDefault="001B127B" w:rsidP="001B127B">
      <w:pPr>
        <w:rPr>
          <w:sz w:val="32"/>
          <w:szCs w:val="32"/>
        </w:rPr>
      </w:pPr>
    </w:p>
    <w:p w14:paraId="78308A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Trigger loops</w:t>
      </w:r>
    </w:p>
    <w:p w14:paraId="79414001" w14:textId="77777777" w:rsidR="001B127B" w:rsidRPr="001B127B" w:rsidRDefault="001B127B" w:rsidP="001B127B">
      <w:pPr>
        <w:rPr>
          <w:sz w:val="32"/>
          <w:szCs w:val="32"/>
        </w:rPr>
      </w:pPr>
    </w:p>
    <w:p w14:paraId="57416A7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Duplicate Flow runs</w:t>
      </w:r>
    </w:p>
    <w:p w14:paraId="039E13B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1DD315">
          <v:rect id="_x0000_i1210" style="width:0;height:1.5pt" o:hralign="center" o:hrstd="t" o:hr="t" fillcolor="#a0a0a0" stroked="f"/>
        </w:pict>
      </w:r>
    </w:p>
    <w:p w14:paraId="626683E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AX — INFINITE LOOP</w:t>
      </w:r>
    </w:p>
    <w:p w14:paraId="11DF38D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186. Dataverse trigger:</w:t>
      </w:r>
    </w:p>
    <w:p w14:paraId="3B95717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When Leave Request modified</w:t>
      </w:r>
    </w:p>
    <w:p w14:paraId="6F2ED3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updates:</w:t>
      </w:r>
    </w:p>
    <w:p w14:paraId="727E275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Leave Request.</w:t>
      </w:r>
    </w:p>
    <w:p w14:paraId="6CB8369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7377FCE">
          <v:rect id="_x0000_i1211" style="width:0;height:1.5pt" o:hralign="center" o:hrstd="t" o:hr="t" fillcolor="#a0a0a0" stroked="f"/>
        </w:pict>
      </w:r>
    </w:p>
    <w:p w14:paraId="7213B7D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187. Modification triggers Flow again.</w:t>
      </w:r>
    </w:p>
    <w:p w14:paraId="7980A3B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72EDE00">
          <v:rect id="_x0000_i1212" style="width:0;height:1.5pt" o:hralign="center" o:hrstd="t" o:hr="t" fillcolor="#a0a0a0" stroked="f"/>
        </w:pict>
      </w:r>
    </w:p>
    <w:p w14:paraId="5715CA5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188. Result</w:t>
      </w:r>
    </w:p>
    <w:p w14:paraId="7A007F9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Potential:</w:t>
      </w:r>
    </w:p>
    <w:p w14:paraId="002B93B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Re-trigger loop.</w:t>
      </w:r>
    </w:p>
    <w:p w14:paraId="22CF38B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C076983">
          <v:rect id="_x0000_i1213" style="width:0;height:1.5pt" o:hralign="center" o:hrstd="t" o:hr="t" fillcolor="#a0a0a0" stroked="f"/>
        </w:pict>
      </w:r>
    </w:p>
    <w:p w14:paraId="02BE83E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189. Prevent</w:t>
      </w:r>
    </w:p>
    <w:p w14:paraId="61D797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Using:</w:t>
      </w:r>
    </w:p>
    <w:p w14:paraId="26D34E8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Select Columns</w:t>
      </w:r>
    </w:p>
    <w:p w14:paraId="137818FD" w14:textId="77777777" w:rsidR="001B127B" w:rsidRPr="001B127B" w:rsidRDefault="001B127B" w:rsidP="001B127B">
      <w:pPr>
        <w:rPr>
          <w:sz w:val="32"/>
          <w:szCs w:val="32"/>
        </w:rPr>
      </w:pPr>
    </w:p>
    <w:p w14:paraId="01635F2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Trigger Conditions</w:t>
      </w:r>
    </w:p>
    <w:p w14:paraId="5C4537D3" w14:textId="77777777" w:rsidR="001B127B" w:rsidRPr="001B127B" w:rsidRDefault="001B127B" w:rsidP="001B127B">
      <w:pPr>
        <w:rPr>
          <w:sz w:val="32"/>
          <w:szCs w:val="32"/>
        </w:rPr>
      </w:pPr>
    </w:p>
    <w:p w14:paraId="667B74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Processing flags</w:t>
      </w:r>
    </w:p>
    <w:p w14:paraId="292D045C" w14:textId="77777777" w:rsidR="001B127B" w:rsidRPr="001B127B" w:rsidRDefault="001B127B" w:rsidP="001B127B">
      <w:pPr>
        <w:rPr>
          <w:sz w:val="32"/>
          <w:szCs w:val="32"/>
        </w:rPr>
      </w:pPr>
    </w:p>
    <w:p w14:paraId="3F0D03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State checks</w:t>
      </w:r>
    </w:p>
    <w:p w14:paraId="7153F8C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679351">
          <v:rect id="_x0000_i1214" style="width:0;height:1.5pt" o:hralign="center" o:hrstd="t" o:hr="t" fillcolor="#a0a0a0" stroked="f"/>
        </w:pict>
      </w:r>
    </w:p>
    <w:p w14:paraId="3D7B52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AY — DUPLICATE PROCESSING</w:t>
      </w:r>
    </w:p>
    <w:p w14:paraId="3F0642F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190. Manager receives two Approvals.</w:t>
      </w:r>
    </w:p>
    <w:p w14:paraId="6E44AE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5BD77B7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Two Flow runs?</w:t>
      </w:r>
    </w:p>
    <w:p w14:paraId="74A7D58C" w14:textId="77777777" w:rsidR="001B127B" w:rsidRPr="001B127B" w:rsidRDefault="001B127B" w:rsidP="001B127B">
      <w:pPr>
        <w:rPr>
          <w:sz w:val="32"/>
          <w:szCs w:val="32"/>
        </w:rPr>
      </w:pPr>
    </w:p>
    <w:p w14:paraId="65B855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Trigger fired twice?</w:t>
      </w:r>
    </w:p>
    <w:p w14:paraId="6BC20E37" w14:textId="77777777" w:rsidR="001B127B" w:rsidRPr="001B127B" w:rsidRDefault="001B127B" w:rsidP="001B127B">
      <w:pPr>
        <w:rPr>
          <w:sz w:val="32"/>
          <w:szCs w:val="32"/>
        </w:rPr>
      </w:pPr>
    </w:p>
    <w:p w14:paraId="0EA8508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Guard flag failed?</w:t>
      </w:r>
    </w:p>
    <w:p w14:paraId="6A25873B" w14:textId="77777777" w:rsidR="001B127B" w:rsidRPr="001B127B" w:rsidRDefault="001B127B" w:rsidP="001B127B">
      <w:pPr>
        <w:rPr>
          <w:sz w:val="32"/>
          <w:szCs w:val="32"/>
        </w:rPr>
      </w:pPr>
    </w:p>
    <w:p w14:paraId="3CC1D3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Retry created duplicate?</w:t>
      </w:r>
    </w:p>
    <w:p w14:paraId="72EA125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78B6444">
          <v:rect id="_x0000_i1215" style="width:0;height:1.5pt" o:hralign="center" o:hrstd="t" o:hr="t" fillcolor="#a0a0a0" stroked="f"/>
        </w:pict>
      </w:r>
    </w:p>
    <w:p w14:paraId="18CF596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191. From Day 14</w:t>
      </w:r>
    </w:p>
    <w:p w14:paraId="65A548D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10E82F1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Approval Requested</w:t>
      </w:r>
    </w:p>
    <w:p w14:paraId="3662FD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or appropriate idempotency/state guard.</w:t>
      </w:r>
    </w:p>
    <w:p w14:paraId="0E9DBBB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9925660">
          <v:rect id="_x0000_i1216" style="width:0;height:1.5pt" o:hralign="center" o:hrstd="t" o:hr="t" fillcolor="#a0a0a0" stroked="f"/>
        </w:pict>
      </w:r>
    </w:p>
    <w:p w14:paraId="5437FFE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AZ — BUSINESS FAILURE VS TECHNICAL FAILURE</w:t>
      </w:r>
    </w:p>
    <w:p w14:paraId="0361FEC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192. Manager Rejects Leave.</w:t>
      </w:r>
    </w:p>
    <w:p w14:paraId="61776C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Is Flow failed?</w:t>
      </w:r>
    </w:p>
    <w:p w14:paraId="3D8E7A7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No.</w:t>
      </w:r>
    </w:p>
    <w:p w14:paraId="1DFDAA6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087A43">
          <v:rect id="_x0000_i1217" style="width:0;height:1.5pt" o:hralign="center" o:hrstd="t" o:hr="t" fillcolor="#a0a0a0" stroked="f"/>
        </w:pict>
      </w:r>
    </w:p>
    <w:p w14:paraId="277F3CF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193. Business Result</w:t>
      </w:r>
    </w:p>
    <w:p w14:paraId="57517E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Rejected.</w:t>
      </w:r>
    </w:p>
    <w:p w14:paraId="6C7E5B3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64750ED">
          <v:rect id="_x0000_i1218" style="width:0;height:1.5pt" o:hralign="center" o:hrstd="t" o:hr="t" fillcolor="#a0a0a0" stroked="f"/>
        </w:pict>
      </w:r>
    </w:p>
    <w:p w14:paraId="467DBA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194. Technical Failure</w:t>
      </w:r>
    </w:p>
    <w:p w14:paraId="6061D3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Approval connector returned error.</w:t>
      </w:r>
    </w:p>
    <w:p w14:paraId="23F3FFF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8F88638">
          <v:rect id="_x0000_i1219" style="width:0;height:1.5pt" o:hralign="center" o:hrstd="t" o:hr="t" fillcolor="#a0a0a0" stroked="f"/>
        </w:pict>
      </w:r>
    </w:p>
    <w:p w14:paraId="62AED1F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195. Keep Distinction</w:t>
      </w:r>
    </w:p>
    <w:p w14:paraId="67BAA00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Critical.</w:t>
      </w:r>
    </w:p>
    <w:p w14:paraId="7D9A844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141B7F5">
          <v:rect id="_x0000_i1220" style="width:0;height:1.5pt" o:hralign="center" o:hrstd="t" o:hr="t" fillcolor="#a0a0a0" stroked="f"/>
        </w:pict>
      </w:r>
    </w:p>
    <w:p w14:paraId="2BD0D60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BA — POWER PAGES TROUBLESHOOTING</w:t>
      </w:r>
    </w:p>
    <w:p w14:paraId="05AED24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196. Vendor says:</w:t>
      </w:r>
    </w:p>
    <w:p w14:paraId="1EC5FF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My Applications is empty.</w:t>
      </w:r>
    </w:p>
    <w:p w14:paraId="2CF722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Possible:</w:t>
      </w:r>
    </w:p>
    <w:p w14:paraId="1FEF88F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applications</w:t>
      </w:r>
    </w:p>
    <w:p w14:paraId="4365FA0B" w14:textId="77777777" w:rsidR="001B127B" w:rsidRPr="001B127B" w:rsidRDefault="001B127B" w:rsidP="001B127B">
      <w:pPr>
        <w:rPr>
          <w:sz w:val="32"/>
          <w:szCs w:val="32"/>
        </w:rPr>
      </w:pPr>
    </w:p>
    <w:p w14:paraId="3A36461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Contact mapping</w:t>
      </w:r>
    </w:p>
    <w:p w14:paraId="4F2B04B8" w14:textId="77777777" w:rsidR="001B127B" w:rsidRPr="001B127B" w:rsidRDefault="001B127B" w:rsidP="001B127B">
      <w:pPr>
        <w:rPr>
          <w:sz w:val="32"/>
          <w:szCs w:val="32"/>
        </w:rPr>
      </w:pPr>
    </w:p>
    <w:p w14:paraId="4060DB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 Permission</w:t>
      </w:r>
    </w:p>
    <w:p w14:paraId="5EC0D4F2" w14:textId="77777777" w:rsidR="001B127B" w:rsidRPr="001B127B" w:rsidRDefault="001B127B" w:rsidP="001B127B">
      <w:pPr>
        <w:rPr>
          <w:sz w:val="32"/>
          <w:szCs w:val="32"/>
        </w:rPr>
      </w:pPr>
    </w:p>
    <w:p w14:paraId="26B6237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Web Role</w:t>
      </w:r>
    </w:p>
    <w:p w14:paraId="347BD7D0" w14:textId="77777777" w:rsidR="001B127B" w:rsidRPr="001B127B" w:rsidRDefault="001B127B" w:rsidP="001B127B">
      <w:pPr>
        <w:rPr>
          <w:sz w:val="32"/>
          <w:szCs w:val="32"/>
        </w:rPr>
      </w:pPr>
    </w:p>
    <w:p w14:paraId="0E130DE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Relationship</w:t>
      </w:r>
    </w:p>
    <w:p w14:paraId="0C08E109" w14:textId="77777777" w:rsidR="001B127B" w:rsidRPr="001B127B" w:rsidRDefault="001B127B" w:rsidP="001B127B">
      <w:pPr>
        <w:rPr>
          <w:sz w:val="32"/>
          <w:szCs w:val="32"/>
        </w:rPr>
      </w:pPr>
    </w:p>
    <w:p w14:paraId="4BADDD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List filter</w:t>
      </w:r>
    </w:p>
    <w:p w14:paraId="6820F387" w14:textId="77777777" w:rsidR="001B127B" w:rsidRPr="001B127B" w:rsidRDefault="001B127B" w:rsidP="001B127B">
      <w:pPr>
        <w:rPr>
          <w:sz w:val="32"/>
          <w:szCs w:val="32"/>
        </w:rPr>
      </w:pPr>
    </w:p>
    <w:p w14:paraId="532B67A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Page Permission</w:t>
      </w:r>
    </w:p>
    <w:p w14:paraId="43340A78" w14:textId="77777777" w:rsidR="001B127B" w:rsidRPr="001B127B" w:rsidRDefault="001B127B" w:rsidP="001B127B">
      <w:pPr>
        <w:rPr>
          <w:sz w:val="32"/>
          <w:szCs w:val="32"/>
        </w:rPr>
      </w:pPr>
    </w:p>
    <w:p w14:paraId="3E827C2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Caching/configuration</w:t>
      </w:r>
    </w:p>
    <w:p w14:paraId="2EE1C6D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13B12E4">
          <v:rect id="_x0000_i1221" style="width:0;height:1.5pt" o:hralign="center" o:hrstd="t" o:hr="t" fillcolor="#a0a0a0" stroked="f"/>
        </w:pict>
      </w:r>
    </w:p>
    <w:p w14:paraId="2696552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BB — SITE CHECKER</w:t>
      </w:r>
    </w:p>
    <w:p w14:paraId="704D058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197. Power Pages provides:</w:t>
      </w:r>
    </w:p>
    <w:p w14:paraId="55DA799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Site Checker.</w:t>
      </w:r>
    </w:p>
    <w:p w14:paraId="3976820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5062FC">
          <v:rect id="_x0000_i1222" style="width:0;height:1.5pt" o:hralign="center" o:hrstd="t" o:hr="t" fillcolor="#a0a0a0" stroked="f"/>
        </w:pict>
      </w:r>
    </w:p>
    <w:p w14:paraId="1266EB9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198. Site Checker can diagnose common issues involving areas such as:</w:t>
      </w:r>
    </w:p>
    <w:p w14:paraId="11679C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Configuration</w:t>
      </w:r>
    </w:p>
    <w:p w14:paraId="4EE9B6E7" w14:textId="77777777" w:rsidR="001B127B" w:rsidRPr="001B127B" w:rsidRDefault="001B127B" w:rsidP="001B127B">
      <w:pPr>
        <w:rPr>
          <w:sz w:val="32"/>
          <w:szCs w:val="32"/>
        </w:rPr>
      </w:pPr>
    </w:p>
    <w:p w14:paraId="771A8E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Provisioning</w:t>
      </w:r>
    </w:p>
    <w:p w14:paraId="50DC1190" w14:textId="77777777" w:rsidR="001B127B" w:rsidRPr="001B127B" w:rsidRDefault="001B127B" w:rsidP="001B127B">
      <w:pPr>
        <w:rPr>
          <w:sz w:val="32"/>
          <w:szCs w:val="32"/>
        </w:rPr>
      </w:pPr>
    </w:p>
    <w:p w14:paraId="259AA6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Performance</w:t>
      </w:r>
    </w:p>
    <w:p w14:paraId="38FF64AA" w14:textId="77777777" w:rsidR="001B127B" w:rsidRPr="001B127B" w:rsidRDefault="001B127B" w:rsidP="001B127B">
      <w:pPr>
        <w:rPr>
          <w:sz w:val="32"/>
          <w:szCs w:val="32"/>
        </w:rPr>
      </w:pPr>
    </w:p>
    <w:p w14:paraId="38C5B0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 upgrade</w:t>
      </w:r>
    </w:p>
    <w:p w14:paraId="130E9AFF" w14:textId="77777777" w:rsidR="001B127B" w:rsidRPr="001B127B" w:rsidRDefault="001B127B" w:rsidP="001B127B">
      <w:pPr>
        <w:rPr>
          <w:sz w:val="32"/>
          <w:szCs w:val="32"/>
        </w:rPr>
      </w:pPr>
    </w:p>
    <w:p w14:paraId="325CE8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Website startup</w:t>
      </w:r>
    </w:p>
    <w:p w14:paraId="3141018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0F23332">
          <v:rect id="_x0000_i1223" style="width:0;height:1.5pt" o:hralign="center" o:hrstd="t" o:hr="t" fillcolor="#a0a0a0" stroked="f"/>
        </w:pict>
      </w:r>
    </w:p>
    <w:p w14:paraId="25E3F72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199. Admin Path</w:t>
      </w:r>
    </w:p>
    <w:p w14:paraId="358D50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Platform Admin Center:</w:t>
      </w:r>
    </w:p>
    <w:p w14:paraId="095A48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Pages Sites</w:t>
      </w:r>
    </w:p>
    <w:p w14:paraId="6798D8E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→</w:t>
      </w:r>
    </w:p>
    <w:p w14:paraId="6DC52FC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Select Site</w:t>
      </w:r>
    </w:p>
    <w:p w14:paraId="40C7427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→</w:t>
      </w:r>
    </w:p>
    <w:p w14:paraId="374E4A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Site Health</w:t>
      </w:r>
    </w:p>
    <w:p w14:paraId="5185D2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→</w:t>
      </w:r>
    </w:p>
    <w:p w14:paraId="15F8BAB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Site Checker</w:t>
      </w:r>
    </w:p>
    <w:p w14:paraId="021FCD4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according to current experience.</w:t>
      </w:r>
    </w:p>
    <w:p w14:paraId="1914067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6A2A9E0">
          <v:rect id="_x0000_i1224" style="width:0;height:1.5pt" o:hralign="center" o:hrstd="t" o:hr="t" fillcolor="#a0a0a0" stroked="f"/>
        </w:pict>
      </w:r>
    </w:p>
    <w:p w14:paraId="3049215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200. Review Results</w:t>
      </w:r>
    </w:p>
    <w:p w14:paraId="00908E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Typical statuses:</w:t>
      </w:r>
    </w:p>
    <w:p w14:paraId="44B3B4B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Error</w:t>
      </w:r>
    </w:p>
    <w:p w14:paraId="3D28021B" w14:textId="77777777" w:rsidR="001B127B" w:rsidRPr="001B127B" w:rsidRDefault="001B127B" w:rsidP="001B127B">
      <w:pPr>
        <w:rPr>
          <w:sz w:val="32"/>
          <w:szCs w:val="32"/>
        </w:rPr>
      </w:pPr>
    </w:p>
    <w:p w14:paraId="42E5AB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Warning</w:t>
      </w:r>
    </w:p>
    <w:p w14:paraId="7FE800ED" w14:textId="77777777" w:rsidR="001B127B" w:rsidRPr="001B127B" w:rsidRDefault="001B127B" w:rsidP="001B127B">
      <w:pPr>
        <w:rPr>
          <w:sz w:val="32"/>
          <w:szCs w:val="32"/>
        </w:rPr>
      </w:pPr>
    </w:p>
    <w:p w14:paraId="027891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Pass</w:t>
      </w:r>
    </w:p>
    <w:p w14:paraId="6669994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95BF6BB">
          <v:rect id="_x0000_i1225" style="width:0;height:1.5pt" o:hralign="center" o:hrstd="t" o:hr="t" fillcolor="#a0a0a0" stroked="f"/>
        </w:pict>
      </w:r>
    </w:p>
    <w:p w14:paraId="7C29D56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201. Expand Result</w:t>
      </w:r>
    </w:p>
    <w:p w14:paraId="6BED432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Review:</w:t>
      </w:r>
    </w:p>
    <w:p w14:paraId="08374F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Mitigation guidance.</w:t>
      </w:r>
    </w:p>
    <w:p w14:paraId="4CF92F9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81528A5">
          <v:rect id="_x0000_i1226" style="width:0;height:1.5pt" o:hralign="center" o:hrstd="t" o:hr="t" fillcolor="#a0a0a0" stroked="f"/>
        </w:pict>
      </w:r>
    </w:p>
    <w:p w14:paraId="0EA46C9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BC — SITE CHECKER DOES NOT REPLACE SECURITY TESTING</w:t>
      </w:r>
    </w:p>
    <w:p w14:paraId="54E7569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202. Even if Site Checker passes:</w:t>
      </w:r>
    </w:p>
    <w:p w14:paraId="49F1C8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Still manually test:</w:t>
      </w:r>
    </w:p>
    <w:p w14:paraId="5BA01B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Anonymous user</w:t>
      </w:r>
    </w:p>
    <w:p w14:paraId="28446DC8" w14:textId="77777777" w:rsidR="001B127B" w:rsidRPr="001B127B" w:rsidRDefault="001B127B" w:rsidP="001B127B">
      <w:pPr>
        <w:rPr>
          <w:sz w:val="32"/>
          <w:szCs w:val="32"/>
        </w:rPr>
      </w:pPr>
    </w:p>
    <w:p w14:paraId="643461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</w:t>
      </w:r>
    </w:p>
    <w:p w14:paraId="488B8A23" w14:textId="77777777" w:rsidR="001B127B" w:rsidRPr="001B127B" w:rsidRDefault="001B127B" w:rsidP="001B127B">
      <w:pPr>
        <w:rPr>
          <w:sz w:val="32"/>
          <w:szCs w:val="32"/>
        </w:rPr>
      </w:pPr>
    </w:p>
    <w:p w14:paraId="2C3F49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B</w:t>
      </w:r>
    </w:p>
    <w:p w14:paraId="12E991EA" w14:textId="77777777" w:rsidR="001B127B" w:rsidRPr="001B127B" w:rsidRDefault="001B127B" w:rsidP="001B127B">
      <w:pPr>
        <w:rPr>
          <w:sz w:val="32"/>
          <w:szCs w:val="32"/>
        </w:rPr>
      </w:pPr>
    </w:p>
    <w:p w14:paraId="258F6EF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Direct URL</w:t>
      </w:r>
    </w:p>
    <w:p w14:paraId="0A9FB81F" w14:textId="77777777" w:rsidR="001B127B" w:rsidRPr="001B127B" w:rsidRDefault="001B127B" w:rsidP="001B127B">
      <w:pPr>
        <w:rPr>
          <w:sz w:val="32"/>
          <w:szCs w:val="32"/>
        </w:rPr>
      </w:pPr>
    </w:p>
    <w:p w14:paraId="2C6722F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Record ID manipulation</w:t>
      </w:r>
    </w:p>
    <w:p w14:paraId="0BB4AC2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EC50B12">
          <v:rect id="_x0000_i1227" style="width:0;height:1.5pt" o:hralign="center" o:hrstd="t" o:hr="t" fillcolor="#a0a0a0" stroked="f"/>
        </w:pict>
      </w:r>
    </w:p>
    <w:p w14:paraId="2D3C3E6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BD — PAGE PERMISSION TROUBLESHOOTING</w:t>
      </w:r>
    </w:p>
    <w:p w14:paraId="7B3231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203. User cannot open page.</w:t>
      </w:r>
    </w:p>
    <w:p w14:paraId="4FB458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Check:</w:t>
      </w:r>
    </w:p>
    <w:p w14:paraId="54A4C9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Signed in?</w:t>
      </w:r>
    </w:p>
    <w:p w14:paraId="50CA1E27" w14:textId="77777777" w:rsidR="001B127B" w:rsidRPr="001B127B" w:rsidRDefault="001B127B" w:rsidP="001B127B">
      <w:pPr>
        <w:rPr>
          <w:sz w:val="32"/>
          <w:szCs w:val="32"/>
        </w:rPr>
      </w:pPr>
    </w:p>
    <w:p w14:paraId="74F39FF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Correct Web Role?</w:t>
      </w:r>
    </w:p>
    <w:p w14:paraId="414C08B1" w14:textId="77777777" w:rsidR="001B127B" w:rsidRPr="001B127B" w:rsidRDefault="001B127B" w:rsidP="001B127B">
      <w:pPr>
        <w:rPr>
          <w:sz w:val="32"/>
          <w:szCs w:val="32"/>
        </w:rPr>
      </w:pPr>
    </w:p>
    <w:p w14:paraId="1CF638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Page Permission?</w:t>
      </w:r>
    </w:p>
    <w:p w14:paraId="2CEFF922" w14:textId="77777777" w:rsidR="001B127B" w:rsidRPr="001B127B" w:rsidRDefault="001B127B" w:rsidP="001B127B">
      <w:pPr>
        <w:rPr>
          <w:sz w:val="32"/>
          <w:szCs w:val="32"/>
        </w:rPr>
      </w:pPr>
    </w:p>
    <w:p w14:paraId="0D35637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Inherited parent restriction?</w:t>
      </w:r>
    </w:p>
    <w:p w14:paraId="5434DAF0" w14:textId="77777777" w:rsidR="001B127B" w:rsidRPr="001B127B" w:rsidRDefault="001B127B" w:rsidP="001B127B">
      <w:pPr>
        <w:rPr>
          <w:sz w:val="32"/>
          <w:szCs w:val="32"/>
        </w:rPr>
      </w:pPr>
    </w:p>
    <w:p w14:paraId="0AC010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Unique child permission?</w:t>
      </w:r>
    </w:p>
    <w:p w14:paraId="0551DD6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846962A">
          <v:rect id="_x0000_i1228" style="width:0;height:1.5pt" o:hralign="center" o:hrstd="t" o:hr="t" fillcolor="#a0a0a0" stroked="f"/>
        </w:pict>
      </w:r>
    </w:p>
    <w:p w14:paraId="30A8344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BE — TABLE PERMISSION TROUBLESHOOTING</w:t>
      </w:r>
    </w:p>
    <w:p w14:paraId="3FE9680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204. Page opens.</w:t>
      </w:r>
    </w:p>
    <w:p w14:paraId="784964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List is empty.</w:t>
      </w:r>
    </w:p>
    <w:p w14:paraId="3299FD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Check:</w:t>
      </w:r>
    </w:p>
    <w:p w14:paraId="589620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 Permission?</w:t>
      </w:r>
    </w:p>
    <w:p w14:paraId="12699F93" w14:textId="77777777" w:rsidR="001B127B" w:rsidRPr="001B127B" w:rsidRDefault="001B127B" w:rsidP="001B127B">
      <w:pPr>
        <w:rPr>
          <w:sz w:val="32"/>
          <w:szCs w:val="32"/>
        </w:rPr>
      </w:pPr>
    </w:p>
    <w:p w14:paraId="791B92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Read privilege?</w:t>
      </w:r>
    </w:p>
    <w:p w14:paraId="31CC8EFA" w14:textId="77777777" w:rsidR="001B127B" w:rsidRPr="001B127B" w:rsidRDefault="001B127B" w:rsidP="001B127B">
      <w:pPr>
        <w:rPr>
          <w:sz w:val="32"/>
          <w:szCs w:val="32"/>
        </w:rPr>
      </w:pPr>
    </w:p>
    <w:p w14:paraId="0F95D5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Correct Web Role?</w:t>
      </w:r>
    </w:p>
    <w:p w14:paraId="022F508F" w14:textId="77777777" w:rsidR="001B127B" w:rsidRPr="001B127B" w:rsidRDefault="001B127B" w:rsidP="001B127B">
      <w:pPr>
        <w:rPr>
          <w:sz w:val="32"/>
          <w:szCs w:val="32"/>
        </w:rPr>
      </w:pPr>
    </w:p>
    <w:p w14:paraId="6C321D7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Correct access type?</w:t>
      </w:r>
    </w:p>
    <w:p w14:paraId="59A256AC" w14:textId="77777777" w:rsidR="001B127B" w:rsidRPr="001B127B" w:rsidRDefault="001B127B" w:rsidP="001B127B">
      <w:pPr>
        <w:rPr>
          <w:sz w:val="32"/>
          <w:szCs w:val="32"/>
        </w:rPr>
      </w:pPr>
    </w:p>
    <w:p w14:paraId="43E3E49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Contact relationship?</w:t>
      </w:r>
    </w:p>
    <w:p w14:paraId="18C65CF7" w14:textId="77777777" w:rsidR="001B127B" w:rsidRPr="001B127B" w:rsidRDefault="001B127B" w:rsidP="001B127B">
      <w:pPr>
        <w:rPr>
          <w:sz w:val="32"/>
          <w:szCs w:val="32"/>
        </w:rPr>
      </w:pPr>
    </w:p>
    <w:p w14:paraId="0CE921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Applicant Contact populated?</w:t>
      </w:r>
    </w:p>
    <w:p w14:paraId="66C4BC4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6FBC74A">
          <v:rect id="_x0000_i1229" style="width:0;height:1.5pt" o:hralign="center" o:hrstd="t" o:hr="t" fillcolor="#a0a0a0" stroked="f"/>
        </w:pict>
      </w:r>
    </w:p>
    <w:p w14:paraId="2476E07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BF — OVEREXPOSURE</w:t>
      </w:r>
    </w:p>
    <w:p w14:paraId="7F8DAF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205. Vendor A sees Vendor B.</w:t>
      </w:r>
    </w:p>
    <w:p w14:paraId="79A53B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This isn't:</w:t>
      </w:r>
    </w:p>
    <w:p w14:paraId="52E1C4D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Filtering bug first.</w:t>
      </w:r>
    </w:p>
    <w:p w14:paraId="3A48E59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Treat as:</w:t>
      </w:r>
    </w:p>
    <w:p w14:paraId="199C8CE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Security incident.</w:t>
      </w:r>
    </w:p>
    <w:p w14:paraId="25D6327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4192970">
          <v:rect id="_x0000_i1230" style="width:0;height:1.5pt" o:hralign="center" o:hrstd="t" o:hr="t" fillcolor="#a0a0a0" stroked="f"/>
        </w:pict>
      </w:r>
    </w:p>
    <w:p w14:paraId="255BC49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206. Check immediately</w:t>
      </w:r>
    </w:p>
    <w:p w14:paraId="4C90E2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Global Read permission?</w:t>
      </w:r>
    </w:p>
    <w:p w14:paraId="6D57545C" w14:textId="77777777" w:rsidR="001B127B" w:rsidRPr="001B127B" w:rsidRDefault="001B127B" w:rsidP="001B127B">
      <w:pPr>
        <w:rPr>
          <w:sz w:val="32"/>
          <w:szCs w:val="32"/>
        </w:rPr>
      </w:pPr>
    </w:p>
    <w:p w14:paraId="4A4C36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Authenticated Users broad permission?</w:t>
      </w:r>
    </w:p>
    <w:p w14:paraId="68C9ED38" w14:textId="77777777" w:rsidR="001B127B" w:rsidRPr="001B127B" w:rsidRDefault="001B127B" w:rsidP="001B127B">
      <w:pPr>
        <w:rPr>
          <w:sz w:val="32"/>
          <w:szCs w:val="32"/>
        </w:rPr>
      </w:pPr>
    </w:p>
    <w:p w14:paraId="259E717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Multiple Web Roles?</w:t>
      </w:r>
    </w:p>
    <w:p w14:paraId="4A746A5A" w14:textId="77777777" w:rsidR="001B127B" w:rsidRPr="001B127B" w:rsidRDefault="001B127B" w:rsidP="001B127B">
      <w:pPr>
        <w:rPr>
          <w:sz w:val="32"/>
          <w:szCs w:val="32"/>
        </w:rPr>
      </w:pPr>
    </w:p>
    <w:p w14:paraId="6F20E3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Contact relationship?</w:t>
      </w:r>
    </w:p>
    <w:p w14:paraId="5BC09EB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579970">
          <v:rect id="_x0000_i1231" style="width:0;height:1.5pt" o:hralign="center" o:hrstd="t" o:hr="t" fillcolor="#a0a0a0" stroked="f"/>
        </w:pict>
      </w:r>
    </w:p>
    <w:p w14:paraId="0794AFA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BG — SECURITY TEST</w:t>
      </w:r>
    </w:p>
    <w:p w14:paraId="6E23CB8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207. Never stop when</w:t>
      </w:r>
    </w:p>
    <w:p w14:paraId="6E449BF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 can:</w:t>
      </w:r>
    </w:p>
    <w:p w14:paraId="591F3D8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See their own data.</w:t>
      </w:r>
    </w:p>
    <w:p w14:paraId="1E890B5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Also prove:</w:t>
      </w:r>
    </w:p>
    <w:p w14:paraId="0A84B6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 cannot:</w:t>
      </w:r>
    </w:p>
    <w:p w14:paraId="204D2D8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See Vendor B.</w:t>
      </w:r>
    </w:p>
    <w:p w14:paraId="4BD80D0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A618CD">
          <v:rect id="_x0000_i1232" style="width:0;height:1.5pt" o:hralign="center" o:hrstd="t" o:hr="t" fillcolor="#a0a0a0" stroked="f"/>
        </w:pict>
      </w:r>
    </w:p>
    <w:p w14:paraId="3A778FF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BH — URL TAMPERING</w:t>
      </w:r>
    </w:p>
    <w:p w14:paraId="17DBD8B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208. Change record ID in:</w:t>
      </w:r>
    </w:p>
    <w:p w14:paraId="6814DAD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Details URL.</w:t>
      </w:r>
    </w:p>
    <w:p w14:paraId="031C2A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Expected:</w:t>
      </w:r>
    </w:p>
    <w:p w14:paraId="6A87B93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Unauthorized record unavailable.</w:t>
      </w:r>
    </w:p>
    <w:p w14:paraId="73D8DB9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127CBE">
          <v:rect id="_x0000_i1233" style="width:0;height:1.5pt" o:hralign="center" o:hrstd="t" o:hr="t" fillcolor="#a0a0a0" stroked="f"/>
        </w:pict>
      </w:r>
    </w:p>
    <w:p w14:paraId="616DA06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209. If data appears</w:t>
      </w:r>
    </w:p>
    <w:p w14:paraId="45AE5F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classify as:</w:t>
      </w:r>
    </w:p>
    <w:p w14:paraId="4D8F257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Critical security defect.</w:t>
      </w:r>
    </w:p>
    <w:p w14:paraId="079E57A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A4839B3">
          <v:rect id="_x0000_i1234" style="width:0;height:1.5pt" o:hralign="center" o:hrstd="t" o:hr="t" fillcolor="#a0a0a0" stroked="f"/>
        </w:pict>
      </w:r>
    </w:p>
    <w:p w14:paraId="60944A7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BI — COPILOT STUDIO TROUBLESHOOTING</w:t>
      </w:r>
    </w:p>
    <w:p w14:paraId="33F9EA6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210. Common Agent Problems</w:t>
      </w:r>
    </w:p>
    <w:p w14:paraId="15A1970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Topic</w:t>
      </w:r>
    </w:p>
    <w:p w14:paraId="732CCBAD" w14:textId="77777777" w:rsidR="001B127B" w:rsidRPr="001B127B" w:rsidRDefault="001B127B" w:rsidP="001B127B">
      <w:pPr>
        <w:rPr>
          <w:sz w:val="32"/>
          <w:szCs w:val="32"/>
        </w:rPr>
      </w:pPr>
    </w:p>
    <w:p w14:paraId="188E92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Topic</w:t>
      </w:r>
    </w:p>
    <w:p w14:paraId="309CCC3D" w14:textId="77777777" w:rsidR="001B127B" w:rsidRPr="001B127B" w:rsidRDefault="001B127B" w:rsidP="001B127B">
      <w:pPr>
        <w:rPr>
          <w:sz w:val="32"/>
          <w:szCs w:val="32"/>
        </w:rPr>
      </w:pPr>
    </w:p>
    <w:p w14:paraId="0A54032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knowledge answer</w:t>
      </w:r>
    </w:p>
    <w:p w14:paraId="54098B1E" w14:textId="77777777" w:rsidR="001B127B" w:rsidRPr="001B127B" w:rsidRDefault="001B127B" w:rsidP="001B127B">
      <w:pPr>
        <w:rPr>
          <w:sz w:val="32"/>
          <w:szCs w:val="32"/>
        </w:rPr>
      </w:pPr>
    </w:p>
    <w:p w14:paraId="0D2ACE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Tool not called</w:t>
      </w:r>
    </w:p>
    <w:p w14:paraId="3E362FC2" w14:textId="77777777" w:rsidR="001B127B" w:rsidRPr="001B127B" w:rsidRDefault="001B127B" w:rsidP="001B127B">
      <w:pPr>
        <w:rPr>
          <w:sz w:val="32"/>
          <w:szCs w:val="32"/>
        </w:rPr>
      </w:pPr>
    </w:p>
    <w:p w14:paraId="3FD2F1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Tool</w:t>
      </w:r>
    </w:p>
    <w:p w14:paraId="1A7A508B" w14:textId="77777777" w:rsidR="001B127B" w:rsidRPr="001B127B" w:rsidRDefault="001B127B" w:rsidP="001B127B">
      <w:pPr>
        <w:rPr>
          <w:sz w:val="32"/>
          <w:szCs w:val="32"/>
        </w:rPr>
      </w:pPr>
    </w:p>
    <w:p w14:paraId="6170A3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Variable blank</w:t>
      </w:r>
    </w:p>
    <w:p w14:paraId="392F49DC" w14:textId="77777777" w:rsidR="001B127B" w:rsidRPr="001B127B" w:rsidRDefault="001B127B" w:rsidP="001B127B">
      <w:pPr>
        <w:rPr>
          <w:sz w:val="32"/>
          <w:szCs w:val="32"/>
        </w:rPr>
      </w:pPr>
    </w:p>
    <w:p w14:paraId="663156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 failure</w:t>
      </w:r>
    </w:p>
    <w:p w14:paraId="0DC069AE" w14:textId="77777777" w:rsidR="001B127B" w:rsidRPr="001B127B" w:rsidRDefault="001B127B" w:rsidP="001B127B">
      <w:pPr>
        <w:rPr>
          <w:sz w:val="32"/>
          <w:szCs w:val="32"/>
        </w:rPr>
      </w:pPr>
    </w:p>
    <w:p w14:paraId="29A2E9F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Tool failure</w:t>
      </w:r>
    </w:p>
    <w:p w14:paraId="69F67395" w14:textId="77777777" w:rsidR="001B127B" w:rsidRPr="001B127B" w:rsidRDefault="001B127B" w:rsidP="001B127B">
      <w:pPr>
        <w:rPr>
          <w:sz w:val="32"/>
          <w:szCs w:val="32"/>
        </w:rPr>
      </w:pPr>
    </w:p>
    <w:p w14:paraId="2EBD06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False success message</w:t>
      </w:r>
    </w:p>
    <w:p w14:paraId="24B2216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DA5619">
          <v:rect id="_x0000_i1235" style="width:0;height:1.5pt" o:hralign="center" o:hrstd="t" o:hr="t" fillcolor="#a0a0a0" stroked="f"/>
        </w:pict>
      </w:r>
    </w:p>
    <w:p w14:paraId="60B72FE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BJ — TEST PANEL</w:t>
      </w:r>
    </w:p>
    <w:p w14:paraId="6EB5641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211. Open</w:t>
      </w:r>
    </w:p>
    <w:p w14:paraId="3FCDC8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Test your Agent.</w:t>
      </w:r>
    </w:p>
    <w:p w14:paraId="54A049C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626079F">
          <v:rect id="_x0000_i1236" style="width:0;height:1.5pt" o:hralign="center" o:hrstd="t" o:hr="t" fillcolor="#a0a0a0" stroked="f"/>
        </w:pict>
      </w:r>
    </w:p>
    <w:p w14:paraId="243A988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212. Enter exact failing prompt.</w:t>
      </w:r>
    </w:p>
    <w:p w14:paraId="76F95E7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BFF596C">
          <v:rect id="_x0000_i1237" style="width:0;height:1.5pt" o:hralign="center" o:hrstd="t" o:hr="t" fillcolor="#a0a0a0" stroked="f"/>
        </w:pict>
      </w:r>
    </w:p>
    <w:p w14:paraId="57A9A74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213. For Generative Orchestration</w:t>
      </w:r>
    </w:p>
    <w:p w14:paraId="228394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 current:</w:t>
      </w:r>
    </w:p>
    <w:p w14:paraId="2CDA66D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Activity Map</w:t>
      </w:r>
    </w:p>
    <w:p w14:paraId="51A709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 follow the Agent's plan.</w:t>
      </w:r>
    </w:p>
    <w:p w14:paraId="101379F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16450B">
          <v:rect id="_x0000_i1238" style="width:0;height:1.5pt" o:hralign="center" o:hrstd="t" o:hr="t" fillcolor="#a0a0a0" stroked="f"/>
        </w:pict>
      </w:r>
    </w:p>
    <w:p w14:paraId="5639BE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214. Inspect</w:t>
      </w:r>
    </w:p>
    <w:p w14:paraId="005AD8A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Topic selection</w:t>
      </w:r>
    </w:p>
    <w:p w14:paraId="38357DDE" w14:textId="77777777" w:rsidR="001B127B" w:rsidRPr="001B127B" w:rsidRDefault="001B127B" w:rsidP="001B127B">
      <w:pPr>
        <w:rPr>
          <w:sz w:val="32"/>
          <w:szCs w:val="32"/>
        </w:rPr>
      </w:pPr>
    </w:p>
    <w:p w14:paraId="772A7E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Knowledge selection</w:t>
      </w:r>
    </w:p>
    <w:p w14:paraId="343B1660" w14:textId="77777777" w:rsidR="001B127B" w:rsidRPr="001B127B" w:rsidRDefault="001B127B" w:rsidP="001B127B">
      <w:pPr>
        <w:rPr>
          <w:sz w:val="32"/>
          <w:szCs w:val="32"/>
        </w:rPr>
      </w:pPr>
    </w:p>
    <w:p w14:paraId="59D63DB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Tool selection</w:t>
      </w:r>
    </w:p>
    <w:p w14:paraId="0B0A4AFC" w14:textId="77777777" w:rsidR="001B127B" w:rsidRPr="001B127B" w:rsidRDefault="001B127B" w:rsidP="001B127B">
      <w:pPr>
        <w:rPr>
          <w:sz w:val="32"/>
          <w:szCs w:val="32"/>
        </w:rPr>
      </w:pPr>
    </w:p>
    <w:p w14:paraId="24EB4D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Variable values</w:t>
      </w:r>
    </w:p>
    <w:p w14:paraId="71FCE14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763BBC5">
          <v:rect id="_x0000_i1239" style="width:0;height:1.5pt" o:hralign="center" o:hrstd="t" o:hr="t" fillcolor="#a0a0a0" stroked="f"/>
        </w:pict>
      </w:r>
    </w:p>
    <w:p w14:paraId="0D5B85D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215. Why?</w:t>
      </w:r>
    </w:p>
    <w:p w14:paraId="0B2B28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sees only:</w:t>
      </w:r>
    </w:p>
    <w:p w14:paraId="11C75A2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Final answer.</w:t>
      </w:r>
    </w:p>
    <w:p w14:paraId="27DAE63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Maker needs to see:</w:t>
      </w:r>
    </w:p>
    <w:p w14:paraId="13BF51A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How Agent got there.</w:t>
      </w:r>
    </w:p>
    <w:p w14:paraId="2DAB726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8274950">
          <v:rect id="_x0000_i1240" style="width:0;height:1.5pt" o:hralign="center" o:hrstd="t" o:hr="t" fillcolor="#a0a0a0" stroked="f"/>
        </w:pict>
      </w:r>
    </w:p>
    <w:p w14:paraId="2551400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BK — WRONG TOPIC</w:t>
      </w:r>
    </w:p>
    <w:p w14:paraId="3912E9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216. User asks:</w:t>
      </w:r>
    </w:p>
    <w:p w14:paraId="259A3E4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does Pending Approval mean?</w:t>
      </w:r>
    </w:p>
    <w:p w14:paraId="2952F8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invokes:</w:t>
      </w:r>
    </w:p>
    <w:p w14:paraId="6F22FBE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Create IT Ticket.</w:t>
      </w:r>
    </w:p>
    <w:p w14:paraId="2C27764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634463F">
          <v:rect id="_x0000_i1241" style="width:0;height:1.5pt" o:hralign="center" o:hrstd="t" o:hr="t" fillcolor="#a0a0a0" stroked="f"/>
        </w:pict>
      </w:r>
    </w:p>
    <w:p w14:paraId="00F28BF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217. Check</w:t>
      </w:r>
    </w:p>
    <w:p w14:paraId="73F15A3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Topic/Tool:</w:t>
      </w:r>
    </w:p>
    <w:p w14:paraId="0D1E48F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Name</w:t>
      </w:r>
    </w:p>
    <w:p w14:paraId="5DE13904" w14:textId="77777777" w:rsidR="001B127B" w:rsidRPr="001B127B" w:rsidRDefault="001B127B" w:rsidP="001B127B">
      <w:pPr>
        <w:rPr>
          <w:sz w:val="32"/>
          <w:szCs w:val="32"/>
        </w:rPr>
      </w:pPr>
    </w:p>
    <w:p w14:paraId="245524C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Description</w:t>
      </w:r>
    </w:p>
    <w:p w14:paraId="71707CFE" w14:textId="77777777" w:rsidR="001B127B" w:rsidRPr="001B127B" w:rsidRDefault="001B127B" w:rsidP="001B127B">
      <w:pPr>
        <w:rPr>
          <w:sz w:val="32"/>
          <w:szCs w:val="32"/>
        </w:rPr>
      </w:pPr>
    </w:p>
    <w:p w14:paraId="03781D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Overlap</w:t>
      </w:r>
    </w:p>
    <w:p w14:paraId="321FE3B0" w14:textId="77777777" w:rsidR="001B127B" w:rsidRPr="001B127B" w:rsidRDefault="001B127B" w:rsidP="001B127B">
      <w:pPr>
        <w:rPr>
          <w:sz w:val="32"/>
          <w:szCs w:val="32"/>
        </w:rPr>
      </w:pPr>
    </w:p>
    <w:p w14:paraId="0C6E965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Instructions</w:t>
      </w:r>
    </w:p>
    <w:p w14:paraId="0989E19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77C3F6">
          <v:rect id="_x0000_i1242" style="width:0;height:1.5pt" o:hralign="center" o:hrstd="t" o:hr="t" fillcolor="#a0a0a0" stroked="f"/>
        </w:pict>
      </w:r>
    </w:p>
    <w:p w14:paraId="09A140B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218. Poor Description</w:t>
      </w:r>
    </w:p>
    <w:p w14:paraId="0A3C8F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Handles support.</w:t>
      </w:r>
    </w:p>
    <w:p w14:paraId="5069B8E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3A5B5D8">
          <v:rect id="_x0000_i1243" style="width:0;height:1.5pt" o:hralign="center" o:hrstd="t" o:hr="t" fillcolor="#a0a0a0" stroked="f"/>
        </w:pict>
      </w:r>
    </w:p>
    <w:p w14:paraId="02E77F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219. Better</w:t>
      </w:r>
    </w:p>
    <w:p w14:paraId="060A052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Specify:</w:t>
      </w:r>
    </w:p>
    <w:p w14:paraId="4974A4E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lastRenderedPageBreak/>
        <w:t>Exact business purpose.</w:t>
      </w:r>
    </w:p>
    <w:p w14:paraId="1AE611F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73DF484">
          <v:rect id="_x0000_i1244" style="width:0;height:1.5pt" o:hralign="center" o:hrstd="t" o:hr="t" fillcolor="#a0a0a0" stroked="f"/>
        </w:pict>
      </w:r>
    </w:p>
    <w:p w14:paraId="074AF65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BL — VARIABLE TROUBLESHOOTING</w:t>
      </w:r>
    </w:p>
    <w:p w14:paraId="61D8118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220. Status Topic asks choice.</w:t>
      </w:r>
    </w:p>
    <w:p w14:paraId="392590A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Condition always goes:</w:t>
      </w:r>
    </w:p>
    <w:p w14:paraId="712A64D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Else.</w:t>
      </w:r>
    </w:p>
    <w:p w14:paraId="026BDC6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DA25A6">
          <v:rect id="_x0000_i1245" style="width:0;height:1.5pt" o:hralign="center" o:hrstd="t" o:hr="t" fillcolor="#a0a0a0" stroked="f"/>
        </w:pict>
      </w:r>
    </w:p>
    <w:p w14:paraId="7EF35A1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221. Inspect:</w:t>
      </w:r>
    </w:p>
    <w:p w14:paraId="58D537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Topic.LeaveStatus</w:t>
      </w:r>
    </w:p>
    <w:p w14:paraId="06ACB0F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 Test experience.</w:t>
      </w:r>
    </w:p>
    <w:p w14:paraId="2A0E51D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1E325E6">
          <v:rect id="_x0000_i1246" style="width:0;height:1.5pt" o:hralign="center" o:hrstd="t" o:hr="t" fillcolor="#a0a0a0" stroked="f"/>
        </w:pict>
      </w:r>
    </w:p>
    <w:p w14:paraId="0265A77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222. Verify</w:t>
      </w:r>
    </w:p>
    <w:p w14:paraId="10D5CF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Actual value</w:t>
      </w:r>
    </w:p>
    <w:p w14:paraId="75874555" w14:textId="77777777" w:rsidR="001B127B" w:rsidRPr="001B127B" w:rsidRDefault="001B127B" w:rsidP="001B127B">
      <w:pPr>
        <w:rPr>
          <w:sz w:val="32"/>
          <w:szCs w:val="32"/>
        </w:rPr>
      </w:pPr>
    </w:p>
    <w:p w14:paraId="617BD62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Type</w:t>
      </w:r>
    </w:p>
    <w:p w14:paraId="66D43F68" w14:textId="77777777" w:rsidR="001B127B" w:rsidRPr="001B127B" w:rsidRDefault="001B127B" w:rsidP="001B127B">
      <w:pPr>
        <w:rPr>
          <w:sz w:val="32"/>
          <w:szCs w:val="32"/>
        </w:rPr>
      </w:pPr>
    </w:p>
    <w:p w14:paraId="7791686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Scope</w:t>
      </w:r>
    </w:p>
    <w:p w14:paraId="205FE9CD" w14:textId="77777777" w:rsidR="001B127B" w:rsidRPr="001B127B" w:rsidRDefault="001B127B" w:rsidP="001B127B">
      <w:pPr>
        <w:rPr>
          <w:sz w:val="32"/>
          <w:szCs w:val="32"/>
        </w:rPr>
      </w:pPr>
    </w:p>
    <w:p w14:paraId="1A992C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Branch comparison</w:t>
      </w:r>
    </w:p>
    <w:p w14:paraId="015F1B9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231C52B">
          <v:rect id="_x0000_i1247" style="width:0;height:1.5pt" o:hralign="center" o:hrstd="t" o:hr="t" fillcolor="#a0a0a0" stroked="f"/>
        </w:pict>
      </w:r>
    </w:p>
    <w:p w14:paraId="38B1F5C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BM — KNOWLEDGE TROUBLESHOOTING</w:t>
      </w:r>
    </w:p>
    <w:p w14:paraId="1E2E942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223. Agent gives wrong Annual Leave entitlement.</w:t>
      </w:r>
    </w:p>
    <w:p w14:paraId="7BF799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Check:</w:t>
      </w:r>
    </w:p>
    <w:p w14:paraId="64CAA5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Knowledge source</w:t>
      </w:r>
    </w:p>
    <w:p w14:paraId="4D302317" w14:textId="77777777" w:rsidR="001B127B" w:rsidRPr="001B127B" w:rsidRDefault="001B127B" w:rsidP="001B127B">
      <w:pPr>
        <w:rPr>
          <w:sz w:val="32"/>
          <w:szCs w:val="32"/>
        </w:rPr>
      </w:pPr>
    </w:p>
    <w:p w14:paraId="4ABEFE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Old conflicting document</w:t>
      </w:r>
    </w:p>
    <w:p w14:paraId="1C354EFC" w14:textId="77777777" w:rsidR="001B127B" w:rsidRPr="001B127B" w:rsidRDefault="001B127B" w:rsidP="001B127B">
      <w:pPr>
        <w:rPr>
          <w:sz w:val="32"/>
          <w:szCs w:val="32"/>
        </w:rPr>
      </w:pPr>
    </w:p>
    <w:p w14:paraId="4423EA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Source description</w:t>
      </w:r>
    </w:p>
    <w:p w14:paraId="30D59ECE" w14:textId="77777777" w:rsidR="001B127B" w:rsidRPr="001B127B" w:rsidRDefault="001B127B" w:rsidP="001B127B">
      <w:pPr>
        <w:rPr>
          <w:sz w:val="32"/>
          <w:szCs w:val="32"/>
        </w:rPr>
      </w:pPr>
    </w:p>
    <w:p w14:paraId="0E3A08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Knowledge scope</w:t>
      </w:r>
    </w:p>
    <w:p w14:paraId="635C2B30" w14:textId="77777777" w:rsidR="001B127B" w:rsidRPr="001B127B" w:rsidRDefault="001B127B" w:rsidP="001B127B">
      <w:pPr>
        <w:rPr>
          <w:sz w:val="32"/>
          <w:szCs w:val="32"/>
        </w:rPr>
      </w:pPr>
    </w:p>
    <w:p w14:paraId="61F1AE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Current approved document</w:t>
      </w:r>
    </w:p>
    <w:p w14:paraId="0FBC505B" w14:textId="77777777" w:rsidR="001B127B" w:rsidRPr="001B127B" w:rsidRDefault="001B127B" w:rsidP="001B127B">
      <w:pPr>
        <w:rPr>
          <w:sz w:val="32"/>
          <w:szCs w:val="32"/>
        </w:rPr>
      </w:pPr>
    </w:p>
    <w:p w14:paraId="4663699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instructions</w:t>
      </w:r>
    </w:p>
    <w:p w14:paraId="6ED7422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A65C995">
          <v:rect id="_x0000_i1248" style="width:0;height:1.5pt" o:hralign="center" o:hrstd="t" o:hr="t" fillcolor="#a0a0a0" stroked="f"/>
        </w:pict>
      </w:r>
    </w:p>
    <w:p w14:paraId="531128F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224. Don't immediately</w:t>
      </w:r>
    </w:p>
    <w:p w14:paraId="545D1C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Rewrite prompt.</w:t>
      </w:r>
    </w:p>
    <w:p w14:paraId="132461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source may be:</w:t>
      </w:r>
    </w:p>
    <w:p w14:paraId="75BA08C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Wrong.</w:t>
      </w:r>
    </w:p>
    <w:p w14:paraId="7CEFC25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DF30D21">
          <v:rect id="_x0000_i1249" style="width:0;height:1.5pt" o:hralign="center" o:hrstd="t" o:hr="t" fillcolor="#a0a0a0" stroked="f"/>
        </w:pict>
      </w:r>
    </w:p>
    <w:p w14:paraId="15003E3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BN — KNOWLEDGE CONFLICT</w:t>
      </w:r>
    </w:p>
    <w:p w14:paraId="45602C2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225. Document A:</w:t>
      </w:r>
    </w:p>
    <w:p w14:paraId="158BDD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Annual Leave = 20</w:t>
      </w:r>
    </w:p>
    <w:p w14:paraId="31B369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Document B:</w:t>
      </w:r>
    </w:p>
    <w:p w14:paraId="4AD0A1F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lastRenderedPageBreak/>
        <w:t>Annual Leave = 25</w:t>
      </w:r>
    </w:p>
    <w:p w14:paraId="40E2163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04B8714">
          <v:rect id="_x0000_i1250" style="width:0;height:1.5pt" o:hralign="center" o:hrstd="t" o:hr="t" fillcolor="#a0a0a0" stroked="f"/>
        </w:pict>
      </w:r>
    </w:p>
    <w:p w14:paraId="3C7BDAA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226. Root Cause</w:t>
      </w:r>
    </w:p>
    <w:p w14:paraId="7680373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Knowledge governance conflict.</w:t>
      </w:r>
    </w:p>
    <w:p w14:paraId="2FD3578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C89C6CE">
          <v:rect id="_x0000_i1251" style="width:0;height:1.5pt" o:hralign="center" o:hrstd="t" o:hr="t" fillcolor="#a0a0a0" stroked="f"/>
        </w:pict>
      </w:r>
    </w:p>
    <w:p w14:paraId="59D1BD5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227. Fix</w:t>
      </w:r>
    </w:p>
    <w:p w14:paraId="5E5AAB7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Determine approved:</w:t>
      </w:r>
    </w:p>
    <w:p w14:paraId="5771F3A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Source of truth.</w:t>
      </w:r>
    </w:p>
    <w:p w14:paraId="499C9F8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C9CC40C">
          <v:rect id="_x0000_i1252" style="width:0;height:1.5pt" o:hralign="center" o:hrstd="t" o:hr="t" fillcolor="#a0a0a0" stroked="f"/>
        </w:pict>
      </w:r>
    </w:p>
    <w:p w14:paraId="18A042A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BO — AGENT TOOL FAILURE</w:t>
      </w:r>
    </w:p>
    <w:p w14:paraId="5728CC6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228. Agent says:</w:t>
      </w:r>
    </w:p>
    <w:p w14:paraId="5335F11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 can't retrieve your Leave Request.</w:t>
      </w:r>
    </w:p>
    <w:p w14:paraId="576FEF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Open:</w:t>
      </w:r>
    </w:p>
    <w:p w14:paraId="7C34A52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Agent Flow Run History.</w:t>
      </w:r>
    </w:p>
    <w:p w14:paraId="0AB12B9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519E849">
          <v:rect id="_x0000_i1253" style="width:0;height:1.5pt" o:hralign="center" o:hrstd="t" o:hr="t" fillcolor="#a0a0a0" stroked="f"/>
        </w:pict>
      </w:r>
    </w:p>
    <w:p w14:paraId="49E289C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229. Determine</w:t>
      </w:r>
    </w:p>
    <w:p w14:paraId="12CCD1D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Did Tool:</w:t>
      </w:r>
    </w:p>
    <w:p w14:paraId="569BF0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Run?</w:t>
      </w:r>
    </w:p>
    <w:p w14:paraId="37557B6B" w14:textId="77777777" w:rsidR="001B127B" w:rsidRPr="001B127B" w:rsidRDefault="001B127B" w:rsidP="001B127B">
      <w:pPr>
        <w:rPr>
          <w:sz w:val="32"/>
          <w:szCs w:val="32"/>
        </w:rPr>
      </w:pPr>
    </w:p>
    <w:p w14:paraId="656C770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Fail?</w:t>
      </w:r>
    </w:p>
    <w:p w14:paraId="0D1F72D5" w14:textId="77777777" w:rsidR="001B127B" w:rsidRPr="001B127B" w:rsidRDefault="001B127B" w:rsidP="001B127B">
      <w:pPr>
        <w:rPr>
          <w:sz w:val="32"/>
          <w:szCs w:val="32"/>
        </w:rPr>
      </w:pPr>
    </w:p>
    <w:p w14:paraId="0A8511B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Return false?</w:t>
      </w:r>
    </w:p>
    <w:p w14:paraId="2E04BBF9" w14:textId="77777777" w:rsidR="001B127B" w:rsidRPr="001B127B" w:rsidRDefault="001B127B" w:rsidP="001B127B">
      <w:pPr>
        <w:rPr>
          <w:sz w:val="32"/>
          <w:szCs w:val="32"/>
        </w:rPr>
      </w:pPr>
    </w:p>
    <w:p w14:paraId="06ABFE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Find no employee?</w:t>
      </w:r>
    </w:p>
    <w:p w14:paraId="0F5F77CF" w14:textId="77777777" w:rsidR="001B127B" w:rsidRPr="001B127B" w:rsidRDefault="001B127B" w:rsidP="001B127B">
      <w:pPr>
        <w:rPr>
          <w:sz w:val="32"/>
          <w:szCs w:val="32"/>
        </w:rPr>
      </w:pPr>
    </w:p>
    <w:p w14:paraId="5C83EC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Find no request?</w:t>
      </w:r>
    </w:p>
    <w:p w14:paraId="4C02D2B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DF10FF5">
          <v:rect id="_x0000_i1254" style="width:0;height:1.5pt" o:hralign="center" o:hrstd="t" o:hr="t" fillcolor="#a0a0a0" stroked="f"/>
        </w:pict>
      </w:r>
    </w:p>
    <w:p w14:paraId="235A67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230. Do Not Treat</w:t>
      </w:r>
    </w:p>
    <w:p w14:paraId="5E4F31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NO_LEAVE_REQUEST</w:t>
      </w:r>
    </w:p>
    <w:p w14:paraId="1F230A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 same as:</w:t>
      </w:r>
    </w:p>
    <w:p w14:paraId="1E4EEFB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DATA_LOOKUP_FAILED.</w:t>
      </w:r>
    </w:p>
    <w:p w14:paraId="554ED46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3FE293B">
          <v:rect id="_x0000_i1255" style="width:0;height:1.5pt" o:hralign="center" o:hrstd="t" o:hr="t" fillcolor="#a0a0a0" stroked="f"/>
        </w:pict>
      </w:r>
    </w:p>
    <w:p w14:paraId="4C36A77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BP — FALSE SUCCESS TEST</w:t>
      </w:r>
    </w:p>
    <w:p w14:paraId="67C26CD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231. Simulate Tool failure.</w:t>
      </w:r>
    </w:p>
    <w:p w14:paraId="28D68F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must not say:</w:t>
      </w:r>
    </w:p>
    <w:p w14:paraId="4A51FD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Done.</w:t>
      </w:r>
    </w:p>
    <w:p w14:paraId="466A2BF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80A6C1">
          <v:rect id="_x0000_i1256" style="width:0;height:1.5pt" o:hralign="center" o:hrstd="t" o:hr="t" fillcolor="#a0a0a0" stroked="f"/>
        </w:pict>
      </w:r>
    </w:p>
    <w:p w14:paraId="7226932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232. Expected</w:t>
      </w:r>
    </w:p>
    <w:p w14:paraId="4CE81D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 couldn't complete that action.</w:t>
      </w:r>
    </w:p>
    <w:p w14:paraId="7FCF0AF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A8A30A6">
          <v:rect id="_x0000_i1257" style="width:0;height:1.5pt" o:hralign="center" o:hrstd="t" o:hr="t" fillcolor="#a0a0a0" stroked="f"/>
        </w:pict>
      </w:r>
    </w:p>
    <w:p w14:paraId="44E58C5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233. This is mandatory</w:t>
      </w:r>
    </w:p>
    <w:p w14:paraId="3545A5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 every:</w:t>
      </w:r>
    </w:p>
    <w:p w14:paraId="4BFCF60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Write Tool.</w:t>
      </w:r>
    </w:p>
    <w:p w14:paraId="4278648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27937C9">
          <v:rect id="_x0000_i1258" style="width:0;height:1.5pt" o:hralign="center" o:hrstd="t" o:hr="t" fillcolor="#a0a0a0" stroked="f"/>
        </w:pict>
      </w:r>
    </w:p>
    <w:p w14:paraId="1FB683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BQ — CONVERSATION SNAPSHOTS</w:t>
      </w:r>
    </w:p>
    <w:p w14:paraId="37EE6F4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234. Current Copilot Studio testing can support:</w:t>
      </w:r>
    </w:p>
    <w:p w14:paraId="51310D5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Conversation snapshots</w:t>
      </w:r>
    </w:p>
    <w:p w14:paraId="61DA25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 diagnostics.</w:t>
      </w:r>
    </w:p>
    <w:p w14:paraId="08EB65E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5DC793">
          <v:rect id="_x0000_i1259" style="width:0;height:1.5pt" o:hralign="center" o:hrstd="t" o:hr="t" fillcolor="#a0a0a0" stroked="f"/>
        </w:pict>
      </w:r>
    </w:p>
    <w:p w14:paraId="49B127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235. Treat snapshots as potentially sensitive because they can contain:</w:t>
      </w:r>
    </w:p>
    <w:p w14:paraId="2C52ED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Conversation content</w:t>
      </w:r>
    </w:p>
    <w:p w14:paraId="0475D083" w14:textId="77777777" w:rsidR="001B127B" w:rsidRPr="001B127B" w:rsidRDefault="001B127B" w:rsidP="001B127B">
      <w:pPr>
        <w:rPr>
          <w:sz w:val="32"/>
          <w:szCs w:val="32"/>
        </w:rPr>
      </w:pPr>
    </w:p>
    <w:p w14:paraId="36CCD4F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Variables</w:t>
      </w:r>
    </w:p>
    <w:p w14:paraId="6B128AA6" w14:textId="77777777" w:rsidR="001B127B" w:rsidRPr="001B127B" w:rsidRDefault="001B127B" w:rsidP="001B127B">
      <w:pPr>
        <w:rPr>
          <w:sz w:val="32"/>
          <w:szCs w:val="32"/>
        </w:rPr>
      </w:pPr>
    </w:p>
    <w:p w14:paraId="415E05B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Configuration context</w:t>
      </w:r>
    </w:p>
    <w:p w14:paraId="4F0EA17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BBE3D07">
          <v:rect id="_x0000_i1260" style="width:0;height:1.5pt" o:hralign="center" o:hrstd="t" o:hr="t" fillcolor="#a0a0a0" stroked="f"/>
        </w:pict>
      </w:r>
    </w:p>
    <w:p w14:paraId="7F5607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BR — CUSTOM CONNECTOR TROUBLESHOOTING</w:t>
      </w:r>
    </w:p>
    <w:p w14:paraId="227D24A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236. Start with HTTP status.</w:t>
      </w:r>
    </w:p>
    <w:p w14:paraId="35F3762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C38123A">
          <v:rect id="_x0000_i1261" style="width:0;height:1.5pt" o:hralign="center" o:hrstd="t" o:hr="t" fillcolor="#a0a0a0" stroked="f"/>
        </w:pict>
      </w:r>
    </w:p>
    <w:p w14:paraId="58098AF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237. 400</w:t>
      </w:r>
    </w:p>
    <w:p w14:paraId="01241D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61845C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Body</w:t>
      </w:r>
    </w:p>
    <w:p w14:paraId="2DD4D2B5" w14:textId="77777777" w:rsidR="001B127B" w:rsidRPr="001B127B" w:rsidRDefault="001B127B" w:rsidP="001B127B">
      <w:pPr>
        <w:rPr>
          <w:sz w:val="32"/>
          <w:szCs w:val="32"/>
        </w:rPr>
      </w:pPr>
    </w:p>
    <w:p w14:paraId="58A430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Parameter</w:t>
      </w:r>
    </w:p>
    <w:p w14:paraId="2DE7D0BE" w14:textId="77777777" w:rsidR="001B127B" w:rsidRPr="001B127B" w:rsidRDefault="001B127B" w:rsidP="001B127B">
      <w:pPr>
        <w:rPr>
          <w:sz w:val="32"/>
          <w:szCs w:val="32"/>
        </w:rPr>
      </w:pPr>
    </w:p>
    <w:p w14:paraId="313FC6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JSON</w:t>
      </w:r>
    </w:p>
    <w:p w14:paraId="76C1BA10" w14:textId="77777777" w:rsidR="001B127B" w:rsidRPr="001B127B" w:rsidRDefault="001B127B" w:rsidP="001B127B">
      <w:pPr>
        <w:rPr>
          <w:sz w:val="32"/>
          <w:szCs w:val="32"/>
        </w:rPr>
      </w:pPr>
    </w:p>
    <w:p w14:paraId="010BF61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type</w:t>
      </w:r>
    </w:p>
    <w:p w14:paraId="42EBC690" w14:textId="77777777" w:rsidR="001B127B" w:rsidRPr="001B127B" w:rsidRDefault="001B127B" w:rsidP="001B127B">
      <w:pPr>
        <w:rPr>
          <w:sz w:val="32"/>
          <w:szCs w:val="32"/>
        </w:rPr>
      </w:pPr>
    </w:p>
    <w:p w14:paraId="6A2D5AB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Header</w:t>
      </w:r>
    </w:p>
    <w:p w14:paraId="68FE83C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202F5B">
          <v:rect id="_x0000_i1262" style="width:0;height:1.5pt" o:hralign="center" o:hrstd="t" o:hr="t" fillcolor="#a0a0a0" stroked="f"/>
        </w:pict>
      </w:r>
    </w:p>
    <w:p w14:paraId="0711A2C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238. 401</w:t>
      </w:r>
    </w:p>
    <w:p w14:paraId="4A9ED5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4A7C2E8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Authentication.</w:t>
      </w:r>
    </w:p>
    <w:p w14:paraId="1912A95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C5B2AA">
          <v:rect id="_x0000_i1263" style="width:0;height:1.5pt" o:hralign="center" o:hrstd="t" o:hr="t" fillcolor="#a0a0a0" stroked="f"/>
        </w:pict>
      </w:r>
    </w:p>
    <w:p w14:paraId="7BF771C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239. 403</w:t>
      </w:r>
    </w:p>
    <w:p w14:paraId="5ED5C7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4A5AEC2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Authorization.</w:t>
      </w:r>
    </w:p>
    <w:p w14:paraId="1D23657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264004C">
          <v:rect id="_x0000_i1264" style="width:0;height:1.5pt" o:hralign="center" o:hrstd="t" o:hr="t" fillcolor="#a0a0a0" stroked="f"/>
        </w:pict>
      </w:r>
    </w:p>
    <w:p w14:paraId="71F9893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240. 404</w:t>
      </w:r>
    </w:p>
    <w:p w14:paraId="0D12A34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1F0FBF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Host</w:t>
      </w:r>
    </w:p>
    <w:p w14:paraId="3A2DB020" w14:textId="77777777" w:rsidR="001B127B" w:rsidRPr="001B127B" w:rsidRDefault="001B127B" w:rsidP="001B127B">
      <w:pPr>
        <w:rPr>
          <w:sz w:val="32"/>
          <w:szCs w:val="32"/>
        </w:rPr>
      </w:pPr>
    </w:p>
    <w:p w14:paraId="05CA84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Base URL</w:t>
      </w:r>
    </w:p>
    <w:p w14:paraId="4556A49D" w14:textId="77777777" w:rsidR="001B127B" w:rsidRPr="001B127B" w:rsidRDefault="001B127B" w:rsidP="001B127B">
      <w:pPr>
        <w:rPr>
          <w:sz w:val="32"/>
          <w:szCs w:val="32"/>
        </w:rPr>
      </w:pPr>
    </w:p>
    <w:p w14:paraId="27F5EE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Path</w:t>
      </w:r>
    </w:p>
    <w:p w14:paraId="20CE91EA" w14:textId="77777777" w:rsidR="001B127B" w:rsidRPr="001B127B" w:rsidRDefault="001B127B" w:rsidP="001B127B">
      <w:pPr>
        <w:rPr>
          <w:sz w:val="32"/>
          <w:szCs w:val="32"/>
        </w:rPr>
      </w:pPr>
    </w:p>
    <w:p w14:paraId="2FC071E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version</w:t>
      </w:r>
    </w:p>
    <w:p w14:paraId="04DFB2F2" w14:textId="77777777" w:rsidR="001B127B" w:rsidRPr="001B127B" w:rsidRDefault="001B127B" w:rsidP="001B127B">
      <w:pPr>
        <w:rPr>
          <w:sz w:val="32"/>
          <w:szCs w:val="32"/>
        </w:rPr>
      </w:pPr>
    </w:p>
    <w:p w14:paraId="14E0AE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Resource</w:t>
      </w:r>
    </w:p>
    <w:p w14:paraId="0A96343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16C2399">
          <v:rect id="_x0000_i1265" style="width:0;height:1.5pt" o:hralign="center" o:hrstd="t" o:hr="t" fillcolor="#a0a0a0" stroked="f"/>
        </w:pict>
      </w:r>
    </w:p>
    <w:p w14:paraId="3F5EE52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241. 409</w:t>
      </w:r>
    </w:p>
    <w:p w14:paraId="3689A6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59BB5E4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State conflict / duplicate resource.</w:t>
      </w:r>
    </w:p>
    <w:p w14:paraId="041CCE1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C9E8310">
          <v:rect id="_x0000_i1266" style="width:0;height:1.5pt" o:hralign="center" o:hrstd="t" o:hr="t" fillcolor="#a0a0a0" stroked="f"/>
        </w:pict>
      </w:r>
    </w:p>
    <w:p w14:paraId="601C263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242. 429</w:t>
      </w:r>
    </w:p>
    <w:p w14:paraId="32F2291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0F1EA0B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Rate limits.</w:t>
      </w:r>
    </w:p>
    <w:p w14:paraId="2509162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816FEE4">
          <v:rect id="_x0000_i1267" style="width:0;height:1.5pt" o:hralign="center" o:hrstd="t" o:hr="t" fillcolor="#a0a0a0" stroked="f"/>
        </w:pict>
      </w:r>
    </w:p>
    <w:p w14:paraId="68A499E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243. 5xx</w:t>
      </w:r>
    </w:p>
    <w:p w14:paraId="0DB23AA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0980971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API/service.</w:t>
      </w:r>
    </w:p>
    <w:p w14:paraId="253154A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53D30E4">
          <v:rect id="_x0000_i1268" style="width:0;height:1.5pt" o:hralign="center" o:hrstd="t" o:hr="t" fillcolor="#a0a0a0" stroked="f"/>
        </w:pict>
      </w:r>
    </w:p>
    <w:p w14:paraId="708A4C5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BS — CONNECTOR TEST TAB</w:t>
      </w:r>
    </w:p>
    <w:p w14:paraId="049F50C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244. First isolate</w:t>
      </w:r>
    </w:p>
    <w:p w14:paraId="6EEA3A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Custom Connector operation work in:</w:t>
      </w:r>
    </w:p>
    <w:p w14:paraId="2AD9158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Connector Test?</w:t>
      </w:r>
    </w:p>
    <w:p w14:paraId="651A9AA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7898048">
          <v:rect id="_x0000_i1269" style="width:0;height:1.5pt" o:hralign="center" o:hrstd="t" o:hr="t" fillcolor="#a0a0a0" stroked="f"/>
        </w:pict>
      </w:r>
    </w:p>
    <w:p w14:paraId="48ABD9A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245. If No</w:t>
      </w:r>
    </w:p>
    <w:p w14:paraId="03C8AA9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Problem is likely below:</w:t>
      </w:r>
    </w:p>
    <w:p w14:paraId="44461A8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Canvas App.</w:t>
      </w:r>
    </w:p>
    <w:p w14:paraId="5075AB6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10B21BF">
          <v:rect id="_x0000_i1270" style="width:0;height:1.5pt" o:hralign="center" o:hrstd="t" o:hr="t" fillcolor="#a0a0a0" stroked="f"/>
        </w:pict>
      </w:r>
    </w:p>
    <w:p w14:paraId="4D3D64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246. If Connector Test works but Canvas fails</w:t>
      </w:r>
    </w:p>
    <w:p w14:paraId="4754237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01E1859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Canvas formula</w:t>
      </w:r>
    </w:p>
    <w:p w14:paraId="43CFBBC4" w14:textId="77777777" w:rsidR="001B127B" w:rsidRPr="001B127B" w:rsidRDefault="001B127B" w:rsidP="001B127B">
      <w:pPr>
        <w:rPr>
          <w:sz w:val="32"/>
          <w:szCs w:val="32"/>
        </w:rPr>
      </w:pPr>
    </w:p>
    <w:p w14:paraId="13631EF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</w:t>
      </w:r>
    </w:p>
    <w:p w14:paraId="5CA84651" w14:textId="77777777" w:rsidR="001B127B" w:rsidRPr="001B127B" w:rsidRDefault="001B127B" w:rsidP="001B127B">
      <w:pPr>
        <w:rPr>
          <w:sz w:val="32"/>
          <w:szCs w:val="32"/>
        </w:rPr>
      </w:pPr>
    </w:p>
    <w:p w14:paraId="3E9E880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Parameters</w:t>
      </w:r>
    </w:p>
    <w:p w14:paraId="62D5AFB6" w14:textId="77777777" w:rsidR="001B127B" w:rsidRPr="001B127B" w:rsidRDefault="001B127B" w:rsidP="001B127B">
      <w:pPr>
        <w:rPr>
          <w:sz w:val="32"/>
          <w:szCs w:val="32"/>
        </w:rPr>
      </w:pPr>
    </w:p>
    <w:p w14:paraId="3AC2CF4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Permissions</w:t>
      </w:r>
    </w:p>
    <w:p w14:paraId="5E96C1CA" w14:textId="77777777" w:rsidR="001B127B" w:rsidRPr="001B127B" w:rsidRDefault="001B127B" w:rsidP="001B127B">
      <w:pPr>
        <w:rPr>
          <w:sz w:val="32"/>
          <w:szCs w:val="32"/>
        </w:rPr>
      </w:pPr>
    </w:p>
    <w:p w14:paraId="58954A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Policy</w:t>
      </w:r>
    </w:p>
    <w:p w14:paraId="72678F0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1A8330">
          <v:rect id="_x0000_i1271" style="width:0;height:1.5pt" o:hralign="center" o:hrstd="t" o:hr="t" fillcolor="#a0a0a0" stroked="f"/>
        </w:pict>
      </w:r>
    </w:p>
    <w:p w14:paraId="09E6FD3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BT — ISOLATION PRINCIPLE</w:t>
      </w:r>
    </w:p>
    <w:p w14:paraId="7D8C588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 xml:space="preserve">247. App </w:t>
      </w:r>
      <w:r w:rsidRPr="001B127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B127B">
        <w:rPr>
          <w:b/>
          <w:bCs/>
          <w:sz w:val="32"/>
          <w:szCs w:val="32"/>
        </w:rPr>
        <w:t xml:space="preserve"> Connector </w:t>
      </w:r>
      <w:r w:rsidRPr="001B127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1B127B">
        <w:rPr>
          <w:b/>
          <w:bCs/>
          <w:sz w:val="32"/>
          <w:szCs w:val="32"/>
        </w:rPr>
        <w:t xml:space="preserve"> API</w:t>
      </w:r>
    </w:p>
    <w:p w14:paraId="0C2D2C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from bottom upward:</w:t>
      </w:r>
    </w:p>
    <w:p w14:paraId="3C0E355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API work?</w:t>
      </w:r>
    </w:p>
    <w:p w14:paraId="0820A84B" w14:textId="77777777" w:rsidR="001B127B" w:rsidRPr="001B127B" w:rsidRDefault="001B127B" w:rsidP="001B127B">
      <w:pPr>
        <w:rPr>
          <w:sz w:val="32"/>
          <w:szCs w:val="32"/>
        </w:rPr>
      </w:pPr>
    </w:p>
    <w:p w14:paraId="67E4F1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Connector work?</w:t>
      </w:r>
    </w:p>
    <w:p w14:paraId="550CEF8D" w14:textId="77777777" w:rsidR="001B127B" w:rsidRPr="001B127B" w:rsidRDefault="001B127B" w:rsidP="001B127B">
      <w:pPr>
        <w:rPr>
          <w:sz w:val="32"/>
          <w:szCs w:val="32"/>
        </w:rPr>
      </w:pPr>
    </w:p>
    <w:p w14:paraId="6C4EE1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App call Connector correctly?</w:t>
      </w:r>
    </w:p>
    <w:p w14:paraId="293AEB5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B27AA5F">
          <v:rect id="_x0000_i1272" style="width:0;height:1.5pt" o:hralign="center" o:hrstd="t" o:hr="t" fillcolor="#a0a0a0" stroked="f"/>
        </w:pict>
      </w:r>
    </w:p>
    <w:p w14:paraId="54635AB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248. Avoid</w:t>
      </w:r>
    </w:p>
    <w:p w14:paraId="029C37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Changing all three layers at:</w:t>
      </w:r>
    </w:p>
    <w:p w14:paraId="3DFDE6F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The same time.</w:t>
      </w:r>
    </w:p>
    <w:p w14:paraId="5092198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BBFC17F">
          <v:rect id="_x0000_i1273" style="width:0;height:1.5pt" o:hralign="center" o:hrstd="t" o:hr="t" fillcolor="#a0a0a0" stroked="f"/>
        </w:pict>
      </w:r>
    </w:p>
    <w:p w14:paraId="0FEA165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BU — API LATENCY</w:t>
      </w:r>
    </w:p>
    <w:p w14:paraId="226756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249. Connector works.</w:t>
      </w:r>
    </w:p>
    <w:p w14:paraId="716F53D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takes:</w:t>
      </w:r>
    </w:p>
    <w:p w14:paraId="56F0D81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15 seconds.</w:t>
      </w:r>
    </w:p>
    <w:p w14:paraId="709EDAF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66F0DCF">
          <v:rect id="_x0000_i1274" style="width:0;height:1.5pt" o:hralign="center" o:hrstd="t" o:hr="t" fillcolor="#a0a0a0" stroked="f"/>
        </w:pict>
      </w:r>
    </w:p>
    <w:p w14:paraId="19435C8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250. That's not functional failure.</w:t>
      </w:r>
    </w:p>
    <w:p w14:paraId="484141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It is:</w:t>
      </w:r>
    </w:p>
    <w:p w14:paraId="0A691DF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Performance issue.</w:t>
      </w:r>
    </w:p>
    <w:p w14:paraId="7DAF2D7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D71B4E3">
          <v:rect id="_x0000_i1275" style="width:0;height:1.5pt" o:hralign="center" o:hrstd="t" o:hr="t" fillcolor="#a0a0a0" stroked="f"/>
        </w:pict>
      </w:r>
    </w:p>
    <w:p w14:paraId="4470634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251. Measure</w:t>
      </w:r>
    </w:p>
    <w:p w14:paraId="269CAED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response time</w:t>
      </w:r>
    </w:p>
    <w:p w14:paraId="63EB91F1" w14:textId="77777777" w:rsidR="001B127B" w:rsidRPr="001B127B" w:rsidRDefault="001B127B" w:rsidP="001B127B">
      <w:pPr>
        <w:rPr>
          <w:sz w:val="32"/>
          <w:szCs w:val="32"/>
        </w:rPr>
      </w:pPr>
    </w:p>
    <w:p w14:paraId="5F4ABA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Connector overhead</w:t>
      </w:r>
    </w:p>
    <w:p w14:paraId="50E9FB76" w14:textId="77777777" w:rsidR="001B127B" w:rsidRPr="001B127B" w:rsidRDefault="001B127B" w:rsidP="001B127B">
      <w:pPr>
        <w:rPr>
          <w:sz w:val="32"/>
          <w:szCs w:val="32"/>
        </w:rPr>
      </w:pPr>
    </w:p>
    <w:p w14:paraId="3B60B6C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rendering</w:t>
      </w:r>
    </w:p>
    <w:p w14:paraId="0851EDFB" w14:textId="77777777" w:rsidR="001B127B" w:rsidRPr="001B127B" w:rsidRDefault="001B127B" w:rsidP="001B127B">
      <w:pPr>
        <w:rPr>
          <w:sz w:val="32"/>
          <w:szCs w:val="32"/>
        </w:rPr>
      </w:pPr>
    </w:p>
    <w:p w14:paraId="4A2374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Repeated calls</w:t>
      </w:r>
    </w:p>
    <w:p w14:paraId="4D3177B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E353784">
          <v:rect id="_x0000_i1276" style="width:0;height:1.5pt" o:hralign="center" o:hrstd="t" o:hr="t" fillcolor="#a0a0a0" stroked="f"/>
        </w:pict>
      </w:r>
    </w:p>
    <w:p w14:paraId="7DCA040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BV — SOLUTION TROUBLESHOOTING</w:t>
      </w:r>
    </w:p>
    <w:p w14:paraId="4A09D0B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252. Import fails.</w:t>
      </w:r>
    </w:p>
    <w:p w14:paraId="7598073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 not immediately:</w:t>
      </w:r>
    </w:p>
    <w:p w14:paraId="6459BE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Rebuild target environment.</w:t>
      </w:r>
    </w:p>
    <w:p w14:paraId="61FE139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A9F8EA1">
          <v:rect id="_x0000_i1277" style="width:0;height:1.5pt" o:hralign="center" o:hrstd="t" o:hr="t" fillcolor="#a0a0a0" stroked="f"/>
        </w:pict>
      </w:r>
    </w:p>
    <w:p w14:paraId="6B434A7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253. Download</w:t>
      </w:r>
    </w:p>
    <w:p w14:paraId="0F8DC98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Import Log.</w:t>
      </w:r>
    </w:p>
    <w:p w14:paraId="4D78D5F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62FA1DC">
          <v:rect id="_x0000_i1278" style="width:0;height:1.5pt" o:hralign="center" o:hrstd="t" o:hr="t" fillcolor="#a0a0a0" stroked="f"/>
        </w:pict>
      </w:r>
    </w:p>
    <w:p w14:paraId="2FB679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254. Current Power Platform</w:t>
      </w:r>
    </w:p>
    <w:p w14:paraId="0670F8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Provides detailed import-error logging and:</w:t>
      </w:r>
    </w:p>
    <w:p w14:paraId="36F5754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History.</w:t>
      </w:r>
    </w:p>
    <w:p w14:paraId="01A229E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C6159FF">
          <v:rect id="_x0000_i1279" style="width:0;height:1.5pt" o:hralign="center" o:hrstd="t" o:hr="t" fillcolor="#a0a0a0" stroked="f"/>
        </w:pict>
      </w:r>
    </w:p>
    <w:p w14:paraId="452E19F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255. Common cause</w:t>
      </w:r>
    </w:p>
    <w:p w14:paraId="14A8236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Missing required components/dependencies.</w:t>
      </w:r>
    </w:p>
    <w:p w14:paraId="11621A1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DC68D1D">
          <v:rect id="_x0000_i1280" style="width:0;height:1.5pt" o:hralign="center" o:hrstd="t" o:hr="t" fillcolor="#a0a0a0" stroked="f"/>
        </w:pict>
      </w:r>
    </w:p>
    <w:p w14:paraId="7B8F42E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BW — SOLUTION IMPORT LOG</w:t>
      </w:r>
    </w:p>
    <w:p w14:paraId="4207CA9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256. Review</w:t>
      </w:r>
    </w:p>
    <w:p w14:paraId="3FF35E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Component</w:t>
      </w:r>
    </w:p>
    <w:p w14:paraId="766C84E5" w14:textId="77777777" w:rsidR="001B127B" w:rsidRPr="001B127B" w:rsidRDefault="001B127B" w:rsidP="001B127B">
      <w:pPr>
        <w:rPr>
          <w:sz w:val="32"/>
          <w:szCs w:val="32"/>
        </w:rPr>
      </w:pPr>
    </w:p>
    <w:p w14:paraId="3C3333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 code</w:t>
      </w:r>
    </w:p>
    <w:p w14:paraId="1348247B" w14:textId="77777777" w:rsidR="001B127B" w:rsidRPr="001B127B" w:rsidRDefault="001B127B" w:rsidP="001B127B">
      <w:pPr>
        <w:rPr>
          <w:sz w:val="32"/>
          <w:szCs w:val="32"/>
        </w:rPr>
      </w:pPr>
    </w:p>
    <w:p w14:paraId="51AC344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 text</w:t>
      </w:r>
    </w:p>
    <w:p w14:paraId="565EB7CC" w14:textId="77777777" w:rsidR="001B127B" w:rsidRPr="001B127B" w:rsidRDefault="001B127B" w:rsidP="001B127B">
      <w:pPr>
        <w:rPr>
          <w:sz w:val="32"/>
          <w:szCs w:val="32"/>
        </w:rPr>
      </w:pPr>
    </w:p>
    <w:p w14:paraId="0ABE00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Dependency</w:t>
      </w:r>
    </w:p>
    <w:p w14:paraId="36317D55" w14:textId="77777777" w:rsidR="001B127B" w:rsidRPr="001B127B" w:rsidRDefault="001B127B" w:rsidP="001B127B">
      <w:pPr>
        <w:rPr>
          <w:sz w:val="32"/>
          <w:szCs w:val="32"/>
        </w:rPr>
      </w:pPr>
    </w:p>
    <w:p w14:paraId="23A1FCF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Failure stage</w:t>
      </w:r>
    </w:p>
    <w:p w14:paraId="1871AC4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5206695">
          <v:rect id="_x0000_i1281" style="width:0;height:1.5pt" o:hralign="center" o:hrstd="t" o:hr="t" fillcolor="#a0a0a0" stroked="f"/>
        </w:pict>
      </w:r>
    </w:p>
    <w:p w14:paraId="5BEBDE6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257. Fix Source</w:t>
      </w:r>
    </w:p>
    <w:p w14:paraId="02BF62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Return to:</w:t>
      </w:r>
    </w:p>
    <w:p w14:paraId="0339FB4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DEV.</w:t>
      </w:r>
    </w:p>
    <w:p w14:paraId="626926D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70C1BD3">
          <v:rect id="_x0000_i1282" style="width:0;height:1.5pt" o:hralign="center" o:hrstd="t" o:hr="t" fillcolor="#a0a0a0" stroked="f"/>
        </w:pict>
      </w:r>
    </w:p>
    <w:p w14:paraId="7702D27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258. Add/fix missing component.</w:t>
      </w:r>
    </w:p>
    <w:p w14:paraId="42523BA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694423F">
          <v:rect id="_x0000_i1283" style="width:0;height:1.5pt" o:hralign="center" o:hrstd="t" o:hr="t" fillcolor="#a0a0a0" stroked="f"/>
        </w:pict>
      </w:r>
    </w:p>
    <w:p w14:paraId="67C6AC7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259. Export:</w:t>
      </w:r>
    </w:p>
    <w:p w14:paraId="4BD3195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New release artifact.</w:t>
      </w:r>
    </w:p>
    <w:p w14:paraId="7C7EE1D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0BE477F">
          <v:rect id="_x0000_i1284" style="width:0;height:1.5pt" o:hralign="center" o:hrstd="t" o:hr="t" fillcolor="#a0a0a0" stroked="f"/>
        </w:pict>
      </w:r>
    </w:p>
    <w:p w14:paraId="2AAB9FE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260. Don't manually repair TEST</w:t>
      </w:r>
    </w:p>
    <w:p w14:paraId="1522E2E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unless troubleshooting strategy explicitly requires it.</w:t>
      </w:r>
    </w:p>
    <w:p w14:paraId="766753F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EC9C075">
          <v:rect id="_x0000_i1285" style="width:0;height:1.5pt" o:hralign="center" o:hrstd="t" o:hr="t" fillcolor="#a0a0a0" stroked="f"/>
        </w:pict>
      </w:r>
    </w:p>
    <w:p w14:paraId="750C1BD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BX — SOLUTION HISTORY</w:t>
      </w:r>
    </w:p>
    <w:p w14:paraId="6C94F87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261. Use</w:t>
      </w:r>
    </w:p>
    <w:p w14:paraId="2A0D0D0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See History</w:t>
      </w:r>
    </w:p>
    <w:p w14:paraId="51BA96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on Solutions page where available.</w:t>
      </w:r>
    </w:p>
    <w:p w14:paraId="7E2C59C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CE922F2">
          <v:rect id="_x0000_i1286" style="width:0;height:1.5pt" o:hralign="center" o:hrstd="t" o:hr="t" fillcolor="#a0a0a0" stroked="f"/>
        </w:pict>
      </w:r>
    </w:p>
    <w:p w14:paraId="067C363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262. Review</w:t>
      </w:r>
    </w:p>
    <w:p w14:paraId="6639255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Import</w:t>
      </w:r>
    </w:p>
    <w:p w14:paraId="39594A86" w14:textId="77777777" w:rsidR="001B127B" w:rsidRPr="001B127B" w:rsidRDefault="001B127B" w:rsidP="001B127B">
      <w:pPr>
        <w:rPr>
          <w:sz w:val="32"/>
          <w:szCs w:val="32"/>
        </w:rPr>
      </w:pPr>
    </w:p>
    <w:p w14:paraId="318CD6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Update</w:t>
      </w:r>
    </w:p>
    <w:p w14:paraId="02FD066C" w14:textId="77777777" w:rsidR="001B127B" w:rsidRPr="001B127B" w:rsidRDefault="001B127B" w:rsidP="001B127B">
      <w:pPr>
        <w:rPr>
          <w:sz w:val="32"/>
          <w:szCs w:val="32"/>
        </w:rPr>
      </w:pPr>
    </w:p>
    <w:p w14:paraId="3FEC123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Upgrade</w:t>
      </w:r>
    </w:p>
    <w:p w14:paraId="5E836534" w14:textId="77777777" w:rsidR="001B127B" w:rsidRPr="001B127B" w:rsidRDefault="001B127B" w:rsidP="001B127B">
      <w:pPr>
        <w:rPr>
          <w:sz w:val="32"/>
          <w:szCs w:val="32"/>
        </w:rPr>
      </w:pPr>
    </w:p>
    <w:p w14:paraId="71CE669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Success</w:t>
      </w:r>
    </w:p>
    <w:p w14:paraId="16427B83" w14:textId="77777777" w:rsidR="001B127B" w:rsidRPr="001B127B" w:rsidRDefault="001B127B" w:rsidP="001B127B">
      <w:pPr>
        <w:rPr>
          <w:sz w:val="32"/>
          <w:szCs w:val="32"/>
        </w:rPr>
      </w:pPr>
    </w:p>
    <w:p w14:paraId="0F88FD2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Failure</w:t>
      </w:r>
    </w:p>
    <w:p w14:paraId="15655DC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6EE5A9C">
          <v:rect id="_x0000_i1287" style="width:0;height:1.5pt" o:hralign="center" o:hrstd="t" o:hr="t" fillcolor="#a0a0a0" stroked="f"/>
        </w:pict>
      </w:r>
    </w:p>
    <w:p w14:paraId="6CCA3D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263. Useful</w:t>
      </w:r>
    </w:p>
    <w:p w14:paraId="259DC54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for:</w:t>
      </w:r>
    </w:p>
    <w:p w14:paraId="30A611A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Deployment audit.</w:t>
      </w:r>
    </w:p>
    <w:p w14:paraId="6DFF295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16CB19">
          <v:rect id="_x0000_i1288" style="width:0;height:1.5pt" o:hralign="center" o:hrstd="t" o:hr="t" fillcolor="#a0a0a0" stroked="f"/>
        </w:pict>
      </w:r>
    </w:p>
    <w:p w14:paraId="70E22FB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BY — SOLUTION CHECKER</w:t>
      </w:r>
    </w:p>
    <w:p w14:paraId="304C9C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264. Solution Checker</w:t>
      </w:r>
    </w:p>
    <w:p w14:paraId="062DF5A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Performs:</w:t>
      </w:r>
    </w:p>
    <w:p w14:paraId="2C36370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Static analysis</w:t>
      </w:r>
    </w:p>
    <w:p w14:paraId="36E8D6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against Power Platform best-practice rules.</w:t>
      </w:r>
    </w:p>
    <w:p w14:paraId="1D738B3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27A28F0">
          <v:rect id="_x0000_i1289" style="width:0;height:1.5pt" o:hralign="center" o:hrstd="t" o:hr="t" fillcolor="#a0a0a0" stroked="f"/>
        </w:pict>
      </w:r>
    </w:p>
    <w:p w14:paraId="74AFAA7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265. Current use</w:t>
      </w:r>
    </w:p>
    <w:p w14:paraId="122C9F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 against:</w:t>
      </w:r>
    </w:p>
    <w:p w14:paraId="54FD669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Unmanaged solution</w:t>
      </w:r>
    </w:p>
    <w:p w14:paraId="18561E2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before release.</w:t>
      </w:r>
    </w:p>
    <w:p w14:paraId="3AD0845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3817B80">
          <v:rect id="_x0000_i1290" style="width:0;height:1.5pt" o:hralign="center" o:hrstd="t" o:hr="t" fillcolor="#a0a0a0" stroked="f"/>
        </w:pict>
      </w:r>
    </w:p>
    <w:p w14:paraId="6C717E8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266. It can identify patterns affecting:</w:t>
      </w:r>
    </w:p>
    <w:p w14:paraId="590EFB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Performance</w:t>
      </w:r>
    </w:p>
    <w:p w14:paraId="2ED6E33E" w14:textId="77777777" w:rsidR="001B127B" w:rsidRPr="001B127B" w:rsidRDefault="001B127B" w:rsidP="001B127B">
      <w:pPr>
        <w:rPr>
          <w:sz w:val="32"/>
          <w:szCs w:val="32"/>
        </w:rPr>
      </w:pPr>
    </w:p>
    <w:p w14:paraId="04D8800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Stability</w:t>
      </w:r>
    </w:p>
    <w:p w14:paraId="00B3DFAA" w14:textId="77777777" w:rsidR="001B127B" w:rsidRPr="001B127B" w:rsidRDefault="001B127B" w:rsidP="001B127B">
      <w:pPr>
        <w:rPr>
          <w:sz w:val="32"/>
          <w:szCs w:val="32"/>
        </w:rPr>
      </w:pPr>
    </w:p>
    <w:p w14:paraId="0F9837C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Reliability</w:t>
      </w:r>
    </w:p>
    <w:p w14:paraId="5DA192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 related best-practice categories.</w:t>
      </w:r>
    </w:p>
    <w:p w14:paraId="1A7A8A7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96B8331">
          <v:rect id="_x0000_i1291" style="width:0;height:1.5pt" o:hralign="center" o:hrstd="t" o:hr="t" fillcolor="#a0a0a0" stroked="f"/>
        </w:pict>
      </w:r>
    </w:p>
    <w:p w14:paraId="6A1DED5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267. But</w:t>
      </w:r>
    </w:p>
    <w:p w14:paraId="1927DA3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Static analysis ≠ runtime testing.</w:t>
      </w:r>
    </w:p>
    <w:p w14:paraId="28EBF44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C94B04A">
          <v:rect id="_x0000_i1292" style="width:0;height:1.5pt" o:hralign="center" o:hrstd="t" o:hr="t" fillcolor="#a0a0a0" stroked="f"/>
        </w:pict>
      </w:r>
    </w:p>
    <w:p w14:paraId="7F0748B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BZ — OBJECT CHECKER</w:t>
      </w:r>
    </w:p>
    <w:p w14:paraId="557E92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268. Object Checker</w:t>
      </w:r>
    </w:p>
    <w:p w14:paraId="73B479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Current preview capability can diagnose issues on:</w:t>
      </w:r>
    </w:p>
    <w:p w14:paraId="6DB8FD9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Individual solution components.</w:t>
      </w:r>
    </w:p>
    <w:p w14:paraId="6CE618B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3BD747">
          <v:rect id="_x0000_i1293" style="width:0;height:1.5pt" o:hralign="center" o:hrstd="t" o:hr="t" fillcolor="#a0a0a0" stroked="f"/>
        </w:pict>
      </w:r>
    </w:p>
    <w:p w14:paraId="524F3CF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269. Examples include:</w:t>
      </w:r>
    </w:p>
    <w:p w14:paraId="44E275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Active layer hiding customization</w:t>
      </w:r>
    </w:p>
    <w:p w14:paraId="3EBF71B9" w14:textId="77777777" w:rsidR="001B127B" w:rsidRPr="001B127B" w:rsidRDefault="001B127B" w:rsidP="001B127B">
      <w:pPr>
        <w:rPr>
          <w:sz w:val="32"/>
          <w:szCs w:val="32"/>
        </w:rPr>
      </w:pPr>
    </w:p>
    <w:p w14:paraId="517A969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Malformed/corrupted metadata</w:t>
      </w:r>
    </w:p>
    <w:p w14:paraId="66F08E5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BEBB2D">
          <v:rect id="_x0000_i1294" style="width:0;height:1.5pt" o:hralign="center" o:hrstd="t" o:hr="t" fillcolor="#a0a0a0" stroked="f"/>
        </w:pict>
      </w:r>
    </w:p>
    <w:p w14:paraId="3590F41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270. Because it is Preview</w:t>
      </w:r>
    </w:p>
    <w:p w14:paraId="14F042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 not make it your only:</w:t>
      </w:r>
    </w:p>
    <w:p w14:paraId="602BCC0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Production troubleshooting strategy.</w:t>
      </w:r>
    </w:p>
    <w:p w14:paraId="0B3E01E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11F74E7">
          <v:rect id="_x0000_i1295" style="width:0;height:1.5pt" o:hralign="center" o:hrstd="t" o:hr="t" fillcolor="#a0a0a0" stroked="f"/>
        </w:pict>
      </w:r>
    </w:p>
    <w:p w14:paraId="64DBD5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CA — SOLUTION LAYERS</w:t>
      </w:r>
    </w:p>
    <w:p w14:paraId="60ABE61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271. Imported managed release is correct.</w:t>
      </w:r>
    </w:p>
    <w:p w14:paraId="3DA671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Target still behaves like old version.</w:t>
      </w:r>
    </w:p>
    <w:p w14:paraId="355AF6A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ED4ADAA">
          <v:rect id="_x0000_i1296" style="width:0;height:1.5pt" o:hralign="center" o:hrstd="t" o:hr="t" fillcolor="#a0a0a0" stroked="f"/>
        </w:pict>
      </w:r>
    </w:p>
    <w:p w14:paraId="7DB484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272. Inspect</w:t>
      </w:r>
    </w:p>
    <w:p w14:paraId="115E931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Layers.</w:t>
      </w:r>
    </w:p>
    <w:p w14:paraId="743E71C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0173464">
          <v:rect id="_x0000_i1297" style="width:0;height:1.5pt" o:hralign="center" o:hrstd="t" o:hr="t" fillcolor="#a0a0a0" stroked="f"/>
        </w:pict>
      </w:r>
    </w:p>
    <w:p w14:paraId="1AA10D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273. Dataverse maintains:</w:t>
      </w:r>
    </w:p>
    <w:p w14:paraId="2F9C732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One unmanaged layer</w:t>
      </w:r>
    </w:p>
    <w:p w14:paraId="1FF98F28" w14:textId="77777777" w:rsidR="001B127B" w:rsidRPr="001B127B" w:rsidRDefault="001B127B" w:rsidP="001B127B">
      <w:pPr>
        <w:rPr>
          <w:sz w:val="32"/>
          <w:szCs w:val="32"/>
        </w:rPr>
      </w:pPr>
    </w:p>
    <w:p w14:paraId="43F5C7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46E114AF" w14:textId="77777777" w:rsidR="001B127B" w:rsidRPr="001B127B" w:rsidRDefault="001B127B" w:rsidP="001B127B">
      <w:pPr>
        <w:rPr>
          <w:sz w:val="32"/>
          <w:szCs w:val="32"/>
        </w:rPr>
      </w:pPr>
    </w:p>
    <w:p w14:paraId="43E35FC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Managed layers</w:t>
      </w:r>
    </w:p>
    <w:p w14:paraId="04DF40B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41ADCE">
          <v:rect id="_x0000_i1298" style="width:0;height:1.5pt" o:hralign="center" o:hrstd="t" o:hr="t" fillcolor="#a0a0a0" stroked="f"/>
        </w:pict>
      </w:r>
    </w:p>
    <w:p w14:paraId="03C1C4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274. An unmanaged customization may override:</w:t>
      </w:r>
    </w:p>
    <w:p w14:paraId="3BA9D76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Managed release.</w:t>
      </w:r>
    </w:p>
    <w:p w14:paraId="7DB88B9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B58AA2">
          <v:rect id="_x0000_i1299" style="width:0;height:1.5pt" o:hralign="center" o:hrstd="t" o:hr="t" fillcolor="#a0a0a0" stroked="f"/>
        </w:pict>
      </w:r>
    </w:p>
    <w:p w14:paraId="2BCEFFA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275. Example</w:t>
      </w:r>
    </w:p>
    <w:p w14:paraId="3F32C30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 Button:</w:t>
      </w:r>
    </w:p>
    <w:p w14:paraId="1971763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Send</w:t>
      </w:r>
    </w:p>
    <w:p w14:paraId="30D18B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should now be:</w:t>
      </w:r>
    </w:p>
    <w:p w14:paraId="71D7091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Submit Request.</w:t>
      </w:r>
    </w:p>
    <w:p w14:paraId="618462B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69437AD">
          <v:rect id="_x0000_i1300" style="width:0;height:1.5pt" o:hralign="center" o:hrstd="t" o:hr="t" fillcolor="#a0a0a0" stroked="f"/>
        </w:pict>
      </w:r>
    </w:p>
    <w:p w14:paraId="2ECCCD1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276. Managed release contains new text.</w:t>
      </w:r>
    </w:p>
    <w:p w14:paraId="01E4E2C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PROD still shows old text.</w:t>
      </w:r>
    </w:p>
    <w:p w14:paraId="44DD4DC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F28C4FD">
          <v:rect id="_x0000_i1301" style="width:0;height:1.5pt" o:hralign="center" o:hrstd="t" o:hr="t" fillcolor="#a0a0a0" stroked="f"/>
        </w:pict>
      </w:r>
    </w:p>
    <w:p w14:paraId="78FCADF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277. Check for:</w:t>
      </w:r>
    </w:p>
    <w:p w14:paraId="10A9FCA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Active unmanaged layer.</w:t>
      </w:r>
    </w:p>
    <w:p w14:paraId="644F31B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A19C8EC">
          <v:rect id="_x0000_i1302" style="width:0;height:1.5pt" o:hralign="center" o:hrstd="t" o:hr="t" fillcolor="#a0a0a0" stroked="f"/>
        </w:pict>
      </w:r>
    </w:p>
    <w:p w14:paraId="4D33348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CB — REMOVE UNMANAGED LAYER</w:t>
      </w:r>
    </w:p>
    <w:p w14:paraId="4072692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278. Removing an unmanaged layer can restore behavior from:</w:t>
      </w:r>
    </w:p>
    <w:p w14:paraId="00397FD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Underlying managed layer.</w:t>
      </w:r>
    </w:p>
    <w:p w14:paraId="38E9760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A3DC340">
          <v:rect id="_x0000_i1303" style="width:0;height:1.5pt" o:hralign="center" o:hrstd="t" o:hr="t" fillcolor="#a0a0a0" stroked="f"/>
        </w:pict>
      </w:r>
    </w:p>
    <w:p w14:paraId="6F61C3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279. But</w:t>
      </w:r>
    </w:p>
    <w:p w14:paraId="1486E5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 not remove blindly.</w:t>
      </w:r>
    </w:p>
    <w:p w14:paraId="162CF6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First understand:</w:t>
      </w:r>
    </w:p>
    <w:p w14:paraId="560998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What customization will be lost.</w:t>
      </w:r>
    </w:p>
    <w:p w14:paraId="493D544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784CF5">
          <v:rect id="_x0000_i1304" style="width:0;height:1.5pt" o:hralign="center" o:hrstd="t" o:hr="t" fillcolor="#a0a0a0" stroked="f"/>
        </w:pict>
      </w:r>
    </w:p>
    <w:p w14:paraId="50D6215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CC — ENVIRONMENT VARIABLES</w:t>
      </w:r>
    </w:p>
    <w:p w14:paraId="41CB189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280. TEST sends email to PROD mailbox.</w:t>
      </w:r>
    </w:p>
    <w:p w14:paraId="277B6C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Likely:</w:t>
      </w:r>
    </w:p>
    <w:p w14:paraId="44F724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Configuration defect.</w:t>
      </w:r>
    </w:p>
    <w:p w14:paraId="584EDA8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82D43A0">
          <v:rect id="_x0000_i1305" style="width:0;height:1.5pt" o:hralign="center" o:hrstd="t" o:hr="t" fillcolor="#a0a0a0" stroked="f"/>
        </w:pict>
      </w:r>
    </w:p>
    <w:p w14:paraId="6423350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281. Check</w:t>
      </w:r>
    </w:p>
    <w:p w14:paraId="35B542C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 Variable Definition</w:t>
      </w:r>
    </w:p>
    <w:p w14:paraId="05CF96DA" w14:textId="77777777" w:rsidR="001B127B" w:rsidRPr="001B127B" w:rsidRDefault="001B127B" w:rsidP="001B127B">
      <w:pPr>
        <w:rPr>
          <w:sz w:val="32"/>
          <w:szCs w:val="32"/>
        </w:rPr>
      </w:pPr>
    </w:p>
    <w:p w14:paraId="07DAD2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Current Value</w:t>
      </w:r>
    </w:p>
    <w:p w14:paraId="70C6B5DF" w14:textId="77777777" w:rsidR="001B127B" w:rsidRPr="001B127B" w:rsidRDefault="001B127B" w:rsidP="001B127B">
      <w:pPr>
        <w:rPr>
          <w:sz w:val="32"/>
          <w:szCs w:val="32"/>
        </w:rPr>
      </w:pPr>
    </w:p>
    <w:p w14:paraId="123C20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Default Value</w:t>
      </w:r>
    </w:p>
    <w:p w14:paraId="27C6FF2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B8804E7">
          <v:rect id="_x0000_i1306" style="width:0;height:1.5pt" o:hralign="center" o:hrstd="t" o:hr="t" fillcolor="#a0a0a0" stroked="f"/>
        </w:pict>
      </w:r>
    </w:p>
    <w:p w14:paraId="1838699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282. Common Error</w:t>
      </w:r>
    </w:p>
    <w:p w14:paraId="4736C20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Default:</w:t>
      </w:r>
    </w:p>
    <w:p w14:paraId="1ABF7F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prod@company</w:t>
      </w:r>
    </w:p>
    <w:p w14:paraId="3F99D10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Current Value:</w:t>
      </w:r>
    </w:p>
    <w:p w14:paraId="0AF5B24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Blank.</w:t>
      </w:r>
    </w:p>
    <w:p w14:paraId="0EC5C78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C30D919">
          <v:rect id="_x0000_i1307" style="width:0;height:1.5pt" o:hralign="center" o:hrstd="t" o:hr="t" fillcolor="#a0a0a0" stroked="f"/>
        </w:pict>
      </w:r>
    </w:p>
    <w:p w14:paraId="54846F8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283. Result</w:t>
      </w:r>
    </w:p>
    <w:p w14:paraId="77B7F7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uses:</w:t>
      </w:r>
    </w:p>
    <w:p w14:paraId="67A822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Production default.</w:t>
      </w:r>
    </w:p>
    <w:p w14:paraId="383F258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905835B">
          <v:rect id="_x0000_i1308" style="width:0;height:1.5pt" o:hralign="center" o:hrstd="t" o:hr="t" fillcolor="#a0a0a0" stroked="f"/>
        </w:pict>
      </w:r>
    </w:p>
    <w:p w14:paraId="6990181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CD — CONNECTION REFERENCES</w:t>
      </w:r>
    </w:p>
    <w:p w14:paraId="57F8247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284. Flow imported.</w:t>
      </w:r>
    </w:p>
    <w:p w14:paraId="659B860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actions fail.</w:t>
      </w:r>
    </w:p>
    <w:p w14:paraId="1A70A4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Check:</w:t>
      </w:r>
    </w:p>
    <w:p w14:paraId="6E67E31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Connection Reference.</w:t>
      </w:r>
    </w:p>
    <w:p w14:paraId="2280C5B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8CE36C">
          <v:rect id="_x0000_i1309" style="width:0;height:1.5pt" o:hralign="center" o:hrstd="t" o:hr="t" fillcolor="#a0a0a0" stroked="f"/>
        </w:pict>
      </w:r>
    </w:p>
    <w:p w14:paraId="412D28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285. Does it map to</w:t>
      </w:r>
    </w:p>
    <w:p w14:paraId="7C80A3C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Valid TEST Connection?</w:t>
      </w:r>
    </w:p>
    <w:p w14:paraId="6E18610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FD63E7">
          <v:rect id="_x0000_i1310" style="width:0;height:1.5pt" o:hralign="center" o:hrstd="t" o:hr="t" fillcolor="#a0a0a0" stroked="f"/>
        </w:pict>
      </w:r>
    </w:p>
    <w:p w14:paraId="384E87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286. Is Connection authenticated?</w:t>
      </w:r>
    </w:p>
    <w:p w14:paraId="37BDC4D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9EE5B34">
          <v:rect id="_x0000_i1311" style="width:0;height:1.5pt" o:hralign="center" o:hrstd="t" o:hr="t" fillcolor="#a0a0a0" stroked="f"/>
        </w:pict>
      </w:r>
    </w:p>
    <w:p w14:paraId="0634D9A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287. Does Connection identity have:</w:t>
      </w:r>
    </w:p>
    <w:p w14:paraId="348F817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Required permissions?</w:t>
      </w:r>
    </w:p>
    <w:p w14:paraId="00666DE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82D9BE6">
          <v:rect id="_x0000_i1312" style="width:0;height:1.5pt" o:hralign="center" o:hrstd="t" o:hr="t" fillcolor="#a0a0a0" stroked="f"/>
        </w:pict>
      </w:r>
    </w:p>
    <w:p w14:paraId="7491F45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CE — WRONG ENVIRONMENT</w:t>
      </w:r>
    </w:p>
    <w:p w14:paraId="1E571F1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288. User reports missing records.</w:t>
      </w:r>
    </w:p>
    <w:p w14:paraId="0F4FD4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Always confirm:</w:t>
      </w:r>
    </w:p>
    <w:p w14:paraId="049CC4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Environment.</w:t>
      </w:r>
    </w:p>
    <w:p w14:paraId="0D38F16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8C2C7BB">
          <v:rect id="_x0000_i1313" style="width:0;height:1.5pt" o:hralign="center" o:hrstd="t" o:hr="t" fillcolor="#a0a0a0" stroked="f"/>
        </w:pict>
      </w:r>
    </w:p>
    <w:p w14:paraId="5C90FEB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289. They may be using:</w:t>
      </w:r>
    </w:p>
    <w:p w14:paraId="418787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DEV App</w:t>
      </w:r>
    </w:p>
    <w:p w14:paraId="076E79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while looking for data created in:</w:t>
      </w:r>
    </w:p>
    <w:p w14:paraId="342EA3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PROD.</w:t>
      </w:r>
    </w:p>
    <w:p w14:paraId="7C4467F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3753078">
          <v:rect id="_x0000_i1314" style="width:0;height:1.5pt" o:hralign="center" o:hrstd="t" o:hr="t" fillcolor="#a0a0a0" stroked="f"/>
        </w:pict>
      </w:r>
    </w:p>
    <w:p w14:paraId="6755DE4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290. Include visible environment indicator</w:t>
      </w:r>
    </w:p>
    <w:p w14:paraId="643D18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 nonproduction applications where useful.</w:t>
      </w:r>
    </w:p>
    <w:p w14:paraId="16DDA2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4FC0157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DEV</w:t>
      </w:r>
    </w:p>
    <w:p w14:paraId="17047F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banner.</w:t>
      </w:r>
    </w:p>
    <w:p w14:paraId="2296629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1D135C5">
          <v:rect id="_x0000_i1315" style="width:0;height:1.5pt" o:hralign="center" o:hrstd="t" o:hr="t" fillcolor="#a0a0a0" stroked="f"/>
        </w:pict>
      </w:r>
    </w:p>
    <w:p w14:paraId="7E51B60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CF — DEPLOYMENT DRIFT</w:t>
      </w:r>
    </w:p>
    <w:p w14:paraId="1FC08BE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291. DEV works.</w:t>
      </w:r>
    </w:p>
    <w:p w14:paraId="38C3C5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fails.</w:t>
      </w:r>
    </w:p>
    <w:p w14:paraId="497517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Compare:</w:t>
      </w:r>
    </w:p>
    <w:p w14:paraId="2C13855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 version</w:t>
      </w:r>
    </w:p>
    <w:p w14:paraId="03EFD791" w14:textId="77777777" w:rsidR="001B127B" w:rsidRPr="001B127B" w:rsidRDefault="001B127B" w:rsidP="001B127B">
      <w:pPr>
        <w:rPr>
          <w:sz w:val="32"/>
          <w:szCs w:val="32"/>
        </w:rPr>
      </w:pPr>
    </w:p>
    <w:p w14:paraId="232D918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 variables</w:t>
      </w:r>
    </w:p>
    <w:p w14:paraId="2635605B" w14:textId="77777777" w:rsidR="001B127B" w:rsidRPr="001B127B" w:rsidRDefault="001B127B" w:rsidP="001B127B">
      <w:pPr>
        <w:rPr>
          <w:sz w:val="32"/>
          <w:szCs w:val="32"/>
        </w:rPr>
      </w:pPr>
    </w:p>
    <w:p w14:paraId="68BE5B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Connections</w:t>
      </w:r>
    </w:p>
    <w:p w14:paraId="69BF7812" w14:textId="77777777" w:rsidR="001B127B" w:rsidRPr="001B127B" w:rsidRDefault="001B127B" w:rsidP="001B127B">
      <w:pPr>
        <w:rPr>
          <w:sz w:val="32"/>
          <w:szCs w:val="32"/>
        </w:rPr>
      </w:pPr>
    </w:p>
    <w:p w14:paraId="716E31D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roles</w:t>
      </w:r>
    </w:p>
    <w:p w14:paraId="2B7BD7A2" w14:textId="77777777" w:rsidR="001B127B" w:rsidRPr="001B127B" w:rsidRDefault="001B127B" w:rsidP="001B127B">
      <w:pPr>
        <w:rPr>
          <w:sz w:val="32"/>
          <w:szCs w:val="32"/>
        </w:rPr>
      </w:pPr>
    </w:p>
    <w:p w14:paraId="490C2E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Reference data</w:t>
      </w:r>
    </w:p>
    <w:p w14:paraId="7360DDBB" w14:textId="77777777" w:rsidR="001B127B" w:rsidRPr="001B127B" w:rsidRDefault="001B127B" w:rsidP="001B127B">
      <w:pPr>
        <w:rPr>
          <w:sz w:val="32"/>
          <w:szCs w:val="32"/>
        </w:rPr>
      </w:pPr>
    </w:p>
    <w:p w14:paraId="66274B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Licensing</w:t>
      </w:r>
    </w:p>
    <w:p w14:paraId="0C788A73" w14:textId="77777777" w:rsidR="001B127B" w:rsidRPr="001B127B" w:rsidRDefault="001B127B" w:rsidP="001B127B">
      <w:pPr>
        <w:rPr>
          <w:sz w:val="32"/>
          <w:szCs w:val="32"/>
        </w:rPr>
      </w:pPr>
    </w:p>
    <w:p w14:paraId="076410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Policies</w:t>
      </w:r>
    </w:p>
    <w:p w14:paraId="24CB9E3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208C007">
          <v:rect id="_x0000_i1316" style="width:0;height:1.5pt" o:hralign="center" o:hrstd="t" o:hr="t" fillcolor="#a0a0a0" stroked="f"/>
        </w:pict>
      </w:r>
    </w:p>
    <w:p w14:paraId="3281E18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292. Logic may be identical.</w:t>
      </w:r>
    </w:p>
    <w:p w14:paraId="3BB6A6D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Environment:</w:t>
      </w:r>
    </w:p>
    <w:p w14:paraId="692AED3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Configuration differs.</w:t>
      </w:r>
    </w:p>
    <w:p w14:paraId="2EDBBE9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BB90E1">
          <v:rect id="_x0000_i1317" style="width:0;height:1.5pt" o:hralign="center" o:hrstd="t" o:hr="t" fillcolor="#a0a0a0" stroked="f"/>
        </w:pict>
      </w:r>
    </w:p>
    <w:p w14:paraId="3F2B45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CG — CONFIGURATION DIFF MATRIX</w:t>
      </w:r>
    </w:p>
    <w:p w14:paraId="7A0D84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293.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1904"/>
        <w:gridCol w:w="1961"/>
        <w:gridCol w:w="2032"/>
      </w:tblGrid>
      <w:tr w:rsidR="001B127B" w:rsidRPr="001B127B" w14:paraId="0F1C6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FFF55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1E35E48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4AA4DA7B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15E70DC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PROD</w:t>
            </w:r>
          </w:p>
        </w:tc>
      </w:tr>
      <w:tr w:rsidR="001B127B" w:rsidRPr="001B127B" w14:paraId="2BC30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523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Environment Name</w:t>
            </w:r>
          </w:p>
        </w:tc>
        <w:tc>
          <w:tcPr>
            <w:tcW w:w="0" w:type="auto"/>
            <w:vAlign w:val="center"/>
            <w:hideMark/>
          </w:tcPr>
          <w:p w14:paraId="37BBE61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3E75B97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55A142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PROD</w:t>
            </w:r>
          </w:p>
        </w:tc>
      </w:tr>
      <w:tr w:rsidR="001B127B" w:rsidRPr="001B127B" w14:paraId="63A4B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715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HR Email</w:t>
            </w:r>
          </w:p>
        </w:tc>
        <w:tc>
          <w:tcPr>
            <w:tcW w:w="0" w:type="auto"/>
            <w:vAlign w:val="center"/>
            <w:hideMark/>
          </w:tcPr>
          <w:p w14:paraId="3D9D16C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Dev mailbox</w:t>
            </w:r>
          </w:p>
        </w:tc>
        <w:tc>
          <w:tcPr>
            <w:tcW w:w="0" w:type="auto"/>
            <w:vAlign w:val="center"/>
            <w:hideMark/>
          </w:tcPr>
          <w:p w14:paraId="4E7FAEE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 mailbox</w:t>
            </w:r>
          </w:p>
        </w:tc>
        <w:tc>
          <w:tcPr>
            <w:tcW w:w="0" w:type="auto"/>
            <w:vAlign w:val="center"/>
            <w:hideMark/>
          </w:tcPr>
          <w:p w14:paraId="1366A3C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Prod mailbox</w:t>
            </w:r>
          </w:p>
        </w:tc>
      </w:tr>
      <w:tr w:rsidR="001B127B" w:rsidRPr="001B127B" w14:paraId="76D4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2B3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4177BA1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292A287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1604F7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Prod</w:t>
            </w:r>
          </w:p>
        </w:tc>
      </w:tr>
      <w:tr w:rsidR="001B127B" w:rsidRPr="001B127B" w14:paraId="0BD5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E6D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API Host</w:t>
            </w:r>
          </w:p>
        </w:tc>
        <w:tc>
          <w:tcPr>
            <w:tcW w:w="0" w:type="auto"/>
            <w:vAlign w:val="center"/>
            <w:hideMark/>
          </w:tcPr>
          <w:p w14:paraId="4161B5C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5C87790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43B8E7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Prod</w:t>
            </w:r>
          </w:p>
        </w:tc>
      </w:tr>
      <w:tr w:rsidR="001B127B" w:rsidRPr="001B127B" w14:paraId="5D760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BD8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F2D92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Makers</w:t>
            </w:r>
          </w:p>
        </w:tc>
        <w:tc>
          <w:tcPr>
            <w:tcW w:w="0" w:type="auto"/>
            <w:vAlign w:val="center"/>
            <w:hideMark/>
          </w:tcPr>
          <w:p w14:paraId="4180839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 users</w:t>
            </w:r>
          </w:p>
        </w:tc>
        <w:tc>
          <w:tcPr>
            <w:tcW w:w="0" w:type="auto"/>
            <w:vAlign w:val="center"/>
            <w:hideMark/>
          </w:tcPr>
          <w:p w14:paraId="7A45A91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End users</w:t>
            </w:r>
          </w:p>
        </w:tc>
      </w:tr>
    </w:tbl>
    <w:p w14:paraId="13CFD0B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AB1D463">
          <v:rect id="_x0000_i1318" style="width:0;height:1.5pt" o:hralign="center" o:hrstd="t" o:hr="t" fillcolor="#a0a0a0" stroked="f"/>
        </w:pict>
      </w:r>
    </w:p>
    <w:p w14:paraId="2687AD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294. When debugging environment-only issues</w:t>
      </w:r>
    </w:p>
    <w:p w14:paraId="3E2105A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compare this matrix.</w:t>
      </w:r>
    </w:p>
    <w:p w14:paraId="13E290E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32DD334">
          <v:rect id="_x0000_i1319" style="width:0;height:1.5pt" o:hralign="center" o:hrstd="t" o:hr="t" fillcolor="#a0a0a0" stroked="f"/>
        </w:pict>
      </w:r>
    </w:p>
    <w:p w14:paraId="75DE322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CH — SECURITY TROUBLESHOOTING PRINCIPLE</w:t>
      </w:r>
    </w:p>
    <w:p w14:paraId="6836F78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295. Error:</w:t>
      </w:r>
    </w:p>
    <w:p w14:paraId="1FC1FB1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 denied.</w:t>
      </w:r>
    </w:p>
    <w:p w14:paraId="6FCA520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 not solve automatically by:</w:t>
      </w:r>
    </w:p>
    <w:p w14:paraId="3FBAE5D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Granting Administrator.</w:t>
      </w:r>
    </w:p>
    <w:p w14:paraId="00101B3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00C2178">
          <v:rect id="_x0000_i1320" style="width:0;height:1.5pt" o:hralign="center" o:hrstd="t" o:hr="t" fillcolor="#a0a0a0" stroked="f"/>
        </w:pict>
      </w:r>
    </w:p>
    <w:p w14:paraId="04F1942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296. Determine exact required:</w:t>
      </w:r>
    </w:p>
    <w:p w14:paraId="42CC8C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</w:t>
      </w:r>
    </w:p>
    <w:p w14:paraId="3C439C84" w14:textId="77777777" w:rsidR="001B127B" w:rsidRPr="001B127B" w:rsidRDefault="001B127B" w:rsidP="001B127B">
      <w:pPr>
        <w:rPr>
          <w:sz w:val="32"/>
          <w:szCs w:val="32"/>
        </w:rPr>
      </w:pPr>
    </w:p>
    <w:p w14:paraId="08D8531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Privilege</w:t>
      </w:r>
    </w:p>
    <w:p w14:paraId="6DF94D3C" w14:textId="77777777" w:rsidR="001B127B" w:rsidRPr="001B127B" w:rsidRDefault="001B127B" w:rsidP="001B127B">
      <w:pPr>
        <w:rPr>
          <w:sz w:val="32"/>
          <w:szCs w:val="32"/>
        </w:rPr>
      </w:pPr>
    </w:p>
    <w:p w14:paraId="1014DE8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 Level</w:t>
      </w:r>
    </w:p>
    <w:p w14:paraId="0BA896F7" w14:textId="77777777" w:rsidR="001B127B" w:rsidRPr="001B127B" w:rsidRDefault="001B127B" w:rsidP="001B127B">
      <w:pPr>
        <w:rPr>
          <w:sz w:val="32"/>
          <w:szCs w:val="32"/>
        </w:rPr>
      </w:pPr>
    </w:p>
    <w:p w14:paraId="5DB439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Record ownership</w:t>
      </w:r>
    </w:p>
    <w:p w14:paraId="66139C4B" w14:textId="77777777" w:rsidR="001B127B" w:rsidRPr="001B127B" w:rsidRDefault="001B127B" w:rsidP="001B127B">
      <w:pPr>
        <w:rPr>
          <w:sz w:val="32"/>
          <w:szCs w:val="32"/>
        </w:rPr>
      </w:pPr>
    </w:p>
    <w:p w14:paraId="195FDC0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Relationship</w:t>
      </w:r>
    </w:p>
    <w:p w14:paraId="0D89299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C6CDF8B">
          <v:rect id="_x0000_i1321" style="width:0;height:1.5pt" o:hralign="center" o:hrstd="t" o:hr="t" fillcolor="#a0a0a0" stroked="f"/>
        </w:pict>
      </w:r>
    </w:p>
    <w:p w14:paraId="620DB4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297. Least privilege</w:t>
      </w:r>
    </w:p>
    <w:p w14:paraId="42DB8E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still applies while:</w:t>
      </w:r>
    </w:p>
    <w:p w14:paraId="7BF893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Troubleshooting.</w:t>
      </w:r>
    </w:p>
    <w:p w14:paraId="0A40C03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7C8C75E">
          <v:rect id="_x0000_i1322" style="width:0;height:1.5pt" o:hralign="center" o:hrstd="t" o:hr="t" fillcolor="#a0a0a0" stroked="f"/>
        </w:pict>
      </w:r>
    </w:p>
    <w:p w14:paraId="711AE8E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CI — TEMPORARY PERMISSION TEST</w:t>
      </w:r>
    </w:p>
    <w:p w14:paraId="3065C77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298. Sometimes administrators may temporarily test whether a permission causes issue.</w:t>
      </w:r>
    </w:p>
    <w:p w14:paraId="4BA259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 broad access makes problem disappear:</w:t>
      </w:r>
    </w:p>
    <w:p w14:paraId="2E62B0A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That is:</w:t>
      </w:r>
    </w:p>
    <w:p w14:paraId="1B20A30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Diagnostic evidence.</w:t>
      </w:r>
    </w:p>
    <w:p w14:paraId="4E1C317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C951BE5">
          <v:rect id="_x0000_i1323" style="width:0;height:1.5pt" o:hralign="center" o:hrstd="t" o:hr="t" fillcolor="#a0a0a0" stroked="f"/>
        </w:pict>
      </w:r>
    </w:p>
    <w:p w14:paraId="2AA38DB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299. It is not automatically</w:t>
      </w:r>
    </w:p>
    <w:p w14:paraId="5F8037E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Final fix.</w:t>
      </w:r>
    </w:p>
    <w:p w14:paraId="54EDD9B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F5BE341">
          <v:rect id="_x0000_i1324" style="width:0;height:1.5pt" o:hralign="center" o:hrstd="t" o:hr="t" fillcolor="#a0a0a0" stroked="f"/>
        </w:pict>
      </w:r>
    </w:p>
    <w:p w14:paraId="43C5DC7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300. Remove temporary broad access</w:t>
      </w:r>
    </w:p>
    <w:p w14:paraId="18A736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 implement:</w:t>
      </w:r>
    </w:p>
    <w:p w14:paraId="61F47FF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Correct least-privilege permission.</w:t>
      </w:r>
    </w:p>
    <w:p w14:paraId="7BDEFA1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329FDE5">
          <v:rect id="_x0000_i1325" style="width:0;height:1.5pt" o:hralign="center" o:hrstd="t" o:hr="t" fillcolor="#a0a0a0" stroked="f"/>
        </w:pict>
      </w:r>
    </w:p>
    <w:p w14:paraId="342CC40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CJ — PERFORMANCE BASELINE</w:t>
      </w:r>
    </w:p>
    <w:p w14:paraId="346A316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301. Before saying App is slow</w:t>
      </w:r>
    </w:p>
    <w:p w14:paraId="68F691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define:</w:t>
      </w:r>
    </w:p>
    <w:p w14:paraId="563EFEA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Compared with what?</w:t>
      </w:r>
    </w:p>
    <w:p w14:paraId="49BC029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CFE0665">
          <v:rect id="_x0000_i1326" style="width:0;height:1.5pt" o:hralign="center" o:hrstd="t" o:hr="t" fillcolor="#a0a0a0" stroked="f"/>
        </w:pict>
      </w:r>
    </w:p>
    <w:p w14:paraId="4CBD38D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302. Baseline</w:t>
      </w:r>
    </w:p>
    <w:p w14:paraId="123AA1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Record:</w:t>
      </w:r>
    </w:p>
    <w:p w14:paraId="6E4B7B0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startup</w:t>
      </w:r>
    </w:p>
    <w:p w14:paraId="60BB1314" w14:textId="77777777" w:rsidR="001B127B" w:rsidRPr="001B127B" w:rsidRDefault="001B127B" w:rsidP="001B127B">
      <w:pPr>
        <w:rPr>
          <w:sz w:val="32"/>
          <w:szCs w:val="32"/>
        </w:rPr>
      </w:pPr>
    </w:p>
    <w:p w14:paraId="03D7E32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 navigation</w:t>
      </w:r>
    </w:p>
    <w:p w14:paraId="0C32E0F6" w14:textId="77777777" w:rsidR="001B127B" w:rsidRPr="001B127B" w:rsidRDefault="001B127B" w:rsidP="001B127B">
      <w:pPr>
        <w:rPr>
          <w:sz w:val="32"/>
          <w:szCs w:val="32"/>
        </w:rPr>
      </w:pPr>
    </w:p>
    <w:p w14:paraId="16ECE5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Save operation</w:t>
      </w:r>
    </w:p>
    <w:p w14:paraId="193CB306" w14:textId="77777777" w:rsidR="001B127B" w:rsidRPr="001B127B" w:rsidRDefault="001B127B" w:rsidP="001B127B">
      <w:pPr>
        <w:rPr>
          <w:sz w:val="32"/>
          <w:szCs w:val="32"/>
        </w:rPr>
      </w:pPr>
    </w:p>
    <w:p w14:paraId="48ACBA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duration</w:t>
      </w:r>
    </w:p>
    <w:p w14:paraId="2578F238" w14:textId="77777777" w:rsidR="001B127B" w:rsidRPr="001B127B" w:rsidRDefault="001B127B" w:rsidP="001B127B">
      <w:pPr>
        <w:rPr>
          <w:sz w:val="32"/>
          <w:szCs w:val="32"/>
        </w:rPr>
      </w:pPr>
    </w:p>
    <w:p w14:paraId="2BF103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duration</w:t>
      </w:r>
    </w:p>
    <w:p w14:paraId="581364A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848201D">
          <v:rect id="_x0000_i1327" style="width:0;height:1.5pt" o:hralign="center" o:hrstd="t" o:hr="t" fillcolor="#a0a0a0" stroked="f"/>
        </w:pict>
      </w:r>
    </w:p>
    <w:p w14:paraId="7B0876C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303. Example Training Target</w:t>
      </w:r>
    </w:p>
    <w:p w14:paraId="0EC1F8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 Microsoft guarantee:</w:t>
      </w:r>
    </w:p>
    <w:p w14:paraId="42616DE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Home screen usable within acceptable business threshold.</w:t>
      </w:r>
    </w:p>
    <w:p w14:paraId="2EC3507A" w14:textId="77777777" w:rsidR="001B127B" w:rsidRPr="001B127B" w:rsidRDefault="001B127B" w:rsidP="001B127B">
      <w:pPr>
        <w:rPr>
          <w:sz w:val="32"/>
          <w:szCs w:val="32"/>
        </w:rPr>
      </w:pPr>
    </w:p>
    <w:p w14:paraId="15F32C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Simple save provides feedback promptly.</w:t>
      </w:r>
    </w:p>
    <w:p w14:paraId="2CF7EAA8" w14:textId="77777777" w:rsidR="001B127B" w:rsidRPr="001B127B" w:rsidRDefault="001B127B" w:rsidP="001B127B">
      <w:pPr>
        <w:rPr>
          <w:sz w:val="32"/>
          <w:szCs w:val="32"/>
        </w:rPr>
      </w:pPr>
    </w:p>
    <w:p w14:paraId="3DF1F0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Critical Flow completes within agreed SLA.</w:t>
      </w:r>
    </w:p>
    <w:p w14:paraId="05A7CE9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204E70F">
          <v:rect id="_x0000_i1328" style="width:0;height:1.5pt" o:hralign="center" o:hrstd="t" o:hr="t" fillcolor="#a0a0a0" stroked="f"/>
        </w:pict>
      </w:r>
    </w:p>
    <w:p w14:paraId="11AD226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304. Organization defines</w:t>
      </w:r>
    </w:p>
    <w:p w14:paraId="3A0D1E4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Its own SLA/SLO.</w:t>
      </w:r>
    </w:p>
    <w:p w14:paraId="244EB23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120DAEE">
          <v:rect id="_x0000_i1329" style="width:0;height:1.5pt" o:hralign="center" o:hrstd="t" o:hr="t" fillcolor="#a0a0a0" stroked="f"/>
        </w:pict>
      </w:r>
    </w:p>
    <w:p w14:paraId="7A1741C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CK — PERFORMANCE EVIDENCE</w:t>
      </w:r>
    </w:p>
    <w:p w14:paraId="6942E3F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305. Don't say:</w:t>
      </w:r>
    </w:p>
    <w:p w14:paraId="4630DDB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Feels slow.</w:t>
      </w:r>
    </w:p>
    <w:p w14:paraId="5BB58A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Say:</w:t>
      </w:r>
    </w:p>
    <w:p w14:paraId="5E7DB1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list screen takes 8.4 seconds</w:t>
      </w:r>
    </w:p>
    <w:p w14:paraId="170C458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on three repeated tests.</w:t>
      </w:r>
    </w:p>
    <w:p w14:paraId="4CD3A52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47BA3F2">
          <v:rect id="_x0000_i1330" style="width:0;height:1.5pt" o:hralign="center" o:hrstd="t" o:hr="t" fillcolor="#a0a0a0" stroked="f"/>
        </w:pict>
      </w:r>
    </w:p>
    <w:p w14:paraId="6E73BE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306. Measure.</w:t>
      </w:r>
    </w:p>
    <w:p w14:paraId="697185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Then optimize.</w:t>
      </w:r>
    </w:p>
    <w:p w14:paraId="430E4CB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64D5056">
          <v:rect id="_x0000_i1331" style="width:0;height:1.5pt" o:hralign="center" o:hrstd="t" o:hr="t" fillcolor="#a0a0a0" stroked="f"/>
        </w:pict>
      </w:r>
    </w:p>
    <w:p w14:paraId="16A2B62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CL — CANVAS PERFORMANCE CHECK</w:t>
      </w:r>
    </w:p>
    <w:p w14:paraId="7B3267D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307. Review</w:t>
      </w:r>
    </w:p>
    <w:p w14:paraId="57C7222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App.OnStart</w:t>
      </w:r>
    </w:p>
    <w:p w14:paraId="0D76646D" w14:textId="77777777" w:rsidR="001B127B" w:rsidRPr="001B127B" w:rsidRDefault="001B127B" w:rsidP="001B127B">
      <w:pPr>
        <w:rPr>
          <w:sz w:val="32"/>
          <w:szCs w:val="32"/>
        </w:rPr>
      </w:pPr>
    </w:p>
    <w:p w14:paraId="11F761C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Screen.OnVisible</w:t>
      </w:r>
    </w:p>
    <w:p w14:paraId="5A6F8B6D" w14:textId="77777777" w:rsidR="001B127B" w:rsidRPr="001B127B" w:rsidRDefault="001B127B" w:rsidP="001B127B">
      <w:pPr>
        <w:rPr>
          <w:sz w:val="32"/>
          <w:szCs w:val="32"/>
        </w:rPr>
      </w:pPr>
    </w:p>
    <w:p w14:paraId="0444B6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Large collections</w:t>
      </w:r>
    </w:p>
    <w:p w14:paraId="5B29A1BF" w14:textId="77777777" w:rsidR="001B127B" w:rsidRPr="001B127B" w:rsidRDefault="001B127B" w:rsidP="001B127B">
      <w:pPr>
        <w:rPr>
          <w:sz w:val="32"/>
          <w:szCs w:val="32"/>
        </w:rPr>
      </w:pPr>
    </w:p>
    <w:p w14:paraId="672EF0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Nested LookUps</w:t>
      </w:r>
    </w:p>
    <w:p w14:paraId="0ECB8AB4" w14:textId="77777777" w:rsidR="001B127B" w:rsidRPr="001B127B" w:rsidRDefault="001B127B" w:rsidP="001B127B">
      <w:pPr>
        <w:rPr>
          <w:sz w:val="32"/>
          <w:szCs w:val="32"/>
        </w:rPr>
      </w:pPr>
    </w:p>
    <w:p w14:paraId="3194D8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Repeated API calls</w:t>
      </w:r>
    </w:p>
    <w:p w14:paraId="364F3B1F" w14:textId="77777777" w:rsidR="001B127B" w:rsidRPr="001B127B" w:rsidRDefault="001B127B" w:rsidP="001B127B">
      <w:pPr>
        <w:rPr>
          <w:sz w:val="32"/>
          <w:szCs w:val="32"/>
        </w:rPr>
      </w:pPr>
    </w:p>
    <w:p w14:paraId="189BE2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Image sizes</w:t>
      </w:r>
    </w:p>
    <w:p w14:paraId="2F5260E8" w14:textId="77777777" w:rsidR="001B127B" w:rsidRPr="001B127B" w:rsidRDefault="001B127B" w:rsidP="001B127B">
      <w:pPr>
        <w:rPr>
          <w:sz w:val="32"/>
          <w:szCs w:val="32"/>
        </w:rPr>
      </w:pPr>
    </w:p>
    <w:p w14:paraId="065C68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Delegation</w:t>
      </w:r>
    </w:p>
    <w:p w14:paraId="220F4316" w14:textId="77777777" w:rsidR="001B127B" w:rsidRPr="001B127B" w:rsidRDefault="001B127B" w:rsidP="001B127B">
      <w:pPr>
        <w:rPr>
          <w:sz w:val="32"/>
          <w:szCs w:val="32"/>
        </w:rPr>
      </w:pPr>
    </w:p>
    <w:p w14:paraId="3E8D707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Unused data sources</w:t>
      </w:r>
    </w:p>
    <w:p w14:paraId="53207E6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F0FA96A">
          <v:rect id="_x0000_i1332" style="width:0;height:1.5pt" o:hralign="center" o:hrstd="t" o:hr="t" fillcolor="#a0a0a0" stroked="f"/>
        </w:pict>
      </w:r>
    </w:p>
    <w:p w14:paraId="209D912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CM — FLOW PERFORMANCE CHECK</w:t>
      </w:r>
    </w:p>
    <w:p w14:paraId="57D6624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308. Review</w:t>
      </w:r>
    </w:p>
    <w:p w14:paraId="56861BB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Unnecessary loops</w:t>
      </w:r>
    </w:p>
    <w:p w14:paraId="71E1D2A1" w14:textId="77777777" w:rsidR="001B127B" w:rsidRPr="001B127B" w:rsidRDefault="001B127B" w:rsidP="001B127B">
      <w:pPr>
        <w:rPr>
          <w:sz w:val="32"/>
          <w:szCs w:val="32"/>
        </w:rPr>
      </w:pPr>
    </w:p>
    <w:p w14:paraId="7F5A6F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Sequential actions that could be independent</w:t>
      </w:r>
    </w:p>
    <w:p w14:paraId="4B76B191" w14:textId="77777777" w:rsidR="001B127B" w:rsidRPr="001B127B" w:rsidRDefault="001B127B" w:rsidP="001B127B">
      <w:pPr>
        <w:rPr>
          <w:sz w:val="32"/>
          <w:szCs w:val="32"/>
        </w:rPr>
      </w:pPr>
    </w:p>
    <w:p w14:paraId="2386E1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Huge List Rows</w:t>
      </w:r>
    </w:p>
    <w:p w14:paraId="0891D61D" w14:textId="77777777" w:rsidR="001B127B" w:rsidRPr="001B127B" w:rsidRDefault="001B127B" w:rsidP="001B127B">
      <w:pPr>
        <w:rPr>
          <w:sz w:val="32"/>
          <w:szCs w:val="32"/>
        </w:rPr>
      </w:pPr>
    </w:p>
    <w:p w14:paraId="5DCFB91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filters</w:t>
      </w:r>
    </w:p>
    <w:p w14:paraId="04FC03FE" w14:textId="77777777" w:rsidR="001B127B" w:rsidRPr="001B127B" w:rsidRDefault="001B127B" w:rsidP="001B127B">
      <w:pPr>
        <w:rPr>
          <w:sz w:val="32"/>
          <w:szCs w:val="32"/>
        </w:rPr>
      </w:pPr>
    </w:p>
    <w:p w14:paraId="5331E4F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Repeated connector calls</w:t>
      </w:r>
    </w:p>
    <w:p w14:paraId="3C28B7D6" w14:textId="77777777" w:rsidR="001B127B" w:rsidRPr="001B127B" w:rsidRDefault="001B127B" w:rsidP="001B127B">
      <w:pPr>
        <w:rPr>
          <w:sz w:val="32"/>
          <w:szCs w:val="32"/>
        </w:rPr>
      </w:pPr>
    </w:p>
    <w:p w14:paraId="01214E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Slow external APIs</w:t>
      </w:r>
    </w:p>
    <w:p w14:paraId="75D71CE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6E32DDB">
          <v:rect id="_x0000_i1333" style="width:0;height:1.5pt" o:hralign="center" o:hrstd="t" o:hr="t" fillcolor="#a0a0a0" stroked="f"/>
        </w:pict>
      </w:r>
    </w:p>
    <w:p w14:paraId="587D8FA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CN — API PERFORMANCE</w:t>
      </w:r>
    </w:p>
    <w:p w14:paraId="63FC0F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309. Test</w:t>
      </w:r>
    </w:p>
    <w:p w14:paraId="57F105F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directly.</w:t>
      </w:r>
    </w:p>
    <w:p w14:paraId="547E59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Then:</w:t>
      </w:r>
    </w:p>
    <w:p w14:paraId="0E45FB1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Custom Connector.</w:t>
      </w:r>
    </w:p>
    <w:p w14:paraId="2DBF2B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Then:</w:t>
      </w:r>
    </w:p>
    <w:p w14:paraId="19EC0EE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Power App.</w:t>
      </w:r>
    </w:p>
    <w:p w14:paraId="10053C3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632F69">
          <v:rect id="_x0000_i1334" style="width:0;height:1.5pt" o:hralign="center" o:hrstd="t" o:hr="t" fillcolor="#a0a0a0" stroked="f"/>
        </w:pict>
      </w:r>
    </w:p>
    <w:p w14:paraId="33E2F01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310. Example</w:t>
      </w:r>
    </w:p>
    <w:p w14:paraId="242105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API:</w:t>
      </w:r>
    </w:p>
    <w:p w14:paraId="21E2E8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0.5 sec</w:t>
      </w:r>
    </w:p>
    <w:p w14:paraId="18FB9B1B" w14:textId="77777777" w:rsidR="001B127B" w:rsidRPr="001B127B" w:rsidRDefault="001B127B" w:rsidP="001B127B">
      <w:pPr>
        <w:rPr>
          <w:sz w:val="32"/>
          <w:szCs w:val="32"/>
        </w:rPr>
      </w:pPr>
    </w:p>
    <w:p w14:paraId="077A17C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Connector:</w:t>
      </w:r>
    </w:p>
    <w:p w14:paraId="71EFE7C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0.7 sec</w:t>
      </w:r>
    </w:p>
    <w:p w14:paraId="1B9B314F" w14:textId="77777777" w:rsidR="001B127B" w:rsidRPr="001B127B" w:rsidRDefault="001B127B" w:rsidP="001B127B">
      <w:pPr>
        <w:rPr>
          <w:sz w:val="32"/>
          <w:szCs w:val="32"/>
        </w:rPr>
      </w:pPr>
    </w:p>
    <w:p w14:paraId="2BBF54C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total:</w:t>
      </w:r>
    </w:p>
    <w:p w14:paraId="66242F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7 sec</w:t>
      </w:r>
    </w:p>
    <w:p w14:paraId="1531FBB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Problem likely not:</w:t>
      </w:r>
    </w:p>
    <w:p w14:paraId="399210F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API alone.</w:t>
      </w:r>
    </w:p>
    <w:p w14:paraId="33A2A9A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C1E8491">
          <v:rect id="_x0000_i1335" style="width:0;height:1.5pt" o:hralign="center" o:hrstd="t" o:hr="t" fillcolor="#a0a0a0" stroked="f"/>
        </w:pict>
      </w:r>
    </w:p>
    <w:p w14:paraId="025258A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CO — ACCESSIBILITY TESTING</w:t>
      </w:r>
    </w:p>
    <w:p w14:paraId="2C2016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311. Production readiness includes:</w:t>
      </w:r>
    </w:p>
    <w:p w14:paraId="6613998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Accessibility.</w:t>
      </w:r>
    </w:p>
    <w:p w14:paraId="18F6ED3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9D09C12">
          <v:rect id="_x0000_i1336" style="width:0;height:1.5pt" o:hralign="center" o:hrstd="t" o:hr="t" fillcolor="#a0a0a0" stroked="f"/>
        </w:pict>
      </w:r>
    </w:p>
    <w:p w14:paraId="53F686B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312. Use</w:t>
      </w:r>
    </w:p>
    <w:p w14:paraId="339B9F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Accessibility Checker.</w:t>
      </w:r>
    </w:p>
    <w:p w14:paraId="7443F7F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3003FE0">
          <v:rect id="_x0000_i1337" style="width:0;height:1.5pt" o:hralign="center" o:hrstd="t" o:hr="t" fillcolor="#a0a0a0" stroked="f"/>
        </w:pict>
      </w:r>
    </w:p>
    <w:p w14:paraId="6E8C13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313. Also manually test:</w:t>
      </w:r>
    </w:p>
    <w:p w14:paraId="0ED1F0A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Keyboard navigation</w:t>
      </w:r>
    </w:p>
    <w:p w14:paraId="270AD99E" w14:textId="77777777" w:rsidR="001B127B" w:rsidRPr="001B127B" w:rsidRDefault="001B127B" w:rsidP="001B127B">
      <w:pPr>
        <w:rPr>
          <w:sz w:val="32"/>
          <w:szCs w:val="32"/>
        </w:rPr>
      </w:pPr>
    </w:p>
    <w:p w14:paraId="664B41C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 reader labels</w:t>
      </w:r>
    </w:p>
    <w:p w14:paraId="7027AF7B" w14:textId="77777777" w:rsidR="001B127B" w:rsidRPr="001B127B" w:rsidRDefault="001B127B" w:rsidP="001B127B">
      <w:pPr>
        <w:rPr>
          <w:sz w:val="32"/>
          <w:szCs w:val="32"/>
        </w:rPr>
      </w:pPr>
    </w:p>
    <w:p w14:paraId="3D83FE5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Focus order</w:t>
      </w:r>
    </w:p>
    <w:p w14:paraId="0BC21938" w14:textId="77777777" w:rsidR="001B127B" w:rsidRPr="001B127B" w:rsidRDefault="001B127B" w:rsidP="001B127B">
      <w:pPr>
        <w:rPr>
          <w:sz w:val="32"/>
          <w:szCs w:val="32"/>
        </w:rPr>
      </w:pPr>
    </w:p>
    <w:p w14:paraId="304E2E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Meaning without color alone</w:t>
      </w:r>
    </w:p>
    <w:p w14:paraId="4250E381" w14:textId="77777777" w:rsidR="001B127B" w:rsidRPr="001B127B" w:rsidRDefault="001B127B" w:rsidP="001B127B">
      <w:pPr>
        <w:rPr>
          <w:sz w:val="32"/>
          <w:szCs w:val="32"/>
        </w:rPr>
      </w:pPr>
    </w:p>
    <w:p w14:paraId="3434A3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Text readability</w:t>
      </w:r>
    </w:p>
    <w:p w14:paraId="62781F8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B9F25FA">
          <v:rect id="_x0000_i1338" style="width:0;height:1.5pt" o:hralign="center" o:hrstd="t" o:hr="t" fillcolor="#a0a0a0" stroked="f"/>
        </w:pict>
      </w:r>
    </w:p>
    <w:p w14:paraId="355F602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314. Passing checker does not guarantee</w:t>
      </w:r>
    </w:p>
    <w:p w14:paraId="26F8A2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Perfect accessibility.</w:t>
      </w:r>
    </w:p>
    <w:p w14:paraId="2B844BB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80CB1A">
          <v:rect id="_x0000_i1339" style="width:0;height:1.5pt" o:hralign="center" o:hrstd="t" o:hr="t" fillcolor="#a0a0a0" stroked="f"/>
        </w:pict>
      </w:r>
    </w:p>
    <w:p w14:paraId="0D587E2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CP — RESPONSIVE TESTING</w:t>
      </w:r>
    </w:p>
    <w:p w14:paraId="16ED32A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315. Test Canvas App at:</w:t>
      </w:r>
    </w:p>
    <w:p w14:paraId="24BD14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Mobile</w:t>
      </w:r>
    </w:p>
    <w:p w14:paraId="04BE9E17" w14:textId="77777777" w:rsidR="001B127B" w:rsidRPr="001B127B" w:rsidRDefault="001B127B" w:rsidP="001B127B">
      <w:pPr>
        <w:rPr>
          <w:sz w:val="32"/>
          <w:szCs w:val="32"/>
        </w:rPr>
      </w:pPr>
    </w:p>
    <w:p w14:paraId="1FC38C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Tablet</w:t>
      </w:r>
    </w:p>
    <w:p w14:paraId="2BFABA80" w14:textId="77777777" w:rsidR="001B127B" w:rsidRPr="001B127B" w:rsidRDefault="001B127B" w:rsidP="001B127B">
      <w:pPr>
        <w:rPr>
          <w:sz w:val="32"/>
          <w:szCs w:val="32"/>
        </w:rPr>
      </w:pPr>
    </w:p>
    <w:p w14:paraId="4CD18E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Desktop</w:t>
      </w:r>
    </w:p>
    <w:p w14:paraId="1E602132" w14:textId="77777777" w:rsidR="001B127B" w:rsidRPr="001B127B" w:rsidRDefault="001B127B" w:rsidP="001B127B">
      <w:pPr>
        <w:rPr>
          <w:sz w:val="32"/>
          <w:szCs w:val="32"/>
        </w:rPr>
      </w:pPr>
    </w:p>
    <w:p w14:paraId="68E643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Narrow window</w:t>
      </w:r>
    </w:p>
    <w:p w14:paraId="64A5F81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EFC88C6">
          <v:rect id="_x0000_i1340" style="width:0;height:1.5pt" o:hralign="center" o:hrstd="t" o:hr="t" fillcolor="#a0a0a0" stroked="f"/>
        </w:pict>
      </w:r>
    </w:p>
    <w:p w14:paraId="4E2AC1E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316. Check</w:t>
      </w:r>
    </w:p>
    <w:p w14:paraId="595D7BF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Overflow</w:t>
      </w:r>
    </w:p>
    <w:p w14:paraId="726932F4" w14:textId="77777777" w:rsidR="001B127B" w:rsidRPr="001B127B" w:rsidRDefault="001B127B" w:rsidP="001B127B">
      <w:pPr>
        <w:rPr>
          <w:sz w:val="32"/>
          <w:szCs w:val="32"/>
        </w:rPr>
      </w:pPr>
    </w:p>
    <w:p w14:paraId="48D4A9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Clipped text</w:t>
      </w:r>
    </w:p>
    <w:p w14:paraId="2173006D" w14:textId="77777777" w:rsidR="001B127B" w:rsidRPr="001B127B" w:rsidRDefault="001B127B" w:rsidP="001B127B">
      <w:pPr>
        <w:rPr>
          <w:sz w:val="32"/>
          <w:szCs w:val="32"/>
        </w:rPr>
      </w:pPr>
    </w:p>
    <w:p w14:paraId="53E417A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Hidden buttons</w:t>
      </w:r>
    </w:p>
    <w:p w14:paraId="706D765A" w14:textId="77777777" w:rsidR="001B127B" w:rsidRPr="001B127B" w:rsidRDefault="001B127B" w:rsidP="001B127B">
      <w:pPr>
        <w:rPr>
          <w:sz w:val="32"/>
          <w:szCs w:val="32"/>
        </w:rPr>
      </w:pPr>
    </w:p>
    <w:p w14:paraId="32625C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Touch targets</w:t>
      </w:r>
    </w:p>
    <w:p w14:paraId="02825884" w14:textId="77777777" w:rsidR="001B127B" w:rsidRPr="001B127B" w:rsidRDefault="001B127B" w:rsidP="001B127B">
      <w:pPr>
        <w:rPr>
          <w:sz w:val="32"/>
          <w:szCs w:val="32"/>
        </w:rPr>
      </w:pPr>
    </w:p>
    <w:p w14:paraId="5D8A69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Navigation</w:t>
      </w:r>
    </w:p>
    <w:p w14:paraId="21F1465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917F617">
          <v:rect id="_x0000_i1341" style="width:0;height:1.5pt" o:hralign="center" o:hrstd="t" o:hr="t" fillcolor="#a0a0a0" stroked="f"/>
        </w:pict>
      </w:r>
    </w:p>
    <w:p w14:paraId="4024D03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CQ — POWER PAGES RESPONSIVE TEST</w:t>
      </w:r>
    </w:p>
    <w:p w14:paraId="5F54F9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317. Test:</w:t>
      </w:r>
    </w:p>
    <w:p w14:paraId="59EB88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Desktop browser</w:t>
      </w:r>
    </w:p>
    <w:p w14:paraId="3BDBF9E8" w14:textId="77777777" w:rsidR="001B127B" w:rsidRPr="001B127B" w:rsidRDefault="001B127B" w:rsidP="001B127B">
      <w:pPr>
        <w:rPr>
          <w:sz w:val="32"/>
          <w:szCs w:val="32"/>
        </w:rPr>
      </w:pPr>
    </w:p>
    <w:p w14:paraId="010F1F1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Mobile browser</w:t>
      </w:r>
    </w:p>
    <w:p w14:paraId="3C29493E" w14:textId="77777777" w:rsidR="001B127B" w:rsidRPr="001B127B" w:rsidRDefault="001B127B" w:rsidP="001B127B">
      <w:pPr>
        <w:rPr>
          <w:sz w:val="32"/>
          <w:szCs w:val="32"/>
        </w:rPr>
      </w:pPr>
    </w:p>
    <w:p w14:paraId="16EBA1B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Signed in</w:t>
      </w:r>
    </w:p>
    <w:p w14:paraId="68A7FF1C" w14:textId="77777777" w:rsidR="001B127B" w:rsidRPr="001B127B" w:rsidRDefault="001B127B" w:rsidP="001B127B">
      <w:pPr>
        <w:rPr>
          <w:sz w:val="32"/>
          <w:szCs w:val="32"/>
        </w:rPr>
      </w:pPr>
    </w:p>
    <w:p w14:paraId="0FF2CB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Signed out</w:t>
      </w:r>
    </w:p>
    <w:p w14:paraId="706C870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74881E2">
          <v:rect id="_x0000_i1342" style="width:0;height:1.5pt" o:hralign="center" o:hrstd="t" o:hr="t" fillcolor="#a0a0a0" stroked="f"/>
        </w:pict>
      </w:r>
    </w:p>
    <w:p w14:paraId="0E841E0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318. Remember Day 22</w:t>
      </w:r>
    </w:p>
    <w:p w14:paraId="7D801B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test and responsive test are:</w:t>
      </w:r>
    </w:p>
    <w:p w14:paraId="36A24F0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Different.</w:t>
      </w:r>
    </w:p>
    <w:p w14:paraId="0BBD8A7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3AB976A">
          <v:rect id="_x0000_i1343" style="width:0;height:1.5pt" o:hralign="center" o:hrstd="t" o:hr="t" fillcolor="#a0a0a0" stroked="f"/>
        </w:pict>
      </w:r>
    </w:p>
    <w:p w14:paraId="0174E9E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CR — AGENT TESTING</w:t>
      </w:r>
    </w:p>
    <w:p w14:paraId="7D3EA02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319. Test Agent with:</w:t>
      </w:r>
    </w:p>
    <w:p w14:paraId="6693ED4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Exact expected phrases</w:t>
      </w:r>
    </w:p>
    <w:p w14:paraId="5403EAF5" w14:textId="77777777" w:rsidR="001B127B" w:rsidRPr="001B127B" w:rsidRDefault="001B127B" w:rsidP="001B127B">
      <w:pPr>
        <w:rPr>
          <w:sz w:val="32"/>
          <w:szCs w:val="32"/>
        </w:rPr>
      </w:pPr>
    </w:p>
    <w:p w14:paraId="35598B2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Paraphrases</w:t>
      </w:r>
    </w:p>
    <w:p w14:paraId="473B2776" w14:textId="77777777" w:rsidR="001B127B" w:rsidRPr="001B127B" w:rsidRDefault="001B127B" w:rsidP="001B127B">
      <w:pPr>
        <w:rPr>
          <w:sz w:val="32"/>
          <w:szCs w:val="32"/>
        </w:rPr>
      </w:pPr>
    </w:p>
    <w:p w14:paraId="4365B5B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Ambiguous questions</w:t>
      </w:r>
    </w:p>
    <w:p w14:paraId="2FF994EF" w14:textId="77777777" w:rsidR="001B127B" w:rsidRPr="001B127B" w:rsidRDefault="001B127B" w:rsidP="001B127B">
      <w:pPr>
        <w:rPr>
          <w:sz w:val="32"/>
          <w:szCs w:val="32"/>
        </w:rPr>
      </w:pPr>
    </w:p>
    <w:p w14:paraId="14D3720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Unsupported questions</w:t>
      </w:r>
    </w:p>
    <w:p w14:paraId="0ECA9B9D" w14:textId="77777777" w:rsidR="001B127B" w:rsidRPr="001B127B" w:rsidRDefault="001B127B" w:rsidP="001B127B">
      <w:pPr>
        <w:rPr>
          <w:sz w:val="32"/>
          <w:szCs w:val="32"/>
        </w:rPr>
      </w:pPr>
    </w:p>
    <w:p w14:paraId="0DC08F6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Prompt manipulation</w:t>
      </w:r>
    </w:p>
    <w:p w14:paraId="2F4B4E0C" w14:textId="77777777" w:rsidR="001B127B" w:rsidRPr="001B127B" w:rsidRDefault="001B127B" w:rsidP="001B127B">
      <w:pPr>
        <w:rPr>
          <w:sz w:val="32"/>
          <w:szCs w:val="32"/>
        </w:rPr>
      </w:pPr>
    </w:p>
    <w:p w14:paraId="76FDE91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Private-data requests</w:t>
      </w:r>
    </w:p>
    <w:p w14:paraId="05E4032E" w14:textId="77777777" w:rsidR="001B127B" w:rsidRPr="001B127B" w:rsidRDefault="001B127B" w:rsidP="001B127B">
      <w:pPr>
        <w:rPr>
          <w:sz w:val="32"/>
          <w:szCs w:val="32"/>
        </w:rPr>
      </w:pPr>
    </w:p>
    <w:p w14:paraId="175ABD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Tool failures</w:t>
      </w:r>
    </w:p>
    <w:p w14:paraId="0F32FCC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8DC8EF5">
          <v:rect id="_x0000_i1344" style="width:0;height:1.5pt" o:hralign="center" o:hrstd="t" o:hr="t" fillcolor="#a0a0a0" stroked="f"/>
        </w:pict>
      </w:r>
    </w:p>
    <w:p w14:paraId="32179C2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320. Never test only</w:t>
      </w:r>
    </w:p>
    <w:p w14:paraId="4ECD8F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Happy path.</w:t>
      </w:r>
    </w:p>
    <w:p w14:paraId="3EFE893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065117D">
          <v:rect id="_x0000_i1345" style="width:0;height:1.5pt" o:hralign="center" o:hrstd="t" o:hr="t" fillcolor="#a0a0a0" stroked="f"/>
        </w:pict>
      </w:r>
    </w:p>
    <w:p w14:paraId="45E29E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CS — TEST DATA</w:t>
      </w:r>
    </w:p>
    <w:p w14:paraId="21D8423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321. Use controlled</w:t>
      </w:r>
    </w:p>
    <w:p w14:paraId="0070C1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Fictional test data.</w:t>
      </w:r>
    </w:p>
    <w:p w14:paraId="00B361F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05CC300">
          <v:rect id="_x0000_i1346" style="width:0;height:1.5pt" o:hralign="center" o:hrstd="t" o:hr="t" fillcolor="#a0a0a0" stroked="f"/>
        </w:pict>
      </w:r>
    </w:p>
    <w:p w14:paraId="7CC2EC4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322. Don't test using</w:t>
      </w:r>
    </w:p>
    <w:p w14:paraId="5CEFE6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Real medical records</w:t>
      </w:r>
    </w:p>
    <w:p w14:paraId="7A601CA7" w14:textId="77777777" w:rsidR="001B127B" w:rsidRPr="001B127B" w:rsidRDefault="001B127B" w:rsidP="001B127B">
      <w:pPr>
        <w:rPr>
          <w:sz w:val="32"/>
          <w:szCs w:val="32"/>
        </w:rPr>
      </w:pPr>
    </w:p>
    <w:p w14:paraId="54382DD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Real customer secrets</w:t>
      </w:r>
    </w:p>
    <w:p w14:paraId="0A43CF5A" w14:textId="77777777" w:rsidR="001B127B" w:rsidRPr="001B127B" w:rsidRDefault="001B127B" w:rsidP="001B127B">
      <w:pPr>
        <w:rPr>
          <w:sz w:val="32"/>
          <w:szCs w:val="32"/>
        </w:rPr>
      </w:pPr>
    </w:p>
    <w:p w14:paraId="66766A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Real passwords</w:t>
      </w:r>
    </w:p>
    <w:p w14:paraId="67D8745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because:</w:t>
      </w:r>
    </w:p>
    <w:p w14:paraId="75F5320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It's TEST.</w:t>
      </w:r>
    </w:p>
    <w:p w14:paraId="5A8D4EB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1B1A1A0">
          <v:rect id="_x0000_i1347" style="width:0;height:1.5pt" o:hralign="center" o:hrstd="t" o:hr="t" fillcolor="#a0a0a0" stroked="f"/>
        </w:pict>
      </w:r>
    </w:p>
    <w:p w14:paraId="7A11E5B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CT — TEST PERSONAS</w:t>
      </w:r>
    </w:p>
    <w:p w14:paraId="1BA7C8B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323. Employee Leave</w:t>
      </w:r>
    </w:p>
    <w:p w14:paraId="0ECC304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Test:</w:t>
      </w:r>
    </w:p>
    <w:p w14:paraId="4A641F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</w:t>
      </w:r>
    </w:p>
    <w:p w14:paraId="7E1F3509" w14:textId="77777777" w:rsidR="001B127B" w:rsidRPr="001B127B" w:rsidRDefault="001B127B" w:rsidP="001B127B">
      <w:pPr>
        <w:rPr>
          <w:sz w:val="32"/>
          <w:szCs w:val="32"/>
        </w:rPr>
      </w:pPr>
    </w:p>
    <w:p w14:paraId="0E42A5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</w:t>
      </w:r>
    </w:p>
    <w:p w14:paraId="2DD9325C" w14:textId="77777777" w:rsidR="001B127B" w:rsidRPr="001B127B" w:rsidRDefault="001B127B" w:rsidP="001B127B">
      <w:pPr>
        <w:rPr>
          <w:sz w:val="32"/>
          <w:szCs w:val="32"/>
        </w:rPr>
      </w:pPr>
    </w:p>
    <w:p w14:paraId="006DCC9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HR</w:t>
      </w:r>
    </w:p>
    <w:p w14:paraId="0F4E762E" w14:textId="77777777" w:rsidR="001B127B" w:rsidRPr="001B127B" w:rsidRDefault="001B127B" w:rsidP="001B127B">
      <w:pPr>
        <w:rPr>
          <w:sz w:val="32"/>
          <w:szCs w:val="32"/>
        </w:rPr>
      </w:pPr>
    </w:p>
    <w:p w14:paraId="5018747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Administrator</w:t>
      </w:r>
    </w:p>
    <w:p w14:paraId="5538CF96" w14:textId="77777777" w:rsidR="001B127B" w:rsidRPr="001B127B" w:rsidRDefault="001B127B" w:rsidP="001B127B">
      <w:pPr>
        <w:rPr>
          <w:sz w:val="32"/>
          <w:szCs w:val="32"/>
        </w:rPr>
      </w:pPr>
    </w:p>
    <w:p w14:paraId="7F80814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Unauthorized User</w:t>
      </w:r>
    </w:p>
    <w:p w14:paraId="7FEBC40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6927408">
          <v:rect id="_x0000_i1348" style="width:0;height:1.5pt" o:hralign="center" o:hrstd="t" o:hr="t" fillcolor="#a0a0a0" stroked="f"/>
        </w:pict>
      </w:r>
    </w:p>
    <w:p w14:paraId="12CC0E8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324. Vendor Portal</w:t>
      </w:r>
    </w:p>
    <w:p w14:paraId="3956C7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Test:</w:t>
      </w:r>
    </w:p>
    <w:p w14:paraId="513B22F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Anonymous</w:t>
      </w:r>
    </w:p>
    <w:p w14:paraId="64B9395E" w14:textId="77777777" w:rsidR="001B127B" w:rsidRPr="001B127B" w:rsidRDefault="001B127B" w:rsidP="001B127B">
      <w:pPr>
        <w:rPr>
          <w:sz w:val="32"/>
          <w:szCs w:val="32"/>
        </w:rPr>
      </w:pPr>
    </w:p>
    <w:p w14:paraId="30DAAA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</w:t>
      </w:r>
    </w:p>
    <w:p w14:paraId="4FCFE5E2" w14:textId="77777777" w:rsidR="001B127B" w:rsidRPr="001B127B" w:rsidRDefault="001B127B" w:rsidP="001B127B">
      <w:pPr>
        <w:rPr>
          <w:sz w:val="32"/>
          <w:szCs w:val="32"/>
        </w:rPr>
      </w:pPr>
    </w:p>
    <w:p w14:paraId="75B2E6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B</w:t>
      </w:r>
    </w:p>
    <w:p w14:paraId="6B3A9BBF" w14:textId="77777777" w:rsidR="001B127B" w:rsidRPr="001B127B" w:rsidRDefault="001B127B" w:rsidP="001B127B">
      <w:pPr>
        <w:rPr>
          <w:sz w:val="32"/>
          <w:szCs w:val="32"/>
        </w:rPr>
      </w:pPr>
    </w:p>
    <w:p w14:paraId="4275E50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Portal Admin</w:t>
      </w:r>
    </w:p>
    <w:p w14:paraId="3FDEF92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B7A28F3">
          <v:rect id="_x0000_i1349" style="width:0;height:1.5pt" o:hralign="center" o:hrstd="t" o:hr="t" fillcolor="#a0a0a0" stroked="f"/>
        </w:pict>
      </w:r>
    </w:p>
    <w:p w14:paraId="68094A4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325. IT Help Desk</w:t>
      </w:r>
    </w:p>
    <w:p w14:paraId="47742C7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Test:</w:t>
      </w:r>
    </w:p>
    <w:p w14:paraId="4EDB79F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</w:t>
      </w:r>
    </w:p>
    <w:p w14:paraId="54E21E24" w14:textId="77777777" w:rsidR="001B127B" w:rsidRPr="001B127B" w:rsidRDefault="001B127B" w:rsidP="001B127B">
      <w:pPr>
        <w:rPr>
          <w:sz w:val="32"/>
          <w:szCs w:val="32"/>
        </w:rPr>
      </w:pPr>
    </w:p>
    <w:p w14:paraId="01AB34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Technician</w:t>
      </w:r>
    </w:p>
    <w:p w14:paraId="1FFBA2CB" w14:textId="77777777" w:rsidR="001B127B" w:rsidRPr="001B127B" w:rsidRDefault="001B127B" w:rsidP="001B127B">
      <w:pPr>
        <w:rPr>
          <w:sz w:val="32"/>
          <w:szCs w:val="32"/>
        </w:rPr>
      </w:pPr>
    </w:p>
    <w:p w14:paraId="13A1003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IT Manager</w:t>
      </w:r>
    </w:p>
    <w:p w14:paraId="22913C5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881EE83">
          <v:rect id="_x0000_i1350" style="width:0;height:1.5pt" o:hralign="center" o:hrstd="t" o:hr="t" fillcolor="#a0a0a0" stroked="f"/>
        </w:pict>
      </w:r>
    </w:p>
    <w:p w14:paraId="38C53FC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CU — WHY PERSONAS MATTER</w:t>
      </w:r>
    </w:p>
    <w:p w14:paraId="022BC10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326. Admin testing only</w:t>
      </w:r>
    </w:p>
    <w:p w14:paraId="639820C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 hide:</w:t>
      </w:r>
    </w:p>
    <w:p w14:paraId="5E2F1F5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Permission defects.</w:t>
      </w:r>
    </w:p>
    <w:p w14:paraId="50D2D07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BA7D15C">
          <v:rect id="_x0000_i1351" style="width:0;height:1.5pt" o:hralign="center" o:hrstd="t" o:hr="t" fillcolor="#a0a0a0" stroked="f"/>
        </w:pict>
      </w:r>
    </w:p>
    <w:p w14:paraId="4293EF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327. Always test</w:t>
      </w:r>
    </w:p>
    <w:p w14:paraId="405D704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Least-privileged real persona.</w:t>
      </w:r>
    </w:p>
    <w:p w14:paraId="5BA9E7E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01791FD">
          <v:rect id="_x0000_i1352" style="width:0;height:1.5pt" o:hralign="center" o:hrstd="t" o:hr="t" fillcolor="#a0a0a0" stroked="f"/>
        </w:pict>
      </w:r>
    </w:p>
    <w:p w14:paraId="2032700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CV — REGRESSION TESTING</w:t>
      </w:r>
    </w:p>
    <w:p w14:paraId="4A00474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328. Bug</w:t>
      </w:r>
    </w:p>
    <w:p w14:paraId="07BA87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Cancellation didn't work.</w:t>
      </w:r>
    </w:p>
    <w:p w14:paraId="19FA2D4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Developer fixes it.</w:t>
      </w:r>
    </w:p>
    <w:p w14:paraId="2DA7E56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348490A">
          <v:rect id="_x0000_i1353" style="width:0;height:1.5pt" o:hralign="center" o:hrstd="t" o:hr="t" fillcolor="#a0a0a0" stroked="f"/>
        </w:pict>
      </w:r>
    </w:p>
    <w:p w14:paraId="1D181D0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329. Test only cancellation?</w:t>
      </w:r>
    </w:p>
    <w:p w14:paraId="411F28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No.</w:t>
      </w:r>
    </w:p>
    <w:p w14:paraId="6362B4B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726CBF8">
          <v:rect id="_x0000_i1354" style="width:0;height:1.5pt" o:hralign="center" o:hrstd="t" o:hr="t" fillcolor="#a0a0a0" stroked="f"/>
        </w:pict>
      </w:r>
    </w:p>
    <w:p w14:paraId="5CBB72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330. Also test nearby behavior:</w:t>
      </w:r>
    </w:p>
    <w:p w14:paraId="1E2A1D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</w:t>
      </w:r>
    </w:p>
    <w:p w14:paraId="50BC7C7E" w14:textId="77777777" w:rsidR="001B127B" w:rsidRPr="001B127B" w:rsidRDefault="001B127B" w:rsidP="001B127B">
      <w:pPr>
        <w:rPr>
          <w:sz w:val="32"/>
          <w:szCs w:val="32"/>
        </w:rPr>
      </w:pPr>
    </w:p>
    <w:p w14:paraId="6A00D88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Submit</w:t>
      </w:r>
    </w:p>
    <w:p w14:paraId="3D80467B" w14:textId="77777777" w:rsidR="001B127B" w:rsidRPr="001B127B" w:rsidRDefault="001B127B" w:rsidP="001B127B">
      <w:pPr>
        <w:rPr>
          <w:sz w:val="32"/>
          <w:szCs w:val="32"/>
        </w:rPr>
      </w:pPr>
    </w:p>
    <w:p w14:paraId="7D1CAB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Edit Draft</w:t>
      </w:r>
    </w:p>
    <w:p w14:paraId="4FE9977E" w14:textId="77777777" w:rsidR="001B127B" w:rsidRPr="001B127B" w:rsidRDefault="001B127B" w:rsidP="001B127B">
      <w:pPr>
        <w:rPr>
          <w:sz w:val="32"/>
          <w:szCs w:val="32"/>
        </w:rPr>
      </w:pPr>
    </w:p>
    <w:p w14:paraId="4F65926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Approve</w:t>
      </w:r>
    </w:p>
    <w:p w14:paraId="06AEDDF4" w14:textId="77777777" w:rsidR="001B127B" w:rsidRPr="001B127B" w:rsidRDefault="001B127B" w:rsidP="001B127B">
      <w:pPr>
        <w:rPr>
          <w:sz w:val="32"/>
          <w:szCs w:val="32"/>
        </w:rPr>
      </w:pPr>
    </w:p>
    <w:p w14:paraId="7D858D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Reject</w:t>
      </w:r>
    </w:p>
    <w:p w14:paraId="07894951" w14:textId="77777777" w:rsidR="001B127B" w:rsidRPr="001B127B" w:rsidRDefault="001B127B" w:rsidP="001B127B">
      <w:pPr>
        <w:rPr>
          <w:sz w:val="32"/>
          <w:szCs w:val="32"/>
        </w:rPr>
      </w:pPr>
    </w:p>
    <w:p w14:paraId="38CE533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Cancel</w:t>
      </w:r>
    </w:p>
    <w:p w14:paraId="5E5B0D9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66BA736">
          <v:rect id="_x0000_i1355" style="width:0;height:1.5pt" o:hralign="center" o:hrstd="t" o:hr="t" fillcolor="#a0a0a0" stroked="f"/>
        </w:pict>
      </w:r>
    </w:p>
    <w:p w14:paraId="662544E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331. Why?</w:t>
      </w:r>
    </w:p>
    <w:p w14:paraId="3ED2279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Fix may accidentally affect:</w:t>
      </w:r>
    </w:p>
    <w:p w14:paraId="1F45B07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Related logic.</w:t>
      </w:r>
    </w:p>
    <w:p w14:paraId="4F905CB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AFA8C59">
          <v:rect id="_x0000_i1356" style="width:0;height:1.5pt" o:hralign="center" o:hrstd="t" o:hr="t" fillcolor="#a0a0a0" stroked="f"/>
        </w:pict>
      </w:r>
    </w:p>
    <w:p w14:paraId="70419F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CW — REGRESSION SUITE</w:t>
      </w:r>
    </w:p>
    <w:p w14:paraId="209FA5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332. Maintain repeatable tests.</w:t>
      </w:r>
    </w:p>
    <w:p w14:paraId="279458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0106B5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ELM-001 Login</w:t>
      </w:r>
    </w:p>
    <w:p w14:paraId="7966ECDE" w14:textId="77777777" w:rsidR="001B127B" w:rsidRPr="001B127B" w:rsidRDefault="001B127B" w:rsidP="001B127B">
      <w:pPr>
        <w:rPr>
          <w:sz w:val="32"/>
          <w:szCs w:val="32"/>
        </w:rPr>
      </w:pPr>
    </w:p>
    <w:p w14:paraId="7C99F7E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ELM-002 Current Employee</w:t>
      </w:r>
    </w:p>
    <w:p w14:paraId="39C977CC" w14:textId="77777777" w:rsidR="001B127B" w:rsidRPr="001B127B" w:rsidRDefault="001B127B" w:rsidP="001B127B">
      <w:pPr>
        <w:rPr>
          <w:sz w:val="32"/>
          <w:szCs w:val="32"/>
        </w:rPr>
      </w:pPr>
    </w:p>
    <w:p w14:paraId="01059D3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ELM-003 Create Draft</w:t>
      </w:r>
    </w:p>
    <w:p w14:paraId="4F6CDAC3" w14:textId="77777777" w:rsidR="001B127B" w:rsidRPr="001B127B" w:rsidRDefault="001B127B" w:rsidP="001B127B">
      <w:pPr>
        <w:rPr>
          <w:sz w:val="32"/>
          <w:szCs w:val="32"/>
        </w:rPr>
      </w:pPr>
    </w:p>
    <w:p w14:paraId="1E1142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ELM-004 Submit</w:t>
      </w:r>
    </w:p>
    <w:p w14:paraId="173FA774" w14:textId="77777777" w:rsidR="001B127B" w:rsidRPr="001B127B" w:rsidRDefault="001B127B" w:rsidP="001B127B">
      <w:pPr>
        <w:rPr>
          <w:sz w:val="32"/>
          <w:szCs w:val="32"/>
        </w:rPr>
      </w:pPr>
    </w:p>
    <w:p w14:paraId="0007CE5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ELM-005 Approval</w:t>
      </w:r>
    </w:p>
    <w:p w14:paraId="46834767" w14:textId="77777777" w:rsidR="001B127B" w:rsidRPr="001B127B" w:rsidRDefault="001B127B" w:rsidP="001B127B">
      <w:pPr>
        <w:rPr>
          <w:sz w:val="32"/>
          <w:szCs w:val="32"/>
        </w:rPr>
      </w:pPr>
    </w:p>
    <w:p w14:paraId="355720E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ELM-006 Reject</w:t>
      </w:r>
    </w:p>
    <w:p w14:paraId="6A96D16D" w14:textId="77777777" w:rsidR="001B127B" w:rsidRPr="001B127B" w:rsidRDefault="001B127B" w:rsidP="001B127B">
      <w:pPr>
        <w:rPr>
          <w:sz w:val="32"/>
          <w:szCs w:val="32"/>
        </w:rPr>
      </w:pPr>
    </w:p>
    <w:p w14:paraId="36ED3E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ELM-007 Cancel</w:t>
      </w:r>
    </w:p>
    <w:p w14:paraId="468A6B42" w14:textId="77777777" w:rsidR="001B127B" w:rsidRPr="001B127B" w:rsidRDefault="001B127B" w:rsidP="001B127B">
      <w:pPr>
        <w:rPr>
          <w:sz w:val="32"/>
          <w:szCs w:val="32"/>
        </w:rPr>
      </w:pPr>
    </w:p>
    <w:p w14:paraId="474198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ELM-008 My Requests Filter</w:t>
      </w:r>
    </w:p>
    <w:p w14:paraId="3A917674" w14:textId="77777777" w:rsidR="001B127B" w:rsidRPr="001B127B" w:rsidRDefault="001B127B" w:rsidP="001B127B">
      <w:pPr>
        <w:rPr>
          <w:sz w:val="32"/>
          <w:szCs w:val="32"/>
        </w:rPr>
      </w:pPr>
    </w:p>
    <w:p w14:paraId="797A0DC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ELM-009 Unauthorized access</w:t>
      </w:r>
    </w:p>
    <w:p w14:paraId="5A6EF8E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8E701FB">
          <v:rect id="_x0000_i1357" style="width:0;height:1.5pt" o:hralign="center" o:hrstd="t" o:hr="t" fillcolor="#a0a0a0" stroked="f"/>
        </w:pict>
      </w:r>
    </w:p>
    <w:p w14:paraId="6E50D5D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CX — AUTOMATED TESTING CONCEPT</w:t>
      </w:r>
    </w:p>
    <w:p w14:paraId="2E28A4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333. Mature teams automate:</w:t>
      </w:r>
    </w:p>
    <w:p w14:paraId="6834CA8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Repeatable tests</w:t>
      </w:r>
    </w:p>
    <w:p w14:paraId="4C49CC9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where tooling and ROI justify it.</w:t>
      </w:r>
    </w:p>
    <w:p w14:paraId="4639D3B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143D73F">
          <v:rect id="_x0000_i1358" style="width:0;height:1.5pt" o:hralign="center" o:hrstd="t" o:hr="t" fillcolor="#a0a0a0" stroked="f"/>
        </w:pict>
      </w:r>
    </w:p>
    <w:p w14:paraId="337C8CD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334. But automation doesn't replace:</w:t>
      </w:r>
    </w:p>
    <w:p w14:paraId="4C34012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Business UAT.</w:t>
      </w:r>
    </w:p>
    <w:p w14:paraId="021C0D7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2A5564A">
          <v:rect id="_x0000_i1359" style="width:0;height:1.5pt" o:hralign="center" o:hrstd="t" o:hr="t" fillcolor="#a0a0a0" stroked="f"/>
        </w:pict>
      </w:r>
    </w:p>
    <w:p w14:paraId="093DEDE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CY — TEST CASE FORMAT</w:t>
      </w:r>
    </w:p>
    <w:p w14:paraId="27DC253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335.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4029"/>
      </w:tblGrid>
      <w:tr w:rsidR="001B127B" w:rsidRPr="001B127B" w14:paraId="0A5C9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D64BA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5DFA6B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1B127B" w:rsidRPr="001B127B" w14:paraId="6E37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4E1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AD3E64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ELM-005</w:t>
            </w:r>
          </w:p>
        </w:tc>
      </w:tr>
      <w:tr w:rsidR="001B127B" w:rsidRPr="001B127B" w14:paraId="65C05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CEB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0353F0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Manager approves</w:t>
            </w:r>
          </w:p>
        </w:tc>
      </w:tr>
      <w:tr w:rsidR="001B127B" w:rsidRPr="001B127B" w14:paraId="2B449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3B0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9876BF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Submitted request</w:t>
            </w:r>
          </w:p>
        </w:tc>
      </w:tr>
      <w:tr w:rsidR="001B127B" w:rsidRPr="001B127B" w14:paraId="3388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71E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906C38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 xml:space="preserve">Open approval </w:t>
            </w:r>
            <w:r w:rsidRPr="001B127B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B127B">
              <w:rPr>
                <w:sz w:val="32"/>
                <w:szCs w:val="32"/>
              </w:rPr>
              <w:t xml:space="preserve"> Approve</w:t>
            </w:r>
          </w:p>
        </w:tc>
      </w:tr>
      <w:tr w:rsidR="001B127B" w:rsidRPr="001B127B" w14:paraId="4842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BA9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E2C659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Status = Approved</w:t>
            </w:r>
          </w:p>
        </w:tc>
      </w:tr>
      <w:tr w:rsidR="001B127B" w:rsidRPr="001B127B" w14:paraId="6563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867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2ECE6E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Approved</w:t>
            </w:r>
          </w:p>
        </w:tc>
      </w:tr>
      <w:tr w:rsidR="001B127B" w:rsidRPr="001B127B" w14:paraId="5B00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9C6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2420D3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6E912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2F3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20260B6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Run ID / screenshot</w:t>
            </w:r>
          </w:p>
        </w:tc>
      </w:tr>
    </w:tbl>
    <w:p w14:paraId="50D7E59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BEC3CE2">
          <v:rect id="_x0000_i1360" style="width:0;height:1.5pt" o:hralign="center" o:hrstd="t" o:hr="t" fillcolor="#a0a0a0" stroked="f"/>
        </w:pict>
      </w:r>
    </w:p>
    <w:p w14:paraId="058EDCE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CZ — RELEASE BLOCKERS</w:t>
      </w:r>
    </w:p>
    <w:p w14:paraId="54BD024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336. Not every defect blocks production.</w:t>
      </w:r>
    </w:p>
    <w:p w14:paraId="720D236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0E88870">
          <v:rect id="_x0000_i1361" style="width:0;height:1.5pt" o:hralign="center" o:hrstd="t" o:hr="t" fillcolor="#a0a0a0" stroked="f"/>
        </w:pict>
      </w:r>
    </w:p>
    <w:p w14:paraId="7D13F67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337. Release Blocker Examples</w:t>
      </w:r>
    </w:p>
    <w:p w14:paraId="01E226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Unauthorized data exposure</w:t>
      </w:r>
    </w:p>
    <w:p w14:paraId="5BEF4B17" w14:textId="77777777" w:rsidR="001B127B" w:rsidRPr="001B127B" w:rsidRDefault="001B127B" w:rsidP="001B127B">
      <w:pPr>
        <w:rPr>
          <w:sz w:val="32"/>
          <w:szCs w:val="32"/>
        </w:rPr>
      </w:pPr>
    </w:p>
    <w:p w14:paraId="0620A23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Critical workflow failure</w:t>
      </w:r>
    </w:p>
    <w:p w14:paraId="2CFB5E23" w14:textId="77777777" w:rsidR="001B127B" w:rsidRPr="001B127B" w:rsidRDefault="001B127B" w:rsidP="001B127B">
      <w:pPr>
        <w:rPr>
          <w:sz w:val="32"/>
          <w:szCs w:val="32"/>
        </w:rPr>
      </w:pPr>
    </w:p>
    <w:p w14:paraId="425735D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corruption</w:t>
      </w:r>
    </w:p>
    <w:p w14:paraId="26BA2E43" w14:textId="77777777" w:rsidR="001B127B" w:rsidRPr="001B127B" w:rsidRDefault="001B127B" w:rsidP="001B127B">
      <w:pPr>
        <w:rPr>
          <w:sz w:val="32"/>
          <w:szCs w:val="32"/>
        </w:rPr>
      </w:pPr>
    </w:p>
    <w:p w14:paraId="4F8D850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Cannot sign in</w:t>
      </w:r>
    </w:p>
    <w:p w14:paraId="03360CDB" w14:textId="77777777" w:rsidR="001B127B" w:rsidRPr="001B127B" w:rsidRDefault="001B127B" w:rsidP="001B127B">
      <w:pPr>
        <w:rPr>
          <w:sz w:val="32"/>
          <w:szCs w:val="32"/>
        </w:rPr>
      </w:pPr>
    </w:p>
    <w:p w14:paraId="4B97EBD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Wrong production integration</w:t>
      </w:r>
    </w:p>
    <w:p w14:paraId="1E3ED553" w14:textId="77777777" w:rsidR="001B127B" w:rsidRPr="001B127B" w:rsidRDefault="001B127B" w:rsidP="001B127B">
      <w:pPr>
        <w:rPr>
          <w:sz w:val="32"/>
          <w:szCs w:val="32"/>
        </w:rPr>
      </w:pPr>
    </w:p>
    <w:p w14:paraId="6B8A893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rollback/recovery approach for high-risk deployment</w:t>
      </w:r>
    </w:p>
    <w:p w14:paraId="3CBE3E4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C6FE77">
          <v:rect id="_x0000_i1362" style="width:0;height:1.5pt" o:hralign="center" o:hrstd="t" o:hr="t" fillcolor="#a0a0a0" stroked="f"/>
        </w:pict>
      </w:r>
    </w:p>
    <w:p w14:paraId="6967C7B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338. Nonblocking Example</w:t>
      </w:r>
    </w:p>
    <w:p w14:paraId="4D6496F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Minor spacing issue</w:t>
      </w:r>
    </w:p>
    <w:p w14:paraId="2701188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may be accepted for later fix.</w:t>
      </w:r>
    </w:p>
    <w:p w14:paraId="70173B8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41CE389">
          <v:rect id="_x0000_i1363" style="width:0;height:1.5pt" o:hralign="center" o:hrstd="t" o:hr="t" fillcolor="#a0a0a0" stroked="f"/>
        </w:pict>
      </w:r>
    </w:p>
    <w:p w14:paraId="46546CC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339. Decision must be</w:t>
      </w:r>
    </w:p>
    <w:p w14:paraId="2FDD34E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Documented.</w:t>
      </w:r>
    </w:p>
    <w:p w14:paraId="5443675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351E37A">
          <v:rect id="_x0000_i1364" style="width:0;height:1.5pt" o:hralign="center" o:hrstd="t" o:hr="t" fillcolor="#a0a0a0" stroked="f"/>
        </w:pict>
      </w:r>
    </w:p>
    <w:p w14:paraId="38E17F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DA — GO / NO-GO</w:t>
      </w:r>
    </w:p>
    <w:p w14:paraId="3DD5EF3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340. Before Production</w:t>
      </w:r>
    </w:p>
    <w:p w14:paraId="534825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Hold:</w:t>
      </w:r>
    </w:p>
    <w:p w14:paraId="11DFAC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Go/No-Go Review.</w:t>
      </w:r>
    </w:p>
    <w:p w14:paraId="4CE0E21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7907797">
          <v:rect id="_x0000_i1365" style="width:0;height:1.5pt" o:hralign="center" o:hrstd="t" o:hr="t" fillcolor="#a0a0a0" stroked="f"/>
        </w:pict>
      </w:r>
    </w:p>
    <w:p w14:paraId="6A4EF62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341. GO</w:t>
      </w:r>
    </w:p>
    <w:p w14:paraId="7245456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Only if:</w:t>
      </w:r>
    </w:p>
    <w:p w14:paraId="66844C1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Critical tests pass</w:t>
      </w:r>
    </w:p>
    <w:p w14:paraId="7C68203D" w14:textId="77777777" w:rsidR="001B127B" w:rsidRPr="001B127B" w:rsidRDefault="001B127B" w:rsidP="001B127B">
      <w:pPr>
        <w:rPr>
          <w:sz w:val="32"/>
          <w:szCs w:val="32"/>
        </w:rPr>
      </w:pPr>
    </w:p>
    <w:p w14:paraId="41A9B7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passes</w:t>
      </w:r>
    </w:p>
    <w:p w14:paraId="26E22C80" w14:textId="77777777" w:rsidR="001B127B" w:rsidRPr="001B127B" w:rsidRDefault="001B127B" w:rsidP="001B127B">
      <w:pPr>
        <w:rPr>
          <w:sz w:val="32"/>
          <w:szCs w:val="32"/>
        </w:rPr>
      </w:pPr>
    </w:p>
    <w:p w14:paraId="4DD1EBF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UAT approved</w:t>
      </w:r>
    </w:p>
    <w:p w14:paraId="09571950" w14:textId="77777777" w:rsidR="001B127B" w:rsidRPr="001B127B" w:rsidRDefault="001B127B" w:rsidP="001B127B">
      <w:pPr>
        <w:rPr>
          <w:sz w:val="32"/>
          <w:szCs w:val="32"/>
        </w:rPr>
      </w:pPr>
    </w:p>
    <w:p w14:paraId="6D72C1B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Deployment artifact approved</w:t>
      </w:r>
    </w:p>
    <w:p w14:paraId="667E7766" w14:textId="77777777" w:rsidR="001B127B" w:rsidRPr="001B127B" w:rsidRDefault="001B127B" w:rsidP="001B127B">
      <w:pPr>
        <w:rPr>
          <w:sz w:val="32"/>
          <w:szCs w:val="32"/>
        </w:rPr>
      </w:pPr>
    </w:p>
    <w:p w14:paraId="1CB76FE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Configuration ready</w:t>
      </w:r>
    </w:p>
    <w:p w14:paraId="444BCCD3" w14:textId="77777777" w:rsidR="001B127B" w:rsidRPr="001B127B" w:rsidRDefault="001B127B" w:rsidP="001B127B">
      <w:pPr>
        <w:rPr>
          <w:sz w:val="32"/>
          <w:szCs w:val="32"/>
        </w:rPr>
      </w:pPr>
    </w:p>
    <w:p w14:paraId="2AFD9C6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Connections valid</w:t>
      </w:r>
    </w:p>
    <w:p w14:paraId="5E6729BC" w14:textId="77777777" w:rsidR="001B127B" w:rsidRPr="001B127B" w:rsidRDefault="001B127B" w:rsidP="001B127B">
      <w:pPr>
        <w:rPr>
          <w:sz w:val="32"/>
          <w:szCs w:val="32"/>
        </w:rPr>
      </w:pPr>
    </w:p>
    <w:p w14:paraId="36B9023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Support ready</w:t>
      </w:r>
    </w:p>
    <w:p w14:paraId="7296C78D" w14:textId="77777777" w:rsidR="001B127B" w:rsidRPr="001B127B" w:rsidRDefault="001B127B" w:rsidP="001B127B">
      <w:pPr>
        <w:rPr>
          <w:sz w:val="32"/>
          <w:szCs w:val="32"/>
        </w:rPr>
      </w:pPr>
    </w:p>
    <w:p w14:paraId="1D7268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Monitoring ready</w:t>
      </w:r>
    </w:p>
    <w:p w14:paraId="4926A9CF" w14:textId="77777777" w:rsidR="001B127B" w:rsidRPr="001B127B" w:rsidRDefault="001B127B" w:rsidP="001B127B">
      <w:pPr>
        <w:rPr>
          <w:sz w:val="32"/>
          <w:szCs w:val="32"/>
        </w:rPr>
      </w:pPr>
    </w:p>
    <w:p w14:paraId="6B4D58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Recovery considered</w:t>
      </w:r>
    </w:p>
    <w:p w14:paraId="1154417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C48C582">
          <v:rect id="_x0000_i1366" style="width:0;height:1.5pt" o:hralign="center" o:hrstd="t" o:hr="t" fillcolor="#a0a0a0" stroked="f"/>
        </w:pict>
      </w:r>
    </w:p>
    <w:p w14:paraId="6860EE8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342. NO-GO</w:t>
      </w:r>
    </w:p>
    <w:p w14:paraId="69AB07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If:</w:t>
      </w:r>
    </w:p>
    <w:p w14:paraId="615853F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S1 defect open</w:t>
      </w:r>
    </w:p>
    <w:p w14:paraId="1499FF8D" w14:textId="77777777" w:rsidR="001B127B" w:rsidRPr="001B127B" w:rsidRDefault="001B127B" w:rsidP="001B127B">
      <w:pPr>
        <w:rPr>
          <w:sz w:val="32"/>
          <w:szCs w:val="32"/>
        </w:rPr>
      </w:pPr>
    </w:p>
    <w:p w14:paraId="72ED8F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Sensitive data exposed</w:t>
      </w:r>
    </w:p>
    <w:p w14:paraId="1EA236D6" w14:textId="77777777" w:rsidR="001B127B" w:rsidRPr="001B127B" w:rsidRDefault="001B127B" w:rsidP="001B127B">
      <w:pPr>
        <w:rPr>
          <w:sz w:val="32"/>
          <w:szCs w:val="32"/>
        </w:rPr>
      </w:pPr>
    </w:p>
    <w:p w14:paraId="501E650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Approval workflow unreliable</w:t>
      </w:r>
    </w:p>
    <w:p w14:paraId="391629EA" w14:textId="77777777" w:rsidR="001B127B" w:rsidRPr="001B127B" w:rsidRDefault="001B127B" w:rsidP="001B127B">
      <w:pPr>
        <w:rPr>
          <w:sz w:val="32"/>
          <w:szCs w:val="32"/>
        </w:rPr>
      </w:pPr>
    </w:p>
    <w:p w14:paraId="2252B93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 configuration unknown</w:t>
      </w:r>
    </w:p>
    <w:p w14:paraId="5A98708F" w14:textId="77777777" w:rsidR="001B127B" w:rsidRPr="001B127B" w:rsidRDefault="001B127B" w:rsidP="001B127B">
      <w:pPr>
        <w:rPr>
          <w:sz w:val="32"/>
          <w:szCs w:val="32"/>
        </w:rPr>
      </w:pPr>
    </w:p>
    <w:p w14:paraId="252308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valid production connection</w:t>
      </w:r>
    </w:p>
    <w:p w14:paraId="4C01359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ECDC40C">
          <v:rect id="_x0000_i1367" style="width:0;height:1.5pt" o:hralign="center" o:hrstd="t" o:hr="t" fillcolor="#a0a0a0" stroked="f"/>
        </w:pict>
      </w:r>
    </w:p>
    <w:p w14:paraId="65723C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DB — PRODUCTION READINESS CATEGORIES</w:t>
      </w:r>
    </w:p>
    <w:p w14:paraId="6A84CF2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343. Review</w:t>
      </w:r>
    </w:p>
    <w:p w14:paraId="040BF5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FUNCTIONAL</w:t>
      </w:r>
    </w:p>
    <w:p w14:paraId="59E1326E" w14:textId="77777777" w:rsidR="001B127B" w:rsidRPr="001B127B" w:rsidRDefault="001B127B" w:rsidP="001B127B">
      <w:pPr>
        <w:rPr>
          <w:sz w:val="32"/>
          <w:szCs w:val="32"/>
        </w:rPr>
      </w:pPr>
    </w:p>
    <w:p w14:paraId="2F587CF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</w:t>
      </w:r>
    </w:p>
    <w:p w14:paraId="70BE720E" w14:textId="77777777" w:rsidR="001B127B" w:rsidRPr="001B127B" w:rsidRDefault="001B127B" w:rsidP="001B127B">
      <w:pPr>
        <w:rPr>
          <w:sz w:val="32"/>
          <w:szCs w:val="32"/>
        </w:rPr>
      </w:pPr>
    </w:p>
    <w:p w14:paraId="552A85F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PERFORMANCE</w:t>
      </w:r>
    </w:p>
    <w:p w14:paraId="5B62FAF9" w14:textId="77777777" w:rsidR="001B127B" w:rsidRPr="001B127B" w:rsidRDefault="001B127B" w:rsidP="001B127B">
      <w:pPr>
        <w:rPr>
          <w:sz w:val="32"/>
          <w:szCs w:val="32"/>
        </w:rPr>
      </w:pPr>
    </w:p>
    <w:p w14:paraId="7F4307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ACCESSIBILITY</w:t>
      </w:r>
    </w:p>
    <w:p w14:paraId="49934D3C" w14:textId="77777777" w:rsidR="001B127B" w:rsidRPr="001B127B" w:rsidRDefault="001B127B" w:rsidP="001B127B">
      <w:pPr>
        <w:rPr>
          <w:sz w:val="32"/>
          <w:szCs w:val="32"/>
        </w:rPr>
      </w:pPr>
    </w:p>
    <w:p w14:paraId="3306DDA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</w:t>
      </w:r>
    </w:p>
    <w:p w14:paraId="2972F863" w14:textId="77777777" w:rsidR="001B127B" w:rsidRPr="001B127B" w:rsidRDefault="001B127B" w:rsidP="001B127B">
      <w:pPr>
        <w:rPr>
          <w:sz w:val="32"/>
          <w:szCs w:val="32"/>
        </w:rPr>
      </w:pPr>
    </w:p>
    <w:p w14:paraId="3AAFAC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INTEGRATION</w:t>
      </w:r>
    </w:p>
    <w:p w14:paraId="00862A12" w14:textId="77777777" w:rsidR="001B127B" w:rsidRPr="001B127B" w:rsidRDefault="001B127B" w:rsidP="001B127B">
      <w:pPr>
        <w:rPr>
          <w:sz w:val="32"/>
          <w:szCs w:val="32"/>
        </w:rPr>
      </w:pPr>
    </w:p>
    <w:p w14:paraId="36089A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ALM</w:t>
      </w:r>
    </w:p>
    <w:p w14:paraId="032E49A2" w14:textId="77777777" w:rsidR="001B127B" w:rsidRPr="001B127B" w:rsidRDefault="001B127B" w:rsidP="001B127B">
      <w:pPr>
        <w:rPr>
          <w:sz w:val="32"/>
          <w:szCs w:val="32"/>
        </w:rPr>
      </w:pPr>
    </w:p>
    <w:p w14:paraId="21CB7E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OPERATIONS</w:t>
      </w:r>
    </w:p>
    <w:p w14:paraId="16C0EC9D" w14:textId="77777777" w:rsidR="001B127B" w:rsidRPr="001B127B" w:rsidRDefault="001B127B" w:rsidP="001B127B">
      <w:pPr>
        <w:rPr>
          <w:sz w:val="32"/>
          <w:szCs w:val="32"/>
        </w:rPr>
      </w:pPr>
    </w:p>
    <w:p w14:paraId="0242140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SUPPORT</w:t>
      </w:r>
    </w:p>
    <w:p w14:paraId="3C075E4F" w14:textId="77777777" w:rsidR="001B127B" w:rsidRPr="001B127B" w:rsidRDefault="001B127B" w:rsidP="001B127B">
      <w:pPr>
        <w:rPr>
          <w:sz w:val="32"/>
          <w:szCs w:val="32"/>
        </w:rPr>
      </w:pPr>
    </w:p>
    <w:p w14:paraId="01B9C9A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GOVERNANCE</w:t>
      </w:r>
    </w:p>
    <w:p w14:paraId="4F79EB0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6E6E690">
          <v:rect id="_x0000_i1368" style="width:0;height:1.5pt" o:hralign="center" o:hrstd="t" o:hr="t" fillcolor="#a0a0a0" stroked="f"/>
        </w:pict>
      </w:r>
    </w:p>
    <w:p w14:paraId="133B345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DC — FUNCTIONAL READINESS</w:t>
      </w:r>
    </w:p>
    <w:p w14:paraId="61536C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344. Verify</w:t>
      </w:r>
    </w:p>
    <w:p w14:paraId="5883EE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Core requirements</w:t>
      </w:r>
    </w:p>
    <w:p w14:paraId="585F3992" w14:textId="77777777" w:rsidR="001B127B" w:rsidRPr="001B127B" w:rsidRDefault="001B127B" w:rsidP="001B127B">
      <w:pPr>
        <w:rPr>
          <w:sz w:val="32"/>
          <w:szCs w:val="32"/>
        </w:rPr>
      </w:pPr>
    </w:p>
    <w:p w14:paraId="58306B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Business rules</w:t>
      </w:r>
    </w:p>
    <w:p w14:paraId="549FE3A7" w14:textId="77777777" w:rsidR="001B127B" w:rsidRPr="001B127B" w:rsidRDefault="001B127B" w:rsidP="001B127B">
      <w:pPr>
        <w:rPr>
          <w:sz w:val="32"/>
          <w:szCs w:val="32"/>
        </w:rPr>
      </w:pPr>
    </w:p>
    <w:p w14:paraId="14ED57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Navigation</w:t>
      </w:r>
    </w:p>
    <w:p w14:paraId="7048A7A3" w14:textId="77777777" w:rsidR="001B127B" w:rsidRPr="001B127B" w:rsidRDefault="001B127B" w:rsidP="001B127B">
      <w:pPr>
        <w:rPr>
          <w:sz w:val="32"/>
          <w:szCs w:val="32"/>
        </w:rPr>
      </w:pPr>
    </w:p>
    <w:p w14:paraId="2E540FB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CRUD</w:t>
      </w:r>
    </w:p>
    <w:p w14:paraId="69EC219E" w14:textId="77777777" w:rsidR="001B127B" w:rsidRPr="001B127B" w:rsidRDefault="001B127B" w:rsidP="001B127B">
      <w:pPr>
        <w:rPr>
          <w:sz w:val="32"/>
          <w:szCs w:val="32"/>
        </w:rPr>
      </w:pPr>
    </w:p>
    <w:p w14:paraId="22D29C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Approvals</w:t>
      </w:r>
    </w:p>
    <w:p w14:paraId="04C86010" w14:textId="77777777" w:rsidR="001B127B" w:rsidRPr="001B127B" w:rsidRDefault="001B127B" w:rsidP="001B127B">
      <w:pPr>
        <w:rPr>
          <w:sz w:val="32"/>
          <w:szCs w:val="32"/>
        </w:rPr>
      </w:pPr>
    </w:p>
    <w:p w14:paraId="161A04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Notifications</w:t>
      </w:r>
    </w:p>
    <w:p w14:paraId="7F29AA48" w14:textId="77777777" w:rsidR="001B127B" w:rsidRPr="001B127B" w:rsidRDefault="001B127B" w:rsidP="001B127B">
      <w:pPr>
        <w:rPr>
          <w:sz w:val="32"/>
          <w:szCs w:val="32"/>
        </w:rPr>
      </w:pPr>
    </w:p>
    <w:p w14:paraId="7C768B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Reports</w:t>
      </w:r>
    </w:p>
    <w:p w14:paraId="6AD99868" w14:textId="77777777" w:rsidR="001B127B" w:rsidRPr="001B127B" w:rsidRDefault="001B127B" w:rsidP="001B127B">
      <w:pPr>
        <w:rPr>
          <w:sz w:val="32"/>
          <w:szCs w:val="32"/>
        </w:rPr>
      </w:pPr>
    </w:p>
    <w:p w14:paraId="38B8B3E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actions</w:t>
      </w:r>
    </w:p>
    <w:p w14:paraId="20DABB4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27F2DD">
          <v:rect id="_x0000_i1369" style="width:0;height:1.5pt" o:hralign="center" o:hrstd="t" o:hr="t" fillcolor="#a0a0a0" stroked="f"/>
        </w:pict>
      </w:r>
    </w:p>
    <w:p w14:paraId="025041A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DD — SECURITY READINESS</w:t>
      </w:r>
    </w:p>
    <w:p w14:paraId="5BF384D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345. Verify</w:t>
      </w:r>
    </w:p>
    <w:p w14:paraId="283C69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Authentication</w:t>
      </w:r>
    </w:p>
    <w:p w14:paraId="309DB23C" w14:textId="77777777" w:rsidR="001B127B" w:rsidRPr="001B127B" w:rsidRDefault="001B127B" w:rsidP="001B127B">
      <w:pPr>
        <w:rPr>
          <w:sz w:val="32"/>
          <w:szCs w:val="32"/>
        </w:rPr>
      </w:pPr>
    </w:p>
    <w:p w14:paraId="2CCB6B4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Authorization</w:t>
      </w:r>
    </w:p>
    <w:p w14:paraId="12E0826E" w14:textId="77777777" w:rsidR="001B127B" w:rsidRPr="001B127B" w:rsidRDefault="001B127B" w:rsidP="001B127B">
      <w:pPr>
        <w:rPr>
          <w:sz w:val="32"/>
          <w:szCs w:val="32"/>
        </w:rPr>
      </w:pPr>
    </w:p>
    <w:p w14:paraId="49F869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 roles</w:t>
      </w:r>
    </w:p>
    <w:p w14:paraId="59F1BF5C" w14:textId="77777777" w:rsidR="001B127B" w:rsidRPr="001B127B" w:rsidRDefault="001B127B" w:rsidP="001B127B">
      <w:pPr>
        <w:rPr>
          <w:sz w:val="32"/>
          <w:szCs w:val="32"/>
        </w:rPr>
      </w:pPr>
    </w:p>
    <w:p w14:paraId="2A4705D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Pages permissions</w:t>
      </w:r>
    </w:p>
    <w:p w14:paraId="01B6CACB" w14:textId="77777777" w:rsidR="001B127B" w:rsidRPr="001B127B" w:rsidRDefault="001B127B" w:rsidP="001B127B">
      <w:pPr>
        <w:rPr>
          <w:sz w:val="32"/>
          <w:szCs w:val="32"/>
        </w:rPr>
      </w:pPr>
    </w:p>
    <w:p w14:paraId="5C8E73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Tool authorization</w:t>
      </w:r>
    </w:p>
    <w:p w14:paraId="5FE3D1B1" w14:textId="77777777" w:rsidR="001B127B" w:rsidRPr="001B127B" w:rsidRDefault="001B127B" w:rsidP="001B127B">
      <w:pPr>
        <w:rPr>
          <w:sz w:val="32"/>
          <w:szCs w:val="32"/>
        </w:rPr>
      </w:pPr>
    </w:p>
    <w:p w14:paraId="41F06B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authentication</w:t>
      </w:r>
    </w:p>
    <w:p w14:paraId="3F4CDBE4" w14:textId="77777777" w:rsidR="001B127B" w:rsidRPr="001B127B" w:rsidRDefault="001B127B" w:rsidP="001B127B">
      <w:pPr>
        <w:rPr>
          <w:sz w:val="32"/>
          <w:szCs w:val="32"/>
        </w:rPr>
      </w:pPr>
    </w:p>
    <w:p w14:paraId="029C90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Least privilege</w:t>
      </w:r>
    </w:p>
    <w:p w14:paraId="4B587E9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E9CC5E1">
          <v:rect id="_x0000_i1370" style="width:0;height:1.5pt" o:hralign="center" o:hrstd="t" o:hr="t" fillcolor="#a0a0a0" stroked="f"/>
        </w:pict>
      </w:r>
    </w:p>
    <w:p w14:paraId="1CFE200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DE — DATA READINESS</w:t>
      </w:r>
    </w:p>
    <w:p w14:paraId="5C20B3D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346. Verify</w:t>
      </w:r>
    </w:p>
    <w:p w14:paraId="6D9F46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Required tables</w:t>
      </w:r>
    </w:p>
    <w:p w14:paraId="127377F6" w14:textId="77777777" w:rsidR="001B127B" w:rsidRPr="001B127B" w:rsidRDefault="001B127B" w:rsidP="001B127B">
      <w:pPr>
        <w:rPr>
          <w:sz w:val="32"/>
          <w:szCs w:val="32"/>
        </w:rPr>
      </w:pPr>
    </w:p>
    <w:p w14:paraId="72CDCB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Relationships</w:t>
      </w:r>
    </w:p>
    <w:p w14:paraId="5BFAF02D" w14:textId="77777777" w:rsidR="001B127B" w:rsidRPr="001B127B" w:rsidRDefault="001B127B" w:rsidP="001B127B">
      <w:pPr>
        <w:rPr>
          <w:sz w:val="32"/>
          <w:szCs w:val="32"/>
        </w:rPr>
      </w:pPr>
    </w:p>
    <w:p w14:paraId="44DCC27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Reference data</w:t>
      </w:r>
    </w:p>
    <w:p w14:paraId="641E34F0" w14:textId="77777777" w:rsidR="001B127B" w:rsidRPr="001B127B" w:rsidRDefault="001B127B" w:rsidP="001B127B">
      <w:pPr>
        <w:rPr>
          <w:sz w:val="32"/>
          <w:szCs w:val="32"/>
        </w:rPr>
      </w:pPr>
    </w:p>
    <w:p w14:paraId="75E1BAD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validation</w:t>
      </w:r>
    </w:p>
    <w:p w14:paraId="6FCAD520" w14:textId="77777777" w:rsidR="001B127B" w:rsidRPr="001B127B" w:rsidRDefault="001B127B" w:rsidP="001B127B">
      <w:pPr>
        <w:rPr>
          <w:sz w:val="32"/>
          <w:szCs w:val="32"/>
        </w:rPr>
      </w:pPr>
    </w:p>
    <w:p w14:paraId="535F1D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Duplicates</w:t>
      </w:r>
    </w:p>
    <w:p w14:paraId="0308ACA2" w14:textId="77777777" w:rsidR="001B127B" w:rsidRPr="001B127B" w:rsidRDefault="001B127B" w:rsidP="001B127B">
      <w:pPr>
        <w:rPr>
          <w:sz w:val="32"/>
          <w:szCs w:val="32"/>
        </w:rPr>
      </w:pPr>
    </w:p>
    <w:p w14:paraId="7ED369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Required fields</w:t>
      </w:r>
    </w:p>
    <w:p w14:paraId="0F727D15" w14:textId="77777777" w:rsidR="001B127B" w:rsidRPr="001B127B" w:rsidRDefault="001B127B" w:rsidP="001B127B">
      <w:pPr>
        <w:rPr>
          <w:sz w:val="32"/>
          <w:szCs w:val="32"/>
        </w:rPr>
      </w:pPr>
    </w:p>
    <w:p w14:paraId="3635592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migration</w:t>
      </w:r>
    </w:p>
    <w:p w14:paraId="37AB2FA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60080D">
          <v:rect id="_x0000_i1371" style="width:0;height:1.5pt" o:hralign="center" o:hrstd="t" o:hr="t" fillcolor="#a0a0a0" stroked="f"/>
        </w:pict>
      </w:r>
    </w:p>
    <w:p w14:paraId="3D4FC96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DF — INTEGRATION READINESS</w:t>
      </w:r>
    </w:p>
    <w:p w14:paraId="38EE1C9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347. Verify</w:t>
      </w:r>
    </w:p>
    <w:p w14:paraId="21CB41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Connections</w:t>
      </w:r>
    </w:p>
    <w:p w14:paraId="0D987B30" w14:textId="77777777" w:rsidR="001B127B" w:rsidRPr="001B127B" w:rsidRDefault="001B127B" w:rsidP="001B127B">
      <w:pPr>
        <w:rPr>
          <w:sz w:val="32"/>
          <w:szCs w:val="32"/>
        </w:rPr>
      </w:pPr>
    </w:p>
    <w:p w14:paraId="2DBA9C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 References</w:t>
      </w:r>
    </w:p>
    <w:p w14:paraId="6B10FAEF" w14:textId="77777777" w:rsidR="001B127B" w:rsidRPr="001B127B" w:rsidRDefault="001B127B" w:rsidP="001B127B">
      <w:pPr>
        <w:rPr>
          <w:sz w:val="32"/>
          <w:szCs w:val="32"/>
        </w:rPr>
      </w:pPr>
    </w:p>
    <w:p w14:paraId="0577992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hosts</w:t>
      </w:r>
    </w:p>
    <w:p w14:paraId="583AA65C" w14:textId="77777777" w:rsidR="001B127B" w:rsidRPr="001B127B" w:rsidRDefault="001B127B" w:rsidP="001B127B">
      <w:pPr>
        <w:rPr>
          <w:sz w:val="32"/>
          <w:szCs w:val="32"/>
        </w:rPr>
      </w:pPr>
    </w:p>
    <w:p w14:paraId="5D0CFEA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Credentials</w:t>
      </w:r>
    </w:p>
    <w:p w14:paraId="5692F1DC" w14:textId="77777777" w:rsidR="001B127B" w:rsidRPr="001B127B" w:rsidRDefault="001B127B" w:rsidP="001B127B">
      <w:pPr>
        <w:rPr>
          <w:sz w:val="32"/>
          <w:szCs w:val="32"/>
        </w:rPr>
      </w:pPr>
    </w:p>
    <w:p w14:paraId="5E557B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Rate limits</w:t>
      </w:r>
    </w:p>
    <w:p w14:paraId="107F5E35" w14:textId="77777777" w:rsidR="001B127B" w:rsidRPr="001B127B" w:rsidRDefault="001B127B" w:rsidP="001B127B">
      <w:pPr>
        <w:rPr>
          <w:sz w:val="32"/>
          <w:szCs w:val="32"/>
        </w:rPr>
      </w:pPr>
    </w:p>
    <w:p w14:paraId="014DD2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Timeouts</w:t>
      </w:r>
    </w:p>
    <w:p w14:paraId="218F4C49" w14:textId="77777777" w:rsidR="001B127B" w:rsidRPr="001B127B" w:rsidRDefault="001B127B" w:rsidP="001B127B">
      <w:pPr>
        <w:rPr>
          <w:sz w:val="32"/>
          <w:szCs w:val="32"/>
        </w:rPr>
      </w:pPr>
    </w:p>
    <w:p w14:paraId="116E63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 handling</w:t>
      </w:r>
    </w:p>
    <w:p w14:paraId="52E999A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21C739">
          <v:rect id="_x0000_i1372" style="width:0;height:1.5pt" o:hralign="center" o:hrstd="t" o:hr="t" fillcolor="#a0a0a0" stroked="f"/>
        </w:pict>
      </w:r>
    </w:p>
    <w:p w14:paraId="66B7F18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DG — ALM READINESS</w:t>
      </w:r>
    </w:p>
    <w:p w14:paraId="39B961A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348. Verify</w:t>
      </w:r>
    </w:p>
    <w:p w14:paraId="17E4BB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Managed artifact</w:t>
      </w:r>
    </w:p>
    <w:p w14:paraId="3CFE0505" w14:textId="77777777" w:rsidR="001B127B" w:rsidRPr="001B127B" w:rsidRDefault="001B127B" w:rsidP="001B127B">
      <w:pPr>
        <w:rPr>
          <w:sz w:val="32"/>
          <w:szCs w:val="32"/>
        </w:rPr>
      </w:pPr>
    </w:p>
    <w:p w14:paraId="781377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Correct version</w:t>
      </w:r>
    </w:p>
    <w:p w14:paraId="1DD26AFB" w14:textId="77777777" w:rsidR="001B127B" w:rsidRPr="001B127B" w:rsidRDefault="001B127B" w:rsidP="001B127B">
      <w:pPr>
        <w:rPr>
          <w:sz w:val="32"/>
          <w:szCs w:val="32"/>
        </w:rPr>
      </w:pPr>
    </w:p>
    <w:p w14:paraId="2C5ED0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 Checker</w:t>
      </w:r>
    </w:p>
    <w:p w14:paraId="4C73F2B0" w14:textId="77777777" w:rsidR="001B127B" w:rsidRPr="001B127B" w:rsidRDefault="001B127B" w:rsidP="001B127B">
      <w:pPr>
        <w:rPr>
          <w:sz w:val="32"/>
          <w:szCs w:val="32"/>
        </w:rPr>
      </w:pPr>
    </w:p>
    <w:p w14:paraId="173223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 Variables</w:t>
      </w:r>
    </w:p>
    <w:p w14:paraId="798D9B38" w14:textId="77777777" w:rsidR="001B127B" w:rsidRPr="001B127B" w:rsidRDefault="001B127B" w:rsidP="001B127B">
      <w:pPr>
        <w:rPr>
          <w:sz w:val="32"/>
          <w:szCs w:val="32"/>
        </w:rPr>
      </w:pPr>
    </w:p>
    <w:p w14:paraId="4888BB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Dependencies</w:t>
      </w:r>
    </w:p>
    <w:p w14:paraId="4087C628" w14:textId="77777777" w:rsidR="001B127B" w:rsidRPr="001B127B" w:rsidRDefault="001B127B" w:rsidP="001B127B">
      <w:pPr>
        <w:rPr>
          <w:sz w:val="32"/>
          <w:szCs w:val="32"/>
        </w:rPr>
      </w:pPr>
    </w:p>
    <w:p w14:paraId="33C9C6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Deployment plan</w:t>
      </w:r>
    </w:p>
    <w:p w14:paraId="5EC91C50" w14:textId="77777777" w:rsidR="001B127B" w:rsidRPr="001B127B" w:rsidRDefault="001B127B" w:rsidP="001B127B">
      <w:pPr>
        <w:rPr>
          <w:sz w:val="32"/>
          <w:szCs w:val="32"/>
        </w:rPr>
      </w:pPr>
    </w:p>
    <w:p w14:paraId="6450069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Rollback plan</w:t>
      </w:r>
    </w:p>
    <w:p w14:paraId="6D19034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E489C9">
          <v:rect id="_x0000_i1373" style="width:0;height:1.5pt" o:hralign="center" o:hrstd="t" o:hr="t" fillcolor="#a0a0a0" stroked="f"/>
        </w:pict>
      </w:r>
    </w:p>
    <w:p w14:paraId="739EA3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DH — OPERATIONS READINESS</w:t>
      </w:r>
    </w:p>
    <w:p w14:paraId="28021C3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349. Verify</w:t>
      </w:r>
    </w:p>
    <w:p w14:paraId="7400972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Monitoring</w:t>
      </w:r>
    </w:p>
    <w:p w14:paraId="55B4CAED" w14:textId="77777777" w:rsidR="001B127B" w:rsidRPr="001B127B" w:rsidRDefault="001B127B" w:rsidP="001B127B">
      <w:pPr>
        <w:rPr>
          <w:sz w:val="32"/>
          <w:szCs w:val="32"/>
        </w:rPr>
      </w:pPr>
    </w:p>
    <w:p w14:paraId="13D9D2D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Alerts</w:t>
      </w:r>
    </w:p>
    <w:p w14:paraId="26798B45" w14:textId="77777777" w:rsidR="001B127B" w:rsidRPr="001B127B" w:rsidRDefault="001B127B" w:rsidP="001B127B">
      <w:pPr>
        <w:rPr>
          <w:sz w:val="32"/>
          <w:szCs w:val="32"/>
        </w:rPr>
      </w:pPr>
    </w:p>
    <w:p w14:paraId="1FE0ACC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Ownership</w:t>
      </w:r>
    </w:p>
    <w:p w14:paraId="09506E63" w14:textId="77777777" w:rsidR="001B127B" w:rsidRPr="001B127B" w:rsidRDefault="001B127B" w:rsidP="001B127B">
      <w:pPr>
        <w:rPr>
          <w:sz w:val="32"/>
          <w:szCs w:val="32"/>
        </w:rPr>
      </w:pPr>
    </w:p>
    <w:p w14:paraId="6DA7929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Runbooks</w:t>
      </w:r>
    </w:p>
    <w:p w14:paraId="50B0C29D" w14:textId="77777777" w:rsidR="001B127B" w:rsidRPr="001B127B" w:rsidRDefault="001B127B" w:rsidP="001B127B">
      <w:pPr>
        <w:rPr>
          <w:sz w:val="32"/>
          <w:szCs w:val="32"/>
        </w:rPr>
      </w:pPr>
    </w:p>
    <w:p w14:paraId="2826ED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Incident process</w:t>
      </w:r>
    </w:p>
    <w:p w14:paraId="787BF474" w14:textId="77777777" w:rsidR="001B127B" w:rsidRPr="001B127B" w:rsidRDefault="001B127B" w:rsidP="001B127B">
      <w:pPr>
        <w:rPr>
          <w:sz w:val="32"/>
          <w:szCs w:val="32"/>
        </w:rPr>
      </w:pPr>
    </w:p>
    <w:p w14:paraId="465E033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Capacity</w:t>
      </w:r>
    </w:p>
    <w:p w14:paraId="1FAD752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E86A0B6">
          <v:rect id="_x0000_i1374" style="width:0;height:1.5pt" o:hralign="center" o:hrstd="t" o:hr="t" fillcolor="#a0a0a0" stroked="f"/>
        </w:pict>
      </w:r>
    </w:p>
    <w:p w14:paraId="5C74006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DI — SUPPORT READINESS</w:t>
      </w:r>
    </w:p>
    <w:p w14:paraId="69415CB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350. Define:</w:t>
      </w:r>
    </w:p>
    <w:p w14:paraId="0B8DDF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Who supports users?</w:t>
      </w:r>
    </w:p>
    <w:p w14:paraId="5CBA51C5" w14:textId="77777777" w:rsidR="001B127B" w:rsidRPr="001B127B" w:rsidRDefault="001B127B" w:rsidP="001B127B">
      <w:pPr>
        <w:rPr>
          <w:sz w:val="32"/>
          <w:szCs w:val="32"/>
        </w:rPr>
      </w:pPr>
    </w:p>
    <w:p w14:paraId="72DFE34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Where are tickets submitted?</w:t>
      </w:r>
    </w:p>
    <w:p w14:paraId="121E3C03" w14:textId="77777777" w:rsidR="001B127B" w:rsidRPr="001B127B" w:rsidRDefault="001B127B" w:rsidP="001B127B">
      <w:pPr>
        <w:rPr>
          <w:sz w:val="32"/>
          <w:szCs w:val="32"/>
        </w:rPr>
      </w:pPr>
    </w:p>
    <w:p w14:paraId="2CF0FB4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Who handles S1?</w:t>
      </w:r>
    </w:p>
    <w:p w14:paraId="33E3E759" w14:textId="77777777" w:rsidR="001B127B" w:rsidRPr="001B127B" w:rsidRDefault="001B127B" w:rsidP="001B127B">
      <w:pPr>
        <w:rPr>
          <w:sz w:val="32"/>
          <w:szCs w:val="32"/>
        </w:rPr>
      </w:pPr>
    </w:p>
    <w:p w14:paraId="492F090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Who handles Flow failures?</w:t>
      </w:r>
    </w:p>
    <w:p w14:paraId="2C7A97F4" w14:textId="77777777" w:rsidR="001B127B" w:rsidRPr="001B127B" w:rsidRDefault="001B127B" w:rsidP="001B127B">
      <w:pPr>
        <w:rPr>
          <w:sz w:val="32"/>
          <w:szCs w:val="32"/>
        </w:rPr>
      </w:pPr>
    </w:p>
    <w:p w14:paraId="762444E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Who contacts Microsoft/vendor?</w:t>
      </w:r>
    </w:p>
    <w:p w14:paraId="6873526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DD044E7">
          <v:rect id="_x0000_i1375" style="width:0;height:1.5pt" o:hralign="center" o:hrstd="t" o:hr="t" fillcolor="#a0a0a0" stroked="f"/>
        </w:pict>
      </w:r>
    </w:p>
    <w:p w14:paraId="2B2C9A7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DJ — DOCUMENTATION READINESS</w:t>
      </w:r>
    </w:p>
    <w:p w14:paraId="692EED1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351. Production needs:</w:t>
      </w:r>
    </w:p>
    <w:p w14:paraId="484B9DF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Architecture diagram</w:t>
      </w:r>
    </w:p>
    <w:p w14:paraId="17F72508" w14:textId="77777777" w:rsidR="001B127B" w:rsidRPr="001B127B" w:rsidRDefault="001B127B" w:rsidP="001B127B">
      <w:pPr>
        <w:rPr>
          <w:sz w:val="32"/>
          <w:szCs w:val="32"/>
        </w:rPr>
      </w:pPr>
    </w:p>
    <w:p w14:paraId="7F546E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Business process</w:t>
      </w:r>
    </w:p>
    <w:p w14:paraId="6529F3EC" w14:textId="77777777" w:rsidR="001B127B" w:rsidRPr="001B127B" w:rsidRDefault="001B127B" w:rsidP="001B127B">
      <w:pPr>
        <w:rPr>
          <w:sz w:val="32"/>
          <w:szCs w:val="32"/>
        </w:rPr>
      </w:pPr>
    </w:p>
    <w:p w14:paraId="157F90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Owner list</w:t>
      </w:r>
    </w:p>
    <w:p w14:paraId="59E4FF84" w14:textId="77777777" w:rsidR="001B127B" w:rsidRPr="001B127B" w:rsidRDefault="001B127B" w:rsidP="001B127B">
      <w:pPr>
        <w:rPr>
          <w:sz w:val="32"/>
          <w:szCs w:val="32"/>
        </w:rPr>
      </w:pPr>
    </w:p>
    <w:p w14:paraId="412B62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Known limitations</w:t>
      </w:r>
    </w:p>
    <w:p w14:paraId="3872FDF2" w14:textId="77777777" w:rsidR="001B127B" w:rsidRPr="001B127B" w:rsidRDefault="001B127B" w:rsidP="001B127B">
      <w:pPr>
        <w:rPr>
          <w:sz w:val="32"/>
          <w:szCs w:val="32"/>
        </w:rPr>
      </w:pPr>
    </w:p>
    <w:p w14:paraId="2E850F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results</w:t>
      </w:r>
    </w:p>
    <w:p w14:paraId="41B9DC44" w14:textId="77777777" w:rsidR="001B127B" w:rsidRPr="001B127B" w:rsidRDefault="001B127B" w:rsidP="001B127B">
      <w:pPr>
        <w:rPr>
          <w:sz w:val="32"/>
          <w:szCs w:val="32"/>
        </w:rPr>
      </w:pPr>
    </w:p>
    <w:p w14:paraId="1243FA4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Release notes</w:t>
      </w:r>
    </w:p>
    <w:p w14:paraId="54E5BDB3" w14:textId="77777777" w:rsidR="001B127B" w:rsidRPr="001B127B" w:rsidRDefault="001B127B" w:rsidP="001B127B">
      <w:pPr>
        <w:rPr>
          <w:sz w:val="32"/>
          <w:szCs w:val="32"/>
        </w:rPr>
      </w:pPr>
    </w:p>
    <w:p w14:paraId="0CAB6D8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Support guide</w:t>
      </w:r>
    </w:p>
    <w:p w14:paraId="27964E75" w14:textId="77777777" w:rsidR="001B127B" w:rsidRPr="001B127B" w:rsidRDefault="001B127B" w:rsidP="001B127B">
      <w:pPr>
        <w:rPr>
          <w:sz w:val="32"/>
          <w:szCs w:val="32"/>
        </w:rPr>
      </w:pPr>
    </w:p>
    <w:p w14:paraId="4C4C93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Recovery guide</w:t>
      </w:r>
    </w:p>
    <w:p w14:paraId="30C8590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9F02324">
          <v:rect id="_x0000_i1376" style="width:0;height:1.5pt" o:hralign="center" o:hrstd="t" o:hr="t" fillcolor="#a0a0a0" stroked="f"/>
        </w:pict>
      </w:r>
    </w:p>
    <w:p w14:paraId="110B938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DK — KNOWN LIMITATIONS</w:t>
      </w:r>
    </w:p>
    <w:p w14:paraId="042811F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352. Do Not Hide</w:t>
      </w:r>
    </w:p>
    <w:p w14:paraId="1045FB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Known limitations.</w:t>
      </w:r>
    </w:p>
    <w:p w14:paraId="67D72E5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C80F205">
          <v:rect id="_x0000_i1377" style="width:0;height:1.5pt" o:hralign="center" o:hrstd="t" o:hr="t" fillcolor="#a0a0a0" stroked="f"/>
        </w:pict>
      </w:r>
    </w:p>
    <w:p w14:paraId="4518BD2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353. Example</w:t>
      </w:r>
    </w:p>
    <w:p w14:paraId="611D78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Leave duration uses calendar days, not working days.</w:t>
      </w:r>
    </w:p>
    <w:p w14:paraId="429D1AD5" w14:textId="77777777" w:rsidR="001B127B" w:rsidRPr="001B127B" w:rsidRDefault="001B127B" w:rsidP="001B127B">
      <w:pPr>
        <w:rPr>
          <w:sz w:val="32"/>
          <w:szCs w:val="32"/>
        </w:rPr>
      </w:pPr>
    </w:p>
    <w:p w14:paraId="201B36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cannot submit Leave Requests.</w:t>
      </w:r>
    </w:p>
    <w:p w14:paraId="4F0E11EC" w14:textId="77777777" w:rsidR="001B127B" w:rsidRPr="001B127B" w:rsidRDefault="001B127B" w:rsidP="001B127B">
      <w:pPr>
        <w:rPr>
          <w:sz w:val="32"/>
          <w:szCs w:val="32"/>
        </w:rPr>
      </w:pPr>
    </w:p>
    <w:p w14:paraId="69D25A9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applications cannot be edited after submission in v1.0.</w:t>
      </w:r>
    </w:p>
    <w:p w14:paraId="45EADE4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9D190C5">
          <v:rect id="_x0000_i1378" style="width:0;height:1.5pt" o:hralign="center" o:hrstd="t" o:hr="t" fillcolor="#a0a0a0" stroked="f"/>
        </w:pict>
      </w:r>
    </w:p>
    <w:p w14:paraId="5E5E07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354. Known limitation is acceptable</w:t>
      </w:r>
    </w:p>
    <w:p w14:paraId="585F5F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if:</w:t>
      </w:r>
    </w:p>
    <w:p w14:paraId="5DDFABA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Business approves it.</w:t>
      </w:r>
    </w:p>
    <w:p w14:paraId="68C8428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AB9F38">
          <v:rect id="_x0000_i1379" style="width:0;height:1.5pt" o:hralign="center" o:hrstd="t" o:hr="t" fillcolor="#a0a0a0" stroked="f"/>
        </w:pict>
      </w:r>
    </w:p>
    <w:p w14:paraId="65AD760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DL — PRODUCTION RUNBOOK</w:t>
      </w:r>
    </w:p>
    <w:p w14:paraId="4A96F3B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355. Create</w:t>
      </w:r>
    </w:p>
    <w:p w14:paraId="1C0FA9C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Leave Management</w:t>
      </w:r>
    </w:p>
    <w:p w14:paraId="1FF07D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Runbook</w:t>
      </w:r>
    </w:p>
    <w:p w14:paraId="6800D64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081663">
          <v:rect id="_x0000_i1380" style="width:0;height:1.5pt" o:hralign="center" o:hrstd="t" o:hr="t" fillcolor="#a0a0a0" stroked="f"/>
        </w:pict>
      </w:r>
    </w:p>
    <w:p w14:paraId="032A966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356. Include</w:t>
      </w:r>
    </w:p>
    <w:p w14:paraId="13D8B10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System owner</w:t>
      </w:r>
    </w:p>
    <w:p w14:paraId="7B0B470F" w14:textId="77777777" w:rsidR="001B127B" w:rsidRPr="001B127B" w:rsidRDefault="001B127B" w:rsidP="001B127B">
      <w:pPr>
        <w:rPr>
          <w:sz w:val="32"/>
          <w:szCs w:val="32"/>
        </w:rPr>
      </w:pPr>
    </w:p>
    <w:p w14:paraId="7AB1F7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</w:t>
      </w:r>
    </w:p>
    <w:p w14:paraId="18641C0B" w14:textId="77777777" w:rsidR="001B127B" w:rsidRPr="001B127B" w:rsidRDefault="001B127B" w:rsidP="001B127B">
      <w:pPr>
        <w:rPr>
          <w:sz w:val="32"/>
          <w:szCs w:val="32"/>
        </w:rPr>
      </w:pPr>
    </w:p>
    <w:p w14:paraId="5394895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 version</w:t>
      </w:r>
    </w:p>
    <w:p w14:paraId="0466BDE8" w14:textId="77777777" w:rsidR="001B127B" w:rsidRPr="001B127B" w:rsidRDefault="001B127B" w:rsidP="001B127B">
      <w:pPr>
        <w:rPr>
          <w:sz w:val="32"/>
          <w:szCs w:val="32"/>
        </w:rPr>
      </w:pPr>
    </w:p>
    <w:p w14:paraId="749030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Connections</w:t>
      </w:r>
    </w:p>
    <w:p w14:paraId="5A95A982" w14:textId="77777777" w:rsidR="001B127B" w:rsidRPr="001B127B" w:rsidRDefault="001B127B" w:rsidP="001B127B">
      <w:pPr>
        <w:rPr>
          <w:sz w:val="32"/>
          <w:szCs w:val="32"/>
        </w:rPr>
      </w:pPr>
    </w:p>
    <w:p w14:paraId="3A94B4A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Critical Flows</w:t>
      </w:r>
    </w:p>
    <w:p w14:paraId="75E3F928" w14:textId="77777777" w:rsidR="001B127B" w:rsidRPr="001B127B" w:rsidRDefault="001B127B" w:rsidP="001B127B">
      <w:pPr>
        <w:rPr>
          <w:sz w:val="32"/>
          <w:szCs w:val="32"/>
        </w:rPr>
      </w:pPr>
    </w:p>
    <w:p w14:paraId="45DA691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Common errors</w:t>
      </w:r>
    </w:p>
    <w:p w14:paraId="66FE9768" w14:textId="77777777" w:rsidR="001B127B" w:rsidRPr="001B127B" w:rsidRDefault="001B127B" w:rsidP="001B127B">
      <w:pPr>
        <w:rPr>
          <w:sz w:val="32"/>
          <w:szCs w:val="32"/>
        </w:rPr>
      </w:pPr>
    </w:p>
    <w:p w14:paraId="50035AE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Recovery steps</w:t>
      </w:r>
    </w:p>
    <w:p w14:paraId="2BC24B5F" w14:textId="77777777" w:rsidR="001B127B" w:rsidRPr="001B127B" w:rsidRDefault="001B127B" w:rsidP="001B127B">
      <w:pPr>
        <w:rPr>
          <w:sz w:val="32"/>
          <w:szCs w:val="32"/>
        </w:rPr>
      </w:pPr>
    </w:p>
    <w:p w14:paraId="57D248F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Escalation contacts</w:t>
      </w:r>
    </w:p>
    <w:p w14:paraId="3946E4B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74FB525">
          <v:rect id="_x0000_i1381" style="width:0;height:1.5pt" o:hralign="center" o:hrstd="t" o:hr="t" fillcolor="#a0a0a0" stroked="f"/>
        </w:pict>
      </w:r>
    </w:p>
    <w:p w14:paraId="6FC0C29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DM — INCIDENT RESPONSE</w:t>
      </w:r>
    </w:p>
    <w:p w14:paraId="50F584E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357. Production Incident</w:t>
      </w:r>
    </w:p>
    <w:p w14:paraId="75F8635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Example:</w:t>
      </w:r>
    </w:p>
    <w:p w14:paraId="5508D1A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All Leave Approvals stop.</w:t>
      </w:r>
    </w:p>
    <w:p w14:paraId="4E5F0E9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7E53CD6">
          <v:rect id="_x0000_i1382" style="width:0;height:1.5pt" o:hralign="center" o:hrstd="t" o:hr="t" fillcolor="#a0a0a0" stroked="f"/>
        </w:pict>
      </w:r>
    </w:p>
    <w:p w14:paraId="2FBF8F6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358. Response</w:t>
      </w:r>
    </w:p>
    <w:p w14:paraId="62EDF0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DETECT</w:t>
      </w:r>
    </w:p>
    <w:p w14:paraId="5D318A7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09ACB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ASSESS IMPACT</w:t>
      </w:r>
    </w:p>
    <w:p w14:paraId="5D82C0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7C2930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CONTAIN</w:t>
      </w:r>
    </w:p>
    <w:p w14:paraId="5332070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41437E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DIAGNOSE</w:t>
      </w:r>
    </w:p>
    <w:p w14:paraId="5551B1C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3A1F178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RESTORE</w:t>
      </w:r>
    </w:p>
    <w:p w14:paraId="55D5B0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01EA2CB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</w:t>
      </w:r>
    </w:p>
    <w:p w14:paraId="0FC110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7C98C5C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DOCUMENT</w:t>
      </w:r>
    </w:p>
    <w:p w14:paraId="0BE78C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4D1543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PREVENT RECURRENCE</w:t>
      </w:r>
    </w:p>
    <w:p w14:paraId="43C2A79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05BA2E7">
          <v:rect id="_x0000_i1383" style="width:0;height:1.5pt" o:hralign="center" o:hrstd="t" o:hr="t" fillcolor="#a0a0a0" stroked="f"/>
        </w:pict>
      </w:r>
    </w:p>
    <w:p w14:paraId="1DA48A4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DN — DETECT</w:t>
      </w:r>
    </w:p>
    <w:p w14:paraId="4C5881C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359. Detection Sources</w:t>
      </w:r>
    </w:p>
    <w:p w14:paraId="7A77A8E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report</w:t>
      </w:r>
    </w:p>
    <w:p w14:paraId="5B977830" w14:textId="77777777" w:rsidR="001B127B" w:rsidRPr="001B127B" w:rsidRDefault="001B127B" w:rsidP="001B127B">
      <w:pPr>
        <w:rPr>
          <w:sz w:val="32"/>
          <w:szCs w:val="32"/>
        </w:rPr>
      </w:pPr>
    </w:p>
    <w:p w14:paraId="5CEAB45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failure monitoring</w:t>
      </w:r>
    </w:p>
    <w:p w14:paraId="33160EFB" w14:textId="77777777" w:rsidR="001B127B" w:rsidRPr="001B127B" w:rsidRDefault="001B127B" w:rsidP="001B127B">
      <w:pPr>
        <w:rPr>
          <w:sz w:val="32"/>
          <w:szCs w:val="32"/>
        </w:rPr>
      </w:pPr>
    </w:p>
    <w:p w14:paraId="704979B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Service alert</w:t>
      </w:r>
    </w:p>
    <w:p w14:paraId="4DCE5238" w14:textId="77777777" w:rsidR="001B127B" w:rsidRPr="001B127B" w:rsidRDefault="001B127B" w:rsidP="001B127B">
      <w:pPr>
        <w:rPr>
          <w:sz w:val="32"/>
          <w:szCs w:val="32"/>
        </w:rPr>
      </w:pPr>
    </w:p>
    <w:p w14:paraId="7F34FCC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telemetry</w:t>
      </w:r>
    </w:p>
    <w:p w14:paraId="2ED2D868" w14:textId="77777777" w:rsidR="001B127B" w:rsidRPr="001B127B" w:rsidRDefault="001B127B" w:rsidP="001B127B">
      <w:pPr>
        <w:rPr>
          <w:sz w:val="32"/>
          <w:szCs w:val="32"/>
        </w:rPr>
      </w:pPr>
    </w:p>
    <w:p w14:paraId="69C4CD8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monitoring</w:t>
      </w:r>
    </w:p>
    <w:p w14:paraId="3E0E3D70" w14:textId="77777777" w:rsidR="001B127B" w:rsidRPr="001B127B" w:rsidRDefault="001B127B" w:rsidP="001B127B">
      <w:pPr>
        <w:rPr>
          <w:sz w:val="32"/>
          <w:szCs w:val="32"/>
        </w:rPr>
      </w:pPr>
    </w:p>
    <w:p w14:paraId="4357D9C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Admin Center</w:t>
      </w:r>
    </w:p>
    <w:p w14:paraId="1C49F32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685447E">
          <v:rect id="_x0000_i1384" style="width:0;height:1.5pt" o:hralign="center" o:hrstd="t" o:hr="t" fillcolor="#a0a0a0" stroked="f"/>
        </w:pict>
      </w:r>
    </w:p>
    <w:p w14:paraId="5C019C1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DO — ASSESS</w:t>
      </w:r>
    </w:p>
    <w:p w14:paraId="44CE33C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360. Ask</w:t>
      </w:r>
    </w:p>
    <w:p w14:paraId="35A4A1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many users?</w:t>
      </w:r>
    </w:p>
    <w:p w14:paraId="07C22D36" w14:textId="77777777" w:rsidR="001B127B" w:rsidRPr="001B127B" w:rsidRDefault="001B127B" w:rsidP="001B127B">
      <w:pPr>
        <w:rPr>
          <w:sz w:val="32"/>
          <w:szCs w:val="32"/>
        </w:rPr>
      </w:pPr>
    </w:p>
    <w:p w14:paraId="3F4D35C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Which environment?</w:t>
      </w:r>
    </w:p>
    <w:p w14:paraId="1014DFDF" w14:textId="77777777" w:rsidR="001B127B" w:rsidRPr="001B127B" w:rsidRDefault="001B127B" w:rsidP="001B127B">
      <w:pPr>
        <w:rPr>
          <w:sz w:val="32"/>
          <w:szCs w:val="32"/>
        </w:rPr>
      </w:pPr>
    </w:p>
    <w:p w14:paraId="0BDD39E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functionality?</w:t>
      </w:r>
    </w:p>
    <w:p w14:paraId="41039FEC" w14:textId="77777777" w:rsidR="001B127B" w:rsidRPr="001B127B" w:rsidRDefault="001B127B" w:rsidP="001B127B">
      <w:pPr>
        <w:rPr>
          <w:sz w:val="32"/>
          <w:szCs w:val="32"/>
        </w:rPr>
      </w:pPr>
    </w:p>
    <w:p w14:paraId="431AF9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impact?</w:t>
      </w:r>
    </w:p>
    <w:p w14:paraId="7CDDAD24" w14:textId="77777777" w:rsidR="001B127B" w:rsidRPr="001B127B" w:rsidRDefault="001B127B" w:rsidP="001B127B">
      <w:pPr>
        <w:rPr>
          <w:sz w:val="32"/>
          <w:szCs w:val="32"/>
        </w:rPr>
      </w:pPr>
    </w:p>
    <w:p w14:paraId="5F48330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impact?</w:t>
      </w:r>
    </w:p>
    <w:p w14:paraId="6FDAF54D" w14:textId="77777777" w:rsidR="001B127B" w:rsidRPr="001B127B" w:rsidRDefault="001B127B" w:rsidP="001B127B">
      <w:pPr>
        <w:rPr>
          <w:sz w:val="32"/>
          <w:szCs w:val="32"/>
        </w:rPr>
      </w:pPr>
    </w:p>
    <w:p w14:paraId="3E016FA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Business deadline?</w:t>
      </w:r>
    </w:p>
    <w:p w14:paraId="58261E7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1A18809">
          <v:rect id="_x0000_i1385" style="width:0;height:1.5pt" o:hralign="center" o:hrstd="t" o:hr="t" fillcolor="#a0a0a0" stroked="f"/>
        </w:pict>
      </w:r>
    </w:p>
    <w:p w14:paraId="496C3E5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DP — CONTAIN</w:t>
      </w:r>
    </w:p>
    <w:p w14:paraId="58A0211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361. Security Incident</w:t>
      </w:r>
    </w:p>
    <w:p w14:paraId="122149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May require:</w:t>
      </w:r>
    </w:p>
    <w:p w14:paraId="21FAEF0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Disable feature</w:t>
      </w:r>
    </w:p>
    <w:p w14:paraId="32AFB6F5" w14:textId="77777777" w:rsidR="001B127B" w:rsidRPr="001B127B" w:rsidRDefault="001B127B" w:rsidP="001B127B">
      <w:pPr>
        <w:rPr>
          <w:sz w:val="32"/>
          <w:szCs w:val="32"/>
        </w:rPr>
      </w:pPr>
    </w:p>
    <w:p w14:paraId="1A0A94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Remove broad permission</w:t>
      </w:r>
    </w:p>
    <w:p w14:paraId="22E8D3ED" w14:textId="77777777" w:rsidR="001B127B" w:rsidRPr="001B127B" w:rsidRDefault="001B127B" w:rsidP="001B127B">
      <w:pPr>
        <w:rPr>
          <w:sz w:val="32"/>
          <w:szCs w:val="32"/>
        </w:rPr>
      </w:pPr>
    </w:p>
    <w:p w14:paraId="5916DF2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Turn off compromised Flow</w:t>
      </w:r>
    </w:p>
    <w:p w14:paraId="5D7C7E0A" w14:textId="77777777" w:rsidR="001B127B" w:rsidRPr="001B127B" w:rsidRDefault="001B127B" w:rsidP="001B127B">
      <w:pPr>
        <w:rPr>
          <w:sz w:val="32"/>
          <w:szCs w:val="32"/>
        </w:rPr>
      </w:pPr>
    </w:p>
    <w:p w14:paraId="0BFC246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Disable exposed Connector</w:t>
      </w:r>
    </w:p>
    <w:p w14:paraId="630DEE1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CECC19F">
          <v:rect id="_x0000_i1386" style="width:0;height:1.5pt" o:hralign="center" o:hrstd="t" o:hr="t" fillcolor="#a0a0a0" stroked="f"/>
        </w:pict>
      </w:r>
    </w:p>
    <w:p w14:paraId="2873E4A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362. But containment depends on</w:t>
      </w:r>
    </w:p>
    <w:p w14:paraId="01180E5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Incident type.</w:t>
      </w:r>
    </w:p>
    <w:p w14:paraId="12EB35D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CCD073">
          <v:rect id="_x0000_i1387" style="width:0;height:1.5pt" o:hralign="center" o:hrstd="t" o:hr="t" fillcolor="#a0a0a0" stroked="f"/>
        </w:pict>
      </w:r>
    </w:p>
    <w:p w14:paraId="647D33D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DQ — DIAGNOSE</w:t>
      </w:r>
    </w:p>
    <w:p w14:paraId="323B00C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363. Collect</w:t>
      </w:r>
    </w:p>
    <w:p w14:paraId="1C98EA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 IDs</w:t>
      </w:r>
    </w:p>
    <w:p w14:paraId="3166D455" w14:textId="77777777" w:rsidR="001B127B" w:rsidRPr="001B127B" w:rsidRDefault="001B127B" w:rsidP="001B127B">
      <w:pPr>
        <w:rPr>
          <w:sz w:val="32"/>
          <w:szCs w:val="32"/>
        </w:rPr>
      </w:pPr>
    </w:p>
    <w:p w14:paraId="50EC8E3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Monitor traces</w:t>
      </w:r>
    </w:p>
    <w:p w14:paraId="1E184C1E" w14:textId="77777777" w:rsidR="001B127B" w:rsidRPr="001B127B" w:rsidRDefault="001B127B" w:rsidP="001B127B">
      <w:pPr>
        <w:rPr>
          <w:sz w:val="32"/>
          <w:szCs w:val="32"/>
        </w:rPr>
      </w:pPr>
    </w:p>
    <w:p w14:paraId="252CCB9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 codes</w:t>
      </w:r>
    </w:p>
    <w:p w14:paraId="428BAF55" w14:textId="77777777" w:rsidR="001B127B" w:rsidRPr="001B127B" w:rsidRDefault="001B127B" w:rsidP="001B127B">
      <w:pPr>
        <w:rPr>
          <w:sz w:val="32"/>
          <w:szCs w:val="32"/>
        </w:rPr>
      </w:pPr>
    </w:p>
    <w:p w14:paraId="03D228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Affected record IDs</w:t>
      </w:r>
    </w:p>
    <w:p w14:paraId="3060ABF9" w14:textId="77777777" w:rsidR="001B127B" w:rsidRPr="001B127B" w:rsidRDefault="001B127B" w:rsidP="001B127B">
      <w:pPr>
        <w:rPr>
          <w:sz w:val="32"/>
          <w:szCs w:val="32"/>
        </w:rPr>
      </w:pPr>
    </w:p>
    <w:p w14:paraId="07B24A6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Deployment history</w:t>
      </w:r>
    </w:p>
    <w:p w14:paraId="5DDDD857" w14:textId="77777777" w:rsidR="001B127B" w:rsidRPr="001B127B" w:rsidRDefault="001B127B" w:rsidP="001B127B">
      <w:pPr>
        <w:rPr>
          <w:sz w:val="32"/>
          <w:szCs w:val="32"/>
        </w:rPr>
      </w:pPr>
    </w:p>
    <w:p w14:paraId="22C169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Recent changes</w:t>
      </w:r>
    </w:p>
    <w:p w14:paraId="7108BD2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9657D88">
          <v:rect id="_x0000_i1388" style="width:0;height:1.5pt" o:hralign="center" o:hrstd="t" o:hr="t" fillcolor="#a0a0a0" stroked="f"/>
        </w:pict>
      </w:r>
    </w:p>
    <w:p w14:paraId="774C58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DR — RESTORE</w:t>
      </w:r>
    </w:p>
    <w:p w14:paraId="46E38C1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364. Goal</w:t>
      </w:r>
    </w:p>
    <w:p w14:paraId="2282F2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Return service to:</w:t>
      </w:r>
    </w:p>
    <w:p w14:paraId="14A97A2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Safe operation.</w:t>
      </w:r>
    </w:p>
    <w:p w14:paraId="44BF7E7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8D9543">
          <v:rect id="_x0000_i1389" style="width:0;height:1.5pt" o:hralign="center" o:hrstd="t" o:hr="t" fillcolor="#a0a0a0" stroked="f"/>
        </w:pict>
      </w:r>
    </w:p>
    <w:p w14:paraId="016438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365. Restore may involve</w:t>
      </w:r>
    </w:p>
    <w:p w14:paraId="7CE613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Fix connection</w:t>
      </w:r>
    </w:p>
    <w:p w14:paraId="217E9650" w14:textId="77777777" w:rsidR="001B127B" w:rsidRPr="001B127B" w:rsidRDefault="001B127B" w:rsidP="001B127B">
      <w:pPr>
        <w:rPr>
          <w:sz w:val="32"/>
          <w:szCs w:val="32"/>
        </w:rPr>
      </w:pPr>
    </w:p>
    <w:p w14:paraId="105942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Redeploy previous version</w:t>
      </w:r>
    </w:p>
    <w:p w14:paraId="4B5213AA" w14:textId="77777777" w:rsidR="001B127B" w:rsidRPr="001B127B" w:rsidRDefault="001B127B" w:rsidP="001B127B">
      <w:pPr>
        <w:rPr>
          <w:sz w:val="32"/>
          <w:szCs w:val="32"/>
        </w:rPr>
      </w:pPr>
    </w:p>
    <w:p w14:paraId="26C92C5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Correct configuration</w:t>
      </w:r>
    </w:p>
    <w:p w14:paraId="0EB7A9D4" w14:textId="77777777" w:rsidR="001B127B" w:rsidRPr="001B127B" w:rsidRDefault="001B127B" w:rsidP="001B127B">
      <w:pPr>
        <w:rPr>
          <w:sz w:val="32"/>
          <w:szCs w:val="32"/>
        </w:rPr>
      </w:pPr>
    </w:p>
    <w:p w14:paraId="36FAECC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Repair permission</w:t>
      </w:r>
    </w:p>
    <w:p w14:paraId="535A6210" w14:textId="77777777" w:rsidR="001B127B" w:rsidRPr="001B127B" w:rsidRDefault="001B127B" w:rsidP="001B127B">
      <w:pPr>
        <w:rPr>
          <w:sz w:val="32"/>
          <w:szCs w:val="32"/>
        </w:rPr>
      </w:pPr>
    </w:p>
    <w:p w14:paraId="4D70DC8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Fix Flow</w:t>
      </w:r>
    </w:p>
    <w:p w14:paraId="7DC7E86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3A4076E">
          <v:rect id="_x0000_i1390" style="width:0;height:1.5pt" o:hralign="center" o:hrstd="t" o:hr="t" fillcolor="#a0a0a0" stroked="f"/>
        </w:pict>
      </w:r>
    </w:p>
    <w:p w14:paraId="792C73D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DS — VERIFY</w:t>
      </w:r>
    </w:p>
    <w:p w14:paraId="3964DB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366. Run:</w:t>
      </w:r>
    </w:p>
    <w:p w14:paraId="6D4B090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Smoke + regression tests.</w:t>
      </w:r>
    </w:p>
    <w:p w14:paraId="72A550D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6BDC381">
          <v:rect id="_x0000_i1391" style="width:0;height:1.5pt" o:hralign="center" o:hrstd="t" o:hr="t" fillcolor="#a0a0a0" stroked="f"/>
        </w:pict>
      </w:r>
    </w:p>
    <w:p w14:paraId="4B1A39A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367. Don't assume</w:t>
      </w:r>
    </w:p>
    <w:p w14:paraId="4823239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Fix action succeeded because:</w:t>
      </w:r>
    </w:p>
    <w:p w14:paraId="071878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You clicked Save.</w:t>
      </w:r>
    </w:p>
    <w:p w14:paraId="50DB2AA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901FCB7">
          <v:rect id="_x0000_i1392" style="width:0;height:1.5pt" o:hralign="center" o:hrstd="t" o:hr="t" fillcolor="#a0a0a0" stroked="f"/>
        </w:pict>
      </w:r>
    </w:p>
    <w:p w14:paraId="02FFB79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DT — POST-INCIDENT REVIEW</w:t>
      </w:r>
    </w:p>
    <w:p w14:paraId="2732BF7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368. Ask</w:t>
      </w:r>
    </w:p>
    <w:p w14:paraId="60E75C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happened?</w:t>
      </w:r>
    </w:p>
    <w:p w14:paraId="26E67DCC" w14:textId="77777777" w:rsidR="001B127B" w:rsidRPr="001B127B" w:rsidRDefault="001B127B" w:rsidP="001B127B">
      <w:pPr>
        <w:rPr>
          <w:sz w:val="32"/>
          <w:szCs w:val="32"/>
        </w:rPr>
      </w:pPr>
    </w:p>
    <w:p w14:paraId="7374BD9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Why?</w:t>
      </w:r>
    </w:p>
    <w:p w14:paraId="6099684C" w14:textId="77777777" w:rsidR="001B127B" w:rsidRPr="001B127B" w:rsidRDefault="001B127B" w:rsidP="001B127B">
      <w:pPr>
        <w:rPr>
          <w:sz w:val="32"/>
          <w:szCs w:val="32"/>
        </w:rPr>
      </w:pPr>
    </w:p>
    <w:p w14:paraId="784318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was it detected?</w:t>
      </w:r>
    </w:p>
    <w:p w14:paraId="41203CD3" w14:textId="77777777" w:rsidR="001B127B" w:rsidRPr="001B127B" w:rsidRDefault="001B127B" w:rsidP="001B127B">
      <w:pPr>
        <w:rPr>
          <w:sz w:val="32"/>
          <w:szCs w:val="32"/>
        </w:rPr>
      </w:pPr>
    </w:p>
    <w:p w14:paraId="0CCA46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 wasn't it prevented?</w:t>
      </w:r>
    </w:p>
    <w:p w14:paraId="470E634F" w14:textId="77777777" w:rsidR="001B127B" w:rsidRPr="001B127B" w:rsidRDefault="001B127B" w:rsidP="001B127B">
      <w:pPr>
        <w:rPr>
          <w:sz w:val="32"/>
          <w:szCs w:val="32"/>
        </w:rPr>
      </w:pPr>
    </w:p>
    <w:p w14:paraId="0E04964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do we stop recurrence?</w:t>
      </w:r>
    </w:p>
    <w:p w14:paraId="6107088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C48AB95">
          <v:rect id="_x0000_i1393" style="width:0;height:1.5pt" o:hralign="center" o:hrstd="t" o:hr="t" fillcolor="#a0a0a0" stroked="f"/>
        </w:pict>
      </w:r>
    </w:p>
    <w:p w14:paraId="65DFD75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369. Avoid</w:t>
      </w:r>
    </w:p>
    <w:p w14:paraId="575642A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Blame-focused review.</w:t>
      </w:r>
    </w:p>
    <w:p w14:paraId="23481D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Focus on:</w:t>
      </w:r>
    </w:p>
    <w:p w14:paraId="20A04B4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System/process improvement.</w:t>
      </w:r>
    </w:p>
    <w:p w14:paraId="4074E13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AEB4852">
          <v:rect id="_x0000_i1394" style="width:0;height:1.5pt" o:hralign="center" o:hrstd="t" o:hr="t" fillcolor="#a0a0a0" stroked="f"/>
        </w:pict>
      </w:r>
    </w:p>
    <w:p w14:paraId="5EF0256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DU — CHANGE CORRELATION</w:t>
      </w:r>
    </w:p>
    <w:p w14:paraId="3DD81CB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370. Incident starts:</w:t>
      </w:r>
    </w:p>
    <w:p w14:paraId="26D25DB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14:05</w:t>
      </w:r>
    </w:p>
    <w:p w14:paraId="6F6209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deployment occurred:</w:t>
      </w:r>
    </w:p>
    <w:p w14:paraId="1F01195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13:55.</w:t>
      </w:r>
    </w:p>
    <w:p w14:paraId="08355F9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F425FC9">
          <v:rect id="_x0000_i1395" style="width:0;height:1.5pt" o:hralign="center" o:hrstd="t" o:hr="t" fillcolor="#a0a0a0" stroked="f"/>
        </w:pict>
      </w:r>
    </w:p>
    <w:p w14:paraId="02A106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371. That is important evidence.</w:t>
      </w:r>
    </w:p>
    <w:p w14:paraId="7692F76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0616E60">
          <v:rect id="_x0000_i1396" style="width:0;height:1.5pt" o:hralign="center" o:hrstd="t" o:hr="t" fillcolor="#a0a0a0" stroked="f"/>
        </w:pict>
      </w:r>
    </w:p>
    <w:p w14:paraId="7F2B082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372. Review</w:t>
      </w:r>
    </w:p>
    <w:p w14:paraId="30E5E01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Deployment history.</w:t>
      </w:r>
    </w:p>
    <w:p w14:paraId="7DD2DDA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4D40FDF">
          <v:rect id="_x0000_i1397" style="width:0;height:1.5pt" o:hralign="center" o:hrstd="t" o:hr="t" fillcolor="#a0a0a0" stroked="f"/>
        </w:pict>
      </w:r>
    </w:p>
    <w:p w14:paraId="1D8DF67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373. But correlation isn't always</w:t>
      </w:r>
    </w:p>
    <w:p w14:paraId="6A35AA1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Proof.</w:t>
      </w:r>
    </w:p>
    <w:p w14:paraId="27CC2E2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Confirm root cause.</w:t>
      </w:r>
    </w:p>
    <w:p w14:paraId="5F1314D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671C449">
          <v:rect id="_x0000_i1398" style="width:0;height:1.5pt" o:hralign="center" o:hrstd="t" o:hr="t" fillcolor="#a0a0a0" stroked="f"/>
        </w:pict>
      </w:r>
    </w:p>
    <w:p w14:paraId="7A1335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DV — RECENT CHANGE QUESTION</w:t>
      </w:r>
    </w:p>
    <w:p w14:paraId="4E098DC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374. First troubleshooting question often:</w:t>
      </w:r>
    </w:p>
    <w:p w14:paraId="5F9212A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What changed?</w:t>
      </w:r>
    </w:p>
    <w:p w14:paraId="01E2129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842266">
          <v:rect id="_x0000_i1399" style="width:0;height:1.5pt" o:hralign="center" o:hrstd="t" o:hr="t" fillcolor="#a0a0a0" stroked="f"/>
        </w:pict>
      </w:r>
    </w:p>
    <w:p w14:paraId="58F1069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375. Could be:</w:t>
      </w:r>
    </w:p>
    <w:p w14:paraId="3196F53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 deployment</w:t>
      </w:r>
    </w:p>
    <w:p w14:paraId="0749794D" w14:textId="77777777" w:rsidR="001B127B" w:rsidRPr="001B127B" w:rsidRDefault="001B127B" w:rsidP="001B127B">
      <w:pPr>
        <w:rPr>
          <w:sz w:val="32"/>
          <w:szCs w:val="32"/>
        </w:rPr>
      </w:pPr>
    </w:p>
    <w:p w14:paraId="28BF35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role</w:t>
      </w:r>
    </w:p>
    <w:p w14:paraId="4A6C7289" w14:textId="77777777" w:rsidR="001B127B" w:rsidRPr="001B127B" w:rsidRDefault="001B127B" w:rsidP="001B127B">
      <w:pPr>
        <w:rPr>
          <w:sz w:val="32"/>
          <w:szCs w:val="32"/>
        </w:rPr>
      </w:pPr>
    </w:p>
    <w:p w14:paraId="3D72C80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Policy</w:t>
      </w:r>
    </w:p>
    <w:p w14:paraId="776FF78C" w14:textId="77777777" w:rsidR="001B127B" w:rsidRPr="001B127B" w:rsidRDefault="001B127B" w:rsidP="001B127B">
      <w:pPr>
        <w:rPr>
          <w:sz w:val="32"/>
          <w:szCs w:val="32"/>
        </w:rPr>
      </w:pPr>
    </w:p>
    <w:p w14:paraId="1D78BB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 password</w:t>
      </w:r>
    </w:p>
    <w:p w14:paraId="3BC20BFD" w14:textId="77777777" w:rsidR="001B127B" w:rsidRPr="001B127B" w:rsidRDefault="001B127B" w:rsidP="001B127B">
      <w:pPr>
        <w:rPr>
          <w:sz w:val="32"/>
          <w:szCs w:val="32"/>
        </w:rPr>
      </w:pPr>
    </w:p>
    <w:p w14:paraId="1E52CB3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 version</w:t>
      </w:r>
    </w:p>
    <w:p w14:paraId="694AE2CE" w14:textId="77777777" w:rsidR="001B127B" w:rsidRPr="001B127B" w:rsidRDefault="001B127B" w:rsidP="001B127B">
      <w:pPr>
        <w:rPr>
          <w:sz w:val="32"/>
          <w:szCs w:val="32"/>
        </w:rPr>
      </w:pPr>
    </w:p>
    <w:p w14:paraId="78EBF3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 variable</w:t>
      </w:r>
    </w:p>
    <w:p w14:paraId="0EE07044" w14:textId="77777777" w:rsidR="001B127B" w:rsidRPr="001B127B" w:rsidRDefault="001B127B" w:rsidP="001B127B">
      <w:pPr>
        <w:rPr>
          <w:sz w:val="32"/>
          <w:szCs w:val="32"/>
        </w:rPr>
      </w:pPr>
    </w:p>
    <w:p w14:paraId="533F9E3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 license</w:t>
      </w:r>
    </w:p>
    <w:p w14:paraId="4AA5A90E" w14:textId="77777777" w:rsidR="001B127B" w:rsidRPr="001B127B" w:rsidRDefault="001B127B" w:rsidP="001B127B">
      <w:pPr>
        <w:rPr>
          <w:sz w:val="32"/>
          <w:szCs w:val="32"/>
        </w:rPr>
      </w:pPr>
    </w:p>
    <w:p w14:paraId="505348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Dataverse schema</w:t>
      </w:r>
    </w:p>
    <w:p w14:paraId="260B0BA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92882E4">
          <v:rect id="_x0000_i1400" style="width:0;height:1.5pt" o:hralign="center" o:hrstd="t" o:hr="t" fillcolor="#a0a0a0" stroked="f"/>
        </w:pict>
      </w:r>
    </w:p>
    <w:p w14:paraId="10CB85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DW — CONTROLLED FIX</w:t>
      </w:r>
    </w:p>
    <w:p w14:paraId="6AD4F10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376. Production incident needs fix.</w:t>
      </w:r>
    </w:p>
    <w:p w14:paraId="063075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Still prefer:</w:t>
      </w:r>
    </w:p>
    <w:p w14:paraId="0C160AF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DEV</w:t>
      </w:r>
    </w:p>
    <w:p w14:paraId="44AEEE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05F270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</w:t>
      </w:r>
    </w:p>
    <w:p w14:paraId="40DBA2B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44FEAF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</w:t>
      </w:r>
    </w:p>
    <w:p w14:paraId="79AE43A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when impact/time allows.</w:t>
      </w:r>
    </w:p>
    <w:p w14:paraId="2D66FDC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2322485">
          <v:rect id="_x0000_i1401" style="width:0;height:1.5pt" o:hralign="center" o:hrstd="t" o:hr="t" fillcolor="#a0a0a0" stroked="f"/>
        </w:pict>
      </w:r>
    </w:p>
    <w:p w14:paraId="632231C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377. Emergency change</w:t>
      </w:r>
    </w:p>
    <w:p w14:paraId="31DC768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may require accelerated process.</w:t>
      </w:r>
    </w:p>
    <w:p w14:paraId="71BB438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 must be:</w:t>
      </w:r>
    </w:p>
    <w:p w14:paraId="381B486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Documented and reconciled.</w:t>
      </w:r>
    </w:p>
    <w:p w14:paraId="09B5325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8AFC4EE">
          <v:rect id="_x0000_i1402" style="width:0;height:1.5pt" o:hralign="center" o:hrstd="t" o:hr="t" fillcolor="#a0a0a0" stroked="f"/>
        </w:pict>
      </w:r>
    </w:p>
    <w:p w14:paraId="07582F4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DX — TROUBLESHOOTING LAB 1</w:t>
      </w:r>
    </w:p>
    <w:p w14:paraId="5D1ABF8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378. Fault</w:t>
      </w:r>
    </w:p>
    <w:p w14:paraId="6632D7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Leave App:</w:t>
      </w:r>
    </w:p>
    <w:p w14:paraId="4784A5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Submit button does nothing.</w:t>
      </w:r>
    </w:p>
    <w:p w14:paraId="46D2BDB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A22A44A">
          <v:rect id="_x0000_i1403" style="width:0;height:1.5pt" o:hralign="center" o:hrstd="t" o:hr="t" fillcolor="#a0a0a0" stroked="f"/>
        </w:pict>
      </w:r>
    </w:p>
    <w:p w14:paraId="1DC435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379. Students investigate</w:t>
      </w:r>
    </w:p>
    <w:p w14:paraId="0B566E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Button.OnSelect</w:t>
      </w:r>
    </w:p>
    <w:p w14:paraId="0DD6A8C2" w14:textId="77777777" w:rsidR="001B127B" w:rsidRPr="001B127B" w:rsidRDefault="001B127B" w:rsidP="001B127B">
      <w:pPr>
        <w:rPr>
          <w:sz w:val="32"/>
          <w:szCs w:val="32"/>
        </w:rPr>
      </w:pPr>
    </w:p>
    <w:p w14:paraId="7F14E28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Form.Valid</w:t>
      </w:r>
    </w:p>
    <w:p w14:paraId="5F4457BF" w14:textId="77777777" w:rsidR="001B127B" w:rsidRPr="001B127B" w:rsidRDefault="001B127B" w:rsidP="001B127B">
      <w:pPr>
        <w:rPr>
          <w:sz w:val="32"/>
          <w:szCs w:val="32"/>
        </w:rPr>
      </w:pPr>
    </w:p>
    <w:p w14:paraId="5BE725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Form.OnSuccess</w:t>
      </w:r>
    </w:p>
    <w:p w14:paraId="4D94E8FF" w14:textId="77777777" w:rsidR="001B127B" w:rsidRPr="001B127B" w:rsidRDefault="001B127B" w:rsidP="001B127B">
      <w:pPr>
        <w:rPr>
          <w:sz w:val="32"/>
          <w:szCs w:val="32"/>
        </w:rPr>
      </w:pPr>
    </w:p>
    <w:p w14:paraId="64BB63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Form.OnFailure</w:t>
      </w:r>
    </w:p>
    <w:p w14:paraId="03DBFF60" w14:textId="77777777" w:rsidR="001B127B" w:rsidRPr="001B127B" w:rsidRDefault="001B127B" w:rsidP="001B127B">
      <w:pPr>
        <w:rPr>
          <w:sz w:val="32"/>
          <w:szCs w:val="32"/>
        </w:rPr>
      </w:pPr>
    </w:p>
    <w:p w14:paraId="29E0A6E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 Checker</w:t>
      </w:r>
    </w:p>
    <w:p w14:paraId="2A70632F" w14:textId="77777777" w:rsidR="001B127B" w:rsidRPr="001B127B" w:rsidRDefault="001B127B" w:rsidP="001B127B">
      <w:pPr>
        <w:rPr>
          <w:sz w:val="32"/>
          <w:szCs w:val="32"/>
        </w:rPr>
      </w:pPr>
    </w:p>
    <w:p w14:paraId="3499C57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Live Monitor</w:t>
      </w:r>
    </w:p>
    <w:p w14:paraId="0A38187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E05B62D">
          <v:rect id="_x0000_i1404" style="width:0;height:1.5pt" o:hralign="center" o:hrstd="t" o:hr="t" fillcolor="#a0a0a0" stroked="f"/>
        </w:pict>
      </w:r>
    </w:p>
    <w:p w14:paraId="250FE26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380. Possible Instructor Fault</w:t>
      </w:r>
    </w:p>
    <w:p w14:paraId="6D6D5A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Set:</w:t>
      </w:r>
    </w:p>
    <w:p w14:paraId="172F9C0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DisplayMode.Disabled</w:t>
      </w:r>
    </w:p>
    <w:p w14:paraId="1881FC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due to incorrect condition.</w:t>
      </w:r>
    </w:p>
    <w:p w14:paraId="4DCB53A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C2AA999">
          <v:rect id="_x0000_i1405" style="width:0;height:1.5pt" o:hralign="center" o:hrstd="t" o:hr="t" fillcolor="#a0a0a0" stroked="f"/>
        </w:pict>
      </w:r>
    </w:p>
    <w:p w14:paraId="0C54329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381. Student must identify</w:t>
      </w:r>
    </w:p>
    <w:p w14:paraId="1524877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Actual condition.</w:t>
      </w:r>
    </w:p>
    <w:p w14:paraId="356CDEA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BB936D5">
          <v:rect id="_x0000_i1406" style="width:0;height:1.5pt" o:hralign="center" o:hrstd="t" o:hr="t" fillcolor="#a0a0a0" stroked="f"/>
        </w:pict>
      </w:r>
    </w:p>
    <w:p w14:paraId="2CA790E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DY — LAB 2</w:t>
      </w:r>
    </w:p>
    <w:p w14:paraId="336DCF2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382. Fault</w:t>
      </w:r>
    </w:p>
    <w:p w14:paraId="16B09C4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Canvas App save produces:</w:t>
      </w:r>
    </w:p>
    <w:p w14:paraId="10672C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403.</w:t>
      </w:r>
    </w:p>
    <w:p w14:paraId="6135319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B798AEE">
          <v:rect id="_x0000_i1407" style="width:0;height:1.5pt" o:hralign="center" o:hrstd="t" o:hr="t" fillcolor="#a0a0a0" stroked="f"/>
        </w:pict>
      </w:r>
    </w:p>
    <w:p w14:paraId="50BD0FC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383. Student checks Monitor.</w:t>
      </w:r>
    </w:p>
    <w:p w14:paraId="0012300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0D3A88C">
          <v:rect id="_x0000_i1408" style="width:0;height:1.5pt" o:hralign="center" o:hrstd="t" o:hr="t" fillcolor="#a0a0a0" stroked="f"/>
        </w:pict>
      </w:r>
    </w:p>
    <w:p w14:paraId="54C9A9B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384. Expected diagnosis</w:t>
      </w:r>
    </w:p>
    <w:p w14:paraId="57802F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Dataverse permission issue.</w:t>
      </w:r>
    </w:p>
    <w:p w14:paraId="6BA9BDD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2F5E5C5">
          <v:rect id="_x0000_i1409" style="width:0;height:1.5pt" o:hralign="center" o:hrstd="t" o:hr="t" fillcolor="#a0a0a0" stroked="f"/>
        </w:pict>
      </w:r>
    </w:p>
    <w:p w14:paraId="69E6057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DZ — LAB 3</w:t>
      </w:r>
    </w:p>
    <w:p w14:paraId="386C0D4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385. Fault</w:t>
      </w:r>
    </w:p>
    <w:p w14:paraId="24464A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Leave Approval doesn't start.</w:t>
      </w:r>
    </w:p>
    <w:p w14:paraId="379EB48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7C610C">
          <v:rect id="_x0000_i1410" style="width:0;height:1.5pt" o:hralign="center" o:hrstd="t" o:hr="t" fillcolor="#a0a0a0" stroked="f"/>
        </w:pict>
      </w:r>
    </w:p>
    <w:p w14:paraId="5E7FD55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386. Run History:</w:t>
      </w:r>
    </w:p>
    <w:p w14:paraId="6927421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Empty.</w:t>
      </w:r>
    </w:p>
    <w:p w14:paraId="221F590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A40931">
          <v:rect id="_x0000_i1411" style="width:0;height:1.5pt" o:hralign="center" o:hrstd="t" o:hr="t" fillcolor="#a0a0a0" stroked="f"/>
        </w:pict>
      </w:r>
    </w:p>
    <w:p w14:paraId="27A63D6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387. Student checks</w:t>
      </w:r>
    </w:p>
    <w:p w14:paraId="2F8D66B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Trigger.</w:t>
      </w:r>
    </w:p>
    <w:p w14:paraId="5EA94D7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4014BC8">
          <v:rect id="_x0000_i1412" style="width:0;height:1.5pt" o:hralign="center" o:hrstd="t" o:hr="t" fillcolor="#a0a0a0" stroked="f"/>
        </w:pict>
      </w:r>
    </w:p>
    <w:p w14:paraId="200DE52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388. Instructor Fault</w:t>
      </w:r>
    </w:p>
    <w:p w14:paraId="501C42C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 remains:</w:t>
      </w:r>
    </w:p>
    <w:p w14:paraId="673BE9E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Draft.</w:t>
      </w:r>
    </w:p>
    <w:p w14:paraId="0088E93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0C50D39">
          <v:rect id="_x0000_i1413" style="width:0;height:1.5pt" o:hralign="center" o:hrstd="t" o:hr="t" fillcolor="#a0a0a0" stroked="f"/>
        </w:pict>
      </w:r>
    </w:p>
    <w:p w14:paraId="1F67692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389. Root Cause</w:t>
      </w:r>
    </w:p>
    <w:p w14:paraId="5D38C6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Submission state didn't meet trigger.</w:t>
      </w:r>
    </w:p>
    <w:p w14:paraId="6620DB6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2992E2F">
          <v:rect id="_x0000_i1414" style="width:0;height:1.5pt" o:hralign="center" o:hrstd="t" o:hr="t" fillcolor="#a0a0a0" stroked="f"/>
        </w:pict>
      </w:r>
    </w:p>
    <w:p w14:paraId="158D45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EA — LAB 4</w:t>
      </w:r>
    </w:p>
    <w:p w14:paraId="67A94B4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390. Fault</w:t>
      </w:r>
    </w:p>
    <w:p w14:paraId="64B8EF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triggers but Outlook action fails:</w:t>
      </w:r>
    </w:p>
    <w:p w14:paraId="25B9A7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401.</w:t>
      </w:r>
    </w:p>
    <w:p w14:paraId="5E52A7F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98D78D2">
          <v:rect id="_x0000_i1415" style="width:0;height:1.5pt" o:hralign="center" o:hrstd="t" o:hr="t" fillcolor="#a0a0a0" stroked="f"/>
        </w:pict>
      </w:r>
    </w:p>
    <w:p w14:paraId="24031E9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391. Student checks</w:t>
      </w:r>
    </w:p>
    <w:p w14:paraId="26B8D7C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Connection.</w:t>
      </w:r>
    </w:p>
    <w:p w14:paraId="1C3BAA9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360EF86">
          <v:rect id="_x0000_i1416" style="width:0;height:1.5pt" o:hralign="center" o:hrstd="t" o:hr="t" fillcolor="#a0a0a0" stroked="f"/>
        </w:pict>
      </w:r>
    </w:p>
    <w:p w14:paraId="380D2C6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392. Expected</w:t>
      </w:r>
    </w:p>
    <w:p w14:paraId="6C6CCC9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Repair/re-authenticate connection.</w:t>
      </w:r>
    </w:p>
    <w:p w14:paraId="24F2D6D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8D1D35A">
          <v:rect id="_x0000_i1417" style="width:0;height:1.5pt" o:hralign="center" o:hrstd="t" o:hr="t" fillcolor="#a0a0a0" stroked="f"/>
        </w:pict>
      </w:r>
    </w:p>
    <w:p w14:paraId="1329B3B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EB — LAB 5</w:t>
      </w:r>
    </w:p>
    <w:p w14:paraId="41E0BF6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393. Fault</w:t>
      </w:r>
    </w:p>
    <w:p w14:paraId="661CEF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succeeds but wrong Manager receives Approval.</w:t>
      </w:r>
    </w:p>
    <w:p w14:paraId="7F1CC3B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4A5FE36">
          <v:rect id="_x0000_i1418" style="width:0;height:1.5pt" o:hralign="center" o:hrstd="t" o:hr="t" fillcolor="#a0a0a0" stroked="f"/>
        </w:pict>
      </w:r>
    </w:p>
    <w:p w14:paraId="0D8DF30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394. Inspect</w:t>
      </w:r>
    </w:p>
    <w:p w14:paraId="19B0B3B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</w:t>
      </w:r>
    </w:p>
    <w:p w14:paraId="2AEAAC4D" w14:textId="77777777" w:rsidR="001B127B" w:rsidRPr="001B127B" w:rsidRDefault="001B127B" w:rsidP="001B127B">
      <w:pPr>
        <w:rPr>
          <w:sz w:val="32"/>
          <w:szCs w:val="32"/>
        </w:rPr>
      </w:pPr>
    </w:p>
    <w:p w14:paraId="07E0CA6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 Lookup</w:t>
      </w:r>
    </w:p>
    <w:p w14:paraId="55C0E538" w14:textId="77777777" w:rsidR="001B127B" w:rsidRPr="001B127B" w:rsidRDefault="001B127B" w:rsidP="001B127B">
      <w:pPr>
        <w:rPr>
          <w:sz w:val="32"/>
          <w:szCs w:val="32"/>
        </w:rPr>
      </w:pPr>
    </w:p>
    <w:p w14:paraId="64268A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Dynamic content</w:t>
      </w:r>
    </w:p>
    <w:p w14:paraId="359A80AC" w14:textId="77777777" w:rsidR="001B127B" w:rsidRPr="001B127B" w:rsidRDefault="001B127B" w:rsidP="001B127B">
      <w:pPr>
        <w:rPr>
          <w:sz w:val="32"/>
          <w:szCs w:val="32"/>
        </w:rPr>
      </w:pPr>
    </w:p>
    <w:p w14:paraId="03471BF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Get row action</w:t>
      </w:r>
    </w:p>
    <w:p w14:paraId="5A09295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F162147">
          <v:rect id="_x0000_i1419" style="width:0;height:1.5pt" o:hralign="center" o:hrstd="t" o:hr="t" fillcolor="#a0a0a0" stroked="f"/>
        </w:pict>
      </w:r>
    </w:p>
    <w:p w14:paraId="2C83376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395. This is</w:t>
      </w:r>
    </w:p>
    <w:p w14:paraId="40F0A07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Logic/data error,</w:t>
      </w:r>
    </w:p>
    <w:p w14:paraId="6A48C4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 connector failure.</w:t>
      </w:r>
    </w:p>
    <w:p w14:paraId="04A1A9B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F077B74">
          <v:rect id="_x0000_i1420" style="width:0;height:1.5pt" o:hralign="center" o:hrstd="t" o:hr="t" fillcolor="#a0a0a0" stroked="f"/>
        </w:pict>
      </w:r>
    </w:p>
    <w:p w14:paraId="48F845A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EC — LAB 6</w:t>
      </w:r>
    </w:p>
    <w:p w14:paraId="779489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396. Fault</w:t>
      </w:r>
    </w:p>
    <w:p w14:paraId="187D4C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 sees all Vendor Applications.</w:t>
      </w:r>
    </w:p>
    <w:p w14:paraId="19F1810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D18091B">
          <v:rect id="_x0000_i1421" style="width:0;height:1.5pt" o:hralign="center" o:hrstd="t" o:hr="t" fillcolor="#a0a0a0" stroked="f"/>
        </w:pict>
      </w:r>
    </w:p>
    <w:p w14:paraId="60F08A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397. Treat as</w:t>
      </w:r>
    </w:p>
    <w:p w14:paraId="070E1F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Security severity S1.</w:t>
      </w:r>
    </w:p>
    <w:p w14:paraId="43E9D1A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21FCF0">
          <v:rect id="_x0000_i1422" style="width:0;height:1.5pt" o:hralign="center" o:hrstd="t" o:hr="t" fillcolor="#a0a0a0" stroked="f"/>
        </w:pict>
      </w:r>
    </w:p>
    <w:p w14:paraId="7C1CE87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398. Inspect</w:t>
      </w:r>
    </w:p>
    <w:p w14:paraId="7C0F975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Table Permissions.</w:t>
      </w:r>
    </w:p>
    <w:p w14:paraId="7D2DCAB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8F182DE">
          <v:rect id="_x0000_i1423" style="width:0;height:1.5pt" o:hralign="center" o:hrstd="t" o:hr="t" fillcolor="#a0a0a0" stroked="f"/>
        </w:pict>
      </w:r>
    </w:p>
    <w:p w14:paraId="60C757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399. Instructor Fault</w:t>
      </w:r>
    </w:p>
    <w:p w14:paraId="5A85F4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Global Read</w:t>
      </w:r>
    </w:p>
    <w:p w14:paraId="5FFDAE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was assigned.</w:t>
      </w:r>
    </w:p>
    <w:p w14:paraId="22295A6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43645E8">
          <v:rect id="_x0000_i1424" style="width:0;height:1.5pt" o:hralign="center" o:hrstd="t" o:hr="t" fillcolor="#a0a0a0" stroked="f"/>
        </w:pict>
      </w:r>
    </w:p>
    <w:p w14:paraId="277D00C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400. Fix</w:t>
      </w:r>
    </w:p>
    <w:p w14:paraId="019374F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Contact Access.</w:t>
      </w:r>
    </w:p>
    <w:p w14:paraId="10FBC53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124A528">
          <v:rect id="_x0000_i1425" style="width:0;height:1.5pt" o:hralign="center" o:hrstd="t" o:hr="t" fillcolor="#a0a0a0" stroked="f"/>
        </w:pict>
      </w:r>
    </w:p>
    <w:p w14:paraId="25C95E0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ED — LAB 7</w:t>
      </w:r>
    </w:p>
    <w:p w14:paraId="39299E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401. Fault</w:t>
      </w:r>
    </w:p>
    <w:p w14:paraId="0CB3910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 sees no applications.</w:t>
      </w:r>
    </w:p>
    <w:p w14:paraId="5FCF6B9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E0BB23">
          <v:rect id="_x0000_i1426" style="width:0;height:1.5pt" o:hralign="center" o:hrstd="t" o:hr="t" fillcolor="#a0a0a0" stroked="f"/>
        </w:pict>
      </w:r>
    </w:p>
    <w:p w14:paraId="335F8C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402. Check</w:t>
      </w:r>
    </w:p>
    <w:p w14:paraId="73AEFA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Applicant Contact</w:t>
      </w:r>
    </w:p>
    <w:p w14:paraId="1ADB50D9" w14:textId="77777777" w:rsidR="001B127B" w:rsidRPr="001B127B" w:rsidRDefault="001B127B" w:rsidP="001B127B">
      <w:pPr>
        <w:rPr>
          <w:sz w:val="32"/>
          <w:szCs w:val="32"/>
        </w:rPr>
      </w:pPr>
    </w:p>
    <w:p w14:paraId="6AB956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Applicant Web Role</w:t>
      </w:r>
    </w:p>
    <w:p w14:paraId="63457748" w14:textId="77777777" w:rsidR="001B127B" w:rsidRPr="001B127B" w:rsidRDefault="001B127B" w:rsidP="001B127B">
      <w:pPr>
        <w:rPr>
          <w:sz w:val="32"/>
          <w:szCs w:val="32"/>
        </w:rPr>
      </w:pPr>
    </w:p>
    <w:p w14:paraId="7AFDE4B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 Permission</w:t>
      </w:r>
    </w:p>
    <w:p w14:paraId="793B247A" w14:textId="77777777" w:rsidR="001B127B" w:rsidRPr="001B127B" w:rsidRDefault="001B127B" w:rsidP="001B127B">
      <w:pPr>
        <w:rPr>
          <w:sz w:val="32"/>
          <w:szCs w:val="32"/>
        </w:rPr>
      </w:pPr>
    </w:p>
    <w:p w14:paraId="6CF355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Relationship</w:t>
      </w:r>
    </w:p>
    <w:p w14:paraId="4E345DC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977EBC2">
          <v:rect id="_x0000_i1427" style="width:0;height:1.5pt" o:hralign="center" o:hrstd="t" o:hr="t" fillcolor="#a0a0a0" stroked="f"/>
        </w:pict>
      </w:r>
    </w:p>
    <w:p w14:paraId="49FF99A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403. Instructor Fault</w:t>
      </w:r>
    </w:p>
    <w:p w14:paraId="6DB672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Applicant Contact blank.</w:t>
      </w:r>
    </w:p>
    <w:p w14:paraId="0B4573B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9C343D">
          <v:rect id="_x0000_i1428" style="width:0;height:1.5pt" o:hralign="center" o:hrstd="t" o:hr="t" fillcolor="#a0a0a0" stroked="f"/>
        </w:pict>
      </w:r>
    </w:p>
    <w:p w14:paraId="02752CF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EE — LAB 8</w:t>
      </w:r>
    </w:p>
    <w:p w14:paraId="6449DD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404. Fault</w:t>
      </w:r>
    </w:p>
    <w:p w14:paraId="00D21A1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says:</w:t>
      </w:r>
    </w:p>
    <w:p w14:paraId="1740DAC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Annual Leave = 25 days.</w:t>
      </w:r>
    </w:p>
    <w:p w14:paraId="2E15AAA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Training policy says:</w:t>
      </w:r>
    </w:p>
    <w:p w14:paraId="1040D4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20.</w:t>
      </w:r>
    </w:p>
    <w:p w14:paraId="222020D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B8CDBED">
          <v:rect id="_x0000_i1429" style="width:0;height:1.5pt" o:hralign="center" o:hrstd="t" o:hr="t" fillcolor="#a0a0a0" stroked="f"/>
        </w:pict>
      </w:r>
    </w:p>
    <w:p w14:paraId="4598652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405. Instructor Fault</w:t>
      </w:r>
    </w:p>
    <w:p w14:paraId="026E77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Old SharePoint document added.</w:t>
      </w:r>
    </w:p>
    <w:p w14:paraId="62DB28D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5DE1625">
          <v:rect id="_x0000_i1430" style="width:0;height:1.5pt" o:hralign="center" o:hrstd="t" o:hr="t" fillcolor="#a0a0a0" stroked="f"/>
        </w:pict>
      </w:r>
    </w:p>
    <w:p w14:paraId="0CBB5DA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406. Student should fix:</w:t>
      </w:r>
    </w:p>
    <w:p w14:paraId="0B04EFC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Knowledge source governance.</w:t>
      </w:r>
    </w:p>
    <w:p w14:paraId="576FF89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047DCF">
          <v:rect id="_x0000_i1431" style="width:0;height:1.5pt" o:hralign="center" o:hrstd="t" o:hr="t" fillcolor="#a0a0a0" stroked="f"/>
        </w:pict>
      </w:r>
    </w:p>
    <w:p w14:paraId="7DA09B6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EF — LAB 9</w:t>
      </w:r>
    </w:p>
    <w:p w14:paraId="1575F95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407. Fault</w:t>
      </w:r>
    </w:p>
    <w:p w14:paraId="69EB20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Agent creates ticket but responds:</w:t>
      </w:r>
    </w:p>
    <w:p w14:paraId="7C3B405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Ticket creation failed.</w:t>
      </w:r>
    </w:p>
    <w:p w14:paraId="08201A9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B5B250D">
          <v:rect id="_x0000_i1432" style="width:0;height:1.5pt" o:hralign="center" o:hrstd="t" o:hr="t" fillcolor="#a0a0a0" stroked="f"/>
        </w:pict>
      </w:r>
    </w:p>
    <w:p w14:paraId="52A96D6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408. Check</w:t>
      </w:r>
    </w:p>
    <w:p w14:paraId="48D79C2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Tool output mapping.</w:t>
      </w:r>
    </w:p>
    <w:p w14:paraId="128E6EC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2A915B3">
          <v:rect id="_x0000_i1433" style="width:0;height:1.5pt" o:hralign="center" o:hrstd="t" o:hr="t" fillcolor="#a0a0a0" stroked="f"/>
        </w:pict>
      </w:r>
    </w:p>
    <w:p w14:paraId="7D3D276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409. Maybe</w:t>
      </w:r>
    </w:p>
    <w:p w14:paraId="2E1E7DF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success</w:t>
      </w:r>
    </w:p>
    <w:p w14:paraId="62D2CF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variable incorrectly mapped.</w:t>
      </w:r>
    </w:p>
    <w:p w14:paraId="4C612ED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BB253C9">
          <v:rect id="_x0000_i1434" style="width:0;height:1.5pt" o:hralign="center" o:hrstd="t" o:hr="t" fillcolor="#a0a0a0" stroked="f"/>
        </w:pict>
      </w:r>
    </w:p>
    <w:p w14:paraId="474F69C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EG — LAB 10</w:t>
      </w:r>
    </w:p>
    <w:p w14:paraId="4C9A493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410. Fault</w:t>
      </w:r>
    </w:p>
    <w:p w14:paraId="55F8A7B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Custom Connector:</w:t>
      </w:r>
    </w:p>
    <w:p w14:paraId="3F46E9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404.</w:t>
      </w:r>
    </w:p>
    <w:p w14:paraId="1E71164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45251B">
          <v:rect id="_x0000_i1435" style="width:0;height:1.5pt" o:hralign="center" o:hrstd="t" o:hr="t" fillcolor="#a0a0a0" stroked="f"/>
        </w:pict>
      </w:r>
    </w:p>
    <w:p w14:paraId="73714D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411. Check</w:t>
      </w:r>
    </w:p>
    <w:p w14:paraId="5CC87C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Host</w:t>
      </w:r>
    </w:p>
    <w:p w14:paraId="125D4C3D" w14:textId="77777777" w:rsidR="001B127B" w:rsidRPr="001B127B" w:rsidRDefault="001B127B" w:rsidP="001B127B">
      <w:pPr>
        <w:rPr>
          <w:sz w:val="32"/>
          <w:szCs w:val="32"/>
        </w:rPr>
      </w:pPr>
    </w:p>
    <w:p w14:paraId="20427E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Base URL</w:t>
      </w:r>
    </w:p>
    <w:p w14:paraId="3207529E" w14:textId="77777777" w:rsidR="001B127B" w:rsidRPr="001B127B" w:rsidRDefault="001B127B" w:rsidP="001B127B">
      <w:pPr>
        <w:rPr>
          <w:sz w:val="32"/>
          <w:szCs w:val="32"/>
        </w:rPr>
      </w:pPr>
    </w:p>
    <w:p w14:paraId="5DF950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Path</w:t>
      </w:r>
    </w:p>
    <w:p w14:paraId="409483F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AD439D">
          <v:rect id="_x0000_i1436" style="width:0;height:1.5pt" o:hralign="center" o:hrstd="t" o:hr="t" fillcolor="#a0a0a0" stroked="f"/>
        </w:pict>
      </w:r>
    </w:p>
    <w:p w14:paraId="1C98A5C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412. Instructor Fault</w:t>
      </w:r>
    </w:p>
    <w:p w14:paraId="271BA7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/user/1</w:t>
      </w:r>
    </w:p>
    <w:p w14:paraId="6B079A2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instead of:</w:t>
      </w:r>
    </w:p>
    <w:p w14:paraId="1DB29C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/users/1.</w:t>
      </w:r>
    </w:p>
    <w:p w14:paraId="6823C5E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07D0D3">
          <v:rect id="_x0000_i1437" style="width:0;height:1.5pt" o:hralign="center" o:hrstd="t" o:hr="t" fillcolor="#a0a0a0" stroked="f"/>
        </w:pict>
      </w:r>
    </w:p>
    <w:p w14:paraId="3F6B75F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EH — LAB 11</w:t>
      </w:r>
    </w:p>
    <w:p w14:paraId="1899A98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413. Fault</w:t>
      </w:r>
    </w:p>
    <w:p w14:paraId="5A0857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Flow sends message to PROD HR mailbox.</w:t>
      </w:r>
    </w:p>
    <w:p w14:paraId="0D0D3A2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E312FB">
          <v:rect id="_x0000_i1438" style="width:0;height:1.5pt" o:hralign="center" o:hrstd="t" o:hr="t" fillcolor="#a0a0a0" stroked="f"/>
        </w:pict>
      </w:r>
    </w:p>
    <w:p w14:paraId="4F7D6F3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414. Check</w:t>
      </w:r>
    </w:p>
    <w:p w14:paraId="1A208AE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Environment Variable.</w:t>
      </w:r>
    </w:p>
    <w:p w14:paraId="6D7D149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85C0957">
          <v:rect id="_x0000_i1439" style="width:0;height:1.5pt" o:hralign="center" o:hrstd="t" o:hr="t" fillcolor="#a0a0a0" stroked="f"/>
        </w:pict>
      </w:r>
    </w:p>
    <w:p w14:paraId="728C7EF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415. Instructor Fault</w:t>
      </w:r>
    </w:p>
    <w:p w14:paraId="12EF78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Current Value missing.</w:t>
      </w:r>
    </w:p>
    <w:p w14:paraId="07F0F4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value used as:</w:t>
      </w:r>
    </w:p>
    <w:p w14:paraId="41CE372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Default.</w:t>
      </w:r>
    </w:p>
    <w:p w14:paraId="1F2612F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DDF267E">
          <v:rect id="_x0000_i1440" style="width:0;height:1.5pt" o:hralign="center" o:hrstd="t" o:hr="t" fillcolor="#a0a0a0" stroked="f"/>
        </w:pict>
      </w:r>
    </w:p>
    <w:p w14:paraId="12B2014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EI — LAB 12</w:t>
      </w:r>
    </w:p>
    <w:p w14:paraId="51E86E3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416. Fault</w:t>
      </w:r>
    </w:p>
    <w:p w14:paraId="5CDA0B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Managed Solution imported.</w:t>
      </w:r>
    </w:p>
    <w:p w14:paraId="3401ACA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Old button behavior remains.</w:t>
      </w:r>
    </w:p>
    <w:p w14:paraId="3F4A403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4D4B273">
          <v:rect id="_x0000_i1441" style="width:0;height:1.5pt" o:hralign="center" o:hrstd="t" o:hr="t" fillcolor="#a0a0a0" stroked="f"/>
        </w:pict>
      </w:r>
    </w:p>
    <w:p w14:paraId="1E8E4FE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417. Check</w:t>
      </w:r>
    </w:p>
    <w:p w14:paraId="549B32A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Layers.</w:t>
      </w:r>
    </w:p>
    <w:p w14:paraId="60F3B25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ECEB73A">
          <v:rect id="_x0000_i1442" style="width:0;height:1.5pt" o:hralign="center" o:hrstd="t" o:hr="t" fillcolor="#a0a0a0" stroked="f"/>
        </w:pict>
      </w:r>
    </w:p>
    <w:p w14:paraId="000DCD3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418. Instructor Fault</w:t>
      </w:r>
    </w:p>
    <w:p w14:paraId="2C86520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Unmanaged customization in TEST.</w:t>
      </w:r>
    </w:p>
    <w:p w14:paraId="3805C65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B57F08E">
          <v:rect id="_x0000_i1443" style="width:0;height:1.5pt" o:hralign="center" o:hrstd="t" o:hr="t" fillcolor="#a0a0a0" stroked="f"/>
        </w:pict>
      </w:r>
    </w:p>
    <w:p w14:paraId="5096B9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EJ — TROUBLESHOOTING MATRIX</w:t>
      </w:r>
    </w:p>
    <w:p w14:paraId="4144BE3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419.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4285"/>
      </w:tblGrid>
      <w:tr w:rsidR="001B127B" w:rsidRPr="001B127B" w14:paraId="4027E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35108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028840BB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First Evidence</w:t>
            </w:r>
          </w:p>
        </w:tc>
      </w:tr>
      <w:tr w:rsidR="001B127B" w:rsidRPr="001B127B" w14:paraId="696D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600C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Canvas formula error</w:t>
            </w:r>
          </w:p>
        </w:tc>
        <w:tc>
          <w:tcPr>
            <w:tcW w:w="0" w:type="auto"/>
            <w:vAlign w:val="center"/>
            <w:hideMark/>
          </w:tcPr>
          <w:p w14:paraId="0087810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App Checker</w:t>
            </w:r>
          </w:p>
        </w:tc>
      </w:tr>
      <w:tr w:rsidR="001B127B" w:rsidRPr="001B127B" w14:paraId="7635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077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Canvas network error</w:t>
            </w:r>
          </w:p>
        </w:tc>
        <w:tc>
          <w:tcPr>
            <w:tcW w:w="0" w:type="auto"/>
            <w:vAlign w:val="center"/>
            <w:hideMark/>
          </w:tcPr>
          <w:p w14:paraId="5622201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Live Monitor</w:t>
            </w:r>
          </w:p>
        </w:tc>
      </w:tr>
      <w:tr w:rsidR="001B127B" w:rsidRPr="001B127B" w14:paraId="36E4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E6F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Record access denied</w:t>
            </w:r>
          </w:p>
        </w:tc>
        <w:tc>
          <w:tcPr>
            <w:tcW w:w="0" w:type="auto"/>
            <w:vAlign w:val="center"/>
            <w:hideMark/>
          </w:tcPr>
          <w:p w14:paraId="7E9BB7B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Monitor + Dataverse security</w:t>
            </w:r>
          </w:p>
        </w:tc>
      </w:tr>
      <w:tr w:rsidR="001B127B" w:rsidRPr="001B127B" w14:paraId="263F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F2D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Flow never starts</w:t>
            </w:r>
          </w:p>
        </w:tc>
        <w:tc>
          <w:tcPr>
            <w:tcW w:w="0" w:type="auto"/>
            <w:vAlign w:val="center"/>
            <w:hideMark/>
          </w:tcPr>
          <w:p w14:paraId="0774C89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Run History + trigger</w:t>
            </w:r>
          </w:p>
        </w:tc>
      </w:tr>
      <w:tr w:rsidR="001B127B" w:rsidRPr="001B127B" w14:paraId="6E257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C24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Flow action fails</w:t>
            </w:r>
          </w:p>
        </w:tc>
        <w:tc>
          <w:tcPr>
            <w:tcW w:w="0" w:type="auto"/>
            <w:vAlign w:val="center"/>
            <w:hideMark/>
          </w:tcPr>
          <w:p w14:paraId="4B49ED6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Failed action inputs/outputs</w:t>
            </w:r>
          </w:p>
        </w:tc>
      </w:tr>
      <w:tr w:rsidR="001B127B" w:rsidRPr="001B127B" w14:paraId="0BC94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6EC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Portal page issue</w:t>
            </w:r>
          </w:p>
        </w:tc>
        <w:tc>
          <w:tcPr>
            <w:tcW w:w="0" w:type="auto"/>
            <w:vAlign w:val="center"/>
            <w:hideMark/>
          </w:tcPr>
          <w:p w14:paraId="6DD47CEC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Page config + Site Checker</w:t>
            </w:r>
          </w:p>
        </w:tc>
      </w:tr>
      <w:tr w:rsidR="001B127B" w:rsidRPr="001B127B" w14:paraId="6CBC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C47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Portal data issue</w:t>
            </w:r>
          </w:p>
        </w:tc>
        <w:tc>
          <w:tcPr>
            <w:tcW w:w="0" w:type="auto"/>
            <w:vAlign w:val="center"/>
            <w:hideMark/>
          </w:tcPr>
          <w:p w14:paraId="2A78861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Table Permissions</w:t>
            </w:r>
          </w:p>
        </w:tc>
      </w:tr>
      <w:tr w:rsidR="001B127B" w:rsidRPr="001B127B" w14:paraId="69EDE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CDB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Agent wrong route</w:t>
            </w:r>
          </w:p>
        </w:tc>
        <w:tc>
          <w:tcPr>
            <w:tcW w:w="0" w:type="auto"/>
            <w:vAlign w:val="center"/>
            <w:hideMark/>
          </w:tcPr>
          <w:p w14:paraId="1ED4EF5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Test panel/activity map</w:t>
            </w:r>
          </w:p>
        </w:tc>
      </w:tr>
      <w:tr w:rsidR="001B127B" w:rsidRPr="001B127B" w14:paraId="2FF0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0DC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Agent Tool fails</w:t>
            </w:r>
          </w:p>
        </w:tc>
        <w:tc>
          <w:tcPr>
            <w:tcW w:w="0" w:type="auto"/>
            <w:vAlign w:val="center"/>
            <w:hideMark/>
          </w:tcPr>
          <w:p w14:paraId="32E2555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Agent Flow Run History</w:t>
            </w:r>
          </w:p>
        </w:tc>
      </w:tr>
      <w:tr w:rsidR="001B127B" w:rsidRPr="001B127B" w14:paraId="30880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C7A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API call fails</w:t>
            </w:r>
          </w:p>
        </w:tc>
        <w:tc>
          <w:tcPr>
            <w:tcW w:w="0" w:type="auto"/>
            <w:vAlign w:val="center"/>
            <w:hideMark/>
          </w:tcPr>
          <w:p w14:paraId="6EBBAA7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HTTP status</w:t>
            </w:r>
          </w:p>
        </w:tc>
      </w:tr>
      <w:tr w:rsidR="001B127B" w:rsidRPr="001B127B" w14:paraId="08CC7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683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Import fails</w:t>
            </w:r>
          </w:p>
        </w:tc>
        <w:tc>
          <w:tcPr>
            <w:tcW w:w="0" w:type="auto"/>
            <w:vAlign w:val="center"/>
            <w:hideMark/>
          </w:tcPr>
          <w:p w14:paraId="46AA27F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Import log</w:t>
            </w:r>
          </w:p>
        </w:tc>
      </w:tr>
      <w:tr w:rsidR="001B127B" w:rsidRPr="001B127B" w14:paraId="32F44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673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Old customization remains</w:t>
            </w:r>
          </w:p>
        </w:tc>
        <w:tc>
          <w:tcPr>
            <w:tcW w:w="0" w:type="auto"/>
            <w:vAlign w:val="center"/>
            <w:hideMark/>
          </w:tcPr>
          <w:p w14:paraId="050F31C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Solution Layers</w:t>
            </w:r>
          </w:p>
        </w:tc>
      </w:tr>
    </w:tbl>
    <w:p w14:paraId="61A9C00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B4522C">
          <v:rect id="_x0000_i1444" style="width:0;height:1.5pt" o:hralign="center" o:hrstd="t" o:hr="t" fillcolor="#a0a0a0" stroked="f"/>
        </w:pict>
      </w:r>
    </w:p>
    <w:p w14:paraId="4839DE4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EK — WHAT NOT TO DO</w:t>
      </w:r>
    </w:p>
    <w:p w14:paraId="6F1254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420. Don't</w:t>
      </w:r>
    </w:p>
    <w:p w14:paraId="2D4F80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Recreate everything.</w:t>
      </w:r>
    </w:p>
    <w:p w14:paraId="5E0747A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BC152FB">
          <v:rect id="_x0000_i1445" style="width:0;height:1.5pt" o:hralign="center" o:hrstd="t" o:hr="t" fillcolor="#a0a0a0" stroked="f"/>
        </w:pict>
      </w:r>
    </w:p>
    <w:p w14:paraId="5853D7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421. Don't</w:t>
      </w:r>
    </w:p>
    <w:p w14:paraId="238BF9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Give everyone System Administrator.</w:t>
      </w:r>
    </w:p>
    <w:p w14:paraId="4BE5AAD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299175E">
          <v:rect id="_x0000_i1446" style="width:0;height:1.5pt" o:hralign="center" o:hrstd="t" o:hr="t" fillcolor="#a0a0a0" stroked="f"/>
        </w:pict>
      </w:r>
    </w:p>
    <w:p w14:paraId="44D718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422. Don't</w:t>
      </w:r>
    </w:p>
    <w:p w14:paraId="0ACD006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Delete production data to test.</w:t>
      </w:r>
    </w:p>
    <w:p w14:paraId="7595E1A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6221CC2">
          <v:rect id="_x0000_i1447" style="width:0;height:1.5pt" o:hralign="center" o:hrstd="t" o:hr="t" fillcolor="#a0a0a0" stroked="f"/>
        </w:pict>
      </w:r>
    </w:p>
    <w:p w14:paraId="11FEF39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423. Don't</w:t>
      </w:r>
    </w:p>
    <w:p w14:paraId="7CD421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Change PROD directly without tracking.</w:t>
      </w:r>
    </w:p>
    <w:p w14:paraId="710E765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B60D61">
          <v:rect id="_x0000_i1448" style="width:0;height:1.5pt" o:hralign="center" o:hrstd="t" o:hr="t" fillcolor="#a0a0a0" stroked="f"/>
        </w:pict>
      </w:r>
    </w:p>
    <w:p w14:paraId="52DDD8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424. Don't</w:t>
      </w:r>
    </w:p>
    <w:p w14:paraId="23BE96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Ignore exact error message.</w:t>
      </w:r>
    </w:p>
    <w:p w14:paraId="61A53D8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42BFFFB">
          <v:rect id="_x0000_i1449" style="width:0;height:1.5pt" o:hralign="center" o:hrstd="t" o:hr="t" fillcolor="#a0a0a0" stroked="f"/>
        </w:pict>
      </w:r>
    </w:p>
    <w:p w14:paraId="1B3585B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425. Don't</w:t>
      </w:r>
    </w:p>
    <w:p w14:paraId="6F5756A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only with admin account.</w:t>
      </w:r>
    </w:p>
    <w:p w14:paraId="04A4461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7080D6F">
          <v:rect id="_x0000_i1450" style="width:0;height:1.5pt" o:hralign="center" o:hrstd="t" o:hr="t" fillcolor="#a0a0a0" stroked="f"/>
        </w:pict>
      </w:r>
    </w:p>
    <w:p w14:paraId="2D20EEB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426. Don't</w:t>
      </w:r>
    </w:p>
    <w:p w14:paraId="6371C11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Change five variables simultaneously.</w:t>
      </w:r>
    </w:p>
    <w:p w14:paraId="1E09391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AF83F95">
          <v:rect id="_x0000_i1451" style="width:0;height:1.5pt" o:hralign="center" o:hrstd="t" o:hr="t" fillcolor="#a0a0a0" stroked="f"/>
        </w:pict>
      </w:r>
    </w:p>
    <w:p w14:paraId="62E007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EL — ONE CHANGE AT A TIME</w:t>
      </w:r>
    </w:p>
    <w:p w14:paraId="479A81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427. Scientific Troubleshooting</w:t>
      </w:r>
    </w:p>
    <w:p w14:paraId="0D6037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 hypothesis:</w:t>
      </w:r>
    </w:p>
    <w:p w14:paraId="3F3A33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 think user lacks Create permission.</w:t>
      </w:r>
    </w:p>
    <w:p w14:paraId="36DB465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0ABEBF4">
          <v:rect id="_x0000_i1452" style="width:0;height:1.5pt" o:hralign="center" o:hrstd="t" o:hr="t" fillcolor="#a0a0a0" stroked="f"/>
        </w:pict>
      </w:r>
    </w:p>
    <w:p w14:paraId="15270AF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428. Test hypothesis.</w:t>
      </w:r>
    </w:p>
    <w:p w14:paraId="15DC93E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E87CBA8">
          <v:rect id="_x0000_i1453" style="width:0;height:1.5pt" o:hralign="center" o:hrstd="t" o:hr="t" fillcolor="#a0a0a0" stroked="f"/>
        </w:pict>
      </w:r>
    </w:p>
    <w:p w14:paraId="4A21D2A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429. Observe result.</w:t>
      </w:r>
    </w:p>
    <w:p w14:paraId="0E9B98E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A9CA19B">
          <v:rect id="_x0000_i1454" style="width:0;height:1.5pt" o:hralign="center" o:hrstd="t" o:hr="t" fillcolor="#a0a0a0" stroked="f"/>
        </w:pict>
      </w:r>
    </w:p>
    <w:p w14:paraId="0244B06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430. Continue.</w:t>
      </w:r>
    </w:p>
    <w:p w14:paraId="20302FE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5F08C47">
          <v:rect id="_x0000_i1455" style="width:0;height:1.5pt" o:hralign="center" o:hrstd="t" o:hr="t" fillcolor="#a0a0a0" stroked="f"/>
        </w:pict>
      </w:r>
    </w:p>
    <w:p w14:paraId="73AA1AD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431. Don't perform</w:t>
      </w:r>
    </w:p>
    <w:p w14:paraId="5FD39E5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Random configuration changes.</w:t>
      </w:r>
    </w:p>
    <w:p w14:paraId="546F38E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84258E2">
          <v:rect id="_x0000_i1456" style="width:0;height:1.5pt" o:hralign="center" o:hrstd="t" o:hr="t" fillcolor="#a0a0a0" stroked="f"/>
        </w:pict>
      </w:r>
    </w:p>
    <w:p w14:paraId="49E74EC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EM — EVIDENCE TABLE</w:t>
      </w:r>
    </w:p>
    <w:p w14:paraId="49C55BF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432.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060"/>
      </w:tblGrid>
      <w:tr w:rsidR="001B127B" w:rsidRPr="001B127B" w14:paraId="3F8CF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502DF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52BE214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1B127B" w:rsidRPr="001B127B" w14:paraId="13C6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C20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Record exists</w:t>
            </w:r>
          </w:p>
        </w:tc>
        <w:tc>
          <w:tcPr>
            <w:tcW w:w="0" w:type="auto"/>
            <w:vAlign w:val="center"/>
            <w:hideMark/>
          </w:tcPr>
          <w:p w14:paraId="625937F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Yes</w:t>
            </w:r>
          </w:p>
        </w:tc>
      </w:tr>
      <w:tr w:rsidR="001B127B" w:rsidRPr="001B127B" w14:paraId="59ADF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A0C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Admin can read</w:t>
            </w:r>
          </w:p>
        </w:tc>
        <w:tc>
          <w:tcPr>
            <w:tcW w:w="0" w:type="auto"/>
            <w:vAlign w:val="center"/>
            <w:hideMark/>
          </w:tcPr>
          <w:p w14:paraId="2C51D03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Yes</w:t>
            </w:r>
          </w:p>
        </w:tc>
      </w:tr>
      <w:tr w:rsidR="001B127B" w:rsidRPr="001B127B" w14:paraId="5902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492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Employee cannot read</w:t>
            </w:r>
          </w:p>
        </w:tc>
        <w:tc>
          <w:tcPr>
            <w:tcW w:w="0" w:type="auto"/>
            <w:vAlign w:val="center"/>
            <w:hideMark/>
          </w:tcPr>
          <w:p w14:paraId="6B167E9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Yes</w:t>
            </w:r>
          </w:p>
        </w:tc>
      </w:tr>
      <w:tr w:rsidR="001B127B" w:rsidRPr="001B127B" w14:paraId="074D6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540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App shared</w:t>
            </w:r>
          </w:p>
        </w:tc>
        <w:tc>
          <w:tcPr>
            <w:tcW w:w="0" w:type="auto"/>
            <w:vAlign w:val="center"/>
            <w:hideMark/>
          </w:tcPr>
          <w:p w14:paraId="085D889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Yes</w:t>
            </w:r>
          </w:p>
        </w:tc>
      </w:tr>
      <w:tr w:rsidR="001B127B" w:rsidRPr="001B127B" w14:paraId="26D8A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1FC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Security role Read</w:t>
            </w:r>
          </w:p>
        </w:tc>
        <w:tc>
          <w:tcPr>
            <w:tcW w:w="0" w:type="auto"/>
            <w:vAlign w:val="center"/>
            <w:hideMark/>
          </w:tcPr>
          <w:p w14:paraId="7305213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No</w:t>
            </w:r>
          </w:p>
        </w:tc>
      </w:tr>
    </w:tbl>
    <w:p w14:paraId="5F8EBD2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Root Cause:</w:t>
      </w:r>
    </w:p>
    <w:p w14:paraId="01FC49C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Missing Dataverse Read privilege.</w:t>
      </w:r>
    </w:p>
    <w:p w14:paraId="46A8313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458AED1">
          <v:rect id="_x0000_i1457" style="width:0;height:1.5pt" o:hralign="center" o:hrstd="t" o:hr="t" fillcolor="#a0a0a0" stroked="f"/>
        </w:pict>
      </w:r>
    </w:p>
    <w:p w14:paraId="3D75BCF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433. Evidence narrows</w:t>
      </w:r>
    </w:p>
    <w:p w14:paraId="68E01F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Cause.</w:t>
      </w:r>
    </w:p>
    <w:p w14:paraId="79330E9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937642A">
          <v:rect id="_x0000_i1458" style="width:0;height:1.5pt" o:hralign="center" o:hrstd="t" o:hr="t" fillcolor="#a0a0a0" stroked="f"/>
        </w:pict>
      </w:r>
    </w:p>
    <w:p w14:paraId="36C4991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EN — END-TO-END TEST</w:t>
      </w:r>
    </w:p>
    <w:p w14:paraId="2F32E5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434. Employee Leave v1.1</w:t>
      </w:r>
    </w:p>
    <w:p w14:paraId="4EAC4A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Test:</w:t>
      </w:r>
    </w:p>
    <w:p w14:paraId="42BDBA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login</w:t>
      </w:r>
    </w:p>
    <w:p w14:paraId="03ADF335" w14:textId="77777777" w:rsidR="001B127B" w:rsidRPr="001B127B" w:rsidRDefault="001B127B" w:rsidP="001B127B">
      <w:pPr>
        <w:rPr>
          <w:sz w:val="32"/>
          <w:szCs w:val="32"/>
        </w:rPr>
      </w:pPr>
    </w:p>
    <w:p w14:paraId="4357F2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Current Employee mapping</w:t>
      </w:r>
    </w:p>
    <w:p w14:paraId="2003AAB6" w14:textId="77777777" w:rsidR="001B127B" w:rsidRPr="001B127B" w:rsidRDefault="001B127B" w:rsidP="001B127B">
      <w:pPr>
        <w:rPr>
          <w:sz w:val="32"/>
          <w:szCs w:val="32"/>
        </w:rPr>
      </w:pPr>
    </w:p>
    <w:p w14:paraId="47B8BF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 Draft</w:t>
      </w:r>
    </w:p>
    <w:p w14:paraId="159CC0E9" w14:textId="77777777" w:rsidR="001B127B" w:rsidRPr="001B127B" w:rsidRDefault="001B127B" w:rsidP="001B127B">
      <w:pPr>
        <w:rPr>
          <w:sz w:val="32"/>
          <w:szCs w:val="32"/>
        </w:rPr>
      </w:pPr>
    </w:p>
    <w:p w14:paraId="39A1655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Edit Draft</w:t>
      </w:r>
    </w:p>
    <w:p w14:paraId="7FB89084" w14:textId="77777777" w:rsidR="001B127B" w:rsidRPr="001B127B" w:rsidRDefault="001B127B" w:rsidP="001B127B">
      <w:pPr>
        <w:rPr>
          <w:sz w:val="32"/>
          <w:szCs w:val="32"/>
        </w:rPr>
      </w:pPr>
    </w:p>
    <w:p w14:paraId="668D0BB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Submit</w:t>
      </w:r>
    </w:p>
    <w:p w14:paraId="4C075DBF" w14:textId="77777777" w:rsidR="001B127B" w:rsidRPr="001B127B" w:rsidRDefault="001B127B" w:rsidP="001B127B">
      <w:pPr>
        <w:rPr>
          <w:sz w:val="32"/>
          <w:szCs w:val="32"/>
        </w:rPr>
      </w:pPr>
    </w:p>
    <w:p w14:paraId="51A442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Pending Approval</w:t>
      </w:r>
    </w:p>
    <w:p w14:paraId="25905C9D" w14:textId="77777777" w:rsidR="001B127B" w:rsidRPr="001B127B" w:rsidRDefault="001B127B" w:rsidP="001B127B">
      <w:pPr>
        <w:rPr>
          <w:sz w:val="32"/>
          <w:szCs w:val="32"/>
        </w:rPr>
      </w:pPr>
    </w:p>
    <w:p w14:paraId="2E3DC8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 Approves</w:t>
      </w:r>
    </w:p>
    <w:p w14:paraId="133A26F0" w14:textId="77777777" w:rsidR="001B127B" w:rsidRPr="001B127B" w:rsidRDefault="001B127B" w:rsidP="001B127B">
      <w:pPr>
        <w:rPr>
          <w:sz w:val="32"/>
          <w:szCs w:val="32"/>
        </w:rPr>
      </w:pPr>
    </w:p>
    <w:p w14:paraId="38F48D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Approved status</w:t>
      </w:r>
    </w:p>
    <w:p w14:paraId="18E21F9C" w14:textId="77777777" w:rsidR="001B127B" w:rsidRPr="001B127B" w:rsidRDefault="001B127B" w:rsidP="001B127B">
      <w:pPr>
        <w:rPr>
          <w:sz w:val="32"/>
          <w:szCs w:val="32"/>
        </w:rPr>
      </w:pPr>
    </w:p>
    <w:p w14:paraId="35E360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Notification</w:t>
      </w:r>
    </w:p>
    <w:p w14:paraId="6EE92F16" w14:textId="77777777" w:rsidR="001B127B" w:rsidRPr="001B127B" w:rsidRDefault="001B127B" w:rsidP="001B127B">
      <w:pPr>
        <w:rPr>
          <w:sz w:val="32"/>
          <w:szCs w:val="32"/>
        </w:rPr>
      </w:pPr>
    </w:p>
    <w:p w14:paraId="02C040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My Requests display</w:t>
      </w:r>
    </w:p>
    <w:p w14:paraId="247EE77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D0A69BD">
          <v:rect id="_x0000_i1459" style="width:0;height:1.5pt" o:hralign="center" o:hrstd="t" o:hr="t" fillcolor="#a0a0a0" stroked="f"/>
        </w:pict>
      </w:r>
    </w:p>
    <w:p w14:paraId="3382DBA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435. Also test</w:t>
      </w:r>
    </w:p>
    <w:p w14:paraId="3E30BC0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Invalid dates</w:t>
      </w:r>
    </w:p>
    <w:p w14:paraId="6EAB35A2" w14:textId="77777777" w:rsidR="001B127B" w:rsidRPr="001B127B" w:rsidRDefault="001B127B" w:rsidP="001B127B">
      <w:pPr>
        <w:rPr>
          <w:sz w:val="32"/>
          <w:szCs w:val="32"/>
        </w:rPr>
      </w:pPr>
    </w:p>
    <w:p w14:paraId="39356BC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Missing manager</w:t>
      </w:r>
    </w:p>
    <w:p w14:paraId="5175A3AA" w14:textId="77777777" w:rsidR="001B127B" w:rsidRPr="001B127B" w:rsidRDefault="001B127B" w:rsidP="001B127B">
      <w:pPr>
        <w:rPr>
          <w:sz w:val="32"/>
          <w:szCs w:val="32"/>
        </w:rPr>
      </w:pPr>
    </w:p>
    <w:p w14:paraId="291484D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Duplicate submit</w:t>
      </w:r>
    </w:p>
    <w:p w14:paraId="13388B37" w14:textId="77777777" w:rsidR="001B127B" w:rsidRPr="001B127B" w:rsidRDefault="001B127B" w:rsidP="001B127B">
      <w:pPr>
        <w:rPr>
          <w:sz w:val="32"/>
          <w:szCs w:val="32"/>
        </w:rPr>
      </w:pPr>
    </w:p>
    <w:p w14:paraId="7B417A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Cancelled request</w:t>
      </w:r>
    </w:p>
    <w:p w14:paraId="1A0258FA" w14:textId="77777777" w:rsidR="001B127B" w:rsidRPr="001B127B" w:rsidRDefault="001B127B" w:rsidP="001B127B">
      <w:pPr>
        <w:rPr>
          <w:sz w:val="32"/>
          <w:szCs w:val="32"/>
        </w:rPr>
      </w:pPr>
    </w:p>
    <w:p w14:paraId="671C3D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Unauthorized user</w:t>
      </w:r>
    </w:p>
    <w:p w14:paraId="416760B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3874044">
          <v:rect id="_x0000_i1460" style="width:0;height:1.5pt" o:hralign="center" o:hrstd="t" o:hr="t" fillcolor="#a0a0a0" stroked="f"/>
        </w:pict>
      </w:r>
    </w:p>
    <w:p w14:paraId="35F67F2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EO — IT HELP DESK TEST</w:t>
      </w:r>
    </w:p>
    <w:p w14:paraId="4C7A101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436. Test</w:t>
      </w:r>
    </w:p>
    <w:p w14:paraId="01C7BF9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 Ticket</w:t>
      </w:r>
    </w:p>
    <w:p w14:paraId="670D9BAE" w14:textId="77777777" w:rsidR="001B127B" w:rsidRPr="001B127B" w:rsidRDefault="001B127B" w:rsidP="001B127B">
      <w:pPr>
        <w:rPr>
          <w:sz w:val="32"/>
          <w:szCs w:val="32"/>
        </w:rPr>
      </w:pPr>
    </w:p>
    <w:p w14:paraId="101A59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View own Tickets</w:t>
      </w:r>
    </w:p>
    <w:p w14:paraId="5DDFB4F5" w14:textId="77777777" w:rsidR="001B127B" w:rsidRPr="001B127B" w:rsidRDefault="001B127B" w:rsidP="001B127B">
      <w:pPr>
        <w:rPr>
          <w:sz w:val="32"/>
          <w:szCs w:val="32"/>
        </w:rPr>
      </w:pPr>
    </w:p>
    <w:p w14:paraId="6A2E15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Technician View</w:t>
      </w:r>
    </w:p>
    <w:p w14:paraId="0504BB5F" w14:textId="77777777" w:rsidR="001B127B" w:rsidRPr="001B127B" w:rsidRDefault="001B127B" w:rsidP="001B127B">
      <w:pPr>
        <w:rPr>
          <w:sz w:val="32"/>
          <w:szCs w:val="32"/>
        </w:rPr>
      </w:pPr>
    </w:p>
    <w:p w14:paraId="2194D8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Assign Technician</w:t>
      </w:r>
    </w:p>
    <w:p w14:paraId="66414CD5" w14:textId="77777777" w:rsidR="001B127B" w:rsidRPr="001B127B" w:rsidRDefault="001B127B" w:rsidP="001B127B">
      <w:pPr>
        <w:rPr>
          <w:sz w:val="32"/>
          <w:szCs w:val="32"/>
        </w:rPr>
      </w:pPr>
    </w:p>
    <w:p w14:paraId="722D6E0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Resolve Ticket</w:t>
      </w:r>
    </w:p>
    <w:p w14:paraId="53E2FCE6" w14:textId="77777777" w:rsidR="001B127B" w:rsidRPr="001B127B" w:rsidRDefault="001B127B" w:rsidP="001B127B">
      <w:pPr>
        <w:rPr>
          <w:sz w:val="32"/>
          <w:szCs w:val="32"/>
        </w:rPr>
      </w:pPr>
    </w:p>
    <w:p w14:paraId="460CF53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Resolution Notification</w:t>
      </w:r>
    </w:p>
    <w:p w14:paraId="7A28543C" w14:textId="77777777" w:rsidR="001B127B" w:rsidRPr="001B127B" w:rsidRDefault="001B127B" w:rsidP="001B127B">
      <w:pPr>
        <w:rPr>
          <w:sz w:val="32"/>
          <w:szCs w:val="32"/>
        </w:rPr>
      </w:pPr>
    </w:p>
    <w:p w14:paraId="78347B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Critical Escalation</w:t>
      </w:r>
    </w:p>
    <w:p w14:paraId="106F172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6B94AEA">
          <v:rect id="_x0000_i1461" style="width:0;height:1.5pt" o:hralign="center" o:hrstd="t" o:hr="t" fillcolor="#a0a0a0" stroked="f"/>
        </w:pict>
      </w:r>
    </w:p>
    <w:p w14:paraId="10D7187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437. Agent-created Ticket</w:t>
      </w:r>
    </w:p>
    <w:p w14:paraId="26D17D8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Also verify:</w:t>
      </w:r>
    </w:p>
    <w:p w14:paraId="4DC922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Authenticated Employee</w:t>
      </w:r>
    </w:p>
    <w:p w14:paraId="383676CF" w14:textId="77777777" w:rsidR="001B127B" w:rsidRPr="001B127B" w:rsidRDefault="001B127B" w:rsidP="001B127B">
      <w:pPr>
        <w:rPr>
          <w:sz w:val="32"/>
          <w:szCs w:val="32"/>
        </w:rPr>
      </w:pPr>
    </w:p>
    <w:p w14:paraId="1C78C6E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Confirmed creation</w:t>
      </w:r>
    </w:p>
    <w:p w14:paraId="6074693B" w14:textId="77777777" w:rsidR="001B127B" w:rsidRPr="001B127B" w:rsidRDefault="001B127B" w:rsidP="001B127B">
      <w:pPr>
        <w:rPr>
          <w:sz w:val="32"/>
          <w:szCs w:val="32"/>
        </w:rPr>
      </w:pPr>
    </w:p>
    <w:p w14:paraId="6CF5F5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Actual Ticket Number</w:t>
      </w:r>
    </w:p>
    <w:p w14:paraId="32D01790" w14:textId="77777777" w:rsidR="001B127B" w:rsidRPr="001B127B" w:rsidRDefault="001B127B" w:rsidP="001B127B">
      <w:pPr>
        <w:rPr>
          <w:sz w:val="32"/>
          <w:szCs w:val="32"/>
        </w:rPr>
      </w:pPr>
    </w:p>
    <w:p w14:paraId="7424B69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One row only</w:t>
      </w:r>
    </w:p>
    <w:p w14:paraId="3F7CCEE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D7BE785">
          <v:rect id="_x0000_i1462" style="width:0;height:1.5pt" o:hralign="center" o:hrstd="t" o:hr="t" fillcolor="#a0a0a0" stroked="f"/>
        </w:pict>
      </w:r>
    </w:p>
    <w:p w14:paraId="321AB2C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EP — VENDOR PORTAL TEST</w:t>
      </w:r>
    </w:p>
    <w:p w14:paraId="4548AED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438. Test</w:t>
      </w:r>
    </w:p>
    <w:p w14:paraId="106768D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Anonymous Home</w:t>
      </w:r>
    </w:p>
    <w:p w14:paraId="6A2CA1B7" w14:textId="77777777" w:rsidR="001B127B" w:rsidRPr="001B127B" w:rsidRDefault="001B127B" w:rsidP="001B127B">
      <w:pPr>
        <w:rPr>
          <w:sz w:val="32"/>
          <w:szCs w:val="32"/>
        </w:rPr>
      </w:pPr>
    </w:p>
    <w:p w14:paraId="4D44E57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login</w:t>
      </w:r>
    </w:p>
    <w:p w14:paraId="6724B77C" w14:textId="77777777" w:rsidR="001B127B" w:rsidRPr="001B127B" w:rsidRDefault="001B127B" w:rsidP="001B127B">
      <w:pPr>
        <w:rPr>
          <w:sz w:val="32"/>
          <w:szCs w:val="32"/>
        </w:rPr>
      </w:pPr>
    </w:p>
    <w:p w14:paraId="06A010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create</w:t>
      </w:r>
    </w:p>
    <w:p w14:paraId="45A1F8AA" w14:textId="77777777" w:rsidR="001B127B" w:rsidRPr="001B127B" w:rsidRDefault="001B127B" w:rsidP="001B127B">
      <w:pPr>
        <w:rPr>
          <w:sz w:val="32"/>
          <w:szCs w:val="32"/>
        </w:rPr>
      </w:pPr>
    </w:p>
    <w:p w14:paraId="71CD62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own applications</w:t>
      </w:r>
    </w:p>
    <w:p w14:paraId="6F582D41" w14:textId="77777777" w:rsidR="001B127B" w:rsidRPr="001B127B" w:rsidRDefault="001B127B" w:rsidP="001B127B">
      <w:pPr>
        <w:rPr>
          <w:sz w:val="32"/>
          <w:szCs w:val="32"/>
        </w:rPr>
      </w:pPr>
    </w:p>
    <w:p w14:paraId="24CD01D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 isolation</w:t>
      </w:r>
    </w:p>
    <w:p w14:paraId="67CC45E2" w14:textId="77777777" w:rsidR="001B127B" w:rsidRPr="001B127B" w:rsidRDefault="001B127B" w:rsidP="001B127B">
      <w:pPr>
        <w:rPr>
          <w:sz w:val="32"/>
          <w:szCs w:val="32"/>
        </w:rPr>
      </w:pPr>
    </w:p>
    <w:p w14:paraId="22A1D2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B isolation</w:t>
      </w:r>
    </w:p>
    <w:p w14:paraId="3513A6CD" w14:textId="77777777" w:rsidR="001B127B" w:rsidRPr="001B127B" w:rsidRDefault="001B127B" w:rsidP="001B127B">
      <w:pPr>
        <w:rPr>
          <w:sz w:val="32"/>
          <w:szCs w:val="32"/>
        </w:rPr>
      </w:pPr>
    </w:p>
    <w:p w14:paraId="4DF2C73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Direct URL</w:t>
      </w:r>
    </w:p>
    <w:p w14:paraId="75D13A0E" w14:textId="77777777" w:rsidR="001B127B" w:rsidRPr="001B127B" w:rsidRDefault="001B127B" w:rsidP="001B127B">
      <w:pPr>
        <w:rPr>
          <w:sz w:val="32"/>
          <w:szCs w:val="32"/>
        </w:rPr>
      </w:pPr>
    </w:p>
    <w:p w14:paraId="76AD2A5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Internal Comments hidden</w:t>
      </w:r>
    </w:p>
    <w:p w14:paraId="6C3D296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56DC477">
          <v:rect id="_x0000_i1463" style="width:0;height:1.5pt" o:hralign="center" o:hrstd="t" o:hr="t" fillcolor="#a0a0a0" stroked="f"/>
        </w:pict>
      </w:r>
    </w:p>
    <w:p w14:paraId="01698B3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EQ — HR AGENT TEST</w:t>
      </w:r>
    </w:p>
    <w:p w14:paraId="490E852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439. Test</w:t>
      </w:r>
    </w:p>
    <w:p w14:paraId="4D16667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Known policy</w:t>
      </w:r>
    </w:p>
    <w:p w14:paraId="6F666F06" w14:textId="77777777" w:rsidR="001B127B" w:rsidRPr="001B127B" w:rsidRDefault="001B127B" w:rsidP="001B127B">
      <w:pPr>
        <w:rPr>
          <w:sz w:val="32"/>
          <w:szCs w:val="32"/>
        </w:rPr>
      </w:pPr>
    </w:p>
    <w:p w14:paraId="47BE1A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Unknown policy</w:t>
      </w:r>
    </w:p>
    <w:p w14:paraId="62FAAC68" w14:textId="77777777" w:rsidR="001B127B" w:rsidRPr="001B127B" w:rsidRDefault="001B127B" w:rsidP="001B127B">
      <w:pPr>
        <w:rPr>
          <w:sz w:val="32"/>
          <w:szCs w:val="32"/>
        </w:rPr>
      </w:pPr>
    </w:p>
    <w:p w14:paraId="45B4EE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Paraphrase</w:t>
      </w:r>
    </w:p>
    <w:p w14:paraId="492A5FA6" w14:textId="77777777" w:rsidR="001B127B" w:rsidRPr="001B127B" w:rsidRDefault="001B127B" w:rsidP="001B127B">
      <w:pPr>
        <w:rPr>
          <w:sz w:val="32"/>
          <w:szCs w:val="32"/>
        </w:rPr>
      </w:pPr>
    </w:p>
    <w:p w14:paraId="79A43DA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Prompt manipulation</w:t>
      </w:r>
    </w:p>
    <w:p w14:paraId="2CDEA536" w14:textId="77777777" w:rsidR="001B127B" w:rsidRPr="001B127B" w:rsidRDefault="001B127B" w:rsidP="001B127B">
      <w:pPr>
        <w:rPr>
          <w:sz w:val="32"/>
          <w:szCs w:val="32"/>
        </w:rPr>
      </w:pPr>
    </w:p>
    <w:p w14:paraId="7474C5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Private-data request</w:t>
      </w:r>
    </w:p>
    <w:p w14:paraId="3EBF669D" w14:textId="77777777" w:rsidR="001B127B" w:rsidRPr="001B127B" w:rsidRDefault="001B127B" w:rsidP="001B127B">
      <w:pPr>
        <w:rPr>
          <w:sz w:val="32"/>
          <w:szCs w:val="32"/>
        </w:rPr>
      </w:pPr>
    </w:p>
    <w:p w14:paraId="4FD06A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Latest Leave status</w:t>
      </w:r>
    </w:p>
    <w:p w14:paraId="098DE0CF" w14:textId="77777777" w:rsidR="001B127B" w:rsidRPr="001B127B" w:rsidRDefault="001B127B" w:rsidP="001B127B">
      <w:pPr>
        <w:rPr>
          <w:sz w:val="32"/>
          <w:szCs w:val="32"/>
        </w:rPr>
      </w:pPr>
    </w:p>
    <w:p w14:paraId="22F6295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Another Employee status</w:t>
      </w:r>
    </w:p>
    <w:p w14:paraId="589B99CF" w14:textId="77777777" w:rsidR="001B127B" w:rsidRPr="001B127B" w:rsidRDefault="001B127B" w:rsidP="001B127B">
      <w:pPr>
        <w:rPr>
          <w:sz w:val="32"/>
          <w:szCs w:val="32"/>
        </w:rPr>
      </w:pPr>
    </w:p>
    <w:p w14:paraId="646879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Tool failure</w:t>
      </w:r>
    </w:p>
    <w:p w14:paraId="17076BFF" w14:textId="77777777" w:rsidR="001B127B" w:rsidRPr="001B127B" w:rsidRDefault="001B127B" w:rsidP="001B127B">
      <w:pPr>
        <w:rPr>
          <w:sz w:val="32"/>
          <w:szCs w:val="32"/>
        </w:rPr>
      </w:pPr>
    </w:p>
    <w:p w14:paraId="12C6D2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Ticket creation confirmation</w:t>
      </w:r>
    </w:p>
    <w:p w14:paraId="7093DE6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F16D97B">
          <v:rect id="_x0000_i1464" style="width:0;height:1.5pt" o:hralign="center" o:hrstd="t" o:hr="t" fillcolor="#a0a0a0" stroked="f"/>
        </w:pict>
      </w:r>
    </w:p>
    <w:p w14:paraId="73C7A36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ER — WEEK 7 INTEGRATION TEST</w:t>
      </w:r>
    </w:p>
    <w:p w14:paraId="4CD58B9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440. Test Custom Connector from:</w:t>
      </w:r>
    </w:p>
    <w:p w14:paraId="375968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Connector Test</w:t>
      </w:r>
    </w:p>
    <w:p w14:paraId="7C02B473" w14:textId="77777777" w:rsidR="001B127B" w:rsidRPr="001B127B" w:rsidRDefault="001B127B" w:rsidP="001B127B">
      <w:pPr>
        <w:rPr>
          <w:sz w:val="32"/>
          <w:szCs w:val="32"/>
        </w:rPr>
      </w:pPr>
    </w:p>
    <w:p w14:paraId="0ED18A4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Canvas App</w:t>
      </w:r>
    </w:p>
    <w:p w14:paraId="17B19770" w14:textId="77777777" w:rsidR="001B127B" w:rsidRPr="001B127B" w:rsidRDefault="001B127B" w:rsidP="001B127B">
      <w:pPr>
        <w:rPr>
          <w:sz w:val="32"/>
          <w:szCs w:val="32"/>
        </w:rPr>
      </w:pPr>
    </w:p>
    <w:p w14:paraId="130B63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Automate</w:t>
      </w:r>
    </w:p>
    <w:p w14:paraId="36F6029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AA20BC4">
          <v:rect id="_x0000_i1465" style="width:0;height:1.5pt" o:hralign="center" o:hrstd="t" o:hr="t" fillcolor="#a0a0a0" stroked="f"/>
        </w:pict>
      </w:r>
    </w:p>
    <w:p w14:paraId="16CE3ED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441. If one layer fails</w:t>
      </w:r>
    </w:p>
    <w:p w14:paraId="014C70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 isolation sequence.</w:t>
      </w:r>
    </w:p>
    <w:p w14:paraId="6C932DD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5AA2E00">
          <v:rect id="_x0000_i1466" style="width:0;height:1.5pt" o:hralign="center" o:hrstd="t" o:hr="t" fillcolor="#a0a0a0" stroked="f"/>
        </w:pict>
      </w:r>
    </w:p>
    <w:p w14:paraId="65539E7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ES — PRODUCTION READINESS SCORECARD</w:t>
      </w:r>
    </w:p>
    <w:p w14:paraId="53F2907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442.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205"/>
      </w:tblGrid>
      <w:tr w:rsidR="001B127B" w:rsidRPr="001B127B" w14:paraId="4A962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C4A1F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D43F88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Weight</w:t>
            </w:r>
          </w:p>
        </w:tc>
      </w:tr>
      <w:tr w:rsidR="001B127B" w:rsidRPr="001B127B" w14:paraId="2C902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AD4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A11164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20</w:t>
            </w:r>
          </w:p>
        </w:tc>
      </w:tr>
      <w:tr w:rsidR="001B127B" w:rsidRPr="001B127B" w14:paraId="49E48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DBF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A75E9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20</w:t>
            </w:r>
          </w:p>
        </w:tc>
      </w:tr>
      <w:tr w:rsidR="001B127B" w:rsidRPr="001B127B" w14:paraId="4C7F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A05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971596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07DF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DBF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5F4B56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3A816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A33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2DBEF8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5F02B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B93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8BD8A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5</w:t>
            </w:r>
          </w:p>
        </w:tc>
      </w:tr>
      <w:tr w:rsidR="001B127B" w:rsidRPr="001B127B" w14:paraId="2C98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BFB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740661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5</w:t>
            </w:r>
          </w:p>
        </w:tc>
      </w:tr>
      <w:tr w:rsidR="001B127B" w:rsidRPr="001B127B" w14:paraId="4454B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FAD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ALM</w:t>
            </w:r>
          </w:p>
        </w:tc>
        <w:tc>
          <w:tcPr>
            <w:tcW w:w="0" w:type="auto"/>
            <w:vAlign w:val="center"/>
            <w:hideMark/>
          </w:tcPr>
          <w:p w14:paraId="7132C8F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4B3A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273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1AF401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5</w:t>
            </w:r>
          </w:p>
        </w:tc>
      </w:tr>
      <w:tr w:rsidR="001B127B" w:rsidRPr="001B127B" w14:paraId="2FF9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D0C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34A99C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5</w:t>
            </w:r>
          </w:p>
        </w:tc>
      </w:tr>
      <w:tr w:rsidR="001B127B" w:rsidRPr="001B127B" w14:paraId="4FB3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848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AB10D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1A73E3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CB3A100">
          <v:rect id="_x0000_i1467" style="width:0;height:1.5pt" o:hralign="center" o:hrstd="t" o:hr="t" fillcolor="#a0a0a0" stroked="f"/>
        </w:pict>
      </w:r>
    </w:p>
    <w:p w14:paraId="280AF8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443. Suggested Training Threshold</w:t>
      </w:r>
    </w:p>
    <w:p w14:paraId="47F9D5D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90–100</w:t>
      </w:r>
    </w:p>
    <w:p w14:paraId="568D11E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Ready</w:t>
      </w:r>
    </w:p>
    <w:p w14:paraId="7CF5070F" w14:textId="77777777" w:rsidR="001B127B" w:rsidRPr="001B127B" w:rsidRDefault="001B127B" w:rsidP="001B127B">
      <w:pPr>
        <w:rPr>
          <w:sz w:val="32"/>
          <w:szCs w:val="32"/>
        </w:rPr>
      </w:pPr>
    </w:p>
    <w:p w14:paraId="5F1CCE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80–89</w:t>
      </w:r>
    </w:p>
    <w:p w14:paraId="6F29D3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Conditional</w:t>
      </w:r>
    </w:p>
    <w:p w14:paraId="32B2CD29" w14:textId="77777777" w:rsidR="001B127B" w:rsidRPr="001B127B" w:rsidRDefault="001B127B" w:rsidP="001B127B">
      <w:pPr>
        <w:rPr>
          <w:sz w:val="32"/>
          <w:szCs w:val="32"/>
        </w:rPr>
      </w:pPr>
    </w:p>
    <w:p w14:paraId="1075772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Below 80</w:t>
      </w:r>
    </w:p>
    <w:p w14:paraId="05683A0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Not Ready</w:t>
      </w:r>
    </w:p>
    <w:p w14:paraId="0A860C5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2343F2A">
          <v:rect id="_x0000_i1468" style="width:0;height:1.5pt" o:hralign="center" o:hrstd="t" o:hr="t" fillcolor="#a0a0a0" stroked="f"/>
        </w:pict>
      </w:r>
    </w:p>
    <w:p w14:paraId="5394F0A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444. But</w:t>
      </w:r>
    </w:p>
    <w:p w14:paraId="13E0F83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Any open:</w:t>
      </w:r>
    </w:p>
    <w:p w14:paraId="389FC6C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Critical security/data defect</w:t>
      </w:r>
    </w:p>
    <w:p w14:paraId="649A785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means:</w:t>
      </w:r>
    </w:p>
    <w:p w14:paraId="15089C7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NO-GO</w:t>
      </w:r>
    </w:p>
    <w:p w14:paraId="0666834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regardless of numeric score.</w:t>
      </w:r>
    </w:p>
    <w:p w14:paraId="25C707A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967F0A5">
          <v:rect id="_x0000_i1469" style="width:0;height:1.5pt" o:hralign="center" o:hrstd="t" o:hr="t" fillcolor="#a0a0a0" stroked="f"/>
        </w:pict>
      </w:r>
    </w:p>
    <w:p w14:paraId="5F7E12E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ET — GO-LIVE CHECKLIST</w:t>
      </w:r>
    </w:p>
    <w:p w14:paraId="02A7CAF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445. Functional</w:t>
      </w:r>
    </w:p>
    <w:p w14:paraId="7A22FFA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Core requirements pass</w:t>
      </w:r>
    </w:p>
    <w:p w14:paraId="2BB7CA20" w14:textId="77777777" w:rsidR="001B127B" w:rsidRPr="001B127B" w:rsidRDefault="001B127B" w:rsidP="001B127B">
      <w:pPr>
        <w:rPr>
          <w:sz w:val="32"/>
          <w:szCs w:val="32"/>
        </w:rPr>
      </w:pPr>
    </w:p>
    <w:p w14:paraId="44D1E7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Business rules tested</w:t>
      </w:r>
    </w:p>
    <w:p w14:paraId="43A12983" w14:textId="77777777" w:rsidR="001B127B" w:rsidRPr="001B127B" w:rsidRDefault="001B127B" w:rsidP="001B127B">
      <w:pPr>
        <w:rPr>
          <w:sz w:val="32"/>
          <w:szCs w:val="32"/>
        </w:rPr>
      </w:pPr>
    </w:p>
    <w:p w14:paraId="18C267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Positive tests pass</w:t>
      </w:r>
    </w:p>
    <w:p w14:paraId="7502A1BB" w14:textId="77777777" w:rsidR="001B127B" w:rsidRPr="001B127B" w:rsidRDefault="001B127B" w:rsidP="001B127B">
      <w:pPr>
        <w:rPr>
          <w:sz w:val="32"/>
          <w:szCs w:val="32"/>
        </w:rPr>
      </w:pPr>
    </w:p>
    <w:p w14:paraId="010387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Negative tests pass</w:t>
      </w:r>
    </w:p>
    <w:p w14:paraId="7F65E079" w14:textId="77777777" w:rsidR="001B127B" w:rsidRPr="001B127B" w:rsidRDefault="001B127B" w:rsidP="001B127B">
      <w:pPr>
        <w:rPr>
          <w:sz w:val="32"/>
          <w:szCs w:val="32"/>
        </w:rPr>
      </w:pPr>
    </w:p>
    <w:p w14:paraId="026190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End-to-end test passes</w:t>
      </w:r>
    </w:p>
    <w:p w14:paraId="73EA83A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387C13D">
          <v:rect id="_x0000_i1470" style="width:0;height:1.5pt" o:hralign="center" o:hrstd="t" o:hr="t" fillcolor="#a0a0a0" stroked="f"/>
        </w:pict>
      </w:r>
    </w:p>
    <w:p w14:paraId="06C9DD7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446. Security</w:t>
      </w:r>
    </w:p>
    <w:p w14:paraId="0942CE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Authentication tested</w:t>
      </w:r>
    </w:p>
    <w:p w14:paraId="630AA94D" w14:textId="77777777" w:rsidR="001B127B" w:rsidRPr="001B127B" w:rsidRDefault="001B127B" w:rsidP="001B127B">
      <w:pPr>
        <w:rPr>
          <w:sz w:val="32"/>
          <w:szCs w:val="32"/>
        </w:rPr>
      </w:pPr>
    </w:p>
    <w:p w14:paraId="2B0DEB6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Authorization tested</w:t>
      </w:r>
    </w:p>
    <w:p w14:paraId="500DA97C" w14:textId="77777777" w:rsidR="001B127B" w:rsidRPr="001B127B" w:rsidRDefault="001B127B" w:rsidP="001B127B">
      <w:pPr>
        <w:rPr>
          <w:sz w:val="32"/>
          <w:szCs w:val="32"/>
        </w:rPr>
      </w:pPr>
    </w:p>
    <w:p w14:paraId="372BE1A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Least privilege</w:t>
      </w:r>
    </w:p>
    <w:p w14:paraId="297D6558" w14:textId="77777777" w:rsidR="001B127B" w:rsidRPr="001B127B" w:rsidRDefault="001B127B" w:rsidP="001B127B">
      <w:pPr>
        <w:rPr>
          <w:sz w:val="32"/>
          <w:szCs w:val="32"/>
        </w:rPr>
      </w:pPr>
    </w:p>
    <w:p w14:paraId="4AA59CF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Multiple personas tested</w:t>
      </w:r>
    </w:p>
    <w:p w14:paraId="4E845C58" w14:textId="77777777" w:rsidR="001B127B" w:rsidRPr="001B127B" w:rsidRDefault="001B127B" w:rsidP="001B127B">
      <w:pPr>
        <w:rPr>
          <w:sz w:val="32"/>
          <w:szCs w:val="32"/>
        </w:rPr>
      </w:pPr>
    </w:p>
    <w:p w14:paraId="46D76BE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Anonymous access tested</w:t>
      </w:r>
    </w:p>
    <w:p w14:paraId="5153E8F1" w14:textId="77777777" w:rsidR="001B127B" w:rsidRPr="001B127B" w:rsidRDefault="001B127B" w:rsidP="001B127B">
      <w:pPr>
        <w:rPr>
          <w:sz w:val="32"/>
          <w:szCs w:val="32"/>
        </w:rPr>
      </w:pPr>
    </w:p>
    <w:p w14:paraId="1B1C45D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Cross-user data access tested</w:t>
      </w:r>
    </w:p>
    <w:p w14:paraId="26AFE5E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A0CFCBA">
          <v:rect id="_x0000_i1471" style="width:0;height:1.5pt" o:hralign="center" o:hrstd="t" o:hr="t" fillcolor="#a0a0a0" stroked="f"/>
        </w:pict>
      </w:r>
    </w:p>
    <w:p w14:paraId="4512B8F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447. Canvas App</w:t>
      </w:r>
    </w:p>
    <w:p w14:paraId="7A4F89F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App Checker reviewed</w:t>
      </w:r>
    </w:p>
    <w:p w14:paraId="586DA512" w14:textId="77777777" w:rsidR="001B127B" w:rsidRPr="001B127B" w:rsidRDefault="001B127B" w:rsidP="001B127B">
      <w:pPr>
        <w:rPr>
          <w:sz w:val="32"/>
          <w:szCs w:val="32"/>
        </w:rPr>
      </w:pPr>
    </w:p>
    <w:p w14:paraId="01628E9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Accessibility reviewed</w:t>
      </w:r>
    </w:p>
    <w:p w14:paraId="3D05E62A" w14:textId="77777777" w:rsidR="001B127B" w:rsidRPr="001B127B" w:rsidRDefault="001B127B" w:rsidP="001B127B">
      <w:pPr>
        <w:rPr>
          <w:sz w:val="32"/>
          <w:szCs w:val="32"/>
        </w:rPr>
      </w:pPr>
    </w:p>
    <w:p w14:paraId="265BBD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Live Monitor reviewed</w:t>
      </w:r>
    </w:p>
    <w:p w14:paraId="28909099" w14:textId="77777777" w:rsidR="001B127B" w:rsidRPr="001B127B" w:rsidRDefault="001B127B" w:rsidP="001B127B">
      <w:pPr>
        <w:rPr>
          <w:sz w:val="32"/>
          <w:szCs w:val="32"/>
        </w:rPr>
      </w:pPr>
    </w:p>
    <w:p w14:paraId="4D07FC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Delegation reviewed</w:t>
      </w:r>
    </w:p>
    <w:p w14:paraId="4680A98F" w14:textId="77777777" w:rsidR="001B127B" w:rsidRPr="001B127B" w:rsidRDefault="001B127B" w:rsidP="001B127B">
      <w:pPr>
        <w:rPr>
          <w:sz w:val="32"/>
          <w:szCs w:val="32"/>
        </w:rPr>
      </w:pPr>
    </w:p>
    <w:p w14:paraId="50F5A9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Error states</w:t>
      </w:r>
    </w:p>
    <w:p w14:paraId="7B6B7921" w14:textId="77777777" w:rsidR="001B127B" w:rsidRPr="001B127B" w:rsidRDefault="001B127B" w:rsidP="001B127B">
      <w:pPr>
        <w:rPr>
          <w:sz w:val="32"/>
          <w:szCs w:val="32"/>
        </w:rPr>
      </w:pPr>
    </w:p>
    <w:p w14:paraId="6512E8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Loading states</w:t>
      </w:r>
    </w:p>
    <w:p w14:paraId="2172B22B" w14:textId="77777777" w:rsidR="001B127B" w:rsidRPr="001B127B" w:rsidRDefault="001B127B" w:rsidP="001B127B">
      <w:pPr>
        <w:rPr>
          <w:sz w:val="32"/>
          <w:szCs w:val="32"/>
        </w:rPr>
      </w:pPr>
    </w:p>
    <w:p w14:paraId="4829DB0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Responsive testing</w:t>
      </w:r>
    </w:p>
    <w:p w14:paraId="08C3CF3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F4854EB">
          <v:rect id="_x0000_i1472" style="width:0;height:1.5pt" o:hralign="center" o:hrstd="t" o:hr="t" fillcolor="#a0a0a0" stroked="f"/>
        </w:pict>
      </w:r>
    </w:p>
    <w:p w14:paraId="5AF0611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448. Dataverse</w:t>
      </w:r>
    </w:p>
    <w:p w14:paraId="52CA9F5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Tables</w:t>
      </w:r>
    </w:p>
    <w:p w14:paraId="424F34C7" w14:textId="77777777" w:rsidR="001B127B" w:rsidRPr="001B127B" w:rsidRDefault="001B127B" w:rsidP="001B127B">
      <w:pPr>
        <w:rPr>
          <w:sz w:val="32"/>
          <w:szCs w:val="32"/>
        </w:rPr>
      </w:pPr>
    </w:p>
    <w:p w14:paraId="73A8994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Relationships</w:t>
      </w:r>
    </w:p>
    <w:p w14:paraId="260CEA3F" w14:textId="77777777" w:rsidR="001B127B" w:rsidRPr="001B127B" w:rsidRDefault="001B127B" w:rsidP="001B127B">
      <w:pPr>
        <w:rPr>
          <w:sz w:val="32"/>
          <w:szCs w:val="32"/>
        </w:rPr>
      </w:pPr>
    </w:p>
    <w:p w14:paraId="588348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Required columns</w:t>
      </w:r>
    </w:p>
    <w:p w14:paraId="3F76D501" w14:textId="77777777" w:rsidR="001B127B" w:rsidRPr="001B127B" w:rsidRDefault="001B127B" w:rsidP="001B127B">
      <w:pPr>
        <w:rPr>
          <w:sz w:val="32"/>
          <w:szCs w:val="32"/>
        </w:rPr>
      </w:pPr>
    </w:p>
    <w:p w14:paraId="4CD64B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Choices</w:t>
      </w:r>
    </w:p>
    <w:p w14:paraId="541A3F11" w14:textId="77777777" w:rsidR="001B127B" w:rsidRPr="001B127B" w:rsidRDefault="001B127B" w:rsidP="001B127B">
      <w:pPr>
        <w:rPr>
          <w:sz w:val="32"/>
          <w:szCs w:val="32"/>
        </w:rPr>
      </w:pPr>
    </w:p>
    <w:p w14:paraId="0DF24E6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Security roles</w:t>
      </w:r>
    </w:p>
    <w:p w14:paraId="23B6E6D1" w14:textId="77777777" w:rsidR="001B127B" w:rsidRPr="001B127B" w:rsidRDefault="001B127B" w:rsidP="001B127B">
      <w:pPr>
        <w:rPr>
          <w:sz w:val="32"/>
          <w:szCs w:val="32"/>
        </w:rPr>
      </w:pPr>
    </w:p>
    <w:p w14:paraId="3AC19D2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Reference data</w:t>
      </w:r>
    </w:p>
    <w:p w14:paraId="30B6574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4EEA40C">
          <v:rect id="_x0000_i1473" style="width:0;height:1.5pt" o:hralign="center" o:hrstd="t" o:hr="t" fillcolor="#a0a0a0" stroked="f"/>
        </w:pict>
      </w:r>
    </w:p>
    <w:p w14:paraId="5E3F19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449. Automation</w:t>
      </w:r>
    </w:p>
    <w:p w14:paraId="35C34E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Triggers tested</w:t>
      </w:r>
    </w:p>
    <w:p w14:paraId="20B974C2" w14:textId="77777777" w:rsidR="001B127B" w:rsidRPr="001B127B" w:rsidRDefault="001B127B" w:rsidP="001B127B">
      <w:pPr>
        <w:rPr>
          <w:sz w:val="32"/>
          <w:szCs w:val="32"/>
        </w:rPr>
      </w:pPr>
    </w:p>
    <w:p w14:paraId="05C1093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Success paths</w:t>
      </w:r>
    </w:p>
    <w:p w14:paraId="598AB162" w14:textId="77777777" w:rsidR="001B127B" w:rsidRPr="001B127B" w:rsidRDefault="001B127B" w:rsidP="001B127B">
      <w:pPr>
        <w:rPr>
          <w:sz w:val="32"/>
          <w:szCs w:val="32"/>
        </w:rPr>
      </w:pPr>
    </w:p>
    <w:p w14:paraId="38C3DDD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Error paths</w:t>
      </w:r>
    </w:p>
    <w:p w14:paraId="4D2311EB" w14:textId="77777777" w:rsidR="001B127B" w:rsidRPr="001B127B" w:rsidRDefault="001B127B" w:rsidP="001B127B">
      <w:pPr>
        <w:rPr>
          <w:sz w:val="32"/>
          <w:szCs w:val="32"/>
        </w:rPr>
      </w:pPr>
    </w:p>
    <w:p w14:paraId="55734BC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Run history reviewed</w:t>
      </w:r>
    </w:p>
    <w:p w14:paraId="432EB7E2" w14:textId="77777777" w:rsidR="001B127B" w:rsidRPr="001B127B" w:rsidRDefault="001B127B" w:rsidP="001B127B">
      <w:pPr>
        <w:rPr>
          <w:sz w:val="32"/>
          <w:szCs w:val="32"/>
        </w:rPr>
      </w:pPr>
    </w:p>
    <w:p w14:paraId="7251217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Duplicate prevention</w:t>
      </w:r>
    </w:p>
    <w:p w14:paraId="2D7E575B" w14:textId="77777777" w:rsidR="001B127B" w:rsidRPr="001B127B" w:rsidRDefault="001B127B" w:rsidP="001B127B">
      <w:pPr>
        <w:rPr>
          <w:sz w:val="32"/>
          <w:szCs w:val="32"/>
        </w:rPr>
      </w:pPr>
    </w:p>
    <w:p w14:paraId="62EA18A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Connections valid</w:t>
      </w:r>
    </w:p>
    <w:p w14:paraId="49C062E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21830AE">
          <v:rect id="_x0000_i1474" style="width:0;height:1.5pt" o:hralign="center" o:hrstd="t" o:hr="t" fillcolor="#a0a0a0" stroked="f"/>
        </w:pict>
      </w:r>
    </w:p>
    <w:p w14:paraId="74A0415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450. Power Pages</w:t>
      </w:r>
    </w:p>
    <w:p w14:paraId="42F8851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Site Checker</w:t>
      </w:r>
    </w:p>
    <w:p w14:paraId="5317C54F" w14:textId="77777777" w:rsidR="001B127B" w:rsidRPr="001B127B" w:rsidRDefault="001B127B" w:rsidP="001B127B">
      <w:pPr>
        <w:rPr>
          <w:sz w:val="32"/>
          <w:szCs w:val="32"/>
        </w:rPr>
      </w:pPr>
    </w:p>
    <w:p w14:paraId="51F959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Web Roles</w:t>
      </w:r>
    </w:p>
    <w:p w14:paraId="65F49308" w14:textId="77777777" w:rsidR="001B127B" w:rsidRPr="001B127B" w:rsidRDefault="001B127B" w:rsidP="001B127B">
      <w:pPr>
        <w:rPr>
          <w:sz w:val="32"/>
          <w:szCs w:val="32"/>
        </w:rPr>
      </w:pPr>
    </w:p>
    <w:p w14:paraId="72B97E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Table Permissions</w:t>
      </w:r>
    </w:p>
    <w:p w14:paraId="514684CA" w14:textId="77777777" w:rsidR="001B127B" w:rsidRPr="001B127B" w:rsidRDefault="001B127B" w:rsidP="001B127B">
      <w:pPr>
        <w:rPr>
          <w:sz w:val="32"/>
          <w:szCs w:val="32"/>
        </w:rPr>
      </w:pPr>
    </w:p>
    <w:p w14:paraId="196112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Page Permissions</w:t>
      </w:r>
    </w:p>
    <w:p w14:paraId="3C14446A" w14:textId="77777777" w:rsidR="001B127B" w:rsidRPr="001B127B" w:rsidRDefault="001B127B" w:rsidP="001B127B">
      <w:pPr>
        <w:rPr>
          <w:sz w:val="32"/>
          <w:szCs w:val="32"/>
        </w:rPr>
      </w:pPr>
    </w:p>
    <w:p w14:paraId="70916A8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Vendor isolation</w:t>
      </w:r>
    </w:p>
    <w:p w14:paraId="15AFA218" w14:textId="77777777" w:rsidR="001B127B" w:rsidRPr="001B127B" w:rsidRDefault="001B127B" w:rsidP="001B127B">
      <w:pPr>
        <w:rPr>
          <w:sz w:val="32"/>
          <w:szCs w:val="32"/>
        </w:rPr>
      </w:pPr>
    </w:p>
    <w:p w14:paraId="0DEA344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Direct URL tests</w:t>
      </w:r>
    </w:p>
    <w:p w14:paraId="6CE4858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510789F">
          <v:rect id="_x0000_i1475" style="width:0;height:1.5pt" o:hralign="center" o:hrstd="t" o:hr="t" fillcolor="#a0a0a0" stroked="f"/>
        </w:pict>
      </w:r>
    </w:p>
    <w:p w14:paraId="15E3379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451. Copilot Studio</w:t>
      </w:r>
    </w:p>
    <w:p w14:paraId="48D7F0C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Knowledge accuracy</w:t>
      </w:r>
    </w:p>
    <w:p w14:paraId="1F3CA4C3" w14:textId="77777777" w:rsidR="001B127B" w:rsidRPr="001B127B" w:rsidRDefault="001B127B" w:rsidP="001B127B">
      <w:pPr>
        <w:rPr>
          <w:sz w:val="32"/>
          <w:szCs w:val="32"/>
        </w:rPr>
      </w:pPr>
    </w:p>
    <w:p w14:paraId="748995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Topic routing</w:t>
      </w:r>
    </w:p>
    <w:p w14:paraId="5D3CD05E" w14:textId="77777777" w:rsidR="001B127B" w:rsidRPr="001B127B" w:rsidRDefault="001B127B" w:rsidP="001B127B">
      <w:pPr>
        <w:rPr>
          <w:sz w:val="32"/>
          <w:szCs w:val="32"/>
        </w:rPr>
      </w:pPr>
    </w:p>
    <w:p w14:paraId="0112929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Fallback</w:t>
      </w:r>
    </w:p>
    <w:p w14:paraId="408DBE82" w14:textId="77777777" w:rsidR="001B127B" w:rsidRPr="001B127B" w:rsidRDefault="001B127B" w:rsidP="001B127B">
      <w:pPr>
        <w:rPr>
          <w:sz w:val="32"/>
          <w:szCs w:val="32"/>
        </w:rPr>
      </w:pPr>
    </w:p>
    <w:p w14:paraId="18D268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Privacy tests</w:t>
      </w:r>
    </w:p>
    <w:p w14:paraId="5AFC214A" w14:textId="77777777" w:rsidR="001B127B" w:rsidRPr="001B127B" w:rsidRDefault="001B127B" w:rsidP="001B127B">
      <w:pPr>
        <w:rPr>
          <w:sz w:val="32"/>
          <w:szCs w:val="32"/>
        </w:rPr>
      </w:pPr>
    </w:p>
    <w:p w14:paraId="159606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Tool authorization</w:t>
      </w:r>
    </w:p>
    <w:p w14:paraId="3796584C" w14:textId="77777777" w:rsidR="001B127B" w:rsidRPr="001B127B" w:rsidRDefault="001B127B" w:rsidP="001B127B">
      <w:pPr>
        <w:rPr>
          <w:sz w:val="32"/>
          <w:szCs w:val="32"/>
        </w:rPr>
      </w:pPr>
    </w:p>
    <w:p w14:paraId="1DC62D4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Tool failures</w:t>
      </w:r>
    </w:p>
    <w:p w14:paraId="56C3FC8B" w14:textId="77777777" w:rsidR="001B127B" w:rsidRPr="001B127B" w:rsidRDefault="001B127B" w:rsidP="001B127B">
      <w:pPr>
        <w:rPr>
          <w:sz w:val="32"/>
          <w:szCs w:val="32"/>
        </w:rPr>
      </w:pPr>
    </w:p>
    <w:p w14:paraId="37BC551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No false success</w:t>
      </w:r>
    </w:p>
    <w:p w14:paraId="4F18F8B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3F05DCD">
          <v:rect id="_x0000_i1476" style="width:0;height:1.5pt" o:hralign="center" o:hrstd="t" o:hr="t" fillcolor="#a0a0a0" stroked="f"/>
        </w:pict>
      </w:r>
    </w:p>
    <w:p w14:paraId="0C0B835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452. Integrations</w:t>
      </w:r>
    </w:p>
    <w:p w14:paraId="30BB67A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Custom Connector</w:t>
      </w:r>
    </w:p>
    <w:p w14:paraId="2084DFA4" w14:textId="77777777" w:rsidR="001B127B" w:rsidRPr="001B127B" w:rsidRDefault="001B127B" w:rsidP="001B127B">
      <w:pPr>
        <w:rPr>
          <w:sz w:val="32"/>
          <w:szCs w:val="32"/>
        </w:rPr>
      </w:pPr>
    </w:p>
    <w:p w14:paraId="24846C3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Authentication</w:t>
      </w:r>
    </w:p>
    <w:p w14:paraId="073891CA" w14:textId="77777777" w:rsidR="001B127B" w:rsidRPr="001B127B" w:rsidRDefault="001B127B" w:rsidP="001B127B">
      <w:pPr>
        <w:rPr>
          <w:sz w:val="32"/>
          <w:szCs w:val="32"/>
        </w:rPr>
      </w:pPr>
    </w:p>
    <w:p w14:paraId="203DA60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Error handling</w:t>
      </w:r>
    </w:p>
    <w:p w14:paraId="78167A55" w14:textId="77777777" w:rsidR="001B127B" w:rsidRPr="001B127B" w:rsidRDefault="001B127B" w:rsidP="001B127B">
      <w:pPr>
        <w:rPr>
          <w:sz w:val="32"/>
          <w:szCs w:val="32"/>
        </w:rPr>
      </w:pPr>
    </w:p>
    <w:p w14:paraId="116006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Rate limits</w:t>
      </w:r>
    </w:p>
    <w:p w14:paraId="2BE1F961" w14:textId="77777777" w:rsidR="001B127B" w:rsidRPr="001B127B" w:rsidRDefault="001B127B" w:rsidP="001B127B">
      <w:pPr>
        <w:rPr>
          <w:sz w:val="32"/>
          <w:szCs w:val="32"/>
        </w:rPr>
      </w:pPr>
    </w:p>
    <w:p w14:paraId="1728C9E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API availability</w:t>
      </w:r>
    </w:p>
    <w:p w14:paraId="12D70162" w14:textId="77777777" w:rsidR="001B127B" w:rsidRPr="001B127B" w:rsidRDefault="001B127B" w:rsidP="001B127B">
      <w:pPr>
        <w:rPr>
          <w:sz w:val="32"/>
          <w:szCs w:val="32"/>
        </w:rPr>
      </w:pPr>
    </w:p>
    <w:p w14:paraId="5D5CCB3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Secrets protected</w:t>
      </w:r>
    </w:p>
    <w:p w14:paraId="4BEDDDA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4B6CD8">
          <v:rect id="_x0000_i1477" style="width:0;height:1.5pt" o:hralign="center" o:hrstd="t" o:hr="t" fillcolor="#a0a0a0" stroked="f"/>
        </w:pict>
      </w:r>
    </w:p>
    <w:p w14:paraId="7F5DC24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453. ALM</w:t>
      </w:r>
    </w:p>
    <w:p w14:paraId="4AF34A3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Correct Solution version</w:t>
      </w:r>
    </w:p>
    <w:p w14:paraId="72728514" w14:textId="77777777" w:rsidR="001B127B" w:rsidRPr="001B127B" w:rsidRDefault="001B127B" w:rsidP="001B127B">
      <w:pPr>
        <w:rPr>
          <w:sz w:val="32"/>
          <w:szCs w:val="32"/>
        </w:rPr>
      </w:pPr>
    </w:p>
    <w:p w14:paraId="2E6848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Managed artifact</w:t>
      </w:r>
    </w:p>
    <w:p w14:paraId="71B04B1A" w14:textId="77777777" w:rsidR="001B127B" w:rsidRPr="001B127B" w:rsidRDefault="001B127B" w:rsidP="001B127B">
      <w:pPr>
        <w:rPr>
          <w:sz w:val="32"/>
          <w:szCs w:val="32"/>
        </w:rPr>
      </w:pPr>
    </w:p>
    <w:p w14:paraId="133E10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Solution Checker</w:t>
      </w:r>
    </w:p>
    <w:p w14:paraId="4F170866" w14:textId="77777777" w:rsidR="001B127B" w:rsidRPr="001B127B" w:rsidRDefault="001B127B" w:rsidP="001B127B">
      <w:pPr>
        <w:rPr>
          <w:sz w:val="32"/>
          <w:szCs w:val="32"/>
        </w:rPr>
      </w:pPr>
    </w:p>
    <w:p w14:paraId="41AA03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Dependencies</w:t>
      </w:r>
    </w:p>
    <w:p w14:paraId="326570E4" w14:textId="77777777" w:rsidR="001B127B" w:rsidRPr="001B127B" w:rsidRDefault="001B127B" w:rsidP="001B127B">
      <w:pPr>
        <w:rPr>
          <w:sz w:val="32"/>
          <w:szCs w:val="32"/>
        </w:rPr>
      </w:pPr>
    </w:p>
    <w:p w14:paraId="78A8B3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Environment Variables</w:t>
      </w:r>
    </w:p>
    <w:p w14:paraId="7B083736" w14:textId="77777777" w:rsidR="001B127B" w:rsidRPr="001B127B" w:rsidRDefault="001B127B" w:rsidP="001B127B">
      <w:pPr>
        <w:rPr>
          <w:sz w:val="32"/>
          <w:szCs w:val="32"/>
        </w:rPr>
      </w:pPr>
    </w:p>
    <w:p w14:paraId="053B196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Connection References</w:t>
      </w:r>
    </w:p>
    <w:p w14:paraId="474AC8A8" w14:textId="77777777" w:rsidR="001B127B" w:rsidRPr="001B127B" w:rsidRDefault="001B127B" w:rsidP="001B127B">
      <w:pPr>
        <w:rPr>
          <w:sz w:val="32"/>
          <w:szCs w:val="32"/>
        </w:rPr>
      </w:pPr>
    </w:p>
    <w:p w14:paraId="1B00A40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TEST passed</w:t>
      </w:r>
    </w:p>
    <w:p w14:paraId="02A0A571" w14:textId="77777777" w:rsidR="001B127B" w:rsidRPr="001B127B" w:rsidRDefault="001B127B" w:rsidP="001B127B">
      <w:pPr>
        <w:rPr>
          <w:sz w:val="32"/>
          <w:szCs w:val="32"/>
        </w:rPr>
      </w:pPr>
    </w:p>
    <w:p w14:paraId="67F782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Same artifact approved for PROD</w:t>
      </w:r>
    </w:p>
    <w:p w14:paraId="1D62708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39B7F8C">
          <v:rect id="_x0000_i1478" style="width:0;height:1.5pt" o:hralign="center" o:hrstd="t" o:hr="t" fillcolor="#a0a0a0" stroked="f"/>
        </w:pict>
      </w:r>
    </w:p>
    <w:p w14:paraId="6484E64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454. Operations</w:t>
      </w:r>
    </w:p>
    <w:p w14:paraId="598230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Business Owner</w:t>
      </w:r>
    </w:p>
    <w:p w14:paraId="7284720F" w14:textId="77777777" w:rsidR="001B127B" w:rsidRPr="001B127B" w:rsidRDefault="001B127B" w:rsidP="001B127B">
      <w:pPr>
        <w:rPr>
          <w:sz w:val="32"/>
          <w:szCs w:val="32"/>
        </w:rPr>
      </w:pPr>
    </w:p>
    <w:p w14:paraId="5E1893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Technical Owner</w:t>
      </w:r>
    </w:p>
    <w:p w14:paraId="6FD0046A" w14:textId="77777777" w:rsidR="001B127B" w:rsidRPr="001B127B" w:rsidRDefault="001B127B" w:rsidP="001B127B">
      <w:pPr>
        <w:rPr>
          <w:sz w:val="32"/>
          <w:szCs w:val="32"/>
        </w:rPr>
      </w:pPr>
    </w:p>
    <w:p w14:paraId="1A464AA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Support Owner</w:t>
      </w:r>
    </w:p>
    <w:p w14:paraId="15AA8AC3" w14:textId="77777777" w:rsidR="001B127B" w:rsidRPr="001B127B" w:rsidRDefault="001B127B" w:rsidP="001B127B">
      <w:pPr>
        <w:rPr>
          <w:sz w:val="32"/>
          <w:szCs w:val="32"/>
        </w:rPr>
      </w:pPr>
    </w:p>
    <w:p w14:paraId="4A9A271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Monitoring</w:t>
      </w:r>
    </w:p>
    <w:p w14:paraId="16DB804B" w14:textId="77777777" w:rsidR="001B127B" w:rsidRPr="001B127B" w:rsidRDefault="001B127B" w:rsidP="001B127B">
      <w:pPr>
        <w:rPr>
          <w:sz w:val="32"/>
          <w:szCs w:val="32"/>
        </w:rPr>
      </w:pPr>
    </w:p>
    <w:p w14:paraId="7DD581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Incident process</w:t>
      </w:r>
    </w:p>
    <w:p w14:paraId="02CD7E4D" w14:textId="77777777" w:rsidR="001B127B" w:rsidRPr="001B127B" w:rsidRDefault="001B127B" w:rsidP="001B127B">
      <w:pPr>
        <w:rPr>
          <w:sz w:val="32"/>
          <w:szCs w:val="32"/>
        </w:rPr>
      </w:pPr>
    </w:p>
    <w:p w14:paraId="20730D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Recovery plan</w:t>
      </w:r>
    </w:p>
    <w:p w14:paraId="78C813E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F78F8FA">
          <v:rect id="_x0000_i1479" style="width:0;height:1.5pt" o:hralign="center" o:hrstd="t" o:hr="t" fillcolor="#a0a0a0" stroked="f"/>
        </w:pict>
      </w:r>
    </w:p>
    <w:p w14:paraId="2EB0322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455. Documentation</w:t>
      </w:r>
    </w:p>
    <w:p w14:paraId="3881B7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Architecture</w:t>
      </w:r>
    </w:p>
    <w:p w14:paraId="635A103F" w14:textId="77777777" w:rsidR="001B127B" w:rsidRPr="001B127B" w:rsidRDefault="001B127B" w:rsidP="001B127B">
      <w:pPr>
        <w:rPr>
          <w:sz w:val="32"/>
          <w:szCs w:val="32"/>
        </w:rPr>
      </w:pPr>
    </w:p>
    <w:p w14:paraId="112E3C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Release Notes</w:t>
      </w:r>
    </w:p>
    <w:p w14:paraId="35DD2887" w14:textId="77777777" w:rsidR="001B127B" w:rsidRPr="001B127B" w:rsidRDefault="001B127B" w:rsidP="001B127B">
      <w:pPr>
        <w:rPr>
          <w:sz w:val="32"/>
          <w:szCs w:val="32"/>
        </w:rPr>
      </w:pPr>
    </w:p>
    <w:p w14:paraId="0068A5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Test Results</w:t>
      </w:r>
    </w:p>
    <w:p w14:paraId="49994D4A" w14:textId="77777777" w:rsidR="001B127B" w:rsidRPr="001B127B" w:rsidRDefault="001B127B" w:rsidP="001B127B">
      <w:pPr>
        <w:rPr>
          <w:sz w:val="32"/>
          <w:szCs w:val="32"/>
        </w:rPr>
      </w:pPr>
    </w:p>
    <w:p w14:paraId="1936E81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Known Limitations</w:t>
      </w:r>
    </w:p>
    <w:p w14:paraId="6A72011C" w14:textId="77777777" w:rsidR="001B127B" w:rsidRPr="001B127B" w:rsidRDefault="001B127B" w:rsidP="001B127B">
      <w:pPr>
        <w:rPr>
          <w:sz w:val="32"/>
          <w:szCs w:val="32"/>
        </w:rPr>
      </w:pPr>
    </w:p>
    <w:p w14:paraId="32A171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Support Guide</w:t>
      </w:r>
    </w:p>
    <w:p w14:paraId="7693DAC2" w14:textId="77777777" w:rsidR="001B127B" w:rsidRPr="001B127B" w:rsidRDefault="001B127B" w:rsidP="001B127B">
      <w:pPr>
        <w:rPr>
          <w:sz w:val="32"/>
          <w:szCs w:val="32"/>
        </w:rPr>
      </w:pPr>
    </w:p>
    <w:p w14:paraId="213C328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☐</w:t>
      </w:r>
      <w:r w:rsidRPr="001B127B">
        <w:rPr>
          <w:sz w:val="32"/>
          <w:szCs w:val="32"/>
        </w:rPr>
        <w:t xml:space="preserve"> Runbook</w:t>
      </w:r>
    </w:p>
    <w:p w14:paraId="1D6BF84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EF43D81">
          <v:rect id="_x0000_i1480" style="width:0;height:1.5pt" o:hralign="center" o:hrstd="t" o:hr="t" fillcolor="#a0a0a0" stroked="f"/>
        </w:pict>
      </w:r>
    </w:p>
    <w:p w14:paraId="521FB5D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EU — MASTER TEST MATRIX</w:t>
      </w:r>
    </w:p>
    <w:p w14:paraId="258F1BD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456. Employee Leave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123"/>
        <w:gridCol w:w="1547"/>
      </w:tblGrid>
      <w:tr w:rsidR="001B127B" w:rsidRPr="001B127B" w14:paraId="6859A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B1BA8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D0EA1A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B1BAD8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1B127B" w:rsidRPr="001B127B" w14:paraId="3D210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A19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E01</w:t>
            </w:r>
          </w:p>
        </w:tc>
        <w:tc>
          <w:tcPr>
            <w:tcW w:w="0" w:type="auto"/>
            <w:vAlign w:val="center"/>
            <w:hideMark/>
          </w:tcPr>
          <w:p w14:paraId="1B2F189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Open App</w:t>
            </w:r>
          </w:p>
        </w:tc>
        <w:tc>
          <w:tcPr>
            <w:tcW w:w="0" w:type="auto"/>
            <w:vAlign w:val="center"/>
            <w:hideMark/>
          </w:tcPr>
          <w:p w14:paraId="78CF208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14B9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AB1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E02</w:t>
            </w:r>
          </w:p>
        </w:tc>
        <w:tc>
          <w:tcPr>
            <w:tcW w:w="0" w:type="auto"/>
            <w:vAlign w:val="center"/>
            <w:hideMark/>
          </w:tcPr>
          <w:p w14:paraId="1466780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Employee mapping</w:t>
            </w:r>
          </w:p>
        </w:tc>
        <w:tc>
          <w:tcPr>
            <w:tcW w:w="0" w:type="auto"/>
            <w:vAlign w:val="center"/>
            <w:hideMark/>
          </w:tcPr>
          <w:p w14:paraId="3A16B8B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Correct</w:t>
            </w:r>
          </w:p>
        </w:tc>
      </w:tr>
      <w:tr w:rsidR="001B127B" w:rsidRPr="001B127B" w14:paraId="20C2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F64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E03</w:t>
            </w:r>
          </w:p>
        </w:tc>
        <w:tc>
          <w:tcPr>
            <w:tcW w:w="0" w:type="auto"/>
            <w:vAlign w:val="center"/>
            <w:hideMark/>
          </w:tcPr>
          <w:p w14:paraId="19C2CC9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Create Draft</w:t>
            </w:r>
          </w:p>
        </w:tc>
        <w:tc>
          <w:tcPr>
            <w:tcW w:w="0" w:type="auto"/>
            <w:vAlign w:val="center"/>
            <w:hideMark/>
          </w:tcPr>
          <w:p w14:paraId="61309B4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0562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E85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E04</w:t>
            </w:r>
          </w:p>
        </w:tc>
        <w:tc>
          <w:tcPr>
            <w:tcW w:w="0" w:type="auto"/>
            <w:vAlign w:val="center"/>
            <w:hideMark/>
          </w:tcPr>
          <w:p w14:paraId="4555DE4C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Invalid date</w:t>
            </w:r>
          </w:p>
        </w:tc>
        <w:tc>
          <w:tcPr>
            <w:tcW w:w="0" w:type="auto"/>
            <w:vAlign w:val="center"/>
            <w:hideMark/>
          </w:tcPr>
          <w:p w14:paraId="0A3DF16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Blocked</w:t>
            </w:r>
          </w:p>
        </w:tc>
      </w:tr>
      <w:tr w:rsidR="001B127B" w:rsidRPr="001B127B" w14:paraId="3126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F8D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E05</w:t>
            </w:r>
          </w:p>
        </w:tc>
        <w:tc>
          <w:tcPr>
            <w:tcW w:w="0" w:type="auto"/>
            <w:vAlign w:val="center"/>
            <w:hideMark/>
          </w:tcPr>
          <w:p w14:paraId="244FCA9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41ABF3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7246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4B3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E06</w:t>
            </w:r>
          </w:p>
        </w:tc>
        <w:tc>
          <w:tcPr>
            <w:tcW w:w="0" w:type="auto"/>
            <w:vAlign w:val="center"/>
            <w:hideMark/>
          </w:tcPr>
          <w:p w14:paraId="7817F68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Approval starts</w:t>
            </w:r>
          </w:p>
        </w:tc>
        <w:tc>
          <w:tcPr>
            <w:tcW w:w="0" w:type="auto"/>
            <w:vAlign w:val="center"/>
            <w:hideMark/>
          </w:tcPr>
          <w:p w14:paraId="4A59CE2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57507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490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E07</w:t>
            </w:r>
          </w:p>
        </w:tc>
        <w:tc>
          <w:tcPr>
            <w:tcW w:w="0" w:type="auto"/>
            <w:vAlign w:val="center"/>
            <w:hideMark/>
          </w:tcPr>
          <w:p w14:paraId="134F0AE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5A6106D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Approved</w:t>
            </w:r>
          </w:p>
        </w:tc>
      </w:tr>
      <w:tr w:rsidR="001B127B" w:rsidRPr="001B127B" w14:paraId="37575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5F5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E08</w:t>
            </w:r>
          </w:p>
        </w:tc>
        <w:tc>
          <w:tcPr>
            <w:tcW w:w="0" w:type="auto"/>
            <w:vAlign w:val="center"/>
            <w:hideMark/>
          </w:tcPr>
          <w:p w14:paraId="4C63D47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CD9B73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Rejected</w:t>
            </w:r>
          </w:p>
        </w:tc>
      </w:tr>
      <w:tr w:rsidR="001B127B" w:rsidRPr="001B127B" w14:paraId="40FC8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357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E09</w:t>
            </w:r>
          </w:p>
        </w:tc>
        <w:tc>
          <w:tcPr>
            <w:tcW w:w="0" w:type="auto"/>
            <w:vAlign w:val="center"/>
            <w:hideMark/>
          </w:tcPr>
          <w:p w14:paraId="3545D17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Duplicate approval</w:t>
            </w:r>
          </w:p>
        </w:tc>
        <w:tc>
          <w:tcPr>
            <w:tcW w:w="0" w:type="auto"/>
            <w:vAlign w:val="center"/>
            <w:hideMark/>
          </w:tcPr>
          <w:p w14:paraId="52812F3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None</w:t>
            </w:r>
          </w:p>
        </w:tc>
      </w:tr>
      <w:tr w:rsidR="001B127B" w:rsidRPr="001B127B" w14:paraId="27C8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5DE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7756215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Unauthorized record</w:t>
            </w:r>
          </w:p>
        </w:tc>
        <w:tc>
          <w:tcPr>
            <w:tcW w:w="0" w:type="auto"/>
            <w:vAlign w:val="center"/>
            <w:hideMark/>
          </w:tcPr>
          <w:p w14:paraId="3E49943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</w:tbl>
    <w:p w14:paraId="61E3055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E8378E">
          <v:rect id="_x0000_i1481" style="width:0;height:1.5pt" o:hralign="center" o:hrstd="t" o:hr="t" fillcolor="#a0a0a0" stroked="f"/>
        </w:pict>
      </w:r>
    </w:p>
    <w:p w14:paraId="5D4FE36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457. IT Help Desk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3587"/>
        <w:gridCol w:w="2578"/>
      </w:tblGrid>
      <w:tr w:rsidR="001B127B" w:rsidRPr="001B127B" w14:paraId="02264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73E7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12596F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FDBC1B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1B127B" w:rsidRPr="001B127B" w14:paraId="3EB07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8D9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0E65187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Create Ticket</w:t>
            </w:r>
          </w:p>
        </w:tc>
        <w:tc>
          <w:tcPr>
            <w:tcW w:w="0" w:type="auto"/>
            <w:vAlign w:val="center"/>
            <w:hideMark/>
          </w:tcPr>
          <w:p w14:paraId="5767A84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0BEB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A66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1A9DAAB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Own Tickets</w:t>
            </w:r>
          </w:p>
        </w:tc>
        <w:tc>
          <w:tcPr>
            <w:tcW w:w="0" w:type="auto"/>
            <w:vAlign w:val="center"/>
            <w:hideMark/>
          </w:tcPr>
          <w:p w14:paraId="2DAAC8E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Correct</w:t>
            </w:r>
          </w:p>
        </w:tc>
      </w:tr>
      <w:tr w:rsidR="001B127B" w:rsidRPr="001B127B" w14:paraId="7699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AFC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I03</w:t>
            </w:r>
          </w:p>
        </w:tc>
        <w:tc>
          <w:tcPr>
            <w:tcW w:w="0" w:type="auto"/>
            <w:vAlign w:val="center"/>
            <w:hideMark/>
          </w:tcPr>
          <w:p w14:paraId="266969A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Technician View</w:t>
            </w:r>
          </w:p>
        </w:tc>
        <w:tc>
          <w:tcPr>
            <w:tcW w:w="0" w:type="auto"/>
            <w:vAlign w:val="center"/>
            <w:hideMark/>
          </w:tcPr>
          <w:p w14:paraId="35075D7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Correct</w:t>
            </w:r>
          </w:p>
        </w:tc>
      </w:tr>
      <w:tr w:rsidR="001B127B" w:rsidRPr="001B127B" w14:paraId="5080C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759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I04</w:t>
            </w:r>
          </w:p>
        </w:tc>
        <w:tc>
          <w:tcPr>
            <w:tcW w:w="0" w:type="auto"/>
            <w:vAlign w:val="center"/>
            <w:hideMark/>
          </w:tcPr>
          <w:p w14:paraId="1DBBB54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4525A6E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7AFA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B77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I05</w:t>
            </w:r>
          </w:p>
        </w:tc>
        <w:tc>
          <w:tcPr>
            <w:tcW w:w="0" w:type="auto"/>
            <w:vAlign w:val="center"/>
            <w:hideMark/>
          </w:tcPr>
          <w:p w14:paraId="31BA9A2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14:paraId="5EB904D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747C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372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I06</w:t>
            </w:r>
          </w:p>
        </w:tc>
        <w:tc>
          <w:tcPr>
            <w:tcW w:w="0" w:type="auto"/>
            <w:vAlign w:val="center"/>
            <w:hideMark/>
          </w:tcPr>
          <w:p w14:paraId="5AB4C5B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Resolution notification</w:t>
            </w:r>
          </w:p>
        </w:tc>
        <w:tc>
          <w:tcPr>
            <w:tcW w:w="0" w:type="auto"/>
            <w:vAlign w:val="center"/>
            <w:hideMark/>
          </w:tcPr>
          <w:p w14:paraId="6410D30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3A4A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2E1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I07</w:t>
            </w:r>
          </w:p>
        </w:tc>
        <w:tc>
          <w:tcPr>
            <w:tcW w:w="0" w:type="auto"/>
            <w:vAlign w:val="center"/>
            <w:hideMark/>
          </w:tcPr>
          <w:p w14:paraId="49BC1FD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Agent create ticket</w:t>
            </w:r>
          </w:p>
        </w:tc>
        <w:tc>
          <w:tcPr>
            <w:tcW w:w="0" w:type="auto"/>
            <w:vAlign w:val="center"/>
            <w:hideMark/>
          </w:tcPr>
          <w:p w14:paraId="511F569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  <w:tr w:rsidR="001B127B" w:rsidRPr="001B127B" w14:paraId="010B1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66D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I08</w:t>
            </w:r>
          </w:p>
        </w:tc>
        <w:tc>
          <w:tcPr>
            <w:tcW w:w="0" w:type="auto"/>
            <w:vAlign w:val="center"/>
            <w:hideMark/>
          </w:tcPr>
          <w:p w14:paraId="47C15DA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User says No</w:t>
            </w:r>
          </w:p>
        </w:tc>
        <w:tc>
          <w:tcPr>
            <w:tcW w:w="0" w:type="auto"/>
            <w:vAlign w:val="center"/>
            <w:hideMark/>
          </w:tcPr>
          <w:p w14:paraId="6032343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No ticket</w:t>
            </w:r>
          </w:p>
        </w:tc>
      </w:tr>
      <w:tr w:rsidR="001B127B" w:rsidRPr="001B127B" w14:paraId="41AC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470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I09</w:t>
            </w:r>
          </w:p>
        </w:tc>
        <w:tc>
          <w:tcPr>
            <w:tcW w:w="0" w:type="auto"/>
            <w:vAlign w:val="center"/>
            <w:hideMark/>
          </w:tcPr>
          <w:p w14:paraId="7037CDC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Tool failure</w:t>
            </w:r>
          </w:p>
        </w:tc>
        <w:tc>
          <w:tcPr>
            <w:tcW w:w="0" w:type="auto"/>
            <w:vAlign w:val="center"/>
            <w:hideMark/>
          </w:tcPr>
          <w:p w14:paraId="27DF6ED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No false success</w:t>
            </w:r>
          </w:p>
        </w:tc>
      </w:tr>
      <w:tr w:rsidR="001B127B" w:rsidRPr="001B127B" w14:paraId="4D86C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725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I10</w:t>
            </w:r>
          </w:p>
        </w:tc>
        <w:tc>
          <w:tcPr>
            <w:tcW w:w="0" w:type="auto"/>
            <w:vAlign w:val="center"/>
            <w:hideMark/>
          </w:tcPr>
          <w:p w14:paraId="05F85E7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Other employee access</w:t>
            </w:r>
          </w:p>
        </w:tc>
        <w:tc>
          <w:tcPr>
            <w:tcW w:w="0" w:type="auto"/>
            <w:vAlign w:val="center"/>
            <w:hideMark/>
          </w:tcPr>
          <w:p w14:paraId="244D88D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</w:tbl>
    <w:p w14:paraId="47BE71B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9A83D8B">
          <v:rect id="_x0000_i1482" style="width:0;height:1.5pt" o:hralign="center" o:hrstd="t" o:hr="t" fillcolor="#a0a0a0" stroked="f"/>
        </w:pict>
      </w:r>
    </w:p>
    <w:p w14:paraId="701D0B6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458. Vendor Portal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783"/>
        <w:gridCol w:w="1534"/>
      </w:tblGrid>
      <w:tr w:rsidR="001B127B" w:rsidRPr="001B127B" w14:paraId="39708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ABE9E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7F6B5F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46E94A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1B127B" w:rsidRPr="001B127B" w14:paraId="2E171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0A2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V01</w:t>
            </w:r>
          </w:p>
        </w:tc>
        <w:tc>
          <w:tcPr>
            <w:tcW w:w="0" w:type="auto"/>
            <w:vAlign w:val="center"/>
            <w:hideMark/>
          </w:tcPr>
          <w:p w14:paraId="136DE5B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Anonymous Home</w:t>
            </w:r>
          </w:p>
        </w:tc>
        <w:tc>
          <w:tcPr>
            <w:tcW w:w="0" w:type="auto"/>
            <w:vAlign w:val="center"/>
            <w:hideMark/>
          </w:tcPr>
          <w:p w14:paraId="7A1260C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Allowed</w:t>
            </w:r>
          </w:p>
        </w:tc>
      </w:tr>
      <w:tr w:rsidR="001B127B" w:rsidRPr="001B127B" w14:paraId="3EE0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453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V02</w:t>
            </w:r>
          </w:p>
        </w:tc>
        <w:tc>
          <w:tcPr>
            <w:tcW w:w="0" w:type="auto"/>
            <w:vAlign w:val="center"/>
            <w:hideMark/>
          </w:tcPr>
          <w:p w14:paraId="75A0330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Anonymous private page</w:t>
            </w:r>
          </w:p>
        </w:tc>
        <w:tc>
          <w:tcPr>
            <w:tcW w:w="0" w:type="auto"/>
            <w:vAlign w:val="center"/>
            <w:hideMark/>
          </w:tcPr>
          <w:p w14:paraId="1DD2E67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  <w:tr w:rsidR="001B127B" w:rsidRPr="001B127B" w14:paraId="48426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180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V03</w:t>
            </w:r>
          </w:p>
        </w:tc>
        <w:tc>
          <w:tcPr>
            <w:tcW w:w="0" w:type="auto"/>
            <w:vAlign w:val="center"/>
            <w:hideMark/>
          </w:tcPr>
          <w:p w14:paraId="5084A01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Vendor A own data</w:t>
            </w:r>
          </w:p>
        </w:tc>
        <w:tc>
          <w:tcPr>
            <w:tcW w:w="0" w:type="auto"/>
            <w:vAlign w:val="center"/>
            <w:hideMark/>
          </w:tcPr>
          <w:p w14:paraId="0AFDDE3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Allowed</w:t>
            </w:r>
          </w:p>
        </w:tc>
      </w:tr>
      <w:tr w:rsidR="001B127B" w:rsidRPr="001B127B" w14:paraId="315D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935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V04</w:t>
            </w:r>
          </w:p>
        </w:tc>
        <w:tc>
          <w:tcPr>
            <w:tcW w:w="0" w:type="auto"/>
            <w:vAlign w:val="center"/>
            <w:hideMark/>
          </w:tcPr>
          <w:p w14:paraId="6CFCB85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Vendor B own data</w:t>
            </w:r>
          </w:p>
        </w:tc>
        <w:tc>
          <w:tcPr>
            <w:tcW w:w="0" w:type="auto"/>
            <w:vAlign w:val="center"/>
            <w:hideMark/>
          </w:tcPr>
          <w:p w14:paraId="3638854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Allowed</w:t>
            </w:r>
          </w:p>
        </w:tc>
      </w:tr>
      <w:tr w:rsidR="001B127B" w:rsidRPr="001B127B" w14:paraId="1A39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D46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V05</w:t>
            </w:r>
          </w:p>
        </w:tc>
        <w:tc>
          <w:tcPr>
            <w:tcW w:w="0" w:type="auto"/>
            <w:vAlign w:val="center"/>
            <w:hideMark/>
          </w:tcPr>
          <w:p w14:paraId="3E29723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 xml:space="preserve">A </w:t>
            </w:r>
            <w:r w:rsidRPr="001B127B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B127B">
              <w:rPr>
                <w:sz w:val="32"/>
                <w:szCs w:val="32"/>
              </w:rPr>
              <w:t xml:space="preserve"> B data</w:t>
            </w:r>
          </w:p>
        </w:tc>
        <w:tc>
          <w:tcPr>
            <w:tcW w:w="0" w:type="auto"/>
            <w:vAlign w:val="center"/>
            <w:hideMark/>
          </w:tcPr>
          <w:p w14:paraId="570FF50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  <w:tr w:rsidR="001B127B" w:rsidRPr="001B127B" w14:paraId="5F275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B09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V06</w:t>
            </w:r>
          </w:p>
        </w:tc>
        <w:tc>
          <w:tcPr>
            <w:tcW w:w="0" w:type="auto"/>
            <w:vAlign w:val="center"/>
            <w:hideMark/>
          </w:tcPr>
          <w:p w14:paraId="4F76AC8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 xml:space="preserve">B </w:t>
            </w:r>
            <w:r w:rsidRPr="001B127B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1B127B">
              <w:rPr>
                <w:sz w:val="32"/>
                <w:szCs w:val="32"/>
              </w:rPr>
              <w:t xml:space="preserve"> A data</w:t>
            </w:r>
          </w:p>
        </w:tc>
        <w:tc>
          <w:tcPr>
            <w:tcW w:w="0" w:type="auto"/>
            <w:vAlign w:val="center"/>
            <w:hideMark/>
          </w:tcPr>
          <w:p w14:paraId="16C6AEA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  <w:tr w:rsidR="001B127B" w:rsidRPr="001B127B" w14:paraId="07CD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C35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V07</w:t>
            </w:r>
          </w:p>
        </w:tc>
        <w:tc>
          <w:tcPr>
            <w:tcW w:w="0" w:type="auto"/>
            <w:vAlign w:val="center"/>
            <w:hideMark/>
          </w:tcPr>
          <w:p w14:paraId="4672855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Create Application</w:t>
            </w:r>
          </w:p>
        </w:tc>
        <w:tc>
          <w:tcPr>
            <w:tcW w:w="0" w:type="auto"/>
            <w:vAlign w:val="center"/>
            <w:hideMark/>
          </w:tcPr>
          <w:p w14:paraId="32732E8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Allowed</w:t>
            </w:r>
          </w:p>
        </w:tc>
      </w:tr>
      <w:tr w:rsidR="001B127B" w:rsidRPr="001B127B" w14:paraId="7F5C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13B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V08</w:t>
            </w:r>
          </w:p>
        </w:tc>
        <w:tc>
          <w:tcPr>
            <w:tcW w:w="0" w:type="auto"/>
            <w:vAlign w:val="center"/>
            <w:hideMark/>
          </w:tcPr>
          <w:p w14:paraId="5CD6131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BA761B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  <w:tr w:rsidR="001B127B" w:rsidRPr="001B127B" w14:paraId="3FF4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FF8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V09</w:t>
            </w:r>
          </w:p>
        </w:tc>
        <w:tc>
          <w:tcPr>
            <w:tcW w:w="0" w:type="auto"/>
            <w:vAlign w:val="center"/>
            <w:hideMark/>
          </w:tcPr>
          <w:p w14:paraId="4935D60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URL tampering</w:t>
            </w:r>
          </w:p>
        </w:tc>
        <w:tc>
          <w:tcPr>
            <w:tcW w:w="0" w:type="auto"/>
            <w:vAlign w:val="center"/>
            <w:hideMark/>
          </w:tcPr>
          <w:p w14:paraId="315FB6C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  <w:tr w:rsidR="001B127B" w:rsidRPr="001B127B" w14:paraId="5E795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548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V10</w:t>
            </w:r>
          </w:p>
        </w:tc>
        <w:tc>
          <w:tcPr>
            <w:tcW w:w="0" w:type="auto"/>
            <w:vAlign w:val="center"/>
            <w:hideMark/>
          </w:tcPr>
          <w:p w14:paraId="07FD8E8C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Internal comments</w:t>
            </w:r>
          </w:p>
        </w:tc>
        <w:tc>
          <w:tcPr>
            <w:tcW w:w="0" w:type="auto"/>
            <w:vAlign w:val="center"/>
            <w:hideMark/>
          </w:tcPr>
          <w:p w14:paraId="2552399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Hidden</w:t>
            </w:r>
          </w:p>
        </w:tc>
      </w:tr>
    </w:tbl>
    <w:p w14:paraId="70B48C0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64DDA2E">
          <v:rect id="_x0000_i1483" style="width:0;height:1.5pt" o:hralign="center" o:hrstd="t" o:hr="t" fillcolor="#a0a0a0" stroked="f"/>
        </w:pict>
      </w:r>
    </w:p>
    <w:p w14:paraId="596CF44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459. HR Support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170"/>
        <w:gridCol w:w="1643"/>
      </w:tblGrid>
      <w:tr w:rsidR="001B127B" w:rsidRPr="001B127B" w14:paraId="53510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46538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0BE0DF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EBEA872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1B127B" w:rsidRPr="001B127B" w14:paraId="0E433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C8C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14:paraId="56ADCD9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Annual Leave</w:t>
            </w:r>
          </w:p>
        </w:tc>
        <w:tc>
          <w:tcPr>
            <w:tcW w:w="0" w:type="auto"/>
            <w:vAlign w:val="center"/>
            <w:hideMark/>
          </w:tcPr>
          <w:p w14:paraId="64B4FC6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Correct</w:t>
            </w:r>
          </w:p>
        </w:tc>
      </w:tr>
      <w:tr w:rsidR="001B127B" w:rsidRPr="001B127B" w14:paraId="1F2A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48F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5E63659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Sick Leave</w:t>
            </w:r>
          </w:p>
        </w:tc>
        <w:tc>
          <w:tcPr>
            <w:tcW w:w="0" w:type="auto"/>
            <w:vAlign w:val="center"/>
            <w:hideMark/>
          </w:tcPr>
          <w:p w14:paraId="263D77D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Correct</w:t>
            </w:r>
          </w:p>
        </w:tc>
      </w:tr>
      <w:tr w:rsidR="001B127B" w:rsidRPr="001B127B" w14:paraId="6AE9A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868C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14:paraId="5216741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Unknown policy</w:t>
            </w:r>
          </w:p>
        </w:tc>
        <w:tc>
          <w:tcPr>
            <w:tcW w:w="0" w:type="auto"/>
            <w:vAlign w:val="center"/>
            <w:hideMark/>
          </w:tcPr>
          <w:p w14:paraId="427057E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Escalate</w:t>
            </w:r>
          </w:p>
        </w:tc>
      </w:tr>
      <w:tr w:rsidR="001B127B" w:rsidRPr="001B127B" w14:paraId="32AE4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898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A04</w:t>
            </w:r>
          </w:p>
        </w:tc>
        <w:tc>
          <w:tcPr>
            <w:tcW w:w="0" w:type="auto"/>
            <w:vAlign w:val="center"/>
            <w:hideMark/>
          </w:tcPr>
          <w:p w14:paraId="1EA6FAF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Prompt manipulation</w:t>
            </w:r>
          </w:p>
        </w:tc>
        <w:tc>
          <w:tcPr>
            <w:tcW w:w="0" w:type="auto"/>
            <w:vAlign w:val="center"/>
            <w:hideMark/>
          </w:tcPr>
          <w:p w14:paraId="06F651D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Guarded</w:t>
            </w:r>
          </w:p>
        </w:tc>
      </w:tr>
      <w:tr w:rsidR="001B127B" w:rsidRPr="001B127B" w14:paraId="142EC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BB4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14:paraId="2192CBC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Private data</w:t>
            </w:r>
          </w:p>
        </w:tc>
        <w:tc>
          <w:tcPr>
            <w:tcW w:w="0" w:type="auto"/>
            <w:vAlign w:val="center"/>
            <w:hideMark/>
          </w:tcPr>
          <w:p w14:paraId="17A0F04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  <w:tr w:rsidR="001B127B" w:rsidRPr="001B127B" w14:paraId="0C7E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CC4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A06</w:t>
            </w:r>
          </w:p>
        </w:tc>
        <w:tc>
          <w:tcPr>
            <w:tcW w:w="0" w:type="auto"/>
            <w:vAlign w:val="center"/>
            <w:hideMark/>
          </w:tcPr>
          <w:p w14:paraId="69C09B9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Own Leave status</w:t>
            </w:r>
          </w:p>
        </w:tc>
        <w:tc>
          <w:tcPr>
            <w:tcW w:w="0" w:type="auto"/>
            <w:vAlign w:val="center"/>
            <w:hideMark/>
          </w:tcPr>
          <w:p w14:paraId="1D1D6A2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Tool</w:t>
            </w:r>
          </w:p>
        </w:tc>
      </w:tr>
      <w:tr w:rsidR="001B127B" w:rsidRPr="001B127B" w14:paraId="65BE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F10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A07</w:t>
            </w:r>
          </w:p>
        </w:tc>
        <w:tc>
          <w:tcPr>
            <w:tcW w:w="0" w:type="auto"/>
            <w:vAlign w:val="center"/>
            <w:hideMark/>
          </w:tcPr>
          <w:p w14:paraId="55F7C98C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Other user status</w:t>
            </w:r>
          </w:p>
        </w:tc>
        <w:tc>
          <w:tcPr>
            <w:tcW w:w="0" w:type="auto"/>
            <w:vAlign w:val="center"/>
            <w:hideMark/>
          </w:tcPr>
          <w:p w14:paraId="1DFBF3A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Denied</w:t>
            </w:r>
          </w:p>
        </w:tc>
      </w:tr>
      <w:tr w:rsidR="001B127B" w:rsidRPr="001B127B" w14:paraId="5844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BF9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A08</w:t>
            </w:r>
          </w:p>
        </w:tc>
        <w:tc>
          <w:tcPr>
            <w:tcW w:w="0" w:type="auto"/>
            <w:vAlign w:val="center"/>
            <w:hideMark/>
          </w:tcPr>
          <w:p w14:paraId="75D9BA40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Ticket confirmation</w:t>
            </w:r>
          </w:p>
        </w:tc>
        <w:tc>
          <w:tcPr>
            <w:tcW w:w="0" w:type="auto"/>
            <w:vAlign w:val="center"/>
            <w:hideMark/>
          </w:tcPr>
          <w:p w14:paraId="3CCB2482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Required</w:t>
            </w:r>
          </w:p>
        </w:tc>
      </w:tr>
      <w:tr w:rsidR="001B127B" w:rsidRPr="001B127B" w14:paraId="54FE1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500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A09</w:t>
            </w:r>
          </w:p>
        </w:tc>
        <w:tc>
          <w:tcPr>
            <w:tcW w:w="0" w:type="auto"/>
            <w:vAlign w:val="center"/>
            <w:hideMark/>
          </w:tcPr>
          <w:p w14:paraId="6DBD675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Tool failure</w:t>
            </w:r>
          </w:p>
        </w:tc>
        <w:tc>
          <w:tcPr>
            <w:tcW w:w="0" w:type="auto"/>
            <w:vAlign w:val="center"/>
            <w:hideMark/>
          </w:tcPr>
          <w:p w14:paraId="16339C4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Controlled</w:t>
            </w:r>
          </w:p>
        </w:tc>
      </w:tr>
      <w:tr w:rsidR="001B127B" w:rsidRPr="001B127B" w14:paraId="17DE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CD07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14:paraId="53FC5EE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Published channel</w:t>
            </w:r>
          </w:p>
        </w:tc>
        <w:tc>
          <w:tcPr>
            <w:tcW w:w="0" w:type="auto"/>
            <w:vAlign w:val="center"/>
            <w:hideMark/>
          </w:tcPr>
          <w:p w14:paraId="13D2C50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Pass</w:t>
            </w:r>
          </w:p>
        </w:tc>
      </w:tr>
    </w:tbl>
    <w:p w14:paraId="469BC74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3B80B00">
          <v:rect id="_x0000_i1484" style="width:0;height:1.5pt" o:hralign="center" o:hrstd="t" o:hr="t" fillcolor="#a0a0a0" stroked="f"/>
        </w:pict>
      </w:r>
    </w:p>
    <w:p w14:paraId="61398F7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EV — TROUBLESHOOTING CHALLENGE</w:t>
      </w:r>
    </w:p>
    <w:p w14:paraId="7842A94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460. Scenario</w:t>
      </w:r>
    </w:p>
    <w:p w14:paraId="306577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reports:</w:t>
      </w:r>
    </w:p>
    <w:p w14:paraId="3FB530F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 submitted Leave but my manager received nothing.</w:t>
      </w:r>
    </w:p>
    <w:p w14:paraId="2524EE2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68AD53E">
          <v:rect id="_x0000_i1485" style="width:0;height:1.5pt" o:hralign="center" o:hrstd="t" o:hr="t" fillcolor="#a0a0a0" stroked="f"/>
        </w:pict>
      </w:r>
    </w:p>
    <w:p w14:paraId="14D0B69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461. Step 1</w:t>
      </w:r>
    </w:p>
    <w:p w14:paraId="25F8AA3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 Leave Request exists.</w:t>
      </w:r>
    </w:p>
    <w:p w14:paraId="4FA631F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72387FB">
          <v:rect id="_x0000_i1486" style="width:0;height:1.5pt" o:hralign="center" o:hrstd="t" o:hr="t" fillcolor="#a0a0a0" stroked="f"/>
        </w:pict>
      </w:r>
    </w:p>
    <w:p w14:paraId="35D840A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462. Step 2</w:t>
      </w:r>
    </w:p>
    <w:p w14:paraId="443511A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Check Status.</w:t>
      </w:r>
    </w:p>
    <w:p w14:paraId="42F3C68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924ADEF">
          <v:rect id="_x0000_i1487" style="width:0;height:1.5pt" o:hralign="center" o:hrstd="t" o:hr="t" fillcolor="#a0a0a0" stroked="f"/>
        </w:pict>
      </w:r>
    </w:p>
    <w:p w14:paraId="1D13269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463. Step 3</w:t>
      </w:r>
    </w:p>
    <w:p w14:paraId="02BC65F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Open Approval Flow Run History.</w:t>
      </w:r>
    </w:p>
    <w:p w14:paraId="10A193C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F316623">
          <v:rect id="_x0000_i1488" style="width:0;height:1.5pt" o:hralign="center" o:hrstd="t" o:hr="t" fillcolor="#a0a0a0" stroked="f"/>
        </w:pict>
      </w:r>
    </w:p>
    <w:p w14:paraId="21AEC5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464. No run?</w:t>
      </w:r>
    </w:p>
    <w:p w14:paraId="48EA4D5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Investigate:</w:t>
      </w:r>
    </w:p>
    <w:p w14:paraId="5FA6AF9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Trigger.</w:t>
      </w:r>
    </w:p>
    <w:p w14:paraId="18AB26A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5285563">
          <v:rect id="_x0000_i1489" style="width:0;height:1.5pt" o:hralign="center" o:hrstd="t" o:hr="t" fillcolor="#a0a0a0" stroked="f"/>
        </w:pict>
      </w:r>
    </w:p>
    <w:p w14:paraId="78F66C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465. Run exists?</w:t>
      </w:r>
    </w:p>
    <w:p w14:paraId="20A475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Inspect:</w:t>
      </w:r>
    </w:p>
    <w:p w14:paraId="6031E3B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Failed actions.</w:t>
      </w:r>
    </w:p>
    <w:p w14:paraId="74FB00A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760766F">
          <v:rect id="_x0000_i1490" style="width:0;height:1.5pt" o:hralign="center" o:hrstd="t" o:hr="t" fillcolor="#a0a0a0" stroked="f"/>
        </w:pict>
      </w:r>
    </w:p>
    <w:p w14:paraId="5C5436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466. Flow succeeded?</w:t>
      </w:r>
    </w:p>
    <w:p w14:paraId="25B8928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Check:</w:t>
      </w:r>
    </w:p>
    <w:p w14:paraId="34DAB90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Approver address and business logic.</w:t>
      </w:r>
    </w:p>
    <w:p w14:paraId="45F86BC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AC2E07">
          <v:rect id="_x0000_i1491" style="width:0;height:1.5pt" o:hralign="center" o:hrstd="t" o:hr="t" fillcolor="#a0a0a0" stroked="f"/>
        </w:pict>
      </w:r>
    </w:p>
    <w:p w14:paraId="664A7F6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467. Don't jump directly to</w:t>
      </w:r>
    </w:p>
    <w:p w14:paraId="5306D7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Outlook.</w:t>
      </w:r>
    </w:p>
    <w:p w14:paraId="4876F93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6EBB1A">
          <v:rect id="_x0000_i1492" style="width:0;height:1.5pt" o:hralign="center" o:hrstd="t" o:hr="t" fillcolor="#a0a0a0" stroked="f"/>
        </w:pict>
      </w:r>
    </w:p>
    <w:p w14:paraId="17441EC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EW — TROUBLESHOOTING CHALLENGE 2</w:t>
      </w:r>
    </w:p>
    <w:p w14:paraId="2B5DAA0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468. Vendor says:</w:t>
      </w:r>
    </w:p>
    <w:p w14:paraId="4350EAC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 can see another company's application.</w:t>
      </w:r>
    </w:p>
    <w:p w14:paraId="124B56B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0CB840">
          <v:rect id="_x0000_i1493" style="width:0;height:1.5pt" o:hralign="center" o:hrstd="t" o:hr="t" fillcolor="#a0a0a0" stroked="f"/>
        </w:pict>
      </w:r>
    </w:p>
    <w:p w14:paraId="6F4996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469. Severity</w:t>
      </w:r>
    </w:p>
    <w:p w14:paraId="7530A92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Critical.</w:t>
      </w:r>
    </w:p>
    <w:p w14:paraId="66D695C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40546FE">
          <v:rect id="_x0000_i1494" style="width:0;height:1.5pt" o:hralign="center" o:hrstd="t" o:hr="t" fillcolor="#a0a0a0" stroked="f"/>
        </w:pict>
      </w:r>
    </w:p>
    <w:p w14:paraId="513D1EA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470. Immediate action</w:t>
      </w:r>
    </w:p>
    <w:p w14:paraId="30CDD6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Assess exposure and:</w:t>
      </w:r>
    </w:p>
    <w:p w14:paraId="63A3BF9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Contain.</w:t>
      </w:r>
    </w:p>
    <w:p w14:paraId="1BFAA9E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9814CA7">
          <v:rect id="_x0000_i1495" style="width:0;height:1.5pt" o:hralign="center" o:hrstd="t" o:hr="t" fillcolor="#a0a0a0" stroked="f"/>
        </w:pict>
      </w:r>
    </w:p>
    <w:p w14:paraId="7A53C6E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471. Inspect</w:t>
      </w:r>
    </w:p>
    <w:p w14:paraId="7B032FA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Web Roles</w:t>
      </w:r>
    </w:p>
    <w:p w14:paraId="444958C4" w14:textId="77777777" w:rsidR="001B127B" w:rsidRPr="001B127B" w:rsidRDefault="001B127B" w:rsidP="001B127B">
      <w:pPr>
        <w:rPr>
          <w:sz w:val="32"/>
          <w:szCs w:val="32"/>
        </w:rPr>
      </w:pPr>
    </w:p>
    <w:p w14:paraId="4CDF2B5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Table Permissions</w:t>
      </w:r>
    </w:p>
    <w:p w14:paraId="288ECE80" w14:textId="77777777" w:rsidR="001B127B" w:rsidRPr="001B127B" w:rsidRDefault="001B127B" w:rsidP="001B127B">
      <w:pPr>
        <w:rPr>
          <w:sz w:val="32"/>
          <w:szCs w:val="32"/>
        </w:rPr>
      </w:pPr>
    </w:p>
    <w:p w14:paraId="0994BDD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Global access</w:t>
      </w:r>
    </w:p>
    <w:p w14:paraId="2A42F968" w14:textId="77777777" w:rsidR="001B127B" w:rsidRPr="001B127B" w:rsidRDefault="001B127B" w:rsidP="001B127B">
      <w:pPr>
        <w:rPr>
          <w:sz w:val="32"/>
          <w:szCs w:val="32"/>
        </w:rPr>
      </w:pPr>
    </w:p>
    <w:p w14:paraId="6666D5A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Account/Contact relationship</w:t>
      </w:r>
    </w:p>
    <w:p w14:paraId="121E934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06655FF">
          <v:rect id="_x0000_i1496" style="width:0;height:1.5pt" o:hralign="center" o:hrstd="t" o:hr="t" fillcolor="#a0a0a0" stroked="f"/>
        </w:pict>
      </w:r>
    </w:p>
    <w:p w14:paraId="3A05B69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472. Retest</w:t>
      </w:r>
    </w:p>
    <w:p w14:paraId="083A42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A and Vendor B.</w:t>
      </w:r>
    </w:p>
    <w:p w14:paraId="3E08ABB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0FDDB5F">
          <v:rect id="_x0000_i1497" style="width:0;height:1.5pt" o:hralign="center" o:hrstd="t" o:hr="t" fillcolor="#a0a0a0" stroked="f"/>
        </w:pict>
      </w:r>
    </w:p>
    <w:p w14:paraId="6DB01AE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EX — CHALLENGE 3</w:t>
      </w:r>
    </w:p>
    <w:p w14:paraId="18056C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473. TEST deployment works.</w:t>
      </w:r>
    </w:p>
    <w:p w14:paraId="232EE6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 Flow is off.</w:t>
      </w:r>
    </w:p>
    <w:p w14:paraId="595D0CB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5D5AD24">
          <v:rect id="_x0000_i1498" style="width:0;height:1.5pt" o:hralign="center" o:hrstd="t" o:hr="t" fillcolor="#a0a0a0" stroked="f"/>
        </w:pict>
      </w:r>
    </w:p>
    <w:p w14:paraId="61BE091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474. Compare</w:t>
      </w:r>
    </w:p>
    <w:p w14:paraId="5270C4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 References</w:t>
      </w:r>
    </w:p>
    <w:p w14:paraId="4B1D0B3F" w14:textId="77777777" w:rsidR="001B127B" w:rsidRPr="001B127B" w:rsidRDefault="001B127B" w:rsidP="001B127B">
      <w:pPr>
        <w:rPr>
          <w:sz w:val="32"/>
          <w:szCs w:val="32"/>
        </w:rPr>
      </w:pPr>
    </w:p>
    <w:p w14:paraId="34454D6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Connections</w:t>
      </w:r>
    </w:p>
    <w:p w14:paraId="61B70FE7" w14:textId="77777777" w:rsidR="001B127B" w:rsidRPr="001B127B" w:rsidRDefault="001B127B" w:rsidP="001B127B">
      <w:pPr>
        <w:rPr>
          <w:sz w:val="32"/>
          <w:szCs w:val="32"/>
        </w:rPr>
      </w:pPr>
    </w:p>
    <w:p w14:paraId="46EA068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 Variables</w:t>
      </w:r>
    </w:p>
    <w:p w14:paraId="1B0A562C" w14:textId="77777777" w:rsidR="001B127B" w:rsidRPr="001B127B" w:rsidRDefault="001B127B" w:rsidP="001B127B">
      <w:pPr>
        <w:rPr>
          <w:sz w:val="32"/>
          <w:szCs w:val="32"/>
        </w:rPr>
      </w:pPr>
    </w:p>
    <w:p w14:paraId="76988E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Permissions</w:t>
      </w:r>
    </w:p>
    <w:p w14:paraId="55A49C9D" w14:textId="77777777" w:rsidR="001B127B" w:rsidRPr="001B127B" w:rsidRDefault="001B127B" w:rsidP="001B127B">
      <w:pPr>
        <w:rPr>
          <w:sz w:val="32"/>
          <w:szCs w:val="32"/>
        </w:rPr>
      </w:pPr>
    </w:p>
    <w:p w14:paraId="2719230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Licensing</w:t>
      </w:r>
    </w:p>
    <w:p w14:paraId="0A6298C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16031EB">
          <v:rect id="_x0000_i1499" style="width:0;height:1.5pt" o:hralign="center" o:hrstd="t" o:hr="t" fillcolor="#a0a0a0" stroked="f"/>
        </w:pict>
      </w:r>
    </w:p>
    <w:p w14:paraId="038B786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EY — CHALLENGE 4</w:t>
      </w:r>
    </w:p>
    <w:p w14:paraId="189637F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475. New managed Solution imported.</w:t>
      </w:r>
    </w:p>
    <w:p w14:paraId="55EEF6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Old Form remains.</w:t>
      </w:r>
    </w:p>
    <w:p w14:paraId="4B7EBCB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267D72A">
          <v:rect id="_x0000_i1500" style="width:0;height:1.5pt" o:hralign="center" o:hrstd="t" o:hr="t" fillcolor="#a0a0a0" stroked="f"/>
        </w:pict>
      </w:r>
    </w:p>
    <w:p w14:paraId="581977D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476. Investigate</w:t>
      </w:r>
    </w:p>
    <w:p w14:paraId="64174D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Layers.</w:t>
      </w:r>
    </w:p>
    <w:p w14:paraId="6CF2917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B65B73">
          <v:rect id="_x0000_i1501" style="width:0;height:1.5pt" o:hralign="center" o:hrstd="t" o:hr="t" fillcolor="#a0a0a0" stroked="f"/>
        </w:pict>
      </w:r>
    </w:p>
    <w:p w14:paraId="30C30AC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EZ — CHALLENGE 5</w:t>
      </w:r>
    </w:p>
    <w:p w14:paraId="45811CA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477. App displays first 500 records correctly.</w:t>
      </w:r>
    </w:p>
    <w:p w14:paraId="053615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Later records missing.</w:t>
      </w:r>
    </w:p>
    <w:p w14:paraId="06DEFFB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2DF018D">
          <v:rect id="_x0000_i1502" style="width:0;height:1.5pt" o:hralign="center" o:hrstd="t" o:hr="t" fillcolor="#a0a0a0" stroked="f"/>
        </w:pict>
      </w:r>
    </w:p>
    <w:p w14:paraId="34058C7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478. Investigate</w:t>
      </w:r>
    </w:p>
    <w:p w14:paraId="53E986E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Delegation.</w:t>
      </w:r>
    </w:p>
    <w:p w14:paraId="40E9C43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04B4F99">
          <v:rect id="_x0000_i1503" style="width:0;height:1.5pt" o:hralign="center" o:hrstd="t" o:hr="t" fillcolor="#a0a0a0" stroked="f"/>
        </w:pict>
      </w:r>
    </w:p>
    <w:p w14:paraId="6319E39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FA — CHALLENGE 6</w:t>
      </w:r>
    </w:p>
    <w:p w14:paraId="733E42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479. Agent says Ticket created.</w:t>
      </w:r>
    </w:p>
    <w:p w14:paraId="369B25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No Dataverse row.</w:t>
      </w:r>
    </w:p>
    <w:p w14:paraId="78F0819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4395E19">
          <v:rect id="_x0000_i1504" style="width:0;height:1.5pt" o:hralign="center" o:hrstd="t" o:hr="t" fillcolor="#a0a0a0" stroked="f"/>
        </w:pict>
      </w:r>
    </w:p>
    <w:p w14:paraId="3DA8049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480. Severity</w:t>
      </w:r>
    </w:p>
    <w:p w14:paraId="71C548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Potentially:</w:t>
      </w:r>
    </w:p>
    <w:p w14:paraId="388AD8A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High reliability defect.</w:t>
      </w:r>
    </w:p>
    <w:p w14:paraId="41A5652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7DBC3CB">
          <v:rect id="_x0000_i1505" style="width:0;height:1.5pt" o:hralign="center" o:hrstd="t" o:hr="t" fillcolor="#a0a0a0" stroked="f"/>
        </w:pict>
      </w:r>
    </w:p>
    <w:p w14:paraId="0125E8F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481. Root Cause likely</w:t>
      </w:r>
    </w:p>
    <w:p w14:paraId="2666881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Agent response not conditioned on Tool success.</w:t>
      </w:r>
    </w:p>
    <w:p w14:paraId="467EF38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F30D01">
          <v:rect id="_x0000_i1506" style="width:0;height:1.5pt" o:hralign="center" o:hrstd="t" o:hr="t" fillcolor="#a0a0a0" stroked="f"/>
        </w:pict>
      </w:r>
    </w:p>
    <w:p w14:paraId="0F526BD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FB — CHALLENGE 7</w:t>
      </w:r>
    </w:p>
    <w:p w14:paraId="67FFB96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482. API suddenly returns 429.</w:t>
      </w:r>
    </w:p>
    <w:p w14:paraId="5879456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B46930F">
          <v:rect id="_x0000_i1507" style="width:0;height:1.5pt" o:hralign="center" o:hrstd="t" o:hr="t" fillcolor="#a0a0a0" stroked="f"/>
        </w:pict>
      </w:r>
    </w:p>
    <w:p w14:paraId="3F68E3E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483. Investigate</w:t>
      </w:r>
    </w:p>
    <w:p w14:paraId="35FBDA1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Rate limiting.</w:t>
      </w:r>
    </w:p>
    <w:p w14:paraId="19E9FDD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D84B363">
          <v:rect id="_x0000_i1508" style="width:0;height:1.5pt" o:hralign="center" o:hrstd="t" o:hr="t" fillcolor="#a0a0a0" stroked="f"/>
        </w:pict>
      </w:r>
    </w:p>
    <w:p w14:paraId="40BC135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484. Don't fix by</w:t>
      </w:r>
    </w:p>
    <w:p w14:paraId="0A3FFD6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Increasing request volume.</w:t>
      </w:r>
    </w:p>
    <w:p w14:paraId="53EA173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6E2D06E">
          <v:rect id="_x0000_i1509" style="width:0;height:1.5pt" o:hralign="center" o:hrstd="t" o:hr="t" fillcolor="#a0a0a0" stroked="f"/>
        </w:pict>
      </w:r>
    </w:p>
    <w:p w14:paraId="568A546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FC — CHALLENGE 8</w:t>
      </w:r>
    </w:p>
    <w:p w14:paraId="13D5CE9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485. Canvas App works for maker.</w:t>
      </w:r>
    </w:p>
    <w:p w14:paraId="0C62328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Fails for Employee.</w:t>
      </w:r>
    </w:p>
    <w:p w14:paraId="2E39DC3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662E248">
          <v:rect id="_x0000_i1510" style="width:0;height:1.5pt" o:hralign="center" o:hrstd="t" o:hr="t" fillcolor="#a0a0a0" stroked="f"/>
        </w:pict>
      </w:r>
    </w:p>
    <w:p w14:paraId="7CC2A63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486. Suspect early</w:t>
      </w:r>
    </w:p>
    <w:p w14:paraId="526E68B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Permissions / connection context.</w:t>
      </w:r>
    </w:p>
    <w:p w14:paraId="70B3EFE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A8FA13A">
          <v:rect id="_x0000_i1511" style="width:0;height:1.5pt" o:hralign="center" o:hrstd="t" o:hr="t" fillcolor="#a0a0a0" stroked="f"/>
        </w:pict>
      </w:r>
    </w:p>
    <w:p w14:paraId="420725F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FD — CHALLENGE 9</w:t>
      </w:r>
    </w:p>
    <w:p w14:paraId="274865A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487. Flow run successful.</w:t>
      </w:r>
    </w:p>
    <w:p w14:paraId="1F7060E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Status wrong.</w:t>
      </w:r>
    </w:p>
    <w:p w14:paraId="35416DD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328E2F9">
          <v:rect id="_x0000_i1512" style="width:0;height:1.5pt" o:hralign="center" o:hrstd="t" o:hr="t" fillcolor="#a0a0a0" stroked="f"/>
        </w:pict>
      </w:r>
    </w:p>
    <w:p w14:paraId="2A1F52E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488. Inspect</w:t>
      </w:r>
    </w:p>
    <w:p w14:paraId="0EBC4F8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Logic and values.</w:t>
      </w:r>
    </w:p>
    <w:p w14:paraId="694469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green Flow isn't necessarily:</w:t>
      </w:r>
    </w:p>
    <w:p w14:paraId="008A841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Correct Flow.</w:t>
      </w:r>
    </w:p>
    <w:p w14:paraId="5CF9B9B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982713">
          <v:rect id="_x0000_i1513" style="width:0;height:1.5pt" o:hralign="center" o:hrstd="t" o:hr="t" fillcolor="#a0a0a0" stroked="f"/>
        </w:pict>
      </w:r>
    </w:p>
    <w:p w14:paraId="7355D7F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FE — CHALLENGE 10</w:t>
      </w:r>
    </w:p>
    <w:p w14:paraId="3F4B6F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489. Site Checker shows Pass.</w:t>
      </w:r>
    </w:p>
    <w:p w14:paraId="4C0EFCE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B can see Vendor A.</w:t>
      </w:r>
    </w:p>
    <w:p w14:paraId="7608E34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21FDBB8">
          <v:rect id="_x0000_i1514" style="width:0;height:1.5pt" o:hralign="center" o:hrstd="t" o:hr="t" fillcolor="#a0a0a0" stroked="f"/>
        </w:pict>
      </w:r>
    </w:p>
    <w:p w14:paraId="4E05532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490. Is portal production-ready?</w:t>
      </w:r>
    </w:p>
    <w:p w14:paraId="3D539F9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Absolutely not.</w:t>
      </w:r>
    </w:p>
    <w:p w14:paraId="4C1F167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Manual authorization testing discovered:</w:t>
      </w:r>
    </w:p>
    <w:p w14:paraId="5FAD913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Critical defect.</w:t>
      </w:r>
    </w:p>
    <w:p w14:paraId="20A80D5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B3CF730">
          <v:rect id="_x0000_i1515" style="width:0;height:1.5pt" o:hralign="center" o:hrstd="t" o:hr="t" fillcolor="#a0a0a0" stroked="f"/>
        </w:pict>
      </w:r>
    </w:p>
    <w:p w14:paraId="6A13DAA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FF — PRACTICAL ASSESSMENT</w:t>
      </w:r>
    </w:p>
    <w:p w14:paraId="16B9218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491. Student Must Perform</w:t>
      </w:r>
    </w:p>
    <w:p w14:paraId="5747E32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Without instructor assistance:</w:t>
      </w:r>
    </w:p>
    <w:p w14:paraId="7BE12D7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</w:t>
      </w:r>
    </w:p>
    <w:p w14:paraId="089A55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Create:</w:t>
      </w:r>
    </w:p>
    <w:p w14:paraId="23D0A69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One structured Bug Report.</w:t>
      </w:r>
    </w:p>
    <w:p w14:paraId="1692BFD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2</w:t>
      </w:r>
    </w:p>
    <w:p w14:paraId="16D5CF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Classify:</w:t>
      </w:r>
    </w:p>
    <w:p w14:paraId="2386572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Severity.</w:t>
      </w:r>
    </w:p>
    <w:p w14:paraId="73C9BA4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3</w:t>
      </w:r>
    </w:p>
    <w:p w14:paraId="1CFCD49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2A75978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 Checker.</w:t>
      </w:r>
    </w:p>
    <w:p w14:paraId="7C42DF9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4</w:t>
      </w:r>
    </w:p>
    <w:p w14:paraId="2C89BE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3B6AFD1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Accessibility Checker.</w:t>
      </w:r>
    </w:p>
    <w:p w14:paraId="127D5E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5</w:t>
      </w:r>
    </w:p>
    <w:p w14:paraId="6EADEF0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21B79A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Live Monitor.</w:t>
      </w:r>
    </w:p>
    <w:p w14:paraId="1BB80B5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6</w:t>
      </w:r>
    </w:p>
    <w:p w14:paraId="7E97074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Identify one:</w:t>
      </w:r>
    </w:p>
    <w:p w14:paraId="02FF1B5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Canvas issue.</w:t>
      </w:r>
    </w:p>
    <w:p w14:paraId="0FC9A04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7</w:t>
      </w:r>
    </w:p>
    <w:p w14:paraId="451636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Inspect:</w:t>
      </w:r>
    </w:p>
    <w:p w14:paraId="0039CA5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Dataverse permissions.</w:t>
      </w:r>
    </w:p>
    <w:p w14:paraId="4414A3B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8</w:t>
      </w:r>
    </w:p>
    <w:p w14:paraId="66D9156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Diagnose:</w:t>
      </w:r>
    </w:p>
    <w:p w14:paraId="3116A63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One Flow trigger issue.</w:t>
      </w:r>
    </w:p>
    <w:p w14:paraId="4CF3AD1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9</w:t>
      </w:r>
    </w:p>
    <w:p w14:paraId="3B439F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Diagnose:</w:t>
      </w:r>
    </w:p>
    <w:p w14:paraId="2C5CE6C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One Flow action issue.</w:t>
      </w:r>
    </w:p>
    <w:p w14:paraId="030E398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10</w:t>
      </w:r>
    </w:p>
    <w:p w14:paraId="53C1FD0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Interpret:</w:t>
      </w:r>
    </w:p>
    <w:p w14:paraId="5415FC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401</w:t>
      </w:r>
    </w:p>
    <w:p w14:paraId="6A8283A5" w14:textId="77777777" w:rsidR="001B127B" w:rsidRPr="001B127B" w:rsidRDefault="001B127B" w:rsidP="001B127B">
      <w:pPr>
        <w:rPr>
          <w:sz w:val="32"/>
          <w:szCs w:val="32"/>
        </w:rPr>
      </w:pPr>
    </w:p>
    <w:p w14:paraId="2C012F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403</w:t>
      </w:r>
    </w:p>
    <w:p w14:paraId="4493A3AA" w14:textId="77777777" w:rsidR="001B127B" w:rsidRPr="001B127B" w:rsidRDefault="001B127B" w:rsidP="001B127B">
      <w:pPr>
        <w:rPr>
          <w:sz w:val="32"/>
          <w:szCs w:val="32"/>
        </w:rPr>
      </w:pPr>
    </w:p>
    <w:p w14:paraId="6EFA82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404</w:t>
      </w:r>
    </w:p>
    <w:p w14:paraId="1B704F18" w14:textId="77777777" w:rsidR="001B127B" w:rsidRPr="001B127B" w:rsidRDefault="001B127B" w:rsidP="001B127B">
      <w:pPr>
        <w:rPr>
          <w:sz w:val="32"/>
          <w:szCs w:val="32"/>
        </w:rPr>
      </w:pPr>
    </w:p>
    <w:p w14:paraId="3E9711C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429</w:t>
      </w:r>
    </w:p>
    <w:p w14:paraId="4491D2C3" w14:textId="77777777" w:rsidR="001B127B" w:rsidRPr="001B127B" w:rsidRDefault="001B127B" w:rsidP="001B127B">
      <w:pPr>
        <w:rPr>
          <w:sz w:val="32"/>
          <w:szCs w:val="32"/>
        </w:rPr>
      </w:pPr>
    </w:p>
    <w:p w14:paraId="294F6A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500</w:t>
      </w:r>
    </w:p>
    <w:p w14:paraId="66A2F9D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11</w:t>
      </w:r>
    </w:p>
    <w:p w14:paraId="155868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Run:</w:t>
      </w:r>
    </w:p>
    <w:p w14:paraId="7B9BBF1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Power Pages Site Checker.</w:t>
      </w:r>
    </w:p>
    <w:p w14:paraId="20FEBA7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12</w:t>
      </w:r>
    </w:p>
    <w:p w14:paraId="67430F8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Perform:</w:t>
      </w:r>
    </w:p>
    <w:p w14:paraId="12B6F09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Vendor A vs Vendor B test.</w:t>
      </w:r>
    </w:p>
    <w:p w14:paraId="0F391F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13</w:t>
      </w:r>
    </w:p>
    <w:p w14:paraId="1D88F61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2A54E9A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Copilot Studio Test pane.</w:t>
      </w:r>
    </w:p>
    <w:p w14:paraId="16939E3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14</w:t>
      </w:r>
    </w:p>
    <w:p w14:paraId="38290D2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Inspect:</w:t>
      </w:r>
    </w:p>
    <w:p w14:paraId="19E9757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Activity Map/variables.</w:t>
      </w:r>
    </w:p>
    <w:p w14:paraId="2C4C453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15</w:t>
      </w:r>
    </w:p>
    <w:p w14:paraId="05078F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Test:</w:t>
      </w:r>
    </w:p>
    <w:p w14:paraId="0E223A2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Agent Tool failure.</w:t>
      </w:r>
    </w:p>
    <w:p w14:paraId="521E952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16</w:t>
      </w:r>
    </w:p>
    <w:p w14:paraId="7A4C09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Test:</w:t>
      </w:r>
    </w:p>
    <w:p w14:paraId="5213614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Custom Connector.</w:t>
      </w:r>
    </w:p>
    <w:p w14:paraId="4C88058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17</w:t>
      </w:r>
    </w:p>
    <w:p w14:paraId="194A293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Review:</w:t>
      </w:r>
    </w:p>
    <w:p w14:paraId="4D1B52B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Checker.</w:t>
      </w:r>
    </w:p>
    <w:p w14:paraId="2C41BB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18</w:t>
      </w:r>
    </w:p>
    <w:p w14:paraId="70C423F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Review:</w:t>
      </w:r>
    </w:p>
    <w:p w14:paraId="2FA40F6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Layers.</w:t>
      </w:r>
    </w:p>
    <w:p w14:paraId="43F07CA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19</w:t>
      </w:r>
    </w:p>
    <w:p w14:paraId="7BEBB58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Review:</w:t>
      </w:r>
    </w:p>
    <w:p w14:paraId="1CA04DE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Environment Variables and Connection References.</w:t>
      </w:r>
    </w:p>
    <w:p w14:paraId="4CDA01A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20</w:t>
      </w:r>
    </w:p>
    <w:p w14:paraId="627EDA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Create:</w:t>
      </w:r>
    </w:p>
    <w:p w14:paraId="377F47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Production Readiness Scorecard.</w:t>
      </w:r>
    </w:p>
    <w:p w14:paraId="28EFE78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21</w:t>
      </w:r>
    </w:p>
    <w:p w14:paraId="169276B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Create:</w:t>
      </w:r>
    </w:p>
    <w:p w14:paraId="0BE145A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Go/No-Go decision.</w:t>
      </w:r>
    </w:p>
    <w:p w14:paraId="5C3A55E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22</w:t>
      </w:r>
    </w:p>
    <w:p w14:paraId="44FEAC9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Create:</w:t>
      </w:r>
    </w:p>
    <w:p w14:paraId="79306B6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Incident Response Runbook.</w:t>
      </w:r>
    </w:p>
    <w:p w14:paraId="519652D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23</w:t>
      </w:r>
    </w:p>
    <w:p w14:paraId="0EF51A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Create:</w:t>
      </w:r>
    </w:p>
    <w:p w14:paraId="6BFE38F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Regression Test Matrix.</w:t>
      </w:r>
    </w:p>
    <w:p w14:paraId="12DD0CE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24</w:t>
      </w:r>
    </w:p>
    <w:p w14:paraId="4545401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Document:</w:t>
      </w:r>
    </w:p>
    <w:p w14:paraId="0CB9102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Known Limitations.</w:t>
      </w:r>
    </w:p>
    <w:p w14:paraId="32AD281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Step 25</w:t>
      </w:r>
    </w:p>
    <w:p w14:paraId="37E7F39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Present:</w:t>
      </w:r>
    </w:p>
    <w:p w14:paraId="5878BDA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Root Cause Analysis.</w:t>
      </w:r>
    </w:p>
    <w:p w14:paraId="2B10625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CE3C201">
          <v:rect id="_x0000_i1516" style="width:0;height:1.5pt" o:hralign="center" o:hrstd="t" o:hr="t" fillcolor="#a0a0a0" stroked="f"/>
        </w:pict>
      </w:r>
    </w:p>
    <w:p w14:paraId="2E98B58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FG — DAY 28 DELIVERABLES</w:t>
      </w:r>
    </w:p>
    <w:p w14:paraId="3379292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492. Deliverable 1</w:t>
      </w:r>
    </w:p>
    <w:p w14:paraId="4A2BA11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Structured Bug Report.</w:t>
      </w:r>
    </w:p>
    <w:p w14:paraId="06CFE1D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968AD6">
          <v:rect id="_x0000_i1517" style="width:0;height:1.5pt" o:hralign="center" o:hrstd="t" o:hr="t" fillcolor="#a0a0a0" stroked="f"/>
        </w:pict>
      </w:r>
    </w:p>
    <w:p w14:paraId="70180A4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493. Deliverable 2</w:t>
      </w:r>
    </w:p>
    <w:p w14:paraId="654F85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36B44C7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 Checker.</w:t>
      </w:r>
    </w:p>
    <w:p w14:paraId="3DE536A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25911DB">
          <v:rect id="_x0000_i1518" style="width:0;height:1.5pt" o:hralign="center" o:hrstd="t" o:hr="t" fillcolor="#a0a0a0" stroked="f"/>
        </w:pict>
      </w:r>
    </w:p>
    <w:p w14:paraId="1D6EC04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494. Deliverable 3</w:t>
      </w:r>
    </w:p>
    <w:p w14:paraId="3CD3E1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277906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Accessibility Checker.</w:t>
      </w:r>
    </w:p>
    <w:p w14:paraId="690C562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E0EB76E">
          <v:rect id="_x0000_i1519" style="width:0;height:1.5pt" o:hralign="center" o:hrstd="t" o:hr="t" fillcolor="#a0a0a0" stroked="f"/>
        </w:pict>
      </w:r>
    </w:p>
    <w:p w14:paraId="19528AD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495. Deliverable 4</w:t>
      </w:r>
    </w:p>
    <w:p w14:paraId="0EA4033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451C0A8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Live Monitor diagnostic event.</w:t>
      </w:r>
    </w:p>
    <w:p w14:paraId="5FCDBE8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59FCBA2">
          <v:rect id="_x0000_i1520" style="width:0;height:1.5pt" o:hralign="center" o:hrstd="t" o:hr="t" fillcolor="#a0a0a0" stroked="f"/>
        </w:pict>
      </w:r>
    </w:p>
    <w:p w14:paraId="731426A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496. Deliverable 5</w:t>
      </w:r>
    </w:p>
    <w:p w14:paraId="671C93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4E55D78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Failed/successful Flow Run History.</w:t>
      </w:r>
    </w:p>
    <w:p w14:paraId="4E3B06B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53C311">
          <v:rect id="_x0000_i1521" style="width:0;height:1.5pt" o:hralign="center" o:hrstd="t" o:hr="t" fillcolor="#a0a0a0" stroked="f"/>
        </w:pict>
      </w:r>
    </w:p>
    <w:p w14:paraId="497CEFF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497. Deliverable 6</w:t>
      </w:r>
    </w:p>
    <w:p w14:paraId="590FE3D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Root Cause Analysis:</w:t>
      </w:r>
    </w:p>
    <w:p w14:paraId="51A4F05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One Flow issue.</w:t>
      </w:r>
    </w:p>
    <w:p w14:paraId="3FA54B1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6F4C5F">
          <v:rect id="_x0000_i1522" style="width:0;height:1.5pt" o:hralign="center" o:hrstd="t" o:hr="t" fillcolor="#a0a0a0" stroked="f"/>
        </w:pict>
      </w:r>
    </w:p>
    <w:p w14:paraId="433F8DF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498. Deliverable 7</w:t>
      </w:r>
    </w:p>
    <w:p w14:paraId="7837502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7D0A737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Power Pages Site Checker.</w:t>
      </w:r>
    </w:p>
    <w:p w14:paraId="14FD200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ED1D99D">
          <v:rect id="_x0000_i1523" style="width:0;height:1.5pt" o:hralign="center" o:hrstd="t" o:hr="t" fillcolor="#a0a0a0" stroked="f"/>
        </w:pict>
      </w:r>
    </w:p>
    <w:p w14:paraId="4DC1BCF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499. Deliverable 8</w:t>
      </w:r>
    </w:p>
    <w:p w14:paraId="1C7B8AE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Proof:</w:t>
      </w:r>
    </w:p>
    <w:p w14:paraId="4A8C8FB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Vendor A cannot access Vendor B.</w:t>
      </w:r>
    </w:p>
    <w:p w14:paraId="0D724A7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39634AE">
          <v:rect id="_x0000_i1524" style="width:0;height:1.5pt" o:hralign="center" o:hrstd="t" o:hr="t" fillcolor="#a0a0a0" stroked="f"/>
        </w:pict>
      </w:r>
    </w:p>
    <w:p w14:paraId="74A012D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500. Deliverable 9</w:t>
      </w:r>
    </w:p>
    <w:p w14:paraId="3BFFD13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600A28C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Copilot Studio activity/testing.</w:t>
      </w:r>
    </w:p>
    <w:p w14:paraId="00CB7FE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6FA61F">
          <v:rect id="_x0000_i1525" style="width:0;height:1.5pt" o:hralign="center" o:hrstd="t" o:hr="t" fillcolor="#a0a0a0" stroked="f"/>
        </w:pict>
      </w:r>
    </w:p>
    <w:p w14:paraId="19F5EB4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501. Deliverable 10</w:t>
      </w:r>
    </w:p>
    <w:p w14:paraId="0A4FC50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Proof:</w:t>
      </w:r>
    </w:p>
    <w:p w14:paraId="314698C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Agent does not claim success when Tool fails.</w:t>
      </w:r>
    </w:p>
    <w:p w14:paraId="7C5F52A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A449B7F">
          <v:rect id="_x0000_i1526" style="width:0;height:1.5pt" o:hralign="center" o:hrstd="t" o:hr="t" fillcolor="#a0a0a0" stroked="f"/>
        </w:pict>
      </w:r>
    </w:p>
    <w:p w14:paraId="6FF2E91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502. Deliverable 11</w:t>
      </w:r>
    </w:p>
    <w:p w14:paraId="54E5B2F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0B0F4E7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Custom Connector error/success test.</w:t>
      </w:r>
    </w:p>
    <w:p w14:paraId="6542604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50E45BB">
          <v:rect id="_x0000_i1527" style="width:0;height:1.5pt" o:hralign="center" o:hrstd="t" o:hr="t" fillcolor="#a0a0a0" stroked="f"/>
        </w:pict>
      </w:r>
    </w:p>
    <w:p w14:paraId="3E7397D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503. Deliverable 12</w:t>
      </w:r>
    </w:p>
    <w:p w14:paraId="739436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180CABB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Checker.</w:t>
      </w:r>
    </w:p>
    <w:p w14:paraId="3924888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F95F4AB">
          <v:rect id="_x0000_i1528" style="width:0;height:1.5pt" o:hralign="center" o:hrstd="t" o:hr="t" fillcolor="#a0a0a0" stroked="f"/>
        </w:pict>
      </w:r>
    </w:p>
    <w:p w14:paraId="4996CFA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504. Deliverable 13</w:t>
      </w:r>
    </w:p>
    <w:p w14:paraId="39AA0CD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Screenshot:</w:t>
      </w:r>
    </w:p>
    <w:p w14:paraId="4BBC858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Solution Layers.</w:t>
      </w:r>
    </w:p>
    <w:p w14:paraId="1A5A6C1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6D826E0">
          <v:rect id="_x0000_i1529" style="width:0;height:1.5pt" o:hralign="center" o:hrstd="t" o:hr="t" fillcolor="#a0a0a0" stroked="f"/>
        </w:pict>
      </w:r>
    </w:p>
    <w:p w14:paraId="19F0CF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505. Deliverable 14</w:t>
      </w:r>
    </w:p>
    <w:p w14:paraId="466655D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Configuration Difference Matrix.</w:t>
      </w:r>
    </w:p>
    <w:p w14:paraId="5EF844F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D5848A6">
          <v:rect id="_x0000_i1530" style="width:0;height:1.5pt" o:hralign="center" o:hrstd="t" o:hr="t" fillcolor="#a0a0a0" stroked="f"/>
        </w:pict>
      </w:r>
    </w:p>
    <w:p w14:paraId="757B91F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506. Deliverable 15</w:t>
      </w:r>
    </w:p>
    <w:p w14:paraId="209BE52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Regression Test Matrix.</w:t>
      </w:r>
    </w:p>
    <w:p w14:paraId="17B3185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E7EA02">
          <v:rect id="_x0000_i1531" style="width:0;height:1.5pt" o:hralign="center" o:hrstd="t" o:hr="t" fillcolor="#a0a0a0" stroked="f"/>
        </w:pict>
      </w:r>
    </w:p>
    <w:p w14:paraId="4CBA395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507. Deliverable 16</w:t>
      </w:r>
    </w:p>
    <w:p w14:paraId="1F35C59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Production Readiness Scorecard.</w:t>
      </w:r>
    </w:p>
    <w:p w14:paraId="6CEA4B0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2094989">
          <v:rect id="_x0000_i1532" style="width:0;height:1.5pt" o:hralign="center" o:hrstd="t" o:hr="t" fillcolor="#a0a0a0" stroked="f"/>
        </w:pict>
      </w:r>
    </w:p>
    <w:p w14:paraId="734C700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508. Deliverable 17</w:t>
      </w:r>
    </w:p>
    <w:p w14:paraId="5673AB5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Go-Live Checklist.</w:t>
      </w:r>
    </w:p>
    <w:p w14:paraId="2E80215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956DB85">
          <v:rect id="_x0000_i1533" style="width:0;height:1.5pt" o:hralign="center" o:hrstd="t" o:hr="t" fillcolor="#a0a0a0" stroked="f"/>
        </w:pict>
      </w:r>
    </w:p>
    <w:p w14:paraId="048CA59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509. Deliverable 18</w:t>
      </w:r>
    </w:p>
    <w:p w14:paraId="22B912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Incident Response Runbook.</w:t>
      </w:r>
    </w:p>
    <w:p w14:paraId="311436B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430537C">
          <v:rect id="_x0000_i1534" style="width:0;height:1.5pt" o:hralign="center" o:hrstd="t" o:hr="t" fillcolor="#a0a0a0" stroked="f"/>
        </w:pict>
      </w:r>
    </w:p>
    <w:p w14:paraId="6F83F34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510. Deliverable 19</w:t>
      </w:r>
    </w:p>
    <w:p w14:paraId="3419D59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Known Limitations Document.</w:t>
      </w:r>
    </w:p>
    <w:p w14:paraId="5E24158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CFF918A">
          <v:rect id="_x0000_i1535" style="width:0;height:1.5pt" o:hralign="center" o:hrstd="t" o:hr="t" fillcolor="#a0a0a0" stroked="f"/>
        </w:pict>
      </w:r>
    </w:p>
    <w:p w14:paraId="295B297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511. Deliverable 20</w:t>
      </w:r>
    </w:p>
    <w:p w14:paraId="2953C93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Week 7 Production Readiness Report.</w:t>
      </w:r>
    </w:p>
    <w:p w14:paraId="0E5B729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37F3EA4">
          <v:rect id="_x0000_i1536" style="width:0;height:1.5pt" o:hralign="center" o:hrstd="t" o:hr="t" fillcolor="#a0a0a0" stroked="f"/>
        </w:pict>
      </w:r>
    </w:p>
    <w:p w14:paraId="6548C1E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FH — ASSESSMENT RUBRIC</w:t>
      </w:r>
    </w:p>
    <w:p w14:paraId="3342D49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512. Day 28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3"/>
        <w:gridCol w:w="1025"/>
      </w:tblGrid>
      <w:tr w:rsidR="001B127B" w:rsidRPr="001B127B" w14:paraId="4AFD1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193DF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9F299A4" w14:textId="77777777" w:rsidR="001B127B" w:rsidRPr="001B127B" w:rsidRDefault="001B127B" w:rsidP="001B127B">
            <w:pPr>
              <w:rPr>
                <w:b/>
                <w:bCs/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1B127B" w:rsidRPr="001B127B" w14:paraId="402AE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E99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Troubleshooting Methodology</w:t>
            </w:r>
          </w:p>
        </w:tc>
        <w:tc>
          <w:tcPr>
            <w:tcW w:w="0" w:type="auto"/>
            <w:vAlign w:val="center"/>
            <w:hideMark/>
          </w:tcPr>
          <w:p w14:paraId="696AC59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384B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836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Canvas Apps / Power Fx</w:t>
            </w:r>
          </w:p>
        </w:tc>
        <w:tc>
          <w:tcPr>
            <w:tcW w:w="0" w:type="auto"/>
            <w:vAlign w:val="center"/>
            <w:hideMark/>
          </w:tcPr>
          <w:p w14:paraId="39FCF4E5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3F12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7F06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Dataverse / Security</w:t>
            </w:r>
          </w:p>
        </w:tc>
        <w:tc>
          <w:tcPr>
            <w:tcW w:w="0" w:type="auto"/>
            <w:vAlign w:val="center"/>
            <w:hideMark/>
          </w:tcPr>
          <w:p w14:paraId="3E46D98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0EDFD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F4AF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252EC8F3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15</w:t>
            </w:r>
          </w:p>
        </w:tc>
      </w:tr>
      <w:tr w:rsidR="001B127B" w:rsidRPr="001B127B" w14:paraId="6888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9B84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Power Pages</w:t>
            </w:r>
          </w:p>
        </w:tc>
        <w:tc>
          <w:tcPr>
            <w:tcW w:w="0" w:type="auto"/>
            <w:vAlign w:val="center"/>
            <w:hideMark/>
          </w:tcPr>
          <w:p w14:paraId="3780F01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1CB2F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C23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Copilot Studio</w:t>
            </w:r>
          </w:p>
        </w:tc>
        <w:tc>
          <w:tcPr>
            <w:tcW w:w="0" w:type="auto"/>
            <w:vAlign w:val="center"/>
            <w:hideMark/>
          </w:tcPr>
          <w:p w14:paraId="0572B5B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76C5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9AC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APIs / Connectors</w:t>
            </w:r>
          </w:p>
        </w:tc>
        <w:tc>
          <w:tcPr>
            <w:tcW w:w="0" w:type="auto"/>
            <w:vAlign w:val="center"/>
            <w:hideMark/>
          </w:tcPr>
          <w:p w14:paraId="64CBBAAE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39D65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67EA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Solutions / ALM</w:t>
            </w:r>
          </w:p>
        </w:tc>
        <w:tc>
          <w:tcPr>
            <w:tcW w:w="0" w:type="auto"/>
            <w:vAlign w:val="center"/>
            <w:hideMark/>
          </w:tcPr>
          <w:p w14:paraId="384B3FAB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3B06A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B99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Regression / Production Readiness</w:t>
            </w:r>
          </w:p>
        </w:tc>
        <w:tc>
          <w:tcPr>
            <w:tcW w:w="0" w:type="auto"/>
            <w:vAlign w:val="center"/>
            <w:hideMark/>
          </w:tcPr>
          <w:p w14:paraId="6855B4D1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10</w:t>
            </w:r>
          </w:p>
        </w:tc>
      </w:tr>
      <w:tr w:rsidR="001B127B" w:rsidRPr="001B127B" w14:paraId="1AFC3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6E9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Incident Response / Documentation</w:t>
            </w:r>
          </w:p>
        </w:tc>
        <w:tc>
          <w:tcPr>
            <w:tcW w:w="0" w:type="auto"/>
            <w:vAlign w:val="center"/>
            <w:hideMark/>
          </w:tcPr>
          <w:p w14:paraId="16AD8CB8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sz w:val="32"/>
                <w:szCs w:val="32"/>
              </w:rPr>
              <w:t>5</w:t>
            </w:r>
          </w:p>
        </w:tc>
      </w:tr>
      <w:tr w:rsidR="001B127B" w:rsidRPr="001B127B" w14:paraId="3A7F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25BD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3CEAAE9" w14:textId="77777777" w:rsidR="001B127B" w:rsidRPr="001B127B" w:rsidRDefault="001B127B" w:rsidP="001B127B">
            <w:pPr>
              <w:rPr>
                <w:sz w:val="32"/>
                <w:szCs w:val="32"/>
              </w:rPr>
            </w:pPr>
            <w:r w:rsidRPr="001B127B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4B11C0C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92D572">
          <v:rect id="_x0000_i1537" style="width:0;height:1.5pt" o:hralign="center" o:hrstd="t" o:hr="t" fillcolor="#a0a0a0" stroked="f"/>
        </w:pict>
      </w:r>
    </w:p>
    <w:p w14:paraId="031E636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513. Excellent Submission</w:t>
      </w:r>
    </w:p>
    <w:p w14:paraId="3FD7FB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strong student should:</w:t>
      </w:r>
    </w:p>
    <w:p w14:paraId="5BCE8CC2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Reproduce problems before changing configuration</w:t>
      </w:r>
    </w:p>
    <w:p w14:paraId="1DFADC66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Capture useful evidence</w:t>
      </w:r>
    </w:p>
    <w:p w14:paraId="3BE5FA70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Separate symptoms from root causes</w:t>
      </w:r>
    </w:p>
    <w:p w14:paraId="00C57C2C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Use App Checker correctly</w:t>
      </w:r>
    </w:p>
    <w:p w14:paraId="33396386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Use Accessibility Checker</w:t>
      </w:r>
    </w:p>
    <w:p w14:paraId="3BABE6B8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Use Live Monitor</w:t>
      </w:r>
    </w:p>
    <w:p w14:paraId="4CBEFA6C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Understand Trace</w:t>
      </w:r>
    </w:p>
    <w:p w14:paraId="5599CDA9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Diagnose Power Fx failures</w:t>
      </w:r>
    </w:p>
    <w:p w14:paraId="0873B0BA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Recognize delegation issues</w:t>
      </w:r>
    </w:p>
    <w:p w14:paraId="594F8B5D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Diagnose Dataverse security problems without granting excessive privileges</w:t>
      </w:r>
    </w:p>
    <w:p w14:paraId="5BA246AD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Distinguish Flow trigger failure from Flow action failure</w:t>
      </w:r>
    </w:p>
    <w:p w14:paraId="7B7E3728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Use run history effectively</w:t>
      </w:r>
    </w:p>
    <w:p w14:paraId="3416F158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Understand common HTTP status codes</w:t>
      </w:r>
    </w:p>
    <w:p w14:paraId="6F358187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Diagnose Power Pages Table/Page Permissions</w:t>
      </w:r>
    </w:p>
    <w:p w14:paraId="72B6F999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Use Site Checker</w:t>
      </w:r>
    </w:p>
    <w:p w14:paraId="70924F9A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Test record isolation</w:t>
      </w:r>
    </w:p>
    <w:p w14:paraId="3804ABE0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Diagnose Copilot Studio routing and Tool problems</w:t>
      </w:r>
    </w:p>
    <w:p w14:paraId="26427DA1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Inspect Agent variables/activity</w:t>
      </w:r>
    </w:p>
    <w:p w14:paraId="5FDA4761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Avoid false action success</w:t>
      </w:r>
    </w:p>
    <w:p w14:paraId="53F12F6D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Diagnose API/Custom Connector problems layer by layer</w:t>
      </w:r>
    </w:p>
    <w:p w14:paraId="66B5449C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Use solution import logs</w:t>
      </w:r>
    </w:p>
    <w:p w14:paraId="5315F09C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Run Solution Checker</w:t>
      </w:r>
    </w:p>
    <w:p w14:paraId="0BBC65A5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Inspect Solution Layers</w:t>
      </w:r>
    </w:p>
    <w:p w14:paraId="55941DAB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Diagnose environment configuration drift</w:t>
      </w:r>
    </w:p>
    <w:p w14:paraId="2E4301D6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Perform negative and regression testing</w:t>
      </w:r>
    </w:p>
    <w:p w14:paraId="5BAA4AFA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Build release-blocker criteria</w:t>
      </w:r>
    </w:p>
    <w:p w14:paraId="2F0B49AA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Make evidence-based go/no-go decisions</w:t>
      </w:r>
    </w:p>
    <w:p w14:paraId="5F15C75D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Create operational runbooks</w:t>
      </w:r>
    </w:p>
    <w:p w14:paraId="618E14FF" w14:textId="77777777" w:rsidR="001B127B" w:rsidRPr="001B127B" w:rsidRDefault="001B127B" w:rsidP="001B127B">
      <w:pPr>
        <w:numPr>
          <w:ilvl w:val="0"/>
          <w:numId w:val="32"/>
        </w:numPr>
        <w:rPr>
          <w:sz w:val="32"/>
          <w:szCs w:val="32"/>
        </w:rPr>
      </w:pPr>
      <w:r w:rsidRPr="001B127B">
        <w:rPr>
          <w:sz w:val="32"/>
          <w:szCs w:val="32"/>
        </w:rPr>
        <w:t>Perform root cause analysis rather than symptom repair</w:t>
      </w:r>
    </w:p>
    <w:p w14:paraId="22C86F2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3135547">
          <v:rect id="_x0000_i1538" style="width:0;height:1.5pt" o:hralign="center" o:hrstd="t" o:hr="t" fillcolor="#a0a0a0" stroked="f"/>
        </w:pict>
      </w:r>
    </w:p>
    <w:p w14:paraId="7E5CEF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FI — KNOWLEDGE CHECK</w:t>
      </w:r>
    </w:p>
    <w:p w14:paraId="4E6E33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514. Question 1</w:t>
      </w:r>
    </w:p>
    <w:p w14:paraId="74C3BA3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the difference between testing and troubleshooting?</w:t>
      </w:r>
    </w:p>
    <w:p w14:paraId="13CCBB8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3043368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Testing asks:</w:t>
      </w:r>
    </w:p>
    <w:p w14:paraId="1D8FEF5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Does it work?</w:t>
      </w:r>
    </w:p>
    <w:p w14:paraId="35DE116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Troubleshooting asks:</w:t>
      </w:r>
    </w:p>
    <w:p w14:paraId="234EA81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Why doesn't it work?</w:t>
      </w:r>
    </w:p>
    <w:p w14:paraId="1B931DA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BB369E">
          <v:rect id="_x0000_i1539" style="width:0;height:1.5pt" o:hralign="center" o:hrstd="t" o:hr="t" fillcolor="#a0a0a0" stroked="f"/>
        </w:pict>
      </w:r>
    </w:p>
    <w:p w14:paraId="75E531F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515. Question 2</w:t>
      </w:r>
    </w:p>
    <w:p w14:paraId="74BB71B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comes first when troubleshooting?</w:t>
      </w:r>
    </w:p>
    <w:p w14:paraId="5606DD0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605A94D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Reproduce the problem.</w:t>
      </w:r>
    </w:p>
    <w:p w14:paraId="0E0CA52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2B4396">
          <v:rect id="_x0000_i1540" style="width:0;height:1.5pt" o:hralign="center" o:hrstd="t" o:hr="t" fillcolor="#a0a0a0" stroked="f"/>
        </w:pict>
      </w:r>
    </w:p>
    <w:p w14:paraId="16292AC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516. Question 3</w:t>
      </w:r>
    </w:p>
    <w:p w14:paraId="445AEB0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should you collect?</w:t>
      </w:r>
    </w:p>
    <w:p w14:paraId="6EF8855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4F1FAA0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Evidence such as:</w:t>
      </w:r>
    </w:p>
    <w:p w14:paraId="0CCB99F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</w:t>
      </w:r>
    </w:p>
    <w:p w14:paraId="79DDE853" w14:textId="77777777" w:rsidR="001B127B" w:rsidRPr="001B127B" w:rsidRDefault="001B127B" w:rsidP="001B127B">
      <w:pPr>
        <w:rPr>
          <w:sz w:val="32"/>
          <w:szCs w:val="32"/>
        </w:rPr>
      </w:pPr>
    </w:p>
    <w:p w14:paraId="5126AB5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User</w:t>
      </w:r>
    </w:p>
    <w:p w14:paraId="5387234F" w14:textId="77777777" w:rsidR="001B127B" w:rsidRPr="001B127B" w:rsidRDefault="001B127B" w:rsidP="001B127B">
      <w:pPr>
        <w:rPr>
          <w:sz w:val="32"/>
          <w:szCs w:val="32"/>
        </w:rPr>
      </w:pPr>
    </w:p>
    <w:p w14:paraId="0262623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Time</w:t>
      </w:r>
    </w:p>
    <w:p w14:paraId="135ED3FD" w14:textId="77777777" w:rsidR="001B127B" w:rsidRPr="001B127B" w:rsidRDefault="001B127B" w:rsidP="001B127B">
      <w:pPr>
        <w:rPr>
          <w:sz w:val="32"/>
          <w:szCs w:val="32"/>
        </w:rPr>
      </w:pPr>
    </w:p>
    <w:p w14:paraId="37F75B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</w:t>
      </w:r>
    </w:p>
    <w:p w14:paraId="2790E9E7" w14:textId="77777777" w:rsidR="001B127B" w:rsidRPr="001B127B" w:rsidRDefault="001B127B" w:rsidP="001B127B">
      <w:pPr>
        <w:rPr>
          <w:sz w:val="32"/>
          <w:szCs w:val="32"/>
        </w:rPr>
      </w:pPr>
    </w:p>
    <w:p w14:paraId="7D6A19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Record ID</w:t>
      </w:r>
    </w:p>
    <w:p w14:paraId="6A5F95D6" w14:textId="77777777" w:rsidR="001B127B" w:rsidRPr="001B127B" w:rsidRDefault="001B127B" w:rsidP="001B127B">
      <w:pPr>
        <w:rPr>
          <w:sz w:val="32"/>
          <w:szCs w:val="32"/>
        </w:rPr>
      </w:pPr>
    </w:p>
    <w:p w14:paraId="7004282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 ID</w:t>
      </w:r>
    </w:p>
    <w:p w14:paraId="6A855235" w14:textId="77777777" w:rsidR="001B127B" w:rsidRPr="001B127B" w:rsidRDefault="001B127B" w:rsidP="001B127B">
      <w:pPr>
        <w:rPr>
          <w:sz w:val="32"/>
          <w:szCs w:val="32"/>
        </w:rPr>
      </w:pPr>
    </w:p>
    <w:p w14:paraId="17AFA6C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Expected result</w:t>
      </w:r>
    </w:p>
    <w:p w14:paraId="489DECDF" w14:textId="77777777" w:rsidR="001B127B" w:rsidRPr="001B127B" w:rsidRDefault="001B127B" w:rsidP="001B127B">
      <w:pPr>
        <w:rPr>
          <w:sz w:val="32"/>
          <w:szCs w:val="32"/>
        </w:rPr>
      </w:pPr>
    </w:p>
    <w:p w14:paraId="6D94F2E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Actual result</w:t>
      </w:r>
    </w:p>
    <w:p w14:paraId="0637D4E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ACC9274">
          <v:rect id="_x0000_i1541" style="width:0;height:1.5pt" o:hralign="center" o:hrstd="t" o:hr="t" fillcolor="#a0a0a0" stroked="f"/>
        </w:pict>
      </w:r>
    </w:p>
    <w:p w14:paraId="26F03A6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517. Question 4</w:t>
      </w:r>
    </w:p>
    <w:p w14:paraId="68FC4A2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a symptom?</w:t>
      </w:r>
    </w:p>
    <w:p w14:paraId="31B53C0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10CD3A3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visible:</w:t>
      </w:r>
    </w:p>
    <w:p w14:paraId="2C3FA0C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Effect of a problem.</w:t>
      </w:r>
    </w:p>
    <w:p w14:paraId="2008E19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51B587C">
          <v:rect id="_x0000_i1542" style="width:0;height:1.5pt" o:hralign="center" o:hrstd="t" o:hr="t" fillcolor="#a0a0a0" stroked="f"/>
        </w:pict>
      </w:r>
    </w:p>
    <w:p w14:paraId="0FC3472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518. Question 5</w:t>
      </w:r>
    </w:p>
    <w:p w14:paraId="518C9E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root cause?</w:t>
      </w:r>
    </w:p>
    <w:p w14:paraId="1AB0E71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0F9EEBD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underlying condition that:</w:t>
      </w:r>
    </w:p>
    <w:p w14:paraId="5ECAB30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Produced the problem.</w:t>
      </w:r>
    </w:p>
    <w:p w14:paraId="2143138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51E7FEA">
          <v:rect id="_x0000_i1543" style="width:0;height:1.5pt" o:hralign="center" o:hrstd="t" o:hr="t" fillcolor="#a0a0a0" stroked="f"/>
        </w:pict>
      </w:r>
    </w:p>
    <w:p w14:paraId="2550B87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519. Question 6</w:t>
      </w:r>
    </w:p>
    <w:p w14:paraId="24C0D3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tool can detect Canvas formula issues?</w:t>
      </w:r>
    </w:p>
    <w:p w14:paraId="1471E5B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7086C08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 Checker.</w:t>
      </w:r>
    </w:p>
    <w:p w14:paraId="7C94B81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E1DF904">
          <v:rect id="_x0000_i1544" style="width:0;height:1.5pt" o:hralign="center" o:hrstd="t" o:hr="t" fillcolor="#a0a0a0" stroked="f"/>
        </w:pict>
      </w:r>
    </w:p>
    <w:p w14:paraId="7067E58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520. Question 7</w:t>
      </w:r>
    </w:p>
    <w:p w14:paraId="5CDC96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tool helps find Canvas accessibility concerns?</w:t>
      </w:r>
    </w:p>
    <w:p w14:paraId="157CEFF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750F957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Accessibility Checker.</w:t>
      </w:r>
    </w:p>
    <w:p w14:paraId="71E6379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EE6F376">
          <v:rect id="_x0000_i1545" style="width:0;height:1.5pt" o:hralign="center" o:hrstd="t" o:hr="t" fillcolor="#a0a0a0" stroked="f"/>
        </w:pict>
      </w:r>
    </w:p>
    <w:p w14:paraId="27F0A18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521. Question 8</w:t>
      </w:r>
    </w:p>
    <w:p w14:paraId="5572B9D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tool shows real-time Canvas execution events?</w:t>
      </w:r>
    </w:p>
    <w:p w14:paraId="2D509DF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08C7CD7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Live Monitor.</w:t>
      </w:r>
    </w:p>
    <w:p w14:paraId="742125F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D16A3A6">
          <v:rect id="_x0000_i1546" style="width:0;height:1.5pt" o:hralign="center" o:hrstd="t" o:hr="t" fillcolor="#a0a0a0" stroked="f"/>
        </w:pict>
      </w:r>
    </w:p>
    <w:p w14:paraId="36B969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522. Question 9</w:t>
      </w:r>
    </w:p>
    <w:p w14:paraId="021A53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Power Fx function can emit diagnostic events?</w:t>
      </w:r>
    </w:p>
    <w:p w14:paraId="470BA94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256A731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Trace.</w:t>
      </w:r>
    </w:p>
    <w:p w14:paraId="7FCE502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890F077">
          <v:rect id="_x0000_i1547" style="width:0;height:1.5pt" o:hralign="center" o:hrstd="t" o:hr="t" fillcolor="#a0a0a0" stroked="f"/>
        </w:pict>
      </w:r>
    </w:p>
    <w:p w14:paraId="28E70D9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523. Question 10</w:t>
      </w:r>
    </w:p>
    <w:p w14:paraId="43003C2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function can catch Power Fx formula errors?</w:t>
      </w:r>
    </w:p>
    <w:p w14:paraId="7B0FB0A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23F7E6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IfError.</w:t>
      </w:r>
    </w:p>
    <w:p w14:paraId="7861303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B660B46">
          <v:rect id="_x0000_i1548" style="width:0;height:1.5pt" o:hralign="center" o:hrstd="t" o:hr="t" fillcolor="#a0a0a0" stroked="f"/>
        </w:pict>
      </w:r>
    </w:p>
    <w:p w14:paraId="438365B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524. Question 11</w:t>
      </w:r>
    </w:p>
    <w:p w14:paraId="22E26FC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 a Canvas save shows HTTP 403, what should you investigate?</w:t>
      </w:r>
    </w:p>
    <w:p w14:paraId="63E8068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574E667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Authorization / permissions.</w:t>
      </w:r>
    </w:p>
    <w:p w14:paraId="75BCE63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4CB7AFC">
          <v:rect id="_x0000_i1549" style="width:0;height:1.5pt" o:hralign="center" o:hrstd="t" o:hr="t" fillcolor="#a0a0a0" stroked="f"/>
        </w:pict>
      </w:r>
    </w:p>
    <w:p w14:paraId="6AD9FFF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525. Question 12</w:t>
      </w:r>
    </w:p>
    <w:p w14:paraId="483E658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 a Flow has no run, where should you investigate first?</w:t>
      </w:r>
    </w:p>
    <w:p w14:paraId="1CCAA79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258B3B3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Trigger.</w:t>
      </w:r>
    </w:p>
    <w:p w14:paraId="696CA3F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D39E771">
          <v:rect id="_x0000_i1550" style="width:0;height:1.5pt" o:hralign="center" o:hrstd="t" o:hr="t" fillcolor="#a0a0a0" stroked="f"/>
        </w:pict>
      </w:r>
    </w:p>
    <w:p w14:paraId="07DC4BC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526. Question 13</w:t>
      </w:r>
    </w:p>
    <w:p w14:paraId="2952BD9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 a Flow run exists with one red action?</w:t>
      </w:r>
    </w:p>
    <w:p w14:paraId="6641516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72DDCC8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Inspect:</w:t>
      </w:r>
    </w:p>
    <w:p w14:paraId="41FCB35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Failed action inputs, outputs, and error.</w:t>
      </w:r>
    </w:p>
    <w:p w14:paraId="16789E9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170C858">
          <v:rect id="_x0000_i1551" style="width:0;height:1.5pt" o:hralign="center" o:hrstd="t" o:hr="t" fillcolor="#a0a0a0" stroked="f"/>
        </w:pict>
      </w:r>
    </w:p>
    <w:p w14:paraId="2C69EBF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527. Question 14</w:t>
      </w:r>
    </w:p>
    <w:p w14:paraId="768E310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does 401 commonly indicate?</w:t>
      </w:r>
    </w:p>
    <w:p w14:paraId="47FBD2A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22CC325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Authentication failure.</w:t>
      </w:r>
    </w:p>
    <w:p w14:paraId="0EB43B3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EC2C032">
          <v:rect id="_x0000_i1552" style="width:0;height:1.5pt" o:hralign="center" o:hrstd="t" o:hr="t" fillcolor="#a0a0a0" stroked="f"/>
        </w:pict>
      </w:r>
    </w:p>
    <w:p w14:paraId="3350F11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528. Question 15</w:t>
      </w:r>
    </w:p>
    <w:p w14:paraId="433D00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does 403 indicate?</w:t>
      </w:r>
    </w:p>
    <w:p w14:paraId="164BFAB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7BDE2D3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Authorization denied.</w:t>
      </w:r>
    </w:p>
    <w:p w14:paraId="1579CF6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0540B0B">
          <v:rect id="_x0000_i1553" style="width:0;height:1.5pt" o:hralign="center" o:hrstd="t" o:hr="t" fillcolor="#a0a0a0" stroked="f"/>
        </w:pict>
      </w:r>
    </w:p>
    <w:p w14:paraId="7D1596D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529. Question 16</w:t>
      </w:r>
    </w:p>
    <w:p w14:paraId="40480DA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does 404 indicate?</w:t>
      </w:r>
    </w:p>
    <w:p w14:paraId="2740497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684FEC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Resource/endpoint not found.</w:t>
      </w:r>
    </w:p>
    <w:p w14:paraId="5D1E4AB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3386669">
          <v:rect id="_x0000_i1554" style="width:0;height:1.5pt" o:hralign="center" o:hrstd="t" o:hr="t" fillcolor="#a0a0a0" stroked="f"/>
        </w:pict>
      </w:r>
    </w:p>
    <w:p w14:paraId="6E25329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530. Question 17</w:t>
      </w:r>
    </w:p>
    <w:p w14:paraId="241271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does 429 indicate?</w:t>
      </w:r>
    </w:p>
    <w:p w14:paraId="72A26A5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5BD6E0D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Throttling / rate limiting.</w:t>
      </w:r>
    </w:p>
    <w:p w14:paraId="5D7CE33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5BD9393">
          <v:rect id="_x0000_i1555" style="width:0;height:1.5pt" o:hralign="center" o:hrstd="t" o:hr="t" fillcolor="#a0a0a0" stroked="f"/>
        </w:pict>
      </w:r>
    </w:p>
    <w:p w14:paraId="1B265F0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531. Question 18</w:t>
      </w:r>
    </w:p>
    <w:p w14:paraId="2A19189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does a 500-series error generally indicate?</w:t>
      </w:r>
    </w:p>
    <w:p w14:paraId="1FD037E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11FDB93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Server/service failure.</w:t>
      </w:r>
    </w:p>
    <w:p w14:paraId="4DB6549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4D3488B">
          <v:rect id="_x0000_i1556" style="width:0;height:1.5pt" o:hralign="center" o:hrstd="t" o:hr="t" fillcolor="#a0a0a0" stroked="f"/>
        </w:pict>
      </w:r>
    </w:p>
    <w:p w14:paraId="66D7B26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532. Question 19</w:t>
      </w:r>
    </w:p>
    <w:p w14:paraId="7BE487F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Which Power Pages tool diagnoses common site configuration/health problems?</w:t>
      </w:r>
    </w:p>
    <w:p w14:paraId="0941DBF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3E9F56B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Site Checker.</w:t>
      </w:r>
    </w:p>
    <w:p w14:paraId="01CF4E41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892C3AF">
          <v:rect id="_x0000_i1557" style="width:0;height:1.5pt" o:hralign="center" o:hrstd="t" o:hr="t" fillcolor="#a0a0a0" stroked="f"/>
        </w:pict>
      </w:r>
    </w:p>
    <w:p w14:paraId="08F9D2E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533. Question 20</w:t>
      </w:r>
    </w:p>
    <w:p w14:paraId="731DBA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passing Site Checker prove record-level security?</w:t>
      </w:r>
    </w:p>
    <w:p w14:paraId="568C4AA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5F18B38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No.</w:t>
      </w:r>
    </w:p>
    <w:p w14:paraId="51ABE0C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169B31F">
          <v:rect id="_x0000_i1558" style="width:0;height:1.5pt" o:hralign="center" o:hrstd="t" o:hr="t" fillcolor="#a0a0a0" stroked="f"/>
        </w:pict>
      </w:r>
    </w:p>
    <w:p w14:paraId="49DA84D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534. Question 21</w:t>
      </w:r>
    </w:p>
    <w:p w14:paraId="5F25EF9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 test Vendor A and Vendor B?</w:t>
      </w:r>
    </w:p>
    <w:p w14:paraId="4D65270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3C973A1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 verify:</w:t>
      </w:r>
    </w:p>
    <w:p w14:paraId="109B880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Record isolation.</w:t>
      </w:r>
    </w:p>
    <w:p w14:paraId="39BF277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F09559F">
          <v:rect id="_x0000_i1559" style="width:0;height:1.5pt" o:hralign="center" o:hrstd="t" o:hr="t" fillcolor="#a0a0a0" stroked="f"/>
        </w:pict>
      </w:r>
    </w:p>
    <w:p w14:paraId="7559409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535. Question 22</w:t>
      </w:r>
    </w:p>
    <w:p w14:paraId="7C10BF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Which Copilot Studio feature lets you inspect an Agent during conversation testing?</w:t>
      </w:r>
    </w:p>
    <w:p w14:paraId="297EEF1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05A6AE8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Test pane</w:t>
      </w:r>
    </w:p>
    <w:p w14:paraId="668155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and, for current generative orchestration experiences:</w:t>
      </w:r>
    </w:p>
    <w:p w14:paraId="0AB3D99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Activity Map.</w:t>
      </w:r>
    </w:p>
    <w:p w14:paraId="30AEB69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42698CB">
          <v:rect id="_x0000_i1560" style="width:0;height:1.5pt" o:hralign="center" o:hrstd="t" o:hr="t" fillcolor="#a0a0a0" stroked="f"/>
        </w:pict>
      </w:r>
    </w:p>
    <w:p w14:paraId="39A0998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536. Question 23</w:t>
      </w:r>
    </w:p>
    <w:p w14:paraId="612F7B0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should happen if an Agent write Tool fails?</w:t>
      </w:r>
    </w:p>
    <w:p w14:paraId="758ECBD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022E3E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Agent must:</w:t>
      </w:r>
    </w:p>
    <w:p w14:paraId="431382E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Not claim successful completion.</w:t>
      </w:r>
    </w:p>
    <w:p w14:paraId="5E92F51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7C0757E">
          <v:rect id="_x0000_i1561" style="width:0;height:1.5pt" o:hralign="center" o:hrstd="t" o:hr="t" fillcolor="#a0a0a0" stroked="f"/>
        </w:pict>
      </w:r>
    </w:p>
    <w:p w14:paraId="46D0BA1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537. Question 24</w:t>
      </w:r>
    </w:p>
    <w:p w14:paraId="5080A6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Where should you start debugging a Custom Connector?</w:t>
      </w:r>
    </w:p>
    <w:p w14:paraId="72881BC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6A9DCF8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 the:</w:t>
      </w:r>
    </w:p>
    <w:p w14:paraId="4330014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Connector/API operation independently.</w:t>
      </w:r>
    </w:p>
    <w:p w14:paraId="23ACFAD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D684322">
          <v:rect id="_x0000_i1562" style="width:0;height:1.5pt" o:hralign="center" o:hrstd="t" o:hr="t" fillcolor="#a0a0a0" stroked="f"/>
        </w:pict>
      </w:r>
    </w:p>
    <w:p w14:paraId="3E1F2CD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538. Question 25</w:t>
      </w:r>
    </w:p>
    <w:p w14:paraId="4D0748A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should you inspect when a Solution import fails?</w:t>
      </w:r>
    </w:p>
    <w:p w14:paraId="2B7B431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32CA0FC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Import Error Log</w:t>
      </w:r>
    </w:p>
    <w:p w14:paraId="0CCBAB7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 relevant Solution History.</w:t>
      </w:r>
    </w:p>
    <w:p w14:paraId="7C7CF4B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E43974">
          <v:rect id="_x0000_i1563" style="width:0;height:1.5pt" o:hralign="center" o:hrstd="t" o:hr="t" fillcolor="#a0a0a0" stroked="f"/>
        </w:pict>
      </w:r>
    </w:p>
    <w:p w14:paraId="60C4716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539. Question 26</w:t>
      </w:r>
    </w:p>
    <w:p w14:paraId="6B3EAE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Solution Checker?</w:t>
      </w:r>
    </w:p>
    <w:p w14:paraId="5EB0559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2DD0A1D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static analysis tool that checks solution objects against:</w:t>
      </w:r>
    </w:p>
    <w:p w14:paraId="37DD144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Best-practice rules.</w:t>
      </w:r>
    </w:p>
    <w:p w14:paraId="37601F4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57D09A2">
          <v:rect id="_x0000_i1564" style="width:0;height:1.5pt" o:hralign="center" o:hrstd="t" o:hr="t" fillcolor="#a0a0a0" stroked="f"/>
        </w:pict>
      </w:r>
    </w:p>
    <w:p w14:paraId="7D9D53D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540. Question 27</w:t>
      </w:r>
    </w:p>
    <w:p w14:paraId="17A73A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 Solution Checker replace testing?</w:t>
      </w:r>
    </w:p>
    <w:p w14:paraId="0578314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6F080D1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No.</w:t>
      </w:r>
    </w:p>
    <w:p w14:paraId="22EA4AE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8E7544E">
          <v:rect id="_x0000_i1565" style="width:0;height:1.5pt" o:hralign="center" o:hrstd="t" o:hr="t" fillcolor="#a0a0a0" stroked="f"/>
        </w:pict>
      </w:r>
    </w:p>
    <w:p w14:paraId="1149226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541. Question 28</w:t>
      </w:r>
    </w:p>
    <w:p w14:paraId="3DBA1ED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can Solution Layers reveal?</w:t>
      </w:r>
    </w:p>
    <w:p w14:paraId="283CF76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45EB8B6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Whether managed/unmanaged layers are affecting:</w:t>
      </w:r>
    </w:p>
    <w:p w14:paraId="784F9A3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Runtime behavior.</w:t>
      </w:r>
    </w:p>
    <w:p w14:paraId="20DD6D0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D9A26FB">
          <v:rect id="_x0000_i1566" style="width:0;height:1.5pt" o:hralign="center" o:hrstd="t" o:hr="t" fillcolor="#a0a0a0" stroked="f"/>
        </w:pict>
      </w:r>
    </w:p>
    <w:p w14:paraId="69AD89D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542. Question 29</w:t>
      </w:r>
    </w:p>
    <w:p w14:paraId="418D58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 might TEST work differently from DEV with identical logic?</w:t>
      </w:r>
    </w:p>
    <w:p w14:paraId="6684CE0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0FE0598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Different:</w:t>
      </w:r>
    </w:p>
    <w:p w14:paraId="2CD857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Configuration</w:t>
      </w:r>
    </w:p>
    <w:p w14:paraId="02AF3A0A" w14:textId="77777777" w:rsidR="001B127B" w:rsidRPr="001B127B" w:rsidRDefault="001B127B" w:rsidP="001B127B">
      <w:pPr>
        <w:rPr>
          <w:sz w:val="32"/>
          <w:szCs w:val="32"/>
        </w:rPr>
      </w:pPr>
    </w:p>
    <w:p w14:paraId="17523E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Connections</w:t>
      </w:r>
    </w:p>
    <w:p w14:paraId="4923E101" w14:textId="77777777" w:rsidR="001B127B" w:rsidRPr="001B127B" w:rsidRDefault="001B127B" w:rsidP="001B127B">
      <w:pPr>
        <w:rPr>
          <w:sz w:val="32"/>
          <w:szCs w:val="32"/>
        </w:rPr>
      </w:pPr>
    </w:p>
    <w:p w14:paraId="007BB12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Permissions</w:t>
      </w:r>
    </w:p>
    <w:p w14:paraId="24477A63" w14:textId="77777777" w:rsidR="001B127B" w:rsidRPr="001B127B" w:rsidRDefault="001B127B" w:rsidP="001B127B">
      <w:pPr>
        <w:rPr>
          <w:sz w:val="32"/>
          <w:szCs w:val="32"/>
        </w:rPr>
      </w:pPr>
    </w:p>
    <w:p w14:paraId="652EE6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</w:t>
      </w:r>
    </w:p>
    <w:p w14:paraId="53462879" w14:textId="77777777" w:rsidR="001B127B" w:rsidRPr="001B127B" w:rsidRDefault="001B127B" w:rsidP="001B127B">
      <w:pPr>
        <w:rPr>
          <w:sz w:val="32"/>
          <w:szCs w:val="32"/>
        </w:rPr>
      </w:pPr>
    </w:p>
    <w:p w14:paraId="458B7BE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Policies</w:t>
      </w:r>
    </w:p>
    <w:p w14:paraId="131E285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DD61B36">
          <v:rect id="_x0000_i1567" style="width:0;height:1.5pt" o:hralign="center" o:hrstd="t" o:hr="t" fillcolor="#a0a0a0" stroked="f"/>
        </w:pict>
      </w:r>
    </w:p>
    <w:p w14:paraId="06FF358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543. Question 30</w:t>
      </w:r>
    </w:p>
    <w:p w14:paraId="07B549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regression testing?</w:t>
      </w:r>
    </w:p>
    <w:p w14:paraId="50C9A68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630557B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Re-testing existing behavior after a change to verify it:</w:t>
      </w:r>
    </w:p>
    <w:p w14:paraId="5F01D6F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Still works.</w:t>
      </w:r>
    </w:p>
    <w:p w14:paraId="64A0043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9DED104">
          <v:rect id="_x0000_i1568" style="width:0;height:1.5pt" o:hralign="center" o:hrstd="t" o:hr="t" fillcolor="#a0a0a0" stroked="f"/>
        </w:pict>
      </w:r>
    </w:p>
    <w:p w14:paraId="69CE86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544. Question 31</w:t>
      </w:r>
    </w:p>
    <w:p w14:paraId="331BF15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smoke testing?</w:t>
      </w:r>
    </w:p>
    <w:p w14:paraId="52077BD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0427A98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small high-value test set run after deployment to verify:</w:t>
      </w:r>
    </w:p>
    <w:p w14:paraId="009F442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Core functionality.</w:t>
      </w:r>
    </w:p>
    <w:p w14:paraId="7906A17F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4055D99">
          <v:rect id="_x0000_i1569" style="width:0;height:1.5pt" o:hralign="center" o:hrstd="t" o:hr="t" fillcolor="#a0a0a0" stroked="f"/>
        </w:pict>
      </w:r>
    </w:p>
    <w:p w14:paraId="0E6E85B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545. Question 32</w:t>
      </w:r>
    </w:p>
    <w:p w14:paraId="410C972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UAT?</w:t>
      </w:r>
    </w:p>
    <w:p w14:paraId="1B1036B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5810127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User Acceptance Testing.</w:t>
      </w:r>
    </w:p>
    <w:p w14:paraId="7BA19FC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CE47392">
          <v:rect id="_x0000_i1570" style="width:0;height:1.5pt" o:hralign="center" o:hrstd="t" o:hr="t" fillcolor="#a0a0a0" stroked="f"/>
        </w:pict>
      </w:r>
    </w:p>
    <w:p w14:paraId="027C27E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546. Question 33</w:t>
      </w:r>
    </w:p>
    <w:p w14:paraId="7013BE2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Who performs UAT?</w:t>
      </w:r>
    </w:p>
    <w:p w14:paraId="4073CED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35D20C4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Representative:</w:t>
      </w:r>
    </w:p>
    <w:p w14:paraId="562CFBC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Business users/stakeholders.</w:t>
      </w:r>
    </w:p>
    <w:p w14:paraId="16C38C76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332A2B2">
          <v:rect id="_x0000_i1571" style="width:0;height:1.5pt" o:hralign="center" o:hrstd="t" o:hr="t" fillcolor="#a0a0a0" stroked="f"/>
        </w:pict>
      </w:r>
    </w:p>
    <w:p w14:paraId="66F040D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547. Question 34</w:t>
      </w:r>
    </w:p>
    <w:p w14:paraId="29F363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is a release blocker?</w:t>
      </w:r>
    </w:p>
    <w:p w14:paraId="79381E5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78F18A0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defect/risk serious enough to prevent:</w:t>
      </w:r>
    </w:p>
    <w:p w14:paraId="65485FC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Production release.</w:t>
      </w:r>
    </w:p>
    <w:p w14:paraId="248FCC55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8986DC5">
          <v:rect id="_x0000_i1572" style="width:0;height:1.5pt" o:hralign="center" o:hrstd="t" o:hr="t" fillcolor="#a0a0a0" stroked="f"/>
        </w:pict>
      </w:r>
    </w:p>
    <w:p w14:paraId="3B9EAD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548. Question 35</w:t>
      </w:r>
    </w:p>
    <w:p w14:paraId="517A772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Can a solution score 95/100 and still be NO-GO?</w:t>
      </w:r>
    </w:p>
    <w:p w14:paraId="623B00A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0C957B9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Yes.</w:t>
      </w:r>
    </w:p>
    <w:p w14:paraId="5DB3E1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If it has a critical security/data defect.</w:t>
      </w:r>
    </w:p>
    <w:p w14:paraId="58D3069E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AB7CFA5">
          <v:rect id="_x0000_i1573" style="width:0;height:1.5pt" o:hralign="center" o:hrstd="t" o:hr="t" fillcolor="#a0a0a0" stroked="f"/>
        </w:pict>
      </w:r>
    </w:p>
    <w:p w14:paraId="32B1B1D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549. Question 36</w:t>
      </w:r>
    </w:p>
    <w:p w14:paraId="66015CA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Why test with least-privileged users?</w:t>
      </w:r>
    </w:p>
    <w:p w14:paraId="5D4C45B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521A54A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Administrator accounts can hide:</w:t>
      </w:r>
    </w:p>
    <w:p w14:paraId="572EF4E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Permission defects.</w:t>
      </w:r>
    </w:p>
    <w:p w14:paraId="3F75C7B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8A5C5CE">
          <v:rect id="_x0000_i1574" style="width:0;height:1.5pt" o:hralign="center" o:hrstd="t" o:hr="t" fillcolor="#a0a0a0" stroked="f"/>
        </w:pict>
      </w:r>
    </w:p>
    <w:p w14:paraId="247A844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550. Question 37</w:t>
      </w:r>
    </w:p>
    <w:p w14:paraId="0B3078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Should an access issue automatically be fixed with System Administrator?</w:t>
      </w:r>
    </w:p>
    <w:p w14:paraId="5D99D2E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713C1A1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No.</w:t>
      </w:r>
    </w:p>
    <w:p w14:paraId="29C0E2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Determine the precise required permission.</w:t>
      </w:r>
    </w:p>
    <w:p w14:paraId="67C130E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AA25A02">
          <v:rect id="_x0000_i1575" style="width:0;height:1.5pt" o:hralign="center" o:hrstd="t" o:hr="t" fillcolor="#a0a0a0" stroked="f"/>
        </w:pict>
      </w:r>
    </w:p>
    <w:p w14:paraId="797D6E9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551. Question 38</w:t>
      </w:r>
    </w:p>
    <w:p w14:paraId="5C08C0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are the main incident-response stages?</w:t>
      </w:r>
    </w:p>
    <w:p w14:paraId="56C4E51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5A949A6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Detect</w:t>
      </w:r>
    </w:p>
    <w:p w14:paraId="11F3A04F" w14:textId="77777777" w:rsidR="001B127B" w:rsidRPr="001B127B" w:rsidRDefault="001B127B" w:rsidP="001B127B">
      <w:pPr>
        <w:rPr>
          <w:sz w:val="32"/>
          <w:szCs w:val="32"/>
        </w:rPr>
      </w:pPr>
    </w:p>
    <w:p w14:paraId="4A59B01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Assess</w:t>
      </w:r>
    </w:p>
    <w:p w14:paraId="6DC567CD" w14:textId="77777777" w:rsidR="001B127B" w:rsidRPr="001B127B" w:rsidRDefault="001B127B" w:rsidP="001B127B">
      <w:pPr>
        <w:rPr>
          <w:sz w:val="32"/>
          <w:szCs w:val="32"/>
        </w:rPr>
      </w:pPr>
    </w:p>
    <w:p w14:paraId="492C109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Contain</w:t>
      </w:r>
    </w:p>
    <w:p w14:paraId="3A847680" w14:textId="77777777" w:rsidR="001B127B" w:rsidRPr="001B127B" w:rsidRDefault="001B127B" w:rsidP="001B127B">
      <w:pPr>
        <w:rPr>
          <w:sz w:val="32"/>
          <w:szCs w:val="32"/>
        </w:rPr>
      </w:pPr>
    </w:p>
    <w:p w14:paraId="06C2CE9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Diagnose</w:t>
      </w:r>
    </w:p>
    <w:p w14:paraId="7A7C3245" w14:textId="77777777" w:rsidR="001B127B" w:rsidRPr="001B127B" w:rsidRDefault="001B127B" w:rsidP="001B127B">
      <w:pPr>
        <w:rPr>
          <w:sz w:val="32"/>
          <w:szCs w:val="32"/>
        </w:rPr>
      </w:pPr>
    </w:p>
    <w:p w14:paraId="09A182D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Restore</w:t>
      </w:r>
    </w:p>
    <w:p w14:paraId="14256307" w14:textId="77777777" w:rsidR="001B127B" w:rsidRPr="001B127B" w:rsidRDefault="001B127B" w:rsidP="001B127B">
      <w:pPr>
        <w:rPr>
          <w:sz w:val="32"/>
          <w:szCs w:val="32"/>
        </w:rPr>
      </w:pPr>
    </w:p>
    <w:p w14:paraId="7954AC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</w:t>
      </w:r>
    </w:p>
    <w:p w14:paraId="40743E35" w14:textId="77777777" w:rsidR="001B127B" w:rsidRPr="001B127B" w:rsidRDefault="001B127B" w:rsidP="001B127B">
      <w:pPr>
        <w:rPr>
          <w:sz w:val="32"/>
          <w:szCs w:val="32"/>
        </w:rPr>
      </w:pPr>
    </w:p>
    <w:p w14:paraId="468345D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Document</w:t>
      </w:r>
    </w:p>
    <w:p w14:paraId="351BAACA" w14:textId="77777777" w:rsidR="001B127B" w:rsidRPr="001B127B" w:rsidRDefault="001B127B" w:rsidP="001B127B">
      <w:pPr>
        <w:rPr>
          <w:sz w:val="32"/>
          <w:szCs w:val="32"/>
        </w:rPr>
      </w:pPr>
    </w:p>
    <w:p w14:paraId="0173E51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Prevent recurrence</w:t>
      </w:r>
    </w:p>
    <w:p w14:paraId="562992A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163E753">
          <v:rect id="_x0000_i1576" style="width:0;height:1.5pt" o:hralign="center" o:hrstd="t" o:hr="t" fillcolor="#a0a0a0" stroked="f"/>
        </w:pict>
      </w:r>
    </w:p>
    <w:p w14:paraId="13EBF9F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552. Question 39</w:t>
      </w:r>
    </w:p>
    <w:p w14:paraId="5EE07FB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Where should a permanent fix normally be made?</w:t>
      </w:r>
    </w:p>
    <w:p w14:paraId="6590A8A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79A2332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DEV.</w:t>
      </w:r>
    </w:p>
    <w:p w14:paraId="5E924DD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Then test and deploy through:</w:t>
      </w:r>
    </w:p>
    <w:p w14:paraId="2DC215B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ALM.</w:t>
      </w:r>
    </w:p>
    <w:p w14:paraId="09C6EB3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0AE4ADF">
          <v:rect id="_x0000_i1577" style="width:0;height:1.5pt" o:hralign="center" o:hrstd="t" o:hr="t" fillcolor="#a0a0a0" stroked="f"/>
        </w:pict>
      </w:r>
    </w:p>
    <w:p w14:paraId="2F3959A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553. Question 40</w:t>
      </w:r>
    </w:p>
    <w:p w14:paraId="4630D42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comes next?</w:t>
      </w:r>
    </w:p>
    <w:p w14:paraId="5A4895E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Answer</w:t>
      </w:r>
    </w:p>
    <w:p w14:paraId="2DAB39F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Week 8 — Final Capstone Project.</w:t>
      </w:r>
    </w:p>
    <w:p w14:paraId="1CDBDFC0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97B2041">
          <v:rect id="_x0000_i1578" style="width:0;height:1.5pt" o:hralign="center" o:hrstd="t" o:hr="t" fillcolor="#a0a0a0" stroked="f"/>
        </w:pict>
      </w:r>
    </w:p>
    <w:p w14:paraId="3A23778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FJ — WEEK 7 REVIEW</w:t>
      </w:r>
    </w:p>
    <w:p w14:paraId="7DAC76E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554. Day 25</w:t>
      </w:r>
    </w:p>
    <w:p w14:paraId="5C59D9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APIs</w:t>
      </w:r>
    </w:p>
    <w:p w14:paraId="7DF23C1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50F8CF8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REST</w:t>
      </w:r>
    </w:p>
    <w:p w14:paraId="743EEB8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2CDE605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CUSTOM CONNECTORS</w:t>
      </w:r>
    </w:p>
    <w:p w14:paraId="6A2238A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91563F">
          <v:rect id="_x0000_i1579" style="width:0;height:1.5pt" o:hralign="center" o:hrstd="t" o:hr="t" fillcolor="#a0a0a0" stroked="f"/>
        </w:pict>
      </w:r>
    </w:p>
    <w:p w14:paraId="3DE52D9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555. Day 26</w:t>
      </w:r>
    </w:p>
    <w:p w14:paraId="1C131DE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GOVERNANCE</w:t>
      </w:r>
    </w:p>
    <w:p w14:paraId="246DE5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2702AD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ENVIRONMENTS</w:t>
      </w:r>
    </w:p>
    <w:p w14:paraId="2CC296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4020A0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DATA POLICIES</w:t>
      </w:r>
    </w:p>
    <w:p w14:paraId="3EB3662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9A699A9">
          <v:rect id="_x0000_i1580" style="width:0;height:1.5pt" o:hralign="center" o:hrstd="t" o:hr="t" fillcolor="#a0a0a0" stroked="f"/>
        </w:pict>
      </w:r>
    </w:p>
    <w:p w14:paraId="03636D8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556. Day 27</w:t>
      </w:r>
    </w:p>
    <w:p w14:paraId="186E32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SOLUTIONS</w:t>
      </w:r>
    </w:p>
    <w:p w14:paraId="56A2C33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3D2821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ALM</w:t>
      </w:r>
    </w:p>
    <w:p w14:paraId="479048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054A7A2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PIPELINES</w:t>
      </w:r>
    </w:p>
    <w:p w14:paraId="153DCE2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761BC03">
          <v:rect id="_x0000_i1581" style="width:0;height:1.5pt" o:hralign="center" o:hrstd="t" o:hr="t" fillcolor="#a0a0a0" stroked="f"/>
        </w:pict>
      </w:r>
    </w:p>
    <w:p w14:paraId="7F1AF57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557. Day 28</w:t>
      </w:r>
    </w:p>
    <w:p w14:paraId="484829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TESTING</w:t>
      </w:r>
    </w:p>
    <w:p w14:paraId="136B22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10220BC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TROUBLESHOOTING</w:t>
      </w:r>
    </w:p>
    <w:p w14:paraId="0529AE5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+</w:t>
      </w:r>
    </w:p>
    <w:p w14:paraId="2B117D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READINESS</w:t>
      </w:r>
    </w:p>
    <w:p w14:paraId="5903697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B76B434">
          <v:rect id="_x0000_i1582" style="width:0;height:1.5pt" o:hralign="center" o:hrstd="t" o:hr="t" fillcolor="#a0a0a0" stroked="f"/>
        </w:pict>
      </w:r>
    </w:p>
    <w:p w14:paraId="72F2172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558. Week 7 Architecture</w:t>
      </w:r>
    </w:p>
    <w:p w14:paraId="4C6E347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ENTERPRISE POWER PLATFORM</w:t>
      </w:r>
    </w:p>
    <w:p w14:paraId="3ADF8D3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     |</w:t>
      </w:r>
    </w:p>
    <w:p w14:paraId="2D39B5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+----------------------+----------------------+</w:t>
      </w:r>
    </w:p>
    <w:p w14:paraId="19ED0C8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|                      |                      |</w:t>
      </w:r>
    </w:p>
    <w:p w14:paraId="3606BB2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v                      v                      v</w:t>
      </w:r>
    </w:p>
    <w:p w14:paraId="3B45FF9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INTEGRATION             GOVERNANCE                 ALM</w:t>
      </w:r>
    </w:p>
    <w:p w14:paraId="076BF1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|                      |                      |</w:t>
      </w:r>
    </w:p>
    <w:p w14:paraId="532E78F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v                      v                      v</w:t>
      </w:r>
    </w:p>
    <w:p w14:paraId="38E31BE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CUSTOM API             ENVIRONMENTS            SOLUTIONS</w:t>
      </w:r>
    </w:p>
    <w:p w14:paraId="7BB16E8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|                      |                      |</w:t>
      </w:r>
    </w:p>
    <w:p w14:paraId="60E9876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v                      v                      v</w:t>
      </w:r>
    </w:p>
    <w:p w14:paraId="79FB94B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CONNECTOR              DATA POLICIES           PIPELINES</w:t>
      </w:r>
    </w:p>
    <w:p w14:paraId="4386043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\                      |                      /</w:t>
      </w:r>
    </w:p>
    <w:p w14:paraId="075C2E5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\                     |                     /</w:t>
      </w:r>
    </w:p>
    <w:p w14:paraId="76696A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+--------------------+--------------------+</w:t>
      </w:r>
    </w:p>
    <w:p w14:paraId="4522273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     |</w:t>
      </w:r>
    </w:p>
    <w:p w14:paraId="4A4709B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     v</w:t>
      </w:r>
    </w:p>
    <w:p w14:paraId="224CE68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TESTING &amp; TROUBLESHOOTING</w:t>
      </w:r>
    </w:p>
    <w:p w14:paraId="7B33DD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     |</w:t>
      </w:r>
    </w:p>
    <w:p w14:paraId="0FB4DF3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     v</w:t>
      </w:r>
    </w:p>
    <w:p w14:paraId="28E34B1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PRODUCTION</w:t>
      </w:r>
    </w:p>
    <w:p w14:paraId="32C5A27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3EC0510">
          <v:rect id="_x0000_i1583" style="width:0;height:1.5pt" o:hralign="center" o:hrstd="t" o:hr="t" fillcolor="#a0a0a0" stroked="f"/>
        </w:pict>
      </w:r>
    </w:p>
    <w:p w14:paraId="62F60CD6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PART FK — MOST IMPORTANT DAY 28 LESSON</w:t>
      </w:r>
    </w:p>
    <w:p w14:paraId="14575FA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559. Troubleshooting Is Evidence-Based</w:t>
      </w:r>
    </w:p>
    <w:p w14:paraId="76FCA74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Don't guess.</w:t>
      </w:r>
    </w:p>
    <w:p w14:paraId="55AA88C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Use:</w:t>
      </w:r>
    </w:p>
    <w:p w14:paraId="0A4D9A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ERRORS</w:t>
      </w:r>
    </w:p>
    <w:p w14:paraId="5E367F88" w14:textId="77777777" w:rsidR="001B127B" w:rsidRPr="001B127B" w:rsidRDefault="001B127B" w:rsidP="001B127B">
      <w:pPr>
        <w:rPr>
          <w:sz w:val="32"/>
          <w:szCs w:val="32"/>
        </w:rPr>
      </w:pPr>
    </w:p>
    <w:p w14:paraId="6BC75EB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RUN HISTORY</w:t>
      </w:r>
    </w:p>
    <w:p w14:paraId="5A88A7C8" w14:textId="77777777" w:rsidR="001B127B" w:rsidRPr="001B127B" w:rsidRDefault="001B127B" w:rsidP="001B127B">
      <w:pPr>
        <w:rPr>
          <w:sz w:val="32"/>
          <w:szCs w:val="32"/>
        </w:rPr>
      </w:pPr>
    </w:p>
    <w:p w14:paraId="47998AA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MONITOR EVENTS</w:t>
      </w:r>
    </w:p>
    <w:p w14:paraId="686A2C0C" w14:textId="77777777" w:rsidR="001B127B" w:rsidRPr="001B127B" w:rsidRDefault="001B127B" w:rsidP="001B127B">
      <w:pPr>
        <w:rPr>
          <w:sz w:val="32"/>
          <w:szCs w:val="32"/>
        </w:rPr>
      </w:pPr>
    </w:p>
    <w:p w14:paraId="4C28A55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CONFIGURATION</w:t>
      </w:r>
    </w:p>
    <w:p w14:paraId="4E5C0AC4" w14:textId="77777777" w:rsidR="001B127B" w:rsidRPr="001B127B" w:rsidRDefault="001B127B" w:rsidP="001B127B">
      <w:pPr>
        <w:rPr>
          <w:sz w:val="32"/>
          <w:szCs w:val="32"/>
        </w:rPr>
      </w:pPr>
    </w:p>
    <w:p w14:paraId="3C15ED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TOOL OUTPUTS</w:t>
      </w:r>
    </w:p>
    <w:p w14:paraId="303E671D" w14:textId="77777777" w:rsidR="001B127B" w:rsidRPr="001B127B" w:rsidRDefault="001B127B" w:rsidP="001B127B">
      <w:pPr>
        <w:rPr>
          <w:sz w:val="32"/>
          <w:szCs w:val="32"/>
        </w:rPr>
      </w:pPr>
    </w:p>
    <w:p w14:paraId="650694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IMPORT LOGS</w:t>
      </w:r>
    </w:p>
    <w:p w14:paraId="48888C4A" w14:textId="77777777" w:rsidR="001B127B" w:rsidRPr="001B127B" w:rsidRDefault="001B127B" w:rsidP="001B127B">
      <w:pPr>
        <w:rPr>
          <w:sz w:val="32"/>
          <w:szCs w:val="32"/>
        </w:rPr>
      </w:pPr>
    </w:p>
    <w:p w14:paraId="397AD5B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SOLUTION LAYERS</w:t>
      </w:r>
    </w:p>
    <w:p w14:paraId="3865975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 isolate:</w:t>
      </w:r>
    </w:p>
    <w:p w14:paraId="2C6C8202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The actual cause.</w:t>
      </w:r>
    </w:p>
    <w:p w14:paraId="59C45B8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08AE5F2">
          <v:rect id="_x0000_i1584" style="width:0;height:1.5pt" o:hralign="center" o:hrstd="t" o:hr="t" fillcolor="#a0a0a0" stroked="f"/>
        </w:pict>
      </w:r>
    </w:p>
    <w:p w14:paraId="5CF8D50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560. Second Important Lesson</w:t>
      </w:r>
    </w:p>
    <w:p w14:paraId="5110B50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successful technical operation isn't always a successful:</w:t>
      </w:r>
    </w:p>
    <w:p w14:paraId="08FE68D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Business outcome.</w:t>
      </w:r>
    </w:p>
    <w:p w14:paraId="23091E5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Flow = Green</w:t>
      </w:r>
    </w:p>
    <w:p w14:paraId="2FDE548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doesn't prove:</w:t>
      </w:r>
    </w:p>
    <w:p w14:paraId="7F5CFC0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Business logic = Correct.</w:t>
      </w:r>
    </w:p>
    <w:p w14:paraId="2D3E967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3BA4320E">
          <v:rect id="_x0000_i1585" style="width:0;height:1.5pt" o:hralign="center" o:hrstd="t" o:hr="t" fillcolor="#a0a0a0" stroked="f"/>
        </w:pict>
      </w:r>
    </w:p>
    <w:p w14:paraId="551EB33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561. Third Important Lesson</w:t>
      </w:r>
    </w:p>
    <w:p w14:paraId="15CEEF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Testing must prove:</w:t>
      </w:r>
    </w:p>
    <w:p w14:paraId="3EC6A7C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AUTHORIZED ACTIONS WORK</w:t>
      </w:r>
    </w:p>
    <w:p w14:paraId="661FC3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and:</w:t>
      </w:r>
    </w:p>
    <w:p w14:paraId="6B926A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UNAUTHORIZED ACTIONS FAIL.</w:t>
      </w:r>
    </w:p>
    <w:p w14:paraId="6B08F0CB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5212552">
          <v:rect id="_x0000_i1586" style="width:0;height:1.5pt" o:hralign="center" o:hrstd="t" o:hr="t" fillcolor="#a0a0a0" stroked="f"/>
        </w:pict>
      </w:r>
    </w:p>
    <w:p w14:paraId="510A93D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562. Fourth Important Lesson</w:t>
      </w:r>
    </w:p>
    <w:p w14:paraId="1DD718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Do not solve security problems by:</w:t>
      </w:r>
    </w:p>
    <w:p w14:paraId="5FE6995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Granting excessive privileges.</w:t>
      </w:r>
    </w:p>
    <w:p w14:paraId="2C95B3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 temporary broad permission may diagnose the issue.</w:t>
      </w:r>
    </w:p>
    <w:p w14:paraId="060DD9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It is not necessarily:</w:t>
      </w:r>
    </w:p>
    <w:p w14:paraId="5C5B6671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The correct fix.</w:t>
      </w:r>
    </w:p>
    <w:p w14:paraId="3975E53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3A1734A">
          <v:rect id="_x0000_i1587" style="width:0;height:1.5pt" o:hralign="center" o:hrstd="t" o:hr="t" fillcolor="#a0a0a0" stroked="f"/>
        </w:pict>
      </w:r>
    </w:p>
    <w:p w14:paraId="7AE6C1C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563. Fifth Important Lesson</w:t>
      </w:r>
    </w:p>
    <w:p w14:paraId="01A59B0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readiness isn't:</w:t>
      </w:r>
    </w:p>
    <w:p w14:paraId="493864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App opens.</w:t>
      </w:r>
    </w:p>
    <w:p w14:paraId="137F2A5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readiness is:</w:t>
      </w:r>
    </w:p>
    <w:p w14:paraId="10874CA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Functional</w:t>
      </w:r>
    </w:p>
    <w:p w14:paraId="31956E3A" w14:textId="77777777" w:rsidR="001B127B" w:rsidRPr="001B127B" w:rsidRDefault="001B127B" w:rsidP="001B127B">
      <w:pPr>
        <w:rPr>
          <w:sz w:val="32"/>
          <w:szCs w:val="32"/>
        </w:rPr>
      </w:pPr>
    </w:p>
    <w:p w14:paraId="4CB277B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Secure</w:t>
      </w:r>
    </w:p>
    <w:p w14:paraId="75A6AC38" w14:textId="77777777" w:rsidR="001B127B" w:rsidRPr="001B127B" w:rsidRDefault="001B127B" w:rsidP="001B127B">
      <w:pPr>
        <w:rPr>
          <w:sz w:val="32"/>
          <w:szCs w:val="32"/>
        </w:rPr>
      </w:pPr>
    </w:p>
    <w:p w14:paraId="1629E8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Performant</w:t>
      </w:r>
    </w:p>
    <w:p w14:paraId="60C03F5C" w14:textId="77777777" w:rsidR="001B127B" w:rsidRPr="001B127B" w:rsidRDefault="001B127B" w:rsidP="001B127B">
      <w:pPr>
        <w:rPr>
          <w:sz w:val="32"/>
          <w:szCs w:val="32"/>
        </w:rPr>
      </w:pPr>
    </w:p>
    <w:p w14:paraId="4A4B91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Accessible</w:t>
      </w:r>
    </w:p>
    <w:p w14:paraId="50111700" w14:textId="77777777" w:rsidR="001B127B" w:rsidRPr="001B127B" w:rsidRDefault="001B127B" w:rsidP="001B127B">
      <w:pPr>
        <w:rPr>
          <w:sz w:val="32"/>
          <w:szCs w:val="32"/>
        </w:rPr>
      </w:pPr>
    </w:p>
    <w:p w14:paraId="3AAC3C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Deployable</w:t>
      </w:r>
    </w:p>
    <w:p w14:paraId="7C9640B6" w14:textId="77777777" w:rsidR="001B127B" w:rsidRPr="001B127B" w:rsidRDefault="001B127B" w:rsidP="001B127B">
      <w:pPr>
        <w:rPr>
          <w:sz w:val="32"/>
          <w:szCs w:val="32"/>
        </w:rPr>
      </w:pPr>
    </w:p>
    <w:p w14:paraId="2B3D8B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Monitorable</w:t>
      </w:r>
    </w:p>
    <w:p w14:paraId="7322E06D" w14:textId="77777777" w:rsidR="001B127B" w:rsidRPr="001B127B" w:rsidRDefault="001B127B" w:rsidP="001B127B">
      <w:pPr>
        <w:rPr>
          <w:sz w:val="32"/>
          <w:szCs w:val="32"/>
        </w:rPr>
      </w:pPr>
    </w:p>
    <w:p w14:paraId="1C08AB3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Supportable</w:t>
      </w:r>
    </w:p>
    <w:p w14:paraId="139DFD88" w14:textId="77777777" w:rsidR="001B127B" w:rsidRPr="001B127B" w:rsidRDefault="001B127B" w:rsidP="001B127B">
      <w:pPr>
        <w:rPr>
          <w:sz w:val="32"/>
          <w:szCs w:val="32"/>
        </w:rPr>
      </w:pPr>
    </w:p>
    <w:p w14:paraId="2F1410F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Recoverable</w:t>
      </w:r>
    </w:p>
    <w:p w14:paraId="2FDC97C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3D08FB5">
          <v:rect id="_x0000_i1588" style="width:0;height:1.5pt" o:hralign="center" o:hrstd="t" o:hr="t" fillcolor="#a0a0a0" stroked="f"/>
        </w:pict>
      </w:r>
    </w:p>
    <w:p w14:paraId="3CB8377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564. Sixth Important Lesson</w:t>
      </w:r>
    </w:p>
    <w:p w14:paraId="0233A4B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Every production solution should answer:</w:t>
      </w:r>
    </w:p>
    <w:p w14:paraId="1243094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Who owns it?</w:t>
      </w:r>
    </w:p>
    <w:p w14:paraId="30C89C61" w14:textId="77777777" w:rsidR="001B127B" w:rsidRPr="001B127B" w:rsidRDefault="001B127B" w:rsidP="001B127B">
      <w:pPr>
        <w:rPr>
          <w:sz w:val="32"/>
          <w:szCs w:val="32"/>
        </w:rPr>
      </w:pPr>
    </w:p>
    <w:p w14:paraId="1B23F1B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do we know it is healthy?</w:t>
      </w:r>
    </w:p>
    <w:p w14:paraId="4CFC76A2" w14:textId="77777777" w:rsidR="001B127B" w:rsidRPr="001B127B" w:rsidRDefault="001B127B" w:rsidP="001B127B">
      <w:pPr>
        <w:rPr>
          <w:sz w:val="32"/>
          <w:szCs w:val="32"/>
        </w:rPr>
      </w:pPr>
    </w:p>
    <w:p w14:paraId="0C60027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do we troubleshoot it?</w:t>
      </w:r>
    </w:p>
    <w:p w14:paraId="5A4A5781" w14:textId="77777777" w:rsidR="001B127B" w:rsidRPr="001B127B" w:rsidRDefault="001B127B" w:rsidP="001B127B">
      <w:pPr>
        <w:rPr>
          <w:sz w:val="32"/>
          <w:szCs w:val="32"/>
        </w:rPr>
      </w:pPr>
    </w:p>
    <w:p w14:paraId="710BE1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How do we deploy fixes?</w:t>
      </w:r>
    </w:p>
    <w:p w14:paraId="6FD22731" w14:textId="77777777" w:rsidR="001B127B" w:rsidRPr="001B127B" w:rsidRDefault="001B127B" w:rsidP="001B127B">
      <w:pPr>
        <w:rPr>
          <w:sz w:val="32"/>
          <w:szCs w:val="32"/>
        </w:rPr>
      </w:pPr>
    </w:p>
    <w:p w14:paraId="6C3684C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What happens if it fails?</w:t>
      </w:r>
    </w:p>
    <w:p w14:paraId="02918C03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3260AF0">
          <v:rect id="_x0000_i1589" style="width:0;height:1.5pt" o:hralign="center" o:hrstd="t" o:hr="t" fillcolor="#a0a0a0" stroked="f"/>
        </w:pict>
      </w:r>
    </w:p>
    <w:p w14:paraId="24B4F2F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565. Seventh Important Lesson</w:t>
      </w:r>
    </w:p>
    <w:p w14:paraId="4CDA61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debugging sequence should normally be:</w:t>
      </w:r>
    </w:p>
    <w:p w14:paraId="70D1AB7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REPRODUCE</w:t>
      </w:r>
    </w:p>
    <w:p w14:paraId="36ABDE8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7A85BDD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EVIDENCE</w:t>
      </w:r>
    </w:p>
    <w:p w14:paraId="77D082D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1537A89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ISOLATE</w:t>
      </w:r>
    </w:p>
    <w:p w14:paraId="134BEE9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630CFE1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ROOT CAUSE</w:t>
      </w:r>
    </w:p>
    <w:p w14:paraId="047D37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2BAFD0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FIX</w:t>
      </w:r>
    </w:p>
    <w:p w14:paraId="6A8B13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7473051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REGRESSION</w:t>
      </w:r>
    </w:p>
    <w:p w14:paraId="7B964A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4FA385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</w:t>
      </w:r>
    </w:p>
    <w:p w14:paraId="4F3FA33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57644B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VERIFY</w:t>
      </w:r>
    </w:p>
    <w:p w14:paraId="3DC23EC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57E8083">
          <v:rect id="_x0000_i1590" style="width:0;height:1.5pt" o:hralign="center" o:hrstd="t" o:hr="t" fillcolor="#a0a0a0" stroked="f"/>
        </w:pict>
      </w:r>
    </w:p>
    <w:p w14:paraId="5FEF5D8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566. Week 7 Complete</w:t>
      </w:r>
    </w:p>
    <w:p w14:paraId="7CE3692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Students now understand:</w:t>
      </w:r>
    </w:p>
    <w:p w14:paraId="3B45824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REST APIs</w:t>
      </w:r>
    </w:p>
    <w:p w14:paraId="74A32BA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Custom Connectors</w:t>
      </w:r>
    </w:p>
    <w:p w14:paraId="32CF051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API Authentication</w:t>
      </w:r>
    </w:p>
    <w:p w14:paraId="4B03A97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Enterprise Governance</w:t>
      </w:r>
    </w:p>
    <w:p w14:paraId="6688E6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Environment Strategy</w:t>
      </w:r>
    </w:p>
    <w:p w14:paraId="2D08B6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Managed Environments</w:t>
      </w:r>
    </w:p>
    <w:p w14:paraId="424C59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Data Policies</w:t>
      </w:r>
    </w:p>
    <w:p w14:paraId="0605254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Center of Excellence</w:t>
      </w:r>
    </w:p>
    <w:p w14:paraId="0E73F52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Solutions</w:t>
      </w:r>
    </w:p>
    <w:p w14:paraId="1190A3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Managed vs Unmanaged</w:t>
      </w:r>
    </w:p>
    <w:p w14:paraId="74D4808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Environment Variables</w:t>
      </w:r>
    </w:p>
    <w:p w14:paraId="1754B6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Connection References</w:t>
      </w:r>
    </w:p>
    <w:p w14:paraId="27E6802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Pipelines</w:t>
      </w:r>
    </w:p>
    <w:p w14:paraId="50CE75B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ALM</w:t>
      </w:r>
    </w:p>
    <w:p w14:paraId="1B86AD6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App Checker</w:t>
      </w:r>
    </w:p>
    <w:p w14:paraId="18B6D33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Accessibility Checker</w:t>
      </w:r>
    </w:p>
    <w:p w14:paraId="38D1781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Live Monitor</w:t>
      </w:r>
    </w:p>
    <w:p w14:paraId="56F8CA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Trace</w:t>
      </w:r>
    </w:p>
    <w:p w14:paraId="216BF0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Power Fx Error Handling</w:t>
      </w:r>
    </w:p>
    <w:p w14:paraId="450846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Dataverse Troubleshooting</w:t>
      </w:r>
    </w:p>
    <w:p w14:paraId="697D69C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Security Troubleshooting</w:t>
      </w:r>
    </w:p>
    <w:p w14:paraId="0B511D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Power Automate Run History</w:t>
      </w:r>
    </w:p>
    <w:p w14:paraId="41EEB8F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HTTP Error Diagnosis</w:t>
      </w:r>
    </w:p>
    <w:p w14:paraId="7E39FB3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Power Pages Site Checker</w:t>
      </w:r>
    </w:p>
    <w:p w14:paraId="1167955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Power Pages Security Testing</w:t>
      </w:r>
    </w:p>
    <w:p w14:paraId="4DD9308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Copilot Studio Testing</w:t>
      </w:r>
    </w:p>
    <w:p w14:paraId="20268F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Agent Tool Troubleshooting</w:t>
      </w:r>
    </w:p>
    <w:p w14:paraId="024A6C1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Custom Connector Troubleshooting</w:t>
      </w:r>
    </w:p>
    <w:p w14:paraId="7C21990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Solution Import Logs</w:t>
      </w:r>
    </w:p>
    <w:p w14:paraId="2FF97A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Solution History</w:t>
      </w:r>
    </w:p>
    <w:p w14:paraId="10E68E8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Solution Checker</w:t>
      </w:r>
    </w:p>
    <w:p w14:paraId="77F6EA7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Object Checker concepts</w:t>
      </w:r>
    </w:p>
    <w:p w14:paraId="568EE3F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Solution Layers</w:t>
      </w:r>
    </w:p>
    <w:p w14:paraId="42CCBF9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Root Cause Analysis</w:t>
      </w:r>
    </w:p>
    <w:p w14:paraId="43DDFE0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Regression Testing</w:t>
      </w:r>
    </w:p>
    <w:p w14:paraId="366769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Smoke Testing</w:t>
      </w:r>
    </w:p>
    <w:p w14:paraId="3842540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User Acceptance Testing</w:t>
      </w:r>
    </w:p>
    <w:p w14:paraId="639D72D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Production Readiness</w:t>
      </w:r>
    </w:p>
    <w:p w14:paraId="2A4AAE9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rFonts w:ascii="Segoe UI Symbol" w:hAnsi="Segoe UI Symbol" w:cs="Segoe UI Symbol"/>
          <w:sz w:val="32"/>
          <w:szCs w:val="32"/>
        </w:rPr>
        <w:t>✓</w:t>
      </w:r>
      <w:r w:rsidRPr="001B127B">
        <w:rPr>
          <w:sz w:val="32"/>
          <w:szCs w:val="32"/>
        </w:rPr>
        <w:t xml:space="preserve"> Incident Response</w:t>
      </w:r>
    </w:p>
    <w:p w14:paraId="0E17C71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11150DF0">
          <v:rect id="_x0000_i1591" style="width:0;height:1.5pt" o:hralign="center" o:hrstd="t" o:hr="t" fillcolor="#a0a0a0" stroked="f"/>
        </w:pict>
      </w:r>
    </w:p>
    <w:p w14:paraId="413CC19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END OF DAY 28</w:t>
      </w:r>
    </w:p>
    <w:p w14:paraId="52DAFB8B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WEEK 7 COMPLETE</w:t>
      </w:r>
    </w:p>
    <w:p w14:paraId="35F0E6DA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Enterprise Production Readiness Assessment v1.0</w:t>
      </w:r>
    </w:p>
    <w:p w14:paraId="75D50D7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students are now ready to enter:</w:t>
      </w:r>
    </w:p>
    <w:p w14:paraId="09735B8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WEEK 8 — FINAL CAPSTONE</w:t>
      </w:r>
    </w:p>
    <w:p w14:paraId="298A880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FC47CD6">
          <v:rect id="_x0000_i1592" style="width:0;height:1.5pt" o:hralign="center" o:hrstd="t" o:hr="t" fillcolor="#a0a0a0" stroked="f"/>
        </w:pict>
      </w:r>
    </w:p>
    <w:p w14:paraId="429173C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FINAL CAPSTONE</w:t>
      </w:r>
    </w:p>
    <w:p w14:paraId="611336BD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Procurement &amp; Purchase Request Management System</w:t>
      </w:r>
    </w:p>
    <w:p w14:paraId="3927D94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organization needs a complete enterprise application where employees can:</w:t>
      </w:r>
    </w:p>
    <w:p w14:paraId="48C6A8B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 Purchase Requests</w:t>
      </w:r>
    </w:p>
    <w:p w14:paraId="084287D7" w14:textId="77777777" w:rsidR="001B127B" w:rsidRPr="001B127B" w:rsidRDefault="001B127B" w:rsidP="001B127B">
      <w:pPr>
        <w:rPr>
          <w:sz w:val="32"/>
          <w:szCs w:val="32"/>
        </w:rPr>
      </w:pPr>
    </w:p>
    <w:p w14:paraId="7B61E80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Add Multiple Request Items</w:t>
      </w:r>
    </w:p>
    <w:p w14:paraId="760FDCE3" w14:textId="77777777" w:rsidR="001B127B" w:rsidRPr="001B127B" w:rsidRDefault="001B127B" w:rsidP="001B127B">
      <w:pPr>
        <w:rPr>
          <w:sz w:val="32"/>
          <w:szCs w:val="32"/>
        </w:rPr>
      </w:pPr>
    </w:p>
    <w:p w14:paraId="5999EA12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Submit for Approval</w:t>
      </w:r>
    </w:p>
    <w:p w14:paraId="00B5AD41" w14:textId="77777777" w:rsidR="001B127B" w:rsidRPr="001B127B" w:rsidRDefault="001B127B" w:rsidP="001B127B">
      <w:pPr>
        <w:rPr>
          <w:sz w:val="32"/>
          <w:szCs w:val="32"/>
        </w:rPr>
      </w:pPr>
    </w:p>
    <w:p w14:paraId="54C43B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Track Status</w:t>
      </w:r>
    </w:p>
    <w:p w14:paraId="07305EF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Managers and Finance will:</w:t>
      </w:r>
    </w:p>
    <w:p w14:paraId="65B8EA7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Review</w:t>
      </w:r>
    </w:p>
    <w:p w14:paraId="0208FB22" w14:textId="77777777" w:rsidR="001B127B" w:rsidRPr="001B127B" w:rsidRDefault="001B127B" w:rsidP="001B127B">
      <w:pPr>
        <w:rPr>
          <w:sz w:val="32"/>
          <w:szCs w:val="32"/>
        </w:rPr>
      </w:pPr>
    </w:p>
    <w:p w14:paraId="2D96F7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Approve</w:t>
      </w:r>
    </w:p>
    <w:p w14:paraId="13A2EE62" w14:textId="77777777" w:rsidR="001B127B" w:rsidRPr="001B127B" w:rsidRDefault="001B127B" w:rsidP="001B127B">
      <w:pPr>
        <w:rPr>
          <w:sz w:val="32"/>
          <w:szCs w:val="32"/>
        </w:rPr>
      </w:pPr>
    </w:p>
    <w:p w14:paraId="6C9FE52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Reject</w:t>
      </w:r>
    </w:p>
    <w:p w14:paraId="4D26711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Procurement will:</w:t>
      </w:r>
    </w:p>
    <w:p w14:paraId="56CE5A0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 Vendors</w:t>
      </w:r>
    </w:p>
    <w:p w14:paraId="45616982" w14:textId="77777777" w:rsidR="001B127B" w:rsidRPr="001B127B" w:rsidRDefault="001B127B" w:rsidP="001B127B">
      <w:pPr>
        <w:rPr>
          <w:sz w:val="32"/>
          <w:szCs w:val="32"/>
        </w:rPr>
      </w:pPr>
    </w:p>
    <w:p w14:paraId="451970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 Products</w:t>
      </w:r>
    </w:p>
    <w:p w14:paraId="7BF700A8" w14:textId="77777777" w:rsidR="001B127B" w:rsidRPr="001B127B" w:rsidRDefault="001B127B" w:rsidP="001B127B">
      <w:pPr>
        <w:rPr>
          <w:sz w:val="32"/>
          <w:szCs w:val="32"/>
        </w:rPr>
      </w:pPr>
    </w:p>
    <w:p w14:paraId="4DE12B6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Review Purchasing Requests</w:t>
      </w:r>
    </w:p>
    <w:p w14:paraId="524C2BA6" w14:textId="77777777" w:rsidR="001B127B" w:rsidRPr="001B127B" w:rsidRDefault="001B127B" w:rsidP="001B127B">
      <w:pPr>
        <w:rPr>
          <w:sz w:val="32"/>
          <w:szCs w:val="32"/>
        </w:rPr>
      </w:pPr>
    </w:p>
    <w:p w14:paraId="4F334F7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Track Procurement</w:t>
      </w:r>
    </w:p>
    <w:p w14:paraId="7E7CE2C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Management will analyze:</w:t>
      </w:r>
    </w:p>
    <w:p w14:paraId="1815800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Spend</w:t>
      </w:r>
    </w:p>
    <w:p w14:paraId="0BDD772B" w14:textId="77777777" w:rsidR="001B127B" w:rsidRPr="001B127B" w:rsidRDefault="001B127B" w:rsidP="001B127B">
      <w:pPr>
        <w:rPr>
          <w:sz w:val="32"/>
          <w:szCs w:val="32"/>
        </w:rPr>
      </w:pPr>
    </w:p>
    <w:p w14:paraId="4A3172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Departments</w:t>
      </w:r>
    </w:p>
    <w:p w14:paraId="65FAF153" w14:textId="77777777" w:rsidR="001B127B" w:rsidRPr="001B127B" w:rsidRDefault="001B127B" w:rsidP="001B127B">
      <w:pPr>
        <w:rPr>
          <w:sz w:val="32"/>
          <w:szCs w:val="32"/>
        </w:rPr>
      </w:pPr>
    </w:p>
    <w:p w14:paraId="6708F8E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Categories</w:t>
      </w:r>
    </w:p>
    <w:p w14:paraId="5E42C55C" w14:textId="77777777" w:rsidR="001B127B" w:rsidRPr="001B127B" w:rsidRDefault="001B127B" w:rsidP="001B127B">
      <w:pPr>
        <w:rPr>
          <w:sz w:val="32"/>
          <w:szCs w:val="32"/>
        </w:rPr>
      </w:pPr>
    </w:p>
    <w:p w14:paraId="429A40C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Request Volume</w:t>
      </w:r>
    </w:p>
    <w:p w14:paraId="32B3CA6A" w14:textId="77777777" w:rsidR="001B127B" w:rsidRPr="001B127B" w:rsidRDefault="001B127B" w:rsidP="001B127B">
      <w:pPr>
        <w:rPr>
          <w:sz w:val="32"/>
          <w:szCs w:val="32"/>
        </w:rPr>
      </w:pPr>
    </w:p>
    <w:p w14:paraId="3669203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Approval Performance</w:t>
      </w:r>
    </w:p>
    <w:p w14:paraId="7A05EAC4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FF616F9">
          <v:rect id="_x0000_i1593" style="width:0;height:1.5pt" o:hralign="center" o:hrstd="t" o:hr="t" fillcolor="#a0a0a0" stroked="f"/>
        </w:pict>
      </w:r>
    </w:p>
    <w:p w14:paraId="500C6D0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WEEK 8 ARCHITECTURE</w:t>
      </w:r>
    </w:p>
    <w:p w14:paraId="07BF309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EMPLOYEE</w:t>
      </w:r>
    </w:p>
    <w:p w14:paraId="4CB6AC5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|</w:t>
      </w:r>
    </w:p>
    <w:p w14:paraId="16FDC5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v</w:t>
      </w:r>
    </w:p>
    <w:p w14:paraId="209BB33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CANVAS POWER APP</w:t>
      </w:r>
    </w:p>
    <w:p w14:paraId="1036B38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|</w:t>
      </w:r>
    </w:p>
    <w:p w14:paraId="1D91E92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v</w:t>
      </w:r>
    </w:p>
    <w:p w14:paraId="01AA765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DATAVERSE</w:t>
      </w:r>
    </w:p>
    <w:p w14:paraId="038A435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               |</w:t>
      </w:r>
    </w:p>
    <w:p w14:paraId="6A463D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+--------------+--------------+</w:t>
      </w:r>
    </w:p>
    <w:p w14:paraId="23BB8A6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|              |              |</w:t>
      </w:r>
    </w:p>
    <w:p w14:paraId="6CB8E9D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v              v              v</w:t>
      </w:r>
    </w:p>
    <w:p w14:paraId="0CF053F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POWER AUTOMATE  MODEL-DRIVEN    POWER BI</w:t>
      </w:r>
    </w:p>
    <w:p w14:paraId="7AD3249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APPROVALS         APP          ANALYTICS</w:t>
      </w:r>
    </w:p>
    <w:p w14:paraId="112FB59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|</w:t>
      </w:r>
    </w:p>
    <w:p w14:paraId="6E55F15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  v</w:t>
      </w:r>
    </w:p>
    <w:p w14:paraId="72196DA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MANAGERS /</w:t>
      </w:r>
    </w:p>
    <w:p w14:paraId="548F82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FINANCE /</w:t>
      </w:r>
    </w:p>
    <w:p w14:paraId="20846CC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PROCUREMENT</w:t>
      </w:r>
    </w:p>
    <w:p w14:paraId="134CCEA1" w14:textId="77777777" w:rsidR="001B127B" w:rsidRPr="001B127B" w:rsidRDefault="001B127B" w:rsidP="001B127B">
      <w:pPr>
        <w:rPr>
          <w:sz w:val="32"/>
          <w:szCs w:val="32"/>
        </w:rPr>
      </w:pPr>
    </w:p>
    <w:p w14:paraId="049FB7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Optional:</w:t>
      </w:r>
    </w:p>
    <w:p w14:paraId="7E5EE25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PAGES</w:t>
      </w:r>
    </w:p>
    <w:p w14:paraId="191E4A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 Experience</w:t>
      </w:r>
    </w:p>
    <w:p w14:paraId="3A1BCB37" w14:textId="77777777" w:rsidR="001B127B" w:rsidRPr="001B127B" w:rsidRDefault="001B127B" w:rsidP="001B127B">
      <w:pPr>
        <w:rPr>
          <w:sz w:val="32"/>
          <w:szCs w:val="32"/>
        </w:rPr>
      </w:pPr>
    </w:p>
    <w:p w14:paraId="574FCCD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Optional:</w:t>
      </w:r>
    </w:p>
    <w:p w14:paraId="2B72B9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COPILOT STUDIO</w:t>
      </w:r>
    </w:p>
    <w:p w14:paraId="6B363E4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Procurement Assistant</w:t>
      </w:r>
    </w:p>
    <w:p w14:paraId="1B00D2BD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EDC4AC2">
          <v:rect id="_x0000_i1594" style="width:0;height:1.5pt" o:hralign="center" o:hrstd="t" o:hr="t" fillcolor="#a0a0a0" stroked="f"/>
        </w:pict>
      </w:r>
    </w:p>
    <w:p w14:paraId="09A14A2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CAPSTONE CORE TABLES</w:t>
      </w:r>
    </w:p>
    <w:p w14:paraId="0BA62AB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</w:t>
      </w:r>
    </w:p>
    <w:p w14:paraId="00C2381B" w14:textId="77777777" w:rsidR="001B127B" w:rsidRPr="001B127B" w:rsidRDefault="001B127B" w:rsidP="001B127B">
      <w:pPr>
        <w:rPr>
          <w:sz w:val="32"/>
          <w:szCs w:val="32"/>
        </w:rPr>
      </w:pPr>
    </w:p>
    <w:p w14:paraId="35EF14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Department</w:t>
      </w:r>
    </w:p>
    <w:p w14:paraId="2FE182C1" w14:textId="77777777" w:rsidR="001B127B" w:rsidRPr="001B127B" w:rsidRDefault="001B127B" w:rsidP="001B127B">
      <w:pPr>
        <w:rPr>
          <w:sz w:val="32"/>
          <w:szCs w:val="32"/>
        </w:rPr>
      </w:pPr>
    </w:p>
    <w:p w14:paraId="7961FC5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</w:t>
      </w:r>
    </w:p>
    <w:p w14:paraId="3F1B0B85" w14:textId="77777777" w:rsidR="001B127B" w:rsidRPr="001B127B" w:rsidRDefault="001B127B" w:rsidP="001B127B">
      <w:pPr>
        <w:rPr>
          <w:sz w:val="32"/>
          <w:szCs w:val="32"/>
        </w:rPr>
      </w:pPr>
    </w:p>
    <w:p w14:paraId="0B95CCD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 / Item</w:t>
      </w:r>
    </w:p>
    <w:p w14:paraId="0CE09161" w14:textId="77777777" w:rsidR="001B127B" w:rsidRPr="001B127B" w:rsidRDefault="001B127B" w:rsidP="001B127B">
      <w:pPr>
        <w:rPr>
          <w:sz w:val="32"/>
          <w:szCs w:val="32"/>
        </w:rPr>
      </w:pPr>
    </w:p>
    <w:p w14:paraId="1E35E2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Purchase Category</w:t>
      </w:r>
    </w:p>
    <w:p w14:paraId="14512ECB" w14:textId="77777777" w:rsidR="001B127B" w:rsidRPr="001B127B" w:rsidRDefault="001B127B" w:rsidP="001B127B">
      <w:pPr>
        <w:rPr>
          <w:sz w:val="32"/>
          <w:szCs w:val="32"/>
        </w:rPr>
      </w:pPr>
    </w:p>
    <w:p w14:paraId="097CEE6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Purchase Request</w:t>
      </w:r>
    </w:p>
    <w:p w14:paraId="18D291EE" w14:textId="77777777" w:rsidR="001B127B" w:rsidRPr="001B127B" w:rsidRDefault="001B127B" w:rsidP="001B127B">
      <w:pPr>
        <w:rPr>
          <w:sz w:val="32"/>
          <w:szCs w:val="32"/>
        </w:rPr>
      </w:pPr>
    </w:p>
    <w:p w14:paraId="613506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Purchase Request Item</w:t>
      </w:r>
    </w:p>
    <w:p w14:paraId="4A5631D8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642D01CA">
          <v:rect id="_x0000_i1595" style="width:0;height:1.5pt" o:hralign="center" o:hrstd="t" o:hr="t" fillcolor="#a0a0a0" stroked="f"/>
        </w:pict>
      </w:r>
    </w:p>
    <w:p w14:paraId="67C2FD37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KEY RELATIONSHIPS</w:t>
      </w:r>
    </w:p>
    <w:p w14:paraId="3E7907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Department</w:t>
      </w:r>
    </w:p>
    <w:p w14:paraId="441B5EB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690D383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3B33915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</w:t>
      </w:r>
    </w:p>
    <w:p w14:paraId="445BA9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0B78AC4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2F760A3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Purchase Request</w:t>
      </w:r>
    </w:p>
    <w:p w14:paraId="5E71D0F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4F6990E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1FE8E89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Purchase Request Item</w:t>
      </w:r>
    </w:p>
    <w:p w14:paraId="452F36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3F4ACA4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+---- Product</w:t>
      </w:r>
    </w:p>
    <w:p w14:paraId="333FEB34" w14:textId="77777777" w:rsidR="001B127B" w:rsidRPr="001B127B" w:rsidRDefault="001B127B" w:rsidP="001B127B">
      <w:pPr>
        <w:rPr>
          <w:sz w:val="32"/>
          <w:szCs w:val="32"/>
        </w:rPr>
      </w:pPr>
    </w:p>
    <w:p w14:paraId="362EEDB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Purchase Category</w:t>
      </w:r>
    </w:p>
    <w:p w14:paraId="4161D4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6126EDD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2D7F4AA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</w:t>
      </w:r>
    </w:p>
    <w:p w14:paraId="075F40E3" w14:textId="77777777" w:rsidR="001B127B" w:rsidRPr="001B127B" w:rsidRDefault="001B127B" w:rsidP="001B127B">
      <w:pPr>
        <w:rPr>
          <w:sz w:val="32"/>
          <w:szCs w:val="32"/>
        </w:rPr>
      </w:pPr>
    </w:p>
    <w:p w14:paraId="6C48E6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Vendor</w:t>
      </w:r>
    </w:p>
    <w:p w14:paraId="43C4A81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|</w:t>
      </w:r>
    </w:p>
    <w:p w14:paraId="6A71996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v</w:t>
      </w:r>
    </w:p>
    <w:p w14:paraId="2317DC57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Purchasing Data</w:t>
      </w:r>
    </w:p>
    <w:p w14:paraId="656CC51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DAA9267">
          <v:rect id="_x0000_i1596" style="width:0;height:1.5pt" o:hralign="center" o:hrstd="t" o:hr="t" fillcolor="#a0a0a0" stroked="f"/>
        </w:pict>
      </w:r>
    </w:p>
    <w:p w14:paraId="18D26BF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APPROVAL RULES</w:t>
      </w:r>
    </w:p>
    <w:p w14:paraId="5B83827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TOTAL &lt; 5,000</w:t>
      </w:r>
    </w:p>
    <w:p w14:paraId="5F311C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|</w:t>
      </w:r>
    </w:p>
    <w:p w14:paraId="7A2C6FD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v</w:t>
      </w:r>
    </w:p>
    <w:p w14:paraId="15CBA87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 APPROVAL</w:t>
      </w:r>
    </w:p>
    <w:p w14:paraId="410A551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5,000 – 50,000</w:t>
      </w:r>
    </w:p>
    <w:p w14:paraId="446E285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|</w:t>
      </w:r>
    </w:p>
    <w:p w14:paraId="510F8B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v</w:t>
      </w:r>
    </w:p>
    <w:p w14:paraId="5C5515B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</w:t>
      </w:r>
    </w:p>
    <w:p w14:paraId="472F9BB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0876CF0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FINANCE</w:t>
      </w:r>
    </w:p>
    <w:p w14:paraId="50F1BEF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&gt; 50,000</w:t>
      </w:r>
    </w:p>
    <w:p w14:paraId="6538387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|</w:t>
      </w:r>
    </w:p>
    <w:p w14:paraId="38DAF72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     v</w:t>
      </w:r>
    </w:p>
    <w:p w14:paraId="4349AAA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</w:t>
      </w:r>
    </w:p>
    <w:p w14:paraId="7C23B32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009E03F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FINANCE</w:t>
      </w:r>
    </w:p>
    <w:p w14:paraId="490AF82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 xml:space="preserve">   </w:t>
      </w:r>
      <w:r w:rsidRPr="001B127B">
        <w:rPr>
          <w:rFonts w:ascii="Times New Roman" w:hAnsi="Times New Roman" w:cs="Times New Roman"/>
          <w:sz w:val="32"/>
          <w:szCs w:val="32"/>
        </w:rPr>
        <w:t>↓</w:t>
      </w:r>
    </w:p>
    <w:p w14:paraId="44DF50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PROCUREMENT MANAGER</w:t>
      </w:r>
    </w:p>
    <w:p w14:paraId="462043B9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03BF421A">
          <v:rect id="_x0000_i1597" style="width:0;height:1.5pt" o:hralign="center" o:hrstd="t" o:hr="t" fillcolor="#a0a0a0" stroked="f"/>
        </w:pict>
      </w:r>
    </w:p>
    <w:p w14:paraId="5ED2E865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WEEK 8 PLAN</w:t>
      </w:r>
    </w:p>
    <w:p w14:paraId="5C2A62E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Day 29</w:t>
      </w:r>
    </w:p>
    <w:p w14:paraId="612012B3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Capstone Architecture, Requirements &amp; Dataverse Design</w:t>
      </w:r>
    </w:p>
    <w:p w14:paraId="267A496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Students will:</w:t>
      </w:r>
    </w:p>
    <w:p w14:paraId="3C5DB46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Analyze requirements</w:t>
      </w:r>
    </w:p>
    <w:p w14:paraId="71DDB22B" w14:textId="77777777" w:rsidR="001B127B" w:rsidRPr="001B127B" w:rsidRDefault="001B127B" w:rsidP="001B127B">
      <w:pPr>
        <w:rPr>
          <w:sz w:val="32"/>
          <w:szCs w:val="32"/>
        </w:rPr>
      </w:pPr>
    </w:p>
    <w:p w14:paraId="6109200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Design tables</w:t>
      </w:r>
    </w:p>
    <w:p w14:paraId="361E3828" w14:textId="77777777" w:rsidR="001B127B" w:rsidRPr="001B127B" w:rsidRDefault="001B127B" w:rsidP="001B127B">
      <w:pPr>
        <w:rPr>
          <w:sz w:val="32"/>
          <w:szCs w:val="32"/>
        </w:rPr>
      </w:pPr>
    </w:p>
    <w:p w14:paraId="405D364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Design relationships</w:t>
      </w:r>
    </w:p>
    <w:p w14:paraId="52F893F7" w14:textId="77777777" w:rsidR="001B127B" w:rsidRPr="001B127B" w:rsidRDefault="001B127B" w:rsidP="001B127B">
      <w:pPr>
        <w:rPr>
          <w:sz w:val="32"/>
          <w:szCs w:val="32"/>
        </w:rPr>
      </w:pPr>
    </w:p>
    <w:p w14:paraId="255157D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Define Choices</w:t>
      </w:r>
    </w:p>
    <w:p w14:paraId="3CA3257A" w14:textId="77777777" w:rsidR="001B127B" w:rsidRPr="001B127B" w:rsidRDefault="001B127B" w:rsidP="001B127B">
      <w:pPr>
        <w:rPr>
          <w:sz w:val="32"/>
          <w:szCs w:val="32"/>
        </w:rPr>
      </w:pPr>
    </w:p>
    <w:p w14:paraId="59E17B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 security model</w:t>
      </w:r>
    </w:p>
    <w:p w14:paraId="3A482690" w14:textId="77777777" w:rsidR="001B127B" w:rsidRPr="001B127B" w:rsidRDefault="001B127B" w:rsidP="001B127B">
      <w:pPr>
        <w:rPr>
          <w:sz w:val="32"/>
          <w:szCs w:val="32"/>
        </w:rPr>
      </w:pPr>
    </w:p>
    <w:p w14:paraId="7CFC3DB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Create Solution</w:t>
      </w:r>
    </w:p>
    <w:p w14:paraId="73D8D31F" w14:textId="77777777" w:rsidR="001B127B" w:rsidRPr="001B127B" w:rsidRDefault="001B127B" w:rsidP="001B127B">
      <w:pPr>
        <w:rPr>
          <w:sz w:val="32"/>
          <w:szCs w:val="32"/>
        </w:rPr>
      </w:pPr>
    </w:p>
    <w:p w14:paraId="6028424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Plan user experience</w:t>
      </w:r>
    </w:p>
    <w:p w14:paraId="03835492" w14:textId="77777777" w:rsidR="001B127B" w:rsidRPr="001B127B" w:rsidRDefault="001B127B" w:rsidP="001B127B">
      <w:pPr>
        <w:rPr>
          <w:sz w:val="32"/>
          <w:szCs w:val="32"/>
        </w:rPr>
      </w:pPr>
    </w:p>
    <w:p w14:paraId="6050100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Plan approvals</w:t>
      </w:r>
    </w:p>
    <w:p w14:paraId="7A84803C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5B579A43">
          <v:rect id="_x0000_i1598" style="width:0;height:1.5pt" o:hralign="center" o:hrstd="t" o:hr="t" fillcolor="#a0a0a0" stroked="f"/>
        </w:pict>
      </w:r>
    </w:p>
    <w:p w14:paraId="483882DF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Day 30</w:t>
      </w:r>
    </w:p>
    <w:p w14:paraId="3B016F44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Capstone Canvas App &amp; Purchase Request Cart</w:t>
      </w:r>
    </w:p>
    <w:p w14:paraId="41165DC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Students will build:</w:t>
      </w:r>
    </w:p>
    <w:p w14:paraId="12180EC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Employee Purchase Request App</w:t>
      </w:r>
    </w:p>
    <w:p w14:paraId="3FFBDBAF" w14:textId="77777777" w:rsidR="001B127B" w:rsidRPr="001B127B" w:rsidRDefault="001B127B" w:rsidP="001B127B">
      <w:pPr>
        <w:rPr>
          <w:sz w:val="32"/>
          <w:szCs w:val="32"/>
        </w:rPr>
      </w:pPr>
    </w:p>
    <w:p w14:paraId="3C2797ED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 selection</w:t>
      </w:r>
    </w:p>
    <w:p w14:paraId="55FC2049" w14:textId="77777777" w:rsidR="001B127B" w:rsidRPr="001B127B" w:rsidRDefault="001B127B" w:rsidP="001B127B">
      <w:pPr>
        <w:rPr>
          <w:sz w:val="32"/>
          <w:szCs w:val="32"/>
        </w:rPr>
      </w:pPr>
    </w:p>
    <w:p w14:paraId="446F6B6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Cart collection</w:t>
      </w:r>
    </w:p>
    <w:p w14:paraId="01785B4A" w14:textId="77777777" w:rsidR="001B127B" w:rsidRPr="001B127B" w:rsidRDefault="001B127B" w:rsidP="001B127B">
      <w:pPr>
        <w:rPr>
          <w:sz w:val="32"/>
          <w:szCs w:val="32"/>
        </w:rPr>
      </w:pPr>
    </w:p>
    <w:p w14:paraId="0152C59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colRequestItems</w:t>
      </w:r>
    </w:p>
    <w:p w14:paraId="5F72923C" w14:textId="77777777" w:rsidR="001B127B" w:rsidRPr="001B127B" w:rsidRDefault="001B127B" w:rsidP="001B127B">
      <w:pPr>
        <w:rPr>
          <w:sz w:val="32"/>
          <w:szCs w:val="32"/>
        </w:rPr>
      </w:pPr>
    </w:p>
    <w:p w14:paraId="4960FA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Request Header</w:t>
      </w:r>
    </w:p>
    <w:p w14:paraId="2875CA0D" w14:textId="77777777" w:rsidR="001B127B" w:rsidRPr="001B127B" w:rsidRDefault="001B127B" w:rsidP="001B127B">
      <w:pPr>
        <w:rPr>
          <w:sz w:val="32"/>
          <w:szCs w:val="32"/>
        </w:rPr>
      </w:pPr>
    </w:p>
    <w:p w14:paraId="49D5233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Request Items</w:t>
      </w:r>
    </w:p>
    <w:p w14:paraId="10B60F84" w14:textId="77777777" w:rsidR="001B127B" w:rsidRPr="001B127B" w:rsidRDefault="001B127B" w:rsidP="001B127B">
      <w:pPr>
        <w:rPr>
          <w:sz w:val="32"/>
          <w:szCs w:val="32"/>
        </w:rPr>
      </w:pPr>
    </w:p>
    <w:p w14:paraId="337DF67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Validation</w:t>
      </w:r>
    </w:p>
    <w:p w14:paraId="026455CD" w14:textId="77777777" w:rsidR="001B127B" w:rsidRPr="001B127B" w:rsidRDefault="001B127B" w:rsidP="001B127B">
      <w:pPr>
        <w:rPr>
          <w:sz w:val="32"/>
          <w:szCs w:val="32"/>
        </w:rPr>
      </w:pPr>
    </w:p>
    <w:p w14:paraId="5E3C398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Submit workflow</w:t>
      </w:r>
    </w:p>
    <w:p w14:paraId="47785972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4AC5ECBB">
          <v:rect id="_x0000_i1599" style="width:0;height:1.5pt" o:hralign="center" o:hrstd="t" o:hr="t" fillcolor="#a0a0a0" stroked="f"/>
        </w:pict>
      </w:r>
    </w:p>
    <w:p w14:paraId="6F0C53FC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Day 31</w:t>
      </w:r>
    </w:p>
    <w:p w14:paraId="46FEE820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Capstone Automation, Model-Driven Administration &amp; Analytics</w:t>
      </w:r>
    </w:p>
    <w:p w14:paraId="3C1BFDF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Students will build:</w:t>
      </w:r>
    </w:p>
    <w:p w14:paraId="18EA237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Approval routing</w:t>
      </w:r>
    </w:p>
    <w:p w14:paraId="695EDA40" w14:textId="77777777" w:rsidR="001B127B" w:rsidRPr="001B127B" w:rsidRDefault="001B127B" w:rsidP="001B127B">
      <w:pPr>
        <w:rPr>
          <w:sz w:val="32"/>
          <w:szCs w:val="32"/>
        </w:rPr>
      </w:pPr>
    </w:p>
    <w:p w14:paraId="76E7C388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Manager approval</w:t>
      </w:r>
    </w:p>
    <w:p w14:paraId="34452308" w14:textId="77777777" w:rsidR="001B127B" w:rsidRPr="001B127B" w:rsidRDefault="001B127B" w:rsidP="001B127B">
      <w:pPr>
        <w:rPr>
          <w:sz w:val="32"/>
          <w:szCs w:val="32"/>
        </w:rPr>
      </w:pPr>
    </w:p>
    <w:p w14:paraId="5B5DAFA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Finance approval</w:t>
      </w:r>
    </w:p>
    <w:p w14:paraId="3428EAB8" w14:textId="77777777" w:rsidR="001B127B" w:rsidRPr="001B127B" w:rsidRDefault="001B127B" w:rsidP="001B127B">
      <w:pPr>
        <w:rPr>
          <w:sz w:val="32"/>
          <w:szCs w:val="32"/>
        </w:rPr>
      </w:pPr>
    </w:p>
    <w:p w14:paraId="20C16625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Procurement approval</w:t>
      </w:r>
    </w:p>
    <w:p w14:paraId="36784FFD" w14:textId="77777777" w:rsidR="001B127B" w:rsidRPr="001B127B" w:rsidRDefault="001B127B" w:rsidP="001B127B">
      <w:pPr>
        <w:rPr>
          <w:sz w:val="32"/>
          <w:szCs w:val="32"/>
        </w:rPr>
      </w:pPr>
    </w:p>
    <w:p w14:paraId="40A17FB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Model-Driven Procurement Administration</w:t>
      </w:r>
    </w:p>
    <w:p w14:paraId="0EAE65E8" w14:textId="77777777" w:rsidR="001B127B" w:rsidRPr="001B127B" w:rsidRDefault="001B127B" w:rsidP="001B127B">
      <w:pPr>
        <w:rPr>
          <w:sz w:val="32"/>
          <w:szCs w:val="32"/>
        </w:rPr>
      </w:pPr>
    </w:p>
    <w:p w14:paraId="53882C81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Power BI dashboard</w:t>
      </w:r>
    </w:p>
    <w:p w14:paraId="2A2025AF" w14:textId="77777777" w:rsidR="001B127B" w:rsidRPr="001B127B" w:rsidRDefault="001B127B" w:rsidP="001B127B">
      <w:pPr>
        <w:rPr>
          <w:sz w:val="32"/>
          <w:szCs w:val="32"/>
        </w:rPr>
      </w:pPr>
    </w:p>
    <w:p w14:paraId="2E5275BB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Deployment to TEST</w:t>
      </w:r>
    </w:p>
    <w:p w14:paraId="2C7B4187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2617AD75">
          <v:rect id="_x0000_i1600" style="width:0;height:1.5pt" o:hralign="center" o:hrstd="t" o:hr="t" fillcolor="#a0a0a0" stroked="f"/>
        </w:pict>
      </w:r>
    </w:p>
    <w:p w14:paraId="0F8DB389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Day 32</w:t>
      </w:r>
    </w:p>
    <w:p w14:paraId="4A2D39EE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Final Testing, Deployment &amp; Presentation</w:t>
      </w:r>
    </w:p>
    <w:p w14:paraId="44142AEA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Students will:</w:t>
      </w:r>
    </w:p>
    <w:p w14:paraId="54BF2979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Perform UAT</w:t>
      </w:r>
    </w:p>
    <w:p w14:paraId="44A6F853" w14:textId="77777777" w:rsidR="001B127B" w:rsidRPr="001B127B" w:rsidRDefault="001B127B" w:rsidP="001B127B">
      <w:pPr>
        <w:rPr>
          <w:sz w:val="32"/>
          <w:szCs w:val="32"/>
        </w:rPr>
      </w:pPr>
    </w:p>
    <w:p w14:paraId="54915B2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Security Test</w:t>
      </w:r>
    </w:p>
    <w:p w14:paraId="67638AB6" w14:textId="77777777" w:rsidR="001B127B" w:rsidRPr="001B127B" w:rsidRDefault="001B127B" w:rsidP="001B127B">
      <w:pPr>
        <w:rPr>
          <w:sz w:val="32"/>
          <w:szCs w:val="32"/>
        </w:rPr>
      </w:pPr>
    </w:p>
    <w:p w14:paraId="70CD5F4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Regression Test</w:t>
      </w:r>
    </w:p>
    <w:p w14:paraId="11CC131D" w14:textId="77777777" w:rsidR="001B127B" w:rsidRPr="001B127B" w:rsidRDefault="001B127B" w:rsidP="001B127B">
      <w:pPr>
        <w:rPr>
          <w:sz w:val="32"/>
          <w:szCs w:val="32"/>
        </w:rPr>
      </w:pPr>
    </w:p>
    <w:p w14:paraId="5D05F28F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Production Readiness Review</w:t>
      </w:r>
    </w:p>
    <w:p w14:paraId="48374C8A" w14:textId="77777777" w:rsidR="001B127B" w:rsidRPr="001B127B" w:rsidRDefault="001B127B" w:rsidP="001B127B">
      <w:pPr>
        <w:rPr>
          <w:sz w:val="32"/>
          <w:szCs w:val="32"/>
        </w:rPr>
      </w:pPr>
    </w:p>
    <w:p w14:paraId="0C8015E4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Deploy final release</w:t>
      </w:r>
    </w:p>
    <w:p w14:paraId="28D47172" w14:textId="77777777" w:rsidR="001B127B" w:rsidRPr="001B127B" w:rsidRDefault="001B127B" w:rsidP="001B127B">
      <w:pPr>
        <w:rPr>
          <w:sz w:val="32"/>
          <w:szCs w:val="32"/>
        </w:rPr>
      </w:pPr>
    </w:p>
    <w:p w14:paraId="7910DCEE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Present architecture</w:t>
      </w:r>
    </w:p>
    <w:p w14:paraId="16F89159" w14:textId="77777777" w:rsidR="001B127B" w:rsidRPr="001B127B" w:rsidRDefault="001B127B" w:rsidP="001B127B">
      <w:pPr>
        <w:rPr>
          <w:sz w:val="32"/>
          <w:szCs w:val="32"/>
        </w:rPr>
      </w:pPr>
    </w:p>
    <w:p w14:paraId="58ECB29C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Demonstrate solution</w:t>
      </w:r>
    </w:p>
    <w:p w14:paraId="0B8CFC1E" w14:textId="77777777" w:rsidR="001B127B" w:rsidRPr="001B127B" w:rsidRDefault="001B127B" w:rsidP="001B127B">
      <w:pPr>
        <w:rPr>
          <w:sz w:val="32"/>
          <w:szCs w:val="32"/>
        </w:rPr>
      </w:pPr>
    </w:p>
    <w:p w14:paraId="3AB0BE86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Defend design decisions</w:t>
      </w:r>
    </w:p>
    <w:p w14:paraId="2989FA4A" w14:textId="77777777" w:rsidR="001B127B" w:rsidRPr="001B127B" w:rsidRDefault="00000000" w:rsidP="001B127B">
      <w:pPr>
        <w:rPr>
          <w:sz w:val="32"/>
          <w:szCs w:val="32"/>
        </w:rPr>
      </w:pPr>
      <w:r>
        <w:rPr>
          <w:sz w:val="32"/>
          <w:szCs w:val="32"/>
        </w:rPr>
        <w:pict w14:anchorId="75662E14">
          <v:rect id="_x0000_i1601" style="width:0;height:1.5pt" o:hralign="center" o:hrstd="t" o:hr="t" fillcolor="#a0a0a0" stroked="f"/>
        </w:pict>
      </w:r>
    </w:p>
    <w:p w14:paraId="2D53BA08" w14:textId="77777777" w:rsidR="001B127B" w:rsidRPr="001B127B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FINAL QUESTION</w:t>
      </w:r>
    </w:p>
    <w:p w14:paraId="001493E3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The students have spent seven weeks learning individual Power Platform capabilities.</w:t>
      </w:r>
    </w:p>
    <w:p w14:paraId="307A09D0" w14:textId="77777777" w:rsidR="001B127B" w:rsidRPr="001B127B" w:rsidRDefault="001B127B" w:rsidP="001B127B">
      <w:pPr>
        <w:rPr>
          <w:sz w:val="32"/>
          <w:szCs w:val="32"/>
        </w:rPr>
      </w:pPr>
      <w:r w:rsidRPr="001B127B">
        <w:rPr>
          <w:sz w:val="32"/>
          <w:szCs w:val="32"/>
        </w:rPr>
        <w:t>Week 8 asks:</w:t>
      </w:r>
    </w:p>
    <w:p w14:paraId="01A61A5D" w14:textId="406E66B7" w:rsidR="008642E0" w:rsidRPr="008642E0" w:rsidRDefault="001B127B" w:rsidP="001B127B">
      <w:pPr>
        <w:rPr>
          <w:b/>
          <w:bCs/>
          <w:sz w:val="32"/>
          <w:szCs w:val="32"/>
        </w:rPr>
      </w:pPr>
      <w:r w:rsidRPr="001B127B">
        <w:rPr>
          <w:b/>
          <w:bCs/>
          <w:sz w:val="32"/>
          <w:szCs w:val="32"/>
        </w:rPr>
        <w:t>Can they combine everything into one secure, governed, production-ready enterprise solution?</w:t>
      </w: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09EB" w14:textId="77777777" w:rsidR="00296EDF" w:rsidRDefault="00296EDF" w:rsidP="00656987">
      <w:pPr>
        <w:spacing w:after="0" w:line="240" w:lineRule="auto"/>
      </w:pPr>
      <w:r>
        <w:separator/>
      </w:r>
    </w:p>
  </w:endnote>
  <w:endnote w:type="continuationSeparator" w:id="0">
    <w:p w14:paraId="7D52062E" w14:textId="77777777" w:rsidR="00296EDF" w:rsidRDefault="00296EDF" w:rsidP="00656987">
      <w:pPr>
        <w:spacing w:after="0" w:line="240" w:lineRule="auto"/>
      </w:pPr>
      <w:r>
        <w:continuationSeparator/>
      </w:r>
    </w:p>
  </w:endnote>
  <w:endnote w:type="continuationNotice" w:id="1">
    <w:p w14:paraId="50254EA3" w14:textId="77777777" w:rsidR="00296EDF" w:rsidRDefault="00296E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F124" w14:textId="77777777" w:rsidR="00296EDF" w:rsidRDefault="00296EDF" w:rsidP="00656987">
      <w:pPr>
        <w:spacing w:after="0" w:line="240" w:lineRule="auto"/>
      </w:pPr>
      <w:r>
        <w:separator/>
      </w:r>
    </w:p>
  </w:footnote>
  <w:footnote w:type="continuationSeparator" w:id="0">
    <w:p w14:paraId="601FE926" w14:textId="77777777" w:rsidR="00296EDF" w:rsidRDefault="00296EDF" w:rsidP="00656987">
      <w:pPr>
        <w:spacing w:after="0" w:line="240" w:lineRule="auto"/>
      </w:pPr>
      <w:r>
        <w:continuationSeparator/>
      </w:r>
    </w:p>
  </w:footnote>
  <w:footnote w:type="continuationNotice" w:id="1">
    <w:p w14:paraId="136B5B07" w14:textId="77777777" w:rsidR="00296EDF" w:rsidRDefault="00296ED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E6652"/>
    <w:multiLevelType w:val="multilevel"/>
    <w:tmpl w:val="33C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00A1A"/>
    <w:multiLevelType w:val="multilevel"/>
    <w:tmpl w:val="547A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5"/>
  </w:num>
  <w:num w:numId="4" w16cid:durableId="778911827">
    <w:abstractNumId w:val="20"/>
  </w:num>
  <w:num w:numId="5" w16cid:durableId="1525747523">
    <w:abstractNumId w:val="27"/>
  </w:num>
  <w:num w:numId="6" w16cid:durableId="384259846">
    <w:abstractNumId w:val="3"/>
  </w:num>
  <w:num w:numId="7" w16cid:durableId="822159960">
    <w:abstractNumId w:val="21"/>
  </w:num>
  <w:num w:numId="8" w16cid:durableId="1015573614">
    <w:abstractNumId w:val="13"/>
  </w:num>
  <w:num w:numId="9" w16cid:durableId="206182635">
    <w:abstractNumId w:val="1"/>
  </w:num>
  <w:num w:numId="10" w16cid:durableId="1606234489">
    <w:abstractNumId w:val="28"/>
  </w:num>
  <w:num w:numId="11" w16cid:durableId="26831847">
    <w:abstractNumId w:val="8"/>
  </w:num>
  <w:num w:numId="12" w16cid:durableId="141124713">
    <w:abstractNumId w:val="22"/>
  </w:num>
  <w:num w:numId="13" w16cid:durableId="112598648">
    <w:abstractNumId w:val="23"/>
  </w:num>
  <w:num w:numId="14" w16cid:durableId="151289765">
    <w:abstractNumId w:val="7"/>
  </w:num>
  <w:num w:numId="15" w16cid:durableId="932476659">
    <w:abstractNumId w:val="11"/>
  </w:num>
  <w:num w:numId="16" w16cid:durableId="1939941639">
    <w:abstractNumId w:val="6"/>
  </w:num>
  <w:num w:numId="17" w16cid:durableId="1498616171">
    <w:abstractNumId w:val="18"/>
  </w:num>
  <w:num w:numId="18" w16cid:durableId="1530606076">
    <w:abstractNumId w:val="25"/>
  </w:num>
  <w:num w:numId="19" w16cid:durableId="258565879">
    <w:abstractNumId w:val="16"/>
  </w:num>
  <w:num w:numId="20" w16cid:durableId="669675691">
    <w:abstractNumId w:val="26"/>
  </w:num>
  <w:num w:numId="21" w16cid:durableId="2010788165">
    <w:abstractNumId w:val="9"/>
  </w:num>
  <w:num w:numId="22" w16cid:durableId="732042256">
    <w:abstractNumId w:val="29"/>
  </w:num>
  <w:num w:numId="23" w16cid:durableId="807161548">
    <w:abstractNumId w:val="4"/>
  </w:num>
  <w:num w:numId="24" w16cid:durableId="857234296">
    <w:abstractNumId w:val="12"/>
  </w:num>
  <w:num w:numId="25" w16cid:durableId="1285192001">
    <w:abstractNumId w:val="30"/>
  </w:num>
  <w:num w:numId="26" w16cid:durableId="74982798">
    <w:abstractNumId w:val="5"/>
  </w:num>
  <w:num w:numId="27" w16cid:durableId="1277255618">
    <w:abstractNumId w:val="31"/>
  </w:num>
  <w:num w:numId="28" w16cid:durableId="336277804">
    <w:abstractNumId w:val="17"/>
  </w:num>
  <w:num w:numId="29" w16cid:durableId="1515993023">
    <w:abstractNumId w:val="10"/>
  </w:num>
  <w:num w:numId="30" w16cid:durableId="1902984227">
    <w:abstractNumId w:val="19"/>
  </w:num>
  <w:num w:numId="31" w16cid:durableId="502286173">
    <w:abstractNumId w:val="24"/>
  </w:num>
  <w:num w:numId="32" w16cid:durableId="1390762352">
    <w:abstractNumId w:val="1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B127B"/>
    <w:rsid w:val="001E4D7A"/>
    <w:rsid w:val="00224D99"/>
    <w:rsid w:val="00227F54"/>
    <w:rsid w:val="00246041"/>
    <w:rsid w:val="00296EDF"/>
    <w:rsid w:val="002B13CD"/>
    <w:rsid w:val="002B721E"/>
    <w:rsid w:val="002F1CDF"/>
    <w:rsid w:val="0032378D"/>
    <w:rsid w:val="00365967"/>
    <w:rsid w:val="003731D1"/>
    <w:rsid w:val="00375D9E"/>
    <w:rsid w:val="00395BE5"/>
    <w:rsid w:val="003A628C"/>
    <w:rsid w:val="003B39D3"/>
    <w:rsid w:val="003D76CA"/>
    <w:rsid w:val="004347CB"/>
    <w:rsid w:val="0044099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A0CDA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5"/>
    <w:rsid w:val="00C5594F"/>
    <w:rsid w:val="00C5791B"/>
    <w:rsid w:val="00C652FC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249</TotalTime>
  <Pages>81</Pages>
  <Words>9530</Words>
  <Characters>54321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49</cp:revision>
  <cp:lastPrinted>2025-04-23T21:13:00Z</cp:lastPrinted>
  <dcterms:created xsi:type="dcterms:W3CDTF">2026-06-13T18:32:00Z</dcterms:created>
  <dcterms:modified xsi:type="dcterms:W3CDTF">2026-09-18T13:22:00Z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