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56DACA49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266C1360" w:rsidR="006D2E99" w:rsidRPr="000F480F" w:rsidRDefault="0086282D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rest apis, http &amp; custom connectors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24C1A359" w14:textId="164E7E8B" w:rsidR="00E25A5F" w:rsidRDefault="00E25A5F" w:rsidP="00E25A5F">
      <w:pPr>
        <w:rPr>
          <w:color w:val="000000" w:themeColor="text1"/>
          <w:szCs w:val="20"/>
        </w:rPr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5C83262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Microsoft Power Platform Bootcamp</w:t>
      </w:r>
    </w:p>
    <w:p w14:paraId="2E5B1CF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Day 25 Lab — REST APIs, HTTP &amp; Custom Connectors</w:t>
      </w:r>
    </w:p>
    <w:p w14:paraId="7872895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b/>
          <w:bCs/>
          <w:sz w:val="32"/>
          <w:szCs w:val="32"/>
        </w:rPr>
        <w:t>Week:</w:t>
      </w:r>
      <w:r w:rsidRPr="0086282D">
        <w:rPr>
          <w:sz w:val="32"/>
          <w:szCs w:val="32"/>
        </w:rPr>
        <w:t xml:space="preserve"> 7 — Enterprise Integration &amp; Governance</w:t>
      </w:r>
      <w:r w:rsidRPr="0086282D">
        <w:rPr>
          <w:sz w:val="32"/>
          <w:szCs w:val="32"/>
        </w:rPr>
        <w:br/>
      </w:r>
      <w:r w:rsidRPr="0086282D">
        <w:rPr>
          <w:b/>
          <w:bCs/>
          <w:sz w:val="32"/>
          <w:szCs w:val="32"/>
        </w:rPr>
        <w:t>Duration:</w:t>
      </w:r>
      <w:r w:rsidRPr="0086282D">
        <w:rPr>
          <w:sz w:val="32"/>
          <w:szCs w:val="32"/>
        </w:rPr>
        <w:t xml:space="preserve"> 2 Hours</w:t>
      </w:r>
      <w:r w:rsidRPr="0086282D">
        <w:rPr>
          <w:sz w:val="32"/>
          <w:szCs w:val="32"/>
        </w:rPr>
        <w:br/>
      </w:r>
      <w:r w:rsidRPr="0086282D">
        <w:rPr>
          <w:b/>
          <w:bCs/>
          <w:sz w:val="32"/>
          <w:szCs w:val="32"/>
        </w:rPr>
        <w:t>Level:</w:t>
      </w:r>
      <w:r w:rsidRPr="0086282D">
        <w:rPr>
          <w:sz w:val="32"/>
          <w:szCs w:val="32"/>
        </w:rPr>
        <w:t xml:space="preserve"> Intermediate </w:t>
      </w: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Advanced</w:t>
      </w:r>
      <w:r w:rsidRPr="0086282D">
        <w:rPr>
          <w:sz w:val="32"/>
          <w:szCs w:val="32"/>
        </w:rPr>
        <w:br/>
      </w:r>
      <w:r w:rsidRPr="0086282D">
        <w:rPr>
          <w:b/>
          <w:bCs/>
          <w:sz w:val="32"/>
          <w:szCs w:val="32"/>
        </w:rPr>
        <w:t>Format:</w:t>
      </w:r>
      <w:r w:rsidRPr="0086282D">
        <w:rPr>
          <w:sz w:val="32"/>
          <w:szCs w:val="32"/>
        </w:rPr>
        <w:t xml:space="preserve"> HTTP + REST + JSON + Authentication + OpenAPI + Custom Connectors + Power Apps + Power Automate + Copilot Studio</w:t>
      </w:r>
      <w:r w:rsidRPr="0086282D">
        <w:rPr>
          <w:sz w:val="32"/>
          <w:szCs w:val="32"/>
        </w:rPr>
        <w:br/>
      </w:r>
      <w:r w:rsidRPr="0086282D">
        <w:rPr>
          <w:b/>
          <w:bCs/>
          <w:sz w:val="32"/>
          <w:szCs w:val="32"/>
        </w:rPr>
        <w:t>Project:</w:t>
      </w:r>
      <w:r w:rsidRPr="0086282D">
        <w:rPr>
          <w:sz w:val="32"/>
          <w:szCs w:val="32"/>
        </w:rPr>
        <w:t xml:space="preserve"> Training Directory API Connector</w:t>
      </w:r>
      <w:r w:rsidRPr="0086282D">
        <w:rPr>
          <w:sz w:val="32"/>
          <w:szCs w:val="32"/>
        </w:rPr>
        <w:br/>
      </w:r>
      <w:r w:rsidRPr="0086282D">
        <w:rPr>
          <w:b/>
          <w:bCs/>
          <w:sz w:val="32"/>
          <w:szCs w:val="32"/>
        </w:rPr>
        <w:t>Target Deliverable:</w:t>
      </w:r>
      <w:r w:rsidRPr="0086282D">
        <w:rPr>
          <w:sz w:val="32"/>
          <w:szCs w:val="32"/>
        </w:rPr>
        <w:t xml:space="preserve"> Training Directory API Custom Connector v1.0</w:t>
      </w:r>
      <w:r w:rsidRPr="0086282D">
        <w:rPr>
          <w:sz w:val="32"/>
          <w:szCs w:val="32"/>
        </w:rPr>
        <w:br/>
      </w:r>
      <w:r w:rsidRPr="0086282D">
        <w:rPr>
          <w:b/>
          <w:bCs/>
          <w:sz w:val="32"/>
          <w:szCs w:val="32"/>
        </w:rPr>
        <w:t>Primary Goal:</w:t>
      </w:r>
      <w:r w:rsidRPr="0086282D">
        <w:rPr>
          <w:sz w:val="32"/>
          <w:szCs w:val="32"/>
        </w:rPr>
        <w:t xml:space="preserve"> Understand how Power Platform integrates with APIs when a suitable prebuilt connector doesn't exist</w:t>
      </w:r>
    </w:p>
    <w:p w14:paraId="5D0CB4F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64A7AE">
          <v:rect id="_x0000_i1025" style="width:0;height:1.5pt" o:hralign="center" o:hrstd="t" o:hr="t" fillcolor="#a0a0a0" stroked="f"/>
        </w:pict>
      </w:r>
    </w:p>
    <w:p w14:paraId="4B881FA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1. Day 25 Overview</w:t>
      </w:r>
    </w:p>
    <w:p w14:paraId="4033506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Throughout the bootcamp we have used connectors such as:</w:t>
      </w:r>
    </w:p>
    <w:p w14:paraId="0B9FD6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Dataverse</w:t>
      </w:r>
    </w:p>
    <w:p w14:paraId="0DF22C74" w14:textId="77777777" w:rsidR="0086282D" w:rsidRPr="0086282D" w:rsidRDefault="0086282D" w:rsidP="0086282D">
      <w:pPr>
        <w:rPr>
          <w:sz w:val="32"/>
          <w:szCs w:val="32"/>
        </w:rPr>
      </w:pPr>
    </w:p>
    <w:p w14:paraId="1EA026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Office 365 Users</w:t>
      </w:r>
    </w:p>
    <w:p w14:paraId="00F587DD" w14:textId="77777777" w:rsidR="0086282D" w:rsidRPr="0086282D" w:rsidRDefault="0086282D" w:rsidP="0086282D">
      <w:pPr>
        <w:rPr>
          <w:sz w:val="32"/>
          <w:szCs w:val="32"/>
        </w:rPr>
      </w:pPr>
    </w:p>
    <w:p w14:paraId="6669D95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Outlook</w:t>
      </w:r>
    </w:p>
    <w:p w14:paraId="05C2BC77" w14:textId="77777777" w:rsidR="0086282D" w:rsidRPr="0086282D" w:rsidRDefault="0086282D" w:rsidP="0086282D">
      <w:pPr>
        <w:rPr>
          <w:sz w:val="32"/>
          <w:szCs w:val="32"/>
        </w:rPr>
      </w:pPr>
    </w:p>
    <w:p w14:paraId="1AC4DD7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SharePoint</w:t>
      </w:r>
    </w:p>
    <w:p w14:paraId="0D71464C" w14:textId="77777777" w:rsidR="0086282D" w:rsidRPr="0086282D" w:rsidRDefault="0086282D" w:rsidP="0086282D">
      <w:pPr>
        <w:rPr>
          <w:sz w:val="32"/>
          <w:szCs w:val="32"/>
        </w:rPr>
      </w:pPr>
    </w:p>
    <w:p w14:paraId="4DA2953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Teams</w:t>
      </w:r>
    </w:p>
    <w:p w14:paraId="714272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But what happens when the organization uses:</w:t>
      </w:r>
    </w:p>
    <w:p w14:paraId="1D3D37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Internal ERP</w:t>
      </w:r>
    </w:p>
    <w:p w14:paraId="508C60A0" w14:textId="77777777" w:rsidR="0086282D" w:rsidRPr="0086282D" w:rsidRDefault="0086282D" w:rsidP="0086282D">
      <w:pPr>
        <w:rPr>
          <w:sz w:val="32"/>
          <w:szCs w:val="32"/>
        </w:rPr>
      </w:pPr>
    </w:p>
    <w:p w14:paraId="3463AF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Legacy HR system</w:t>
      </w:r>
    </w:p>
    <w:p w14:paraId="6F638341" w14:textId="77777777" w:rsidR="0086282D" w:rsidRPr="0086282D" w:rsidRDefault="0086282D" w:rsidP="0086282D">
      <w:pPr>
        <w:rPr>
          <w:sz w:val="32"/>
          <w:szCs w:val="32"/>
        </w:rPr>
      </w:pPr>
    </w:p>
    <w:p w14:paraId="57AF48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banking API</w:t>
      </w:r>
    </w:p>
    <w:p w14:paraId="7A811CAD" w14:textId="77777777" w:rsidR="0086282D" w:rsidRPr="0086282D" w:rsidRDefault="0086282D" w:rsidP="0086282D">
      <w:pPr>
        <w:rPr>
          <w:sz w:val="32"/>
          <w:szCs w:val="32"/>
        </w:rPr>
      </w:pPr>
    </w:p>
    <w:p w14:paraId="463605C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Government service</w:t>
      </w:r>
    </w:p>
    <w:p w14:paraId="21891AC9" w14:textId="77777777" w:rsidR="0086282D" w:rsidRPr="0086282D" w:rsidRDefault="0086282D" w:rsidP="0086282D">
      <w:pPr>
        <w:rPr>
          <w:sz w:val="32"/>
          <w:szCs w:val="32"/>
        </w:rPr>
      </w:pPr>
    </w:p>
    <w:p w14:paraId="23D542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Logistics platform</w:t>
      </w:r>
    </w:p>
    <w:p w14:paraId="47753086" w14:textId="77777777" w:rsidR="0086282D" w:rsidRPr="0086282D" w:rsidRDefault="0086282D" w:rsidP="0086282D">
      <w:pPr>
        <w:rPr>
          <w:sz w:val="32"/>
          <w:szCs w:val="32"/>
        </w:rPr>
      </w:pPr>
    </w:p>
    <w:p w14:paraId="75D367E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Proprietary web service</w:t>
      </w:r>
    </w:p>
    <w:p w14:paraId="4A4535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 there is no ready-made Power Platform connector?</w:t>
      </w:r>
    </w:p>
    <w:p w14:paraId="5C2EA8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can create:</w:t>
      </w:r>
    </w:p>
    <w:p w14:paraId="050B05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 Custom Connector.</w:t>
      </w:r>
    </w:p>
    <w:p w14:paraId="12DB8F4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081BB7D">
          <v:rect id="_x0000_i1026" style="width:0;height:1.5pt" o:hralign="center" o:hrstd="t" o:hr="t" fillcolor="#a0a0a0" stroked="f"/>
        </w:pict>
      </w:r>
    </w:p>
    <w:p w14:paraId="0C151DA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2. Architecture</w:t>
      </w:r>
    </w:p>
    <w:p w14:paraId="211EFD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</w:t>
      </w:r>
    </w:p>
    <w:p w14:paraId="3CFFAB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|</w:t>
      </w:r>
    </w:p>
    <w:p w14:paraId="376762F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v</w:t>
      </w:r>
    </w:p>
    <w:p w14:paraId="144BF7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</w:t>
      </w:r>
    </w:p>
    <w:p w14:paraId="4174A9F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 |</w:t>
      </w:r>
    </w:p>
    <w:p w14:paraId="33A8CC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v</w:t>
      </w:r>
    </w:p>
    <w:p w14:paraId="6DC2182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API</w:t>
      </w:r>
    </w:p>
    <w:p w14:paraId="4A24F5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|</w:t>
      </w:r>
    </w:p>
    <w:p w14:paraId="06EAC98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v</w:t>
      </w:r>
    </w:p>
    <w:p w14:paraId="78410E7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EXTERNAL SYSTEM</w:t>
      </w:r>
    </w:p>
    <w:p w14:paraId="72D4B25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C029F39">
          <v:rect id="_x0000_i1027" style="width:0;height:1.5pt" o:hralign="center" o:hrstd="t" o:hr="t" fillcolor="#a0a0a0" stroked="f"/>
        </w:pict>
      </w:r>
    </w:p>
    <w:p w14:paraId="64CA759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3. Same Connector Can Be Reused</w:t>
      </w:r>
    </w:p>
    <w:p w14:paraId="460F094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        CUSTOM CONNECTOR</w:t>
      </w:r>
    </w:p>
    <w:p w14:paraId="49E41C0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              |</w:t>
      </w:r>
    </w:p>
    <w:p w14:paraId="4F13D8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+---------------+---------------+</w:t>
      </w:r>
    </w:p>
    <w:p w14:paraId="475B6FA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|               |               |</w:t>
      </w:r>
    </w:p>
    <w:p w14:paraId="19D65A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v               v               v</w:t>
      </w:r>
    </w:p>
    <w:p w14:paraId="4F610A2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POWER APPS     POWER AUTOMATE    COPILOT STUDIO</w:t>
      </w:r>
    </w:p>
    <w:p w14:paraId="58CFE85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This is one of the major benefits.</w:t>
      </w:r>
    </w:p>
    <w:p w14:paraId="3B1222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define the API integration once and expose:</w:t>
      </w:r>
    </w:p>
    <w:p w14:paraId="41BBFBF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Business-friendly operations.</w:t>
      </w:r>
    </w:p>
    <w:p w14:paraId="63BDC11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BA32E5D">
          <v:rect id="_x0000_i1028" style="width:0;height:1.5pt" o:hralign="center" o:hrstd="t" o:hr="t" fillcolor="#a0a0a0" stroked="f"/>
        </w:pict>
      </w:r>
    </w:p>
    <w:p w14:paraId="01A670F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4. Today's API</w:t>
      </w:r>
    </w:p>
    <w:p w14:paraId="6947AD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training we will use:</w:t>
      </w:r>
    </w:p>
    <w:p w14:paraId="7DDC0E4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JSONPlaceholder</w:t>
      </w:r>
    </w:p>
    <w:p w14:paraId="7E1C2EC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public fake REST API intended for:</w:t>
      </w:r>
    </w:p>
    <w:p w14:paraId="1A3B6DA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Testing and prototyping.</w:t>
      </w:r>
    </w:p>
    <w:p w14:paraId="74EB30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Host:</w:t>
      </w:r>
    </w:p>
    <w:p w14:paraId="7DA446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jsonplaceholder.typicode.com</w:t>
      </w:r>
    </w:p>
    <w:p w14:paraId="22355F6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Scheme:</w:t>
      </w:r>
    </w:p>
    <w:p w14:paraId="7498F9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HTTPS</w:t>
      </w:r>
    </w:p>
    <w:p w14:paraId="2BAABD5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368BE9">
          <v:rect id="_x0000_i1029" style="width:0;height:1.5pt" o:hralign="center" o:hrstd="t" o:hr="t" fillcolor="#a0a0a0" stroked="f"/>
        </w:pict>
      </w:r>
    </w:p>
    <w:p w14:paraId="502D824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5. Why Use a Fake API?</w:t>
      </w:r>
    </w:p>
    <w:p w14:paraId="7CEC8E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don't want students:</w:t>
      </w:r>
    </w:p>
    <w:p w14:paraId="1A21C0C0" w14:textId="77777777" w:rsidR="0086282D" w:rsidRPr="0086282D" w:rsidRDefault="0086282D" w:rsidP="0086282D">
      <w:pPr>
        <w:numPr>
          <w:ilvl w:val="0"/>
          <w:numId w:val="31"/>
        </w:numPr>
        <w:rPr>
          <w:sz w:val="32"/>
          <w:szCs w:val="32"/>
        </w:rPr>
      </w:pPr>
      <w:r w:rsidRPr="0086282D">
        <w:rPr>
          <w:sz w:val="32"/>
          <w:szCs w:val="32"/>
        </w:rPr>
        <w:t>Updating production systems</w:t>
      </w:r>
    </w:p>
    <w:p w14:paraId="1BEC39AE" w14:textId="77777777" w:rsidR="0086282D" w:rsidRPr="0086282D" w:rsidRDefault="0086282D" w:rsidP="0086282D">
      <w:pPr>
        <w:numPr>
          <w:ilvl w:val="0"/>
          <w:numId w:val="31"/>
        </w:numPr>
        <w:rPr>
          <w:sz w:val="32"/>
          <w:szCs w:val="32"/>
        </w:rPr>
      </w:pPr>
      <w:r w:rsidRPr="0086282D">
        <w:rPr>
          <w:sz w:val="32"/>
          <w:szCs w:val="32"/>
        </w:rPr>
        <w:t>Creating real customers</w:t>
      </w:r>
    </w:p>
    <w:p w14:paraId="506D76F7" w14:textId="77777777" w:rsidR="0086282D" w:rsidRPr="0086282D" w:rsidRDefault="0086282D" w:rsidP="0086282D">
      <w:pPr>
        <w:numPr>
          <w:ilvl w:val="0"/>
          <w:numId w:val="31"/>
        </w:numPr>
        <w:rPr>
          <w:sz w:val="32"/>
          <w:szCs w:val="32"/>
        </w:rPr>
      </w:pPr>
      <w:r w:rsidRPr="0086282D">
        <w:rPr>
          <w:sz w:val="32"/>
          <w:szCs w:val="32"/>
        </w:rPr>
        <w:t>Deleting real records</w:t>
      </w:r>
    </w:p>
    <w:p w14:paraId="1279C8C3" w14:textId="77777777" w:rsidR="0086282D" w:rsidRPr="0086282D" w:rsidRDefault="0086282D" w:rsidP="0086282D">
      <w:pPr>
        <w:numPr>
          <w:ilvl w:val="0"/>
          <w:numId w:val="31"/>
        </w:numPr>
        <w:rPr>
          <w:sz w:val="32"/>
          <w:szCs w:val="32"/>
        </w:rPr>
      </w:pPr>
      <w:r w:rsidRPr="0086282D">
        <w:rPr>
          <w:sz w:val="32"/>
          <w:szCs w:val="32"/>
        </w:rPr>
        <w:t>Exposing credentials</w:t>
      </w:r>
    </w:p>
    <w:p w14:paraId="65178AF3" w14:textId="77777777" w:rsidR="0086282D" w:rsidRPr="0086282D" w:rsidRDefault="0086282D" w:rsidP="0086282D">
      <w:pPr>
        <w:numPr>
          <w:ilvl w:val="0"/>
          <w:numId w:val="31"/>
        </w:numPr>
        <w:rPr>
          <w:sz w:val="32"/>
          <w:szCs w:val="32"/>
        </w:rPr>
      </w:pPr>
      <w:r w:rsidRPr="0086282D">
        <w:rPr>
          <w:sz w:val="32"/>
          <w:szCs w:val="32"/>
        </w:rPr>
        <w:t>Depending on company infrastructure</w:t>
      </w:r>
    </w:p>
    <w:p w14:paraId="533A694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training API provides:</w:t>
      </w:r>
    </w:p>
    <w:p w14:paraId="02E519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Safe API practice.</w:t>
      </w:r>
    </w:p>
    <w:p w14:paraId="2A023FD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A25997">
          <v:rect id="_x0000_i1030" style="width:0;height:1.5pt" o:hralign="center" o:hrstd="t" o:hr="t" fillcolor="#a0a0a0" stroked="f"/>
        </w:pict>
      </w:r>
    </w:p>
    <w:p w14:paraId="3357D2B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6. Important JSONPlaceholder Limitation</w:t>
      </w:r>
    </w:p>
    <w:p w14:paraId="4B3B2BB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Create, update, patch, and delete operations can return:</w:t>
      </w:r>
    </w:p>
    <w:p w14:paraId="3807F9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Simulated successful responses.</w:t>
      </w:r>
    </w:p>
    <w:p w14:paraId="24EDE4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But changes aren't permanently stored.</w:t>
      </w:r>
    </w:p>
    <w:p w14:paraId="55545CE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Therefore today's POST exercise demonstrates:</w:t>
      </w:r>
    </w:p>
    <w:p w14:paraId="207C471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mechanics.</w:t>
      </w:r>
    </w:p>
    <w:p w14:paraId="5ABFC99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It doesn't create persistent business data.</w:t>
      </w:r>
    </w:p>
    <w:p w14:paraId="0AA4B0D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853B7B8">
          <v:rect id="_x0000_i1031" style="width:0;height:1.5pt" o:hralign="center" o:hrstd="t" o:hr="t" fillcolor="#a0a0a0" stroked="f"/>
        </w:pict>
      </w:r>
    </w:p>
    <w:p w14:paraId="6B20266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7. Day 25 Final Architecture</w:t>
      </w:r>
    </w:p>
    <w:p w14:paraId="4B6E2D8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CANVAS APP</w:t>
      </w:r>
    </w:p>
    <w:p w14:paraId="5CD4CA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|</w:t>
      </w:r>
    </w:p>
    <w:p w14:paraId="6A5F63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|</w:t>
      </w:r>
    </w:p>
    <w:p w14:paraId="686E4C1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v</w:t>
      </w:r>
    </w:p>
    <w:p w14:paraId="6A6AB6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1ADB945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|</w:t>
      </w:r>
    </w:p>
    <w:p w14:paraId="74D5DB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v</w:t>
      </w:r>
    </w:p>
    <w:p w14:paraId="4B5511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JSONPlaceholder REST API</w:t>
      </w:r>
    </w:p>
    <w:p w14:paraId="199FAEF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|</w:t>
      </w:r>
    </w:p>
    <w:p w14:paraId="1E07F8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v</w:t>
      </w:r>
    </w:p>
    <w:p w14:paraId="32E727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 Response</w:t>
      </w:r>
    </w:p>
    <w:p w14:paraId="68E7DD5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And:</w:t>
      </w:r>
    </w:p>
    <w:p w14:paraId="222275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AUTOMATE</w:t>
      </w:r>
    </w:p>
    <w:p w14:paraId="1F015E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12A2836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7F971A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62E70AA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5491991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70AAE6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API</w:t>
      </w:r>
    </w:p>
    <w:p w14:paraId="6748E46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And conceptually:</w:t>
      </w:r>
    </w:p>
    <w:p w14:paraId="72702A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COPILOT STUDIO</w:t>
      </w:r>
    </w:p>
    <w:p w14:paraId="540BEEA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68CE5F8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5034352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 TOOL</w:t>
      </w:r>
    </w:p>
    <w:p w14:paraId="7DE81B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4C6CDF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07D35CA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API</w:t>
      </w:r>
    </w:p>
    <w:p w14:paraId="529517B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EBBDAB9">
          <v:rect id="_x0000_i1032" style="width:0;height:1.5pt" o:hralign="center" o:hrstd="t" o:hr="t" fillcolor="#a0a0a0" stroked="f"/>
        </w:pict>
      </w:r>
    </w:p>
    <w:p w14:paraId="3CBC1DD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8. Learning Objectives</w:t>
      </w:r>
    </w:p>
    <w:p w14:paraId="17D201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By the end of Day 25 students should be able to:</w:t>
      </w:r>
    </w:p>
    <w:p w14:paraId="6E913689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what an API is.</w:t>
      </w:r>
    </w:p>
    <w:p w14:paraId="53E62333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REST.</w:t>
      </w:r>
    </w:p>
    <w:p w14:paraId="3EE13810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HTTP.</w:t>
      </w:r>
    </w:p>
    <w:p w14:paraId="6130A42A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client/server architecture.</w:t>
      </w:r>
    </w:p>
    <w:p w14:paraId="2216BDBF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an API endpoint.</w:t>
      </w:r>
    </w:p>
    <w:p w14:paraId="5D79FDBC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 resource.</w:t>
      </w:r>
    </w:p>
    <w:p w14:paraId="2C07FBBA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HTTP methods.</w:t>
      </w:r>
    </w:p>
    <w:p w14:paraId="4950CDA9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Use GET.</w:t>
      </w:r>
    </w:p>
    <w:p w14:paraId="3BEEA3FC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POST.</w:t>
      </w:r>
    </w:p>
    <w:p w14:paraId="4D15E159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PUT.</w:t>
      </w:r>
    </w:p>
    <w:p w14:paraId="5B72F543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PATCH.</w:t>
      </w:r>
    </w:p>
    <w:p w14:paraId="6437F4B0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Explain DELETE.</w:t>
      </w:r>
    </w:p>
    <w:p w14:paraId="51B2EC9D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request URLs.</w:t>
      </w:r>
    </w:p>
    <w:p w14:paraId="582C135B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paths.</w:t>
      </w:r>
    </w:p>
    <w:p w14:paraId="2DEF7F79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path parameters.</w:t>
      </w:r>
    </w:p>
    <w:p w14:paraId="57FA10A2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query parameters.</w:t>
      </w:r>
    </w:p>
    <w:p w14:paraId="2F5D023A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request headers.</w:t>
      </w:r>
    </w:p>
    <w:p w14:paraId="1E2B29B6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request bodies.</w:t>
      </w:r>
    </w:p>
    <w:p w14:paraId="78EBFF42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JSON.</w:t>
      </w:r>
    </w:p>
    <w:p w14:paraId="10AC8682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Read JSON objects.</w:t>
      </w:r>
    </w:p>
    <w:p w14:paraId="45B0E2B2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Read JSON arrays.</w:t>
      </w:r>
    </w:p>
    <w:p w14:paraId="2DF5ACB8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nested JSON.</w:t>
      </w:r>
    </w:p>
    <w:p w14:paraId="44EFD174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HTTP status codes.</w:t>
      </w:r>
    </w:p>
    <w:p w14:paraId="3F433B56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2xx responses.</w:t>
      </w:r>
    </w:p>
    <w:p w14:paraId="1148372C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4xx responses.</w:t>
      </w:r>
    </w:p>
    <w:p w14:paraId="1A79602A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5xx responses.</w:t>
      </w:r>
    </w:p>
    <w:p w14:paraId="3D6AE22E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authentication.</w:t>
      </w:r>
    </w:p>
    <w:p w14:paraId="4873DE0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authorization.</w:t>
      </w:r>
    </w:p>
    <w:p w14:paraId="2019417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API keys.</w:t>
      </w:r>
    </w:p>
    <w:p w14:paraId="03F0DE9A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Basic authentication.</w:t>
      </w:r>
    </w:p>
    <w:p w14:paraId="4A987D28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OAuth 2.0.</w:t>
      </w:r>
    </w:p>
    <w:p w14:paraId="57063EBF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Microsoft Entra ID authentication.</w:t>
      </w:r>
    </w:p>
    <w:p w14:paraId="25A20FB6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bearer tokens.</w:t>
      </w:r>
    </w:p>
    <w:p w14:paraId="5541894A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Explain secrets.</w:t>
      </w:r>
    </w:p>
    <w:p w14:paraId="4E3CC35C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why HTTPS is essential.</w:t>
      </w:r>
    </w:p>
    <w:p w14:paraId="0C1F7458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 Connector.</w:t>
      </w:r>
    </w:p>
    <w:p w14:paraId="2DBF183B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 Connection.</w:t>
      </w:r>
    </w:p>
    <w:p w14:paraId="1711551F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 Custom Connector.</w:t>
      </w:r>
    </w:p>
    <w:p w14:paraId="0EFB36E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Custom Connector actions.</w:t>
      </w:r>
    </w:p>
    <w:p w14:paraId="56759E3F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Create a Custom Connector in a Solution.</w:t>
      </w:r>
    </w:p>
    <w:p w14:paraId="7944B36C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Configure General settings.</w:t>
      </w:r>
    </w:p>
    <w:p w14:paraId="5BA41C96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Configure Security.</w:t>
      </w:r>
    </w:p>
    <w:p w14:paraId="41E98520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Configure Definition.</w:t>
      </w:r>
    </w:p>
    <w:p w14:paraId="36A50646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Create an operation.</w:t>
      </w:r>
    </w:p>
    <w:p w14:paraId="73EE899D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Define path parameters.</w:t>
      </w:r>
    </w:p>
    <w:p w14:paraId="2122323D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Define response schemas.</w:t>
      </w:r>
    </w:p>
    <w:p w14:paraId="37EE1EB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Test an operation.</w:t>
      </w:r>
    </w:p>
    <w:p w14:paraId="451CE9B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Create a Connection.</w:t>
      </w:r>
    </w:p>
    <w:p w14:paraId="013EAA70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Diagnose 400 errors.</w:t>
      </w:r>
    </w:p>
    <w:p w14:paraId="5C1D2A7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Diagnose 401 errors.</w:t>
      </w:r>
    </w:p>
    <w:p w14:paraId="65F2A4F1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Diagnose 403 errors.</w:t>
      </w:r>
    </w:p>
    <w:p w14:paraId="28AEA012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Diagnose 404 errors.</w:t>
      </w:r>
    </w:p>
    <w:p w14:paraId="4E3FA94E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Diagnose 429 errors.</w:t>
      </w:r>
    </w:p>
    <w:p w14:paraId="7B4EFC36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Diagnose 500 errors.</w:t>
      </w:r>
    </w:p>
    <w:p w14:paraId="202E8C8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Use a Custom Connector from Canvas Apps.</w:t>
      </w:r>
    </w:p>
    <w:p w14:paraId="34D1892F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Use a Custom Connector from Power Automate.</w:t>
      </w:r>
    </w:p>
    <w:p w14:paraId="658892C2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Custom Connectors in Copilot Studio.</w:t>
      </w:r>
    </w:p>
    <w:p w14:paraId="43730FA4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OpenAPI.</w:t>
      </w:r>
    </w:p>
    <w:p w14:paraId="302BE763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Swagger terminology.</w:t>
      </w:r>
    </w:p>
    <w:p w14:paraId="1F588E85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Import an OpenAPI definition.</w:t>
      </w:r>
    </w:p>
    <w:p w14:paraId="236037B8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current OpenAPI version requirements for Power Platform custom connectors.</w:t>
      </w:r>
    </w:p>
    <w:p w14:paraId="3D46588C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connector policies.</w:t>
      </w:r>
    </w:p>
    <w:p w14:paraId="4EBFD05F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environment variables.</w:t>
      </w:r>
    </w:p>
    <w:p w14:paraId="2FA99A5D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connection references.</w:t>
      </w:r>
    </w:p>
    <w:p w14:paraId="1893B110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Data Policies.</w:t>
      </w:r>
    </w:p>
    <w:p w14:paraId="74FC6D07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Custom Connector governance.</w:t>
      </w:r>
    </w:p>
    <w:p w14:paraId="12EFAAEB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on-premises API integration concepts.</w:t>
      </w:r>
    </w:p>
    <w:p w14:paraId="0F7CB923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Explain API gateways conceptually.</w:t>
      </w:r>
    </w:p>
    <w:p w14:paraId="3ED73D4B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Apply least privilege.</w:t>
      </w:r>
    </w:p>
    <w:p w14:paraId="62574E52" w14:textId="77777777" w:rsidR="0086282D" w:rsidRPr="0086282D" w:rsidRDefault="0086282D" w:rsidP="0086282D">
      <w:pPr>
        <w:numPr>
          <w:ilvl w:val="0"/>
          <w:numId w:val="32"/>
        </w:numPr>
        <w:rPr>
          <w:sz w:val="32"/>
          <w:szCs w:val="32"/>
        </w:rPr>
      </w:pPr>
      <w:r w:rsidRPr="0086282D">
        <w:rPr>
          <w:sz w:val="32"/>
          <w:szCs w:val="32"/>
        </w:rPr>
        <w:t>Design production-ready API integrations.</w:t>
      </w:r>
    </w:p>
    <w:p w14:paraId="4A64851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C2AC9E">
          <v:rect id="_x0000_i1033" style="width:0;height:1.5pt" o:hralign="center" o:hrstd="t" o:hr="t" fillcolor="#a0a0a0" stroked="f"/>
        </w:pict>
      </w:r>
    </w:p>
    <w:p w14:paraId="0D52B36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9. Day 25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4301"/>
      </w:tblGrid>
      <w:tr w:rsidR="0086282D" w:rsidRPr="0086282D" w14:paraId="5C0C1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8328E" w14:textId="77777777" w:rsidR="0086282D" w:rsidRPr="0086282D" w:rsidRDefault="0086282D" w:rsidP="0086282D">
            <w:pPr>
              <w:rPr>
                <w:b/>
                <w:bCs/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D7852C5" w14:textId="77777777" w:rsidR="0086282D" w:rsidRPr="0086282D" w:rsidRDefault="0086282D" w:rsidP="0086282D">
            <w:pPr>
              <w:rPr>
                <w:b/>
                <w:bCs/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86282D" w:rsidRPr="0086282D" w14:paraId="6B95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C7B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1E81909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 &amp; REST Fundamentals</w:t>
            </w:r>
          </w:p>
        </w:tc>
      </w:tr>
      <w:tr w:rsidR="0086282D" w:rsidRPr="0086282D" w14:paraId="7B953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71B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00:15–00:30</w:t>
            </w:r>
          </w:p>
        </w:tc>
        <w:tc>
          <w:tcPr>
            <w:tcW w:w="0" w:type="auto"/>
            <w:vAlign w:val="center"/>
            <w:hideMark/>
          </w:tcPr>
          <w:p w14:paraId="636D850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HTTP, JSON &amp; Status Codes</w:t>
            </w:r>
          </w:p>
        </w:tc>
      </w:tr>
      <w:tr w:rsidR="0086282D" w:rsidRPr="0086282D" w14:paraId="47F5A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242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lastRenderedPageBreak/>
              <w:t>00:30–00:42</w:t>
            </w:r>
          </w:p>
        </w:tc>
        <w:tc>
          <w:tcPr>
            <w:tcW w:w="0" w:type="auto"/>
            <w:vAlign w:val="center"/>
            <w:hideMark/>
          </w:tcPr>
          <w:p w14:paraId="7D37278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 Authentication</w:t>
            </w:r>
          </w:p>
        </w:tc>
      </w:tr>
      <w:tr w:rsidR="0086282D" w:rsidRPr="0086282D" w14:paraId="0AFE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0C1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00:42–01:10</w:t>
            </w:r>
          </w:p>
        </w:tc>
        <w:tc>
          <w:tcPr>
            <w:tcW w:w="0" w:type="auto"/>
            <w:vAlign w:val="center"/>
            <w:hideMark/>
          </w:tcPr>
          <w:p w14:paraId="24B691A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Build Custom Connector</w:t>
            </w:r>
          </w:p>
        </w:tc>
      </w:tr>
      <w:tr w:rsidR="0086282D" w:rsidRPr="0086282D" w14:paraId="1B428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050B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01:10–01:25</w:t>
            </w:r>
          </w:p>
        </w:tc>
        <w:tc>
          <w:tcPr>
            <w:tcW w:w="0" w:type="auto"/>
            <w:vAlign w:val="center"/>
            <w:hideMark/>
          </w:tcPr>
          <w:p w14:paraId="59A1478B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Test Connector</w:t>
            </w:r>
          </w:p>
        </w:tc>
      </w:tr>
      <w:tr w:rsidR="0086282D" w:rsidRPr="0086282D" w14:paraId="1465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B874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01:25–01:38</w:t>
            </w:r>
          </w:p>
        </w:tc>
        <w:tc>
          <w:tcPr>
            <w:tcW w:w="0" w:type="auto"/>
            <w:vAlign w:val="center"/>
            <w:hideMark/>
          </w:tcPr>
          <w:p w14:paraId="2CE626A3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Use in Power Apps</w:t>
            </w:r>
          </w:p>
        </w:tc>
      </w:tr>
      <w:tr w:rsidR="0086282D" w:rsidRPr="0086282D" w14:paraId="5186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8AB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01:38–01:47</w:t>
            </w:r>
          </w:p>
        </w:tc>
        <w:tc>
          <w:tcPr>
            <w:tcW w:w="0" w:type="auto"/>
            <w:vAlign w:val="center"/>
            <w:hideMark/>
          </w:tcPr>
          <w:p w14:paraId="6762B9F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Use in Power Automate</w:t>
            </w:r>
          </w:p>
        </w:tc>
      </w:tr>
      <w:tr w:rsidR="0086282D" w:rsidRPr="0086282D" w14:paraId="3BB97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DC1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01:47–01:53</w:t>
            </w:r>
          </w:p>
        </w:tc>
        <w:tc>
          <w:tcPr>
            <w:tcW w:w="0" w:type="auto"/>
            <w:vAlign w:val="center"/>
            <w:hideMark/>
          </w:tcPr>
          <w:p w14:paraId="1B1CD23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Copilot Studio Integration</w:t>
            </w:r>
          </w:p>
        </w:tc>
      </w:tr>
      <w:tr w:rsidR="0086282D" w:rsidRPr="0086282D" w14:paraId="16F2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A0F0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01:53–01:58</w:t>
            </w:r>
          </w:p>
        </w:tc>
        <w:tc>
          <w:tcPr>
            <w:tcW w:w="0" w:type="auto"/>
            <w:vAlign w:val="center"/>
            <w:hideMark/>
          </w:tcPr>
          <w:p w14:paraId="5226009C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Security, ALM &amp; Governance</w:t>
            </w:r>
          </w:p>
        </w:tc>
      </w:tr>
      <w:tr w:rsidR="0086282D" w:rsidRPr="0086282D" w14:paraId="2456E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FFA0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01:58–02:00</w:t>
            </w:r>
          </w:p>
        </w:tc>
        <w:tc>
          <w:tcPr>
            <w:tcW w:w="0" w:type="auto"/>
            <w:vAlign w:val="center"/>
            <w:hideMark/>
          </w:tcPr>
          <w:p w14:paraId="3FFE92E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Assessment</w:t>
            </w:r>
          </w:p>
        </w:tc>
      </w:tr>
    </w:tbl>
    <w:p w14:paraId="3455990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2651932">
          <v:rect id="_x0000_i1034" style="width:0;height:1.5pt" o:hralign="center" o:hrstd="t" o:hr="t" fillcolor="#a0a0a0" stroked="f"/>
        </w:pict>
      </w:r>
    </w:p>
    <w:p w14:paraId="52DC620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 — WHAT IS AN API?</w:t>
      </w:r>
    </w:p>
    <w:p w14:paraId="6BAA9B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10. API</w:t>
      </w:r>
    </w:p>
    <w:p w14:paraId="0B2EF7C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means:</w:t>
      </w:r>
    </w:p>
    <w:p w14:paraId="23E4500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Application Programming Interface.</w:t>
      </w:r>
    </w:p>
    <w:p w14:paraId="08DFFC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allows software systems to communicate using a defined:</w:t>
      </w:r>
    </w:p>
    <w:p w14:paraId="13F43A3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Contract.</w:t>
      </w:r>
    </w:p>
    <w:p w14:paraId="1B6B50D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B8446F0">
          <v:rect id="_x0000_i1035" style="width:0;height:1.5pt" o:hralign="center" o:hrstd="t" o:hr="t" fillcolor="#a0a0a0" stroked="f"/>
        </w:pict>
      </w:r>
    </w:p>
    <w:p w14:paraId="7F0811C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11. Example</w:t>
      </w:r>
    </w:p>
    <w:p w14:paraId="739FE8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Our Canvas App shouldn't need to understand:</w:t>
      </w:r>
    </w:p>
    <w:p w14:paraId="589F8B2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External database tables</w:t>
      </w:r>
    </w:p>
    <w:p w14:paraId="7BA9D4B1" w14:textId="77777777" w:rsidR="0086282D" w:rsidRPr="0086282D" w:rsidRDefault="0086282D" w:rsidP="0086282D">
      <w:pPr>
        <w:rPr>
          <w:sz w:val="32"/>
          <w:szCs w:val="32"/>
        </w:rPr>
      </w:pPr>
    </w:p>
    <w:p w14:paraId="3D518AB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Internal server code</w:t>
      </w:r>
    </w:p>
    <w:p w14:paraId="7C43E84B" w14:textId="77777777" w:rsidR="0086282D" w:rsidRPr="0086282D" w:rsidRDefault="0086282D" w:rsidP="0086282D">
      <w:pPr>
        <w:rPr>
          <w:sz w:val="32"/>
          <w:szCs w:val="32"/>
        </w:rPr>
      </w:pPr>
    </w:p>
    <w:p w14:paraId="5433869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Programming language</w:t>
      </w:r>
    </w:p>
    <w:p w14:paraId="57BE7CA8" w14:textId="77777777" w:rsidR="0086282D" w:rsidRPr="0086282D" w:rsidRDefault="0086282D" w:rsidP="0086282D">
      <w:pPr>
        <w:rPr>
          <w:sz w:val="32"/>
          <w:szCs w:val="32"/>
        </w:rPr>
      </w:pPr>
    </w:p>
    <w:p w14:paraId="41C12F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Storage engine</w:t>
      </w:r>
    </w:p>
    <w:p w14:paraId="2B3F35A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asks:</w:t>
      </w:r>
    </w:p>
    <w:p w14:paraId="32FAC5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API:</w:t>
      </w:r>
    </w:p>
    <w:p w14:paraId="59788ECE" w14:textId="77777777" w:rsidR="0086282D" w:rsidRPr="0086282D" w:rsidRDefault="0086282D" w:rsidP="0086282D">
      <w:pPr>
        <w:rPr>
          <w:sz w:val="32"/>
          <w:szCs w:val="32"/>
        </w:rPr>
      </w:pPr>
    </w:p>
    <w:p w14:paraId="010B48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Give me User 5.</w:t>
      </w:r>
    </w:p>
    <w:p w14:paraId="28ED3EF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CA252BD">
          <v:rect id="_x0000_i1036" style="width:0;height:1.5pt" o:hralign="center" o:hrstd="t" o:hr="t" fillcolor="#a0a0a0" stroked="f"/>
        </w:pict>
      </w:r>
    </w:p>
    <w:p w14:paraId="30968A9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12. API Returns</w:t>
      </w:r>
    </w:p>
    <w:p w14:paraId="1A4E98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542C3C3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"id": 5,</w:t>
      </w:r>
    </w:p>
    <w:p w14:paraId="400E29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"name": "Demo User",</w:t>
      </w:r>
    </w:p>
    <w:p w14:paraId="7A6C91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"email": "demo@example.com"</w:t>
      </w:r>
    </w:p>
    <w:p w14:paraId="3221E0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58BDD4C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A4CD648">
          <v:rect id="_x0000_i1037" style="width:0;height:1.5pt" o:hralign="center" o:hrstd="t" o:hr="t" fillcolor="#a0a0a0" stroked="f"/>
        </w:pict>
      </w:r>
    </w:p>
    <w:p w14:paraId="0598045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13. Client</w:t>
      </w:r>
    </w:p>
    <w:p w14:paraId="33EAA29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system requesting something is commonly called:</w:t>
      </w:r>
    </w:p>
    <w:p w14:paraId="4B6B7A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Client.</w:t>
      </w:r>
    </w:p>
    <w:p w14:paraId="753EDB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0770B75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Apps</w:t>
      </w:r>
    </w:p>
    <w:p w14:paraId="0A36B42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0C555C9">
          <v:rect id="_x0000_i1038" style="width:0;height:1.5pt" o:hralign="center" o:hrstd="t" o:hr="t" fillcolor="#a0a0a0" stroked="f"/>
        </w:pict>
      </w:r>
    </w:p>
    <w:p w14:paraId="6FAA792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14. Server</w:t>
      </w:r>
    </w:p>
    <w:p w14:paraId="79F6114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system receiving the request and returning the response is:</w:t>
      </w:r>
    </w:p>
    <w:p w14:paraId="70028BD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Server.</w:t>
      </w:r>
    </w:p>
    <w:p w14:paraId="2CBC95D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D78BA63">
          <v:rect id="_x0000_i1039" style="width:0;height:1.5pt" o:hralign="center" o:hrstd="t" o:hr="t" fillcolor="#a0a0a0" stroked="f"/>
        </w:pict>
      </w:r>
    </w:p>
    <w:p w14:paraId="59CD635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15. Architecture</w:t>
      </w:r>
    </w:p>
    <w:p w14:paraId="37692C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CLIENT</w:t>
      </w:r>
    </w:p>
    <w:p w14:paraId="58CB6C4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0F04AD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 HTTP REQUEST</w:t>
      </w:r>
    </w:p>
    <w:p w14:paraId="4179BC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7646AC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SERVER</w:t>
      </w:r>
    </w:p>
    <w:p w14:paraId="105885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2F0C65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 HTTP RESPONSE</w:t>
      </w:r>
    </w:p>
    <w:p w14:paraId="09A4BFE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106249D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CLIENT</w:t>
      </w:r>
    </w:p>
    <w:p w14:paraId="25B7D04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B9354EA">
          <v:rect id="_x0000_i1040" style="width:0;height:1.5pt" o:hralign="center" o:hrstd="t" o:hr="t" fillcolor="#a0a0a0" stroked="f"/>
        </w:pict>
      </w:r>
    </w:p>
    <w:p w14:paraId="17BD90A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16. Power Platform Example</w:t>
      </w:r>
    </w:p>
    <w:p w14:paraId="5E6329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</w:t>
      </w:r>
    </w:p>
    <w:p w14:paraId="1D31E97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|</w:t>
      </w:r>
    </w:p>
    <w:p w14:paraId="1ED57D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| API Request</w:t>
      </w:r>
    </w:p>
    <w:p w14:paraId="7F3E5A7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v</w:t>
      </w:r>
    </w:p>
    <w:p w14:paraId="16219C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CUSTOM API</w:t>
      </w:r>
    </w:p>
    <w:p w14:paraId="226BFB9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|</w:t>
      </w:r>
    </w:p>
    <w:p w14:paraId="239F55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| JSON</w:t>
      </w:r>
    </w:p>
    <w:p w14:paraId="32A7945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v</w:t>
      </w:r>
    </w:p>
    <w:p w14:paraId="61F1843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</w:t>
      </w:r>
    </w:p>
    <w:p w14:paraId="096968C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2D4CAD">
          <v:rect id="_x0000_i1041" style="width:0;height:1.5pt" o:hralign="center" o:hrstd="t" o:hr="t" fillcolor="#a0a0a0" stroked="f"/>
        </w:pict>
      </w:r>
    </w:p>
    <w:p w14:paraId="2BE5626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 — REST</w:t>
      </w:r>
    </w:p>
    <w:p w14:paraId="19FBCC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17. REST</w:t>
      </w:r>
    </w:p>
    <w:p w14:paraId="6BE7CD7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is an architectural style commonly used to design:</w:t>
      </w:r>
    </w:p>
    <w:p w14:paraId="36C2D03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Web APIs.</w:t>
      </w:r>
    </w:p>
    <w:p w14:paraId="6ABA6A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APIs expose:</w:t>
      </w:r>
    </w:p>
    <w:p w14:paraId="0C845F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Resources</w:t>
      </w:r>
    </w:p>
    <w:p w14:paraId="4D5184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through HTTP.</w:t>
      </w:r>
    </w:p>
    <w:p w14:paraId="4B626B9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AE3877A">
          <v:rect id="_x0000_i1042" style="width:0;height:1.5pt" o:hralign="center" o:hrstd="t" o:hr="t" fillcolor="#a0a0a0" stroked="f"/>
        </w:pict>
      </w:r>
    </w:p>
    <w:p w14:paraId="19C7971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18. Resource</w:t>
      </w:r>
    </w:p>
    <w:p w14:paraId="18FC2F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Resource can represent:</w:t>
      </w:r>
    </w:p>
    <w:p w14:paraId="1DB78C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Customer</w:t>
      </w:r>
    </w:p>
    <w:p w14:paraId="259526FF" w14:textId="77777777" w:rsidR="0086282D" w:rsidRPr="0086282D" w:rsidRDefault="0086282D" w:rsidP="0086282D">
      <w:pPr>
        <w:rPr>
          <w:sz w:val="32"/>
          <w:szCs w:val="32"/>
        </w:rPr>
      </w:pPr>
    </w:p>
    <w:p w14:paraId="6605D6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Employee</w:t>
      </w:r>
    </w:p>
    <w:p w14:paraId="08F2CE7B" w14:textId="77777777" w:rsidR="0086282D" w:rsidRPr="0086282D" w:rsidRDefault="0086282D" w:rsidP="0086282D">
      <w:pPr>
        <w:rPr>
          <w:sz w:val="32"/>
          <w:szCs w:val="32"/>
        </w:rPr>
      </w:pPr>
    </w:p>
    <w:p w14:paraId="65E7F8E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Invoice</w:t>
      </w:r>
    </w:p>
    <w:p w14:paraId="0F44CD47" w14:textId="77777777" w:rsidR="0086282D" w:rsidRPr="0086282D" w:rsidRDefault="0086282D" w:rsidP="0086282D">
      <w:pPr>
        <w:rPr>
          <w:sz w:val="32"/>
          <w:szCs w:val="32"/>
        </w:rPr>
      </w:pPr>
    </w:p>
    <w:p w14:paraId="5D83CC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Product</w:t>
      </w:r>
    </w:p>
    <w:p w14:paraId="245B3E6E" w14:textId="77777777" w:rsidR="0086282D" w:rsidRPr="0086282D" w:rsidRDefault="0086282D" w:rsidP="0086282D">
      <w:pPr>
        <w:rPr>
          <w:sz w:val="32"/>
          <w:szCs w:val="32"/>
        </w:rPr>
      </w:pPr>
    </w:p>
    <w:p w14:paraId="5B76D0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Ticket</w:t>
      </w:r>
    </w:p>
    <w:p w14:paraId="78376C06" w14:textId="77777777" w:rsidR="0086282D" w:rsidRPr="0086282D" w:rsidRDefault="0086282D" w:rsidP="0086282D">
      <w:pPr>
        <w:rPr>
          <w:sz w:val="32"/>
          <w:szCs w:val="32"/>
        </w:rPr>
      </w:pPr>
    </w:p>
    <w:p w14:paraId="013815C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Order</w:t>
      </w:r>
    </w:p>
    <w:p w14:paraId="5FA8F113" w14:textId="77777777" w:rsidR="0086282D" w:rsidRPr="0086282D" w:rsidRDefault="0086282D" w:rsidP="0086282D">
      <w:pPr>
        <w:rPr>
          <w:sz w:val="32"/>
          <w:szCs w:val="32"/>
        </w:rPr>
      </w:pPr>
    </w:p>
    <w:p w14:paraId="6F3548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Payment</w:t>
      </w:r>
    </w:p>
    <w:p w14:paraId="6A1A4AC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5D12C42">
          <v:rect id="_x0000_i1043" style="width:0;height:1.5pt" o:hralign="center" o:hrstd="t" o:hr="t" fillcolor="#a0a0a0" stroked="f"/>
        </w:pict>
      </w:r>
    </w:p>
    <w:p w14:paraId="0DB4954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19. Example Resource</w:t>
      </w:r>
    </w:p>
    <w:p w14:paraId="63CFB9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</w:t>
      </w:r>
    </w:p>
    <w:p w14:paraId="3318EF9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represents:</w:t>
      </w:r>
    </w:p>
    <w:p w14:paraId="5EABDA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Users.</w:t>
      </w:r>
    </w:p>
    <w:p w14:paraId="01E59E5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9BD11E">
          <v:rect id="_x0000_i1044" style="width:0;height:1.5pt" o:hralign="center" o:hrstd="t" o:hr="t" fillcolor="#a0a0a0" stroked="f"/>
        </w:pict>
      </w:r>
    </w:p>
    <w:p w14:paraId="60F961E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20. Specific User</w:t>
      </w:r>
    </w:p>
    <w:p w14:paraId="5A2DA80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/users/5</w:t>
      </w:r>
    </w:p>
    <w:p w14:paraId="2493B52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represents:</w:t>
      </w:r>
    </w:p>
    <w:p w14:paraId="5198DA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User 5.</w:t>
      </w:r>
    </w:p>
    <w:p w14:paraId="6FF30D5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8B25088">
          <v:rect id="_x0000_i1045" style="width:0;height:1.5pt" o:hralign="center" o:hrstd="t" o:hr="t" fillcolor="#a0a0a0" stroked="f"/>
        </w:pict>
      </w:r>
    </w:p>
    <w:p w14:paraId="5A54189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21. Another Example</w:t>
      </w:r>
    </w:p>
    <w:p w14:paraId="67409C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Production Help Desk API might expose:</w:t>
      </w:r>
    </w:p>
    <w:p w14:paraId="34CBF13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/tickets</w:t>
      </w:r>
    </w:p>
    <w:p w14:paraId="0EF179D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BC822CA">
          <v:rect id="_x0000_i1046" style="width:0;height:1.5pt" o:hralign="center" o:hrstd="t" o:hr="t" fillcolor="#a0a0a0" stroked="f"/>
        </w:pict>
      </w:r>
    </w:p>
    <w:p w14:paraId="60DAE83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22. Specific Ticket</w:t>
      </w:r>
    </w:p>
    <w:p w14:paraId="490A92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/tickets/IT-000125</w:t>
      </w:r>
    </w:p>
    <w:p w14:paraId="35A3AF5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7EB4766">
          <v:rect id="_x0000_i1047" style="width:0;height:1.5pt" o:hralign="center" o:hrstd="t" o:hr="t" fillcolor="#a0a0a0" stroked="f"/>
        </w:pict>
      </w:r>
    </w:p>
    <w:p w14:paraId="6389765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23. Endpoint</w:t>
      </w:r>
    </w:p>
    <w:p w14:paraId="2B8DBF2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 Endpoint identifies:</w:t>
      </w:r>
    </w:p>
    <w:p w14:paraId="77E9E81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 API operation/resource location.</w:t>
      </w:r>
    </w:p>
    <w:p w14:paraId="6379C6C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Conceptually:</w:t>
      </w:r>
    </w:p>
    <w:p w14:paraId="51CB5CB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</w:t>
      </w:r>
    </w:p>
    <w:p w14:paraId="01AFC61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/users/5</w:t>
      </w:r>
    </w:p>
    <w:p w14:paraId="4F4E7D3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 an endpoint interaction.</w:t>
      </w:r>
    </w:p>
    <w:p w14:paraId="1126E80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81EC762">
          <v:rect id="_x0000_i1048" style="width:0;height:1.5pt" o:hralign="center" o:hrstd="t" o:hr="t" fillcolor="#a0a0a0" stroked="f"/>
        </w:pict>
      </w:r>
    </w:p>
    <w:p w14:paraId="1C9F0EE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 — HTTP REQUEST</w:t>
      </w:r>
    </w:p>
    <w:p w14:paraId="1D0AC78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24. HTTP Request</w:t>
      </w:r>
    </w:p>
    <w:p w14:paraId="4194335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typical request can contain:</w:t>
      </w:r>
    </w:p>
    <w:p w14:paraId="6D82997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METHOD</w:t>
      </w:r>
    </w:p>
    <w:p w14:paraId="464797DF" w14:textId="77777777" w:rsidR="0086282D" w:rsidRPr="0086282D" w:rsidRDefault="0086282D" w:rsidP="0086282D">
      <w:pPr>
        <w:rPr>
          <w:sz w:val="32"/>
          <w:szCs w:val="32"/>
        </w:rPr>
      </w:pPr>
    </w:p>
    <w:p w14:paraId="439A0DD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PATH</w:t>
      </w:r>
    </w:p>
    <w:p w14:paraId="0812DEE9" w14:textId="77777777" w:rsidR="0086282D" w:rsidRPr="0086282D" w:rsidRDefault="0086282D" w:rsidP="0086282D">
      <w:pPr>
        <w:rPr>
          <w:sz w:val="32"/>
          <w:szCs w:val="32"/>
        </w:rPr>
      </w:pPr>
    </w:p>
    <w:p w14:paraId="56FE3B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QUERY PARAMETERS</w:t>
      </w:r>
    </w:p>
    <w:p w14:paraId="7234FA31" w14:textId="77777777" w:rsidR="0086282D" w:rsidRPr="0086282D" w:rsidRDefault="0086282D" w:rsidP="0086282D">
      <w:pPr>
        <w:rPr>
          <w:sz w:val="32"/>
          <w:szCs w:val="32"/>
        </w:rPr>
      </w:pPr>
    </w:p>
    <w:p w14:paraId="756F1D1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HEADERS</w:t>
      </w:r>
    </w:p>
    <w:p w14:paraId="42BCD05B" w14:textId="77777777" w:rsidR="0086282D" w:rsidRPr="0086282D" w:rsidRDefault="0086282D" w:rsidP="0086282D">
      <w:pPr>
        <w:rPr>
          <w:sz w:val="32"/>
          <w:szCs w:val="32"/>
        </w:rPr>
      </w:pPr>
    </w:p>
    <w:p w14:paraId="6091FF6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BODY</w:t>
      </w:r>
    </w:p>
    <w:p w14:paraId="5C003C8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FD3BE57">
          <v:rect id="_x0000_i1049" style="width:0;height:1.5pt" o:hralign="center" o:hrstd="t" o:hr="t" fillcolor="#a0a0a0" stroked="f"/>
        </w:pict>
      </w:r>
    </w:p>
    <w:p w14:paraId="101E07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25. Example</w:t>
      </w:r>
    </w:p>
    <w:p w14:paraId="6B04C79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/users/5</w:t>
      </w:r>
    </w:p>
    <w:p w14:paraId="3169F20E" w14:textId="77777777" w:rsidR="0086282D" w:rsidRPr="0086282D" w:rsidRDefault="0086282D" w:rsidP="0086282D">
      <w:pPr>
        <w:rPr>
          <w:sz w:val="32"/>
          <w:szCs w:val="32"/>
        </w:rPr>
      </w:pPr>
    </w:p>
    <w:p w14:paraId="4877C2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Accept: application/json</w:t>
      </w:r>
    </w:p>
    <w:p w14:paraId="357AEEC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939CAE0">
          <v:rect id="_x0000_i1050" style="width:0;height:1.5pt" o:hralign="center" o:hrstd="t" o:hr="t" fillcolor="#a0a0a0" stroked="f"/>
        </w:pict>
      </w:r>
    </w:p>
    <w:p w14:paraId="48270A0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26. Response</w:t>
      </w:r>
    </w:p>
    <w:p w14:paraId="1CB7AD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200 OK</w:t>
      </w:r>
    </w:p>
    <w:p w14:paraId="4D8E42C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plus:</w:t>
      </w:r>
    </w:p>
    <w:p w14:paraId="65A494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75F3F5A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"id": 5,</w:t>
      </w:r>
    </w:p>
    <w:p w14:paraId="2B235E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"name": "Demo User"</w:t>
      </w:r>
    </w:p>
    <w:p w14:paraId="06F14BD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71F6F6F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928C0DA">
          <v:rect id="_x0000_i1051" style="width:0;height:1.5pt" o:hralign="center" o:hrstd="t" o:hr="t" fillcolor="#a0a0a0" stroked="f"/>
        </w:pict>
      </w:r>
    </w:p>
    <w:p w14:paraId="2A6CE0E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 — HTTP METHODS</w:t>
      </w:r>
    </w:p>
    <w:p w14:paraId="2DFCFE4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27. GET</w:t>
      </w:r>
    </w:p>
    <w:p w14:paraId="5DB37CA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Used primarily to:</w:t>
      </w:r>
    </w:p>
    <w:p w14:paraId="49C2C9F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Retrieve.</w:t>
      </w:r>
    </w:p>
    <w:p w14:paraId="50CC0A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3EBFED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/users/5</w:t>
      </w:r>
    </w:p>
    <w:p w14:paraId="641081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Means:</w:t>
      </w:r>
    </w:p>
    <w:p w14:paraId="6845899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Retrieve User 5.</w:t>
      </w:r>
    </w:p>
    <w:p w14:paraId="4EBBF0C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B7B3DFE">
          <v:rect id="_x0000_i1052" style="width:0;height:1.5pt" o:hralign="center" o:hrstd="t" o:hr="t" fillcolor="#a0a0a0" stroked="f"/>
        </w:pict>
      </w:r>
    </w:p>
    <w:p w14:paraId="1B11898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28. POST</w:t>
      </w:r>
    </w:p>
    <w:p w14:paraId="0AD56AC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Used commonly to:</w:t>
      </w:r>
    </w:p>
    <w:p w14:paraId="386DA49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Create</w:t>
      </w:r>
    </w:p>
    <w:p w14:paraId="614F0D7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or submit processing to an endpoint.</w:t>
      </w:r>
    </w:p>
    <w:p w14:paraId="30C4705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7B157D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POST /tickets</w:t>
      </w:r>
    </w:p>
    <w:p w14:paraId="028F0CF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206081A">
          <v:rect id="_x0000_i1053" style="width:0;height:1.5pt" o:hralign="center" o:hrstd="t" o:hr="t" fillcolor="#a0a0a0" stroked="f"/>
        </w:pict>
      </w:r>
    </w:p>
    <w:p w14:paraId="44F1CA5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29. PUT</w:t>
      </w:r>
    </w:p>
    <w:p w14:paraId="0AEBED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Commonly represents:</w:t>
      </w:r>
    </w:p>
    <w:p w14:paraId="1810C64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Replacing/updating a resource representation.</w:t>
      </w:r>
    </w:p>
    <w:p w14:paraId="56932B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66F8663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PUT /tickets/123</w:t>
      </w:r>
    </w:p>
    <w:p w14:paraId="627696A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C718438">
          <v:rect id="_x0000_i1054" style="width:0;height:1.5pt" o:hralign="center" o:hrstd="t" o:hr="t" fillcolor="#a0a0a0" stroked="f"/>
        </w:pict>
      </w:r>
    </w:p>
    <w:p w14:paraId="7A7EB83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30. PATCH</w:t>
      </w:r>
    </w:p>
    <w:p w14:paraId="6A6D38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Used for:</w:t>
      </w:r>
    </w:p>
    <w:p w14:paraId="7B0DDA2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Partial updates.</w:t>
      </w:r>
    </w:p>
    <w:p w14:paraId="5D7686B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271B33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PATCH /tickets/123</w:t>
      </w:r>
    </w:p>
    <w:p w14:paraId="5995D2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Body:</w:t>
      </w:r>
    </w:p>
    <w:p w14:paraId="63B206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3FC27C5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"priority": "High"</w:t>
      </w:r>
    </w:p>
    <w:p w14:paraId="2328CF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6F9CF1F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9EA29B7">
          <v:rect id="_x0000_i1055" style="width:0;height:1.5pt" o:hralign="center" o:hrstd="t" o:hr="t" fillcolor="#a0a0a0" stroked="f"/>
        </w:pict>
      </w:r>
    </w:p>
    <w:p w14:paraId="72FB069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31. DELETE</w:t>
      </w:r>
    </w:p>
    <w:p w14:paraId="2339A1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Used to:</w:t>
      </w:r>
    </w:p>
    <w:p w14:paraId="74EE194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Delete a resource.</w:t>
      </w:r>
    </w:p>
    <w:p w14:paraId="6D4DBBB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5A2781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DELETE /tickets/123</w:t>
      </w:r>
    </w:p>
    <w:p w14:paraId="38A958A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74F4C5D">
          <v:rect id="_x0000_i1056" style="width:0;height:1.5pt" o:hralign="center" o:hrstd="t" o:hr="t" fillcolor="#a0a0a0" stroked="f"/>
        </w:pict>
      </w:r>
    </w:p>
    <w:p w14:paraId="53B9BC9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32. CRUD Mapping</w:t>
      </w:r>
    </w:p>
    <w:p w14:paraId="17854EE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</w:t>
      </w:r>
    </w:p>
    <w:p w14:paraId="703141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POST</w:t>
      </w:r>
    </w:p>
    <w:p w14:paraId="2C9FF5DC" w14:textId="77777777" w:rsidR="0086282D" w:rsidRPr="0086282D" w:rsidRDefault="0086282D" w:rsidP="0086282D">
      <w:pPr>
        <w:rPr>
          <w:sz w:val="32"/>
          <w:szCs w:val="32"/>
        </w:rPr>
      </w:pPr>
    </w:p>
    <w:p w14:paraId="0FA7BD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READ</w:t>
      </w:r>
    </w:p>
    <w:p w14:paraId="312878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GET</w:t>
      </w:r>
    </w:p>
    <w:p w14:paraId="78AC2D97" w14:textId="77777777" w:rsidR="0086282D" w:rsidRPr="0086282D" w:rsidRDefault="0086282D" w:rsidP="0086282D">
      <w:pPr>
        <w:rPr>
          <w:sz w:val="32"/>
          <w:szCs w:val="32"/>
        </w:rPr>
      </w:pPr>
    </w:p>
    <w:p w14:paraId="005DF8A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UPDATE</w:t>
      </w:r>
    </w:p>
    <w:p w14:paraId="3018459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PUT / PATCH</w:t>
      </w:r>
    </w:p>
    <w:p w14:paraId="2E3219BB" w14:textId="77777777" w:rsidR="0086282D" w:rsidRPr="0086282D" w:rsidRDefault="0086282D" w:rsidP="0086282D">
      <w:pPr>
        <w:rPr>
          <w:sz w:val="32"/>
          <w:szCs w:val="32"/>
        </w:rPr>
      </w:pPr>
    </w:p>
    <w:p w14:paraId="5311F06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DELETE</w:t>
      </w:r>
    </w:p>
    <w:p w14:paraId="724169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DELETE</w:t>
      </w:r>
    </w:p>
    <w:p w14:paraId="5269ECA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831616E">
          <v:rect id="_x0000_i1057" style="width:0;height:1.5pt" o:hralign="center" o:hrstd="t" o:hr="t" fillcolor="#a0a0a0" stroked="f"/>
        </w:pict>
      </w:r>
    </w:p>
    <w:p w14:paraId="44A987C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33. Important</w:t>
      </w:r>
    </w:p>
    <w:p w14:paraId="36CAE2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 method semantics are:</w:t>
      </w:r>
    </w:p>
    <w:p w14:paraId="206C39A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API-contract dependent.</w:t>
      </w:r>
    </w:p>
    <w:p w14:paraId="72EB96D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Always read:</w:t>
      </w:r>
    </w:p>
    <w:p w14:paraId="5306057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documentation.</w:t>
      </w:r>
    </w:p>
    <w:p w14:paraId="290CF7A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 not assume every API implements every verb identically.</w:t>
      </w:r>
    </w:p>
    <w:p w14:paraId="7185B5C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973840A">
          <v:rect id="_x0000_i1058" style="width:0;height:1.5pt" o:hralign="center" o:hrstd="t" o:hr="t" fillcolor="#a0a0a0" stroked="f"/>
        </w:pict>
      </w:r>
    </w:p>
    <w:p w14:paraId="319C8E8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 — URL STRUCTURE</w:t>
      </w:r>
    </w:p>
    <w:p w14:paraId="5E13CFA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34. Example Structure</w:t>
      </w:r>
    </w:p>
    <w:p w14:paraId="3911AC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https</w:t>
      </w:r>
    </w:p>
    <w:p w14:paraId="760746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://</w:t>
      </w:r>
    </w:p>
    <w:p w14:paraId="101E70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api.example.com</w:t>
      </w:r>
    </w:p>
    <w:p w14:paraId="7AD725A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</w:t>
      </w:r>
    </w:p>
    <w:p w14:paraId="2ACD27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users</w:t>
      </w:r>
    </w:p>
    <w:p w14:paraId="1B79E8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</w:t>
      </w:r>
    </w:p>
    <w:p w14:paraId="2ED1DB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</w:t>
      </w:r>
    </w:p>
    <w:p w14:paraId="43CEEAA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F9D4DA0">
          <v:rect id="_x0000_i1059" style="width:0;height:1.5pt" o:hralign="center" o:hrstd="t" o:hr="t" fillcolor="#a0a0a0" stroked="f"/>
        </w:pict>
      </w:r>
    </w:p>
    <w:p w14:paraId="740C043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35. Scheme</w:t>
      </w:r>
    </w:p>
    <w:p w14:paraId="0C09C6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https</w:t>
      </w:r>
    </w:p>
    <w:p w14:paraId="6E151D6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B7AC5E">
          <v:rect id="_x0000_i1060" style="width:0;height:1.5pt" o:hralign="center" o:hrstd="t" o:hr="t" fillcolor="#a0a0a0" stroked="f"/>
        </w:pict>
      </w:r>
    </w:p>
    <w:p w14:paraId="3B168E6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36. Host</w:t>
      </w:r>
    </w:p>
    <w:p w14:paraId="6B61DB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api.example.com</w:t>
      </w:r>
    </w:p>
    <w:p w14:paraId="241DBFE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15C89A9">
          <v:rect id="_x0000_i1061" style="width:0;height:1.5pt" o:hralign="center" o:hrstd="t" o:hr="t" fillcolor="#a0a0a0" stroked="f"/>
        </w:pict>
      </w:r>
    </w:p>
    <w:p w14:paraId="245767F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37. Path</w:t>
      </w:r>
    </w:p>
    <w:p w14:paraId="483C5C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/users/5</w:t>
      </w:r>
    </w:p>
    <w:p w14:paraId="4EACD8B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619E771">
          <v:rect id="_x0000_i1062" style="width:0;height:1.5pt" o:hralign="center" o:hrstd="t" o:hr="t" fillcolor="#a0a0a0" stroked="f"/>
        </w:pict>
      </w:r>
    </w:p>
    <w:p w14:paraId="58021AC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38. Path Parameter</w:t>
      </w:r>
    </w:p>
    <w:p w14:paraId="63C91BC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 endpoint definition is:</w:t>
      </w:r>
    </w:p>
    <w:p w14:paraId="353B8DF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/users/{id}</w:t>
      </w:r>
    </w:p>
    <w:p w14:paraId="48C118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then:</w:t>
      </w:r>
    </w:p>
    <w:p w14:paraId="32D8272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</w:t>
      </w:r>
    </w:p>
    <w:p w14:paraId="2961D62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 a:</w:t>
      </w:r>
    </w:p>
    <w:p w14:paraId="2961AD1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Path Parameter.</w:t>
      </w:r>
    </w:p>
    <w:p w14:paraId="2339850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AD0CC18">
          <v:rect id="_x0000_i1063" style="width:0;height:1.5pt" o:hralign="center" o:hrstd="t" o:hr="t" fillcolor="#a0a0a0" stroked="f"/>
        </w:pict>
      </w:r>
    </w:p>
    <w:p w14:paraId="70B0155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39. Example</w:t>
      </w:r>
    </w:p>
    <w:p w14:paraId="2E2F50E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/users/8</w:t>
      </w:r>
    </w:p>
    <w:p w14:paraId="683F342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means:</w:t>
      </w:r>
    </w:p>
    <w:p w14:paraId="5BBFFF7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 = 8</w:t>
      </w:r>
    </w:p>
    <w:p w14:paraId="6FB8C03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73279BB">
          <v:rect id="_x0000_i1064" style="width:0;height:1.5pt" o:hralign="center" o:hrstd="t" o:hr="t" fillcolor="#a0a0a0" stroked="f"/>
        </w:pict>
      </w:r>
    </w:p>
    <w:p w14:paraId="1DB2D01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F — QUERY PARAMETERS</w:t>
      </w:r>
    </w:p>
    <w:p w14:paraId="6FE652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40. Query Parameter</w:t>
      </w:r>
    </w:p>
    <w:p w14:paraId="71EF700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Provides additional request information after:</w:t>
      </w:r>
    </w:p>
    <w:p w14:paraId="09A93D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?</w:t>
      </w:r>
    </w:p>
    <w:p w14:paraId="3CBB17F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674B993">
          <v:rect id="_x0000_i1065" style="width:0;height:1.5pt" o:hralign="center" o:hrstd="t" o:hr="t" fillcolor="#a0a0a0" stroked="f"/>
        </w:pict>
      </w:r>
    </w:p>
    <w:p w14:paraId="7092C2B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41. Example Concept</w:t>
      </w:r>
    </w:p>
    <w:p w14:paraId="4944762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/posts?userId=3</w:t>
      </w:r>
    </w:p>
    <w:p w14:paraId="62751B9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700108C">
          <v:rect id="_x0000_i1066" style="width:0;height:1.5pt" o:hralign="center" o:hrstd="t" o:hr="t" fillcolor="#a0a0a0" stroked="f"/>
        </w:pict>
      </w:r>
    </w:p>
    <w:p w14:paraId="41AF775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42. Meaning</w:t>
      </w:r>
    </w:p>
    <w:p w14:paraId="03834E5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Retrieve Posts where:</w:t>
      </w:r>
    </w:p>
    <w:p w14:paraId="5F61C08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userId = 3</w:t>
      </w:r>
    </w:p>
    <w:p w14:paraId="442452E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887A407">
          <v:rect id="_x0000_i1067" style="width:0;height:1.5pt" o:hralign="center" o:hrstd="t" o:hr="t" fillcolor="#a0a0a0" stroked="f"/>
        </w:pict>
      </w:r>
    </w:p>
    <w:p w14:paraId="408D9A3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43. Multiple Parameters</w:t>
      </w:r>
    </w:p>
    <w:p w14:paraId="1363486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Concept:</w:t>
      </w:r>
    </w:p>
    <w:p w14:paraId="62DDE91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/orders?status=Open&amp;page=2</w:t>
      </w:r>
    </w:p>
    <w:p w14:paraId="764313D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6AC59DD">
          <v:rect id="_x0000_i1068" style="width:0;height:1.5pt" o:hralign="center" o:hrstd="t" o:hr="t" fillcolor="#a0a0a0" stroked="f"/>
        </w:pict>
      </w:r>
    </w:p>
    <w:p w14:paraId="065D9AD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44. Difference</w:t>
      </w:r>
    </w:p>
    <w:p w14:paraId="500AF61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/orders/125</w:t>
      </w:r>
    </w:p>
    <w:p w14:paraId="4F908A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uses:</w:t>
      </w:r>
    </w:p>
    <w:p w14:paraId="77222E8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Path Parameter.</w:t>
      </w:r>
    </w:p>
    <w:p w14:paraId="755EEE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While:</w:t>
      </w:r>
    </w:p>
    <w:p w14:paraId="55F6ED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/orders?status=Open</w:t>
      </w:r>
    </w:p>
    <w:p w14:paraId="7D1005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uses:</w:t>
      </w:r>
    </w:p>
    <w:p w14:paraId="6AB8DDF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Query Parameter.</w:t>
      </w:r>
    </w:p>
    <w:p w14:paraId="5127BFC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D004B67">
          <v:rect id="_x0000_i1069" style="width:0;height:1.5pt" o:hralign="center" o:hrstd="t" o:hr="t" fillcolor="#a0a0a0" stroked="f"/>
        </w:pict>
      </w:r>
    </w:p>
    <w:p w14:paraId="7CF4B2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G — HEADERS</w:t>
      </w:r>
    </w:p>
    <w:p w14:paraId="52631D8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45. Headers</w:t>
      </w:r>
    </w:p>
    <w:p w14:paraId="3F7036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Headers provide metadata about:</w:t>
      </w:r>
    </w:p>
    <w:p w14:paraId="4EE12B8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Request or response.</w:t>
      </w:r>
    </w:p>
    <w:p w14:paraId="2F4EB86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F597945">
          <v:rect id="_x0000_i1070" style="width:0;height:1.5pt" o:hralign="center" o:hrstd="t" o:hr="t" fillcolor="#a0a0a0" stroked="f"/>
        </w:pict>
      </w:r>
    </w:p>
    <w:p w14:paraId="7A05E8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46. Common</w:t>
      </w:r>
    </w:p>
    <w:p w14:paraId="4FC07A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Accept: application/json</w:t>
      </w:r>
    </w:p>
    <w:p w14:paraId="261EE6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means:</w:t>
      </w:r>
    </w:p>
    <w:p w14:paraId="0A819D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Return JSON when supported.</w:t>
      </w:r>
    </w:p>
    <w:p w14:paraId="298CC51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68E3784">
          <v:rect id="_x0000_i1071" style="width:0;height:1.5pt" o:hralign="center" o:hrstd="t" o:hr="t" fillcolor="#a0a0a0" stroked="f"/>
        </w:pict>
      </w:r>
    </w:p>
    <w:p w14:paraId="1872832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47. Content-Type</w:t>
      </w:r>
    </w:p>
    <w:p w14:paraId="7C1E9A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Content-Type: application/json</w:t>
      </w:r>
    </w:p>
    <w:p w14:paraId="3D1556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means:</w:t>
      </w:r>
    </w:p>
    <w:p w14:paraId="76B58E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Request body contains JSON.</w:t>
      </w:r>
    </w:p>
    <w:p w14:paraId="2E3074D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8F48891">
          <v:rect id="_x0000_i1072" style="width:0;height:1.5pt" o:hralign="center" o:hrstd="t" o:hr="t" fillcolor="#a0a0a0" stroked="f"/>
        </w:pict>
      </w:r>
    </w:p>
    <w:p w14:paraId="13FF5A3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48. Authorization</w:t>
      </w:r>
    </w:p>
    <w:p w14:paraId="463497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Common:</w:t>
      </w:r>
    </w:p>
    <w:p w14:paraId="6AB7C4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Authorization: Bearer &lt;token&gt;</w:t>
      </w:r>
    </w:p>
    <w:p w14:paraId="270BFB7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827CC56">
          <v:rect id="_x0000_i1073" style="width:0;height:1.5pt" o:hralign="center" o:hrstd="t" o:hr="t" fillcolor="#a0a0a0" stroked="f"/>
        </w:pict>
      </w:r>
    </w:p>
    <w:p w14:paraId="11BAE5D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49. API Key</w:t>
      </w:r>
    </w:p>
    <w:p w14:paraId="4A111CC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Some APIs use:</w:t>
      </w:r>
    </w:p>
    <w:p w14:paraId="0D8937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x-api-key: &lt;secret&gt;</w:t>
      </w:r>
    </w:p>
    <w:p w14:paraId="6428370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9D6D8C9">
          <v:rect id="_x0000_i1074" style="width:0;height:1.5pt" o:hralign="center" o:hrstd="t" o:hr="t" fillcolor="#a0a0a0" stroked="f"/>
        </w:pict>
      </w:r>
    </w:p>
    <w:p w14:paraId="75D457C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50. Never Log Real Secrets in Training Screenshots</w:t>
      </w:r>
    </w:p>
    <w:p w14:paraId="6E37F1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Use:</w:t>
      </w:r>
    </w:p>
    <w:p w14:paraId="7349683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Redacted values.</w:t>
      </w:r>
    </w:p>
    <w:p w14:paraId="622FF2B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2474CD1">
          <v:rect id="_x0000_i1075" style="width:0;height:1.5pt" o:hralign="center" o:hrstd="t" o:hr="t" fillcolor="#a0a0a0" stroked="f"/>
        </w:pict>
      </w:r>
    </w:p>
    <w:p w14:paraId="647EAC7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H — REQUEST BODY</w:t>
      </w:r>
    </w:p>
    <w:p w14:paraId="6AAA6F1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51. GET</w:t>
      </w:r>
    </w:p>
    <w:p w14:paraId="277407B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Usually doesn't need a request body.</w:t>
      </w:r>
    </w:p>
    <w:p w14:paraId="2957D85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45AD7CC">
          <v:rect id="_x0000_i1076" style="width:0;height:1.5pt" o:hralign="center" o:hrstd="t" o:hr="t" fillcolor="#a0a0a0" stroked="f"/>
        </w:pict>
      </w:r>
    </w:p>
    <w:p w14:paraId="2A13163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52. POST</w:t>
      </w:r>
    </w:p>
    <w:p w14:paraId="3947ED9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Often does.</w:t>
      </w:r>
    </w:p>
    <w:p w14:paraId="1772506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178399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2EA37B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"title": "VPN problem",</w:t>
      </w:r>
    </w:p>
    <w:p w14:paraId="50D1D7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"body": "Unable to connect to corporate VPN.",</w:t>
      </w:r>
    </w:p>
    <w:p w14:paraId="1D5807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"userId": 5</w:t>
      </w:r>
    </w:p>
    <w:p w14:paraId="552AB6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62B409E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C15A034">
          <v:rect id="_x0000_i1077" style="width:0;height:1.5pt" o:hralign="center" o:hrstd="t" o:hr="t" fillcolor="#a0a0a0" stroked="f"/>
        </w:pict>
      </w:r>
    </w:p>
    <w:p w14:paraId="2FEDA41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53. JSON</w:t>
      </w:r>
    </w:p>
    <w:p w14:paraId="4ABBC0E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Most modern REST APIs commonly use:</w:t>
      </w:r>
    </w:p>
    <w:p w14:paraId="1FE4DFA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JSON.</w:t>
      </w:r>
    </w:p>
    <w:p w14:paraId="2A659D5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4AF9E5E">
          <v:rect id="_x0000_i1078" style="width:0;height:1.5pt" o:hralign="center" o:hrstd="t" o:hr="t" fillcolor="#a0a0a0" stroked="f"/>
        </w:pict>
      </w:r>
    </w:p>
    <w:p w14:paraId="1751832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I — JSON</w:t>
      </w:r>
    </w:p>
    <w:p w14:paraId="2D21F8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54. JSON</w:t>
      </w:r>
    </w:p>
    <w:p w14:paraId="0B52340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JSON means:</w:t>
      </w:r>
    </w:p>
    <w:p w14:paraId="6BA1BCF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JavaScript Object Notation.</w:t>
      </w:r>
    </w:p>
    <w:p w14:paraId="36DA34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represents structured:</w:t>
      </w:r>
    </w:p>
    <w:p w14:paraId="6C165F2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Data.</w:t>
      </w:r>
    </w:p>
    <w:p w14:paraId="314CE61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05B4DD2">
          <v:rect id="_x0000_i1079" style="width:0;height:1.5pt" o:hralign="center" o:hrstd="t" o:hr="t" fillcolor="#a0a0a0" stroked="f"/>
        </w:pict>
      </w:r>
    </w:p>
    <w:p w14:paraId="6E2487B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55. Object</w:t>
      </w:r>
    </w:p>
    <w:p w14:paraId="0A77D65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3265C3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"name": "Hana",</w:t>
      </w:r>
    </w:p>
    <w:p w14:paraId="04F8E3E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"department": "Finance"</w:t>
      </w:r>
    </w:p>
    <w:p w14:paraId="5B4CCDE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2C83990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9C54AAD">
          <v:rect id="_x0000_i1080" style="width:0;height:1.5pt" o:hralign="center" o:hrstd="t" o:hr="t" fillcolor="#a0a0a0" stroked="f"/>
        </w:pict>
      </w:r>
    </w:p>
    <w:p w14:paraId="4F920B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56. Key</w:t>
      </w:r>
    </w:p>
    <w:p w14:paraId="30D371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</w:t>
      </w:r>
    </w:p>
    <w:p w14:paraId="3AABA1F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0CEC371">
          <v:rect id="_x0000_i1081" style="width:0;height:1.5pt" o:hralign="center" o:hrstd="t" o:hr="t" fillcolor="#a0a0a0" stroked="f"/>
        </w:pict>
      </w:r>
    </w:p>
    <w:p w14:paraId="6570C5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57. Value</w:t>
      </w:r>
    </w:p>
    <w:p w14:paraId="3268452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Hana</w:t>
      </w:r>
    </w:p>
    <w:p w14:paraId="6532365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72C6B71">
          <v:rect id="_x0000_i1082" style="width:0;height:1.5pt" o:hralign="center" o:hrstd="t" o:hr="t" fillcolor="#a0a0a0" stroked="f"/>
        </w:pict>
      </w:r>
    </w:p>
    <w:p w14:paraId="525ACE5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58. Number</w:t>
      </w:r>
    </w:p>
    <w:p w14:paraId="00ABB9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56EBC2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"days": 5</w:t>
      </w:r>
    </w:p>
    <w:p w14:paraId="2D990E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63C33A5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229A08">
          <v:rect id="_x0000_i1083" style="width:0;height:1.5pt" o:hralign="center" o:hrstd="t" o:hr="t" fillcolor="#a0a0a0" stroked="f"/>
        </w:pict>
      </w:r>
    </w:p>
    <w:p w14:paraId="53A1AD5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59. Boolean</w:t>
      </w:r>
    </w:p>
    <w:p w14:paraId="7C84A4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07A7829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"active": true</w:t>
      </w:r>
    </w:p>
    <w:p w14:paraId="4048B3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40281DA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07BEAEE">
          <v:rect id="_x0000_i1084" style="width:0;height:1.5pt" o:hralign="center" o:hrstd="t" o:hr="t" fillcolor="#a0a0a0" stroked="f"/>
        </w:pict>
      </w:r>
    </w:p>
    <w:p w14:paraId="5E06E57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60. Null</w:t>
      </w:r>
    </w:p>
    <w:p w14:paraId="499CDB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21B085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"manager": null</w:t>
      </w:r>
    </w:p>
    <w:p w14:paraId="0BEF0A8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6C733C2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CF06945">
          <v:rect id="_x0000_i1085" style="width:0;height:1.5pt" o:hralign="center" o:hrstd="t" o:hr="t" fillcolor="#a0a0a0" stroked="f"/>
        </w:pict>
      </w:r>
    </w:p>
    <w:p w14:paraId="1BD7619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61. Array</w:t>
      </w:r>
    </w:p>
    <w:p w14:paraId="30C8756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154D31E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"skills": [</w:t>
      </w:r>
    </w:p>
    <w:p w14:paraId="4D7F84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"Power Apps",</w:t>
      </w:r>
    </w:p>
    <w:p w14:paraId="301623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"Power Automate",</w:t>
      </w:r>
    </w:p>
    <w:p w14:paraId="5C5C075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"Power BI"</w:t>
      </w:r>
    </w:p>
    <w:p w14:paraId="51917B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]</w:t>
      </w:r>
    </w:p>
    <w:p w14:paraId="554B1F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3E0C7E4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E032BC2">
          <v:rect id="_x0000_i1086" style="width:0;height:1.5pt" o:hralign="center" o:hrstd="t" o:hr="t" fillcolor="#a0a0a0" stroked="f"/>
        </w:pict>
      </w:r>
    </w:p>
    <w:p w14:paraId="0056537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62. Nested Object</w:t>
      </w:r>
    </w:p>
    <w:p w14:paraId="0ACD1A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7977EC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"employee": {</w:t>
      </w:r>
    </w:p>
    <w:p w14:paraId="08B4CB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"name": "Hana",</w:t>
      </w:r>
    </w:p>
    <w:p w14:paraId="1AFA6D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"department": "Finance"</w:t>
      </w:r>
    </w:p>
    <w:p w14:paraId="145A041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}</w:t>
      </w:r>
    </w:p>
    <w:p w14:paraId="5C5C7C6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631DCAF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AB28FB2">
          <v:rect id="_x0000_i1087" style="width:0;height:1.5pt" o:hralign="center" o:hrstd="t" o:hr="t" fillcolor="#a0a0a0" stroked="f"/>
        </w:pict>
      </w:r>
    </w:p>
    <w:p w14:paraId="09006B7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63. Array of Objects</w:t>
      </w:r>
    </w:p>
    <w:p w14:paraId="702809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[</w:t>
      </w:r>
    </w:p>
    <w:p w14:paraId="4B11A46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{</w:t>
      </w:r>
    </w:p>
    <w:p w14:paraId="7EDE205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"id": 1,</w:t>
      </w:r>
    </w:p>
    <w:p w14:paraId="2A8BD0F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"name": "Hana"</w:t>
      </w:r>
    </w:p>
    <w:p w14:paraId="50DD986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},</w:t>
      </w:r>
    </w:p>
    <w:p w14:paraId="602BC7F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{</w:t>
      </w:r>
    </w:p>
    <w:p w14:paraId="0AA2F27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"id": 2,</w:t>
      </w:r>
    </w:p>
    <w:p w14:paraId="283CD81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"name": "Abel"</w:t>
      </w:r>
    </w:p>
    <w:p w14:paraId="413A8C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}</w:t>
      </w:r>
    </w:p>
    <w:p w14:paraId="7E2AE4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]</w:t>
      </w:r>
    </w:p>
    <w:p w14:paraId="4E7BC37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F3F9C7E">
          <v:rect id="_x0000_i1088" style="width:0;height:1.5pt" o:hralign="center" o:hrstd="t" o:hr="t" fillcolor="#a0a0a0" stroked="f"/>
        </w:pict>
      </w:r>
    </w:p>
    <w:p w14:paraId="7D0709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64. Why Students Must Understand JSON</w:t>
      </w:r>
    </w:p>
    <w:p w14:paraId="120F8E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Connectors often receive:</w:t>
      </w:r>
    </w:p>
    <w:p w14:paraId="79E846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JSON responses</w:t>
      </w:r>
    </w:p>
    <w:p w14:paraId="5EF0AE6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 transform them into:</w:t>
      </w:r>
    </w:p>
    <w:p w14:paraId="525FFC3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Platform fields.</w:t>
      </w:r>
    </w:p>
    <w:p w14:paraId="475C80E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6637F24">
          <v:rect id="_x0000_i1089" style="width:0;height:1.5pt" o:hralign="center" o:hrstd="t" o:hr="t" fillcolor="#a0a0a0" stroked="f"/>
        </w:pict>
      </w:r>
    </w:p>
    <w:p w14:paraId="42CB235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J — RESPONSE</w:t>
      </w:r>
    </w:p>
    <w:p w14:paraId="0616DA1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65. HTTP Response Contains</w:t>
      </w:r>
    </w:p>
    <w:p w14:paraId="35BA051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STATUS CODE</w:t>
      </w:r>
    </w:p>
    <w:p w14:paraId="3C612D0D" w14:textId="77777777" w:rsidR="0086282D" w:rsidRPr="0086282D" w:rsidRDefault="0086282D" w:rsidP="0086282D">
      <w:pPr>
        <w:rPr>
          <w:sz w:val="32"/>
          <w:szCs w:val="32"/>
        </w:rPr>
      </w:pPr>
    </w:p>
    <w:p w14:paraId="770A17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HEADERS</w:t>
      </w:r>
    </w:p>
    <w:p w14:paraId="592DAF8E" w14:textId="77777777" w:rsidR="0086282D" w:rsidRPr="0086282D" w:rsidRDefault="0086282D" w:rsidP="0086282D">
      <w:pPr>
        <w:rPr>
          <w:sz w:val="32"/>
          <w:szCs w:val="32"/>
        </w:rPr>
      </w:pPr>
    </w:p>
    <w:p w14:paraId="48B4C3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</w:t>
      </w:r>
    </w:p>
    <w:p w14:paraId="59C4F0E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2115B19">
          <v:rect id="_x0000_i1090" style="width:0;height:1.5pt" o:hralign="center" o:hrstd="t" o:hr="t" fillcolor="#a0a0a0" stroked="f"/>
        </w:pict>
      </w:r>
    </w:p>
    <w:p w14:paraId="735A112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66. Example</w:t>
      </w:r>
    </w:p>
    <w:p w14:paraId="6150D31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200 OK</w:t>
      </w:r>
    </w:p>
    <w:p w14:paraId="74BF15F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Body:</w:t>
      </w:r>
    </w:p>
    <w:p w14:paraId="61BA5A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453B56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"id": 1,</w:t>
      </w:r>
    </w:p>
    <w:p w14:paraId="1074296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"name": "Demo User"</w:t>
      </w:r>
    </w:p>
    <w:p w14:paraId="5365278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6AA9B74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E0B1CF">
          <v:rect id="_x0000_i1091" style="width:0;height:1.5pt" o:hralign="center" o:hrstd="t" o:hr="t" fillcolor="#a0a0a0" stroked="f"/>
        </w:pict>
      </w:r>
    </w:p>
    <w:p w14:paraId="0BE95E8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K — STATUS CODES</w:t>
      </w:r>
    </w:p>
    <w:p w14:paraId="12DC80A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67. 2xx</w:t>
      </w:r>
    </w:p>
    <w:p w14:paraId="303FE9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Generally:</w:t>
      </w:r>
    </w:p>
    <w:p w14:paraId="1EE8BA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Successful.</w:t>
      </w:r>
    </w:p>
    <w:p w14:paraId="61489EC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124957">
          <v:rect id="_x0000_i1092" style="width:0;height:1.5pt" o:hralign="center" o:hrstd="t" o:hr="t" fillcolor="#a0a0a0" stroked="f"/>
        </w:pict>
      </w:r>
    </w:p>
    <w:p w14:paraId="3A008BB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68. 200</w:t>
      </w:r>
    </w:p>
    <w:p w14:paraId="41FDC22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200 OK</w:t>
      </w:r>
    </w:p>
    <w:p w14:paraId="3F0D38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Common for:</w:t>
      </w:r>
    </w:p>
    <w:p w14:paraId="792E9F5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Successful GET.</w:t>
      </w:r>
    </w:p>
    <w:p w14:paraId="0CA4325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1943AE4">
          <v:rect id="_x0000_i1093" style="width:0;height:1.5pt" o:hralign="center" o:hrstd="t" o:hr="t" fillcolor="#a0a0a0" stroked="f"/>
        </w:pict>
      </w:r>
    </w:p>
    <w:p w14:paraId="122BE3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69. 201</w:t>
      </w:r>
    </w:p>
    <w:p w14:paraId="38CE67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201 Created</w:t>
      </w:r>
    </w:p>
    <w:p w14:paraId="61784A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Common for:</w:t>
      </w:r>
    </w:p>
    <w:p w14:paraId="5EC25E1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Successful creation.</w:t>
      </w:r>
    </w:p>
    <w:p w14:paraId="61A0659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A3FDB6">
          <v:rect id="_x0000_i1094" style="width:0;height:1.5pt" o:hralign="center" o:hrstd="t" o:hr="t" fillcolor="#a0a0a0" stroked="f"/>
        </w:pict>
      </w:r>
    </w:p>
    <w:p w14:paraId="6166CF9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70. 204</w:t>
      </w:r>
    </w:p>
    <w:p w14:paraId="4035A2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204 No Content</w:t>
      </w:r>
    </w:p>
    <w:p w14:paraId="64A7E48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Successful request with:</w:t>
      </w:r>
    </w:p>
    <w:p w14:paraId="17F6518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 response body.</w:t>
      </w:r>
    </w:p>
    <w:p w14:paraId="5FA27D0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493ADB">
          <v:rect id="_x0000_i1095" style="width:0;height:1.5pt" o:hralign="center" o:hrstd="t" o:hr="t" fillcolor="#a0a0a0" stroked="f"/>
        </w:pict>
      </w:r>
    </w:p>
    <w:p w14:paraId="77A2B52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L — 4XX</w:t>
      </w:r>
    </w:p>
    <w:p w14:paraId="380D7E6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71. 4xx</w:t>
      </w:r>
    </w:p>
    <w:p w14:paraId="78B7F7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Generally indicates:</w:t>
      </w:r>
    </w:p>
    <w:p w14:paraId="44AB973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Client-side request/authentication/authorization problem.</w:t>
      </w:r>
    </w:p>
    <w:p w14:paraId="05D52E7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863DA9F">
          <v:rect id="_x0000_i1096" style="width:0;height:1.5pt" o:hralign="center" o:hrstd="t" o:hr="t" fillcolor="#a0a0a0" stroked="f"/>
        </w:pict>
      </w:r>
    </w:p>
    <w:p w14:paraId="5E644D0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72. 400</w:t>
      </w:r>
    </w:p>
    <w:p w14:paraId="48EB7E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400 Bad Request</w:t>
      </w:r>
    </w:p>
    <w:p w14:paraId="0D696B1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Possible:</w:t>
      </w:r>
    </w:p>
    <w:p w14:paraId="203EB3DE" w14:textId="77777777" w:rsidR="0086282D" w:rsidRPr="0086282D" w:rsidRDefault="0086282D" w:rsidP="0086282D">
      <w:pPr>
        <w:numPr>
          <w:ilvl w:val="0"/>
          <w:numId w:val="33"/>
        </w:numPr>
        <w:rPr>
          <w:sz w:val="32"/>
          <w:szCs w:val="32"/>
        </w:rPr>
      </w:pPr>
      <w:r w:rsidRPr="0086282D">
        <w:rPr>
          <w:sz w:val="32"/>
          <w:szCs w:val="32"/>
        </w:rPr>
        <w:t>Missing required input</w:t>
      </w:r>
    </w:p>
    <w:p w14:paraId="208702F3" w14:textId="77777777" w:rsidR="0086282D" w:rsidRPr="0086282D" w:rsidRDefault="0086282D" w:rsidP="0086282D">
      <w:pPr>
        <w:numPr>
          <w:ilvl w:val="0"/>
          <w:numId w:val="33"/>
        </w:numPr>
        <w:rPr>
          <w:sz w:val="32"/>
          <w:szCs w:val="32"/>
        </w:rPr>
      </w:pPr>
      <w:r w:rsidRPr="0086282D">
        <w:rPr>
          <w:sz w:val="32"/>
          <w:szCs w:val="32"/>
        </w:rPr>
        <w:t>Invalid JSON</w:t>
      </w:r>
    </w:p>
    <w:p w14:paraId="7688D9B3" w14:textId="77777777" w:rsidR="0086282D" w:rsidRPr="0086282D" w:rsidRDefault="0086282D" w:rsidP="0086282D">
      <w:pPr>
        <w:numPr>
          <w:ilvl w:val="0"/>
          <w:numId w:val="33"/>
        </w:numPr>
        <w:rPr>
          <w:sz w:val="32"/>
          <w:szCs w:val="32"/>
        </w:rPr>
      </w:pPr>
      <w:r w:rsidRPr="0086282D">
        <w:rPr>
          <w:sz w:val="32"/>
          <w:szCs w:val="32"/>
        </w:rPr>
        <w:t>Invalid parameter</w:t>
      </w:r>
    </w:p>
    <w:p w14:paraId="7B14956B" w14:textId="77777777" w:rsidR="0086282D" w:rsidRPr="0086282D" w:rsidRDefault="0086282D" w:rsidP="0086282D">
      <w:pPr>
        <w:numPr>
          <w:ilvl w:val="0"/>
          <w:numId w:val="33"/>
        </w:numPr>
        <w:rPr>
          <w:sz w:val="32"/>
          <w:szCs w:val="32"/>
        </w:rPr>
      </w:pPr>
      <w:r w:rsidRPr="0086282D">
        <w:rPr>
          <w:sz w:val="32"/>
          <w:szCs w:val="32"/>
        </w:rPr>
        <w:t>Invalid format</w:t>
      </w:r>
    </w:p>
    <w:p w14:paraId="5FB5319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9C6D15D">
          <v:rect id="_x0000_i1097" style="width:0;height:1.5pt" o:hralign="center" o:hrstd="t" o:hr="t" fillcolor="#a0a0a0" stroked="f"/>
        </w:pict>
      </w:r>
    </w:p>
    <w:p w14:paraId="453B5FB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73. 401</w:t>
      </w:r>
    </w:p>
    <w:p w14:paraId="11D3D9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401 Unauthorized</w:t>
      </w:r>
    </w:p>
    <w:p w14:paraId="0754A42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Usually means:</w:t>
      </w:r>
    </w:p>
    <w:p w14:paraId="5529BE5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Authentication missing or invalid.</w:t>
      </w:r>
    </w:p>
    <w:p w14:paraId="3D76D69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B5AC131">
          <v:rect id="_x0000_i1098" style="width:0;height:1.5pt" o:hralign="center" o:hrstd="t" o:hr="t" fillcolor="#a0a0a0" stroked="f"/>
        </w:pict>
      </w:r>
    </w:p>
    <w:p w14:paraId="1313E67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74. 403</w:t>
      </w:r>
    </w:p>
    <w:p w14:paraId="7D7CCA6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403 Forbidden</w:t>
      </w:r>
    </w:p>
    <w:p w14:paraId="376EB3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Typically:</w:t>
      </w:r>
    </w:p>
    <w:p w14:paraId="2CD8ED4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Identity is recognized but isn't allowed to perform the operation.</w:t>
      </w:r>
    </w:p>
    <w:p w14:paraId="191426B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3B23790">
          <v:rect id="_x0000_i1099" style="width:0;height:1.5pt" o:hralign="center" o:hrstd="t" o:hr="t" fillcolor="#a0a0a0" stroked="f"/>
        </w:pict>
      </w:r>
    </w:p>
    <w:p w14:paraId="351E3D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75. 404</w:t>
      </w:r>
    </w:p>
    <w:p w14:paraId="6436D7D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404 Not Found</w:t>
      </w:r>
    </w:p>
    <w:p w14:paraId="270232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Resource or endpoint:</w:t>
      </w:r>
    </w:p>
    <w:p w14:paraId="1A5F41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Not found.</w:t>
      </w:r>
    </w:p>
    <w:p w14:paraId="5361F61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70A6315">
          <v:rect id="_x0000_i1100" style="width:0;height:1.5pt" o:hralign="center" o:hrstd="t" o:hr="t" fillcolor="#a0a0a0" stroked="f"/>
        </w:pict>
      </w:r>
    </w:p>
    <w:p w14:paraId="7029C71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76. 409</w:t>
      </w:r>
    </w:p>
    <w:p w14:paraId="0DC779D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409 Conflict</w:t>
      </w:r>
    </w:p>
    <w:p w14:paraId="38995D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Could occur for:</w:t>
      </w:r>
    </w:p>
    <w:p w14:paraId="6EA8E7D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Duplicate/conflicting state.</w:t>
      </w:r>
    </w:p>
    <w:p w14:paraId="60D3D9F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487F951">
          <v:rect id="_x0000_i1101" style="width:0;height:1.5pt" o:hralign="center" o:hrstd="t" o:hr="t" fillcolor="#a0a0a0" stroked="f"/>
        </w:pict>
      </w:r>
    </w:p>
    <w:p w14:paraId="3A5E642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77. 429</w:t>
      </w:r>
    </w:p>
    <w:p w14:paraId="5234EA3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429 Too Many Requests</w:t>
      </w:r>
    </w:p>
    <w:p w14:paraId="5309DC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Means:</w:t>
      </w:r>
    </w:p>
    <w:p w14:paraId="3C58490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Rate limiting / throttling.</w:t>
      </w:r>
    </w:p>
    <w:p w14:paraId="21F5AE6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74665A">
          <v:rect id="_x0000_i1102" style="width:0;height:1.5pt" o:hralign="center" o:hrstd="t" o:hr="t" fillcolor="#a0a0a0" stroked="f"/>
        </w:pict>
      </w:r>
    </w:p>
    <w:p w14:paraId="6930E66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M — 5XX</w:t>
      </w:r>
    </w:p>
    <w:p w14:paraId="1405069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78. 5xx</w:t>
      </w:r>
    </w:p>
    <w:p w14:paraId="1FD9C52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Generally means:</w:t>
      </w:r>
    </w:p>
    <w:p w14:paraId="006CAF1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Server-side failure.</w:t>
      </w:r>
    </w:p>
    <w:p w14:paraId="648634B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F8760F1">
          <v:rect id="_x0000_i1103" style="width:0;height:1.5pt" o:hralign="center" o:hrstd="t" o:hr="t" fillcolor="#a0a0a0" stroked="f"/>
        </w:pict>
      </w:r>
    </w:p>
    <w:p w14:paraId="0BA01F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79. 500</w:t>
      </w:r>
    </w:p>
    <w:p w14:paraId="18DCB5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500 Internal Server Error</w:t>
      </w:r>
    </w:p>
    <w:p w14:paraId="6638EB2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79EB3A7">
          <v:rect id="_x0000_i1104" style="width:0;height:1.5pt" o:hralign="center" o:hrstd="t" o:hr="t" fillcolor="#a0a0a0" stroked="f"/>
        </w:pict>
      </w:r>
    </w:p>
    <w:p w14:paraId="30A1D5D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80. 502</w:t>
      </w:r>
    </w:p>
    <w:p w14:paraId="4B94719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502 Bad Gateway</w:t>
      </w:r>
    </w:p>
    <w:p w14:paraId="18D59BD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E5EC6B1">
          <v:rect id="_x0000_i1105" style="width:0;height:1.5pt" o:hralign="center" o:hrstd="t" o:hr="t" fillcolor="#a0a0a0" stroked="f"/>
        </w:pict>
      </w:r>
    </w:p>
    <w:p w14:paraId="55C7A07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81. 503</w:t>
      </w:r>
    </w:p>
    <w:p w14:paraId="666361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503 Service Unavailable</w:t>
      </w:r>
    </w:p>
    <w:p w14:paraId="0DACB3C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4F9308B">
          <v:rect id="_x0000_i1106" style="width:0;height:1.5pt" o:hralign="center" o:hrstd="t" o:hr="t" fillcolor="#a0a0a0" stroked="f"/>
        </w:pict>
      </w:r>
    </w:p>
    <w:p w14:paraId="3579576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82. User-Friendly Error</w:t>
      </w:r>
    </w:p>
    <w:p w14:paraId="0B1B8F5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 not tell app users:</w:t>
      </w:r>
    </w:p>
    <w:p w14:paraId="3B5602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 503 upstream backend gateway...</w:t>
      </w:r>
    </w:p>
    <w:p w14:paraId="6DA6D31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Prefer:</w:t>
      </w:r>
    </w:p>
    <w:p w14:paraId="33FC7FC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external service is temporarily unavailable. Please try again later.</w:t>
      </w:r>
    </w:p>
    <w:p w14:paraId="78BFDE1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while technical details remain available for:</w:t>
      </w:r>
    </w:p>
    <w:p w14:paraId="73B749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Troubleshooting.</w:t>
      </w:r>
    </w:p>
    <w:p w14:paraId="5986FD5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6C81FD5">
          <v:rect id="_x0000_i1107" style="width:0;height:1.5pt" o:hralign="center" o:hrstd="t" o:hr="t" fillcolor="#a0a0a0" stroked="f"/>
        </w:pict>
      </w:r>
    </w:p>
    <w:p w14:paraId="2AB2744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N — AUTHENTICATION</w:t>
      </w:r>
    </w:p>
    <w:p w14:paraId="1B23E16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83. API Authentication</w:t>
      </w:r>
    </w:p>
    <w:p w14:paraId="4A8AC77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Answers:</w:t>
      </w:r>
    </w:p>
    <w:p w14:paraId="4913100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Who is calling the API?</w:t>
      </w:r>
    </w:p>
    <w:p w14:paraId="7B5A905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67A1855">
          <v:rect id="_x0000_i1108" style="width:0;height:1.5pt" o:hralign="center" o:hrstd="t" o:hr="t" fillcolor="#a0a0a0" stroked="f"/>
        </w:pict>
      </w:r>
    </w:p>
    <w:p w14:paraId="5C5F60F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84. Authorization</w:t>
      </w:r>
    </w:p>
    <w:p w14:paraId="5217F98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Answers:</w:t>
      </w:r>
    </w:p>
    <w:p w14:paraId="7CCBF43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What can that caller do?</w:t>
      </w:r>
    </w:p>
    <w:p w14:paraId="3766170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042237">
          <v:rect id="_x0000_i1109" style="width:0;height:1.5pt" o:hralign="center" o:hrstd="t" o:hr="t" fillcolor="#a0a0a0" stroked="f"/>
        </w:pict>
      </w:r>
    </w:p>
    <w:p w14:paraId="628EA1B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85. Unauthenticated API</w:t>
      </w:r>
    </w:p>
    <w:p w14:paraId="14DFB7F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Today's JSONPlaceholder training API can be used without:</w:t>
      </w:r>
    </w:p>
    <w:p w14:paraId="65A12C3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Authentication.</w:t>
      </w:r>
    </w:p>
    <w:p w14:paraId="7329F74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AA14755">
          <v:rect id="_x0000_i1110" style="width:0;height:1.5pt" o:hralign="center" o:hrstd="t" o:hr="t" fillcolor="#a0a0a0" stroked="f"/>
        </w:pict>
      </w:r>
    </w:p>
    <w:p w14:paraId="2C00023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86. Production</w:t>
      </w:r>
    </w:p>
    <w:p w14:paraId="17628E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Business APIs should generally require:</w:t>
      </w:r>
    </w:p>
    <w:p w14:paraId="3B01315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Appropriate authentication.</w:t>
      </w:r>
    </w:p>
    <w:p w14:paraId="37CDDD7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83A8049">
          <v:rect id="_x0000_i1111" style="width:0;height:1.5pt" o:hralign="center" o:hrstd="t" o:hr="t" fillcolor="#a0a0a0" stroked="f"/>
        </w:pict>
      </w:r>
    </w:p>
    <w:p w14:paraId="6FB5434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O — API KEY</w:t>
      </w:r>
    </w:p>
    <w:p w14:paraId="17E274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87. API Key</w:t>
      </w:r>
    </w:p>
    <w:p w14:paraId="659382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service provides a secret such as:</w:t>
      </w:r>
    </w:p>
    <w:p w14:paraId="67120A8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**************</w:t>
      </w:r>
    </w:p>
    <w:p w14:paraId="3A2B77E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Caller sends it through:</w:t>
      </w:r>
    </w:p>
    <w:p w14:paraId="30A380A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Defined parameter/header.</w:t>
      </w:r>
    </w:p>
    <w:p w14:paraId="0B8A84A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586CBF">
          <v:rect id="_x0000_i1112" style="width:0;height:1.5pt" o:hralign="center" o:hrstd="t" o:hr="t" fillcolor="#a0a0a0" stroked="f"/>
        </w:pict>
      </w:r>
    </w:p>
    <w:p w14:paraId="5C10685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88. Advantage</w:t>
      </w:r>
    </w:p>
    <w:p w14:paraId="7C7FB1B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Simple.</w:t>
      </w:r>
    </w:p>
    <w:p w14:paraId="49D27B3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650E1E3">
          <v:rect id="_x0000_i1113" style="width:0;height:1.5pt" o:hralign="center" o:hrstd="t" o:hr="t" fillcolor="#a0a0a0" stroked="f"/>
        </w:pict>
      </w:r>
    </w:p>
    <w:p w14:paraId="2ACE125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89. Risk</w:t>
      </w:r>
    </w:p>
    <w:p w14:paraId="3EA2B5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 key leaks:</w:t>
      </w:r>
    </w:p>
    <w:p w14:paraId="031DA3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Someone else may:</w:t>
      </w:r>
    </w:p>
    <w:p w14:paraId="2317FA1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Use it.</w:t>
      </w:r>
    </w:p>
    <w:p w14:paraId="69E2221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7F676BD">
          <v:rect id="_x0000_i1114" style="width:0;height:1.5pt" o:hralign="center" o:hrstd="t" o:hr="t" fillcolor="#a0a0a0" stroked="f"/>
        </w:pict>
      </w:r>
    </w:p>
    <w:p w14:paraId="2342C61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90. Never</w:t>
      </w:r>
    </w:p>
    <w:p w14:paraId="53B726B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Hardcode API keys inside:</w:t>
      </w:r>
    </w:p>
    <w:p w14:paraId="345629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Canvas App formulas</w:t>
      </w:r>
    </w:p>
    <w:p w14:paraId="688500F4" w14:textId="77777777" w:rsidR="0086282D" w:rsidRPr="0086282D" w:rsidRDefault="0086282D" w:rsidP="0086282D">
      <w:pPr>
        <w:rPr>
          <w:sz w:val="32"/>
          <w:szCs w:val="32"/>
        </w:rPr>
      </w:pPr>
    </w:p>
    <w:p w14:paraId="51827E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Visible JavaScript</w:t>
      </w:r>
    </w:p>
    <w:p w14:paraId="1643DF71" w14:textId="77777777" w:rsidR="0086282D" w:rsidRPr="0086282D" w:rsidRDefault="0086282D" w:rsidP="0086282D">
      <w:pPr>
        <w:rPr>
          <w:sz w:val="32"/>
          <w:szCs w:val="32"/>
        </w:rPr>
      </w:pPr>
    </w:p>
    <w:p w14:paraId="44DFA4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Documentation screenshots</w:t>
      </w:r>
    </w:p>
    <w:p w14:paraId="52C6FEC0" w14:textId="77777777" w:rsidR="0086282D" w:rsidRPr="0086282D" w:rsidRDefault="0086282D" w:rsidP="0086282D">
      <w:pPr>
        <w:rPr>
          <w:sz w:val="32"/>
          <w:szCs w:val="32"/>
        </w:rPr>
      </w:pPr>
    </w:p>
    <w:p w14:paraId="3727DF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Git repositories</w:t>
      </w:r>
    </w:p>
    <w:p w14:paraId="0FBF6D9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536101F">
          <v:rect id="_x0000_i1115" style="width:0;height:1.5pt" o:hralign="center" o:hrstd="t" o:hr="t" fillcolor="#a0a0a0" stroked="f"/>
        </w:pict>
      </w:r>
    </w:p>
    <w:p w14:paraId="3DDD07F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P — BASIC AUTHENTICATION</w:t>
      </w:r>
    </w:p>
    <w:p w14:paraId="63873FB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91. Basic Authentication</w:t>
      </w:r>
    </w:p>
    <w:p w14:paraId="56A4E1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Uses credentials such as:</w:t>
      </w:r>
    </w:p>
    <w:p w14:paraId="0E6003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Username</w:t>
      </w:r>
    </w:p>
    <w:p w14:paraId="146397F2" w14:textId="77777777" w:rsidR="0086282D" w:rsidRPr="0086282D" w:rsidRDefault="0086282D" w:rsidP="0086282D">
      <w:pPr>
        <w:rPr>
          <w:sz w:val="32"/>
          <w:szCs w:val="32"/>
        </w:rPr>
      </w:pPr>
    </w:p>
    <w:p w14:paraId="4BC8EB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Password</w:t>
      </w:r>
    </w:p>
    <w:p w14:paraId="760A8C2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encoded in an HTTP Authorization header.</w:t>
      </w:r>
    </w:p>
    <w:p w14:paraId="0DAFCA5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615387A">
          <v:rect id="_x0000_i1116" style="width:0;height:1.5pt" o:hralign="center" o:hrstd="t" o:hr="t" fillcolor="#a0a0a0" stroked="f"/>
        </w:pict>
      </w:r>
    </w:p>
    <w:p w14:paraId="2BF1AC4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92. Important</w:t>
      </w:r>
    </w:p>
    <w:p w14:paraId="716B806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Encoding is not:</w:t>
      </w:r>
    </w:p>
    <w:p w14:paraId="442AC4D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Encryption.</w:t>
      </w:r>
    </w:p>
    <w:p w14:paraId="37CF48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261B286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HTTPS.</w:t>
      </w:r>
    </w:p>
    <w:p w14:paraId="7AEA2CA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724512C">
          <v:rect id="_x0000_i1117" style="width:0;height:1.5pt" o:hralign="center" o:hrstd="t" o:hr="t" fillcolor="#a0a0a0" stroked="f"/>
        </w:pict>
      </w:r>
    </w:p>
    <w:p w14:paraId="04C084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93. Modern Enterprise APIs</w:t>
      </w:r>
    </w:p>
    <w:p w14:paraId="68B636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Where available, stronger identity-based patterns are usually preferable to:</w:t>
      </w:r>
    </w:p>
    <w:p w14:paraId="3153D90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Long-lived username/password credentials.</w:t>
      </w:r>
    </w:p>
    <w:p w14:paraId="78B8E58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74AEF4F">
          <v:rect id="_x0000_i1118" style="width:0;height:1.5pt" o:hralign="center" o:hrstd="t" o:hr="t" fillcolor="#a0a0a0" stroked="f"/>
        </w:pict>
      </w:r>
    </w:p>
    <w:p w14:paraId="684AA15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Q — OAUTH 2.0</w:t>
      </w:r>
    </w:p>
    <w:p w14:paraId="121D82D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94. OAuth 2.0</w:t>
      </w:r>
    </w:p>
    <w:p w14:paraId="113251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Allows clients to obtain:</w:t>
      </w:r>
    </w:p>
    <w:p w14:paraId="5279B0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Access Tokens</w:t>
      </w:r>
    </w:p>
    <w:p w14:paraId="21787F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authorized API access.</w:t>
      </w:r>
    </w:p>
    <w:p w14:paraId="26C9BBF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0CB79F3">
          <v:rect id="_x0000_i1119" style="width:0;height:1.5pt" o:hralign="center" o:hrstd="t" o:hr="t" fillcolor="#a0a0a0" stroked="f"/>
        </w:pict>
      </w:r>
    </w:p>
    <w:p w14:paraId="243DF7E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95. Concept</w:t>
      </w:r>
    </w:p>
    <w:p w14:paraId="785C6A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 / CLIENT</w:t>
      </w:r>
    </w:p>
    <w:p w14:paraId="0C5D6E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776CE4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2786FF0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IDENTITY PROVIDER</w:t>
      </w:r>
    </w:p>
    <w:p w14:paraId="00F2AB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78AC0B4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7B3A62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ACCESS TOKEN</w:t>
      </w:r>
    </w:p>
    <w:p w14:paraId="09F3629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591A11F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583146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API</w:t>
      </w:r>
    </w:p>
    <w:p w14:paraId="757D529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912275C">
          <v:rect id="_x0000_i1120" style="width:0;height:1.5pt" o:hralign="center" o:hrstd="t" o:hr="t" fillcolor="#a0a0a0" stroked="f"/>
        </w:pict>
      </w:r>
    </w:p>
    <w:p w14:paraId="63D56BC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96. Bearer Token</w:t>
      </w:r>
    </w:p>
    <w:p w14:paraId="0D9488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Typical request:</w:t>
      </w:r>
    </w:p>
    <w:p w14:paraId="164E6D2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Authorization:</w:t>
      </w:r>
    </w:p>
    <w:p w14:paraId="59BEA81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Bearer &lt;access token&gt;</w:t>
      </w:r>
    </w:p>
    <w:p w14:paraId="02427CC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87CC439">
          <v:rect id="_x0000_i1121" style="width:0;height:1.5pt" o:hralign="center" o:hrstd="t" o:hr="t" fillcolor="#a0a0a0" stroked="f"/>
        </w:pict>
      </w:r>
    </w:p>
    <w:p w14:paraId="4BB9A7A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97. Token</w:t>
      </w:r>
    </w:p>
    <w:p w14:paraId="2C615E7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Usually contains or represents:</w:t>
      </w:r>
    </w:p>
    <w:p w14:paraId="2E7250A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Authorization context.</w:t>
      </w:r>
    </w:p>
    <w:p w14:paraId="728BEFF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5808358">
          <v:rect id="_x0000_i1122" style="width:0;height:1.5pt" o:hralign="center" o:hrstd="t" o:hr="t" fillcolor="#a0a0a0" stroked="f"/>
        </w:pict>
      </w:r>
    </w:p>
    <w:p w14:paraId="7D8137B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98. Important</w:t>
      </w:r>
    </w:p>
    <w:p w14:paraId="6143137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Don't expose:</w:t>
      </w:r>
    </w:p>
    <w:p w14:paraId="654E87A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Access Tokens</w:t>
      </w:r>
    </w:p>
    <w:p w14:paraId="10B81B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 users or logs unnecessarily.</w:t>
      </w:r>
    </w:p>
    <w:p w14:paraId="01F2400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3B8922">
          <v:rect id="_x0000_i1123" style="width:0;height:1.5pt" o:hralign="center" o:hrstd="t" o:hr="t" fillcolor="#a0a0a0" stroked="f"/>
        </w:pict>
      </w:r>
    </w:p>
    <w:p w14:paraId="458E130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R — MICROSOFT ENTRA ID</w:t>
      </w:r>
    </w:p>
    <w:p w14:paraId="767C8A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99. Enterprise APIs</w:t>
      </w:r>
    </w:p>
    <w:p w14:paraId="22DC04A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Microsoft recommends using:</w:t>
      </w:r>
    </w:p>
    <w:p w14:paraId="6DAAAAB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Microsoft Entra ID</w:t>
      </w:r>
    </w:p>
    <w:p w14:paraId="476435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where appropriate to secure APIs/custom connectors.</w:t>
      </w:r>
    </w:p>
    <w:p w14:paraId="6A7694B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D089FBC">
          <v:rect id="_x0000_i1124" style="width:0;height:1.5pt" o:hralign="center" o:hrstd="t" o:hr="t" fillcolor="#a0a0a0" stroked="f"/>
        </w:pict>
      </w:r>
    </w:p>
    <w:p w14:paraId="623386A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100. Pattern</w:t>
      </w:r>
    </w:p>
    <w:p w14:paraId="6DC240A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PLATFORM</w:t>
      </w:r>
    </w:p>
    <w:p w14:paraId="50386F5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20150A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625196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MICROSOFT ENTRA ID</w:t>
      </w:r>
    </w:p>
    <w:p w14:paraId="6F0088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0279DA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17CE823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TOKEN</w:t>
      </w:r>
    </w:p>
    <w:p w14:paraId="6867473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5D23C66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407FF4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PROTECTED API</w:t>
      </w:r>
    </w:p>
    <w:p w14:paraId="07E5E93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E4ECF3">
          <v:rect id="_x0000_i1125" style="width:0;height:1.5pt" o:hralign="center" o:hrstd="t" o:hr="t" fillcolor="#a0a0a0" stroked="f"/>
        </w:pict>
      </w:r>
    </w:p>
    <w:p w14:paraId="1A2FFC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101. Benefit</w:t>
      </w:r>
    </w:p>
    <w:p w14:paraId="3E0421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support:</w:t>
      </w:r>
    </w:p>
    <w:p w14:paraId="3F7E1BE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Central identity</w:t>
      </w:r>
    </w:p>
    <w:p w14:paraId="64005436" w14:textId="77777777" w:rsidR="0086282D" w:rsidRPr="0086282D" w:rsidRDefault="0086282D" w:rsidP="0086282D">
      <w:pPr>
        <w:rPr>
          <w:sz w:val="32"/>
          <w:szCs w:val="32"/>
        </w:rPr>
      </w:pPr>
    </w:p>
    <w:p w14:paraId="7BAB94C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Scopes/permissions</w:t>
      </w:r>
    </w:p>
    <w:p w14:paraId="0077651F" w14:textId="77777777" w:rsidR="0086282D" w:rsidRPr="0086282D" w:rsidRDefault="0086282D" w:rsidP="0086282D">
      <w:pPr>
        <w:rPr>
          <w:sz w:val="32"/>
          <w:szCs w:val="32"/>
        </w:rPr>
      </w:pPr>
    </w:p>
    <w:p w14:paraId="7F6F0D0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Token expiration</w:t>
      </w:r>
    </w:p>
    <w:p w14:paraId="6253E3A4" w14:textId="77777777" w:rsidR="0086282D" w:rsidRPr="0086282D" w:rsidRDefault="0086282D" w:rsidP="0086282D">
      <w:pPr>
        <w:rPr>
          <w:sz w:val="32"/>
          <w:szCs w:val="32"/>
        </w:rPr>
      </w:pPr>
    </w:p>
    <w:p w14:paraId="4750F9F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Conditional access architecture</w:t>
      </w:r>
    </w:p>
    <w:p w14:paraId="0893894D" w14:textId="77777777" w:rsidR="0086282D" w:rsidRPr="0086282D" w:rsidRDefault="0086282D" w:rsidP="0086282D">
      <w:pPr>
        <w:rPr>
          <w:sz w:val="32"/>
          <w:szCs w:val="32"/>
        </w:rPr>
      </w:pPr>
    </w:p>
    <w:p w14:paraId="1F0704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User delegated authorization</w:t>
      </w:r>
    </w:p>
    <w:p w14:paraId="6B40841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depending on design.</w:t>
      </w:r>
    </w:p>
    <w:p w14:paraId="2518215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6317A5">
          <v:rect id="_x0000_i1126" style="width:0;height:1.5pt" o:hralign="center" o:hrstd="t" o:hr="t" fillcolor="#a0a0a0" stroked="f"/>
        </w:pict>
      </w:r>
    </w:p>
    <w:p w14:paraId="29C3453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102. Advanced</w:t>
      </w:r>
    </w:p>
    <w:p w14:paraId="434253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Current custom-connector capabilities also support modern Microsoft Entra authentication options including:</w:t>
      </w:r>
    </w:p>
    <w:p w14:paraId="6278E2E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Managed identity</w:t>
      </w:r>
    </w:p>
    <w:p w14:paraId="52A689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supported scenarios.</w:t>
      </w:r>
    </w:p>
    <w:p w14:paraId="59FD453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This is beyond today's hands-on lab.</w:t>
      </w:r>
    </w:p>
    <w:p w14:paraId="6454F06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78EE80A">
          <v:rect id="_x0000_i1127" style="width:0;height:1.5pt" o:hralign="center" o:hrstd="t" o:hr="t" fillcolor="#a0a0a0" stroked="f"/>
        </w:pict>
      </w:r>
    </w:p>
    <w:p w14:paraId="2997535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S — CONNECTOR</w:t>
      </w:r>
    </w:p>
    <w:p w14:paraId="2D652C1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103. Connector</w:t>
      </w:r>
    </w:p>
    <w:p w14:paraId="1D592F0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Platform Connectors act as:</w:t>
      </w:r>
    </w:p>
    <w:p w14:paraId="016DA34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Wrappers/proxies around APIs.</w:t>
      </w:r>
    </w:p>
    <w:p w14:paraId="661E2AD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0688BF8">
          <v:rect id="_x0000_i1128" style="width:0;height:1.5pt" o:hralign="center" o:hrstd="t" o:hr="t" fillcolor="#a0a0a0" stroked="f"/>
        </w:pict>
      </w:r>
    </w:p>
    <w:p w14:paraId="2E5F707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104. Instead of Asking Maker to Understand</w:t>
      </w:r>
    </w:p>
    <w:p w14:paraId="1E69BD0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/v1/customers/{customerId}</w:t>
      </w:r>
    </w:p>
    <w:p w14:paraId="59847EF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Authorization: Bearer...</w:t>
      </w:r>
    </w:p>
    <w:p w14:paraId="4B06CA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Accept: application/json</w:t>
      </w:r>
    </w:p>
    <w:p w14:paraId="5E93805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connector can expose:</w:t>
      </w:r>
    </w:p>
    <w:p w14:paraId="5BB077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Customer</w:t>
      </w:r>
    </w:p>
    <w:p w14:paraId="1BDBE20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CE75C0">
          <v:rect id="_x0000_i1129" style="width:0;height:1.5pt" o:hralign="center" o:hrstd="t" o:hr="t" fillcolor="#a0a0a0" stroked="f"/>
        </w:pict>
      </w:r>
    </w:p>
    <w:p w14:paraId="5D7B62E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105. Maker Experience</w:t>
      </w:r>
    </w:p>
    <w:p w14:paraId="618E773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 ACTION:</w:t>
      </w:r>
    </w:p>
    <w:p w14:paraId="3180220B" w14:textId="77777777" w:rsidR="0086282D" w:rsidRPr="0086282D" w:rsidRDefault="0086282D" w:rsidP="0086282D">
      <w:pPr>
        <w:rPr>
          <w:sz w:val="32"/>
          <w:szCs w:val="32"/>
        </w:rPr>
      </w:pPr>
    </w:p>
    <w:p w14:paraId="1BA6C82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Customer</w:t>
      </w:r>
    </w:p>
    <w:p w14:paraId="685956EF" w14:textId="77777777" w:rsidR="0086282D" w:rsidRPr="0086282D" w:rsidRDefault="0086282D" w:rsidP="0086282D">
      <w:pPr>
        <w:rPr>
          <w:sz w:val="32"/>
          <w:szCs w:val="32"/>
        </w:rPr>
      </w:pPr>
    </w:p>
    <w:p w14:paraId="4668F5B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Customer ID:</w:t>
      </w:r>
    </w:p>
    <w:p w14:paraId="43A6BC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[________]</w:t>
      </w:r>
    </w:p>
    <w:p w14:paraId="6EAAB55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C87F342">
          <v:rect id="_x0000_i1130" style="width:0;height:1.5pt" o:hralign="center" o:hrstd="t" o:hr="t" fillcolor="#a0a0a0" stroked="f"/>
        </w:pict>
      </w:r>
    </w:p>
    <w:p w14:paraId="25FB1A3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106. Benefit</w:t>
      </w:r>
    </w:p>
    <w:p w14:paraId="2D2909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Low-code makers work with:</w:t>
      </w:r>
    </w:p>
    <w:p w14:paraId="1A6B6BD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Business-friendly operations.</w:t>
      </w:r>
    </w:p>
    <w:p w14:paraId="26154F8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68C00C4">
          <v:rect id="_x0000_i1131" style="width:0;height:1.5pt" o:hralign="center" o:hrstd="t" o:hr="t" fillcolor="#a0a0a0" stroked="f"/>
        </w:pict>
      </w:r>
    </w:p>
    <w:p w14:paraId="1A97E2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T — CONNECTOR VS CONNECTION</w:t>
      </w:r>
    </w:p>
    <w:p w14:paraId="4FD466E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107. Connector</w:t>
      </w:r>
    </w:p>
    <w:p w14:paraId="227C60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Defines:</w:t>
      </w:r>
    </w:p>
    <w:p w14:paraId="188415F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How to communicate with the service.</w:t>
      </w:r>
    </w:p>
    <w:p w14:paraId="1E4A90F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065E94">
          <v:rect id="_x0000_i1132" style="width:0;height:1.5pt" o:hralign="center" o:hrstd="t" o:hr="t" fillcolor="#a0a0a0" stroked="f"/>
        </w:pict>
      </w:r>
    </w:p>
    <w:p w14:paraId="2DA872C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108. Connection</w:t>
      </w:r>
    </w:p>
    <w:p w14:paraId="3249143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Represents:</w:t>
      </w:r>
    </w:p>
    <w:p w14:paraId="3899517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 authenticated/configured instance</w:t>
      </w:r>
    </w:p>
    <w:p w14:paraId="6CD7AAC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of that Connector.</w:t>
      </w:r>
    </w:p>
    <w:p w14:paraId="28C099D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3674BE0">
          <v:rect id="_x0000_i1133" style="width:0;height:1.5pt" o:hralign="center" o:hrstd="t" o:hr="t" fillcolor="#a0a0a0" stroked="f"/>
        </w:pict>
      </w:r>
    </w:p>
    <w:p w14:paraId="7FDADAC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109. Analogy</w:t>
      </w:r>
    </w:p>
    <w:p w14:paraId="0A088A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</w:t>
      </w:r>
    </w:p>
    <w:p w14:paraId="04A687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=</w:t>
      </w:r>
    </w:p>
    <w:p w14:paraId="03A41A6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Login mechanism + available operations</w:t>
      </w:r>
    </w:p>
    <w:p w14:paraId="4994F765" w14:textId="77777777" w:rsidR="0086282D" w:rsidRPr="0086282D" w:rsidRDefault="0086282D" w:rsidP="0086282D">
      <w:pPr>
        <w:rPr>
          <w:sz w:val="32"/>
          <w:szCs w:val="32"/>
        </w:rPr>
      </w:pPr>
    </w:p>
    <w:p w14:paraId="72E3B6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</w:t>
      </w:r>
    </w:p>
    <w:p w14:paraId="24E50F8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=</w:t>
      </w:r>
    </w:p>
    <w:p w14:paraId="029081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My specific authenticated session/configuration</w:t>
      </w:r>
    </w:p>
    <w:p w14:paraId="7CD57EE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CD6B0CF">
          <v:rect id="_x0000_i1134" style="width:0;height:1.5pt" o:hralign="center" o:hrstd="t" o:hr="t" fillcolor="#a0a0a0" stroked="f"/>
        </w:pict>
      </w:r>
    </w:p>
    <w:p w14:paraId="2572059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110. Example</w:t>
      </w:r>
    </w:p>
    <w:p w14:paraId="224C45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Office 365 Outlook</w:t>
      </w:r>
    </w:p>
    <w:p w14:paraId="630582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is:</w:t>
      </w:r>
    </w:p>
    <w:p w14:paraId="656C04B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Connector.</w:t>
      </w:r>
    </w:p>
    <w:p w14:paraId="7BFEFF9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349C645">
          <v:rect id="_x0000_i1135" style="width:0;height:1.5pt" o:hralign="center" o:hrstd="t" o:hr="t" fillcolor="#a0a0a0" stroked="f"/>
        </w:pict>
      </w:r>
    </w:p>
    <w:p w14:paraId="009FDC1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111. Your Microsoft Account Connection</w:t>
      </w:r>
    </w:p>
    <w:p w14:paraId="0FC9F8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is:</w:t>
      </w:r>
    </w:p>
    <w:p w14:paraId="5256CF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Connection.</w:t>
      </w:r>
    </w:p>
    <w:p w14:paraId="675AE3D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48336F">
          <v:rect id="_x0000_i1136" style="width:0;height:1.5pt" o:hralign="center" o:hrstd="t" o:hr="t" fillcolor="#a0a0a0" stroked="f"/>
        </w:pict>
      </w:r>
    </w:p>
    <w:p w14:paraId="24E3C02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112. Custom</w:t>
      </w:r>
    </w:p>
    <w:p w14:paraId="504FFE4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27DA96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is:</w:t>
      </w:r>
    </w:p>
    <w:p w14:paraId="07C4DDC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Connector.</w:t>
      </w:r>
    </w:p>
    <w:p w14:paraId="267C813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CEA1898">
          <v:rect id="_x0000_i1137" style="width:0;height:1.5pt" o:hralign="center" o:hrstd="t" o:hr="t" fillcolor="#a0a0a0" stroked="f"/>
        </w:pict>
      </w:r>
    </w:p>
    <w:p w14:paraId="1176131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113. Its no-auth test connection</w:t>
      </w:r>
    </w:p>
    <w:p w14:paraId="79C739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is:</w:t>
      </w:r>
    </w:p>
    <w:p w14:paraId="6AFDEB9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Connection.</w:t>
      </w:r>
    </w:p>
    <w:p w14:paraId="2A43A5B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BBE4F04">
          <v:rect id="_x0000_i1138" style="width:0;height:1.5pt" o:hralign="center" o:hrstd="t" o:hr="t" fillcolor="#a0a0a0" stroked="f"/>
        </w:pict>
      </w:r>
    </w:p>
    <w:p w14:paraId="00386D2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U — CUSTOM CONNECTOR</w:t>
      </w:r>
    </w:p>
    <w:p w14:paraId="0FC0B36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114. Custom Connector</w:t>
      </w:r>
    </w:p>
    <w:p w14:paraId="6EAE893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Used when no prebuilt connector provides:</w:t>
      </w:r>
    </w:p>
    <w:p w14:paraId="38D42B8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The API operations we need.</w:t>
      </w:r>
    </w:p>
    <w:p w14:paraId="3E95DC6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EEA3774">
          <v:rect id="_x0000_i1139" style="width:0;height:1.5pt" o:hralign="center" o:hrstd="t" o:hr="t" fillcolor="#a0a0a0" stroked="f"/>
        </w:pict>
      </w:r>
    </w:p>
    <w:p w14:paraId="1634AAB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115. Examples</w:t>
      </w:r>
    </w:p>
    <w:p w14:paraId="7D8605C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Company Payroll API</w:t>
      </w:r>
    </w:p>
    <w:p w14:paraId="199847DC" w14:textId="77777777" w:rsidR="0086282D" w:rsidRPr="0086282D" w:rsidRDefault="0086282D" w:rsidP="0086282D">
      <w:pPr>
        <w:rPr>
          <w:sz w:val="32"/>
          <w:szCs w:val="32"/>
        </w:rPr>
      </w:pPr>
    </w:p>
    <w:p w14:paraId="02098E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Logistics API</w:t>
      </w:r>
    </w:p>
    <w:p w14:paraId="43BECE4F" w14:textId="77777777" w:rsidR="0086282D" w:rsidRPr="0086282D" w:rsidRDefault="0086282D" w:rsidP="0086282D">
      <w:pPr>
        <w:rPr>
          <w:sz w:val="32"/>
          <w:szCs w:val="32"/>
        </w:rPr>
      </w:pPr>
    </w:p>
    <w:p w14:paraId="09FD7D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Government Identity API</w:t>
      </w:r>
    </w:p>
    <w:p w14:paraId="5CB5151A" w14:textId="77777777" w:rsidR="0086282D" w:rsidRPr="0086282D" w:rsidRDefault="0086282D" w:rsidP="0086282D">
      <w:pPr>
        <w:rPr>
          <w:sz w:val="32"/>
          <w:szCs w:val="32"/>
        </w:rPr>
      </w:pPr>
    </w:p>
    <w:p w14:paraId="29F76B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Bank Integration API</w:t>
      </w:r>
    </w:p>
    <w:p w14:paraId="13DC2F2F" w14:textId="77777777" w:rsidR="0086282D" w:rsidRPr="0086282D" w:rsidRDefault="0086282D" w:rsidP="0086282D">
      <w:pPr>
        <w:rPr>
          <w:sz w:val="32"/>
          <w:szCs w:val="32"/>
        </w:rPr>
      </w:pPr>
    </w:p>
    <w:p w14:paraId="010AD9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Legacy ERP API</w:t>
      </w:r>
    </w:p>
    <w:p w14:paraId="183832D6" w14:textId="77777777" w:rsidR="0086282D" w:rsidRPr="0086282D" w:rsidRDefault="0086282D" w:rsidP="0086282D">
      <w:pPr>
        <w:rPr>
          <w:sz w:val="32"/>
          <w:szCs w:val="32"/>
        </w:rPr>
      </w:pPr>
    </w:p>
    <w:p w14:paraId="3F02F48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AI service</w:t>
      </w:r>
    </w:p>
    <w:p w14:paraId="6F6C2B5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A5E1F4D">
          <v:rect id="_x0000_i1140" style="width:0;height:1.5pt" o:hralign="center" o:hrstd="t" o:hr="t" fillcolor="#a0a0a0" stroked="f"/>
        </w:pict>
      </w:r>
    </w:p>
    <w:p w14:paraId="23C7524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116. Custom Connector Can Expose</w:t>
      </w:r>
    </w:p>
    <w:p w14:paraId="30ABD43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Actions</w:t>
      </w:r>
    </w:p>
    <w:p w14:paraId="4AFA2AAF" w14:textId="77777777" w:rsidR="0086282D" w:rsidRPr="0086282D" w:rsidRDefault="0086282D" w:rsidP="0086282D">
      <w:pPr>
        <w:rPr>
          <w:sz w:val="32"/>
          <w:szCs w:val="32"/>
        </w:rPr>
      </w:pPr>
    </w:p>
    <w:p w14:paraId="7A44657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Triggers</w:t>
      </w:r>
    </w:p>
    <w:p w14:paraId="2CF4B98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depending on API design and connector configuration.</w:t>
      </w:r>
    </w:p>
    <w:p w14:paraId="437D63B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7E3B5B9">
          <v:rect id="_x0000_i1141" style="width:0;height:1.5pt" o:hralign="center" o:hrstd="t" o:hr="t" fillcolor="#a0a0a0" stroked="f"/>
        </w:pict>
      </w:r>
    </w:p>
    <w:p w14:paraId="3C66C21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117. Today's Connector</w:t>
      </w:r>
    </w:p>
    <w:p w14:paraId="4D2FB93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We'll expose:</w:t>
      </w:r>
    </w:p>
    <w:p w14:paraId="3AE0CE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</w:t>
      </w:r>
    </w:p>
    <w:p w14:paraId="5D5020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 optionally:</w:t>
      </w:r>
    </w:p>
    <w:p w14:paraId="660172A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 Post</w:t>
      </w:r>
    </w:p>
    <w:p w14:paraId="609804D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5BF5180">
          <v:rect id="_x0000_i1142" style="width:0;height:1.5pt" o:hralign="center" o:hrstd="t" o:hr="t" fillcolor="#a0a0a0" stroked="f"/>
        </w:pict>
      </w:r>
    </w:p>
    <w:p w14:paraId="42FDE72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V — CUSTOM CONNECTOR CREATION METHODS</w:t>
      </w:r>
    </w:p>
    <w:p w14:paraId="219A58A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118. Current Power Platform Supports</w:t>
      </w:r>
    </w:p>
    <w:p w14:paraId="3946E39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connectors can be defined using:</w:t>
      </w:r>
    </w:p>
    <w:p w14:paraId="6F950B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OpenAPI definition</w:t>
      </w:r>
    </w:p>
    <w:p w14:paraId="43ED585E" w14:textId="77777777" w:rsidR="0086282D" w:rsidRPr="0086282D" w:rsidRDefault="0086282D" w:rsidP="0086282D">
      <w:pPr>
        <w:rPr>
          <w:sz w:val="32"/>
          <w:szCs w:val="32"/>
        </w:rPr>
      </w:pPr>
    </w:p>
    <w:p w14:paraId="0363DF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Postman collection</w:t>
      </w:r>
    </w:p>
    <w:p w14:paraId="297A3596" w14:textId="77777777" w:rsidR="0086282D" w:rsidRPr="0086282D" w:rsidRDefault="0086282D" w:rsidP="0086282D">
      <w:pPr>
        <w:rPr>
          <w:sz w:val="32"/>
          <w:szCs w:val="32"/>
        </w:rPr>
      </w:pPr>
    </w:p>
    <w:p w14:paraId="506680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 from blank</w:t>
      </w:r>
    </w:p>
    <w:p w14:paraId="0751140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supported Power Apps/Power Automate experiences.</w:t>
      </w:r>
    </w:p>
    <w:p w14:paraId="4C79E87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7A6666F">
          <v:rect id="_x0000_i1143" style="width:0;height:1.5pt" o:hralign="center" o:hrstd="t" o:hr="t" fillcolor="#a0a0a0" stroked="f"/>
        </w:pict>
      </w:r>
    </w:p>
    <w:p w14:paraId="7BD735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119. Today</w:t>
      </w:r>
    </w:p>
    <w:p w14:paraId="0A1C2E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Main hands-on:</w:t>
      </w:r>
    </w:p>
    <w:p w14:paraId="761EED2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Create from blank.</w:t>
      </w:r>
    </w:p>
    <w:p w14:paraId="1B7CE1D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B45604">
          <v:rect id="_x0000_i1144" style="width:0;height:1.5pt" o:hralign="center" o:hrstd="t" o:hr="t" fillcolor="#a0a0a0" stroked="f"/>
        </w:pict>
      </w:r>
    </w:p>
    <w:p w14:paraId="20F195F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120. Then</w:t>
      </w:r>
    </w:p>
    <w:p w14:paraId="6F1294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inspect/import:</w:t>
      </w:r>
    </w:p>
    <w:p w14:paraId="36C8507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OpenAPI.</w:t>
      </w:r>
    </w:p>
    <w:p w14:paraId="3DC470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This allows students to understand:</w:t>
      </w:r>
    </w:p>
    <w:p w14:paraId="342DF43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Both approaches.</w:t>
      </w:r>
    </w:p>
    <w:p w14:paraId="61FDD47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25498F1">
          <v:rect id="_x0000_i1145" style="width:0;height:1.5pt" o:hralign="center" o:hrstd="t" o:hr="t" fillcolor="#a0a0a0" stroked="f"/>
        </w:pict>
      </w:r>
    </w:p>
    <w:p w14:paraId="61CBC85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W — SOLUTION FIRST</w:t>
      </w:r>
    </w:p>
    <w:p w14:paraId="61D0C06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121. Go to Power Apps</w:t>
      </w:r>
    </w:p>
    <w:p w14:paraId="207184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Select:</w:t>
      </w:r>
    </w:p>
    <w:p w14:paraId="3DF73FA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Solutions.</w:t>
      </w:r>
    </w:p>
    <w:p w14:paraId="5152FF5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27C25F3">
          <v:rect id="_x0000_i1146" style="width:0;height:1.5pt" o:hralign="center" o:hrstd="t" o:hr="t" fillcolor="#a0a0a0" stroked="f"/>
        </w:pict>
      </w:r>
    </w:p>
    <w:p w14:paraId="781A22C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122. Create/Open</w:t>
      </w:r>
    </w:p>
    <w:p w14:paraId="1DB5811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Enterprise Integration Training</w:t>
      </w:r>
    </w:p>
    <w:p w14:paraId="572623C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Solution.</w:t>
      </w:r>
    </w:p>
    <w:p w14:paraId="6D383E2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C8B14C">
          <v:rect id="_x0000_i1147" style="width:0;height:1.5pt" o:hralign="center" o:hrstd="t" o:hr="t" fillcolor="#a0a0a0" stroked="f"/>
        </w:pict>
      </w:r>
    </w:p>
    <w:p w14:paraId="21B5070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123. Why?</w:t>
      </w:r>
    </w:p>
    <w:p w14:paraId="38DA8B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connectors should be managed as:</w:t>
      </w:r>
    </w:p>
    <w:p w14:paraId="33155BD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Deployable solution components</w:t>
      </w:r>
    </w:p>
    <w:p w14:paraId="557068E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enterprise projects.</w:t>
      </w:r>
    </w:p>
    <w:p w14:paraId="5475F33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146782B">
          <v:rect id="_x0000_i1148" style="width:0;height:1.5pt" o:hralign="center" o:hrstd="t" o:hr="t" fillcolor="#a0a0a0" stroked="f"/>
        </w:pict>
      </w:r>
    </w:p>
    <w:p w14:paraId="4C00316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124. Use Existing Publisher</w:t>
      </w:r>
    </w:p>
    <w:p w14:paraId="3E747E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 not change your prefix just because today's lab uses examples.</w:t>
      </w:r>
    </w:p>
    <w:p w14:paraId="161F600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77CCF01">
          <v:rect id="_x0000_i1149" style="width:0;height:1.5pt" o:hralign="center" o:hrstd="t" o:hr="t" fillcolor="#a0a0a0" stroked="f"/>
        </w:pict>
      </w:r>
    </w:p>
    <w:p w14:paraId="4CB34AD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X — CREATE CONNECTOR</w:t>
      </w:r>
    </w:p>
    <w:p w14:paraId="154A64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125. Inside Solution</w:t>
      </w:r>
    </w:p>
    <w:p w14:paraId="61FF941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Select:</w:t>
      </w:r>
    </w:p>
    <w:p w14:paraId="24E20D2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New</w:t>
      </w:r>
    </w:p>
    <w:p w14:paraId="0F1F6B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Automation</w:t>
      </w:r>
    </w:p>
    <w:p w14:paraId="43619D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Custom connector</w:t>
      </w:r>
    </w:p>
    <w:p w14:paraId="12D1491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A1E3AD9">
          <v:rect id="_x0000_i1150" style="width:0;height:1.5pt" o:hralign="center" o:hrstd="t" o:hr="t" fillcolor="#a0a0a0" stroked="f"/>
        </w:pict>
      </w:r>
    </w:p>
    <w:p w14:paraId="01EED34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126. Choose</w:t>
      </w:r>
    </w:p>
    <w:p w14:paraId="422AFF7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Create from blank.</w:t>
      </w:r>
    </w:p>
    <w:p w14:paraId="0696469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Exact maker-portal wording can change slightly.</w:t>
      </w:r>
    </w:p>
    <w:p w14:paraId="4E1E72E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4C45660">
          <v:rect id="_x0000_i1151" style="width:0;height:1.5pt" o:hralign="center" o:hrstd="t" o:hr="t" fillcolor="#a0a0a0" stroked="f"/>
        </w:pict>
      </w:r>
    </w:p>
    <w:p w14:paraId="012B11A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127. Name</w:t>
      </w:r>
    </w:p>
    <w:p w14:paraId="6C506E8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64AC58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42C5717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B32558D">
          <v:rect id="_x0000_i1152" style="width:0;height:1.5pt" o:hralign="center" o:hrstd="t" o:hr="t" fillcolor="#a0a0a0" stroked="f"/>
        </w:pict>
      </w:r>
    </w:p>
    <w:p w14:paraId="2B9FECF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128. Why No Spaces?</w:t>
      </w:r>
    </w:p>
    <w:p w14:paraId="315221F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Makes Canvas formulas simpler:</w:t>
      </w:r>
    </w:p>
    <w:p w14:paraId="36EE96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TrainingDirectoryAPI.GetUserById(...)</w:t>
      </w:r>
    </w:p>
    <w:p w14:paraId="7A01C10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508D04C">
          <v:rect id="_x0000_i1153" style="width:0;height:1.5pt" o:hralign="center" o:hrstd="t" o:hr="t" fillcolor="#a0a0a0" stroked="f"/>
        </w:pict>
      </w:r>
    </w:p>
    <w:p w14:paraId="305647D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Y — CUSTOM CONNECTOR WIZARD</w:t>
      </w:r>
    </w:p>
    <w:p w14:paraId="790EBB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129. Core Sections</w:t>
      </w:r>
    </w:p>
    <w:p w14:paraId="454E3A7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wizard includes sections such as:</w:t>
      </w:r>
    </w:p>
    <w:p w14:paraId="6526B12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General</w:t>
      </w:r>
    </w:p>
    <w:p w14:paraId="186682DB" w14:textId="77777777" w:rsidR="0086282D" w:rsidRPr="0086282D" w:rsidRDefault="0086282D" w:rsidP="0086282D">
      <w:pPr>
        <w:rPr>
          <w:sz w:val="32"/>
          <w:szCs w:val="32"/>
        </w:rPr>
      </w:pPr>
    </w:p>
    <w:p w14:paraId="2FB6B7B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</w:t>
      </w:r>
    </w:p>
    <w:p w14:paraId="0FB1DA9E" w14:textId="77777777" w:rsidR="0086282D" w:rsidRPr="0086282D" w:rsidRDefault="0086282D" w:rsidP="0086282D">
      <w:pPr>
        <w:rPr>
          <w:sz w:val="32"/>
          <w:szCs w:val="32"/>
        </w:rPr>
      </w:pPr>
    </w:p>
    <w:p w14:paraId="351CA6A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Definition</w:t>
      </w:r>
    </w:p>
    <w:p w14:paraId="27324AE8" w14:textId="77777777" w:rsidR="0086282D" w:rsidRPr="0086282D" w:rsidRDefault="0086282D" w:rsidP="0086282D">
      <w:pPr>
        <w:rPr>
          <w:sz w:val="32"/>
          <w:szCs w:val="32"/>
        </w:rPr>
      </w:pPr>
    </w:p>
    <w:p w14:paraId="4F7071E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Code</w:t>
      </w:r>
    </w:p>
    <w:p w14:paraId="27CDCF8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Optional</w:t>
      </w:r>
    </w:p>
    <w:p w14:paraId="1D9E70FD" w14:textId="77777777" w:rsidR="0086282D" w:rsidRPr="0086282D" w:rsidRDefault="0086282D" w:rsidP="0086282D">
      <w:pPr>
        <w:rPr>
          <w:sz w:val="32"/>
          <w:szCs w:val="32"/>
        </w:rPr>
      </w:pPr>
    </w:p>
    <w:p w14:paraId="62616DA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</w:t>
      </w:r>
    </w:p>
    <w:p w14:paraId="4EB988E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2BD7CA">
          <v:rect id="_x0000_i1154" style="width:0;height:1.5pt" o:hralign="center" o:hrstd="t" o:hr="t" fillcolor="#a0a0a0" stroked="f"/>
        </w:pict>
      </w:r>
    </w:p>
    <w:p w14:paraId="3EC5AD7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130. General</w:t>
      </w:r>
    </w:p>
    <w:p w14:paraId="409D1D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Defines:</w:t>
      </w:r>
    </w:p>
    <w:p w14:paraId="6691E98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identity</w:t>
      </w:r>
    </w:p>
    <w:p w14:paraId="06B9F256" w14:textId="77777777" w:rsidR="0086282D" w:rsidRPr="0086282D" w:rsidRDefault="0086282D" w:rsidP="0086282D">
      <w:pPr>
        <w:rPr>
          <w:sz w:val="32"/>
          <w:szCs w:val="32"/>
        </w:rPr>
      </w:pPr>
    </w:p>
    <w:p w14:paraId="2692897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Scheme</w:t>
      </w:r>
    </w:p>
    <w:p w14:paraId="5EB13562" w14:textId="77777777" w:rsidR="0086282D" w:rsidRPr="0086282D" w:rsidRDefault="0086282D" w:rsidP="0086282D">
      <w:pPr>
        <w:rPr>
          <w:sz w:val="32"/>
          <w:szCs w:val="32"/>
        </w:rPr>
      </w:pPr>
    </w:p>
    <w:p w14:paraId="4F59DA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Host</w:t>
      </w:r>
    </w:p>
    <w:p w14:paraId="452226EB" w14:textId="77777777" w:rsidR="0086282D" w:rsidRPr="0086282D" w:rsidRDefault="0086282D" w:rsidP="0086282D">
      <w:pPr>
        <w:rPr>
          <w:sz w:val="32"/>
          <w:szCs w:val="32"/>
        </w:rPr>
      </w:pPr>
    </w:p>
    <w:p w14:paraId="4A3BDB1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Base URL</w:t>
      </w:r>
    </w:p>
    <w:p w14:paraId="7550D36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302349B">
          <v:rect id="_x0000_i1155" style="width:0;height:1.5pt" o:hralign="center" o:hrstd="t" o:hr="t" fillcolor="#a0a0a0" stroked="f"/>
        </w:pict>
      </w:r>
    </w:p>
    <w:p w14:paraId="38CAEC4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131. Security</w:t>
      </w:r>
    </w:p>
    <w:p w14:paraId="5BD78CA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Defines:</w:t>
      </w:r>
    </w:p>
    <w:p w14:paraId="773BBE3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Authentication.</w:t>
      </w:r>
    </w:p>
    <w:p w14:paraId="49FDB5E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6A8D814">
          <v:rect id="_x0000_i1156" style="width:0;height:1.5pt" o:hralign="center" o:hrstd="t" o:hr="t" fillcolor="#a0a0a0" stroked="f"/>
        </w:pict>
      </w:r>
    </w:p>
    <w:p w14:paraId="25390C8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132. Definition</w:t>
      </w:r>
    </w:p>
    <w:p w14:paraId="18A18EA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Defines:</w:t>
      </w:r>
    </w:p>
    <w:p w14:paraId="08EB463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Actions</w:t>
      </w:r>
    </w:p>
    <w:p w14:paraId="44F14468" w14:textId="77777777" w:rsidR="0086282D" w:rsidRPr="0086282D" w:rsidRDefault="0086282D" w:rsidP="0086282D">
      <w:pPr>
        <w:rPr>
          <w:sz w:val="32"/>
          <w:szCs w:val="32"/>
        </w:rPr>
      </w:pPr>
    </w:p>
    <w:p w14:paraId="76DA2B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Triggers</w:t>
      </w:r>
    </w:p>
    <w:p w14:paraId="2AD18E36" w14:textId="77777777" w:rsidR="0086282D" w:rsidRPr="0086282D" w:rsidRDefault="0086282D" w:rsidP="0086282D">
      <w:pPr>
        <w:rPr>
          <w:sz w:val="32"/>
          <w:szCs w:val="32"/>
        </w:rPr>
      </w:pPr>
    </w:p>
    <w:p w14:paraId="444967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Requests</w:t>
      </w:r>
    </w:p>
    <w:p w14:paraId="4F1B9C02" w14:textId="77777777" w:rsidR="0086282D" w:rsidRPr="0086282D" w:rsidRDefault="0086282D" w:rsidP="0086282D">
      <w:pPr>
        <w:rPr>
          <w:sz w:val="32"/>
          <w:szCs w:val="32"/>
        </w:rPr>
      </w:pPr>
    </w:p>
    <w:p w14:paraId="713CE7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Responses</w:t>
      </w:r>
    </w:p>
    <w:p w14:paraId="487A72E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67652D4">
          <v:rect id="_x0000_i1157" style="width:0;height:1.5pt" o:hralign="center" o:hrstd="t" o:hr="t" fillcolor="#a0a0a0" stroked="f"/>
        </w:pict>
      </w:r>
    </w:p>
    <w:p w14:paraId="1C9743C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133. Code</w:t>
      </w:r>
    </w:p>
    <w:p w14:paraId="720F77F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Advanced optional customization.</w:t>
      </w:r>
    </w:p>
    <w:p w14:paraId="567B112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4546782">
          <v:rect id="_x0000_i1158" style="width:0;height:1.5pt" o:hralign="center" o:hrstd="t" o:hr="t" fillcolor="#a0a0a0" stroked="f"/>
        </w:pict>
      </w:r>
    </w:p>
    <w:p w14:paraId="4A4EFDA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134. Test</w:t>
      </w:r>
    </w:p>
    <w:p w14:paraId="5366F2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Creates/uses Connection and:</w:t>
      </w:r>
    </w:p>
    <w:p w14:paraId="2F75B11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Tests operations.</w:t>
      </w:r>
    </w:p>
    <w:p w14:paraId="5118CE6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513AD8F">
          <v:rect id="_x0000_i1159" style="width:0;height:1.5pt" o:hralign="center" o:hrstd="t" o:hr="t" fillcolor="#a0a0a0" stroked="f"/>
        </w:pict>
      </w:r>
    </w:p>
    <w:p w14:paraId="3FB3EF1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Z — GENERAL SETTINGS</w:t>
      </w:r>
    </w:p>
    <w:p w14:paraId="74E8D1E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135. Scheme</w:t>
      </w:r>
    </w:p>
    <w:p w14:paraId="22C93E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Select:</w:t>
      </w:r>
    </w:p>
    <w:p w14:paraId="1D6B7A7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HTTPS.</w:t>
      </w:r>
    </w:p>
    <w:p w14:paraId="3F44FB0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EF61DCA">
          <v:rect id="_x0000_i1160" style="width:0;height:1.5pt" o:hralign="center" o:hrstd="t" o:hr="t" fillcolor="#a0a0a0" stroked="f"/>
        </w:pict>
      </w:r>
    </w:p>
    <w:p w14:paraId="545FC57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136. Host</w:t>
      </w:r>
    </w:p>
    <w:p w14:paraId="7927325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Enter:</w:t>
      </w:r>
    </w:p>
    <w:p w14:paraId="6FC3BB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jsonplaceholder.typicode.com</w:t>
      </w:r>
    </w:p>
    <w:p w14:paraId="430B731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2E1BC3A">
          <v:rect id="_x0000_i1161" style="width:0;height:1.5pt" o:hralign="center" o:hrstd="t" o:hr="t" fillcolor="#a0a0a0" stroked="f"/>
        </w:pict>
      </w:r>
    </w:p>
    <w:p w14:paraId="294B16C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137. Base URL</w:t>
      </w:r>
    </w:p>
    <w:p w14:paraId="40B630A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287463E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</w:t>
      </w:r>
    </w:p>
    <w:p w14:paraId="1428B55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8FEE1FF">
          <v:rect id="_x0000_i1162" style="width:0;height:1.5pt" o:hralign="center" o:hrstd="t" o:hr="t" fillcolor="#a0a0a0" stroked="f"/>
        </w:pict>
      </w:r>
    </w:p>
    <w:p w14:paraId="78C07A3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138. Description</w:t>
      </w:r>
    </w:p>
    <w:p w14:paraId="0B1DFDC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 connector that demonstrates REST API integration using a public fake API. For bootcamp testing only.</w:t>
      </w:r>
    </w:p>
    <w:p w14:paraId="189E8FB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30E740">
          <v:rect id="_x0000_i1163" style="width:0;height:1.5pt" o:hralign="center" o:hrstd="t" o:hr="t" fillcolor="#a0a0a0" stroked="f"/>
        </w:pict>
      </w:r>
    </w:p>
    <w:p w14:paraId="15FB5A9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139. Important</w:t>
      </w:r>
    </w:p>
    <w:p w14:paraId="66CDF0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 not mistake:</w:t>
      </w:r>
    </w:p>
    <w:p w14:paraId="05A15B5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Host</w:t>
      </w:r>
    </w:p>
    <w:p w14:paraId="1A38FF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for:</w:t>
      </w:r>
    </w:p>
    <w:p w14:paraId="17A9F49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Full endpoint path.</w:t>
      </w:r>
    </w:p>
    <w:p w14:paraId="6E1A3D1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0246682">
          <v:rect id="_x0000_i1164" style="width:0;height:1.5pt" o:hralign="center" o:hrstd="t" o:hr="t" fillcolor="#a0a0a0" stroked="f"/>
        </w:pict>
      </w:r>
    </w:p>
    <w:p w14:paraId="7FA5B6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140. Host</w:t>
      </w:r>
    </w:p>
    <w:p w14:paraId="1345FA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jsonplaceholder.typicode.com</w:t>
      </w:r>
    </w:p>
    <w:p w14:paraId="7EB14C1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F7D3E0E">
          <v:rect id="_x0000_i1165" style="width:0;height:1.5pt" o:hralign="center" o:hrstd="t" o:hr="t" fillcolor="#a0a0a0" stroked="f"/>
        </w:pict>
      </w:r>
    </w:p>
    <w:p w14:paraId="72C2403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141. Operation Path</w:t>
      </w:r>
    </w:p>
    <w:p w14:paraId="212566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/users/{id}</w:t>
      </w:r>
    </w:p>
    <w:p w14:paraId="32D085F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2C254BC">
          <v:rect id="_x0000_i1166" style="width:0;height:1.5pt" o:hralign="center" o:hrstd="t" o:hr="t" fillcolor="#a0a0a0" stroked="f"/>
        </w:pict>
      </w:r>
    </w:p>
    <w:p w14:paraId="04B0DB2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AA — SECURITY</w:t>
      </w:r>
    </w:p>
    <w:p w14:paraId="0FD35E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142. Open</w:t>
      </w:r>
    </w:p>
    <w:p w14:paraId="3AEB81B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Security.</w:t>
      </w:r>
    </w:p>
    <w:p w14:paraId="77DBB76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399A9B">
          <v:rect id="_x0000_i1167" style="width:0;height:1.5pt" o:hralign="center" o:hrstd="t" o:hr="t" fillcolor="#a0a0a0" stroked="f"/>
        </w:pict>
      </w:r>
    </w:p>
    <w:p w14:paraId="43188CB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143. Authentication Type</w:t>
      </w:r>
    </w:p>
    <w:p w14:paraId="1FDA2F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today's fake training API:</w:t>
      </w:r>
    </w:p>
    <w:p w14:paraId="106A97F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 authentication.</w:t>
      </w:r>
    </w:p>
    <w:p w14:paraId="6454831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0ECDDFD">
          <v:rect id="_x0000_i1168" style="width:0;height:1.5pt" o:hralign="center" o:hrstd="t" o:hr="t" fillcolor="#a0a0a0" stroked="f"/>
        </w:pict>
      </w:r>
    </w:p>
    <w:p w14:paraId="193527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144. Production Warning</w:t>
      </w:r>
    </w:p>
    <w:p w14:paraId="2727EB9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Don't copy:</w:t>
      </w:r>
    </w:p>
    <w:p w14:paraId="418535A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No authentication</w:t>
      </w:r>
    </w:p>
    <w:p w14:paraId="2E690E6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 a sensitive enterprise API simply because:</w:t>
      </w:r>
    </w:p>
    <w:p w14:paraId="0F5B70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It is easier.</w:t>
      </w:r>
    </w:p>
    <w:p w14:paraId="4209C03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A0CF6CC">
          <v:rect id="_x0000_i1169" style="width:0;height:1.5pt" o:hralign="center" o:hrstd="t" o:hr="t" fillcolor="#a0a0a0" stroked="f"/>
        </w:pict>
      </w:r>
    </w:p>
    <w:p w14:paraId="0B20144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145. Production Options</w:t>
      </w:r>
    </w:p>
    <w:p w14:paraId="68B71C9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Standard Custom Connector authentication approaches include:</w:t>
      </w:r>
    </w:p>
    <w:p w14:paraId="53D0D88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Key</w:t>
      </w:r>
    </w:p>
    <w:p w14:paraId="0E0F5656" w14:textId="77777777" w:rsidR="0086282D" w:rsidRPr="0086282D" w:rsidRDefault="0086282D" w:rsidP="0086282D">
      <w:pPr>
        <w:rPr>
          <w:sz w:val="32"/>
          <w:szCs w:val="32"/>
        </w:rPr>
      </w:pPr>
    </w:p>
    <w:p w14:paraId="7D6FE9E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Basic Authentication</w:t>
      </w:r>
    </w:p>
    <w:p w14:paraId="496DE3EB" w14:textId="77777777" w:rsidR="0086282D" w:rsidRPr="0086282D" w:rsidRDefault="0086282D" w:rsidP="0086282D">
      <w:pPr>
        <w:rPr>
          <w:sz w:val="32"/>
          <w:szCs w:val="32"/>
        </w:rPr>
      </w:pPr>
    </w:p>
    <w:p w14:paraId="17CD787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OAuth 2.0</w:t>
      </w:r>
    </w:p>
    <w:p w14:paraId="4093AC73" w14:textId="77777777" w:rsidR="0086282D" w:rsidRPr="0086282D" w:rsidRDefault="0086282D" w:rsidP="0086282D">
      <w:pPr>
        <w:rPr>
          <w:sz w:val="32"/>
          <w:szCs w:val="32"/>
        </w:rPr>
      </w:pPr>
    </w:p>
    <w:p w14:paraId="7C4B80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Microsoft Entra ID / supported OAuth providers</w:t>
      </w:r>
    </w:p>
    <w:p w14:paraId="77834A1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depending on the API.</w:t>
      </w:r>
    </w:p>
    <w:p w14:paraId="02BD917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E64B951">
          <v:rect id="_x0000_i1170" style="width:0;height:1.5pt" o:hralign="center" o:hrstd="t" o:hr="t" fillcolor="#a0a0a0" stroked="f"/>
        </w:pict>
      </w:r>
    </w:p>
    <w:p w14:paraId="3D81947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AB — DEFINITION</w:t>
      </w:r>
    </w:p>
    <w:p w14:paraId="2F2948B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146. Open</w:t>
      </w:r>
    </w:p>
    <w:p w14:paraId="5DD84B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Definition.</w:t>
      </w:r>
    </w:p>
    <w:p w14:paraId="4DCCF41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9261DA8">
          <v:rect id="_x0000_i1171" style="width:0;height:1.5pt" o:hralign="center" o:hrstd="t" o:hr="t" fillcolor="#a0a0a0" stroked="f"/>
        </w:pict>
      </w:r>
    </w:p>
    <w:p w14:paraId="4ABC84D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147. Create New Action</w:t>
      </w:r>
    </w:p>
    <w:p w14:paraId="3D40592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Summary:</w:t>
      </w:r>
    </w:p>
    <w:p w14:paraId="68A950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Get User By ID</w:t>
      </w:r>
    </w:p>
    <w:p w14:paraId="428E0A0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64CAFF0">
          <v:rect id="_x0000_i1172" style="width:0;height:1.5pt" o:hralign="center" o:hrstd="t" o:hr="t" fillcolor="#a0a0a0" stroked="f"/>
        </w:pict>
      </w:r>
    </w:p>
    <w:p w14:paraId="5E22F5B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148. Description</w:t>
      </w:r>
    </w:p>
    <w:p w14:paraId="7E3A865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Retrieves one fake training user by numeric ID from the JSONPlaceholder API.</w:t>
      </w:r>
    </w:p>
    <w:p w14:paraId="26417FC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067854">
          <v:rect id="_x0000_i1173" style="width:0;height:1.5pt" o:hralign="center" o:hrstd="t" o:hr="t" fillcolor="#a0a0a0" stroked="f"/>
        </w:pict>
      </w:r>
    </w:p>
    <w:p w14:paraId="39D058B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149. Operation ID</w:t>
      </w:r>
    </w:p>
    <w:p w14:paraId="08E7AF9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GetUserById</w:t>
      </w:r>
    </w:p>
    <w:p w14:paraId="3B47B7D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E432F51">
          <v:rect id="_x0000_i1174" style="width:0;height:1.5pt" o:hralign="center" o:hrstd="t" o:hr="t" fillcolor="#a0a0a0" stroked="f"/>
        </w:pict>
      </w:r>
    </w:p>
    <w:p w14:paraId="49640B8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150. Operation ID Is Important</w:t>
      </w:r>
    </w:p>
    <w:p w14:paraId="1E1BB0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Apps can expose this as:</w:t>
      </w:r>
    </w:p>
    <w:p w14:paraId="275F87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TrainingDirectoryAPI.GetUserById(...)</w:t>
      </w:r>
    </w:p>
    <w:p w14:paraId="16E5FE2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27B198F">
          <v:rect id="_x0000_i1175" style="width:0;height:1.5pt" o:hralign="center" o:hrstd="t" o:hr="t" fillcolor="#a0a0a0" stroked="f"/>
        </w:pict>
      </w:r>
    </w:p>
    <w:p w14:paraId="1053D80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151. Avoid</w:t>
      </w:r>
    </w:p>
    <w:p w14:paraId="7B92CD9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operation1</w:t>
      </w:r>
    </w:p>
    <w:p w14:paraId="49E7212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7904257">
          <v:rect id="_x0000_i1176" style="width:0;height:1.5pt" o:hralign="center" o:hrstd="t" o:hr="t" fillcolor="#a0a0a0" stroked="f"/>
        </w:pict>
      </w:r>
    </w:p>
    <w:p w14:paraId="42EEDD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AC — REQUEST</w:t>
      </w:r>
    </w:p>
    <w:p w14:paraId="60A91B8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152. Request Method</w:t>
      </w:r>
    </w:p>
    <w:p w14:paraId="5291419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</w:t>
      </w:r>
    </w:p>
    <w:p w14:paraId="298DFEE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4DD0B7">
          <v:rect id="_x0000_i1177" style="width:0;height:1.5pt" o:hralign="center" o:hrstd="t" o:hr="t" fillcolor="#a0a0a0" stroked="f"/>
        </w:pict>
      </w:r>
    </w:p>
    <w:p w14:paraId="477864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153. Path</w:t>
      </w:r>
    </w:p>
    <w:p w14:paraId="70A6A7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/users/{id}</w:t>
      </w:r>
    </w:p>
    <w:p w14:paraId="44810EF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84C9D13">
          <v:rect id="_x0000_i1178" style="width:0;height:1.5pt" o:hralign="center" o:hrstd="t" o:hr="t" fillcolor="#a0a0a0" stroked="f"/>
        </w:pict>
      </w:r>
    </w:p>
    <w:p w14:paraId="2627CDF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154. Path Parameter</w:t>
      </w:r>
    </w:p>
    <w:p w14:paraId="6014FAA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Name:</w:t>
      </w:r>
    </w:p>
    <w:p w14:paraId="1FDFEF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</w:t>
      </w:r>
    </w:p>
    <w:p w14:paraId="6CEFC7A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E32BC43">
          <v:rect id="_x0000_i1179" style="width:0;height:1.5pt" o:hralign="center" o:hrstd="t" o:hr="t" fillcolor="#a0a0a0" stroked="f"/>
        </w:pict>
      </w:r>
    </w:p>
    <w:p w14:paraId="45CB93A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155. Type</w:t>
      </w:r>
    </w:p>
    <w:p w14:paraId="2DEC783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Integer.</w:t>
      </w:r>
    </w:p>
    <w:p w14:paraId="63CC83D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B6D58CB">
          <v:rect id="_x0000_i1180" style="width:0;height:1.5pt" o:hralign="center" o:hrstd="t" o:hr="t" fillcolor="#a0a0a0" stroked="f"/>
        </w:pict>
      </w:r>
    </w:p>
    <w:p w14:paraId="37EA88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156. Required</w:t>
      </w:r>
    </w:p>
    <w:p w14:paraId="3B91D4F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Yes.</w:t>
      </w:r>
    </w:p>
    <w:p w14:paraId="64A2D3A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CF4205E">
          <v:rect id="_x0000_i1181" style="width:0;height:1.5pt" o:hralign="center" o:hrstd="t" o:hr="t" fillcolor="#a0a0a0" stroked="f"/>
        </w:pict>
      </w:r>
    </w:p>
    <w:p w14:paraId="559F818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157. Description</w:t>
      </w:r>
    </w:p>
    <w:p w14:paraId="6339885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Numeric training user ID. JSONPlaceholder currently contains ten fake users.</w:t>
      </w:r>
    </w:p>
    <w:p w14:paraId="3130391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C8A679A">
          <v:rect id="_x0000_i1182" style="width:0;height:1.5pt" o:hralign="center" o:hrstd="t" o:hr="t" fillcolor="#a0a0a0" stroked="f"/>
        </w:pict>
      </w:r>
    </w:p>
    <w:p w14:paraId="220AE5C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AD — REQUEST IMPORT SAMPLE</w:t>
      </w:r>
    </w:p>
    <w:p w14:paraId="171D9C2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158. If Using Import From Sample</w:t>
      </w:r>
    </w:p>
    <w:p w14:paraId="65FD03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Select:</w:t>
      </w:r>
    </w:p>
    <w:p w14:paraId="366EA75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Import from sample.</w:t>
      </w:r>
    </w:p>
    <w:p w14:paraId="4E177D7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4B5544A">
          <v:rect id="_x0000_i1183" style="width:0;height:1.5pt" o:hralign="center" o:hrstd="t" o:hr="t" fillcolor="#a0a0a0" stroked="f"/>
        </w:pict>
      </w:r>
    </w:p>
    <w:p w14:paraId="763520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159. Verb</w:t>
      </w:r>
    </w:p>
    <w:p w14:paraId="6F2E0D9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</w:t>
      </w:r>
    </w:p>
    <w:p w14:paraId="54CC7AB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B6F7073">
          <v:rect id="_x0000_i1184" style="width:0;height:1.5pt" o:hralign="center" o:hrstd="t" o:hr="t" fillcolor="#a0a0a0" stroked="f"/>
        </w:pict>
      </w:r>
    </w:p>
    <w:p w14:paraId="438D0AC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160. URL Structure</w:t>
      </w:r>
    </w:p>
    <w:p w14:paraId="14E48D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1F22B8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HTTPS</w:t>
      </w:r>
    </w:p>
    <w:p w14:paraId="1200FB0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+</w:t>
      </w:r>
    </w:p>
    <w:p w14:paraId="4AAB237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jsonplaceholder.typicode.com</w:t>
      </w:r>
    </w:p>
    <w:p w14:paraId="227C89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+</w:t>
      </w:r>
    </w:p>
    <w:p w14:paraId="1EC574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/users/1</w:t>
      </w:r>
    </w:p>
    <w:p w14:paraId="180A1CA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D39D63F">
          <v:rect id="_x0000_i1185" style="width:0;height:1.5pt" o:hralign="center" o:hrstd="t" o:hr="t" fillcolor="#a0a0a0" stroked="f"/>
        </w:pict>
      </w:r>
    </w:p>
    <w:p w14:paraId="56F95B1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161. Power Platform</w:t>
      </w:r>
    </w:p>
    <w:p w14:paraId="3727DB2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infer:</w:t>
      </w:r>
    </w:p>
    <w:p w14:paraId="0F0EDB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Request structure.</w:t>
      </w:r>
    </w:p>
    <w:p w14:paraId="481529F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EDD3370">
          <v:rect id="_x0000_i1186" style="width:0;height:1.5pt" o:hralign="center" o:hrstd="t" o:hr="t" fillcolor="#a0a0a0" stroked="f"/>
        </w:pict>
      </w:r>
    </w:p>
    <w:p w14:paraId="6EF8A90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162. Then</w:t>
      </w:r>
    </w:p>
    <w:p w14:paraId="547A1E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Replace/infer the user ID as:</w:t>
      </w:r>
    </w:p>
    <w:p w14:paraId="6C00735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Parameter</w:t>
      </w:r>
    </w:p>
    <w:p w14:paraId="685587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 required by your connector definition.</w:t>
      </w:r>
    </w:p>
    <w:p w14:paraId="344B84D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0B0F99">
          <v:rect id="_x0000_i1187" style="width:0;height:1.5pt" o:hralign="center" o:hrstd="t" o:hr="t" fillcolor="#a0a0a0" stroked="f"/>
        </w:pict>
      </w:r>
    </w:p>
    <w:p w14:paraId="50349A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AE — RESPONSE</w:t>
      </w:r>
    </w:p>
    <w:p w14:paraId="0D19062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163. Connector Needs To Understand</w:t>
      </w:r>
    </w:p>
    <w:p w14:paraId="140D1F1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API's:</w:t>
      </w:r>
    </w:p>
    <w:p w14:paraId="566DAB6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Response structure.</w:t>
      </w:r>
    </w:p>
    <w:p w14:paraId="4855CBF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E625E75">
          <v:rect id="_x0000_i1188" style="width:0;height:1.5pt" o:hralign="center" o:hrstd="t" o:hr="t" fillcolor="#a0a0a0" stroked="f"/>
        </w:pict>
      </w:r>
    </w:p>
    <w:p w14:paraId="1E7F718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164. Add Default/200 Response</w:t>
      </w:r>
    </w:p>
    <w:p w14:paraId="1A32AF2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 sample:</w:t>
      </w:r>
    </w:p>
    <w:p w14:paraId="2576D2C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5A80BA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"id": 1,</w:t>
      </w:r>
    </w:p>
    <w:p w14:paraId="1787CE9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"name": "Demo Person",</w:t>
      </w:r>
    </w:p>
    <w:p w14:paraId="500CE44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"username": "demouser",</w:t>
      </w:r>
    </w:p>
    <w:p w14:paraId="199E29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"email": "demo@example.com",</w:t>
      </w:r>
    </w:p>
    <w:p w14:paraId="63A9CA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"phone": "555-0100",</w:t>
      </w:r>
    </w:p>
    <w:p w14:paraId="03D789A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"website": "example.com"</w:t>
      </w:r>
    </w:p>
    <w:p w14:paraId="7EC977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11EA342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CEB4B4">
          <v:rect id="_x0000_i1189" style="width:0;height:1.5pt" o:hralign="center" o:hrstd="t" o:hr="t" fillcolor="#a0a0a0" stroked="f"/>
        </w:pict>
      </w:r>
    </w:p>
    <w:p w14:paraId="60E06A3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165. The Values Don't Need To Match Real Test User</w:t>
      </w:r>
    </w:p>
    <w:p w14:paraId="1C572E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sample teaches Connector:</w:t>
      </w:r>
    </w:p>
    <w:p w14:paraId="579238C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Schema.</w:t>
      </w:r>
    </w:p>
    <w:p w14:paraId="1F99F7E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AF71D27">
          <v:rect id="_x0000_i1190" style="width:0;height:1.5pt" o:hralign="center" o:hrstd="t" o:hr="t" fillcolor="#a0a0a0" stroked="f"/>
        </w:pict>
      </w:r>
    </w:p>
    <w:p w14:paraId="70C7195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166. Schema</w:t>
      </w:r>
    </w:p>
    <w:p w14:paraId="212373E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Connector learns fields:</w:t>
      </w:r>
    </w:p>
    <w:p w14:paraId="682204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</w:t>
      </w:r>
    </w:p>
    <w:p w14:paraId="7C00CF89" w14:textId="77777777" w:rsidR="0086282D" w:rsidRPr="0086282D" w:rsidRDefault="0086282D" w:rsidP="0086282D">
      <w:pPr>
        <w:rPr>
          <w:sz w:val="32"/>
          <w:szCs w:val="32"/>
        </w:rPr>
      </w:pPr>
    </w:p>
    <w:p w14:paraId="4626C2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</w:t>
      </w:r>
    </w:p>
    <w:p w14:paraId="5810667E" w14:textId="77777777" w:rsidR="0086282D" w:rsidRPr="0086282D" w:rsidRDefault="0086282D" w:rsidP="0086282D">
      <w:pPr>
        <w:rPr>
          <w:sz w:val="32"/>
          <w:szCs w:val="32"/>
        </w:rPr>
      </w:pPr>
    </w:p>
    <w:p w14:paraId="0838E7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username</w:t>
      </w:r>
    </w:p>
    <w:p w14:paraId="0A1C09DA" w14:textId="77777777" w:rsidR="0086282D" w:rsidRPr="0086282D" w:rsidRDefault="0086282D" w:rsidP="0086282D">
      <w:pPr>
        <w:rPr>
          <w:sz w:val="32"/>
          <w:szCs w:val="32"/>
        </w:rPr>
      </w:pPr>
    </w:p>
    <w:p w14:paraId="70B2A04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email</w:t>
      </w:r>
    </w:p>
    <w:p w14:paraId="0FBC74FB" w14:textId="77777777" w:rsidR="0086282D" w:rsidRPr="0086282D" w:rsidRDefault="0086282D" w:rsidP="0086282D">
      <w:pPr>
        <w:rPr>
          <w:sz w:val="32"/>
          <w:szCs w:val="32"/>
        </w:rPr>
      </w:pPr>
    </w:p>
    <w:p w14:paraId="4BE06D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phone</w:t>
      </w:r>
    </w:p>
    <w:p w14:paraId="7BE594B4" w14:textId="77777777" w:rsidR="0086282D" w:rsidRPr="0086282D" w:rsidRDefault="0086282D" w:rsidP="0086282D">
      <w:pPr>
        <w:rPr>
          <w:sz w:val="32"/>
          <w:szCs w:val="32"/>
        </w:rPr>
      </w:pPr>
    </w:p>
    <w:p w14:paraId="3186B06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website</w:t>
      </w:r>
    </w:p>
    <w:p w14:paraId="172A58B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526511C">
          <v:rect id="_x0000_i1191" style="width:0;height:1.5pt" o:hralign="center" o:hrstd="t" o:hr="t" fillcolor="#a0a0a0" stroked="f"/>
        </w:pict>
      </w:r>
    </w:p>
    <w:p w14:paraId="4E9AB45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AF — CREATE CONNECTOR</w:t>
      </w:r>
    </w:p>
    <w:p w14:paraId="2004F5C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167. Save/Create</w:t>
      </w:r>
    </w:p>
    <w:p w14:paraId="79557F0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Select:</w:t>
      </w:r>
    </w:p>
    <w:p w14:paraId="5FF7F28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Create connector.</w:t>
      </w:r>
    </w:p>
    <w:p w14:paraId="462133E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A028765">
          <v:rect id="_x0000_i1192" style="width:0;height:1.5pt" o:hralign="center" o:hrstd="t" o:hr="t" fillcolor="#a0a0a0" stroked="f"/>
        </w:pict>
      </w:r>
    </w:p>
    <w:p w14:paraId="02D0607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168. Wait Until</w:t>
      </w:r>
    </w:p>
    <w:p w14:paraId="0F105B6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status indicates:</w:t>
      </w:r>
    </w:p>
    <w:p w14:paraId="018FCA3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Created successfully.</w:t>
      </w:r>
    </w:p>
    <w:p w14:paraId="044DDFF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E112102">
          <v:rect id="_x0000_i1193" style="width:0;height:1.5pt" o:hralign="center" o:hrstd="t" o:hr="t" fillcolor="#a0a0a0" stroked="f"/>
        </w:pict>
      </w:r>
    </w:p>
    <w:p w14:paraId="3A952EB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169. Then</w:t>
      </w:r>
    </w:p>
    <w:p w14:paraId="082D11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Go to:</w:t>
      </w:r>
    </w:p>
    <w:p w14:paraId="43FABF4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Test.</w:t>
      </w:r>
    </w:p>
    <w:p w14:paraId="0587EAA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22C121B">
          <v:rect id="_x0000_i1194" style="width:0;height:1.5pt" o:hralign="center" o:hrstd="t" o:hr="t" fillcolor="#a0a0a0" stroked="f"/>
        </w:pict>
      </w:r>
    </w:p>
    <w:p w14:paraId="4A41811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AG — CONNECTION</w:t>
      </w:r>
    </w:p>
    <w:p w14:paraId="4E028F0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170. Before Testing</w:t>
      </w:r>
    </w:p>
    <w:p w14:paraId="5335A5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Create:</w:t>
      </w:r>
    </w:p>
    <w:p w14:paraId="4C0AF08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New Connection.</w:t>
      </w:r>
    </w:p>
    <w:p w14:paraId="5ABADD2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FBF817B">
          <v:rect id="_x0000_i1195" style="width:0;height:1.5pt" o:hralign="center" o:hrstd="t" o:hr="t" fillcolor="#a0a0a0" stroked="f"/>
        </w:pict>
      </w:r>
    </w:p>
    <w:p w14:paraId="4DC25C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171. Since Authentication Is None</w:t>
      </w:r>
    </w:p>
    <w:p w14:paraId="3475FE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There is no:</w:t>
      </w:r>
    </w:p>
    <w:p w14:paraId="2DA3C00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credential</w:t>
      </w:r>
    </w:p>
    <w:p w14:paraId="7E0AF70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 enter.</w:t>
      </w:r>
    </w:p>
    <w:p w14:paraId="05B2C41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0D72633">
          <v:rect id="_x0000_i1196" style="width:0;height:1.5pt" o:hralign="center" o:hrstd="t" o:hr="t" fillcolor="#a0a0a0" stroked="f"/>
        </w:pict>
      </w:r>
    </w:p>
    <w:p w14:paraId="361A9C5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172. Important</w:t>
      </w:r>
    </w:p>
    <w:p w14:paraId="35EBE56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Even No-Auth Connectors still use the Power Platform concept of a:</w:t>
      </w:r>
    </w:p>
    <w:p w14:paraId="35CD9F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Connection.</w:t>
      </w:r>
    </w:p>
    <w:p w14:paraId="2C6DCD7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8E13630">
          <v:rect id="_x0000_i1197" style="width:0;height:1.5pt" o:hralign="center" o:hrstd="t" o:hr="t" fillcolor="#a0a0a0" stroked="f"/>
        </w:pict>
      </w:r>
    </w:p>
    <w:p w14:paraId="0B703CC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AH — TEST GET</w:t>
      </w:r>
    </w:p>
    <w:p w14:paraId="6BD7688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173. Select</w:t>
      </w:r>
    </w:p>
    <w:p w14:paraId="41D176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</w:t>
      </w:r>
    </w:p>
    <w:p w14:paraId="1BC88BF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2E8AA1A">
          <v:rect id="_x0000_i1198" style="width:0;height:1.5pt" o:hralign="center" o:hrstd="t" o:hr="t" fillcolor="#a0a0a0" stroked="f"/>
        </w:pict>
      </w:r>
    </w:p>
    <w:p w14:paraId="77AF551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174. Enter</w:t>
      </w:r>
    </w:p>
    <w:p w14:paraId="1C60D1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</w:t>
      </w:r>
    </w:p>
    <w:p w14:paraId="495B0CE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2D28482">
          <v:rect id="_x0000_i1199" style="width:0;height:1.5pt" o:hralign="center" o:hrstd="t" o:hr="t" fillcolor="#a0a0a0" stroked="f"/>
        </w:pict>
      </w:r>
    </w:p>
    <w:p w14:paraId="450B2AE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175. Select</w:t>
      </w:r>
    </w:p>
    <w:p w14:paraId="587994B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Test operation.</w:t>
      </w:r>
    </w:p>
    <w:p w14:paraId="4B4C190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13239A2">
          <v:rect id="_x0000_i1200" style="width:0;height:1.5pt" o:hralign="center" o:hrstd="t" o:hr="t" fillcolor="#a0a0a0" stroked="f"/>
        </w:pict>
      </w:r>
    </w:p>
    <w:p w14:paraId="41694A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176. Expected HTTP</w:t>
      </w:r>
    </w:p>
    <w:p w14:paraId="7F50A8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200</w:t>
      </w:r>
    </w:p>
    <w:p w14:paraId="54526BC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D9BD7E">
          <v:rect id="_x0000_i1201" style="width:0;height:1.5pt" o:hralign="center" o:hrstd="t" o:hr="t" fillcolor="#a0a0a0" stroked="f"/>
        </w:pict>
      </w:r>
    </w:p>
    <w:p w14:paraId="78FE49E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177. Response</w:t>
      </w:r>
    </w:p>
    <w:p w14:paraId="4E65DFC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Should contain fields such as:</w:t>
      </w:r>
    </w:p>
    <w:p w14:paraId="354602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</w:t>
      </w:r>
    </w:p>
    <w:p w14:paraId="59CF2782" w14:textId="77777777" w:rsidR="0086282D" w:rsidRPr="0086282D" w:rsidRDefault="0086282D" w:rsidP="0086282D">
      <w:pPr>
        <w:rPr>
          <w:sz w:val="32"/>
          <w:szCs w:val="32"/>
        </w:rPr>
      </w:pPr>
    </w:p>
    <w:p w14:paraId="7B2B7C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</w:t>
      </w:r>
    </w:p>
    <w:p w14:paraId="4E642347" w14:textId="77777777" w:rsidR="0086282D" w:rsidRPr="0086282D" w:rsidRDefault="0086282D" w:rsidP="0086282D">
      <w:pPr>
        <w:rPr>
          <w:sz w:val="32"/>
          <w:szCs w:val="32"/>
        </w:rPr>
      </w:pPr>
    </w:p>
    <w:p w14:paraId="72AA47D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username</w:t>
      </w:r>
    </w:p>
    <w:p w14:paraId="0991DB6B" w14:textId="77777777" w:rsidR="0086282D" w:rsidRPr="0086282D" w:rsidRDefault="0086282D" w:rsidP="0086282D">
      <w:pPr>
        <w:rPr>
          <w:sz w:val="32"/>
          <w:szCs w:val="32"/>
        </w:rPr>
      </w:pPr>
    </w:p>
    <w:p w14:paraId="3B9B5E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email</w:t>
      </w:r>
    </w:p>
    <w:p w14:paraId="527AC66A" w14:textId="77777777" w:rsidR="0086282D" w:rsidRPr="0086282D" w:rsidRDefault="0086282D" w:rsidP="0086282D">
      <w:pPr>
        <w:rPr>
          <w:sz w:val="32"/>
          <w:szCs w:val="32"/>
        </w:rPr>
      </w:pPr>
    </w:p>
    <w:p w14:paraId="4B1AA7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address</w:t>
      </w:r>
    </w:p>
    <w:p w14:paraId="588D2F6F" w14:textId="77777777" w:rsidR="0086282D" w:rsidRPr="0086282D" w:rsidRDefault="0086282D" w:rsidP="0086282D">
      <w:pPr>
        <w:rPr>
          <w:sz w:val="32"/>
          <w:szCs w:val="32"/>
        </w:rPr>
      </w:pPr>
    </w:p>
    <w:p w14:paraId="3B61A25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phone</w:t>
      </w:r>
    </w:p>
    <w:p w14:paraId="2B9DEED3" w14:textId="77777777" w:rsidR="0086282D" w:rsidRPr="0086282D" w:rsidRDefault="0086282D" w:rsidP="0086282D">
      <w:pPr>
        <w:rPr>
          <w:sz w:val="32"/>
          <w:szCs w:val="32"/>
        </w:rPr>
      </w:pPr>
    </w:p>
    <w:p w14:paraId="64DFDA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website</w:t>
      </w:r>
    </w:p>
    <w:p w14:paraId="7ADC0B53" w14:textId="77777777" w:rsidR="0086282D" w:rsidRPr="0086282D" w:rsidRDefault="0086282D" w:rsidP="0086282D">
      <w:pPr>
        <w:rPr>
          <w:sz w:val="32"/>
          <w:szCs w:val="32"/>
        </w:rPr>
      </w:pPr>
    </w:p>
    <w:p w14:paraId="66AB74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company</w:t>
      </w:r>
    </w:p>
    <w:p w14:paraId="5A9F3F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depending on API response/schema.</w:t>
      </w:r>
    </w:p>
    <w:p w14:paraId="2A412AC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24742BF">
          <v:rect id="_x0000_i1202" style="width:0;height:1.5pt" o:hralign="center" o:hrstd="t" o:hr="t" fillcolor="#a0a0a0" stroked="f"/>
        </w:pict>
      </w:r>
    </w:p>
    <w:p w14:paraId="2112380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178. Verify</w:t>
      </w:r>
    </w:p>
    <w:p w14:paraId="52FD5A4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Status:</w:t>
      </w:r>
    </w:p>
    <w:p w14:paraId="5C7D7D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200</w:t>
      </w:r>
    </w:p>
    <w:p w14:paraId="553B258A" w14:textId="77777777" w:rsidR="0086282D" w:rsidRPr="0086282D" w:rsidRDefault="0086282D" w:rsidP="0086282D">
      <w:pPr>
        <w:rPr>
          <w:sz w:val="32"/>
          <w:szCs w:val="32"/>
        </w:rPr>
      </w:pPr>
    </w:p>
    <w:p w14:paraId="591C13C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Body:</w:t>
      </w:r>
    </w:p>
    <w:p w14:paraId="25304B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</w:t>
      </w:r>
    </w:p>
    <w:p w14:paraId="48D9F23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2D8672A">
          <v:rect id="_x0000_i1203" style="width:0;height:1.5pt" o:hralign="center" o:hrstd="t" o:hr="t" fillcolor="#a0a0a0" stroked="f"/>
        </w:pict>
      </w:r>
    </w:p>
    <w:p w14:paraId="6C2EC9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AI — TEST ANOTHER USER</w:t>
      </w:r>
    </w:p>
    <w:p w14:paraId="59E3EF1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179. Enter</w:t>
      </w:r>
    </w:p>
    <w:p w14:paraId="1857E01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</w:t>
      </w:r>
    </w:p>
    <w:p w14:paraId="7E3D3FB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2FA7E90">
          <v:rect id="_x0000_i1204" style="width:0;height:1.5pt" o:hralign="center" o:hrstd="t" o:hr="t" fillcolor="#a0a0a0" stroked="f"/>
        </w:pict>
      </w:r>
    </w:p>
    <w:p w14:paraId="0EC2AD3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180. Expected</w:t>
      </w:r>
    </w:p>
    <w:p w14:paraId="5D7B1C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Different:</w:t>
      </w:r>
    </w:p>
    <w:p w14:paraId="571167B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User data.</w:t>
      </w:r>
    </w:p>
    <w:p w14:paraId="51C3E8F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ED63F04">
          <v:rect id="_x0000_i1205" style="width:0;height:1.5pt" o:hralign="center" o:hrstd="t" o:hr="t" fillcolor="#a0a0a0" stroked="f"/>
        </w:pict>
      </w:r>
    </w:p>
    <w:p w14:paraId="63CD02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181. Try</w:t>
      </w:r>
    </w:p>
    <w:p w14:paraId="4ADD40A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999</w:t>
      </w:r>
    </w:p>
    <w:p w14:paraId="2505040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C3C5B17">
          <v:rect id="_x0000_i1206" style="width:0;height:1.5pt" o:hralign="center" o:hrstd="t" o:hr="t" fillcolor="#a0a0a0" stroked="f"/>
        </w:pict>
      </w:r>
    </w:p>
    <w:p w14:paraId="4C7777F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182. Observe</w:t>
      </w:r>
    </w:p>
    <w:p w14:paraId="1E417A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service may return:</w:t>
      </w:r>
    </w:p>
    <w:p w14:paraId="50F5DC3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Empty/not-found behavior</w:t>
      </w:r>
    </w:p>
    <w:p w14:paraId="030ECAC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according to its API implementation.</w:t>
      </w:r>
    </w:p>
    <w:p w14:paraId="6985299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27F44A3">
          <v:rect id="_x0000_i1207" style="width:0;height:1.5pt" o:hralign="center" o:hrstd="t" o:hr="t" fillcolor="#a0a0a0" stroked="f"/>
        </w:pict>
      </w:r>
    </w:p>
    <w:p w14:paraId="3499CA7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183. Lesson</w:t>
      </w:r>
    </w:p>
    <w:p w14:paraId="0AF940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Test:</w:t>
      </w:r>
    </w:p>
    <w:p w14:paraId="171B002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Normal</w:t>
      </w:r>
    </w:p>
    <w:p w14:paraId="01E0977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and:</w:t>
      </w:r>
    </w:p>
    <w:p w14:paraId="201F101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Boundary/error</w:t>
      </w:r>
    </w:p>
    <w:p w14:paraId="62B8F8C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conditions.</w:t>
      </w:r>
    </w:p>
    <w:p w14:paraId="6D2BF00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77925C4">
          <v:rect id="_x0000_i1208" style="width:0;height:1.5pt" o:hralign="center" o:hrstd="t" o:hr="t" fillcolor="#a0a0a0" stroked="f"/>
        </w:pict>
      </w:r>
    </w:p>
    <w:p w14:paraId="49A36C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AJ — CONNECTOR TESTING</w:t>
      </w:r>
    </w:p>
    <w:p w14:paraId="1D78A52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184. Never Test Only</w:t>
      </w:r>
    </w:p>
    <w:p w14:paraId="3865921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 = 1</w:t>
      </w:r>
    </w:p>
    <w:p w14:paraId="2BA2D8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 declare:</w:t>
      </w:r>
    </w:p>
    <w:p w14:paraId="2160EC8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Production ready.</w:t>
      </w:r>
    </w:p>
    <w:p w14:paraId="1E5FB1A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DAA901F">
          <v:rect id="_x0000_i1209" style="width:0;height:1.5pt" o:hralign="center" o:hrstd="t" o:hr="t" fillcolor="#a0a0a0" stroked="f"/>
        </w:pict>
      </w:r>
    </w:p>
    <w:p w14:paraId="582FBBC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185. Test</w:t>
      </w:r>
    </w:p>
    <w:p w14:paraId="3A4450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Valid ID</w:t>
      </w:r>
    </w:p>
    <w:p w14:paraId="69C9C050" w14:textId="77777777" w:rsidR="0086282D" w:rsidRPr="0086282D" w:rsidRDefault="0086282D" w:rsidP="0086282D">
      <w:pPr>
        <w:rPr>
          <w:sz w:val="32"/>
          <w:szCs w:val="32"/>
        </w:rPr>
      </w:pPr>
    </w:p>
    <w:p w14:paraId="7BE3A03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Invalid ID</w:t>
      </w:r>
    </w:p>
    <w:p w14:paraId="66855D8D" w14:textId="77777777" w:rsidR="0086282D" w:rsidRPr="0086282D" w:rsidRDefault="0086282D" w:rsidP="0086282D">
      <w:pPr>
        <w:rPr>
          <w:sz w:val="32"/>
          <w:szCs w:val="32"/>
        </w:rPr>
      </w:pPr>
    </w:p>
    <w:p w14:paraId="2562DD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Missing ID</w:t>
      </w:r>
    </w:p>
    <w:p w14:paraId="5CE53EFF" w14:textId="77777777" w:rsidR="0086282D" w:rsidRPr="0086282D" w:rsidRDefault="0086282D" w:rsidP="0086282D">
      <w:pPr>
        <w:rPr>
          <w:sz w:val="32"/>
          <w:szCs w:val="32"/>
        </w:rPr>
      </w:pPr>
    </w:p>
    <w:p w14:paraId="61AE97D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Very large ID</w:t>
      </w:r>
    </w:p>
    <w:p w14:paraId="020355AB" w14:textId="77777777" w:rsidR="0086282D" w:rsidRPr="0086282D" w:rsidRDefault="0086282D" w:rsidP="0086282D">
      <w:pPr>
        <w:rPr>
          <w:sz w:val="32"/>
          <w:szCs w:val="32"/>
        </w:rPr>
      </w:pPr>
    </w:p>
    <w:p w14:paraId="54FA36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Wrong data type</w:t>
      </w:r>
    </w:p>
    <w:p w14:paraId="1E111FA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367A66A">
          <v:rect id="_x0000_i1210" style="width:0;height:1.5pt" o:hralign="center" o:hrstd="t" o:hr="t" fillcolor="#a0a0a0" stroked="f"/>
        </w:pict>
      </w:r>
    </w:p>
    <w:p w14:paraId="11F779F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AK — CREATE SECOND OPERATION</w:t>
      </w:r>
    </w:p>
    <w:p w14:paraId="5E0E089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186. Optional Hands-On</w:t>
      </w:r>
    </w:p>
    <w:p w14:paraId="5B6B59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Add:</w:t>
      </w:r>
    </w:p>
    <w:p w14:paraId="405082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 Training Post</w:t>
      </w:r>
    </w:p>
    <w:p w14:paraId="6BA2C5C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A681058">
          <v:rect id="_x0000_i1211" style="width:0;height:1.5pt" o:hralign="center" o:hrstd="t" o:hr="t" fillcolor="#a0a0a0" stroked="f"/>
        </w:pict>
      </w:r>
    </w:p>
    <w:p w14:paraId="5E8ADB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187. Operation ID</w:t>
      </w:r>
    </w:p>
    <w:p w14:paraId="100382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CreatePost</w:t>
      </w:r>
    </w:p>
    <w:p w14:paraId="71B177F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547BFA8">
          <v:rect id="_x0000_i1212" style="width:0;height:1.5pt" o:hralign="center" o:hrstd="t" o:hr="t" fillcolor="#a0a0a0" stroked="f"/>
        </w:pict>
      </w:r>
    </w:p>
    <w:p w14:paraId="4053D29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188. Method</w:t>
      </w:r>
    </w:p>
    <w:p w14:paraId="6AC2A39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POST</w:t>
      </w:r>
    </w:p>
    <w:p w14:paraId="480A2B7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C907901">
          <v:rect id="_x0000_i1213" style="width:0;height:1.5pt" o:hralign="center" o:hrstd="t" o:hr="t" fillcolor="#a0a0a0" stroked="f"/>
        </w:pict>
      </w:r>
    </w:p>
    <w:p w14:paraId="493392F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189. Path</w:t>
      </w:r>
    </w:p>
    <w:p w14:paraId="5A99A97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/posts</w:t>
      </w:r>
    </w:p>
    <w:p w14:paraId="5406A8E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D7F07A3">
          <v:rect id="_x0000_i1214" style="width:0;height:1.5pt" o:hralign="center" o:hrstd="t" o:hr="t" fillcolor="#a0a0a0" stroked="f"/>
        </w:pict>
      </w:r>
    </w:p>
    <w:p w14:paraId="1E8B412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190. Request Body</w:t>
      </w:r>
    </w:p>
    <w:p w14:paraId="5F4F195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788CAD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"title": "Power Platform API Training",</w:t>
      </w:r>
    </w:p>
    <w:p w14:paraId="47FBE5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"body": "Testing a custom connector.",</w:t>
      </w:r>
    </w:p>
    <w:p w14:paraId="25A905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"userId": 1</w:t>
      </w:r>
    </w:p>
    <w:p w14:paraId="6046210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7D6CDAB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D54BDBF">
          <v:rect id="_x0000_i1215" style="width:0;height:1.5pt" o:hralign="center" o:hrstd="t" o:hr="t" fillcolor="#a0a0a0" stroked="f"/>
        </w:pict>
      </w:r>
    </w:p>
    <w:p w14:paraId="541041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191. Fields</w:t>
      </w:r>
    </w:p>
    <w:p w14:paraId="0E9C79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title</w:t>
      </w:r>
    </w:p>
    <w:p w14:paraId="23E07016" w14:textId="77777777" w:rsidR="0086282D" w:rsidRPr="0086282D" w:rsidRDefault="0086282D" w:rsidP="0086282D">
      <w:pPr>
        <w:rPr>
          <w:sz w:val="32"/>
          <w:szCs w:val="32"/>
        </w:rPr>
      </w:pPr>
    </w:p>
    <w:p w14:paraId="7438C8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</w:t>
      </w:r>
    </w:p>
    <w:p w14:paraId="4164F597" w14:textId="77777777" w:rsidR="0086282D" w:rsidRPr="0086282D" w:rsidRDefault="0086282D" w:rsidP="0086282D">
      <w:pPr>
        <w:rPr>
          <w:sz w:val="32"/>
          <w:szCs w:val="32"/>
        </w:rPr>
      </w:pPr>
    </w:p>
    <w:p w14:paraId="592E6A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userId</w:t>
      </w:r>
    </w:p>
    <w:p w14:paraId="64A5CBD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70037CE">
          <v:rect id="_x0000_i1216" style="width:0;height:1.5pt" o:hralign="center" o:hrstd="t" o:hr="t" fillcolor="#a0a0a0" stroked="f"/>
        </w:pict>
      </w:r>
    </w:p>
    <w:p w14:paraId="478A776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192. Response</w:t>
      </w:r>
    </w:p>
    <w:p w14:paraId="2614C63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Sample:</w:t>
      </w:r>
    </w:p>
    <w:p w14:paraId="06055D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16F182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"id": 101,</w:t>
      </w:r>
    </w:p>
    <w:p w14:paraId="4A3698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"title": "Power Platform API Training",</w:t>
      </w:r>
    </w:p>
    <w:p w14:paraId="2B78D72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"body": "Testing a custom connector.",</w:t>
      </w:r>
    </w:p>
    <w:p w14:paraId="55E2E7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"userId": 1</w:t>
      </w:r>
    </w:p>
    <w:p w14:paraId="7CC7EA6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1C77EF6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69B793">
          <v:rect id="_x0000_i1217" style="width:0;height:1.5pt" o:hralign="center" o:hrstd="t" o:hr="t" fillcolor="#a0a0a0" stroked="f"/>
        </w:pict>
      </w:r>
    </w:p>
    <w:p w14:paraId="4027D3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193. Expected Status</w:t>
      </w:r>
    </w:p>
    <w:p w14:paraId="52E11F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Usually:</w:t>
      </w:r>
    </w:p>
    <w:p w14:paraId="218695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201 Created</w:t>
      </w:r>
    </w:p>
    <w:p w14:paraId="431633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 this training service.</w:t>
      </w:r>
    </w:p>
    <w:p w14:paraId="45BE852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8B43ECB">
          <v:rect id="_x0000_i1218" style="width:0;height:1.5pt" o:hralign="center" o:hrstd="t" o:hr="t" fillcolor="#a0a0a0" stroked="f"/>
        </w:pict>
      </w:r>
    </w:p>
    <w:p w14:paraId="3908073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194. Important</w:t>
      </w:r>
    </w:p>
    <w:p w14:paraId="040A54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JSONPlaceholder:</w:t>
      </w:r>
    </w:p>
    <w:p w14:paraId="1B4EF1B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Simulates the POST.</w:t>
      </w:r>
    </w:p>
    <w:p w14:paraId="3E9BEAD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doesn't permanently save:</w:t>
      </w:r>
    </w:p>
    <w:p w14:paraId="7E8D59D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The new Post.</w:t>
      </w:r>
    </w:p>
    <w:p w14:paraId="0FBCE3E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D9DB06">
          <v:rect id="_x0000_i1219" style="width:0;height:1.5pt" o:hralign="center" o:hrstd="t" o:hr="t" fillcolor="#a0a0a0" stroked="f"/>
        </w:pict>
      </w:r>
    </w:p>
    <w:p w14:paraId="5C80CBF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AL — GET VS POST</w:t>
      </w:r>
    </w:p>
    <w:p w14:paraId="541CDC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195. GET</w:t>
      </w:r>
    </w:p>
    <w:p w14:paraId="723F4A6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READ</w:t>
      </w:r>
    </w:p>
    <w:p w14:paraId="01174BF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1B43085">
          <v:rect id="_x0000_i1220" style="width:0;height:1.5pt" o:hralign="center" o:hrstd="t" o:hr="t" fillcolor="#a0a0a0" stroked="f"/>
        </w:pict>
      </w:r>
    </w:p>
    <w:p w14:paraId="75C9C25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196. POST</w:t>
      </w:r>
    </w:p>
    <w:p w14:paraId="5831FA6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 / PROCESS</w:t>
      </w:r>
    </w:p>
    <w:p w14:paraId="1060CCB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8B6591F">
          <v:rect id="_x0000_i1221" style="width:0;height:1.5pt" o:hralign="center" o:hrstd="t" o:hr="t" fillcolor="#a0a0a0" stroked="f"/>
        </w:pict>
      </w:r>
    </w:p>
    <w:p w14:paraId="6C99526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197. Risk</w:t>
      </w:r>
    </w:p>
    <w:p w14:paraId="50FB2A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tends to have:</w:t>
      </w:r>
    </w:p>
    <w:p w14:paraId="4EA5341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Lower side-effect risk.</w:t>
      </w:r>
    </w:p>
    <w:p w14:paraId="32CD27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POST may:</w:t>
      </w:r>
    </w:p>
    <w:p w14:paraId="0366F57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Change external systems.</w:t>
      </w:r>
    </w:p>
    <w:p w14:paraId="1FE30FA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685EF4C">
          <v:rect id="_x0000_i1222" style="width:0;height:1.5pt" o:hralign="center" o:hrstd="t" o:hr="t" fillcolor="#a0a0a0" stroked="f"/>
        </w:pict>
      </w:r>
    </w:p>
    <w:p w14:paraId="64DC291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198. Same Lesson From Day 24</w:t>
      </w:r>
    </w:p>
    <w:p w14:paraId="6D217D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Read operations and write operations need:</w:t>
      </w:r>
    </w:p>
    <w:p w14:paraId="38C8F9D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Different governance.</w:t>
      </w:r>
    </w:p>
    <w:p w14:paraId="11251A7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B3A2C2C">
          <v:rect id="_x0000_i1223" style="width:0;height:1.5pt" o:hralign="center" o:hrstd="t" o:hr="t" fillcolor="#a0a0a0" stroked="f"/>
        </w:pict>
      </w:r>
    </w:p>
    <w:p w14:paraId="57747ED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AM — POWER APPS INTEGRATION</w:t>
      </w:r>
    </w:p>
    <w:p w14:paraId="2B33393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199. Create Simple Canvas App</w:t>
      </w:r>
    </w:p>
    <w:p w14:paraId="672648B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Name:</w:t>
      </w:r>
    </w:p>
    <w:p w14:paraId="42C0A9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Connector Demo</w:t>
      </w:r>
    </w:p>
    <w:p w14:paraId="74452A8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1BD6D99">
          <v:rect id="_x0000_i1224" style="width:0;height:1.5pt" o:hralign="center" o:hrstd="t" o:hr="t" fillcolor="#a0a0a0" stroked="f"/>
        </w:pict>
      </w:r>
    </w:p>
    <w:p w14:paraId="1C7CF63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200. Add Data</w:t>
      </w:r>
    </w:p>
    <w:p w14:paraId="00FED4A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Search for:</w:t>
      </w:r>
    </w:p>
    <w:p w14:paraId="4B31E7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5480C25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B2269B7">
          <v:rect id="_x0000_i1225" style="width:0;height:1.5pt" o:hralign="center" o:hrstd="t" o:hr="t" fillcolor="#a0a0a0" stroked="f"/>
        </w:pict>
      </w:r>
    </w:p>
    <w:p w14:paraId="6AAC44D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201. Add Connection</w:t>
      </w:r>
    </w:p>
    <w:p w14:paraId="6DDADA8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Apps can now call:</w:t>
      </w:r>
    </w:p>
    <w:p w14:paraId="7FFD693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operations.</w:t>
      </w:r>
    </w:p>
    <w:p w14:paraId="37BB5C6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23E50DF">
          <v:rect id="_x0000_i1226" style="width:0;height:1.5pt" o:hralign="center" o:hrstd="t" o:hr="t" fillcolor="#a0a0a0" stroked="f"/>
        </w:pict>
      </w:r>
    </w:p>
    <w:p w14:paraId="29D465A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AN — UI</w:t>
      </w:r>
    </w:p>
    <w:p w14:paraId="544DBFF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202. Add Text Input</w:t>
      </w:r>
    </w:p>
    <w:p w14:paraId="45CB4F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Name:</w:t>
      </w:r>
    </w:p>
    <w:p w14:paraId="23C19E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txtUserId</w:t>
      </w:r>
    </w:p>
    <w:p w14:paraId="55EC65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Default:</w:t>
      </w:r>
    </w:p>
    <w:p w14:paraId="6906AC7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1</w:t>
      </w:r>
    </w:p>
    <w:p w14:paraId="401337A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BB1481C">
          <v:rect id="_x0000_i1227" style="width:0;height:1.5pt" o:hralign="center" o:hrstd="t" o:hr="t" fillcolor="#a0a0a0" stroked="f"/>
        </w:pict>
      </w:r>
    </w:p>
    <w:p w14:paraId="3C4B0D7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203. Add Button</w:t>
      </w:r>
    </w:p>
    <w:p w14:paraId="265125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Name:</w:t>
      </w:r>
    </w:p>
    <w:p w14:paraId="121DC50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btnGetUser</w:t>
      </w:r>
    </w:p>
    <w:p w14:paraId="1B1C0C6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Text:</w:t>
      </w:r>
    </w:p>
    <w:p w14:paraId="1E13F4F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</w:t>
      </w:r>
    </w:p>
    <w:p w14:paraId="7EA8F6F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B2856DA">
          <v:rect id="_x0000_i1228" style="width:0;height:1.5pt" o:hralign="center" o:hrstd="t" o:hr="t" fillcolor="#a0a0a0" stroked="f"/>
        </w:pict>
      </w:r>
    </w:p>
    <w:p w14:paraId="3316BEF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204. Add Labels</w:t>
      </w:r>
    </w:p>
    <w:p w14:paraId="0AA8D8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lblName</w:t>
      </w:r>
    </w:p>
    <w:p w14:paraId="0A913C56" w14:textId="77777777" w:rsidR="0086282D" w:rsidRPr="0086282D" w:rsidRDefault="0086282D" w:rsidP="0086282D">
      <w:pPr>
        <w:rPr>
          <w:sz w:val="32"/>
          <w:szCs w:val="32"/>
        </w:rPr>
      </w:pPr>
    </w:p>
    <w:p w14:paraId="00C474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lblEmail</w:t>
      </w:r>
    </w:p>
    <w:p w14:paraId="0BACA042" w14:textId="77777777" w:rsidR="0086282D" w:rsidRPr="0086282D" w:rsidRDefault="0086282D" w:rsidP="0086282D">
      <w:pPr>
        <w:rPr>
          <w:sz w:val="32"/>
          <w:szCs w:val="32"/>
        </w:rPr>
      </w:pPr>
    </w:p>
    <w:p w14:paraId="788CB1C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lblPhone</w:t>
      </w:r>
    </w:p>
    <w:p w14:paraId="488C4424" w14:textId="77777777" w:rsidR="0086282D" w:rsidRPr="0086282D" w:rsidRDefault="0086282D" w:rsidP="0086282D">
      <w:pPr>
        <w:rPr>
          <w:sz w:val="32"/>
          <w:szCs w:val="32"/>
        </w:rPr>
      </w:pPr>
    </w:p>
    <w:p w14:paraId="481F07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lblWebsite</w:t>
      </w:r>
    </w:p>
    <w:p w14:paraId="696D8F9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598CCA0">
          <v:rect id="_x0000_i1229" style="width:0;height:1.5pt" o:hralign="center" o:hrstd="t" o:hr="t" fillcolor="#a0a0a0" stroked="f"/>
        </w:pict>
      </w:r>
    </w:p>
    <w:p w14:paraId="2B2B1C6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AO — CALL CONNECTOR</w:t>
      </w:r>
    </w:p>
    <w:p w14:paraId="2FEE69C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205. Button OnSelect</w:t>
      </w:r>
    </w:p>
    <w:p w14:paraId="685BB0A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209508E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If(</w:t>
      </w:r>
    </w:p>
    <w:p w14:paraId="10845B8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IsBlank(Trim(txtUserId.Text)),</w:t>
      </w:r>
    </w:p>
    <w:p w14:paraId="40B7B4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Notify(</w:t>
      </w:r>
    </w:p>
    <w:p w14:paraId="6298C6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"Enter a user ID.",</w:t>
      </w:r>
    </w:p>
    <w:p w14:paraId="1A1053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NotificationType.Warning</w:t>
      </w:r>
    </w:p>
    <w:p w14:paraId="7F6741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),</w:t>
      </w:r>
    </w:p>
    <w:p w14:paraId="3758393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IfError(</w:t>
      </w:r>
    </w:p>
    <w:p w14:paraId="4E9909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Set(</w:t>
      </w:r>
    </w:p>
    <w:p w14:paraId="600743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varApiUser,</w:t>
      </w:r>
    </w:p>
    <w:p w14:paraId="11BC99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TrainingDirectoryAPI.GetUserById(</w:t>
      </w:r>
    </w:p>
    <w:p w14:paraId="0B69A4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    Value(txtUserId.Text)</w:t>
      </w:r>
    </w:p>
    <w:p w14:paraId="6ECC9AC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)</w:t>
      </w:r>
    </w:p>
    <w:p w14:paraId="3A5AC03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),</w:t>
      </w:r>
    </w:p>
    <w:p w14:paraId="468D35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Set(</w:t>
      </w:r>
    </w:p>
    <w:p w14:paraId="3243C3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varApiUser,</w:t>
      </w:r>
    </w:p>
    <w:p w14:paraId="6CB242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Blank()</w:t>
      </w:r>
    </w:p>
    <w:p w14:paraId="0DA67FC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);</w:t>
      </w:r>
    </w:p>
    <w:p w14:paraId="477FEB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Notify(</w:t>
      </w:r>
    </w:p>
    <w:p w14:paraId="118025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"The external API request failed.",</w:t>
      </w:r>
    </w:p>
    <w:p w14:paraId="7C317C8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NotificationType.Error</w:t>
      </w:r>
    </w:p>
    <w:p w14:paraId="1182AF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)</w:t>
      </w:r>
    </w:p>
    <w:p w14:paraId="5D99F32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)</w:t>
      </w:r>
    </w:p>
    <w:p w14:paraId="761337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)</w:t>
      </w:r>
    </w:p>
    <w:p w14:paraId="5A460DA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1EEF163">
          <v:rect id="_x0000_i1230" style="width:0;height:1.5pt" o:hralign="center" o:hrstd="t" o:hr="t" fillcolor="#a0a0a0" stroked="f"/>
        </w:pict>
      </w:r>
    </w:p>
    <w:p w14:paraId="4C85E6B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206. Why Set?</w:t>
      </w:r>
    </w:p>
    <w:p w14:paraId="47F1567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store result in:</w:t>
      </w:r>
    </w:p>
    <w:p w14:paraId="108F1ED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varApiUser</w:t>
      </w:r>
    </w:p>
    <w:p w14:paraId="5D9E475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 multiple controls don't each:</w:t>
      </w:r>
    </w:p>
    <w:p w14:paraId="1C23A16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Call the API separately.</w:t>
      </w:r>
    </w:p>
    <w:p w14:paraId="1DF3F39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6AF45F3">
          <v:rect id="_x0000_i1231" style="width:0;height:1.5pt" o:hralign="center" o:hrstd="t" o:hr="t" fillcolor="#a0a0a0" stroked="f"/>
        </w:pict>
      </w:r>
    </w:p>
    <w:p w14:paraId="32D4B56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207. Good Architecture</w:t>
      </w:r>
    </w:p>
    <w:p w14:paraId="2540308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Button</w:t>
      </w:r>
    </w:p>
    <w:p w14:paraId="2A93359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6C7AB2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3A2B168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One API Call</w:t>
      </w:r>
    </w:p>
    <w:p w14:paraId="220B223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202C59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6065A18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varApiUser</w:t>
      </w:r>
    </w:p>
    <w:p w14:paraId="35F1DE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1AFA71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Name</w:t>
      </w:r>
    </w:p>
    <w:p w14:paraId="14F3F0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Email</w:t>
      </w:r>
    </w:p>
    <w:p w14:paraId="6D67903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Phone</w:t>
      </w:r>
    </w:p>
    <w:p w14:paraId="3913D2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Website</w:t>
      </w:r>
    </w:p>
    <w:p w14:paraId="489015E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1B2CBC">
          <v:rect id="_x0000_i1232" style="width:0;height:1.5pt" o:hralign="center" o:hrstd="t" o:hr="t" fillcolor="#a0a0a0" stroked="f"/>
        </w:pict>
      </w:r>
    </w:p>
    <w:p w14:paraId="5AA6360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208. Bad</w:t>
      </w:r>
    </w:p>
    <w:p w14:paraId="3572CFC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Each label calls:</w:t>
      </w:r>
    </w:p>
    <w:p w14:paraId="109AECF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TrainingDirectoryAPI.GetUserById(...)</w:t>
      </w:r>
    </w:p>
    <w:p w14:paraId="2280FB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independently.</w:t>
      </w:r>
    </w:p>
    <w:p w14:paraId="493658D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That could cause:</w:t>
      </w:r>
    </w:p>
    <w:p w14:paraId="44FB516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Multiple network calls.</w:t>
      </w:r>
    </w:p>
    <w:p w14:paraId="786F9F3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68FD746">
          <v:rect id="_x0000_i1233" style="width:0;height:1.5pt" o:hralign="center" o:hrstd="t" o:hr="t" fillcolor="#a0a0a0" stroked="f"/>
        </w:pict>
      </w:r>
    </w:p>
    <w:p w14:paraId="6D3BA19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AP — NAME LABEL</w:t>
      </w:r>
    </w:p>
    <w:p w14:paraId="23B25ED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209. Text</w:t>
      </w:r>
    </w:p>
    <w:p w14:paraId="0CED41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Coalesce(</w:t>
      </w:r>
    </w:p>
    <w:p w14:paraId="04EC80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varApiUser.name,</w:t>
      </w:r>
    </w:p>
    <w:p w14:paraId="000C6E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"No user loaded"</w:t>
      </w:r>
    </w:p>
    <w:p w14:paraId="77F13C7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)</w:t>
      </w:r>
    </w:p>
    <w:p w14:paraId="7CA9AB0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742945D">
          <v:rect id="_x0000_i1234" style="width:0;height:1.5pt" o:hralign="center" o:hrstd="t" o:hr="t" fillcolor="#a0a0a0" stroked="f"/>
        </w:pict>
      </w:r>
    </w:p>
    <w:p w14:paraId="1412EE2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210. Email</w:t>
      </w:r>
    </w:p>
    <w:p w14:paraId="35473A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Coalesce(</w:t>
      </w:r>
    </w:p>
    <w:p w14:paraId="0899C69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varApiUser.email,</w:t>
      </w:r>
    </w:p>
    <w:p w14:paraId="0E6431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"-"</w:t>
      </w:r>
    </w:p>
    <w:p w14:paraId="34CDA58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)</w:t>
      </w:r>
    </w:p>
    <w:p w14:paraId="5053BB1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04277E6">
          <v:rect id="_x0000_i1235" style="width:0;height:1.5pt" o:hralign="center" o:hrstd="t" o:hr="t" fillcolor="#a0a0a0" stroked="f"/>
        </w:pict>
      </w:r>
    </w:p>
    <w:p w14:paraId="373DC1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211. Phone</w:t>
      </w:r>
    </w:p>
    <w:p w14:paraId="574236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Coalesce(</w:t>
      </w:r>
    </w:p>
    <w:p w14:paraId="222F3EA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varApiUser.phone,</w:t>
      </w:r>
    </w:p>
    <w:p w14:paraId="09836FF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"-"</w:t>
      </w:r>
    </w:p>
    <w:p w14:paraId="126A8A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)</w:t>
      </w:r>
    </w:p>
    <w:p w14:paraId="1C54212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0FE6A4D">
          <v:rect id="_x0000_i1236" style="width:0;height:1.5pt" o:hralign="center" o:hrstd="t" o:hr="t" fillcolor="#a0a0a0" stroked="f"/>
        </w:pict>
      </w:r>
    </w:p>
    <w:p w14:paraId="628945B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212. Website</w:t>
      </w:r>
    </w:p>
    <w:p w14:paraId="47434D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Coalesce(</w:t>
      </w:r>
    </w:p>
    <w:p w14:paraId="7BFA41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varApiUser.website,</w:t>
      </w:r>
    </w:p>
    <w:p w14:paraId="4AB23E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"-"</w:t>
      </w:r>
    </w:p>
    <w:p w14:paraId="3310D07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)</w:t>
      </w:r>
    </w:p>
    <w:p w14:paraId="2719E69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B40EB36">
          <v:rect id="_x0000_i1237" style="width:0;height:1.5pt" o:hralign="center" o:hrstd="t" o:hr="t" fillcolor="#a0a0a0" stroked="f"/>
        </w:pict>
      </w:r>
    </w:p>
    <w:p w14:paraId="27AF9FF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AQ — LOADING STATE</w:t>
      </w:r>
    </w:p>
    <w:p w14:paraId="1797DB2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213. Better UX</w:t>
      </w:r>
    </w:p>
    <w:p w14:paraId="37BE87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Add:</w:t>
      </w:r>
    </w:p>
    <w:p w14:paraId="23607B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varApiLoading</w:t>
      </w:r>
    </w:p>
    <w:p w14:paraId="4772E82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48C24ED">
          <v:rect id="_x0000_i1238" style="width:0;height:1.5pt" o:hralign="center" o:hrstd="t" o:hr="t" fillcolor="#a0a0a0" stroked="f"/>
        </w:pict>
      </w:r>
    </w:p>
    <w:p w14:paraId="1E415A9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214. Button</w:t>
      </w:r>
    </w:p>
    <w:p w14:paraId="4C3D29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Concept:</w:t>
      </w:r>
    </w:p>
    <w:p w14:paraId="61757F8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Set(varApiLoading, true);</w:t>
      </w:r>
    </w:p>
    <w:p w14:paraId="73A98301" w14:textId="77777777" w:rsidR="0086282D" w:rsidRPr="0086282D" w:rsidRDefault="0086282D" w:rsidP="0086282D">
      <w:pPr>
        <w:rPr>
          <w:sz w:val="32"/>
          <w:szCs w:val="32"/>
        </w:rPr>
      </w:pPr>
    </w:p>
    <w:p w14:paraId="4913A2F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IfError(</w:t>
      </w:r>
    </w:p>
    <w:p w14:paraId="115FC34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Set(</w:t>
      </w:r>
    </w:p>
    <w:p w14:paraId="21D2998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varApiUser,</w:t>
      </w:r>
    </w:p>
    <w:p w14:paraId="2758FF7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TrainingDirectoryAPI.GetUserById(</w:t>
      </w:r>
    </w:p>
    <w:p w14:paraId="1C4CC11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Value(txtUserId.Text)</w:t>
      </w:r>
    </w:p>
    <w:p w14:paraId="4798287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    )</w:t>
      </w:r>
    </w:p>
    <w:p w14:paraId="3354E49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),</w:t>
      </w:r>
    </w:p>
    <w:p w14:paraId="5AD1AD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Set(varApiUser, Blank());</w:t>
      </w:r>
    </w:p>
    <w:p w14:paraId="38FDAA6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Notify(</w:t>
      </w:r>
    </w:p>
    <w:p w14:paraId="767E6F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"Unable to load the user.",</w:t>
      </w:r>
    </w:p>
    <w:p w14:paraId="6B90412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NotificationType.Error</w:t>
      </w:r>
    </w:p>
    <w:p w14:paraId="181F68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)</w:t>
      </w:r>
    </w:p>
    <w:p w14:paraId="08055EC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);</w:t>
      </w:r>
    </w:p>
    <w:p w14:paraId="51113F32" w14:textId="77777777" w:rsidR="0086282D" w:rsidRPr="0086282D" w:rsidRDefault="0086282D" w:rsidP="0086282D">
      <w:pPr>
        <w:rPr>
          <w:sz w:val="32"/>
          <w:szCs w:val="32"/>
        </w:rPr>
      </w:pPr>
    </w:p>
    <w:p w14:paraId="1DB251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Set(varApiLoading, false)</w:t>
      </w:r>
    </w:p>
    <w:p w14:paraId="5CF27FF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715551">
          <v:rect id="_x0000_i1239" style="width:0;height:1.5pt" o:hralign="center" o:hrstd="t" o:hr="t" fillcolor="#a0a0a0" stroked="f"/>
        </w:pict>
      </w:r>
    </w:p>
    <w:p w14:paraId="5E2488A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215. Spinner</w:t>
      </w:r>
    </w:p>
    <w:p w14:paraId="3A9AC7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Visible:</w:t>
      </w:r>
    </w:p>
    <w:p w14:paraId="5EF1F2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varApiLoading</w:t>
      </w:r>
    </w:p>
    <w:p w14:paraId="03023EA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9E2C743">
          <v:rect id="_x0000_i1240" style="width:0;height:1.5pt" o:hralign="center" o:hrstd="t" o:hr="t" fillcolor="#a0a0a0" stroked="f"/>
        </w:pict>
      </w:r>
    </w:p>
    <w:p w14:paraId="082B49F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216. Get Button</w:t>
      </w:r>
    </w:p>
    <w:p w14:paraId="7FC252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DisplayMode:</w:t>
      </w:r>
    </w:p>
    <w:p w14:paraId="5CDAE5F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If(</w:t>
      </w:r>
    </w:p>
    <w:p w14:paraId="54B610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varApiLoading,</w:t>
      </w:r>
    </w:p>
    <w:p w14:paraId="67974C1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DisplayMode.Disabled,</w:t>
      </w:r>
    </w:p>
    <w:p w14:paraId="324EDB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DisplayMode.Edit</w:t>
      </w:r>
    </w:p>
    <w:p w14:paraId="164BAD9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)</w:t>
      </w:r>
    </w:p>
    <w:p w14:paraId="704E487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C033013">
          <v:rect id="_x0000_i1241" style="width:0;height:1.5pt" o:hralign="center" o:hrstd="t" o:hr="t" fillcolor="#a0a0a0" stroked="f"/>
        </w:pict>
      </w:r>
    </w:p>
    <w:p w14:paraId="0640328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AR — ERROR STATE</w:t>
      </w:r>
    </w:p>
    <w:p w14:paraId="67DEA7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217. API Failure</w:t>
      </w:r>
    </w:p>
    <w:p w14:paraId="63CDBB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 not display:</w:t>
      </w:r>
    </w:p>
    <w:p w14:paraId="668C3B2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Blank page.</w:t>
      </w:r>
    </w:p>
    <w:p w14:paraId="2CC72C6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15847D5">
          <v:rect id="_x0000_i1242" style="width:0;height:1.5pt" o:hralign="center" o:hrstd="t" o:hr="t" fillcolor="#a0a0a0" stroked="f"/>
        </w:pict>
      </w:r>
    </w:p>
    <w:p w14:paraId="70002D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218. Show</w:t>
      </w:r>
    </w:p>
    <w:p w14:paraId="51EB35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couldn't retrieve the user right now.</w:t>
      </w:r>
    </w:p>
    <w:p w14:paraId="4765947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and:</w:t>
      </w:r>
    </w:p>
    <w:p w14:paraId="1EFD5B0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Retry option.</w:t>
      </w:r>
    </w:p>
    <w:p w14:paraId="789994B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2C884D4">
          <v:rect id="_x0000_i1243" style="width:0;height:1.5pt" o:hralign="center" o:hrstd="t" o:hr="t" fillcolor="#a0a0a0" stroked="f"/>
        </w:pict>
      </w:r>
    </w:p>
    <w:p w14:paraId="36EB691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219. User Experience States</w:t>
      </w:r>
    </w:p>
    <w:p w14:paraId="002BF9D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External integration requires:</w:t>
      </w:r>
    </w:p>
    <w:p w14:paraId="321D70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Loading</w:t>
      </w:r>
    </w:p>
    <w:p w14:paraId="2E82CFB4" w14:textId="77777777" w:rsidR="0086282D" w:rsidRPr="0086282D" w:rsidRDefault="0086282D" w:rsidP="0086282D">
      <w:pPr>
        <w:rPr>
          <w:sz w:val="32"/>
          <w:szCs w:val="32"/>
        </w:rPr>
      </w:pPr>
    </w:p>
    <w:p w14:paraId="6B6701C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Success</w:t>
      </w:r>
    </w:p>
    <w:p w14:paraId="69BD3EBC" w14:textId="77777777" w:rsidR="0086282D" w:rsidRPr="0086282D" w:rsidRDefault="0086282D" w:rsidP="0086282D">
      <w:pPr>
        <w:rPr>
          <w:sz w:val="32"/>
          <w:szCs w:val="32"/>
        </w:rPr>
      </w:pPr>
    </w:p>
    <w:p w14:paraId="1C1C98B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Empty</w:t>
      </w:r>
    </w:p>
    <w:p w14:paraId="101BD6AA" w14:textId="77777777" w:rsidR="0086282D" w:rsidRPr="0086282D" w:rsidRDefault="0086282D" w:rsidP="0086282D">
      <w:pPr>
        <w:rPr>
          <w:sz w:val="32"/>
          <w:szCs w:val="32"/>
        </w:rPr>
      </w:pPr>
    </w:p>
    <w:p w14:paraId="1706E8F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Error</w:t>
      </w:r>
    </w:p>
    <w:p w14:paraId="7F24F25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19C99AC">
          <v:rect id="_x0000_i1244" style="width:0;height:1.5pt" o:hralign="center" o:hrstd="t" o:hr="t" fillcolor="#a0a0a0" stroked="f"/>
        </w:pict>
      </w:r>
    </w:p>
    <w:p w14:paraId="4772224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AS — NETWORK LATENCY</w:t>
      </w:r>
    </w:p>
    <w:p w14:paraId="00994DC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220. Dataverse May Be Fast.</w:t>
      </w:r>
    </w:p>
    <w:p w14:paraId="144921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External API may be:</w:t>
      </w:r>
    </w:p>
    <w:p w14:paraId="54965E4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Slower.</w:t>
      </w:r>
    </w:p>
    <w:p w14:paraId="27AA982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FC04177">
          <v:rect id="_x0000_i1245" style="width:0;height:1.5pt" o:hralign="center" o:hrstd="t" o:hr="t" fillcolor="#a0a0a0" stroked="f"/>
        </w:pict>
      </w:r>
    </w:p>
    <w:p w14:paraId="569CCD1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221. User Must Know</w:t>
      </w:r>
    </w:p>
    <w:p w14:paraId="5875B86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Something is:</w:t>
      </w:r>
    </w:p>
    <w:p w14:paraId="37307D0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Happening.</w:t>
      </w:r>
    </w:p>
    <w:p w14:paraId="5A39F43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D9C2DF3">
          <v:rect id="_x0000_i1246" style="width:0;height:1.5pt" o:hralign="center" o:hrstd="t" o:hr="t" fillcolor="#a0a0a0" stroked="f"/>
        </w:pict>
      </w:r>
    </w:p>
    <w:p w14:paraId="7C5B17C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222. Therefore</w:t>
      </w:r>
    </w:p>
    <w:p w14:paraId="4DAB3A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Show:</w:t>
      </w:r>
    </w:p>
    <w:p w14:paraId="3CE796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Loading state.</w:t>
      </w:r>
    </w:p>
    <w:p w14:paraId="1B8C3F5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B9B9433">
          <v:rect id="_x0000_i1247" style="width:0;height:1.5pt" o:hralign="center" o:hrstd="t" o:hr="t" fillcolor="#a0a0a0" stroked="f"/>
        </w:pict>
      </w:r>
    </w:p>
    <w:p w14:paraId="6E67CE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AT — API CALL PER GALLERY ROW</w:t>
      </w:r>
    </w:p>
    <w:p w14:paraId="1F750CD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223. Bad</w:t>
      </w:r>
    </w:p>
    <w:p w14:paraId="6879D4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ForAll(</w:t>
      </w:r>
    </w:p>
    <w:p w14:paraId="24E536E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Employees,</w:t>
      </w:r>
    </w:p>
    <w:p w14:paraId="087911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TrainingDirectoryAPI.GetUserById(...)</w:t>
      </w:r>
    </w:p>
    <w:p w14:paraId="279C12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)</w:t>
      </w:r>
    </w:p>
    <w:p w14:paraId="298CD9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every row without careful architecture.</w:t>
      </w:r>
    </w:p>
    <w:p w14:paraId="1B6F414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A9148F5">
          <v:rect id="_x0000_i1248" style="width:0;height:1.5pt" o:hralign="center" o:hrstd="t" o:hr="t" fillcolor="#a0a0a0" stroked="f"/>
        </w:pict>
      </w:r>
    </w:p>
    <w:p w14:paraId="1628292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224. Problem</w:t>
      </w:r>
    </w:p>
    <w:p w14:paraId="1DC031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Creates:</w:t>
      </w:r>
    </w:p>
    <w:p w14:paraId="71354E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N API calls.</w:t>
      </w:r>
    </w:p>
    <w:p w14:paraId="251F181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2A8D671">
          <v:rect id="_x0000_i1249" style="width:0;height:1.5pt" o:hralign="center" o:hrstd="t" o:hr="t" fillcolor="#a0a0a0" stroked="f"/>
        </w:pict>
      </w:r>
    </w:p>
    <w:p w14:paraId="34EC70B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225. Example</w:t>
      </w:r>
    </w:p>
    <w:p w14:paraId="6DAC089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100 Employees:</w:t>
      </w:r>
    </w:p>
    <w:p w14:paraId="7BD1B3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100 API Requests</w:t>
      </w:r>
    </w:p>
    <w:p w14:paraId="36EC064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2377536">
          <v:rect id="_x0000_i1250" style="width:0;height:1.5pt" o:hralign="center" o:hrstd="t" o:hr="t" fillcolor="#a0a0a0" stroked="f"/>
        </w:pict>
      </w:r>
    </w:p>
    <w:p w14:paraId="17B8E7C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226. Consequences</w:t>
      </w:r>
    </w:p>
    <w:p w14:paraId="2BA0499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Latency</w:t>
      </w:r>
    </w:p>
    <w:p w14:paraId="3F33AAE0" w14:textId="77777777" w:rsidR="0086282D" w:rsidRPr="0086282D" w:rsidRDefault="0086282D" w:rsidP="0086282D">
      <w:pPr>
        <w:rPr>
          <w:sz w:val="32"/>
          <w:szCs w:val="32"/>
        </w:rPr>
      </w:pPr>
    </w:p>
    <w:p w14:paraId="3C2F33B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Rate limits</w:t>
      </w:r>
    </w:p>
    <w:p w14:paraId="79E07D66" w14:textId="77777777" w:rsidR="0086282D" w:rsidRPr="0086282D" w:rsidRDefault="0086282D" w:rsidP="0086282D">
      <w:pPr>
        <w:rPr>
          <w:sz w:val="32"/>
          <w:szCs w:val="32"/>
        </w:rPr>
      </w:pPr>
    </w:p>
    <w:p w14:paraId="3437A48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Cost</w:t>
      </w:r>
    </w:p>
    <w:p w14:paraId="55B05750" w14:textId="77777777" w:rsidR="0086282D" w:rsidRPr="0086282D" w:rsidRDefault="0086282D" w:rsidP="0086282D">
      <w:pPr>
        <w:rPr>
          <w:sz w:val="32"/>
          <w:szCs w:val="32"/>
        </w:rPr>
      </w:pPr>
    </w:p>
    <w:p w14:paraId="69128AB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Throttling</w:t>
      </w:r>
    </w:p>
    <w:p w14:paraId="075FF1C9" w14:textId="77777777" w:rsidR="0086282D" w:rsidRPr="0086282D" w:rsidRDefault="0086282D" w:rsidP="0086282D">
      <w:pPr>
        <w:rPr>
          <w:sz w:val="32"/>
          <w:szCs w:val="32"/>
        </w:rPr>
      </w:pPr>
    </w:p>
    <w:p w14:paraId="06CB70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Failures</w:t>
      </w:r>
    </w:p>
    <w:p w14:paraId="4596A03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984905">
          <v:rect id="_x0000_i1251" style="width:0;height:1.5pt" o:hralign="center" o:hrstd="t" o:hr="t" fillcolor="#a0a0a0" stroked="f"/>
        </w:pict>
      </w:r>
    </w:p>
    <w:p w14:paraId="3E8DB46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227. Prefer</w:t>
      </w:r>
    </w:p>
    <w:p w14:paraId="5D4F8DE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Batch APIs when available.</w:t>
      </w:r>
    </w:p>
    <w:p w14:paraId="50034AE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Or:</w:t>
      </w:r>
    </w:p>
    <w:p w14:paraId="295E63E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Server-side integration/data sync.</w:t>
      </w:r>
    </w:p>
    <w:p w14:paraId="252B6DC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1362BB2">
          <v:rect id="_x0000_i1252" style="width:0;height:1.5pt" o:hralign="center" o:hrstd="t" o:hr="t" fillcolor="#a0a0a0" stroked="f"/>
        </w:pict>
      </w:r>
    </w:p>
    <w:p w14:paraId="0E1F7B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PART AU — RATE LIMITING</w:t>
      </w:r>
    </w:p>
    <w:p w14:paraId="68DE5C9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228. API Provider May Limit</w:t>
      </w:r>
    </w:p>
    <w:p w14:paraId="3593E2C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100 requests/minute</w:t>
      </w:r>
    </w:p>
    <w:p w14:paraId="056ED94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example.</w:t>
      </w:r>
    </w:p>
    <w:p w14:paraId="089290D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6370E46">
          <v:rect id="_x0000_i1253" style="width:0;height:1.5pt" o:hralign="center" o:hrstd="t" o:hr="t" fillcolor="#a0a0a0" stroked="f"/>
        </w:pict>
      </w:r>
    </w:p>
    <w:p w14:paraId="79CAB72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229. Exceed</w:t>
      </w:r>
    </w:p>
    <w:p w14:paraId="70E259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Could result in:</w:t>
      </w:r>
    </w:p>
    <w:p w14:paraId="3689712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429 Too Many Requests.</w:t>
      </w:r>
    </w:p>
    <w:p w14:paraId="51C6172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92B7FA0">
          <v:rect id="_x0000_i1254" style="width:0;height:1.5pt" o:hralign="center" o:hrstd="t" o:hr="t" fillcolor="#a0a0a0" stroked="f"/>
        </w:pict>
      </w:r>
    </w:p>
    <w:p w14:paraId="3773A31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230. App Should</w:t>
      </w:r>
    </w:p>
    <w:p w14:paraId="6A44745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Handle:</w:t>
      </w:r>
    </w:p>
    <w:p w14:paraId="5F30C07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Throttling gracefully.</w:t>
      </w:r>
    </w:p>
    <w:p w14:paraId="6C5392C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4CC020E">
          <v:rect id="_x0000_i1255" style="width:0;height:1.5pt" o:hralign="center" o:hrstd="t" o:hr="t" fillcolor="#a0a0a0" stroked="f"/>
        </w:pict>
      </w:r>
    </w:p>
    <w:p w14:paraId="5D32D36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AV — POWER AUTOMATE</w:t>
      </w:r>
    </w:p>
    <w:p w14:paraId="01E5F59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231. Create Cloud Flow</w:t>
      </w:r>
    </w:p>
    <w:p w14:paraId="6E0C228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Name:</w:t>
      </w:r>
    </w:p>
    <w:p w14:paraId="6296AD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 Demo Flow</w:t>
      </w:r>
    </w:p>
    <w:p w14:paraId="4984572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177A043">
          <v:rect id="_x0000_i1256" style="width:0;height:1.5pt" o:hralign="center" o:hrstd="t" o:hr="t" fillcolor="#a0a0a0" stroked="f"/>
        </w:pict>
      </w:r>
    </w:p>
    <w:p w14:paraId="750FE1E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232. Trigger</w:t>
      </w:r>
    </w:p>
    <w:p w14:paraId="7D5B703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training:</w:t>
      </w:r>
    </w:p>
    <w:p w14:paraId="37EC67C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Manually trigger a flow.</w:t>
      </w:r>
    </w:p>
    <w:p w14:paraId="03557AD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4C07A0">
          <v:rect id="_x0000_i1257" style="width:0;height:1.5pt" o:hralign="center" o:hrstd="t" o:hr="t" fillcolor="#a0a0a0" stroked="f"/>
        </w:pict>
      </w:r>
    </w:p>
    <w:p w14:paraId="015612C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233. Add Input</w:t>
      </w:r>
    </w:p>
    <w:p w14:paraId="5E1BF8A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 ID</w:t>
      </w:r>
    </w:p>
    <w:p w14:paraId="721EB8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Type:</w:t>
      </w:r>
    </w:p>
    <w:p w14:paraId="1F90FF3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Number.</w:t>
      </w:r>
    </w:p>
    <w:p w14:paraId="189AF50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0CD6470">
          <v:rect id="_x0000_i1258" style="width:0;height:1.5pt" o:hralign="center" o:hrstd="t" o:hr="t" fillcolor="#a0a0a0" stroked="f"/>
        </w:pict>
      </w:r>
    </w:p>
    <w:p w14:paraId="0BB6316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234. Add Action</w:t>
      </w:r>
    </w:p>
    <w:p w14:paraId="679146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Search:</w:t>
      </w:r>
    </w:p>
    <w:p w14:paraId="4B46DA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783553F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292D1F6">
          <v:rect id="_x0000_i1259" style="width:0;height:1.5pt" o:hralign="center" o:hrstd="t" o:hr="t" fillcolor="#a0a0a0" stroked="f"/>
        </w:pict>
      </w:r>
    </w:p>
    <w:p w14:paraId="30E428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235. Choose</w:t>
      </w:r>
    </w:p>
    <w:p w14:paraId="3BEF4F2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ID.</w:t>
      </w:r>
    </w:p>
    <w:p w14:paraId="66BBC96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8DA9D3">
          <v:rect id="_x0000_i1260" style="width:0;height:1.5pt" o:hralign="center" o:hrstd="t" o:hr="t" fillcolor="#a0a0a0" stroked="f"/>
        </w:pict>
      </w:r>
    </w:p>
    <w:p w14:paraId="4D297C0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236. ID</w:t>
      </w:r>
    </w:p>
    <w:p w14:paraId="4B8736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1D440F7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Trigger User ID.</w:t>
      </w:r>
    </w:p>
    <w:p w14:paraId="571339E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6B8ED39">
          <v:rect id="_x0000_i1261" style="width:0;height:1.5pt" o:hralign="center" o:hrstd="t" o:hr="t" fillcolor="#a0a0a0" stroked="f"/>
        </w:pict>
      </w:r>
    </w:p>
    <w:p w14:paraId="17A21B2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237. Add Compose</w:t>
      </w:r>
    </w:p>
    <w:p w14:paraId="40F984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Input:</w:t>
      </w:r>
    </w:p>
    <w:p w14:paraId="3F621B4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Name</w:t>
      </w:r>
    </w:p>
    <w:p w14:paraId="31BD909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from connector response.</w:t>
      </w:r>
    </w:p>
    <w:p w14:paraId="5060DF3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F71A149">
          <v:rect id="_x0000_i1262" style="width:0;height:1.5pt" o:hralign="center" o:hrstd="t" o:hr="t" fillcolor="#a0a0a0" stroked="f"/>
        </w:pict>
      </w:r>
    </w:p>
    <w:p w14:paraId="2F607CE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238. Add Second Compose</w:t>
      </w:r>
    </w:p>
    <w:p w14:paraId="23A472A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Input:</w:t>
      </w:r>
    </w:p>
    <w:p w14:paraId="76D018A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Email.</w:t>
      </w:r>
    </w:p>
    <w:p w14:paraId="284DEB2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54557D8">
          <v:rect id="_x0000_i1263" style="width:0;height:1.5pt" o:hralign="center" o:hrstd="t" o:hr="t" fillcolor="#a0a0a0" stroked="f"/>
        </w:pict>
      </w:r>
    </w:p>
    <w:p w14:paraId="5041F03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239. Save.</w:t>
      </w:r>
    </w:p>
    <w:p w14:paraId="0CA9FDD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Test.</w:t>
      </w:r>
    </w:p>
    <w:p w14:paraId="707B3AD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47C9A4">
          <v:rect id="_x0000_i1264" style="width:0;height:1.5pt" o:hralign="center" o:hrstd="t" o:hr="t" fillcolor="#a0a0a0" stroked="f"/>
        </w:pict>
      </w:r>
    </w:p>
    <w:p w14:paraId="428CB32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240. Enter</w:t>
      </w:r>
    </w:p>
    <w:p w14:paraId="2AC2AF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3</w:t>
      </w:r>
    </w:p>
    <w:p w14:paraId="09CEAA2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0F800F">
          <v:rect id="_x0000_i1265" style="width:0;height:1.5pt" o:hralign="center" o:hrstd="t" o:hr="t" fillcolor="#a0a0a0" stroked="f"/>
        </w:pict>
      </w:r>
    </w:p>
    <w:p w14:paraId="586351F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241. Run History</w:t>
      </w:r>
    </w:p>
    <w:p w14:paraId="754B83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Inspect:</w:t>
      </w:r>
    </w:p>
    <w:p w14:paraId="6CFA4C9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Request</w:t>
      </w:r>
    </w:p>
    <w:p w14:paraId="5959084F" w14:textId="77777777" w:rsidR="0086282D" w:rsidRPr="0086282D" w:rsidRDefault="0086282D" w:rsidP="0086282D">
      <w:pPr>
        <w:rPr>
          <w:sz w:val="32"/>
          <w:szCs w:val="32"/>
        </w:rPr>
      </w:pPr>
    </w:p>
    <w:p w14:paraId="47A0953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Response</w:t>
      </w:r>
    </w:p>
    <w:p w14:paraId="768A3D7E" w14:textId="77777777" w:rsidR="0086282D" w:rsidRPr="0086282D" w:rsidRDefault="0086282D" w:rsidP="0086282D">
      <w:pPr>
        <w:rPr>
          <w:sz w:val="32"/>
          <w:szCs w:val="32"/>
        </w:rPr>
      </w:pPr>
    </w:p>
    <w:p w14:paraId="306600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Outputs</w:t>
      </w:r>
    </w:p>
    <w:p w14:paraId="541C3D7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6B06D15">
          <v:rect id="_x0000_i1266" style="width:0;height:1.5pt" o:hralign="center" o:hrstd="t" o:hr="t" fillcolor="#a0a0a0" stroked="f"/>
        </w:pict>
      </w:r>
    </w:p>
    <w:p w14:paraId="5A6E38F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AW — WHY USE CUSTOM CONNECTOR IN FLOW?</w:t>
      </w:r>
    </w:p>
    <w:p w14:paraId="518D6EC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242. Without</w:t>
      </w:r>
    </w:p>
    <w:p w14:paraId="39DF572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might use:</w:t>
      </w:r>
    </w:p>
    <w:p w14:paraId="481E657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Raw HTTP actions</w:t>
      </w:r>
    </w:p>
    <w:p w14:paraId="5127E70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 duplicate API details in multiple Flows.</w:t>
      </w:r>
    </w:p>
    <w:p w14:paraId="02D65B4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95589DB">
          <v:rect id="_x0000_i1267" style="width:0;height:1.5pt" o:hralign="center" o:hrstd="t" o:hr="t" fillcolor="#a0a0a0" stroked="f"/>
        </w:pict>
      </w:r>
    </w:p>
    <w:p w14:paraId="74793A1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243. With Connector</w:t>
      </w:r>
    </w:p>
    <w:p w14:paraId="69B6692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Flows use:</w:t>
      </w:r>
    </w:p>
    <w:p w14:paraId="15EC39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</w:t>
      </w:r>
    </w:p>
    <w:p w14:paraId="2278487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instead of manually configuring:</w:t>
      </w:r>
    </w:p>
    <w:p w14:paraId="7B80DC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Method</w:t>
      </w:r>
    </w:p>
    <w:p w14:paraId="199C55A5" w14:textId="77777777" w:rsidR="0086282D" w:rsidRPr="0086282D" w:rsidRDefault="0086282D" w:rsidP="0086282D">
      <w:pPr>
        <w:rPr>
          <w:sz w:val="32"/>
          <w:szCs w:val="32"/>
        </w:rPr>
      </w:pPr>
    </w:p>
    <w:p w14:paraId="1D8E4FE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URL</w:t>
      </w:r>
    </w:p>
    <w:p w14:paraId="779CADF4" w14:textId="77777777" w:rsidR="0086282D" w:rsidRPr="0086282D" w:rsidRDefault="0086282D" w:rsidP="0086282D">
      <w:pPr>
        <w:rPr>
          <w:sz w:val="32"/>
          <w:szCs w:val="32"/>
        </w:rPr>
      </w:pPr>
    </w:p>
    <w:p w14:paraId="50CA63B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Headers</w:t>
      </w:r>
    </w:p>
    <w:p w14:paraId="7F5F9FD1" w14:textId="77777777" w:rsidR="0086282D" w:rsidRPr="0086282D" w:rsidRDefault="0086282D" w:rsidP="0086282D">
      <w:pPr>
        <w:rPr>
          <w:sz w:val="32"/>
          <w:szCs w:val="32"/>
        </w:rPr>
      </w:pPr>
    </w:p>
    <w:p w14:paraId="128314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49AEC615" w14:textId="77777777" w:rsidR="0086282D" w:rsidRPr="0086282D" w:rsidRDefault="0086282D" w:rsidP="0086282D">
      <w:pPr>
        <w:rPr>
          <w:sz w:val="32"/>
          <w:szCs w:val="32"/>
        </w:rPr>
      </w:pPr>
    </w:p>
    <w:p w14:paraId="50F1F3F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Schema</w:t>
      </w:r>
    </w:p>
    <w:p w14:paraId="6D29FB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everywhere.</w:t>
      </w:r>
    </w:p>
    <w:p w14:paraId="7E8F949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1967E7C">
          <v:rect id="_x0000_i1268" style="width:0;height:1.5pt" o:hralign="center" o:hrstd="t" o:hr="t" fillcolor="#a0a0a0" stroked="f"/>
        </w:pict>
      </w:r>
    </w:p>
    <w:p w14:paraId="6543E09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244. Benefit</w:t>
      </w:r>
    </w:p>
    <w:p w14:paraId="780BA6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Reuse.</w:t>
      </w:r>
    </w:p>
    <w:p w14:paraId="720C89D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7F326A">
          <v:rect id="_x0000_i1269" style="width:0;height:1.5pt" o:hralign="center" o:hrstd="t" o:hr="t" fillcolor="#a0a0a0" stroked="f"/>
        </w:pict>
      </w:r>
    </w:p>
    <w:p w14:paraId="6610707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AX — ABSTRACTION</w:t>
      </w:r>
    </w:p>
    <w:p w14:paraId="1FB6849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245. Connector Is an Abstraction Layer</w:t>
      </w:r>
    </w:p>
    <w:p w14:paraId="380900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API:</w:t>
      </w:r>
    </w:p>
    <w:p w14:paraId="4C5E52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GET /v2/customerprofiles/{id}</w:t>
      </w:r>
    </w:p>
    <w:p w14:paraId="599C97A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Maker sees:</w:t>
      </w:r>
    </w:p>
    <w:p w14:paraId="6773FA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Customer Profile.</w:t>
      </w:r>
    </w:p>
    <w:p w14:paraId="675A157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BBDDE68">
          <v:rect id="_x0000_i1270" style="width:0;height:1.5pt" o:hralign="center" o:hrstd="t" o:hr="t" fillcolor="#a0a0a0" stroked="f"/>
        </w:pict>
      </w:r>
    </w:p>
    <w:p w14:paraId="05F72E9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246. Backend Later Changes</w:t>
      </w:r>
    </w:p>
    <w:p w14:paraId="76C3D41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team might move endpoint.</w:t>
      </w:r>
    </w:p>
    <w:p w14:paraId="51AD34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owner can update:</w:t>
      </w:r>
    </w:p>
    <w:p w14:paraId="7CBB563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Connector.</w:t>
      </w:r>
    </w:p>
    <w:p w14:paraId="39E8692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Apps/Flows may continue using:</w:t>
      </w:r>
    </w:p>
    <w:p w14:paraId="2417EF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Same logical action.</w:t>
      </w:r>
    </w:p>
    <w:p w14:paraId="4558D4A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0A03B5">
          <v:rect id="_x0000_i1271" style="width:0;height:1.5pt" o:hralign="center" o:hrstd="t" o:hr="t" fillcolor="#a0a0a0" stroked="f"/>
        </w:pict>
      </w:r>
    </w:p>
    <w:p w14:paraId="7BE425A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AY — COPILOT STUDIO</w:t>
      </w:r>
    </w:p>
    <w:p w14:paraId="7A85369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247. Custom Connectors Can Become</w:t>
      </w:r>
    </w:p>
    <w:p w14:paraId="638CC85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Agent Tools.</w:t>
      </w:r>
    </w:p>
    <w:p w14:paraId="2AEE074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13D4557">
          <v:rect id="_x0000_i1272" style="width:0;height:1.5pt" o:hralign="center" o:hrstd="t" o:hr="t" fillcolor="#a0a0a0" stroked="f"/>
        </w:pict>
      </w:r>
    </w:p>
    <w:p w14:paraId="0899CA3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248. Architecture</w:t>
      </w:r>
    </w:p>
    <w:p w14:paraId="0EEF8C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COPILOT STUDIO</w:t>
      </w:r>
    </w:p>
    <w:p w14:paraId="16E45F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5222FD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2371BE9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</w:t>
      </w:r>
    </w:p>
    <w:p w14:paraId="5DA935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3F863F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1C3B33C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CUSTOM CONNECTOR</w:t>
      </w:r>
    </w:p>
    <w:p w14:paraId="263D24B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12B663C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7A1DFD2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API</w:t>
      </w:r>
    </w:p>
    <w:p w14:paraId="6B861F7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69A0DED">
          <v:rect id="_x0000_i1273" style="width:0;height:1.5pt" o:hralign="center" o:hrstd="t" o:hr="t" fillcolor="#a0a0a0" stroked="f"/>
        </w:pict>
      </w:r>
    </w:p>
    <w:p w14:paraId="137288D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249. Current Agent Tool Experience</w:t>
      </w:r>
    </w:p>
    <w:p w14:paraId="2BF7EA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Copilot Studio can add:</w:t>
      </w:r>
    </w:p>
    <w:p w14:paraId="60DC02E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Custom Connector</w:t>
      </w:r>
    </w:p>
    <w:p w14:paraId="7367C7C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as a Tool.</w:t>
      </w:r>
    </w:p>
    <w:p w14:paraId="6F69280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F14DF1D">
          <v:rect id="_x0000_i1274" style="width:0;height:1.5pt" o:hralign="center" o:hrstd="t" o:hr="t" fillcolor="#a0a0a0" stroked="f"/>
        </w:pict>
      </w:r>
    </w:p>
    <w:p w14:paraId="3030F6C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250. Example</w:t>
      </w:r>
    </w:p>
    <w:p w14:paraId="6178C5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Agent asks:</w:t>
      </w:r>
    </w:p>
    <w:p w14:paraId="7147483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directory profile 4.</w:t>
      </w:r>
    </w:p>
    <w:p w14:paraId="56A959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Custom Connector Tool could retrieve:</w:t>
      </w:r>
    </w:p>
    <w:p w14:paraId="39E67A1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data.</w:t>
      </w:r>
    </w:p>
    <w:p w14:paraId="59E5B64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EC04735">
          <v:rect id="_x0000_i1275" style="width:0;height:1.5pt" o:hralign="center" o:hrstd="t" o:hr="t" fillcolor="#a0a0a0" stroked="f"/>
        </w:pict>
      </w:r>
    </w:p>
    <w:p w14:paraId="5C8F261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251. Security</w:t>
      </w:r>
    </w:p>
    <w:p w14:paraId="7AB578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real employee data:</w:t>
      </w:r>
    </w:p>
    <w:p w14:paraId="1EDDBF0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Do not expose unrestricted ID-based lookup</w:t>
      </w:r>
    </w:p>
    <w:p w14:paraId="3BF5CC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just because the Agent can call it.</w:t>
      </w:r>
    </w:p>
    <w:p w14:paraId="5FB51DB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17896C4">
          <v:rect id="_x0000_i1276" style="width:0;height:1.5pt" o:hralign="center" o:hrstd="t" o:hr="t" fillcolor="#a0a0a0" stroked="f"/>
        </w:pict>
      </w:r>
    </w:p>
    <w:p w14:paraId="424266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252. Same Day 24 Rule</w:t>
      </w:r>
    </w:p>
    <w:p w14:paraId="087548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Tool access must enforce:</w:t>
      </w:r>
    </w:p>
    <w:p w14:paraId="167310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Identity</w:t>
      </w:r>
    </w:p>
    <w:p w14:paraId="575E729A" w14:textId="77777777" w:rsidR="0086282D" w:rsidRPr="0086282D" w:rsidRDefault="0086282D" w:rsidP="0086282D">
      <w:pPr>
        <w:rPr>
          <w:sz w:val="32"/>
          <w:szCs w:val="32"/>
        </w:rPr>
      </w:pPr>
    </w:p>
    <w:p w14:paraId="5D5F517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</w:t>
      </w:r>
    </w:p>
    <w:p w14:paraId="2CC6168E" w14:textId="77777777" w:rsidR="0086282D" w:rsidRPr="0086282D" w:rsidRDefault="0086282D" w:rsidP="0086282D">
      <w:pPr>
        <w:rPr>
          <w:sz w:val="32"/>
          <w:szCs w:val="32"/>
        </w:rPr>
      </w:pPr>
    </w:p>
    <w:p w14:paraId="465C1F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Input validation</w:t>
      </w:r>
    </w:p>
    <w:p w14:paraId="573FA97E" w14:textId="77777777" w:rsidR="0086282D" w:rsidRPr="0086282D" w:rsidRDefault="0086282D" w:rsidP="0086282D">
      <w:pPr>
        <w:rPr>
          <w:sz w:val="32"/>
          <w:szCs w:val="32"/>
        </w:rPr>
      </w:pPr>
    </w:p>
    <w:p w14:paraId="40562DC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Least privilege</w:t>
      </w:r>
    </w:p>
    <w:p w14:paraId="4527E1F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A3CC73A">
          <v:rect id="_x0000_i1277" style="width:0;height:1.5pt" o:hralign="center" o:hrstd="t" o:hr="t" fillcolor="#a0a0a0" stroked="f"/>
        </w:pict>
      </w:r>
    </w:p>
    <w:p w14:paraId="2613DDE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253. Training API</w:t>
      </w:r>
    </w:p>
    <w:p w14:paraId="6334AA5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Contains:</w:t>
      </w:r>
    </w:p>
    <w:p w14:paraId="76782AD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Fake public data.</w:t>
      </w:r>
    </w:p>
    <w:p w14:paraId="7B0F71E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Therefore suitable for:</w:t>
      </w:r>
    </w:p>
    <w:p w14:paraId="1A90E2E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Demo.</w:t>
      </w:r>
    </w:p>
    <w:p w14:paraId="435DEF9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8B3D6CF">
          <v:rect id="_x0000_i1278" style="width:0;height:1.5pt" o:hralign="center" o:hrstd="t" o:hr="t" fillcolor="#a0a0a0" stroked="f"/>
        </w:pict>
      </w:r>
    </w:p>
    <w:p w14:paraId="05BC6F3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AZ — ADD CONNECTOR TO COPILOT STUDIO</w:t>
      </w:r>
    </w:p>
    <w:p w14:paraId="2904174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254. Optional Demo</w:t>
      </w:r>
    </w:p>
    <w:p w14:paraId="1CFEE2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Open:</w:t>
      </w:r>
    </w:p>
    <w:p w14:paraId="793AA60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Copilot Studio.</w:t>
      </w:r>
    </w:p>
    <w:p w14:paraId="5A01947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6449BC4">
          <v:rect id="_x0000_i1279" style="width:0;height:1.5pt" o:hralign="center" o:hrstd="t" o:hr="t" fillcolor="#a0a0a0" stroked="f"/>
        </w:pict>
      </w:r>
    </w:p>
    <w:p w14:paraId="09A9A5B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255. Open Agent</w:t>
      </w:r>
    </w:p>
    <w:p w14:paraId="4C4773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or create:</w:t>
      </w:r>
    </w:p>
    <w:p w14:paraId="6C31CE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API Integration Demo Agent</w:t>
      </w:r>
    </w:p>
    <w:p w14:paraId="4DBC540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1187C82">
          <v:rect id="_x0000_i1280" style="width:0;height:1.5pt" o:hralign="center" o:hrstd="t" o:hr="t" fillcolor="#a0a0a0" stroked="f"/>
        </w:pict>
      </w:r>
    </w:p>
    <w:p w14:paraId="4CF033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256. Tools</w:t>
      </w:r>
    </w:p>
    <w:p w14:paraId="3601616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Select:</w:t>
      </w:r>
    </w:p>
    <w:p w14:paraId="6E034D6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Add a tool</w:t>
      </w:r>
    </w:p>
    <w:p w14:paraId="0FBDCBE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36D3396">
          <v:rect id="_x0000_i1281" style="width:0;height:1.5pt" o:hralign="center" o:hrstd="t" o:hr="t" fillcolor="#a0a0a0" stroked="f"/>
        </w:pict>
      </w:r>
    </w:p>
    <w:p w14:paraId="7F44221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257. Choose</w:t>
      </w:r>
    </w:p>
    <w:p w14:paraId="73DC25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Custom connector.</w:t>
      </w:r>
    </w:p>
    <w:p w14:paraId="5FA49B8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60C95A">
          <v:rect id="_x0000_i1282" style="width:0;height:1.5pt" o:hralign="center" o:hrstd="t" o:hr="t" fillcolor="#a0a0a0" stroked="f"/>
        </w:pict>
      </w:r>
    </w:p>
    <w:p w14:paraId="48EF253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258. Select</w:t>
      </w:r>
    </w:p>
    <w:p w14:paraId="197492E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283406B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194818">
          <v:rect id="_x0000_i1283" style="width:0;height:1.5pt" o:hralign="center" o:hrstd="t" o:hr="t" fillcolor="#a0a0a0" stroked="f"/>
        </w:pict>
      </w:r>
    </w:p>
    <w:p w14:paraId="6EF2D58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259. Add</w:t>
      </w:r>
    </w:p>
    <w:p w14:paraId="74F577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</w:t>
      </w:r>
    </w:p>
    <w:p w14:paraId="07FEE7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as Tool.</w:t>
      </w:r>
    </w:p>
    <w:p w14:paraId="5904C82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EF7A00">
          <v:rect id="_x0000_i1284" style="width:0;height:1.5pt" o:hralign="center" o:hrstd="t" o:hr="t" fillcolor="#a0a0a0" stroked="f"/>
        </w:pict>
      </w:r>
    </w:p>
    <w:p w14:paraId="277EB2F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260. Description</w:t>
      </w:r>
    </w:p>
    <w:p w14:paraId="42A590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64ABB42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Retrieves a fake training user from JSONPlaceholder by numeric user ID. Use only for API integration demonstrations.</w:t>
      </w:r>
    </w:p>
    <w:p w14:paraId="2A2B39A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92839D0">
          <v:rect id="_x0000_i1285" style="width:0;height:1.5pt" o:hralign="center" o:hrstd="t" o:hr="t" fillcolor="#a0a0a0" stroked="f"/>
        </w:pict>
      </w:r>
    </w:p>
    <w:p w14:paraId="57505E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261. Test</w:t>
      </w:r>
    </w:p>
    <w:p w14:paraId="415332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Get training user 2.</w:t>
      </w:r>
    </w:p>
    <w:p w14:paraId="2FC15A2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73EC0B2">
          <v:rect id="_x0000_i1286" style="width:0;height:1.5pt" o:hralign="center" o:hrstd="t" o:hr="t" fillcolor="#a0a0a0" stroked="f"/>
        </w:pict>
      </w:r>
    </w:p>
    <w:p w14:paraId="27AC87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262. Expected</w:t>
      </w:r>
    </w:p>
    <w:p w14:paraId="20E934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Agent calls:</w:t>
      </w:r>
    </w:p>
    <w:p w14:paraId="2D8917F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Tool.</w:t>
      </w:r>
    </w:p>
    <w:p w14:paraId="7F6920F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D73483B">
          <v:rect id="_x0000_i1287" style="width:0;height:1.5pt" o:hralign="center" o:hrstd="t" o:hr="t" fillcolor="#a0a0a0" stroked="f"/>
        </w:pict>
      </w:r>
    </w:p>
    <w:p w14:paraId="7F22937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BA — WHY DESCRIPTION MATTERS</w:t>
      </w:r>
    </w:p>
    <w:p w14:paraId="6C7F760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263. Tool Name</w:t>
      </w:r>
    </w:p>
    <w:p w14:paraId="70DF96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</w:t>
      </w:r>
    </w:p>
    <w:p w14:paraId="4C9E847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AA6B18F">
          <v:rect id="_x0000_i1288" style="width:0;height:1.5pt" o:hralign="center" o:hrstd="t" o:hr="t" fillcolor="#a0a0a0" stroked="f"/>
        </w:pict>
      </w:r>
    </w:p>
    <w:p w14:paraId="784DD2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264. Tool Description</w:t>
      </w:r>
    </w:p>
    <w:p w14:paraId="5C982F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Helps the Agent determine:</w:t>
      </w:r>
    </w:p>
    <w:p w14:paraId="5556ED1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When the operation is appropriate.</w:t>
      </w:r>
    </w:p>
    <w:p w14:paraId="02D3B04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7F6A8A6">
          <v:rect id="_x0000_i1289" style="width:0;height:1.5pt" o:hralign="center" o:hrstd="t" o:hr="t" fillcolor="#a0a0a0" stroked="f"/>
        </w:pict>
      </w:r>
    </w:p>
    <w:p w14:paraId="0E1F655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265. Bad</w:t>
      </w:r>
    </w:p>
    <w:p w14:paraId="657FC5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Gets stuff.</w:t>
      </w:r>
    </w:p>
    <w:p w14:paraId="71DACC9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CB098C8">
          <v:rect id="_x0000_i1290" style="width:0;height:1.5pt" o:hralign="center" o:hrstd="t" o:hr="t" fillcolor="#a0a0a0" stroked="f"/>
        </w:pict>
      </w:r>
    </w:p>
    <w:p w14:paraId="71E8266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266. Better</w:t>
      </w:r>
    </w:p>
    <w:p w14:paraId="7216445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Retrieves one fake training user's directory information using a numeric user ID.</w:t>
      </w:r>
    </w:p>
    <w:p w14:paraId="5B4982D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DE21E80">
          <v:rect id="_x0000_i1291" style="width:0;height:1.5pt" o:hralign="center" o:hrstd="t" o:hr="t" fillcolor="#a0a0a0" stroked="f"/>
        </w:pict>
      </w:r>
    </w:p>
    <w:p w14:paraId="2E2E6BD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BB — OPENAPI</w:t>
      </w:r>
    </w:p>
    <w:p w14:paraId="45EB23B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267. What Is OpenAPI?</w:t>
      </w:r>
    </w:p>
    <w:p w14:paraId="68C607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OpenAPI is a machine-readable specification for describing:</w:t>
      </w:r>
    </w:p>
    <w:p w14:paraId="1026725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HTTP APIs.</w:t>
      </w:r>
    </w:p>
    <w:p w14:paraId="2DFDE4F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6B8F96D">
          <v:rect id="_x0000_i1292" style="width:0;height:1.5pt" o:hralign="center" o:hrstd="t" o:hr="t" fillcolor="#a0a0a0" stroked="f"/>
        </w:pict>
      </w:r>
    </w:p>
    <w:p w14:paraId="00451A9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268. It Can Describe</w:t>
      </w:r>
    </w:p>
    <w:p w14:paraId="7619E4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Host</w:t>
      </w:r>
    </w:p>
    <w:p w14:paraId="5A5848D2" w14:textId="77777777" w:rsidR="0086282D" w:rsidRPr="0086282D" w:rsidRDefault="0086282D" w:rsidP="0086282D">
      <w:pPr>
        <w:rPr>
          <w:sz w:val="32"/>
          <w:szCs w:val="32"/>
        </w:rPr>
      </w:pPr>
    </w:p>
    <w:p w14:paraId="07EE89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Paths</w:t>
      </w:r>
    </w:p>
    <w:p w14:paraId="6514BB89" w14:textId="77777777" w:rsidR="0086282D" w:rsidRPr="0086282D" w:rsidRDefault="0086282D" w:rsidP="0086282D">
      <w:pPr>
        <w:rPr>
          <w:sz w:val="32"/>
          <w:szCs w:val="32"/>
        </w:rPr>
      </w:pPr>
    </w:p>
    <w:p w14:paraId="676B5B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Methods</w:t>
      </w:r>
    </w:p>
    <w:p w14:paraId="1CA9AF35" w14:textId="77777777" w:rsidR="0086282D" w:rsidRPr="0086282D" w:rsidRDefault="0086282D" w:rsidP="0086282D">
      <w:pPr>
        <w:rPr>
          <w:sz w:val="32"/>
          <w:szCs w:val="32"/>
        </w:rPr>
      </w:pPr>
    </w:p>
    <w:p w14:paraId="34B33B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Parameters</w:t>
      </w:r>
    </w:p>
    <w:p w14:paraId="5AF20CA8" w14:textId="77777777" w:rsidR="0086282D" w:rsidRPr="0086282D" w:rsidRDefault="0086282D" w:rsidP="0086282D">
      <w:pPr>
        <w:rPr>
          <w:sz w:val="32"/>
          <w:szCs w:val="32"/>
        </w:rPr>
      </w:pPr>
    </w:p>
    <w:p w14:paraId="12DC64A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Request bodies</w:t>
      </w:r>
    </w:p>
    <w:p w14:paraId="2C0ED395" w14:textId="77777777" w:rsidR="0086282D" w:rsidRPr="0086282D" w:rsidRDefault="0086282D" w:rsidP="0086282D">
      <w:pPr>
        <w:rPr>
          <w:sz w:val="32"/>
          <w:szCs w:val="32"/>
        </w:rPr>
      </w:pPr>
    </w:p>
    <w:p w14:paraId="4FD7BE5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Responses</w:t>
      </w:r>
    </w:p>
    <w:p w14:paraId="22ADE6D3" w14:textId="77777777" w:rsidR="0086282D" w:rsidRPr="0086282D" w:rsidRDefault="0086282D" w:rsidP="0086282D">
      <w:pPr>
        <w:rPr>
          <w:sz w:val="32"/>
          <w:szCs w:val="32"/>
        </w:rPr>
      </w:pPr>
    </w:p>
    <w:p w14:paraId="047CF09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Schemas</w:t>
      </w:r>
    </w:p>
    <w:p w14:paraId="48278735" w14:textId="77777777" w:rsidR="0086282D" w:rsidRPr="0086282D" w:rsidRDefault="0086282D" w:rsidP="0086282D">
      <w:pPr>
        <w:rPr>
          <w:sz w:val="32"/>
          <w:szCs w:val="32"/>
        </w:rPr>
      </w:pPr>
    </w:p>
    <w:p w14:paraId="2F7AE3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187F50D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145BE23">
          <v:rect id="_x0000_i1293" style="width:0;height:1.5pt" o:hralign="center" o:hrstd="t" o:hr="t" fillcolor="#a0a0a0" stroked="f"/>
        </w:pict>
      </w:r>
    </w:p>
    <w:p w14:paraId="674DA5D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269. Benefit</w:t>
      </w:r>
    </w:p>
    <w:p w14:paraId="28DF2E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Instead of manually configuring:</w:t>
      </w:r>
    </w:p>
    <w:p w14:paraId="1519DD7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Every operation,</w:t>
      </w:r>
    </w:p>
    <w:p w14:paraId="1C515A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Platform can import:</w:t>
      </w:r>
    </w:p>
    <w:p w14:paraId="77FE0CB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 OpenAPI definition.</w:t>
      </w:r>
    </w:p>
    <w:p w14:paraId="683A156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B9C2226">
          <v:rect id="_x0000_i1294" style="width:0;height:1.5pt" o:hralign="center" o:hrstd="t" o:hr="t" fillcolor="#a0a0a0" stroked="f"/>
        </w:pict>
      </w:r>
    </w:p>
    <w:p w14:paraId="175308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BC — SWAGGER</w:t>
      </w:r>
    </w:p>
    <w:p w14:paraId="67883CA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270. You'll Hear</w:t>
      </w:r>
    </w:p>
    <w:p w14:paraId="708BFD9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Swagger</w:t>
      </w:r>
    </w:p>
    <w:p w14:paraId="458BFC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 older projects/documentation.</w:t>
      </w:r>
    </w:p>
    <w:p w14:paraId="267486A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FD6F90E">
          <v:rect id="_x0000_i1295" style="width:0;height:1.5pt" o:hralign="center" o:hrstd="t" o:hr="t" fillcolor="#a0a0a0" stroked="f"/>
        </w:pict>
      </w:r>
    </w:p>
    <w:p w14:paraId="5F5E258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271. Current Power Platform Custom Connector Import</w:t>
      </w:r>
    </w:p>
    <w:p w14:paraId="39D2B81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Uses:</w:t>
      </w:r>
    </w:p>
    <w:p w14:paraId="63ECEA2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2.0</w:t>
      </w:r>
    </w:p>
    <w:p w14:paraId="12DEA81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formerly commonly referred to as:</w:t>
      </w:r>
    </w:p>
    <w:p w14:paraId="02E250D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Swagger 2.0.</w:t>
      </w:r>
    </w:p>
    <w:p w14:paraId="3F45336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1D3B1E">
          <v:rect id="_x0000_i1296" style="width:0;height:1.5pt" o:hralign="center" o:hrstd="t" o:hr="t" fillcolor="#a0a0a0" stroked="f"/>
        </w:pict>
      </w:r>
    </w:p>
    <w:p w14:paraId="5CD2FA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272. Important Current Limitation</w:t>
      </w:r>
    </w:p>
    <w:p w14:paraId="24E2B9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Custom Connector OpenAPI import experience currently expects:</w:t>
      </w:r>
    </w:p>
    <w:p w14:paraId="28FEF1B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2.0.</w:t>
      </w:r>
    </w:p>
    <w:p w14:paraId="578C10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 not assume an:</w:t>
      </w:r>
    </w:p>
    <w:p w14:paraId="336338C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3.0</w:t>
      </w:r>
    </w:p>
    <w:p w14:paraId="0086F2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file can be imported directly.</w:t>
      </w:r>
    </w:p>
    <w:p w14:paraId="542261D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71CE1C">
          <v:rect id="_x0000_i1297" style="width:0;height:1.5pt" o:hralign="center" o:hrstd="t" o:hr="t" fillcolor="#a0a0a0" stroked="f"/>
        </w:pict>
      </w:r>
    </w:p>
    <w:p w14:paraId="4611271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273. File Size</w:t>
      </w:r>
    </w:p>
    <w:p w14:paraId="1B1661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Current custom-connector guidance requires imported OpenAPI definitions to be:</w:t>
      </w:r>
    </w:p>
    <w:p w14:paraId="44B855A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Less than 1 MB.</w:t>
      </w:r>
    </w:p>
    <w:p w14:paraId="6EBAF89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1FCC456">
          <v:rect id="_x0000_i1298" style="width:0;height:1.5pt" o:hralign="center" o:hrstd="t" o:hr="t" fillcolor="#a0a0a0" stroked="f"/>
        </w:pict>
      </w:r>
    </w:p>
    <w:p w14:paraId="15DF2AD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BD — OPENAPI EXAMPLE</w:t>
      </w:r>
    </w:p>
    <w:p w14:paraId="2D7B7BA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274. Training Definition</w:t>
      </w:r>
    </w:p>
    <w:p w14:paraId="7543B8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41F859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"swagger": "2.0",</w:t>
      </w:r>
    </w:p>
    <w:p w14:paraId="6F9EFAD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"info": {</w:t>
      </w:r>
    </w:p>
    <w:p w14:paraId="410AF6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"title": "Training Directory API",</w:t>
      </w:r>
    </w:p>
    <w:p w14:paraId="5CA7527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"description": "Bootcamp REST API connector demonstration.",</w:t>
      </w:r>
    </w:p>
    <w:p w14:paraId="1A14BC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"version": "1.0"</w:t>
      </w:r>
    </w:p>
    <w:p w14:paraId="28976AA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},</w:t>
      </w:r>
    </w:p>
    <w:p w14:paraId="53E363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"host": "jsonplaceholder.typicode.com",</w:t>
      </w:r>
    </w:p>
    <w:p w14:paraId="5577C4B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"basePath": "/",</w:t>
      </w:r>
    </w:p>
    <w:p w14:paraId="6EC1E7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"schemes": [</w:t>
      </w:r>
    </w:p>
    <w:p w14:paraId="1FCB0B9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"https"</w:t>
      </w:r>
    </w:p>
    <w:p w14:paraId="4B8856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],</w:t>
      </w:r>
    </w:p>
    <w:p w14:paraId="485EF0A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"consumes": [</w:t>
      </w:r>
    </w:p>
    <w:p w14:paraId="7D42737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"application/json"</w:t>
      </w:r>
    </w:p>
    <w:p w14:paraId="79542B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],</w:t>
      </w:r>
    </w:p>
    <w:p w14:paraId="2D2782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"produces": [</w:t>
      </w:r>
    </w:p>
    <w:p w14:paraId="5FBD34F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"application/json"</w:t>
      </w:r>
    </w:p>
    <w:p w14:paraId="78A5751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],</w:t>
      </w:r>
    </w:p>
    <w:p w14:paraId="7E88F3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"paths": {</w:t>
      </w:r>
    </w:p>
    <w:p w14:paraId="66FC003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"/users/{id}": {</w:t>
      </w:r>
    </w:p>
    <w:p w14:paraId="6CA114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"get": {</w:t>
      </w:r>
    </w:p>
    <w:p w14:paraId="7A976AE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"summary": "Get User By ID",</w:t>
      </w:r>
    </w:p>
    <w:p w14:paraId="1DED43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"description": "Retrieves one fake training user.",</w:t>
      </w:r>
    </w:p>
    <w:p w14:paraId="324E59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"operationId": "GetUserById",</w:t>
      </w:r>
    </w:p>
    <w:p w14:paraId="02CA6C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"parameters": [</w:t>
      </w:r>
    </w:p>
    <w:p w14:paraId="2A9F9E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{</w:t>
      </w:r>
    </w:p>
    <w:p w14:paraId="4894C4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"name": "id",</w:t>
      </w:r>
    </w:p>
    <w:p w14:paraId="0E50CB8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"in": "path",</w:t>
      </w:r>
    </w:p>
    <w:p w14:paraId="4C9D5FF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"required": true,</w:t>
      </w:r>
    </w:p>
    <w:p w14:paraId="4C78A4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"type": "integer",</w:t>
      </w:r>
    </w:p>
    <w:p w14:paraId="4B5C42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"format": "int32"</w:t>
      </w:r>
    </w:p>
    <w:p w14:paraId="2D7DCA3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}</w:t>
      </w:r>
    </w:p>
    <w:p w14:paraId="4DC26C3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],</w:t>
      </w:r>
    </w:p>
    <w:p w14:paraId="36BED0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"responses": {</w:t>
      </w:r>
    </w:p>
    <w:p w14:paraId="5148FA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      "200": {</w:t>
      </w:r>
    </w:p>
    <w:p w14:paraId="77B1732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"description": "Successful response",</w:t>
      </w:r>
    </w:p>
    <w:p w14:paraId="6D9B4F7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"schema": {</w:t>
      </w:r>
    </w:p>
    <w:p w14:paraId="7A459B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  "$ref": "#/definitions/User"</w:t>
      </w:r>
    </w:p>
    <w:p w14:paraId="5B5CC1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}</w:t>
      </w:r>
    </w:p>
    <w:p w14:paraId="1089E22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}</w:t>
      </w:r>
    </w:p>
    <w:p w14:paraId="14B56E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</w:t>
      </w:r>
    </w:p>
    <w:p w14:paraId="0F6B3B2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}</w:t>
      </w:r>
    </w:p>
    <w:p w14:paraId="1FC90E5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},</w:t>
      </w:r>
    </w:p>
    <w:p w14:paraId="7F385B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"/posts": {</w:t>
      </w:r>
    </w:p>
    <w:p w14:paraId="301EF2A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"post": {</w:t>
      </w:r>
    </w:p>
    <w:p w14:paraId="2E506E2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"summary": "Create Training Post",</w:t>
      </w:r>
    </w:p>
    <w:p w14:paraId="5E9E94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"description": "Creates a simulated training post.",</w:t>
      </w:r>
    </w:p>
    <w:p w14:paraId="04B1E82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"operationId": "CreatePost",</w:t>
      </w:r>
    </w:p>
    <w:p w14:paraId="3823FA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"parameters": [</w:t>
      </w:r>
    </w:p>
    <w:p w14:paraId="57604E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{</w:t>
      </w:r>
    </w:p>
    <w:p w14:paraId="24B8B30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"name": "body",</w:t>
      </w:r>
    </w:p>
    <w:p w14:paraId="5CB8C04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"in": "body",</w:t>
      </w:r>
    </w:p>
    <w:p w14:paraId="36B5282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"required": true,</w:t>
      </w:r>
    </w:p>
    <w:p w14:paraId="5ED146A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"schema": {</w:t>
      </w:r>
    </w:p>
    <w:p w14:paraId="1D8FD47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  "$ref": "#/definitions/PostCreate"</w:t>
      </w:r>
    </w:p>
    <w:p w14:paraId="31D6159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}</w:t>
      </w:r>
    </w:p>
    <w:p w14:paraId="7D065B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      }</w:t>
      </w:r>
    </w:p>
    <w:p w14:paraId="77DFF9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],</w:t>
      </w:r>
    </w:p>
    <w:p w14:paraId="668040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"responses": {</w:t>
      </w:r>
    </w:p>
    <w:p w14:paraId="61433C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"201": {</w:t>
      </w:r>
    </w:p>
    <w:p w14:paraId="6B7CE11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"description": "Created",</w:t>
      </w:r>
    </w:p>
    <w:p w14:paraId="30D41A6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"schema": {</w:t>
      </w:r>
    </w:p>
    <w:p w14:paraId="5406B72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  "$ref": "#/definitions/Post"</w:t>
      </w:r>
    </w:p>
    <w:p w14:paraId="20ADB1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}</w:t>
      </w:r>
    </w:p>
    <w:p w14:paraId="428CF21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}</w:t>
      </w:r>
    </w:p>
    <w:p w14:paraId="3430BD9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</w:t>
      </w:r>
    </w:p>
    <w:p w14:paraId="4CE6242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}</w:t>
      </w:r>
    </w:p>
    <w:p w14:paraId="340574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}</w:t>
      </w:r>
    </w:p>
    <w:p w14:paraId="505578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},</w:t>
      </w:r>
    </w:p>
    <w:p w14:paraId="7A0EDF4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"definitions": {</w:t>
      </w:r>
    </w:p>
    <w:p w14:paraId="27991D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"User": {</w:t>
      </w:r>
    </w:p>
    <w:p w14:paraId="38034A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"type": "object",</w:t>
      </w:r>
    </w:p>
    <w:p w14:paraId="7146856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"properties": {</w:t>
      </w:r>
    </w:p>
    <w:p w14:paraId="397980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"id": {</w:t>
      </w:r>
    </w:p>
    <w:p w14:paraId="05411A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"integer"</w:t>
      </w:r>
    </w:p>
    <w:p w14:paraId="2D9FF4A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},</w:t>
      </w:r>
    </w:p>
    <w:p w14:paraId="6C7AA7A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"name": {</w:t>
      </w:r>
    </w:p>
    <w:p w14:paraId="387F8A5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"string"</w:t>
      </w:r>
    </w:p>
    <w:p w14:paraId="0FEAF4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    },</w:t>
      </w:r>
    </w:p>
    <w:p w14:paraId="43A1D61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"username": {</w:t>
      </w:r>
    </w:p>
    <w:p w14:paraId="329F06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"string"</w:t>
      </w:r>
    </w:p>
    <w:p w14:paraId="19D2B7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},</w:t>
      </w:r>
    </w:p>
    <w:p w14:paraId="43E1712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"email": {</w:t>
      </w:r>
    </w:p>
    <w:p w14:paraId="3ABF154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"string"</w:t>
      </w:r>
    </w:p>
    <w:p w14:paraId="4F9F0C8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},</w:t>
      </w:r>
    </w:p>
    <w:p w14:paraId="23B117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"phone": {</w:t>
      </w:r>
    </w:p>
    <w:p w14:paraId="5BE3200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"string"</w:t>
      </w:r>
    </w:p>
    <w:p w14:paraId="33505F0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},</w:t>
      </w:r>
    </w:p>
    <w:p w14:paraId="2D5B13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"website": {</w:t>
      </w:r>
    </w:p>
    <w:p w14:paraId="19FB413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"string"</w:t>
      </w:r>
    </w:p>
    <w:p w14:paraId="5701F1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</w:t>
      </w:r>
    </w:p>
    <w:p w14:paraId="0089C5F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}</w:t>
      </w:r>
    </w:p>
    <w:p w14:paraId="407D1F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},</w:t>
      </w:r>
    </w:p>
    <w:p w14:paraId="1B3BB6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"PostCreate": {</w:t>
      </w:r>
    </w:p>
    <w:p w14:paraId="5CDDDC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"type": "object",</w:t>
      </w:r>
    </w:p>
    <w:p w14:paraId="4658806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"required": [</w:t>
      </w:r>
    </w:p>
    <w:p w14:paraId="4C43163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"title",</w:t>
      </w:r>
    </w:p>
    <w:p w14:paraId="44B7D5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"body",</w:t>
      </w:r>
    </w:p>
    <w:p w14:paraId="5B9319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"userId"</w:t>
      </w:r>
    </w:p>
    <w:p w14:paraId="35427A2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],</w:t>
      </w:r>
    </w:p>
    <w:p w14:paraId="52542B8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  "properties": {</w:t>
      </w:r>
    </w:p>
    <w:p w14:paraId="0217280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"title": {</w:t>
      </w:r>
    </w:p>
    <w:p w14:paraId="4D672E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"string"</w:t>
      </w:r>
    </w:p>
    <w:p w14:paraId="0A68C5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},</w:t>
      </w:r>
    </w:p>
    <w:p w14:paraId="707B00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"body": {</w:t>
      </w:r>
    </w:p>
    <w:p w14:paraId="39C78E7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"string"</w:t>
      </w:r>
    </w:p>
    <w:p w14:paraId="37B08A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},</w:t>
      </w:r>
    </w:p>
    <w:p w14:paraId="0AC3D6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"userId": {</w:t>
      </w:r>
    </w:p>
    <w:p w14:paraId="161AF2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"integer"</w:t>
      </w:r>
    </w:p>
    <w:p w14:paraId="22C42C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</w:t>
      </w:r>
    </w:p>
    <w:p w14:paraId="5AEAD2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}</w:t>
      </w:r>
    </w:p>
    <w:p w14:paraId="7D93DF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},</w:t>
      </w:r>
    </w:p>
    <w:p w14:paraId="2CEFE6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"Post": {</w:t>
      </w:r>
    </w:p>
    <w:p w14:paraId="0A72CD4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"allOf": [</w:t>
      </w:r>
    </w:p>
    <w:p w14:paraId="7139EB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{</w:t>
      </w:r>
    </w:p>
    <w:p w14:paraId="5610E9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"$ref": "#/definitions/PostCreate"</w:t>
      </w:r>
    </w:p>
    <w:p w14:paraId="61DBFE3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},</w:t>
      </w:r>
    </w:p>
    <w:p w14:paraId="4FB46E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{</w:t>
      </w:r>
    </w:p>
    <w:p w14:paraId="580C95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"type": "object",</w:t>
      </w:r>
    </w:p>
    <w:p w14:paraId="75D425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"properties": {</w:t>
      </w:r>
    </w:p>
    <w:p w14:paraId="66C03EB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"id": {</w:t>
      </w:r>
    </w:p>
    <w:p w14:paraId="78335D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    "type": "integer"</w:t>
      </w:r>
    </w:p>
    <w:p w14:paraId="65A93C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 xml:space="preserve">            }</w:t>
      </w:r>
    </w:p>
    <w:p w14:paraId="28719E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  }</w:t>
      </w:r>
    </w:p>
    <w:p w14:paraId="29E813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 }</w:t>
      </w:r>
    </w:p>
    <w:p w14:paraId="473264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]</w:t>
      </w:r>
    </w:p>
    <w:p w14:paraId="735007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}</w:t>
      </w:r>
    </w:p>
    <w:p w14:paraId="603A77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}</w:t>
      </w:r>
    </w:p>
    <w:p w14:paraId="3DFDE6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5081DB2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90511FA">
          <v:rect id="_x0000_i1299" style="width:0;height:1.5pt" o:hralign="center" o:hrstd="t" o:hr="t" fillcolor="#a0a0a0" stroked="f"/>
        </w:pict>
      </w:r>
    </w:p>
    <w:p w14:paraId="20C148A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BE — READ OPENAPI</w:t>
      </w:r>
    </w:p>
    <w:p w14:paraId="320CEE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275. Version</w:t>
      </w:r>
    </w:p>
    <w:p w14:paraId="351B42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"swagger": "2.0"</w:t>
      </w:r>
    </w:p>
    <w:p w14:paraId="71CB055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28F6B88">
          <v:rect id="_x0000_i1300" style="width:0;height:1.5pt" o:hralign="center" o:hrstd="t" o:hr="t" fillcolor="#a0a0a0" stroked="f"/>
        </w:pict>
      </w:r>
    </w:p>
    <w:p w14:paraId="1497FE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276. Host</w:t>
      </w:r>
    </w:p>
    <w:p w14:paraId="261D446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"host": "jsonplaceholder.typicode.com"</w:t>
      </w:r>
    </w:p>
    <w:p w14:paraId="4BD5711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31CED5E">
          <v:rect id="_x0000_i1301" style="width:0;height:1.5pt" o:hralign="center" o:hrstd="t" o:hr="t" fillcolor="#a0a0a0" stroked="f"/>
        </w:pict>
      </w:r>
    </w:p>
    <w:p w14:paraId="565F709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277. Scheme</w:t>
      </w:r>
    </w:p>
    <w:p w14:paraId="267036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"schemes": [</w:t>
      </w:r>
    </w:p>
    <w:p w14:paraId="39DE92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"https"</w:t>
      </w:r>
    </w:p>
    <w:p w14:paraId="2AA794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]</w:t>
      </w:r>
    </w:p>
    <w:p w14:paraId="79ECE52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7CAE207">
          <v:rect id="_x0000_i1302" style="width:0;height:1.5pt" o:hralign="center" o:hrstd="t" o:hr="t" fillcolor="#a0a0a0" stroked="f"/>
        </w:pict>
      </w:r>
    </w:p>
    <w:p w14:paraId="102002B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278. Path</w:t>
      </w:r>
    </w:p>
    <w:p w14:paraId="37147E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"/users/{id}"</w:t>
      </w:r>
    </w:p>
    <w:p w14:paraId="2852FAF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D4DE6D5">
          <v:rect id="_x0000_i1303" style="width:0;height:1.5pt" o:hralign="center" o:hrstd="t" o:hr="t" fillcolor="#a0a0a0" stroked="f"/>
        </w:pict>
      </w:r>
    </w:p>
    <w:p w14:paraId="1271943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279. Method</w:t>
      </w:r>
    </w:p>
    <w:p w14:paraId="2A4EEED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"get"</w:t>
      </w:r>
    </w:p>
    <w:p w14:paraId="312CD20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09D4D60">
          <v:rect id="_x0000_i1304" style="width:0;height:1.5pt" o:hralign="center" o:hrstd="t" o:hr="t" fillcolor="#a0a0a0" stroked="f"/>
        </w:pict>
      </w:r>
    </w:p>
    <w:p w14:paraId="1F81DA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280. Operation ID</w:t>
      </w:r>
    </w:p>
    <w:p w14:paraId="53ABA55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"operationId": "GetUserById"</w:t>
      </w:r>
    </w:p>
    <w:p w14:paraId="7AF3470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DAE271A">
          <v:rect id="_x0000_i1305" style="width:0;height:1.5pt" o:hralign="center" o:hrstd="t" o:hr="t" fillcolor="#a0a0a0" stroked="f"/>
        </w:pict>
      </w:r>
    </w:p>
    <w:p w14:paraId="61F8055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281. Parameter</w:t>
      </w:r>
    </w:p>
    <w:p w14:paraId="02F1F74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17A857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"name": "id",</w:t>
      </w:r>
    </w:p>
    <w:p w14:paraId="303A5A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"in": "path"</w:t>
      </w:r>
    </w:p>
    <w:p w14:paraId="49BC5D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5A63633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D1EF85F">
          <v:rect id="_x0000_i1306" style="width:0;height:1.5pt" o:hralign="center" o:hrstd="t" o:hr="t" fillcolor="#a0a0a0" stroked="f"/>
        </w:pict>
      </w:r>
    </w:p>
    <w:p w14:paraId="31E1D7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282. Response Schema</w:t>
      </w:r>
    </w:p>
    <w:p w14:paraId="4015FF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"$ref": "#/definitions/User"</w:t>
      </w:r>
    </w:p>
    <w:p w14:paraId="26F3F67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82B2BE2">
          <v:rect id="_x0000_i1307" style="width:0;height:1.5pt" o:hralign="center" o:hrstd="t" o:hr="t" fillcolor="#a0a0a0" stroked="f"/>
        </w:pict>
      </w:r>
    </w:p>
    <w:p w14:paraId="7842600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283. This Is API Contract as Code</w:t>
      </w:r>
    </w:p>
    <w:p w14:paraId="256C07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Instead of manually documenting operations:</w:t>
      </w:r>
    </w:p>
    <w:p w14:paraId="3C75048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describes them.</w:t>
      </w:r>
    </w:p>
    <w:p w14:paraId="703C08A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B3F28A2">
          <v:rect id="_x0000_i1308" style="width:0;height:1.5pt" o:hralign="center" o:hrstd="t" o:hr="t" fillcolor="#a0a0a0" stroked="f"/>
        </w:pict>
      </w:r>
    </w:p>
    <w:p w14:paraId="4A241B4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BF — IMPORT OPENAPI</w:t>
      </w:r>
    </w:p>
    <w:p w14:paraId="66371F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284. Optional</w:t>
      </w:r>
    </w:p>
    <w:p w14:paraId="6BD281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Create another Custom Connector.</w:t>
      </w:r>
    </w:p>
    <w:p w14:paraId="05C2CB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Select:</w:t>
      </w:r>
    </w:p>
    <w:p w14:paraId="1CFB91F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Import OpenAPI file.</w:t>
      </w:r>
    </w:p>
    <w:p w14:paraId="7A1C84E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106BD25">
          <v:rect id="_x0000_i1309" style="width:0;height:1.5pt" o:hralign="center" o:hrstd="t" o:hr="t" fillcolor="#a0a0a0" stroked="f"/>
        </w:pict>
      </w:r>
    </w:p>
    <w:p w14:paraId="332384A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285. Name</w:t>
      </w:r>
    </w:p>
    <w:p w14:paraId="74A4184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TrainingDirectoryOpenAPI</w:t>
      </w:r>
    </w:p>
    <w:p w14:paraId="564495C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A931CAC">
          <v:rect id="_x0000_i1310" style="width:0;height:1.5pt" o:hralign="center" o:hrstd="t" o:hr="t" fillcolor="#a0a0a0" stroked="f"/>
        </w:pict>
      </w:r>
    </w:p>
    <w:p w14:paraId="203253C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286. Upload</w:t>
      </w:r>
    </w:p>
    <w:p w14:paraId="45C3B48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The:</w:t>
      </w:r>
    </w:p>
    <w:p w14:paraId="7FF19FB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2.0 definition.</w:t>
      </w:r>
    </w:p>
    <w:p w14:paraId="738844C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8BF98FF">
          <v:rect id="_x0000_i1311" style="width:0;height:1.5pt" o:hralign="center" o:hrstd="t" o:hr="t" fillcolor="#a0a0a0" stroked="f"/>
        </w:pict>
      </w:r>
    </w:p>
    <w:p w14:paraId="4DC393A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287. Review</w:t>
      </w:r>
    </w:p>
    <w:p w14:paraId="630571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General</w:t>
      </w:r>
    </w:p>
    <w:p w14:paraId="62D19637" w14:textId="77777777" w:rsidR="0086282D" w:rsidRPr="0086282D" w:rsidRDefault="0086282D" w:rsidP="0086282D">
      <w:pPr>
        <w:rPr>
          <w:sz w:val="32"/>
          <w:szCs w:val="32"/>
        </w:rPr>
      </w:pPr>
    </w:p>
    <w:p w14:paraId="1D7CA1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</w:t>
      </w:r>
    </w:p>
    <w:p w14:paraId="51529687" w14:textId="77777777" w:rsidR="0086282D" w:rsidRPr="0086282D" w:rsidRDefault="0086282D" w:rsidP="0086282D">
      <w:pPr>
        <w:rPr>
          <w:sz w:val="32"/>
          <w:szCs w:val="32"/>
        </w:rPr>
      </w:pPr>
    </w:p>
    <w:p w14:paraId="6865937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Definition</w:t>
      </w:r>
    </w:p>
    <w:p w14:paraId="1BD7B8B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95D5669">
          <v:rect id="_x0000_i1312" style="width:0;height:1.5pt" o:hralign="center" o:hrstd="t" o:hr="t" fillcolor="#a0a0a0" stroked="f"/>
        </w:pict>
      </w:r>
    </w:p>
    <w:p w14:paraId="3DD7097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288. Power Platform Should Generate</w:t>
      </w:r>
    </w:p>
    <w:p w14:paraId="7D922B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Actions:</w:t>
      </w:r>
    </w:p>
    <w:p w14:paraId="6BA0E22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User By ID</w:t>
      </w:r>
    </w:p>
    <w:p w14:paraId="1610FF8F" w14:textId="77777777" w:rsidR="0086282D" w:rsidRPr="0086282D" w:rsidRDefault="0086282D" w:rsidP="0086282D">
      <w:pPr>
        <w:rPr>
          <w:sz w:val="32"/>
          <w:szCs w:val="32"/>
        </w:rPr>
      </w:pPr>
    </w:p>
    <w:p w14:paraId="2528E1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Create Training Post</w:t>
      </w:r>
    </w:p>
    <w:p w14:paraId="2C5FA91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CC8E9F1">
          <v:rect id="_x0000_i1313" style="width:0;height:1.5pt" o:hralign="center" o:hrstd="t" o:hr="t" fillcolor="#a0a0a0" stroked="f"/>
        </w:pict>
      </w:r>
    </w:p>
    <w:p w14:paraId="6CE6BD0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289. Compare</w:t>
      </w:r>
    </w:p>
    <w:p w14:paraId="6AEEC8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Manual connector vs:</w:t>
      </w:r>
    </w:p>
    <w:p w14:paraId="658AF1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Imported connector.</w:t>
      </w:r>
    </w:p>
    <w:p w14:paraId="1E6D41B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2C37654">
          <v:rect id="_x0000_i1314" style="width:0;height:1.5pt" o:hralign="center" o:hrstd="t" o:hr="t" fillcolor="#a0a0a0" stroked="f"/>
        </w:pict>
      </w:r>
    </w:p>
    <w:p w14:paraId="607DE2B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290. Lesson</w:t>
      </w:r>
    </w:p>
    <w:p w14:paraId="586E6D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OpenAPI reduces:</w:t>
      </w:r>
    </w:p>
    <w:p w14:paraId="1F67DEB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Repetitive connector configuration.</w:t>
      </w:r>
    </w:p>
    <w:p w14:paraId="6ED8B5B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F9F3BB2">
          <v:rect id="_x0000_i1315" style="width:0;height:1.5pt" o:hralign="center" o:hrstd="t" o:hr="t" fillcolor="#a0a0a0" stroked="f"/>
        </w:pict>
      </w:r>
    </w:p>
    <w:p w14:paraId="0AC07BD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BG — CREATE FROM BLANK VS OPENAPI</w:t>
      </w:r>
    </w:p>
    <w:p w14:paraId="155B7D8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291. Blank</w:t>
      </w:r>
    </w:p>
    <w:p w14:paraId="71EAC9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Useful when:</w:t>
      </w:r>
    </w:p>
    <w:p w14:paraId="57536F4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Small API</w:t>
      </w:r>
    </w:p>
    <w:p w14:paraId="36E119EA" w14:textId="77777777" w:rsidR="0086282D" w:rsidRPr="0086282D" w:rsidRDefault="0086282D" w:rsidP="0086282D">
      <w:pPr>
        <w:rPr>
          <w:sz w:val="32"/>
          <w:szCs w:val="32"/>
        </w:rPr>
      </w:pPr>
    </w:p>
    <w:p w14:paraId="74ABEA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Learning</w:t>
      </w:r>
    </w:p>
    <w:p w14:paraId="023E7F24" w14:textId="77777777" w:rsidR="0086282D" w:rsidRPr="0086282D" w:rsidRDefault="0086282D" w:rsidP="0086282D">
      <w:pPr>
        <w:rPr>
          <w:sz w:val="32"/>
          <w:szCs w:val="32"/>
        </w:rPr>
      </w:pPr>
    </w:p>
    <w:p w14:paraId="32A0452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No OpenAPI document</w:t>
      </w:r>
    </w:p>
    <w:p w14:paraId="498977B5" w14:textId="77777777" w:rsidR="0086282D" w:rsidRPr="0086282D" w:rsidRDefault="0086282D" w:rsidP="0086282D">
      <w:pPr>
        <w:rPr>
          <w:sz w:val="32"/>
          <w:szCs w:val="32"/>
        </w:rPr>
      </w:pPr>
    </w:p>
    <w:p w14:paraId="39C22E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Few operations</w:t>
      </w:r>
    </w:p>
    <w:p w14:paraId="6979E79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AC20AEF">
          <v:rect id="_x0000_i1316" style="width:0;height:1.5pt" o:hralign="center" o:hrstd="t" o:hr="t" fillcolor="#a0a0a0" stroked="f"/>
        </w:pict>
      </w:r>
    </w:p>
    <w:p w14:paraId="04B7BB4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292. OpenAPI</w:t>
      </w:r>
    </w:p>
    <w:p w14:paraId="179901B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lastRenderedPageBreak/>
        <w:t>Preferable when API already has:</w:t>
      </w:r>
    </w:p>
    <w:p w14:paraId="63E4932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Well-maintained specification.</w:t>
      </w:r>
    </w:p>
    <w:p w14:paraId="52EE947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12A42A0">
          <v:rect id="_x0000_i1317" style="width:0;height:1.5pt" o:hralign="center" o:hrstd="t" o:hr="t" fillcolor="#a0a0a0" stroked="f"/>
        </w:pict>
      </w:r>
    </w:p>
    <w:p w14:paraId="25C35E4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293. Production</w:t>
      </w:r>
    </w:p>
    <w:p w14:paraId="530455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Ask API team for:</w:t>
      </w:r>
    </w:p>
    <w:p w14:paraId="684796C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specification</w:t>
      </w:r>
    </w:p>
    <w:p w14:paraId="1D70F7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before manually defining:</w:t>
      </w:r>
    </w:p>
    <w:p w14:paraId="11D149A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70 endpoints.</w:t>
      </w:r>
    </w:p>
    <w:p w14:paraId="250417F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D4AB8C3">
          <v:rect id="_x0000_i1318" style="width:0;height:1.5pt" o:hralign="center" o:hrstd="t" o:hr="t" fillcolor="#a0a0a0" stroked="f"/>
        </w:pict>
      </w:r>
    </w:p>
    <w:p w14:paraId="291909D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BH — POSTMAN COLLECTION</w:t>
      </w:r>
    </w:p>
    <w:p w14:paraId="409B818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294. Another Supported Option</w:t>
      </w:r>
    </w:p>
    <w:p w14:paraId="28C40A2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A:</w:t>
      </w:r>
    </w:p>
    <w:p w14:paraId="03C56CC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Postman Collection</w:t>
      </w:r>
    </w:p>
    <w:p w14:paraId="47EAF17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also be imported for Custom Connector creation.</w:t>
      </w:r>
    </w:p>
    <w:p w14:paraId="1B3F81D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69ED300">
          <v:rect id="_x0000_i1319" style="width:0;height:1.5pt" o:hralign="center" o:hrstd="t" o:hr="t" fillcolor="#a0a0a0" stroked="f"/>
        </w:pict>
      </w:r>
    </w:p>
    <w:p w14:paraId="6E659DE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295. Useful</w:t>
      </w:r>
    </w:p>
    <w:p w14:paraId="4B677D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When API team maintains:</w:t>
      </w:r>
    </w:p>
    <w:p w14:paraId="5C4AA9A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Postman tests/requests.</w:t>
      </w:r>
    </w:p>
    <w:p w14:paraId="375B5FA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6118FC0">
          <v:rect id="_x0000_i1320" style="width:0;height:1.5pt" o:hralign="center" o:hrstd="t" o:hr="t" fillcolor="#a0a0a0" stroked="f"/>
        </w:pict>
      </w:r>
    </w:p>
    <w:p w14:paraId="477190C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296. Day 25</w:t>
      </w:r>
    </w:p>
    <w:p w14:paraId="6ACB75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Concept only.</w:t>
      </w:r>
    </w:p>
    <w:p w14:paraId="1A727DE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AC4900C">
          <v:rect id="_x0000_i1321" style="width:0;height:1.5pt" o:hralign="center" o:hrstd="t" o:hr="t" fillcolor="#a0a0a0" stroked="f"/>
        </w:pict>
      </w:r>
    </w:p>
    <w:p w14:paraId="3554F7B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lastRenderedPageBreak/>
        <w:t>PART BI — API DOCUMENTATION</w:t>
      </w:r>
    </w:p>
    <w:p w14:paraId="17AEDC9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297. Before Connector</w:t>
      </w:r>
    </w:p>
    <w:p w14:paraId="2A50D1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You need to know:</w:t>
      </w:r>
    </w:p>
    <w:p w14:paraId="798B0D6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Base URL</w:t>
      </w:r>
    </w:p>
    <w:p w14:paraId="668F49FE" w14:textId="77777777" w:rsidR="0086282D" w:rsidRPr="0086282D" w:rsidRDefault="0086282D" w:rsidP="0086282D">
      <w:pPr>
        <w:rPr>
          <w:sz w:val="32"/>
          <w:szCs w:val="32"/>
        </w:rPr>
      </w:pPr>
    </w:p>
    <w:p w14:paraId="22167A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53552A53" w14:textId="77777777" w:rsidR="0086282D" w:rsidRPr="0086282D" w:rsidRDefault="0086282D" w:rsidP="0086282D">
      <w:pPr>
        <w:rPr>
          <w:sz w:val="32"/>
          <w:szCs w:val="32"/>
        </w:rPr>
      </w:pPr>
    </w:p>
    <w:p w14:paraId="054597A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Endpoints</w:t>
      </w:r>
    </w:p>
    <w:p w14:paraId="59D8CCC5" w14:textId="77777777" w:rsidR="0086282D" w:rsidRPr="0086282D" w:rsidRDefault="0086282D" w:rsidP="0086282D">
      <w:pPr>
        <w:rPr>
          <w:sz w:val="32"/>
          <w:szCs w:val="32"/>
        </w:rPr>
      </w:pPr>
    </w:p>
    <w:p w14:paraId="6D34843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Methods</w:t>
      </w:r>
    </w:p>
    <w:p w14:paraId="12C24732" w14:textId="77777777" w:rsidR="0086282D" w:rsidRPr="0086282D" w:rsidRDefault="0086282D" w:rsidP="0086282D">
      <w:pPr>
        <w:rPr>
          <w:sz w:val="32"/>
          <w:szCs w:val="32"/>
        </w:rPr>
      </w:pPr>
    </w:p>
    <w:p w14:paraId="423208A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Parameters</w:t>
      </w:r>
    </w:p>
    <w:p w14:paraId="1481DC90" w14:textId="77777777" w:rsidR="0086282D" w:rsidRPr="0086282D" w:rsidRDefault="0086282D" w:rsidP="0086282D">
      <w:pPr>
        <w:rPr>
          <w:sz w:val="32"/>
          <w:szCs w:val="32"/>
        </w:rPr>
      </w:pPr>
    </w:p>
    <w:p w14:paraId="54F72C2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Headers</w:t>
      </w:r>
    </w:p>
    <w:p w14:paraId="29656B3F" w14:textId="77777777" w:rsidR="0086282D" w:rsidRPr="0086282D" w:rsidRDefault="0086282D" w:rsidP="0086282D">
      <w:pPr>
        <w:rPr>
          <w:sz w:val="32"/>
          <w:szCs w:val="32"/>
        </w:rPr>
      </w:pPr>
    </w:p>
    <w:p w14:paraId="32D027A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 schemas</w:t>
      </w:r>
    </w:p>
    <w:p w14:paraId="768D19DC" w14:textId="77777777" w:rsidR="0086282D" w:rsidRPr="0086282D" w:rsidRDefault="0086282D" w:rsidP="0086282D">
      <w:pPr>
        <w:rPr>
          <w:sz w:val="32"/>
          <w:szCs w:val="32"/>
        </w:rPr>
      </w:pPr>
    </w:p>
    <w:p w14:paraId="1E260C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Response schemas</w:t>
      </w:r>
    </w:p>
    <w:p w14:paraId="34CC96A2" w14:textId="77777777" w:rsidR="0086282D" w:rsidRPr="0086282D" w:rsidRDefault="0086282D" w:rsidP="0086282D">
      <w:pPr>
        <w:rPr>
          <w:sz w:val="32"/>
          <w:szCs w:val="32"/>
        </w:rPr>
      </w:pPr>
    </w:p>
    <w:p w14:paraId="27BB871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Status codes</w:t>
      </w:r>
    </w:p>
    <w:p w14:paraId="603A46B5" w14:textId="77777777" w:rsidR="0086282D" w:rsidRPr="0086282D" w:rsidRDefault="0086282D" w:rsidP="0086282D">
      <w:pPr>
        <w:rPr>
          <w:sz w:val="32"/>
          <w:szCs w:val="32"/>
        </w:rPr>
      </w:pPr>
    </w:p>
    <w:p w14:paraId="36B7874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Rate limits</w:t>
      </w:r>
    </w:p>
    <w:p w14:paraId="39CDED3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1D6C0ED">
          <v:rect id="_x0000_i1322" style="width:0;height:1.5pt" o:hralign="center" o:hrstd="t" o:hr="t" fillcolor="#a0a0a0" stroked="f"/>
        </w:pict>
      </w:r>
    </w:p>
    <w:p w14:paraId="2C1112F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298. Without Documentation</w:t>
      </w:r>
    </w:p>
    <w:p w14:paraId="2611875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development becomes:</w:t>
      </w:r>
    </w:p>
    <w:p w14:paraId="0981E6E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Guesswork.</w:t>
      </w:r>
    </w:p>
    <w:p w14:paraId="57830A2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6B41027">
          <v:rect id="_x0000_i1323" style="width:0;height:1.5pt" o:hralign="center" o:hrstd="t" o:hr="t" fillcolor="#a0a0a0" stroked="f"/>
        </w:pict>
      </w:r>
    </w:p>
    <w:p w14:paraId="5929276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BJ — AUTHENTICATED CONNECTOR</w:t>
      </w:r>
    </w:p>
    <w:p w14:paraId="1ADA4F5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299. Production Scenario</w:t>
      </w:r>
    </w:p>
    <w:p w14:paraId="4422DF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API:</w:t>
      </w:r>
    </w:p>
    <w:p w14:paraId="08E506F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Corporate Procurement API</w:t>
      </w:r>
    </w:p>
    <w:p w14:paraId="554A21C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requires:</w:t>
      </w:r>
    </w:p>
    <w:p w14:paraId="17FEB1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Key.</w:t>
      </w:r>
    </w:p>
    <w:p w14:paraId="20ED408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4DC69A9">
          <v:rect id="_x0000_i1324" style="width:0;height:1.5pt" o:hralign="center" o:hrstd="t" o:hr="t" fillcolor="#a0a0a0" stroked="f"/>
        </w:pict>
      </w:r>
    </w:p>
    <w:p w14:paraId="48D1C65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300. Security Tab</w:t>
      </w:r>
    </w:p>
    <w:p w14:paraId="32B22F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 Type:</w:t>
      </w:r>
    </w:p>
    <w:p w14:paraId="78E74AC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Key.</w:t>
      </w:r>
    </w:p>
    <w:p w14:paraId="5C2CC70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6CE226D">
          <v:rect id="_x0000_i1325" style="width:0;height:1.5pt" o:hralign="center" o:hrstd="t" o:hr="t" fillcolor="#a0a0a0" stroked="f"/>
        </w:pict>
      </w:r>
    </w:p>
    <w:p w14:paraId="3CDB3E0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301. Parameter</w:t>
      </w:r>
    </w:p>
    <w:p w14:paraId="41E6F2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53EB2F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x-api-key</w:t>
      </w:r>
    </w:p>
    <w:p w14:paraId="009B2F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Location:</w:t>
      </w:r>
    </w:p>
    <w:p w14:paraId="5C8A8F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Header</w:t>
      </w:r>
    </w:p>
    <w:p w14:paraId="4AA4C4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 required by API specification.</w:t>
      </w:r>
    </w:p>
    <w:p w14:paraId="2E17909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D0BABFB">
          <v:rect id="_x0000_i1326" style="width:0;height:1.5pt" o:hralign="center" o:hrstd="t" o:hr="t" fillcolor="#a0a0a0" stroked="f"/>
        </w:pict>
      </w:r>
    </w:p>
    <w:p w14:paraId="59134E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302. Maker/User</w:t>
      </w:r>
    </w:p>
    <w:p w14:paraId="54B43C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Creates a Connection and enters:</w:t>
      </w:r>
    </w:p>
    <w:p w14:paraId="219448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Key.</w:t>
      </w:r>
    </w:p>
    <w:p w14:paraId="50AB058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3D183BE">
          <v:rect id="_x0000_i1327" style="width:0;height:1.5pt" o:hralign="center" o:hrstd="t" o:hr="t" fillcolor="#a0a0a0" stroked="f"/>
        </w:pict>
      </w:r>
    </w:p>
    <w:p w14:paraId="4C0062B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303. Connector</w:t>
      </w:r>
    </w:p>
    <w:p w14:paraId="45D7C95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Injects it into:</w:t>
      </w:r>
    </w:p>
    <w:p w14:paraId="0253032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request.</w:t>
      </w:r>
    </w:p>
    <w:p w14:paraId="45AD3AD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7B7D568">
          <v:rect id="_x0000_i1328" style="width:0;height:1.5pt" o:hralign="center" o:hrstd="t" o:hr="t" fillcolor="#a0a0a0" stroked="f"/>
        </w:pict>
      </w:r>
    </w:p>
    <w:p w14:paraId="21B67EF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304. App Doesn't Need</w:t>
      </w:r>
    </w:p>
    <w:p w14:paraId="7131405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"x-api-key": "secret-value"</w:t>
      </w:r>
    </w:p>
    <w:p w14:paraId="097F14F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inside:</w:t>
      </w:r>
    </w:p>
    <w:p w14:paraId="6B531D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Fx.</w:t>
      </w:r>
    </w:p>
    <w:p w14:paraId="6E9C70B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282D844">
          <v:rect id="_x0000_i1329" style="width:0;height:1.5pt" o:hralign="center" o:hrstd="t" o:hr="t" fillcolor="#a0a0a0" stroked="f"/>
        </w:pict>
      </w:r>
    </w:p>
    <w:p w14:paraId="029D8E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BK — OAUTH CONNECTOR</w:t>
      </w:r>
    </w:p>
    <w:p w14:paraId="7167F34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305. Protected Business API</w:t>
      </w:r>
    </w:p>
    <w:p w14:paraId="3BEC37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user-delegated access:</w:t>
      </w:r>
    </w:p>
    <w:p w14:paraId="7015F7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15C02E5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OAuth 2.0 / Microsoft Entra ID</w:t>
      </w:r>
    </w:p>
    <w:p w14:paraId="08BE7AE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where appropriate.</w:t>
      </w:r>
    </w:p>
    <w:p w14:paraId="0E7CB0D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0AF683E">
          <v:rect id="_x0000_i1330" style="width:0;height:1.5pt" o:hralign="center" o:hrstd="t" o:hr="t" fillcolor="#a0a0a0" stroked="f"/>
        </w:pict>
      </w:r>
    </w:p>
    <w:p w14:paraId="60996DF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306. Authentication Flow</w:t>
      </w:r>
    </w:p>
    <w:p w14:paraId="791D78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</w:t>
      </w:r>
    </w:p>
    <w:p w14:paraId="7A95343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490119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4A47454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SIGN IN</w:t>
      </w:r>
    </w:p>
    <w:p w14:paraId="2B3AA2E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0387F1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115036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IDENTITY PROVIDER</w:t>
      </w:r>
    </w:p>
    <w:p w14:paraId="4D58B05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5E72C0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734D950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ACCESS TOKEN</w:t>
      </w:r>
    </w:p>
    <w:p w14:paraId="025B0F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7A705E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43D9C8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</w:t>
      </w:r>
    </w:p>
    <w:p w14:paraId="14FD2D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4FCECF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4BEBA5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</w:t>
      </w:r>
    </w:p>
    <w:p w14:paraId="2A46B01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43EED90">
          <v:rect id="_x0000_i1331" style="width:0;height:1.5pt" o:hralign="center" o:hrstd="t" o:hr="t" fillcolor="#a0a0a0" stroked="f"/>
        </w:pict>
      </w:r>
    </w:p>
    <w:p w14:paraId="74DEC4B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307. Benefit</w:t>
      </w:r>
    </w:p>
    <w:p w14:paraId="212D703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can evaluate:</w:t>
      </w:r>
    </w:p>
    <w:p w14:paraId="67365EE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User identity/scopes.</w:t>
      </w:r>
    </w:p>
    <w:p w14:paraId="2BE44A0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D2C7B64">
          <v:rect id="_x0000_i1332" style="width:0;height:1.5pt" o:hralign="center" o:hrstd="t" o:hr="t" fillcolor="#a0a0a0" stroked="f"/>
        </w:pict>
      </w:r>
    </w:p>
    <w:p w14:paraId="6FF863D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308. More Complex</w:t>
      </w:r>
    </w:p>
    <w:p w14:paraId="271A96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OAuth requires proper:</w:t>
      </w:r>
    </w:p>
    <w:p w14:paraId="421922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Client registration</w:t>
      </w:r>
    </w:p>
    <w:p w14:paraId="594F4567" w14:textId="77777777" w:rsidR="0086282D" w:rsidRPr="0086282D" w:rsidRDefault="0086282D" w:rsidP="0086282D">
      <w:pPr>
        <w:rPr>
          <w:sz w:val="32"/>
          <w:szCs w:val="32"/>
        </w:rPr>
      </w:pPr>
    </w:p>
    <w:p w14:paraId="5126538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Redirect URI</w:t>
      </w:r>
    </w:p>
    <w:p w14:paraId="465EB34A" w14:textId="77777777" w:rsidR="0086282D" w:rsidRPr="0086282D" w:rsidRDefault="0086282D" w:rsidP="0086282D">
      <w:pPr>
        <w:rPr>
          <w:sz w:val="32"/>
          <w:szCs w:val="32"/>
        </w:rPr>
      </w:pPr>
    </w:p>
    <w:p w14:paraId="3A10EA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Scopes</w:t>
      </w:r>
    </w:p>
    <w:p w14:paraId="36025CA4" w14:textId="77777777" w:rsidR="0086282D" w:rsidRPr="0086282D" w:rsidRDefault="0086282D" w:rsidP="0086282D">
      <w:pPr>
        <w:rPr>
          <w:sz w:val="32"/>
          <w:szCs w:val="32"/>
        </w:rPr>
      </w:pPr>
    </w:p>
    <w:p w14:paraId="13A8D5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 URL</w:t>
      </w:r>
    </w:p>
    <w:p w14:paraId="4F0E7687" w14:textId="77777777" w:rsidR="0086282D" w:rsidRPr="0086282D" w:rsidRDefault="0086282D" w:rsidP="0086282D">
      <w:pPr>
        <w:rPr>
          <w:sz w:val="32"/>
          <w:szCs w:val="32"/>
        </w:rPr>
      </w:pPr>
    </w:p>
    <w:p w14:paraId="78E5EA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Token URL</w:t>
      </w:r>
    </w:p>
    <w:p w14:paraId="276D27BE" w14:textId="77777777" w:rsidR="0086282D" w:rsidRPr="0086282D" w:rsidRDefault="0086282D" w:rsidP="0086282D">
      <w:pPr>
        <w:rPr>
          <w:sz w:val="32"/>
          <w:szCs w:val="32"/>
        </w:rPr>
      </w:pPr>
    </w:p>
    <w:p w14:paraId="219A6E4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Resource/audience</w:t>
      </w:r>
    </w:p>
    <w:p w14:paraId="3C8573DB" w14:textId="77777777" w:rsidR="0086282D" w:rsidRPr="0086282D" w:rsidRDefault="0086282D" w:rsidP="0086282D">
      <w:pPr>
        <w:rPr>
          <w:sz w:val="32"/>
          <w:szCs w:val="32"/>
        </w:rPr>
      </w:pPr>
    </w:p>
    <w:p w14:paraId="66BA7F2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Secret or supported credential mechanism</w:t>
      </w:r>
    </w:p>
    <w:p w14:paraId="1BAC2EB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depending on architecture.</w:t>
      </w:r>
    </w:p>
    <w:p w14:paraId="3789FE6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E866925">
          <v:rect id="_x0000_i1333" style="width:0;height:1.5pt" o:hralign="center" o:hrstd="t" o:hr="t" fillcolor="#a0a0a0" stroked="f"/>
        </w:pict>
      </w:r>
    </w:p>
    <w:p w14:paraId="43F06A1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BL — OAUTH REDIRECT URI</w:t>
      </w:r>
    </w:p>
    <w:p w14:paraId="7921C2B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309. Current Custom Connectors</w:t>
      </w:r>
    </w:p>
    <w:p w14:paraId="1F37338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OAuth connectors use:</w:t>
      </w:r>
    </w:p>
    <w:p w14:paraId="23C0AE7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Per-connector redirect URIs</w:t>
      </w:r>
    </w:p>
    <w:p w14:paraId="31F1DE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rather than relying on the historical shared/global redirect pattern.</w:t>
      </w:r>
    </w:p>
    <w:p w14:paraId="26F9603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7C84AA">
          <v:rect id="_x0000_i1334" style="width:0;height:1.5pt" o:hralign="center" o:hrstd="t" o:hr="t" fillcolor="#a0a0a0" stroked="f"/>
        </w:pict>
      </w:r>
    </w:p>
    <w:p w14:paraId="47EC894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310. Therefore</w:t>
      </w:r>
    </w:p>
    <w:p w14:paraId="585C23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When configuring Entra application registration:</w:t>
      </w:r>
    </w:p>
    <w:p w14:paraId="61D30E0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 the redirect URI shown for:</w:t>
      </w:r>
    </w:p>
    <w:p w14:paraId="78CE079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That Connector.</w:t>
      </w:r>
    </w:p>
    <w:p w14:paraId="130739E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4FA2787">
          <v:rect id="_x0000_i1335" style="width:0;height:1.5pt" o:hralign="center" o:hrstd="t" o:hr="t" fillcolor="#a0a0a0" stroked="f"/>
        </w:pict>
      </w:r>
    </w:p>
    <w:p w14:paraId="17441B6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311. Don't Copy</w:t>
      </w:r>
    </w:p>
    <w:p w14:paraId="2ADCB7E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 unrelated older tutorial's redirect URI blindly.</w:t>
      </w:r>
    </w:p>
    <w:p w14:paraId="7088FA0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BCB419A">
          <v:rect id="_x0000_i1336" style="width:0;height:1.5pt" o:hralign="center" o:hrstd="t" o:hr="t" fillcolor="#a0a0a0" stroked="f"/>
        </w:pict>
      </w:r>
    </w:p>
    <w:p w14:paraId="51EDC7B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BM — CLIENT SECRET</w:t>
      </w:r>
    </w:p>
    <w:p w14:paraId="2A12E4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312. Client Secret</w:t>
      </w:r>
    </w:p>
    <w:p w14:paraId="31E771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Is:</w:t>
      </w:r>
    </w:p>
    <w:p w14:paraId="1709D3B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Sensitive.</w:t>
      </w:r>
    </w:p>
    <w:p w14:paraId="6F0C8FD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FA0AFCC">
          <v:rect id="_x0000_i1337" style="width:0;height:1.5pt" o:hralign="center" o:hrstd="t" o:hr="t" fillcolor="#a0a0a0" stroked="f"/>
        </w:pict>
      </w:r>
    </w:p>
    <w:p w14:paraId="4FF6FBF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313. It Has</w:t>
      </w:r>
    </w:p>
    <w:p w14:paraId="512C992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Expiration.</w:t>
      </w:r>
    </w:p>
    <w:p w14:paraId="36FD55E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28512E2">
          <v:rect id="_x0000_i1338" style="width:0;height:1.5pt" o:hralign="center" o:hrstd="t" o:hr="t" fillcolor="#a0a0a0" stroked="f"/>
        </w:pict>
      </w:r>
    </w:p>
    <w:p w14:paraId="2FD435E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314. Production</w:t>
      </w:r>
    </w:p>
    <w:p w14:paraId="7B24123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You need:</w:t>
      </w:r>
    </w:p>
    <w:p w14:paraId="31DABBA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Secret lifecycle management.</w:t>
      </w:r>
    </w:p>
    <w:p w14:paraId="2F5D545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6321FA0">
          <v:rect id="_x0000_i1339" style="width:0;height:1.5pt" o:hralign="center" o:hrstd="t" o:hr="t" fillcolor="#a0a0a0" stroked="f"/>
        </w:pict>
      </w:r>
    </w:p>
    <w:p w14:paraId="2A78D48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315. Better Modern Options</w:t>
      </w:r>
    </w:p>
    <w:p w14:paraId="787D6FB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Where supported:</w:t>
      </w:r>
    </w:p>
    <w:p w14:paraId="7F32CB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Managed identity</w:t>
      </w:r>
    </w:p>
    <w:p w14:paraId="5AC0F3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reduce dependency on long-lived client secrets.</w:t>
      </w:r>
    </w:p>
    <w:p w14:paraId="373EDE3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BF40776">
          <v:rect id="_x0000_i1340" style="width:0;height:1.5pt" o:hralign="center" o:hrstd="t" o:hr="t" fillcolor="#a0a0a0" stroked="f"/>
        </w:pict>
      </w:r>
    </w:p>
    <w:p w14:paraId="01E0CDE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BN — SECURITY RULE</w:t>
      </w:r>
    </w:p>
    <w:p w14:paraId="28473D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316. Never Include Secret In</w:t>
      </w:r>
    </w:p>
    <w:p w14:paraId="500A89C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Canvas formula</w:t>
      </w:r>
    </w:p>
    <w:p w14:paraId="3F53A7F3" w14:textId="77777777" w:rsidR="0086282D" w:rsidRPr="0086282D" w:rsidRDefault="0086282D" w:rsidP="0086282D">
      <w:pPr>
        <w:rPr>
          <w:sz w:val="32"/>
          <w:szCs w:val="32"/>
        </w:rPr>
      </w:pPr>
    </w:p>
    <w:p w14:paraId="075EF2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Flow name</w:t>
      </w:r>
    </w:p>
    <w:p w14:paraId="6080DE23" w14:textId="77777777" w:rsidR="0086282D" w:rsidRPr="0086282D" w:rsidRDefault="0086282D" w:rsidP="0086282D">
      <w:pPr>
        <w:rPr>
          <w:sz w:val="32"/>
          <w:szCs w:val="32"/>
        </w:rPr>
      </w:pPr>
    </w:p>
    <w:p w14:paraId="4AD6D0D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Topic message</w:t>
      </w:r>
    </w:p>
    <w:p w14:paraId="2E167FB4" w14:textId="77777777" w:rsidR="0086282D" w:rsidRPr="0086282D" w:rsidRDefault="0086282D" w:rsidP="0086282D">
      <w:pPr>
        <w:rPr>
          <w:sz w:val="32"/>
          <w:szCs w:val="32"/>
        </w:rPr>
      </w:pPr>
    </w:p>
    <w:p w14:paraId="302DED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Open documentation</w:t>
      </w:r>
    </w:p>
    <w:p w14:paraId="6D0455D9" w14:textId="77777777" w:rsidR="0086282D" w:rsidRPr="0086282D" w:rsidRDefault="0086282D" w:rsidP="0086282D">
      <w:pPr>
        <w:rPr>
          <w:sz w:val="32"/>
          <w:szCs w:val="32"/>
        </w:rPr>
      </w:pPr>
    </w:p>
    <w:p w14:paraId="5A5E48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</w:t>
      </w:r>
    </w:p>
    <w:p w14:paraId="6E166BB6" w14:textId="77777777" w:rsidR="0086282D" w:rsidRPr="0086282D" w:rsidRDefault="0086282D" w:rsidP="0086282D">
      <w:pPr>
        <w:rPr>
          <w:sz w:val="32"/>
          <w:szCs w:val="32"/>
        </w:rPr>
      </w:pPr>
    </w:p>
    <w:p w14:paraId="6D2F09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Source-control file</w:t>
      </w:r>
    </w:p>
    <w:p w14:paraId="4092DC5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BCEE52D">
          <v:rect id="_x0000_i1341" style="width:0;height:1.5pt" o:hralign="center" o:hrstd="t" o:hr="t" fillcolor="#a0a0a0" stroked="f"/>
        </w:pict>
      </w:r>
    </w:p>
    <w:p w14:paraId="5D1B82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BO — AUTHENTICATION ERRORS</w:t>
      </w:r>
    </w:p>
    <w:p w14:paraId="03671F0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317. 401</w:t>
      </w:r>
    </w:p>
    <w:p w14:paraId="261E5F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Usually investigate:</w:t>
      </w:r>
    </w:p>
    <w:p w14:paraId="764D48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Token missing</w:t>
      </w:r>
    </w:p>
    <w:p w14:paraId="0DDEB172" w14:textId="77777777" w:rsidR="0086282D" w:rsidRPr="0086282D" w:rsidRDefault="0086282D" w:rsidP="0086282D">
      <w:pPr>
        <w:rPr>
          <w:sz w:val="32"/>
          <w:szCs w:val="32"/>
        </w:rPr>
      </w:pPr>
    </w:p>
    <w:p w14:paraId="334A0DC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Token expired</w:t>
      </w:r>
    </w:p>
    <w:p w14:paraId="3B002B78" w14:textId="77777777" w:rsidR="0086282D" w:rsidRPr="0086282D" w:rsidRDefault="0086282D" w:rsidP="0086282D">
      <w:pPr>
        <w:rPr>
          <w:sz w:val="32"/>
          <w:szCs w:val="32"/>
        </w:rPr>
      </w:pPr>
    </w:p>
    <w:p w14:paraId="109064B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Wrong API key</w:t>
      </w:r>
    </w:p>
    <w:p w14:paraId="0E73F328" w14:textId="77777777" w:rsidR="0086282D" w:rsidRPr="0086282D" w:rsidRDefault="0086282D" w:rsidP="0086282D">
      <w:pPr>
        <w:rPr>
          <w:sz w:val="32"/>
          <w:szCs w:val="32"/>
        </w:rPr>
      </w:pPr>
    </w:p>
    <w:p w14:paraId="11440DF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Wrong credentials</w:t>
      </w:r>
    </w:p>
    <w:p w14:paraId="7AD96F2F" w14:textId="77777777" w:rsidR="0086282D" w:rsidRPr="0086282D" w:rsidRDefault="0086282D" w:rsidP="0086282D">
      <w:pPr>
        <w:rPr>
          <w:sz w:val="32"/>
          <w:szCs w:val="32"/>
        </w:rPr>
      </w:pPr>
    </w:p>
    <w:p w14:paraId="028B5A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Wrong OAuth configuration</w:t>
      </w:r>
    </w:p>
    <w:p w14:paraId="3728617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B3AC8BD">
          <v:rect id="_x0000_i1342" style="width:0;height:1.5pt" o:hralign="center" o:hrstd="t" o:hr="t" fillcolor="#a0a0a0" stroked="f"/>
        </w:pict>
      </w:r>
    </w:p>
    <w:p w14:paraId="2330D6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318. 403</w:t>
      </w:r>
    </w:p>
    <w:p w14:paraId="23A2A2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Investigate:</w:t>
      </w:r>
    </w:p>
    <w:p w14:paraId="3142ED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Caller authenticated</w:t>
      </w:r>
    </w:p>
    <w:p w14:paraId="6F922ED7" w14:textId="77777777" w:rsidR="0086282D" w:rsidRPr="0086282D" w:rsidRDefault="0086282D" w:rsidP="0086282D">
      <w:pPr>
        <w:rPr>
          <w:sz w:val="32"/>
          <w:szCs w:val="32"/>
        </w:rPr>
      </w:pPr>
    </w:p>
    <w:p w14:paraId="561BD7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But lacks permission</w:t>
      </w:r>
    </w:p>
    <w:p w14:paraId="051CC648" w14:textId="77777777" w:rsidR="0086282D" w:rsidRPr="0086282D" w:rsidRDefault="0086282D" w:rsidP="0086282D">
      <w:pPr>
        <w:rPr>
          <w:sz w:val="32"/>
          <w:szCs w:val="32"/>
        </w:rPr>
      </w:pPr>
    </w:p>
    <w:p w14:paraId="3BEF75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Wrong scope</w:t>
      </w:r>
    </w:p>
    <w:p w14:paraId="6C798694" w14:textId="77777777" w:rsidR="0086282D" w:rsidRPr="0086282D" w:rsidRDefault="0086282D" w:rsidP="0086282D">
      <w:pPr>
        <w:rPr>
          <w:sz w:val="32"/>
          <w:szCs w:val="32"/>
        </w:rPr>
      </w:pPr>
    </w:p>
    <w:p w14:paraId="0D2CD8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Role missing</w:t>
      </w:r>
    </w:p>
    <w:p w14:paraId="0C83F054" w14:textId="77777777" w:rsidR="0086282D" w:rsidRPr="0086282D" w:rsidRDefault="0086282D" w:rsidP="0086282D">
      <w:pPr>
        <w:rPr>
          <w:sz w:val="32"/>
          <w:szCs w:val="32"/>
        </w:rPr>
      </w:pPr>
    </w:p>
    <w:p w14:paraId="3CA791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authorization policy</w:t>
      </w:r>
    </w:p>
    <w:p w14:paraId="037DCEB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933C8E2">
          <v:rect id="_x0000_i1343" style="width:0;height:1.5pt" o:hralign="center" o:hrstd="t" o:hr="t" fillcolor="#a0a0a0" stroked="f"/>
        </w:pict>
      </w:r>
    </w:p>
    <w:p w14:paraId="0C707F4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BP — ENDPOINT ERRORS</w:t>
      </w:r>
    </w:p>
    <w:p w14:paraId="52D07C9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319. 404</w:t>
      </w:r>
    </w:p>
    <w:p w14:paraId="2349BCD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5EDDB5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Host</w:t>
      </w:r>
    </w:p>
    <w:p w14:paraId="7A77C215" w14:textId="77777777" w:rsidR="0086282D" w:rsidRPr="0086282D" w:rsidRDefault="0086282D" w:rsidP="0086282D">
      <w:pPr>
        <w:rPr>
          <w:sz w:val="32"/>
          <w:szCs w:val="32"/>
        </w:rPr>
      </w:pPr>
    </w:p>
    <w:p w14:paraId="5F5DA4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Base path</w:t>
      </w:r>
    </w:p>
    <w:p w14:paraId="2675F85E" w14:textId="77777777" w:rsidR="0086282D" w:rsidRPr="0086282D" w:rsidRDefault="0086282D" w:rsidP="0086282D">
      <w:pPr>
        <w:rPr>
          <w:sz w:val="32"/>
          <w:szCs w:val="32"/>
        </w:rPr>
      </w:pPr>
    </w:p>
    <w:p w14:paraId="16C5FD6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Resource path</w:t>
      </w:r>
    </w:p>
    <w:p w14:paraId="4497F8D1" w14:textId="77777777" w:rsidR="0086282D" w:rsidRPr="0086282D" w:rsidRDefault="0086282D" w:rsidP="0086282D">
      <w:pPr>
        <w:rPr>
          <w:sz w:val="32"/>
          <w:szCs w:val="32"/>
        </w:rPr>
      </w:pPr>
    </w:p>
    <w:p w14:paraId="153148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Path parameter</w:t>
      </w:r>
    </w:p>
    <w:p w14:paraId="1EC7DEF4" w14:textId="77777777" w:rsidR="0086282D" w:rsidRPr="0086282D" w:rsidRDefault="0086282D" w:rsidP="0086282D">
      <w:pPr>
        <w:rPr>
          <w:sz w:val="32"/>
          <w:szCs w:val="32"/>
        </w:rPr>
      </w:pPr>
    </w:p>
    <w:p w14:paraId="74C100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version</w:t>
      </w:r>
    </w:p>
    <w:p w14:paraId="2B324C6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2AE7838">
          <v:rect id="_x0000_i1344" style="width:0;height:1.5pt" o:hralign="center" o:hrstd="t" o:hr="t" fillcolor="#a0a0a0" stroked="f"/>
        </w:pict>
      </w:r>
    </w:p>
    <w:p w14:paraId="43AA8A4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320. Example</w:t>
      </w:r>
    </w:p>
    <w:p w14:paraId="008689E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Wrong:</w:t>
      </w:r>
    </w:p>
    <w:p w14:paraId="44641A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/user/1</w:t>
      </w:r>
    </w:p>
    <w:p w14:paraId="4F6A246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 API expects:</w:t>
      </w:r>
    </w:p>
    <w:p w14:paraId="3602959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/users/1</w:t>
      </w:r>
    </w:p>
    <w:p w14:paraId="1C30F74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A46C852">
          <v:rect id="_x0000_i1345" style="width:0;height:1.5pt" o:hralign="center" o:hrstd="t" o:hr="t" fillcolor="#a0a0a0" stroked="f"/>
        </w:pict>
      </w:r>
    </w:p>
    <w:p w14:paraId="1D8C29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BQ — BAD REQUEST</w:t>
      </w:r>
    </w:p>
    <w:p w14:paraId="2510B18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321. 400</w:t>
      </w:r>
    </w:p>
    <w:p w14:paraId="0C76F93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4B4341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Required parameters</w:t>
      </w:r>
    </w:p>
    <w:p w14:paraId="6E32680F" w14:textId="77777777" w:rsidR="0086282D" w:rsidRPr="0086282D" w:rsidRDefault="0086282D" w:rsidP="0086282D">
      <w:pPr>
        <w:rPr>
          <w:sz w:val="32"/>
          <w:szCs w:val="32"/>
        </w:rPr>
      </w:pPr>
    </w:p>
    <w:p w14:paraId="1ECF09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 format</w:t>
      </w:r>
    </w:p>
    <w:p w14:paraId="07B5DFCC" w14:textId="77777777" w:rsidR="0086282D" w:rsidRPr="0086282D" w:rsidRDefault="0086282D" w:rsidP="0086282D">
      <w:pPr>
        <w:rPr>
          <w:sz w:val="32"/>
          <w:szCs w:val="32"/>
        </w:rPr>
      </w:pPr>
    </w:p>
    <w:p w14:paraId="67574EC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Content-Type</w:t>
      </w:r>
    </w:p>
    <w:p w14:paraId="1B77096F" w14:textId="77777777" w:rsidR="0086282D" w:rsidRPr="0086282D" w:rsidRDefault="0086282D" w:rsidP="0086282D">
      <w:pPr>
        <w:rPr>
          <w:sz w:val="32"/>
          <w:szCs w:val="32"/>
        </w:rPr>
      </w:pPr>
    </w:p>
    <w:p w14:paraId="40B19D9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 types</w:t>
      </w:r>
    </w:p>
    <w:p w14:paraId="78F6D75B" w14:textId="77777777" w:rsidR="0086282D" w:rsidRPr="0086282D" w:rsidRDefault="0086282D" w:rsidP="0086282D">
      <w:pPr>
        <w:rPr>
          <w:sz w:val="32"/>
          <w:szCs w:val="32"/>
        </w:rPr>
      </w:pPr>
    </w:p>
    <w:p w14:paraId="30B0BE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Required body fields</w:t>
      </w:r>
    </w:p>
    <w:p w14:paraId="0794014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87FD2AC">
          <v:rect id="_x0000_i1346" style="width:0;height:1.5pt" o:hralign="center" o:hrstd="t" o:hr="t" fillcolor="#a0a0a0" stroked="f"/>
        </w:pict>
      </w:r>
    </w:p>
    <w:p w14:paraId="54010B7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BR — THROTTLING</w:t>
      </w:r>
    </w:p>
    <w:p w14:paraId="4721501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322. 429</w:t>
      </w:r>
    </w:p>
    <w:p w14:paraId="640B1C6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Don't solve by:</w:t>
      </w:r>
    </w:p>
    <w:p w14:paraId="194CD01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Infinite retries.</w:t>
      </w:r>
    </w:p>
    <w:p w14:paraId="32D8D3A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AC1E502">
          <v:rect id="_x0000_i1347" style="width:0;height:1.5pt" o:hralign="center" o:hrstd="t" o:hr="t" fillcolor="#a0a0a0" stroked="f"/>
        </w:pict>
      </w:r>
    </w:p>
    <w:p w14:paraId="433DB0A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323. Use</w:t>
      </w:r>
    </w:p>
    <w:p w14:paraId="30AF96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Retry policy</w:t>
      </w:r>
    </w:p>
    <w:p w14:paraId="5B406650" w14:textId="77777777" w:rsidR="0086282D" w:rsidRPr="0086282D" w:rsidRDefault="0086282D" w:rsidP="0086282D">
      <w:pPr>
        <w:rPr>
          <w:sz w:val="32"/>
          <w:szCs w:val="32"/>
        </w:rPr>
      </w:pPr>
    </w:p>
    <w:p w14:paraId="50A1F5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Backoff</w:t>
      </w:r>
    </w:p>
    <w:p w14:paraId="704CC744" w14:textId="77777777" w:rsidR="0086282D" w:rsidRPr="0086282D" w:rsidRDefault="0086282D" w:rsidP="0086282D">
      <w:pPr>
        <w:rPr>
          <w:sz w:val="32"/>
          <w:szCs w:val="32"/>
        </w:rPr>
      </w:pPr>
    </w:p>
    <w:p w14:paraId="4C8567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Caching</w:t>
      </w:r>
    </w:p>
    <w:p w14:paraId="34D8C885" w14:textId="77777777" w:rsidR="0086282D" w:rsidRPr="0086282D" w:rsidRDefault="0086282D" w:rsidP="0086282D">
      <w:pPr>
        <w:rPr>
          <w:sz w:val="32"/>
          <w:szCs w:val="32"/>
        </w:rPr>
      </w:pPr>
    </w:p>
    <w:p w14:paraId="7B915E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Batch endpoints</w:t>
      </w:r>
    </w:p>
    <w:p w14:paraId="12D3BF60" w14:textId="77777777" w:rsidR="0086282D" w:rsidRPr="0086282D" w:rsidRDefault="0086282D" w:rsidP="0086282D">
      <w:pPr>
        <w:rPr>
          <w:sz w:val="32"/>
          <w:szCs w:val="32"/>
        </w:rPr>
      </w:pPr>
    </w:p>
    <w:p w14:paraId="606174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Reduced calls</w:t>
      </w:r>
    </w:p>
    <w:p w14:paraId="15C70B6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according to API design.</w:t>
      </w:r>
    </w:p>
    <w:p w14:paraId="100CA15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B7B2D02">
          <v:rect id="_x0000_i1348" style="width:0;height:1.5pt" o:hralign="center" o:hrstd="t" o:hr="t" fillcolor="#a0a0a0" stroked="f"/>
        </w:pict>
      </w:r>
    </w:p>
    <w:p w14:paraId="4F957DC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BS — SERVER ERROR</w:t>
      </w:r>
    </w:p>
    <w:p w14:paraId="35076E4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324. 500</w:t>
      </w:r>
    </w:p>
    <w:p w14:paraId="791F31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Usually means:</w:t>
      </w:r>
    </w:p>
    <w:p w14:paraId="3CAC787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API/server failure.</w:t>
      </w:r>
    </w:p>
    <w:p w14:paraId="3F9606A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F7A70CE">
          <v:rect id="_x0000_i1349" style="width:0;height:1.5pt" o:hralign="center" o:hrstd="t" o:hr="t" fillcolor="#a0a0a0" stroked="f"/>
        </w:pict>
      </w:r>
    </w:p>
    <w:p w14:paraId="79893E6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325. App</w:t>
      </w:r>
    </w:p>
    <w:p w14:paraId="212CEA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Should not tell user:</w:t>
      </w:r>
    </w:p>
    <w:p w14:paraId="531B40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You entered data incorrectly.</w:t>
      </w:r>
    </w:p>
    <w:p w14:paraId="578BF0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when server actually:</w:t>
      </w:r>
    </w:p>
    <w:p w14:paraId="2EA69F0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Failed.</w:t>
      </w:r>
    </w:p>
    <w:p w14:paraId="492F645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4668D2">
          <v:rect id="_x0000_i1350" style="width:0;height:1.5pt" o:hralign="center" o:hrstd="t" o:hr="t" fillcolor="#a0a0a0" stroked="f"/>
        </w:pict>
      </w:r>
    </w:p>
    <w:p w14:paraId="3A2A7D6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BT — CUSTOM CONNECTOR POLICIES</w:t>
      </w:r>
    </w:p>
    <w:p w14:paraId="0B18EF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326. Connector Policies</w:t>
      </w:r>
    </w:p>
    <w:p w14:paraId="56A98FC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modify requests/responses at:</w:t>
      </w:r>
    </w:p>
    <w:p w14:paraId="41FD32D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Runtime.</w:t>
      </w:r>
    </w:p>
    <w:p w14:paraId="299507E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3304642">
          <v:rect id="_x0000_i1351" style="width:0;height:1.5pt" o:hralign="center" o:hrstd="t" o:hr="t" fillcolor="#a0a0a0" stroked="f"/>
        </w:pict>
      </w:r>
    </w:p>
    <w:p w14:paraId="555CE48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327. Examples</w:t>
      </w:r>
    </w:p>
    <w:p w14:paraId="67B932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Policies can support things such as:</w:t>
      </w:r>
    </w:p>
    <w:p w14:paraId="46CA3F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Header manipulation</w:t>
      </w:r>
    </w:p>
    <w:p w14:paraId="57E997AC" w14:textId="77777777" w:rsidR="0086282D" w:rsidRPr="0086282D" w:rsidRDefault="0086282D" w:rsidP="0086282D">
      <w:pPr>
        <w:rPr>
          <w:sz w:val="32"/>
          <w:szCs w:val="32"/>
        </w:rPr>
      </w:pPr>
    </w:p>
    <w:p w14:paraId="376C93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Query parameters</w:t>
      </w:r>
    </w:p>
    <w:p w14:paraId="5B5EA74F" w14:textId="77777777" w:rsidR="0086282D" w:rsidRPr="0086282D" w:rsidRDefault="0086282D" w:rsidP="0086282D">
      <w:pPr>
        <w:rPr>
          <w:sz w:val="32"/>
          <w:szCs w:val="32"/>
        </w:rPr>
      </w:pPr>
    </w:p>
    <w:p w14:paraId="59456E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Routing</w:t>
      </w:r>
    </w:p>
    <w:p w14:paraId="57BE0D4F" w14:textId="77777777" w:rsidR="0086282D" w:rsidRPr="0086282D" w:rsidRDefault="0086282D" w:rsidP="0086282D">
      <w:pPr>
        <w:rPr>
          <w:sz w:val="32"/>
          <w:szCs w:val="32"/>
        </w:rPr>
      </w:pPr>
    </w:p>
    <w:p w14:paraId="31116F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URL transformation</w:t>
      </w:r>
    </w:p>
    <w:p w14:paraId="04FEF9D1" w14:textId="77777777" w:rsidR="0086282D" w:rsidRPr="0086282D" w:rsidRDefault="0086282D" w:rsidP="0086282D">
      <w:pPr>
        <w:rPr>
          <w:sz w:val="32"/>
          <w:szCs w:val="32"/>
        </w:rPr>
      </w:pPr>
    </w:p>
    <w:p w14:paraId="44C274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Throttling-related behavior</w:t>
      </w:r>
    </w:p>
    <w:p w14:paraId="730CBC87" w14:textId="77777777" w:rsidR="0086282D" w:rsidRPr="0086282D" w:rsidRDefault="0086282D" w:rsidP="0086282D">
      <w:pPr>
        <w:rPr>
          <w:sz w:val="32"/>
          <w:szCs w:val="32"/>
        </w:rPr>
      </w:pPr>
    </w:p>
    <w:p w14:paraId="4AA980B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 conversion</w:t>
      </w:r>
    </w:p>
    <w:p w14:paraId="63BC38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depending on supported templates.</w:t>
      </w:r>
    </w:p>
    <w:p w14:paraId="46DC43D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E04497D">
          <v:rect id="_x0000_i1352" style="width:0;height:1.5pt" o:hralign="center" o:hrstd="t" o:hr="t" fillcolor="#a0a0a0" stroked="f"/>
        </w:pict>
      </w:r>
    </w:p>
    <w:p w14:paraId="0B23D63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328. Example</w:t>
      </w:r>
    </w:p>
    <w:p w14:paraId="78DCE10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Backend expects:</w:t>
      </w:r>
    </w:p>
    <w:p w14:paraId="4CB1B17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x-client-version</w:t>
      </w:r>
    </w:p>
    <w:p w14:paraId="57F2200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on every request.</w:t>
      </w:r>
    </w:p>
    <w:p w14:paraId="7EC3D22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Connector Policy can add:</w:t>
      </w:r>
    </w:p>
    <w:p w14:paraId="39614C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 consistent header</w:t>
      </w:r>
    </w:p>
    <w:p w14:paraId="64C1995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rather than repeating it in:</w:t>
      </w:r>
    </w:p>
    <w:p w14:paraId="722508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Every action.</w:t>
      </w:r>
    </w:p>
    <w:p w14:paraId="11BF66A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840F63">
          <v:rect id="_x0000_i1353" style="width:0;height:1.5pt" o:hralign="center" o:hrstd="t" o:hr="t" fillcolor="#a0a0a0" stroked="f"/>
        </w:pict>
      </w:r>
    </w:p>
    <w:p w14:paraId="76D1E0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329. Day 25</w:t>
      </w:r>
    </w:p>
    <w:p w14:paraId="6C9B5B3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Inspect:</w:t>
      </w:r>
    </w:p>
    <w:p w14:paraId="1F0707A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New Policy</w:t>
      </w:r>
    </w:p>
    <w:p w14:paraId="6BBD4D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 Connector Definition.</w:t>
      </w:r>
    </w:p>
    <w:p w14:paraId="585FDF1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 not overcomplicate today's connector.</w:t>
      </w:r>
    </w:p>
    <w:p w14:paraId="70FF236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64F0DAE">
          <v:rect id="_x0000_i1354" style="width:0;height:1.5pt" o:hralign="center" o:hrstd="t" o:hr="t" fillcolor="#a0a0a0" stroked="f"/>
        </w:pict>
      </w:r>
    </w:p>
    <w:p w14:paraId="06FD94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BU — ENVIRONMENT VARIABLES</w:t>
      </w:r>
    </w:p>
    <w:p w14:paraId="493A0FA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330. DEV API</w:t>
      </w:r>
    </w:p>
    <w:p w14:paraId="5376D5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api-dev.company.example</w:t>
      </w:r>
    </w:p>
    <w:p w14:paraId="10EB6D4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1CC6EFB">
          <v:rect id="_x0000_i1355" style="width:0;height:1.5pt" o:hralign="center" o:hrstd="t" o:hr="t" fillcolor="#a0a0a0" stroked="f"/>
        </w:pict>
      </w:r>
    </w:p>
    <w:p w14:paraId="32CCC5B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331. TEST API</w:t>
      </w:r>
    </w:p>
    <w:p w14:paraId="74CAC84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api-test.company.example</w:t>
      </w:r>
    </w:p>
    <w:p w14:paraId="2272968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ACA5173">
          <v:rect id="_x0000_i1356" style="width:0;height:1.5pt" o:hralign="center" o:hrstd="t" o:hr="t" fillcolor="#a0a0a0" stroked="f"/>
        </w:pict>
      </w:r>
    </w:p>
    <w:p w14:paraId="210666C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332. PROD API</w:t>
      </w:r>
    </w:p>
    <w:p w14:paraId="0DA1CC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api.company.example</w:t>
      </w:r>
    </w:p>
    <w:p w14:paraId="131D7D1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A38071">
          <v:rect id="_x0000_i1357" style="width:0;height:1.5pt" o:hralign="center" o:hrstd="t" o:hr="t" fillcolor="#a0a0a0" stroked="f"/>
        </w:pict>
      </w:r>
    </w:p>
    <w:p w14:paraId="6D55A76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333. Bad ALM</w:t>
      </w:r>
    </w:p>
    <w:p w14:paraId="0A054E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Edit Connector manually every deployment.</w:t>
      </w:r>
    </w:p>
    <w:p w14:paraId="08AA03B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1835CD2">
          <v:rect id="_x0000_i1358" style="width:0;height:1.5pt" o:hralign="center" o:hrstd="t" o:hr="t" fillcolor="#a0a0a0" stroked="f"/>
        </w:pict>
      </w:r>
    </w:p>
    <w:p w14:paraId="7D5D94F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334. Better</w:t>
      </w:r>
    </w:p>
    <w:p w14:paraId="0A29A4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7A93B11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Environment-aware configuration.</w:t>
      </w:r>
    </w:p>
    <w:p w14:paraId="0EFDC4B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78CC22E">
          <v:rect id="_x0000_i1359" style="width:0;height:1.5pt" o:hralign="center" o:hrstd="t" o:hr="t" fillcolor="#a0a0a0" stroked="f"/>
        </w:pict>
      </w:r>
    </w:p>
    <w:p w14:paraId="3870F9B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335. Current Solution Custom Connectors</w:t>
      </w:r>
    </w:p>
    <w:p w14:paraId="612811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use Power Platform:</w:t>
      </w:r>
    </w:p>
    <w:p w14:paraId="59384F6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 Variables</w:t>
      </w:r>
    </w:p>
    <w:p w14:paraId="604A47E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supported connector properties such as:</w:t>
      </w:r>
    </w:p>
    <w:p w14:paraId="1CB558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Host</w:t>
      </w:r>
    </w:p>
    <w:p w14:paraId="7421B7DD" w14:textId="77777777" w:rsidR="0086282D" w:rsidRPr="0086282D" w:rsidRDefault="0086282D" w:rsidP="0086282D">
      <w:pPr>
        <w:rPr>
          <w:sz w:val="32"/>
          <w:szCs w:val="32"/>
        </w:rPr>
      </w:pPr>
    </w:p>
    <w:p w14:paraId="4C97A0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Base URL</w:t>
      </w:r>
    </w:p>
    <w:p w14:paraId="7001D57B" w14:textId="77777777" w:rsidR="0086282D" w:rsidRPr="0086282D" w:rsidRDefault="0086282D" w:rsidP="0086282D">
      <w:pPr>
        <w:rPr>
          <w:sz w:val="32"/>
          <w:szCs w:val="32"/>
        </w:rPr>
      </w:pPr>
    </w:p>
    <w:p w14:paraId="1167C2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 configuration values</w:t>
      </w:r>
    </w:p>
    <w:p w14:paraId="549100C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E0202AD">
          <v:rect id="_x0000_i1360" style="width:0;height:1.5pt" o:hralign="center" o:hrstd="t" o:hr="t" fillcolor="#a0a0a0" stroked="f"/>
        </w:pict>
      </w:r>
    </w:p>
    <w:p w14:paraId="59D8AB1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336. Example Concept</w:t>
      </w:r>
    </w:p>
    <w:p w14:paraId="68294D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Host Environment Variable</w:t>
      </w:r>
    </w:p>
    <w:p w14:paraId="139F67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DEV:</w:t>
      </w:r>
    </w:p>
    <w:p w14:paraId="65524A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api-dev.company.example</w:t>
      </w:r>
    </w:p>
    <w:p w14:paraId="20F869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PROD:</w:t>
      </w:r>
    </w:p>
    <w:p w14:paraId="74E6AB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api.company.example</w:t>
      </w:r>
    </w:p>
    <w:p w14:paraId="503EC52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E2D87E1">
          <v:rect id="_x0000_i1361" style="width:0;height:1.5pt" o:hralign="center" o:hrstd="t" o:hr="t" fillcolor="#a0a0a0" stroked="f"/>
        </w:pict>
      </w:r>
    </w:p>
    <w:p w14:paraId="131F738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337. Important</w:t>
      </w:r>
    </w:p>
    <w:p w14:paraId="389F67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Don't store sensitive secrets in plain-text environment variables.</w:t>
      </w:r>
    </w:p>
    <w:p w14:paraId="565EA71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3C2A531">
          <v:rect id="_x0000_i1362" style="width:0;height:1.5pt" o:hralign="center" o:hrstd="t" o:hr="t" fillcolor="#a0a0a0" stroked="f"/>
        </w:pict>
      </w:r>
    </w:p>
    <w:p w14:paraId="083D52B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338. Secret Values</w:t>
      </w:r>
    </w:p>
    <w:p w14:paraId="3399CCE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 appropriate secure secret handling such as:</w:t>
      </w:r>
    </w:p>
    <w:p w14:paraId="2E5799A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Azure Key Vault-backed secret environment variables</w:t>
      </w:r>
    </w:p>
    <w:p w14:paraId="71ADA72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when architecture supports it.</w:t>
      </w:r>
    </w:p>
    <w:p w14:paraId="2DF2721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D483CB7">
          <v:rect id="_x0000_i1363" style="width:0;height:1.5pt" o:hralign="center" o:hrstd="t" o:hr="t" fillcolor="#a0a0a0" stroked="f"/>
        </w:pict>
      </w:r>
    </w:p>
    <w:p w14:paraId="490EA30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BV — CONNECTION REFERENCES</w:t>
      </w:r>
    </w:p>
    <w:p w14:paraId="519248B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339. Connection Reference</w:t>
      </w:r>
    </w:p>
    <w:p w14:paraId="73FCA5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 a solution-aware component that allows apps/flows to refer to:</w:t>
      </w:r>
    </w:p>
    <w:p w14:paraId="3E6A720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 Connection</w:t>
      </w:r>
    </w:p>
    <w:p w14:paraId="14A4F89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without permanently binding solution logic to one maker's connection.</w:t>
      </w:r>
    </w:p>
    <w:p w14:paraId="17E0A8D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74E123F">
          <v:rect id="_x0000_i1364" style="width:0;height:1.5pt" o:hralign="center" o:hrstd="t" o:hr="t" fillcolor="#a0a0a0" stroked="f"/>
        </w:pict>
      </w:r>
    </w:p>
    <w:p w14:paraId="20BA3BF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340. Example</w:t>
      </w:r>
    </w:p>
    <w:p w14:paraId="239B2F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Flow</w:t>
      </w:r>
    </w:p>
    <w:p w14:paraId="1388603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71E109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6131CC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 Reference</w:t>
      </w:r>
    </w:p>
    <w:p w14:paraId="4E8A59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2C9DD6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3E4911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Production API Connection</w:t>
      </w:r>
    </w:p>
    <w:p w14:paraId="14271E0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91EC598">
          <v:rect id="_x0000_i1365" style="width:0;height:1.5pt" o:hralign="center" o:hrstd="t" o:hr="t" fillcolor="#a0a0a0" stroked="f"/>
        </w:pict>
      </w:r>
    </w:p>
    <w:p w14:paraId="3BB8270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341. DEV</w:t>
      </w:r>
    </w:p>
    <w:p w14:paraId="22BEC0C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Reference maps to:</w:t>
      </w:r>
    </w:p>
    <w:p w14:paraId="0AF6DF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Development Connection.</w:t>
      </w:r>
    </w:p>
    <w:p w14:paraId="3BE9DED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C8F0F5E">
          <v:rect id="_x0000_i1366" style="width:0;height:1.5pt" o:hralign="center" o:hrstd="t" o:hr="t" fillcolor="#a0a0a0" stroked="f"/>
        </w:pict>
      </w:r>
    </w:p>
    <w:p w14:paraId="16178D3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342. PROD</w:t>
      </w:r>
    </w:p>
    <w:p w14:paraId="209060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Reference maps to:</w:t>
      </w:r>
    </w:p>
    <w:p w14:paraId="5DD3D8B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Production Connection.</w:t>
      </w:r>
    </w:p>
    <w:p w14:paraId="232D846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74D5700">
          <v:rect id="_x0000_i1367" style="width:0;height:1.5pt" o:hralign="center" o:hrstd="t" o:hr="t" fillcolor="#a0a0a0" stroked="f"/>
        </w:pict>
      </w:r>
    </w:p>
    <w:p w14:paraId="243D256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343. Day 27</w:t>
      </w:r>
    </w:p>
    <w:p w14:paraId="58D1C7C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cover:</w:t>
      </w:r>
    </w:p>
    <w:p w14:paraId="02E9D67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Connection References + Environment Variables</w:t>
      </w:r>
    </w:p>
    <w:p w14:paraId="5FD55D6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deeply.</w:t>
      </w:r>
    </w:p>
    <w:p w14:paraId="176D583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D0F6A47">
          <v:rect id="_x0000_i1368" style="width:0;height:1.5pt" o:hralign="center" o:hrstd="t" o:hr="t" fillcolor="#a0a0a0" stroked="f"/>
        </w:pict>
      </w:r>
    </w:p>
    <w:p w14:paraId="58DF1DD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BW — CUSTOM CONNECTORS IN SOLUTIONS</w:t>
      </w:r>
    </w:p>
    <w:p w14:paraId="02896A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344. Custom Connector</w:t>
      </w:r>
    </w:p>
    <w:p w14:paraId="6CD5C0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Should belong to:</w:t>
      </w:r>
    </w:p>
    <w:p w14:paraId="5F4EB57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Solution.</w:t>
      </w:r>
    </w:p>
    <w:p w14:paraId="6994CC1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36CE003">
          <v:rect id="_x0000_i1369" style="width:0;height:1.5pt" o:hralign="center" o:hrstd="t" o:hr="t" fillcolor="#a0a0a0" stroked="f"/>
        </w:pict>
      </w:r>
    </w:p>
    <w:p w14:paraId="0C66156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345. Migration</w:t>
      </w:r>
    </w:p>
    <w:p w14:paraId="434FC6B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DEV</w:t>
      </w:r>
    </w:p>
    <w:p w14:paraId="668834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|</w:t>
      </w:r>
    </w:p>
    <w:p w14:paraId="126424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| Export Solution</w:t>
      </w:r>
    </w:p>
    <w:p w14:paraId="26D9DE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v</w:t>
      </w:r>
    </w:p>
    <w:p w14:paraId="0F4457A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</w:t>
      </w:r>
    </w:p>
    <w:p w14:paraId="4BE46A7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|</w:t>
      </w:r>
    </w:p>
    <w:p w14:paraId="14D4BF7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| Export/Promote</w:t>
      </w:r>
    </w:p>
    <w:p w14:paraId="40C295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v</w:t>
      </w:r>
    </w:p>
    <w:p w14:paraId="03E54BC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</w:t>
      </w:r>
    </w:p>
    <w:p w14:paraId="0E984D9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2DAB219">
          <v:rect id="_x0000_i1370" style="width:0;height:1.5pt" o:hralign="center" o:hrstd="t" o:hr="t" fillcolor="#a0a0a0" stroked="f"/>
        </w:pict>
      </w:r>
    </w:p>
    <w:p w14:paraId="03E4390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346. Credentials</w:t>
      </w:r>
    </w:p>
    <w:p w14:paraId="656B648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Connections/credentials often need:</w:t>
      </w:r>
    </w:p>
    <w:p w14:paraId="63FB88D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Target-environment configuration.</w:t>
      </w:r>
    </w:p>
    <w:p w14:paraId="43BDBA7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They aren't simply copied as:</w:t>
      </w:r>
    </w:p>
    <w:p w14:paraId="60A6FB3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Someone's personal credentials.</w:t>
      </w:r>
    </w:p>
    <w:p w14:paraId="010119B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AEF4F35">
          <v:rect id="_x0000_i1371" style="width:0;height:1.5pt" o:hralign="center" o:hrstd="t" o:hr="t" fillcolor="#a0a0a0" stroked="f"/>
        </w:pict>
      </w:r>
    </w:p>
    <w:p w14:paraId="22456BE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347. Important Deployment Detail</w:t>
      </w:r>
    </w:p>
    <w:p w14:paraId="5C4993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When a solution contains dependent Flows/connection references:</w:t>
      </w:r>
    </w:p>
    <w:p w14:paraId="0DBEA3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Custom Connector needs to be available in the target environment in the:</w:t>
      </w:r>
    </w:p>
    <w:p w14:paraId="65A612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Correct dependency/import order.</w:t>
      </w:r>
    </w:p>
    <w:p w14:paraId="2F0F613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Day 27 covers deployment strategy.</w:t>
      </w:r>
    </w:p>
    <w:p w14:paraId="7C10D19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9BE9433">
          <v:rect id="_x0000_i1372" style="width:0;height:1.5pt" o:hralign="center" o:hrstd="t" o:hr="t" fillcolor="#a0a0a0" stroked="f"/>
        </w:pict>
      </w:r>
    </w:p>
    <w:p w14:paraId="2C46906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BX — DATA POLICIES</w:t>
      </w:r>
    </w:p>
    <w:p w14:paraId="2A1EE9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348. Custom Connectors Are Governable</w:t>
      </w:r>
    </w:p>
    <w:p w14:paraId="7EE840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Administrators can classify Custom Connectors using:</w:t>
      </w:r>
    </w:p>
    <w:p w14:paraId="2F005EE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Platform Data Policies.</w:t>
      </w:r>
    </w:p>
    <w:p w14:paraId="3C46628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F482A3E">
          <v:rect id="_x0000_i1373" style="width:0;height:1.5pt" o:hralign="center" o:hrstd="t" o:hr="t" fillcolor="#a0a0a0" stroked="f"/>
        </w:pict>
      </w:r>
    </w:p>
    <w:p w14:paraId="733E59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349. Environment Level</w:t>
      </w:r>
    </w:p>
    <w:p w14:paraId="39FDD9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Connectors can be placed into categories such as:</w:t>
      </w:r>
    </w:p>
    <w:p w14:paraId="5A7D94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Business</w:t>
      </w:r>
    </w:p>
    <w:p w14:paraId="1EC73EF0" w14:textId="77777777" w:rsidR="0086282D" w:rsidRPr="0086282D" w:rsidRDefault="0086282D" w:rsidP="0086282D">
      <w:pPr>
        <w:rPr>
          <w:sz w:val="32"/>
          <w:szCs w:val="32"/>
        </w:rPr>
      </w:pPr>
    </w:p>
    <w:p w14:paraId="5CC633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Non-Business</w:t>
      </w:r>
    </w:p>
    <w:p w14:paraId="3ABE7600" w14:textId="77777777" w:rsidR="0086282D" w:rsidRPr="0086282D" w:rsidRDefault="0086282D" w:rsidP="0086282D">
      <w:pPr>
        <w:rPr>
          <w:sz w:val="32"/>
          <w:szCs w:val="32"/>
        </w:rPr>
      </w:pPr>
    </w:p>
    <w:p w14:paraId="37C1A3C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Blocked</w:t>
      </w:r>
    </w:p>
    <w:p w14:paraId="1AB4277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E894B76">
          <v:rect id="_x0000_i1374" style="width:0;height:1.5pt" o:hralign="center" o:hrstd="t" o:hr="t" fillcolor="#a0a0a0" stroked="f"/>
        </w:pict>
      </w:r>
    </w:p>
    <w:p w14:paraId="0C59C4F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350. Why?</w:t>
      </w:r>
    </w:p>
    <w:p w14:paraId="6AE6D47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Imagine:</w:t>
      </w:r>
    </w:p>
    <w:p w14:paraId="34716F5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Dataverse Customer Data</w:t>
      </w:r>
    </w:p>
    <w:p w14:paraId="7EC900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being sent through:</w:t>
      </w:r>
    </w:p>
    <w:p w14:paraId="001962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Unapproved personal API</w:t>
      </w:r>
    </w:p>
    <w:p w14:paraId="68ECFDB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420DDE2">
          <v:rect id="_x0000_i1375" style="width:0;height:1.5pt" o:hralign="center" o:hrstd="t" o:hr="t" fillcolor="#a0a0a0" stroked="f"/>
        </w:pict>
      </w:r>
    </w:p>
    <w:p w14:paraId="66CD48C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351. Data Policies Can Restrict</w:t>
      </w:r>
    </w:p>
    <w:p w14:paraId="6C6D6A0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Unsafe connector combinations.</w:t>
      </w:r>
    </w:p>
    <w:p w14:paraId="3C89A52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BED1626">
          <v:rect id="_x0000_i1376" style="width:0;height:1.5pt" o:hralign="center" o:hrstd="t" o:hr="t" fillcolor="#a0a0a0" stroked="f"/>
        </w:pict>
      </w:r>
    </w:p>
    <w:p w14:paraId="0791808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352. Custom Connector Host Governance</w:t>
      </w:r>
    </w:p>
    <w:p w14:paraId="73FD10E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Tenant-level policies can also use:</w:t>
      </w:r>
    </w:p>
    <w:p w14:paraId="4E7DBDB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Host URL patterns</w:t>
      </w:r>
    </w:p>
    <w:p w14:paraId="48E4DD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 allow/deny/classify Custom Connector endpoints.</w:t>
      </w:r>
    </w:p>
    <w:p w14:paraId="0F10137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1776AA0">
          <v:rect id="_x0000_i1377" style="width:0;height:1.5pt" o:hralign="center" o:hrstd="t" o:hr="t" fillcolor="#a0a0a0" stroked="f"/>
        </w:pict>
      </w:r>
    </w:p>
    <w:p w14:paraId="76C786C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353. Example Concept</w:t>
      </w:r>
    </w:p>
    <w:p w14:paraId="5F8A9C9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Allow:</w:t>
      </w:r>
    </w:p>
    <w:p w14:paraId="63A6497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*.company.example</w:t>
      </w:r>
    </w:p>
    <w:p w14:paraId="7D5D10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Block:</w:t>
      </w:r>
    </w:p>
    <w:p w14:paraId="764845E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unknown-file-upload.example</w:t>
      </w:r>
    </w:p>
    <w:p w14:paraId="4DAE6B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according to organizational policy.</w:t>
      </w:r>
    </w:p>
    <w:p w14:paraId="3754BF2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D424627">
          <v:rect id="_x0000_i1378" style="width:0;height:1.5pt" o:hralign="center" o:hrstd="t" o:hr="t" fillcolor="#a0a0a0" stroked="f"/>
        </w:pict>
      </w:r>
    </w:p>
    <w:p w14:paraId="49370E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BY — CONNECTOR GOVERNANCE</w:t>
      </w:r>
    </w:p>
    <w:p w14:paraId="6026716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354. Before Approving Custom Connector</w:t>
      </w:r>
    </w:p>
    <w:p w14:paraId="3DD8DBE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Ask:</w:t>
      </w:r>
    </w:p>
    <w:p w14:paraId="4378E6D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owns the API?</w:t>
      </w:r>
    </w:p>
    <w:p w14:paraId="103C893F" w14:textId="77777777" w:rsidR="0086282D" w:rsidRPr="0086282D" w:rsidRDefault="0086282D" w:rsidP="0086282D">
      <w:pPr>
        <w:rPr>
          <w:sz w:val="32"/>
          <w:szCs w:val="32"/>
        </w:rPr>
      </w:pPr>
    </w:p>
    <w:p w14:paraId="7D69DFC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owns the Connector?</w:t>
      </w:r>
    </w:p>
    <w:p w14:paraId="61BA7702" w14:textId="77777777" w:rsidR="0086282D" w:rsidRPr="0086282D" w:rsidRDefault="0086282D" w:rsidP="0086282D">
      <w:pPr>
        <w:rPr>
          <w:sz w:val="32"/>
          <w:szCs w:val="32"/>
        </w:rPr>
      </w:pPr>
    </w:p>
    <w:p w14:paraId="49747E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data crosses the boundary?</w:t>
      </w:r>
    </w:p>
    <w:p w14:paraId="15141835" w14:textId="77777777" w:rsidR="0086282D" w:rsidRPr="0086282D" w:rsidRDefault="0086282D" w:rsidP="0086282D">
      <w:pPr>
        <w:rPr>
          <w:sz w:val="32"/>
          <w:szCs w:val="32"/>
        </w:rPr>
      </w:pPr>
    </w:p>
    <w:p w14:paraId="3EF163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How is authentication handled?</w:t>
      </w:r>
    </w:p>
    <w:p w14:paraId="4D76787C" w14:textId="77777777" w:rsidR="0086282D" w:rsidRPr="0086282D" w:rsidRDefault="0086282D" w:rsidP="0086282D">
      <w:pPr>
        <w:rPr>
          <w:sz w:val="32"/>
          <w:szCs w:val="32"/>
        </w:rPr>
      </w:pPr>
    </w:p>
    <w:p w14:paraId="54F8FD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permissions exist?</w:t>
      </w:r>
    </w:p>
    <w:p w14:paraId="6F1A14B0" w14:textId="77777777" w:rsidR="0086282D" w:rsidRPr="0086282D" w:rsidRDefault="0086282D" w:rsidP="0086282D">
      <w:pPr>
        <w:rPr>
          <w:sz w:val="32"/>
          <w:szCs w:val="32"/>
        </w:rPr>
      </w:pPr>
    </w:p>
    <w:p w14:paraId="56989A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Where is the API hosted?</w:t>
      </w:r>
    </w:p>
    <w:p w14:paraId="375C9C28" w14:textId="77777777" w:rsidR="0086282D" w:rsidRPr="0086282D" w:rsidRDefault="0086282D" w:rsidP="0086282D">
      <w:pPr>
        <w:rPr>
          <w:sz w:val="32"/>
          <w:szCs w:val="32"/>
        </w:rPr>
      </w:pPr>
    </w:p>
    <w:p w14:paraId="76DF73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 traffic encrypted?</w:t>
      </w:r>
    </w:p>
    <w:p w14:paraId="7564FF05" w14:textId="77777777" w:rsidR="0086282D" w:rsidRPr="0086282D" w:rsidRDefault="0086282D" w:rsidP="0086282D">
      <w:pPr>
        <w:rPr>
          <w:sz w:val="32"/>
          <w:szCs w:val="32"/>
        </w:rPr>
      </w:pPr>
    </w:p>
    <w:p w14:paraId="3E9860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the SLA?</w:t>
      </w:r>
    </w:p>
    <w:p w14:paraId="76CB0C2E" w14:textId="77777777" w:rsidR="0086282D" w:rsidRPr="0086282D" w:rsidRDefault="0086282D" w:rsidP="0086282D">
      <w:pPr>
        <w:rPr>
          <w:sz w:val="32"/>
          <w:szCs w:val="32"/>
        </w:rPr>
      </w:pPr>
    </w:p>
    <w:p w14:paraId="669F47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are rate limits?</w:t>
      </w:r>
    </w:p>
    <w:p w14:paraId="078FB711" w14:textId="77777777" w:rsidR="0086282D" w:rsidRPr="0086282D" w:rsidRDefault="0086282D" w:rsidP="0086282D">
      <w:pPr>
        <w:rPr>
          <w:sz w:val="32"/>
          <w:szCs w:val="32"/>
        </w:rPr>
      </w:pPr>
    </w:p>
    <w:p w14:paraId="2F6EAA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How are secrets rotated?</w:t>
      </w:r>
    </w:p>
    <w:p w14:paraId="438BA667" w14:textId="77777777" w:rsidR="0086282D" w:rsidRPr="0086282D" w:rsidRDefault="0086282D" w:rsidP="0086282D">
      <w:pPr>
        <w:rPr>
          <w:sz w:val="32"/>
          <w:szCs w:val="32"/>
        </w:rPr>
      </w:pPr>
    </w:p>
    <w:p w14:paraId="5F7BA2B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How are changes versioned?</w:t>
      </w:r>
    </w:p>
    <w:p w14:paraId="251E5CD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28A31B0">
          <v:rect id="_x0000_i1379" style="width:0;height:1.5pt" o:hralign="center" o:hrstd="t" o:hr="t" fillcolor="#a0a0a0" stroked="f"/>
        </w:pict>
      </w:r>
    </w:p>
    <w:p w14:paraId="18DD52F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BZ — PRIVATE APIs</w:t>
      </w:r>
    </w:p>
    <w:p w14:paraId="7DC4AEE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355. Not Every API Is Public</w:t>
      </w:r>
    </w:p>
    <w:p w14:paraId="7D77110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Internal API might be:</w:t>
      </w:r>
    </w:p>
    <w:p w14:paraId="5BD571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10.x.x.x</w:t>
      </w:r>
    </w:p>
    <w:p w14:paraId="267B4566" w14:textId="77777777" w:rsidR="0086282D" w:rsidRPr="0086282D" w:rsidRDefault="0086282D" w:rsidP="0086282D">
      <w:pPr>
        <w:rPr>
          <w:sz w:val="32"/>
          <w:szCs w:val="32"/>
        </w:rPr>
      </w:pPr>
    </w:p>
    <w:p w14:paraId="62222C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Internal DNS</w:t>
      </w:r>
    </w:p>
    <w:p w14:paraId="542255E4" w14:textId="77777777" w:rsidR="0086282D" w:rsidRPr="0086282D" w:rsidRDefault="0086282D" w:rsidP="0086282D">
      <w:pPr>
        <w:rPr>
          <w:sz w:val="32"/>
          <w:szCs w:val="32"/>
        </w:rPr>
      </w:pPr>
    </w:p>
    <w:p w14:paraId="4445E4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On-premises server</w:t>
      </w:r>
    </w:p>
    <w:p w14:paraId="4869043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AA11FF4">
          <v:rect id="_x0000_i1380" style="width:0;height:1.5pt" o:hralign="center" o:hrstd="t" o:hr="t" fillcolor="#a0a0a0" stroked="f"/>
        </w:pict>
      </w:r>
    </w:p>
    <w:p w14:paraId="7FD3925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356. Power Platform Cloud</w:t>
      </w:r>
    </w:p>
    <w:p w14:paraId="72A1DD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May not reach it directly.</w:t>
      </w:r>
    </w:p>
    <w:p w14:paraId="46C35B5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253A696">
          <v:rect id="_x0000_i1381" style="width:0;height:1.5pt" o:hralign="center" o:hrstd="t" o:hr="t" fillcolor="#a0a0a0" stroked="f"/>
        </w:pict>
      </w:r>
    </w:p>
    <w:p w14:paraId="4F93284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357. Supported Architecture</w:t>
      </w:r>
    </w:p>
    <w:p w14:paraId="5B7D6E0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Private/on-premises APIs can use:</w:t>
      </w:r>
    </w:p>
    <w:p w14:paraId="75F2155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On-premises data gateway</w:t>
      </w:r>
    </w:p>
    <w:p w14:paraId="632AC4C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 appropriate Custom Connector scenarios.</w:t>
      </w:r>
    </w:p>
    <w:p w14:paraId="7ACB525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E2AA540">
          <v:rect id="_x0000_i1382" style="width:0;height:1.5pt" o:hralign="center" o:hrstd="t" o:hr="t" fillcolor="#a0a0a0" stroked="f"/>
        </w:pict>
      </w:r>
    </w:p>
    <w:p w14:paraId="6523BEB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358. Architecture</w:t>
      </w:r>
    </w:p>
    <w:p w14:paraId="2758089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PLATFORM CLOUD</w:t>
      </w:r>
    </w:p>
    <w:p w14:paraId="774E2C5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|</w:t>
      </w:r>
    </w:p>
    <w:p w14:paraId="0D0916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v</w:t>
      </w:r>
    </w:p>
    <w:p w14:paraId="30A191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ON-PREMISES DATA GATEWAY</w:t>
      </w:r>
    </w:p>
    <w:p w14:paraId="4169F5F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|</w:t>
      </w:r>
    </w:p>
    <w:p w14:paraId="190CFB6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v</w:t>
      </w:r>
    </w:p>
    <w:p w14:paraId="2214E0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INTERNAL API</w:t>
      </w:r>
    </w:p>
    <w:p w14:paraId="1601F30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5128381">
          <v:rect id="_x0000_i1383" style="width:0;height:1.5pt" o:hralign="center" o:hrstd="t" o:hr="t" fillcolor="#a0a0a0" stroked="f"/>
        </w:pict>
      </w:r>
    </w:p>
    <w:p w14:paraId="63D4BDA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359. Gateway</w:t>
      </w:r>
    </w:p>
    <w:p w14:paraId="737CFB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Acts as a secure bridge.</w:t>
      </w:r>
    </w:p>
    <w:p w14:paraId="1CB9CDD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24BE46C">
          <v:rect id="_x0000_i1384" style="width:0;height:1.5pt" o:hralign="center" o:hrstd="t" o:hr="t" fillcolor="#a0a0a0" stroked="f"/>
        </w:pict>
      </w:r>
    </w:p>
    <w:p w14:paraId="1F1A905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360. It Does Not Mean</w:t>
      </w:r>
    </w:p>
    <w:p w14:paraId="59202E4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Expose internal API directly to:</w:t>
      </w:r>
    </w:p>
    <w:p w14:paraId="429C170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Public Internet.</w:t>
      </w:r>
    </w:p>
    <w:p w14:paraId="792B90E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486E71E">
          <v:rect id="_x0000_i1385" style="width:0;height:1.5pt" o:hralign="center" o:hrstd="t" o:hr="t" fillcolor="#a0a0a0" stroked="f"/>
        </w:pict>
      </w:r>
    </w:p>
    <w:p w14:paraId="1763AE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CA — API GATEWAY</w:t>
      </w:r>
    </w:p>
    <w:p w14:paraId="663720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361. Enterprise API Architecture</w:t>
      </w:r>
    </w:p>
    <w:p w14:paraId="6BE224D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Many organizations place:</w:t>
      </w:r>
    </w:p>
    <w:p w14:paraId="5DAD4D9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Management / API Gateway</w:t>
      </w:r>
    </w:p>
    <w:p w14:paraId="5C87485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between clients and backend services.</w:t>
      </w:r>
    </w:p>
    <w:p w14:paraId="4CEF164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65D223F">
          <v:rect id="_x0000_i1386" style="width:0;height:1.5pt" o:hralign="center" o:hrstd="t" o:hr="t" fillcolor="#a0a0a0" stroked="f"/>
        </w:pict>
      </w:r>
    </w:p>
    <w:p w14:paraId="0B37B35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362. Pattern</w:t>
      </w:r>
    </w:p>
    <w:p w14:paraId="72E7AD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PLATFORM</w:t>
      </w:r>
    </w:p>
    <w:p w14:paraId="3CF8F23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3571815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5E7C0AD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</w:t>
      </w:r>
    </w:p>
    <w:p w14:paraId="57B906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70418D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1DEA27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MANAGEMENT</w:t>
      </w:r>
    </w:p>
    <w:p w14:paraId="3AEDAF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4B693C8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1F4336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BACKEND API</w:t>
      </w:r>
    </w:p>
    <w:p w14:paraId="7094359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F79525">
          <v:rect id="_x0000_i1387" style="width:0;height:1.5pt" o:hralign="center" o:hrstd="t" o:hr="t" fillcolor="#a0a0a0" stroked="f"/>
        </w:pict>
      </w:r>
    </w:p>
    <w:p w14:paraId="00D930B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363. API Gateway Can Provide</w:t>
      </w:r>
    </w:p>
    <w:p w14:paraId="272F636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60054EB8" w14:textId="77777777" w:rsidR="0086282D" w:rsidRPr="0086282D" w:rsidRDefault="0086282D" w:rsidP="0086282D">
      <w:pPr>
        <w:rPr>
          <w:sz w:val="32"/>
          <w:szCs w:val="32"/>
        </w:rPr>
      </w:pPr>
    </w:p>
    <w:p w14:paraId="46A9C8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Rate limiting</w:t>
      </w:r>
    </w:p>
    <w:p w14:paraId="7A71CBC6" w14:textId="77777777" w:rsidR="0086282D" w:rsidRPr="0086282D" w:rsidRDefault="0086282D" w:rsidP="0086282D">
      <w:pPr>
        <w:rPr>
          <w:sz w:val="32"/>
          <w:szCs w:val="32"/>
        </w:rPr>
      </w:pPr>
    </w:p>
    <w:p w14:paraId="7AA372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Policies</w:t>
      </w:r>
    </w:p>
    <w:p w14:paraId="6B5FFCF0" w14:textId="77777777" w:rsidR="0086282D" w:rsidRPr="0086282D" w:rsidRDefault="0086282D" w:rsidP="0086282D">
      <w:pPr>
        <w:rPr>
          <w:sz w:val="32"/>
          <w:szCs w:val="32"/>
        </w:rPr>
      </w:pPr>
    </w:p>
    <w:p w14:paraId="5C7786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Logging</w:t>
      </w:r>
    </w:p>
    <w:p w14:paraId="7065A028" w14:textId="77777777" w:rsidR="0086282D" w:rsidRPr="0086282D" w:rsidRDefault="0086282D" w:rsidP="0086282D">
      <w:pPr>
        <w:rPr>
          <w:sz w:val="32"/>
          <w:szCs w:val="32"/>
        </w:rPr>
      </w:pPr>
    </w:p>
    <w:p w14:paraId="05BE221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Versioning</w:t>
      </w:r>
    </w:p>
    <w:p w14:paraId="6A2F3E26" w14:textId="77777777" w:rsidR="0086282D" w:rsidRPr="0086282D" w:rsidRDefault="0086282D" w:rsidP="0086282D">
      <w:pPr>
        <w:rPr>
          <w:sz w:val="32"/>
          <w:szCs w:val="32"/>
        </w:rPr>
      </w:pPr>
    </w:p>
    <w:p w14:paraId="317017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Routing</w:t>
      </w:r>
    </w:p>
    <w:p w14:paraId="3444CE66" w14:textId="77777777" w:rsidR="0086282D" w:rsidRPr="0086282D" w:rsidRDefault="0086282D" w:rsidP="0086282D">
      <w:pPr>
        <w:rPr>
          <w:sz w:val="32"/>
          <w:szCs w:val="32"/>
        </w:rPr>
      </w:pPr>
    </w:p>
    <w:p w14:paraId="4EAEE5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Request transformation</w:t>
      </w:r>
    </w:p>
    <w:p w14:paraId="26B23B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depending on product/configuration.</w:t>
      </w:r>
    </w:p>
    <w:p w14:paraId="1EAE8F8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E216024">
          <v:rect id="_x0000_i1388" style="width:0;height:1.5pt" o:hralign="center" o:hrstd="t" o:hr="t" fillcolor="#a0a0a0" stroked="f"/>
        </w:pict>
      </w:r>
    </w:p>
    <w:p w14:paraId="29C61C5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364. Microsoft Option</w:t>
      </w:r>
    </w:p>
    <w:p w14:paraId="303B1D9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Azure API Management</w:t>
      </w:r>
    </w:p>
    <w:p w14:paraId="66E9E7D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 a common Microsoft architecture.</w:t>
      </w:r>
    </w:p>
    <w:p w14:paraId="3670FF3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1722BA8">
          <v:rect id="_x0000_i1389" style="width:0;height:1.5pt" o:hralign="center" o:hrstd="t" o:hr="t" fillcolor="#a0a0a0" stroked="f"/>
        </w:pict>
      </w:r>
    </w:p>
    <w:p w14:paraId="27FC03C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CB — DON'T CONNECT APPS DIRECTLY TO EVERYTHING</w:t>
      </w:r>
    </w:p>
    <w:p w14:paraId="0A2A9E0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365. Bad Enterprise Architecture</w:t>
      </w:r>
    </w:p>
    <w:p w14:paraId="1FFC274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</w:t>
      </w:r>
    </w:p>
    <w:p w14:paraId="277B17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3835BB8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Database</w:t>
      </w:r>
    </w:p>
    <w:p w14:paraId="0068B04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Legacy service</w:t>
      </w:r>
    </w:p>
    <w:p w14:paraId="4B3FFD3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Vendor API</w:t>
      </w:r>
    </w:p>
    <w:p w14:paraId="70E139B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Internal ERP</w:t>
      </w:r>
    </w:p>
    <w:p w14:paraId="0B70CF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+---- Random HTTP endpoints</w:t>
      </w:r>
    </w:p>
    <w:p w14:paraId="01E71B8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4019921">
          <v:rect id="_x0000_i1390" style="width:0;height:1.5pt" o:hralign="center" o:hrstd="t" o:hr="t" fillcolor="#a0a0a0" stroked="f"/>
        </w:pict>
      </w:r>
    </w:p>
    <w:p w14:paraId="1A172F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366. Better</w:t>
      </w:r>
    </w:p>
    <w:p w14:paraId="0692BD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467E73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Governed APIs</w:t>
      </w:r>
    </w:p>
    <w:p w14:paraId="7C10E00F" w14:textId="77777777" w:rsidR="0086282D" w:rsidRPr="0086282D" w:rsidRDefault="0086282D" w:rsidP="0086282D">
      <w:pPr>
        <w:rPr>
          <w:sz w:val="32"/>
          <w:szCs w:val="32"/>
        </w:rPr>
      </w:pPr>
    </w:p>
    <w:p w14:paraId="2E70A8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Connectors</w:t>
      </w:r>
    </w:p>
    <w:p w14:paraId="330E0B61" w14:textId="77777777" w:rsidR="0086282D" w:rsidRPr="0086282D" w:rsidRDefault="0086282D" w:rsidP="0086282D">
      <w:pPr>
        <w:rPr>
          <w:sz w:val="32"/>
          <w:szCs w:val="32"/>
        </w:rPr>
      </w:pPr>
    </w:p>
    <w:p w14:paraId="3CD75C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Integration layer</w:t>
      </w:r>
    </w:p>
    <w:p w14:paraId="2CFD14E6" w14:textId="77777777" w:rsidR="0086282D" w:rsidRPr="0086282D" w:rsidRDefault="0086282D" w:rsidP="0086282D">
      <w:pPr>
        <w:rPr>
          <w:sz w:val="32"/>
          <w:szCs w:val="32"/>
        </w:rPr>
      </w:pPr>
    </w:p>
    <w:p w14:paraId="0417790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management</w:t>
      </w:r>
    </w:p>
    <w:p w14:paraId="1389A6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where appropriate.</w:t>
      </w:r>
    </w:p>
    <w:p w14:paraId="22C0A59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C5C83AC">
          <v:rect id="_x0000_i1391" style="width:0;height:1.5pt" o:hralign="center" o:hrstd="t" o:hr="t" fillcolor="#a0a0a0" stroked="f"/>
        </w:pict>
      </w:r>
    </w:p>
    <w:p w14:paraId="539E51B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CC — API VERSIONING</w:t>
      </w:r>
    </w:p>
    <w:p w14:paraId="7BB2104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367. API v1</w:t>
      </w:r>
    </w:p>
    <w:p w14:paraId="792861F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/v1/customers</w:t>
      </w:r>
    </w:p>
    <w:p w14:paraId="1D4334A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341A8C">
          <v:rect id="_x0000_i1392" style="width:0;height:1.5pt" o:hralign="center" o:hrstd="t" o:hr="t" fillcolor="#a0a0a0" stroked="f"/>
        </w:pict>
      </w:r>
    </w:p>
    <w:p w14:paraId="364777C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368. API v2</w:t>
      </w:r>
    </w:p>
    <w:p w14:paraId="6ECB05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/v2/customers</w:t>
      </w:r>
    </w:p>
    <w:p w14:paraId="7D9840E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EB6E7D">
          <v:rect id="_x0000_i1393" style="width:0;height:1.5pt" o:hralign="center" o:hrstd="t" o:hr="t" fillcolor="#a0a0a0" stroked="f"/>
        </w:pict>
      </w:r>
    </w:p>
    <w:p w14:paraId="54FED29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369. What Happens?</w:t>
      </w:r>
    </w:p>
    <w:p w14:paraId="4EE170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may need:</w:t>
      </w:r>
    </w:p>
    <w:p w14:paraId="39B602E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Update.</w:t>
      </w:r>
    </w:p>
    <w:p w14:paraId="169AF4E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BFA6E2E">
          <v:rect id="_x0000_i1394" style="width:0;height:1.5pt" o:hralign="center" o:hrstd="t" o:hr="t" fillcolor="#a0a0a0" stroked="f"/>
        </w:pict>
      </w:r>
    </w:p>
    <w:p w14:paraId="51B0E06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370. Breaking Changes</w:t>
      </w:r>
    </w:p>
    <w:p w14:paraId="099CF3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Examples:</w:t>
      </w:r>
    </w:p>
    <w:p w14:paraId="6535946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Field renamed</w:t>
      </w:r>
    </w:p>
    <w:p w14:paraId="538AB0F2" w14:textId="77777777" w:rsidR="0086282D" w:rsidRPr="0086282D" w:rsidRDefault="0086282D" w:rsidP="0086282D">
      <w:pPr>
        <w:rPr>
          <w:sz w:val="32"/>
          <w:szCs w:val="32"/>
        </w:rPr>
      </w:pPr>
    </w:p>
    <w:p w14:paraId="0AB30D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Field removed</w:t>
      </w:r>
    </w:p>
    <w:p w14:paraId="122C1666" w14:textId="77777777" w:rsidR="0086282D" w:rsidRPr="0086282D" w:rsidRDefault="0086282D" w:rsidP="0086282D">
      <w:pPr>
        <w:rPr>
          <w:sz w:val="32"/>
          <w:szCs w:val="32"/>
        </w:rPr>
      </w:pPr>
    </w:p>
    <w:p w14:paraId="406414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Response structure changed</w:t>
      </w:r>
    </w:p>
    <w:p w14:paraId="5A6338FA" w14:textId="77777777" w:rsidR="0086282D" w:rsidRPr="0086282D" w:rsidRDefault="0086282D" w:rsidP="0086282D">
      <w:pPr>
        <w:rPr>
          <w:sz w:val="32"/>
          <w:szCs w:val="32"/>
        </w:rPr>
      </w:pPr>
    </w:p>
    <w:p w14:paraId="2B8DB6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 changed</w:t>
      </w:r>
    </w:p>
    <w:p w14:paraId="769A3566" w14:textId="77777777" w:rsidR="0086282D" w:rsidRPr="0086282D" w:rsidRDefault="0086282D" w:rsidP="0086282D">
      <w:pPr>
        <w:rPr>
          <w:sz w:val="32"/>
          <w:szCs w:val="32"/>
        </w:rPr>
      </w:pPr>
    </w:p>
    <w:p w14:paraId="14FF708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Endpoint moved</w:t>
      </w:r>
    </w:p>
    <w:p w14:paraId="268DE40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1619A19">
          <v:rect id="_x0000_i1395" style="width:0;height:1.5pt" o:hralign="center" o:hrstd="t" o:hr="t" fillcolor="#a0a0a0" stroked="f"/>
        </w:pict>
      </w:r>
    </w:p>
    <w:p w14:paraId="2C70F43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CD — CONTRACT</w:t>
      </w:r>
    </w:p>
    <w:p w14:paraId="0455095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371. Custom Connector Depends On</w:t>
      </w:r>
    </w:p>
    <w:p w14:paraId="4D542D0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Contract.</w:t>
      </w:r>
    </w:p>
    <w:p w14:paraId="314FC73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861A48C">
          <v:rect id="_x0000_i1396" style="width:0;height:1.5pt" o:hralign="center" o:hrstd="t" o:hr="t" fillcolor="#a0a0a0" stroked="f"/>
        </w:pict>
      </w:r>
    </w:p>
    <w:p w14:paraId="5C99B3B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372. API Teams Should Avoid</w:t>
      </w:r>
    </w:p>
    <w:p w14:paraId="0F9032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Unexpected breaking changes.</w:t>
      </w:r>
    </w:p>
    <w:p w14:paraId="29E2834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4F26540">
          <v:rect id="_x0000_i1397" style="width:0;height:1.5pt" o:hralign="center" o:hrstd="t" o:hr="t" fillcolor="#a0a0a0" stroked="f"/>
        </w:pict>
      </w:r>
    </w:p>
    <w:p w14:paraId="71D30F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373. Connector Owners Need</w:t>
      </w:r>
    </w:p>
    <w:p w14:paraId="491364C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Change management.</w:t>
      </w:r>
    </w:p>
    <w:p w14:paraId="080EE13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22332A6">
          <v:rect id="_x0000_i1398" style="width:0;height:1.5pt" o:hralign="center" o:hrstd="t" o:hr="t" fillcolor="#a0a0a0" stroked="f"/>
        </w:pict>
      </w:r>
    </w:p>
    <w:p w14:paraId="3DE2E5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CE — OPENAPI AS CONTRACT</w:t>
      </w:r>
    </w:p>
    <w:p w14:paraId="448C511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374. Good API Teams</w:t>
      </w:r>
    </w:p>
    <w:p w14:paraId="5610ED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Maintain:</w:t>
      </w:r>
    </w:p>
    <w:p w14:paraId="626F50E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Definition</w:t>
      </w:r>
    </w:p>
    <w:p w14:paraId="6380276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as part of API lifecycle.</w:t>
      </w:r>
    </w:p>
    <w:p w14:paraId="46757B8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B5AE172">
          <v:rect id="_x0000_i1399" style="width:0;height:1.5pt" o:hralign="center" o:hrstd="t" o:hr="t" fillcolor="#a0a0a0" stroked="f"/>
        </w:pict>
      </w:r>
    </w:p>
    <w:p w14:paraId="2411D33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375. Benefits</w:t>
      </w:r>
    </w:p>
    <w:p w14:paraId="5AE012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Documentation</w:t>
      </w:r>
    </w:p>
    <w:p w14:paraId="6131F969" w14:textId="77777777" w:rsidR="0086282D" w:rsidRPr="0086282D" w:rsidRDefault="0086282D" w:rsidP="0086282D">
      <w:pPr>
        <w:rPr>
          <w:sz w:val="32"/>
          <w:szCs w:val="32"/>
        </w:rPr>
      </w:pPr>
    </w:p>
    <w:p w14:paraId="553A0D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Testing</w:t>
      </w:r>
    </w:p>
    <w:p w14:paraId="2F1A7357" w14:textId="77777777" w:rsidR="0086282D" w:rsidRPr="0086282D" w:rsidRDefault="0086282D" w:rsidP="0086282D">
      <w:pPr>
        <w:rPr>
          <w:sz w:val="32"/>
          <w:szCs w:val="32"/>
        </w:rPr>
      </w:pPr>
    </w:p>
    <w:p w14:paraId="24C7A17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Client generation</w:t>
      </w:r>
    </w:p>
    <w:p w14:paraId="1989B89C" w14:textId="77777777" w:rsidR="0086282D" w:rsidRPr="0086282D" w:rsidRDefault="0086282D" w:rsidP="0086282D">
      <w:pPr>
        <w:rPr>
          <w:sz w:val="32"/>
          <w:szCs w:val="32"/>
        </w:rPr>
      </w:pPr>
    </w:p>
    <w:p w14:paraId="537BE7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creation</w:t>
      </w:r>
    </w:p>
    <w:p w14:paraId="536D077E" w14:textId="77777777" w:rsidR="0086282D" w:rsidRPr="0086282D" w:rsidRDefault="0086282D" w:rsidP="0086282D">
      <w:pPr>
        <w:rPr>
          <w:sz w:val="32"/>
          <w:szCs w:val="32"/>
        </w:rPr>
      </w:pPr>
    </w:p>
    <w:p w14:paraId="18C55F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Change review</w:t>
      </w:r>
    </w:p>
    <w:p w14:paraId="66ED1BC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887B5C5">
          <v:rect id="_x0000_i1400" style="width:0;height:1.5pt" o:hralign="center" o:hrstd="t" o:hr="t" fillcolor="#a0a0a0" stroked="f"/>
        </w:pict>
      </w:r>
    </w:p>
    <w:p w14:paraId="314F3AD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CF — ERROR CONTRACT</w:t>
      </w:r>
    </w:p>
    <w:p w14:paraId="479147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376. Good API</w:t>
      </w:r>
    </w:p>
    <w:p w14:paraId="2B836E6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Returns structured errors.</w:t>
      </w:r>
    </w:p>
    <w:p w14:paraId="6C2E654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Example:</w:t>
      </w:r>
    </w:p>
    <w:p w14:paraId="4AF0B0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{</w:t>
      </w:r>
    </w:p>
    <w:p w14:paraId="0EBDAD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"code": "CUSTOMER_NOT_FOUND",</w:t>
      </w:r>
    </w:p>
    <w:p w14:paraId="1DC289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"message": "Customer does not exist."</w:t>
      </w:r>
    </w:p>
    <w:p w14:paraId="4B319F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}</w:t>
      </w:r>
    </w:p>
    <w:p w14:paraId="49B0067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9551ADD">
          <v:rect id="_x0000_i1401" style="width:0;height:1.5pt" o:hralign="center" o:hrstd="t" o:hr="t" fillcolor="#a0a0a0" stroked="f"/>
        </w:pict>
      </w:r>
    </w:p>
    <w:p w14:paraId="00F52BC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377. Better Than</w:t>
      </w:r>
    </w:p>
    <w:p w14:paraId="589C056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Something went wrong.</w:t>
      </w:r>
    </w:p>
    <w:p w14:paraId="7488BB3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F45105">
          <v:rect id="_x0000_i1402" style="width:0;height:1.5pt" o:hralign="center" o:hrstd="t" o:hr="t" fillcolor="#a0a0a0" stroked="f"/>
        </w:pict>
      </w:r>
    </w:p>
    <w:p w14:paraId="3C829D5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378. Connector/App Can</w:t>
      </w:r>
    </w:p>
    <w:p w14:paraId="79DA2E2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Map:</w:t>
      </w:r>
    </w:p>
    <w:p w14:paraId="42286B9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Technical error</w:t>
      </w:r>
    </w:p>
    <w:p w14:paraId="23B3BA4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to:</w:t>
      </w:r>
    </w:p>
    <w:p w14:paraId="40FCE68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Business-friendly response.</w:t>
      </w:r>
    </w:p>
    <w:p w14:paraId="41252C4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7D52A9E">
          <v:rect id="_x0000_i1403" style="width:0;height:1.5pt" o:hralign="center" o:hrstd="t" o:hr="t" fillcolor="#a0a0a0" stroked="f"/>
        </w:pict>
      </w:r>
    </w:p>
    <w:p w14:paraId="4A215C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CG — API SECURITY</w:t>
      </w:r>
    </w:p>
    <w:p w14:paraId="7CE9E5C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379. Principle</w:t>
      </w:r>
    </w:p>
    <w:p w14:paraId="34218DE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Never assume:</w:t>
      </w:r>
    </w:p>
    <w:p w14:paraId="064D22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Because the Connector is only used internally, the API doesn't need authorization.</w:t>
      </w:r>
    </w:p>
    <w:p w14:paraId="5821CA6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D0EEB3">
          <v:rect id="_x0000_i1404" style="width:0;height:1.5pt" o:hralign="center" o:hrstd="t" o:hr="t" fillcolor="#a0a0a0" stroked="f"/>
        </w:pict>
      </w:r>
    </w:p>
    <w:p w14:paraId="235DFF6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380. API Must Protect Itself</w:t>
      </w:r>
    </w:p>
    <w:p w14:paraId="681ABD5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Even if:</w:t>
      </w:r>
    </w:p>
    <w:p w14:paraId="64DDDC8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Platform</w:t>
      </w:r>
    </w:p>
    <w:p w14:paraId="2E6172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 expected client.</w:t>
      </w:r>
    </w:p>
    <w:p w14:paraId="6B7BC51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5623A2C">
          <v:rect id="_x0000_i1405" style="width:0;height:1.5pt" o:hralign="center" o:hrstd="t" o:hr="t" fillcolor="#a0a0a0" stroked="f"/>
        </w:pict>
      </w:r>
    </w:p>
    <w:p w14:paraId="06456DB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381. Defense</w:t>
      </w:r>
    </w:p>
    <w:p w14:paraId="308F7F5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0C160A39" w14:textId="77777777" w:rsidR="0086282D" w:rsidRPr="0086282D" w:rsidRDefault="0086282D" w:rsidP="0086282D">
      <w:pPr>
        <w:rPr>
          <w:sz w:val="32"/>
          <w:szCs w:val="32"/>
        </w:rPr>
      </w:pPr>
    </w:p>
    <w:p w14:paraId="4492F4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</w:t>
      </w:r>
    </w:p>
    <w:p w14:paraId="54C2D94F" w14:textId="77777777" w:rsidR="0086282D" w:rsidRPr="0086282D" w:rsidRDefault="0086282D" w:rsidP="0086282D">
      <w:pPr>
        <w:rPr>
          <w:sz w:val="32"/>
          <w:szCs w:val="32"/>
        </w:rPr>
      </w:pPr>
    </w:p>
    <w:p w14:paraId="52179A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HTTPS</w:t>
      </w:r>
    </w:p>
    <w:p w14:paraId="6E9B2C13" w14:textId="77777777" w:rsidR="0086282D" w:rsidRPr="0086282D" w:rsidRDefault="0086282D" w:rsidP="0086282D">
      <w:pPr>
        <w:rPr>
          <w:sz w:val="32"/>
          <w:szCs w:val="32"/>
        </w:rPr>
      </w:pPr>
    </w:p>
    <w:p w14:paraId="51F6C1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Input validation</w:t>
      </w:r>
    </w:p>
    <w:p w14:paraId="025DA0F6" w14:textId="77777777" w:rsidR="0086282D" w:rsidRPr="0086282D" w:rsidRDefault="0086282D" w:rsidP="0086282D">
      <w:pPr>
        <w:rPr>
          <w:sz w:val="32"/>
          <w:szCs w:val="32"/>
        </w:rPr>
      </w:pPr>
    </w:p>
    <w:p w14:paraId="5CF4A70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Rate limiting</w:t>
      </w:r>
    </w:p>
    <w:p w14:paraId="30B89116" w14:textId="77777777" w:rsidR="0086282D" w:rsidRPr="0086282D" w:rsidRDefault="0086282D" w:rsidP="0086282D">
      <w:pPr>
        <w:rPr>
          <w:sz w:val="32"/>
          <w:szCs w:val="32"/>
        </w:rPr>
      </w:pPr>
    </w:p>
    <w:p w14:paraId="33A2C5C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Audit</w:t>
      </w:r>
    </w:p>
    <w:p w14:paraId="068ADD8F" w14:textId="77777777" w:rsidR="0086282D" w:rsidRPr="0086282D" w:rsidRDefault="0086282D" w:rsidP="0086282D">
      <w:pPr>
        <w:rPr>
          <w:sz w:val="32"/>
          <w:szCs w:val="32"/>
        </w:rPr>
      </w:pPr>
    </w:p>
    <w:p w14:paraId="18625E2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Monitoring</w:t>
      </w:r>
    </w:p>
    <w:p w14:paraId="10C23E7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45E6840">
          <v:rect id="_x0000_i1406" style="width:0;height:1.5pt" o:hralign="center" o:hrstd="t" o:hr="t" fillcolor="#a0a0a0" stroked="f"/>
        </w:pict>
      </w:r>
    </w:p>
    <w:p w14:paraId="06E3BF6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CH — INPUT VALIDATION</w:t>
      </w:r>
    </w:p>
    <w:p w14:paraId="6A32167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382. User enters</w:t>
      </w:r>
    </w:p>
    <w:p w14:paraId="1E9514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-100</w:t>
      </w:r>
    </w:p>
    <w:p w14:paraId="5833AB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user ID.</w:t>
      </w:r>
    </w:p>
    <w:p w14:paraId="513DE38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D236EA">
          <v:rect id="_x0000_i1407" style="width:0;height:1.5pt" o:hralign="center" o:hrstd="t" o:hr="t" fillcolor="#a0a0a0" stroked="f"/>
        </w:pict>
      </w:r>
    </w:p>
    <w:p w14:paraId="4E4FC3F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383. Canvas App</w:t>
      </w:r>
    </w:p>
    <w:p w14:paraId="651D742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validate first.</w:t>
      </w:r>
    </w:p>
    <w:p w14:paraId="35FD05E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F919CC7">
          <v:rect id="_x0000_i1408" style="width:0;height:1.5pt" o:hralign="center" o:hrstd="t" o:hr="t" fillcolor="#a0a0a0" stroked="f"/>
        </w:pict>
      </w:r>
    </w:p>
    <w:p w14:paraId="46D963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384. But</w:t>
      </w:r>
    </w:p>
    <w:p w14:paraId="1CCC641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must also:</w:t>
      </w:r>
    </w:p>
    <w:p w14:paraId="6827F68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Validate.</w:t>
      </w:r>
    </w:p>
    <w:p w14:paraId="602A94A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0385C2D">
          <v:rect id="_x0000_i1409" style="width:0;height:1.5pt" o:hralign="center" o:hrstd="t" o:hr="t" fillcolor="#a0a0a0" stroked="f"/>
        </w:pict>
      </w:r>
    </w:p>
    <w:p w14:paraId="5C94C5A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385. Why?</w:t>
      </w:r>
    </w:p>
    <w:p w14:paraId="5270218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may be called by:</w:t>
      </w:r>
    </w:p>
    <w:p w14:paraId="32C28A1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Other clients.</w:t>
      </w:r>
    </w:p>
    <w:p w14:paraId="6C39471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D351B0B">
          <v:rect id="_x0000_i1410" style="width:0;height:1.5pt" o:hralign="center" o:hrstd="t" o:hr="t" fillcolor="#a0a0a0" stroked="f"/>
        </w:pict>
      </w:r>
    </w:p>
    <w:p w14:paraId="6C69EF6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CI — NEVER TRUST CLIENT</w:t>
      </w:r>
    </w:p>
    <w:p w14:paraId="371375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386. Client-side Validation</w:t>
      </w:r>
    </w:p>
    <w:p w14:paraId="00964D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Improves:</w:t>
      </w:r>
    </w:p>
    <w:p w14:paraId="212932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UX.</w:t>
      </w:r>
    </w:p>
    <w:p w14:paraId="4484098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95B2FAB">
          <v:rect id="_x0000_i1411" style="width:0;height:1.5pt" o:hralign="center" o:hrstd="t" o:hr="t" fillcolor="#a0a0a0" stroked="f"/>
        </w:pict>
      </w:r>
    </w:p>
    <w:p w14:paraId="186E9D5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387. Server-side Validation</w:t>
      </w:r>
    </w:p>
    <w:p w14:paraId="669780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Protects:</w:t>
      </w:r>
    </w:p>
    <w:p w14:paraId="5D2103E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System.</w:t>
      </w:r>
    </w:p>
    <w:p w14:paraId="56A076A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A406F36">
          <v:rect id="_x0000_i1412" style="width:0;height:1.5pt" o:hralign="center" o:hrstd="t" o:hr="t" fillcolor="#a0a0a0" stroked="f"/>
        </w:pict>
      </w:r>
    </w:p>
    <w:p w14:paraId="64F509E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388. Same Lesson</w:t>
      </w:r>
    </w:p>
    <w:p w14:paraId="278910C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From Power Apps:</w:t>
      </w:r>
    </w:p>
    <w:p w14:paraId="505638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Hidden Button</w:t>
      </w:r>
    </w:p>
    <w:p w14:paraId="16D3B02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≠</w:t>
      </w:r>
    </w:p>
    <w:p w14:paraId="52187A0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Security.</w:t>
      </w:r>
    </w:p>
    <w:p w14:paraId="100EB7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APIs:</w:t>
      </w:r>
    </w:p>
    <w:p w14:paraId="1F985E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Disabled Input</w:t>
      </w:r>
    </w:p>
    <w:p w14:paraId="336774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≠</w:t>
      </w:r>
    </w:p>
    <w:p w14:paraId="22F54CC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Security.</w:t>
      </w:r>
    </w:p>
    <w:p w14:paraId="3790106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F75E61">
          <v:rect id="_x0000_i1413" style="width:0;height:1.5pt" o:hralign="center" o:hrstd="t" o:hr="t" fillcolor="#a0a0a0" stroked="f"/>
        </w:pict>
      </w:r>
    </w:p>
    <w:p w14:paraId="2CD2985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CJ — IDOR EXAMPLE</w:t>
      </w:r>
    </w:p>
    <w:p w14:paraId="262AEF5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389. API</w:t>
      </w:r>
    </w:p>
    <w:p w14:paraId="582BA2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/employees/500</w:t>
      </w:r>
    </w:p>
    <w:p w14:paraId="1CFCA1C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0ECA16E">
          <v:rect id="_x0000_i1414" style="width:0;height:1.5pt" o:hralign="center" o:hrstd="t" o:hr="t" fillcolor="#a0a0a0" stroked="f"/>
        </w:pict>
      </w:r>
    </w:p>
    <w:p w14:paraId="22D74D6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390. User changes</w:t>
      </w:r>
    </w:p>
    <w:p w14:paraId="38C1106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500</w:t>
      </w:r>
    </w:p>
    <w:p w14:paraId="61A025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to:</w:t>
      </w:r>
    </w:p>
    <w:p w14:paraId="57D13B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501.</w:t>
      </w:r>
    </w:p>
    <w:p w14:paraId="10E0C00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0F9CBE9">
          <v:rect id="_x0000_i1415" style="width:0;height:1.5pt" o:hralign="center" o:hrstd="t" o:hr="t" fillcolor="#a0a0a0" stroked="f"/>
        </w:pict>
      </w:r>
    </w:p>
    <w:p w14:paraId="1934803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391. If API Returns Another Employee's Record</w:t>
      </w:r>
    </w:p>
    <w:p w14:paraId="0E26F7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That is a:</w:t>
      </w:r>
    </w:p>
    <w:p w14:paraId="07EAF9F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Broken authorization design.</w:t>
      </w:r>
    </w:p>
    <w:p w14:paraId="5C84C8F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A10600B">
          <v:rect id="_x0000_i1416" style="width:0;height:1.5pt" o:hralign="center" o:hrstd="t" o:hr="t" fillcolor="#a0a0a0" stroked="f"/>
        </w:pict>
      </w:r>
    </w:p>
    <w:p w14:paraId="6D1E306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392. API Must Verify</w:t>
      </w:r>
    </w:p>
    <w:p w14:paraId="3A32B6C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Caller is allowed to access:</w:t>
      </w:r>
    </w:p>
    <w:p w14:paraId="4699E8E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Resource 501.</w:t>
      </w:r>
    </w:p>
    <w:p w14:paraId="198890C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1415AE4">
          <v:rect id="_x0000_i1417" style="width:0;height:1.5pt" o:hralign="center" o:hrstd="t" o:hr="t" fillcolor="#a0a0a0" stroked="f"/>
        </w:pict>
      </w:r>
    </w:p>
    <w:p w14:paraId="2726F83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CK — CUSTOM CONNECTOR DOES NOT FIX BAD API SECURITY</w:t>
      </w:r>
    </w:p>
    <w:p w14:paraId="1D0DFCC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393. Connector</w:t>
      </w:r>
    </w:p>
    <w:p w14:paraId="3CA61B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Is:</w:t>
      </w:r>
    </w:p>
    <w:p w14:paraId="4B706DB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Integration abstraction.</w:t>
      </w:r>
    </w:p>
    <w:p w14:paraId="332E154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348AEF3">
          <v:rect id="_x0000_i1418" style="width:0;height:1.5pt" o:hralign="center" o:hrstd="t" o:hr="t" fillcolor="#a0a0a0" stroked="f"/>
        </w:pict>
      </w:r>
    </w:p>
    <w:p w14:paraId="09F2C15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394. It isn't</w:t>
      </w:r>
    </w:p>
    <w:p w14:paraId="40F03F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Replacement for API authorization.</w:t>
      </w:r>
    </w:p>
    <w:p w14:paraId="5BC23A3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66C7D1E">
          <v:rect id="_x0000_i1419" style="width:0;height:1.5pt" o:hralign="center" o:hrstd="t" o:hr="t" fillcolor="#a0a0a0" stroked="f"/>
        </w:pict>
      </w:r>
    </w:p>
    <w:p w14:paraId="453F585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CL — PERFORMANCE</w:t>
      </w:r>
    </w:p>
    <w:p w14:paraId="2A2C188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395. API Calls Are Network Calls</w:t>
      </w:r>
    </w:p>
    <w:p w14:paraId="78B6E67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They introduce:</w:t>
      </w:r>
    </w:p>
    <w:p w14:paraId="1BB425C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Latency</w:t>
      </w:r>
    </w:p>
    <w:p w14:paraId="6919B56E" w14:textId="77777777" w:rsidR="0086282D" w:rsidRPr="0086282D" w:rsidRDefault="0086282D" w:rsidP="0086282D">
      <w:pPr>
        <w:rPr>
          <w:sz w:val="32"/>
          <w:szCs w:val="32"/>
        </w:rPr>
      </w:pPr>
    </w:p>
    <w:p w14:paraId="1A5226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Availability dependency</w:t>
      </w:r>
    </w:p>
    <w:p w14:paraId="5C890DE4" w14:textId="77777777" w:rsidR="0086282D" w:rsidRPr="0086282D" w:rsidRDefault="0086282D" w:rsidP="0086282D">
      <w:pPr>
        <w:rPr>
          <w:sz w:val="32"/>
          <w:szCs w:val="32"/>
        </w:rPr>
      </w:pPr>
    </w:p>
    <w:p w14:paraId="10E6C4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Rate limits</w:t>
      </w:r>
    </w:p>
    <w:p w14:paraId="00126EC5" w14:textId="77777777" w:rsidR="0086282D" w:rsidRPr="0086282D" w:rsidRDefault="0086282D" w:rsidP="0086282D">
      <w:pPr>
        <w:rPr>
          <w:sz w:val="32"/>
          <w:szCs w:val="32"/>
        </w:rPr>
      </w:pPr>
    </w:p>
    <w:p w14:paraId="5E302EF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Failures</w:t>
      </w:r>
    </w:p>
    <w:p w14:paraId="7986AAC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B089D66">
          <v:rect id="_x0000_i1420" style="width:0;height:1.5pt" o:hralign="center" o:hrstd="t" o:hr="t" fillcolor="#a0a0a0" stroked="f"/>
        </w:pict>
      </w:r>
    </w:p>
    <w:p w14:paraId="3E533F4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396. Avoid</w:t>
      </w:r>
    </w:p>
    <w:p w14:paraId="1AAE973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Calling external API:</w:t>
      </w:r>
    </w:p>
    <w:p w14:paraId="36EC542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More often than necessary.</w:t>
      </w:r>
    </w:p>
    <w:p w14:paraId="23652BF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8B200F">
          <v:rect id="_x0000_i1421" style="width:0;height:1.5pt" o:hralign="center" o:hrstd="t" o:hr="t" fillcolor="#a0a0a0" stroked="f"/>
        </w:pict>
      </w:r>
    </w:p>
    <w:p w14:paraId="7B548DB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397. Cache</w:t>
      </w:r>
    </w:p>
    <w:p w14:paraId="75CE01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Stable data where appropriate.</w:t>
      </w:r>
    </w:p>
    <w:p w14:paraId="7B0CDE8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859964B">
          <v:rect id="_x0000_i1422" style="width:0;height:1.5pt" o:hralign="center" o:hrstd="t" o:hr="t" fillcolor="#a0a0a0" stroked="f"/>
        </w:pict>
      </w:r>
    </w:p>
    <w:p w14:paraId="37C258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398. Do Not Cache</w:t>
      </w:r>
    </w:p>
    <w:p w14:paraId="35D6B1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Security-sensitive or highly dynamic data without:</w:t>
      </w:r>
    </w:p>
    <w:p w14:paraId="0859F3B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Proper strategy.</w:t>
      </w:r>
    </w:p>
    <w:p w14:paraId="7DE7475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FE7B9F3">
          <v:rect id="_x0000_i1423" style="width:0;height:1.5pt" o:hralign="center" o:hrstd="t" o:hr="t" fillcolor="#a0a0a0" stroked="f"/>
        </w:pict>
      </w:r>
    </w:p>
    <w:p w14:paraId="2CA88D4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CM — TIMEOUTS</w:t>
      </w:r>
    </w:p>
    <w:p w14:paraId="593FB66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399. External API</w:t>
      </w:r>
    </w:p>
    <w:p w14:paraId="7C4470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May take:</w:t>
      </w:r>
    </w:p>
    <w:p w14:paraId="68A8EA0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30 seconds.</w:t>
      </w:r>
    </w:p>
    <w:p w14:paraId="3325E76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7D57F0A">
          <v:rect id="_x0000_i1424" style="width:0;height:1.5pt" o:hralign="center" o:hrstd="t" o:hr="t" fillcolor="#a0a0a0" stroked="f"/>
        </w:pict>
      </w:r>
    </w:p>
    <w:p w14:paraId="502A44D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400. User Experience</w:t>
      </w:r>
    </w:p>
    <w:p w14:paraId="00A096D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become:</w:t>
      </w:r>
    </w:p>
    <w:p w14:paraId="2BC7BE0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Poor.</w:t>
      </w:r>
    </w:p>
    <w:p w14:paraId="28D1D90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4775B5B">
          <v:rect id="_x0000_i1425" style="width:0;height:1.5pt" o:hralign="center" o:hrstd="t" o:hr="t" fillcolor="#a0a0a0" stroked="f"/>
        </w:pict>
      </w:r>
    </w:p>
    <w:p w14:paraId="1580AA2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401. Good API Design</w:t>
      </w:r>
    </w:p>
    <w:p w14:paraId="040C04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Should aim for:</w:t>
      </w:r>
    </w:p>
    <w:p w14:paraId="5C09136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Predictable performance.</w:t>
      </w:r>
    </w:p>
    <w:p w14:paraId="633AC2A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1F878CB">
          <v:rect id="_x0000_i1426" style="width:0;height:1.5pt" o:hralign="center" o:hrstd="t" o:hr="t" fillcolor="#a0a0a0" stroked="f"/>
        </w:pict>
      </w:r>
    </w:p>
    <w:p w14:paraId="6049790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CN — RETRIES</w:t>
      </w:r>
    </w:p>
    <w:p w14:paraId="7DB5A40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402. GET Retry</w:t>
      </w:r>
    </w:p>
    <w:p w14:paraId="3C62F5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Often safer.</w:t>
      </w:r>
    </w:p>
    <w:p w14:paraId="3B81DE0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3EC935">
          <v:rect id="_x0000_i1427" style="width:0;height:1.5pt" o:hralign="center" o:hrstd="t" o:hr="t" fillcolor="#a0a0a0" stroked="f"/>
        </w:pict>
      </w:r>
    </w:p>
    <w:p w14:paraId="002F13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403. POST Retry</w:t>
      </w:r>
    </w:p>
    <w:p w14:paraId="290CCDE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create:</w:t>
      </w:r>
    </w:p>
    <w:p w14:paraId="6B42EE2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Duplicate actions.</w:t>
      </w:r>
    </w:p>
    <w:p w14:paraId="01B840D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7B9B856">
          <v:rect id="_x0000_i1428" style="width:0;height:1.5pt" o:hralign="center" o:hrstd="t" o:hr="t" fillcolor="#a0a0a0" stroked="f"/>
        </w:pict>
      </w:r>
    </w:p>
    <w:p w14:paraId="149C41C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404. From Day 24</w:t>
      </w:r>
    </w:p>
    <w:p w14:paraId="49939E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This relates to:</w:t>
      </w:r>
    </w:p>
    <w:p w14:paraId="3F354C8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Idempotency.</w:t>
      </w:r>
    </w:p>
    <w:p w14:paraId="7AC4B1D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AE1C363">
          <v:rect id="_x0000_i1429" style="width:0;height:1.5pt" o:hralign="center" o:hrstd="t" o:hr="t" fillcolor="#a0a0a0" stroked="f"/>
        </w:pict>
      </w:r>
    </w:p>
    <w:p w14:paraId="66E6D7F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405. Production POST API</w:t>
      </w:r>
    </w:p>
    <w:p w14:paraId="40F944A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Could accept:</w:t>
      </w:r>
    </w:p>
    <w:p w14:paraId="35CB8D8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Idempotency-Key</w:t>
      </w:r>
    </w:p>
    <w:p w14:paraId="5D01BC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or similar design.</w:t>
      </w:r>
    </w:p>
    <w:p w14:paraId="26B9A91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2118874">
          <v:rect id="_x0000_i1430" style="width:0;height:1.5pt" o:hralign="center" o:hrstd="t" o:hr="t" fillcolor="#a0a0a0" stroked="f"/>
        </w:pict>
      </w:r>
    </w:p>
    <w:p w14:paraId="3B998F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CO — MONITORING</w:t>
      </w:r>
    </w:p>
    <w:p w14:paraId="0D1A9D8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406. Production Integration Should Monitor</w:t>
      </w:r>
    </w:p>
    <w:p w14:paraId="51199B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Response time</w:t>
      </w:r>
    </w:p>
    <w:p w14:paraId="5E5E5A93" w14:textId="77777777" w:rsidR="0086282D" w:rsidRPr="0086282D" w:rsidRDefault="0086282D" w:rsidP="0086282D">
      <w:pPr>
        <w:rPr>
          <w:sz w:val="32"/>
          <w:szCs w:val="32"/>
        </w:rPr>
      </w:pPr>
    </w:p>
    <w:p w14:paraId="64C5A8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Success rate</w:t>
      </w:r>
    </w:p>
    <w:p w14:paraId="0DD35EFD" w14:textId="77777777" w:rsidR="0086282D" w:rsidRPr="0086282D" w:rsidRDefault="0086282D" w:rsidP="0086282D">
      <w:pPr>
        <w:rPr>
          <w:sz w:val="32"/>
          <w:szCs w:val="32"/>
        </w:rPr>
      </w:pPr>
    </w:p>
    <w:p w14:paraId="00EFBF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401</w:t>
      </w:r>
    </w:p>
    <w:p w14:paraId="08A34497" w14:textId="77777777" w:rsidR="0086282D" w:rsidRPr="0086282D" w:rsidRDefault="0086282D" w:rsidP="0086282D">
      <w:pPr>
        <w:rPr>
          <w:sz w:val="32"/>
          <w:szCs w:val="32"/>
        </w:rPr>
      </w:pPr>
    </w:p>
    <w:p w14:paraId="7A8B05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403</w:t>
      </w:r>
    </w:p>
    <w:p w14:paraId="426406B5" w14:textId="77777777" w:rsidR="0086282D" w:rsidRPr="0086282D" w:rsidRDefault="0086282D" w:rsidP="0086282D">
      <w:pPr>
        <w:rPr>
          <w:sz w:val="32"/>
          <w:szCs w:val="32"/>
        </w:rPr>
      </w:pPr>
    </w:p>
    <w:p w14:paraId="126230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429</w:t>
      </w:r>
    </w:p>
    <w:p w14:paraId="5BF4741D" w14:textId="77777777" w:rsidR="0086282D" w:rsidRPr="0086282D" w:rsidRDefault="0086282D" w:rsidP="0086282D">
      <w:pPr>
        <w:rPr>
          <w:sz w:val="32"/>
          <w:szCs w:val="32"/>
        </w:rPr>
      </w:pPr>
    </w:p>
    <w:p w14:paraId="4C1751E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500</w:t>
      </w:r>
    </w:p>
    <w:p w14:paraId="35ACFA4F" w14:textId="77777777" w:rsidR="0086282D" w:rsidRPr="0086282D" w:rsidRDefault="0086282D" w:rsidP="0086282D">
      <w:pPr>
        <w:rPr>
          <w:sz w:val="32"/>
          <w:szCs w:val="32"/>
        </w:rPr>
      </w:pPr>
    </w:p>
    <w:p w14:paraId="480B6C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Timeouts</w:t>
      </w:r>
    </w:p>
    <w:p w14:paraId="795A1F4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5AC9BA9">
          <v:rect id="_x0000_i1431" style="width:0;height:1.5pt" o:hralign="center" o:hrstd="t" o:hr="t" fillcolor="#a0a0a0" stroked="f"/>
        </w:pict>
      </w:r>
    </w:p>
    <w:p w14:paraId="116FF8F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407. Why?</w:t>
      </w:r>
    </w:p>
    <w:p w14:paraId="0FADBD9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 API starts returning:</w:t>
      </w:r>
    </w:p>
    <w:p w14:paraId="174E4E3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40% 500 errors</w:t>
      </w:r>
    </w:p>
    <w:p w14:paraId="321BC5C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business apps can fail.</w:t>
      </w:r>
    </w:p>
    <w:p w14:paraId="6E7F8B2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9DC9436">
          <v:rect id="_x0000_i1432" style="width:0;height:1.5pt" o:hralign="center" o:hrstd="t" o:hr="t" fillcolor="#a0a0a0" stroked="f"/>
        </w:pict>
      </w:r>
    </w:p>
    <w:p w14:paraId="2E096C6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CP — CUSTOM CONNECTOR TEST MATRIX</w:t>
      </w:r>
    </w:p>
    <w:p w14:paraId="3A903ED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408.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4423"/>
        <w:gridCol w:w="3507"/>
      </w:tblGrid>
      <w:tr w:rsidR="0086282D" w:rsidRPr="0086282D" w14:paraId="3897D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70037" w14:textId="77777777" w:rsidR="0086282D" w:rsidRPr="0086282D" w:rsidRDefault="0086282D" w:rsidP="0086282D">
            <w:pPr>
              <w:rPr>
                <w:b/>
                <w:bCs/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601678" w14:textId="77777777" w:rsidR="0086282D" w:rsidRPr="0086282D" w:rsidRDefault="0086282D" w:rsidP="0086282D">
            <w:pPr>
              <w:rPr>
                <w:b/>
                <w:bCs/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44AE74A" w14:textId="77777777" w:rsidR="0086282D" w:rsidRPr="0086282D" w:rsidRDefault="0086282D" w:rsidP="0086282D">
            <w:pPr>
              <w:rPr>
                <w:b/>
                <w:bCs/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86282D" w:rsidRPr="0086282D" w14:paraId="1034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1F0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API01</w:t>
            </w:r>
          </w:p>
        </w:tc>
        <w:tc>
          <w:tcPr>
            <w:tcW w:w="0" w:type="auto"/>
            <w:vAlign w:val="center"/>
            <w:hideMark/>
          </w:tcPr>
          <w:p w14:paraId="334E1A81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Connector created</w:t>
            </w:r>
          </w:p>
        </w:tc>
        <w:tc>
          <w:tcPr>
            <w:tcW w:w="0" w:type="auto"/>
            <w:vAlign w:val="center"/>
            <w:hideMark/>
          </w:tcPr>
          <w:p w14:paraId="565B861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Success</w:t>
            </w:r>
          </w:p>
        </w:tc>
      </w:tr>
      <w:tr w:rsidR="0086282D" w:rsidRPr="0086282D" w14:paraId="22BD2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C704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API02</w:t>
            </w:r>
          </w:p>
        </w:tc>
        <w:tc>
          <w:tcPr>
            <w:tcW w:w="0" w:type="auto"/>
            <w:vAlign w:val="center"/>
            <w:hideMark/>
          </w:tcPr>
          <w:p w14:paraId="6D0CC722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1E4045A9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Enabled</w:t>
            </w:r>
          </w:p>
        </w:tc>
      </w:tr>
      <w:tr w:rsidR="0086282D" w:rsidRPr="0086282D" w14:paraId="09361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82F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API03</w:t>
            </w:r>
          </w:p>
        </w:tc>
        <w:tc>
          <w:tcPr>
            <w:tcW w:w="0" w:type="auto"/>
            <w:vAlign w:val="center"/>
            <w:hideMark/>
          </w:tcPr>
          <w:p w14:paraId="4D4F1C7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Correct host</w:t>
            </w:r>
          </w:p>
        </w:tc>
        <w:tc>
          <w:tcPr>
            <w:tcW w:w="0" w:type="auto"/>
            <w:vAlign w:val="center"/>
            <w:hideMark/>
          </w:tcPr>
          <w:p w14:paraId="6F040B6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Configured</w:t>
            </w:r>
          </w:p>
        </w:tc>
      </w:tr>
      <w:tr w:rsidR="0086282D" w:rsidRPr="0086282D" w14:paraId="5E039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A38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API04</w:t>
            </w:r>
          </w:p>
        </w:tc>
        <w:tc>
          <w:tcPr>
            <w:tcW w:w="0" w:type="auto"/>
            <w:vAlign w:val="center"/>
            <w:hideMark/>
          </w:tcPr>
          <w:p w14:paraId="3B85859B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GET operation</w:t>
            </w:r>
          </w:p>
        </w:tc>
        <w:tc>
          <w:tcPr>
            <w:tcW w:w="0" w:type="auto"/>
            <w:vAlign w:val="center"/>
            <w:hideMark/>
          </w:tcPr>
          <w:p w14:paraId="0C637170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Defined</w:t>
            </w:r>
          </w:p>
        </w:tc>
      </w:tr>
      <w:tr w:rsidR="0086282D" w:rsidRPr="0086282D" w14:paraId="1AFF5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DBC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API05</w:t>
            </w:r>
          </w:p>
        </w:tc>
        <w:tc>
          <w:tcPr>
            <w:tcW w:w="0" w:type="auto"/>
            <w:vAlign w:val="center"/>
            <w:hideMark/>
          </w:tcPr>
          <w:p w14:paraId="7E59469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Valid ID 1</w:t>
            </w:r>
          </w:p>
        </w:tc>
        <w:tc>
          <w:tcPr>
            <w:tcW w:w="0" w:type="auto"/>
            <w:vAlign w:val="center"/>
            <w:hideMark/>
          </w:tcPr>
          <w:p w14:paraId="41F6253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200</w:t>
            </w:r>
          </w:p>
        </w:tc>
      </w:tr>
      <w:tr w:rsidR="0086282D" w:rsidRPr="0086282D" w14:paraId="6947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C22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API06</w:t>
            </w:r>
          </w:p>
        </w:tc>
        <w:tc>
          <w:tcPr>
            <w:tcW w:w="0" w:type="auto"/>
            <w:vAlign w:val="center"/>
            <w:hideMark/>
          </w:tcPr>
          <w:p w14:paraId="379F64C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Valid ID 5</w:t>
            </w:r>
          </w:p>
        </w:tc>
        <w:tc>
          <w:tcPr>
            <w:tcW w:w="0" w:type="auto"/>
            <w:vAlign w:val="center"/>
            <w:hideMark/>
          </w:tcPr>
          <w:p w14:paraId="78EAF85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200</w:t>
            </w:r>
          </w:p>
        </w:tc>
      </w:tr>
      <w:tr w:rsidR="0086282D" w:rsidRPr="0086282D" w14:paraId="55E7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2169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API07</w:t>
            </w:r>
          </w:p>
        </w:tc>
        <w:tc>
          <w:tcPr>
            <w:tcW w:w="0" w:type="auto"/>
            <w:vAlign w:val="center"/>
            <w:hideMark/>
          </w:tcPr>
          <w:p w14:paraId="657C9BE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14:paraId="7875AFD3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Controlled</w:t>
            </w:r>
          </w:p>
        </w:tc>
      </w:tr>
      <w:tr w:rsidR="0086282D" w:rsidRPr="0086282D" w14:paraId="2FFB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42A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API08</w:t>
            </w:r>
          </w:p>
        </w:tc>
        <w:tc>
          <w:tcPr>
            <w:tcW w:w="0" w:type="auto"/>
            <w:vAlign w:val="center"/>
            <w:hideMark/>
          </w:tcPr>
          <w:p w14:paraId="2C6FCF5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Response schema</w:t>
            </w:r>
          </w:p>
        </w:tc>
        <w:tc>
          <w:tcPr>
            <w:tcW w:w="0" w:type="auto"/>
            <w:vAlign w:val="center"/>
            <w:hideMark/>
          </w:tcPr>
          <w:p w14:paraId="5872322B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Fields available</w:t>
            </w:r>
          </w:p>
        </w:tc>
      </w:tr>
      <w:tr w:rsidR="0086282D" w:rsidRPr="0086282D" w14:paraId="5EBF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61E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API09</w:t>
            </w:r>
          </w:p>
        </w:tc>
        <w:tc>
          <w:tcPr>
            <w:tcW w:w="0" w:type="auto"/>
            <w:vAlign w:val="center"/>
            <w:hideMark/>
          </w:tcPr>
          <w:p w14:paraId="4E32A6D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Power Apps connection</w:t>
            </w:r>
          </w:p>
        </w:tc>
        <w:tc>
          <w:tcPr>
            <w:tcW w:w="0" w:type="auto"/>
            <w:vAlign w:val="center"/>
            <w:hideMark/>
          </w:tcPr>
          <w:p w14:paraId="0837C64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Success</w:t>
            </w:r>
          </w:p>
        </w:tc>
      </w:tr>
      <w:tr w:rsidR="0086282D" w:rsidRPr="0086282D" w14:paraId="1D3A8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928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API10</w:t>
            </w:r>
          </w:p>
        </w:tc>
        <w:tc>
          <w:tcPr>
            <w:tcW w:w="0" w:type="auto"/>
            <w:vAlign w:val="center"/>
            <w:hideMark/>
          </w:tcPr>
          <w:p w14:paraId="47E1204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App GET</w:t>
            </w:r>
          </w:p>
        </w:tc>
        <w:tc>
          <w:tcPr>
            <w:tcW w:w="0" w:type="auto"/>
            <w:vAlign w:val="center"/>
            <w:hideMark/>
          </w:tcPr>
          <w:p w14:paraId="22A13351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User loads</w:t>
            </w:r>
          </w:p>
        </w:tc>
      </w:tr>
      <w:tr w:rsidR="0086282D" w:rsidRPr="0086282D" w14:paraId="5FDAE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59D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API11</w:t>
            </w:r>
          </w:p>
        </w:tc>
        <w:tc>
          <w:tcPr>
            <w:tcW w:w="0" w:type="auto"/>
            <w:vAlign w:val="center"/>
            <w:hideMark/>
          </w:tcPr>
          <w:p w14:paraId="5DBB6F3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App blank ID</w:t>
            </w:r>
          </w:p>
        </w:tc>
        <w:tc>
          <w:tcPr>
            <w:tcW w:w="0" w:type="auto"/>
            <w:vAlign w:val="center"/>
            <w:hideMark/>
          </w:tcPr>
          <w:p w14:paraId="7AA67B73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Validation</w:t>
            </w:r>
          </w:p>
        </w:tc>
      </w:tr>
      <w:tr w:rsidR="0086282D" w:rsidRPr="0086282D" w14:paraId="554E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497B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API12</w:t>
            </w:r>
          </w:p>
        </w:tc>
        <w:tc>
          <w:tcPr>
            <w:tcW w:w="0" w:type="auto"/>
            <w:vAlign w:val="center"/>
            <w:hideMark/>
          </w:tcPr>
          <w:p w14:paraId="7E24EEB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App API failure</w:t>
            </w:r>
          </w:p>
        </w:tc>
        <w:tc>
          <w:tcPr>
            <w:tcW w:w="0" w:type="auto"/>
            <w:vAlign w:val="center"/>
            <w:hideMark/>
          </w:tcPr>
          <w:p w14:paraId="69E6C63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Error UI</w:t>
            </w:r>
          </w:p>
        </w:tc>
      </w:tr>
      <w:tr w:rsidR="0086282D" w:rsidRPr="0086282D" w14:paraId="075BD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6CB2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API13</w:t>
            </w:r>
          </w:p>
        </w:tc>
        <w:tc>
          <w:tcPr>
            <w:tcW w:w="0" w:type="auto"/>
            <w:vAlign w:val="center"/>
            <w:hideMark/>
          </w:tcPr>
          <w:p w14:paraId="5C04BDDB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Loading state</w:t>
            </w:r>
          </w:p>
        </w:tc>
        <w:tc>
          <w:tcPr>
            <w:tcW w:w="0" w:type="auto"/>
            <w:vAlign w:val="center"/>
            <w:hideMark/>
          </w:tcPr>
          <w:p w14:paraId="3CF4688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Visible</w:t>
            </w:r>
          </w:p>
        </w:tc>
      </w:tr>
      <w:tr w:rsidR="0086282D" w:rsidRPr="0086282D" w14:paraId="1051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638C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API14</w:t>
            </w:r>
          </w:p>
        </w:tc>
        <w:tc>
          <w:tcPr>
            <w:tcW w:w="0" w:type="auto"/>
            <w:vAlign w:val="center"/>
            <w:hideMark/>
          </w:tcPr>
          <w:p w14:paraId="3824D823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Power Automate connection</w:t>
            </w:r>
          </w:p>
        </w:tc>
        <w:tc>
          <w:tcPr>
            <w:tcW w:w="0" w:type="auto"/>
            <w:vAlign w:val="center"/>
            <w:hideMark/>
          </w:tcPr>
          <w:p w14:paraId="78848E3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Success</w:t>
            </w:r>
          </w:p>
        </w:tc>
      </w:tr>
      <w:tr w:rsidR="0086282D" w:rsidRPr="0086282D" w14:paraId="57AC4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0FD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API15</w:t>
            </w:r>
          </w:p>
        </w:tc>
        <w:tc>
          <w:tcPr>
            <w:tcW w:w="0" w:type="auto"/>
            <w:vAlign w:val="center"/>
            <w:hideMark/>
          </w:tcPr>
          <w:p w14:paraId="288227F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Flow GET</w:t>
            </w:r>
          </w:p>
        </w:tc>
        <w:tc>
          <w:tcPr>
            <w:tcW w:w="0" w:type="auto"/>
            <w:vAlign w:val="center"/>
            <w:hideMark/>
          </w:tcPr>
          <w:p w14:paraId="2443CA1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Success</w:t>
            </w:r>
          </w:p>
        </w:tc>
      </w:tr>
      <w:tr w:rsidR="0086282D" w:rsidRPr="0086282D" w14:paraId="6EB92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18B3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API16</w:t>
            </w:r>
          </w:p>
        </w:tc>
        <w:tc>
          <w:tcPr>
            <w:tcW w:w="0" w:type="auto"/>
            <w:vAlign w:val="center"/>
            <w:hideMark/>
          </w:tcPr>
          <w:p w14:paraId="5BEC2D5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Flow output</w:t>
            </w:r>
          </w:p>
        </w:tc>
        <w:tc>
          <w:tcPr>
            <w:tcW w:w="0" w:type="auto"/>
            <w:vAlign w:val="center"/>
            <w:hideMark/>
          </w:tcPr>
          <w:p w14:paraId="0E946A2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Correct user</w:t>
            </w:r>
          </w:p>
        </w:tc>
      </w:tr>
      <w:tr w:rsidR="0086282D" w:rsidRPr="0086282D" w14:paraId="3269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7DA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API17</w:t>
            </w:r>
          </w:p>
        </w:tc>
        <w:tc>
          <w:tcPr>
            <w:tcW w:w="0" w:type="auto"/>
            <w:vAlign w:val="center"/>
            <w:hideMark/>
          </w:tcPr>
          <w:p w14:paraId="7418959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POST action</w:t>
            </w:r>
          </w:p>
        </w:tc>
        <w:tc>
          <w:tcPr>
            <w:tcW w:w="0" w:type="auto"/>
            <w:vAlign w:val="center"/>
            <w:hideMark/>
          </w:tcPr>
          <w:p w14:paraId="6E2F94B9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201/simulated success</w:t>
            </w:r>
          </w:p>
        </w:tc>
      </w:tr>
      <w:tr w:rsidR="0086282D" w:rsidRPr="0086282D" w14:paraId="1E298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7D9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API18</w:t>
            </w:r>
          </w:p>
        </w:tc>
        <w:tc>
          <w:tcPr>
            <w:tcW w:w="0" w:type="auto"/>
            <w:vAlign w:val="center"/>
            <w:hideMark/>
          </w:tcPr>
          <w:p w14:paraId="044AE6E0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OpenAPI import</w:t>
            </w:r>
          </w:p>
        </w:tc>
        <w:tc>
          <w:tcPr>
            <w:tcW w:w="0" w:type="auto"/>
            <w:vAlign w:val="center"/>
            <w:hideMark/>
          </w:tcPr>
          <w:p w14:paraId="4887D5F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Operations generated</w:t>
            </w:r>
          </w:p>
        </w:tc>
      </w:tr>
      <w:tr w:rsidR="0086282D" w:rsidRPr="0086282D" w14:paraId="4CE5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6B72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API19</w:t>
            </w:r>
          </w:p>
        </w:tc>
        <w:tc>
          <w:tcPr>
            <w:tcW w:w="0" w:type="auto"/>
            <w:vAlign w:val="center"/>
            <w:hideMark/>
          </w:tcPr>
          <w:p w14:paraId="69C1D25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Connector in Solution</w:t>
            </w:r>
          </w:p>
        </w:tc>
        <w:tc>
          <w:tcPr>
            <w:tcW w:w="0" w:type="auto"/>
            <w:vAlign w:val="center"/>
            <w:hideMark/>
          </w:tcPr>
          <w:p w14:paraId="4BB07E2C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Present</w:t>
            </w:r>
          </w:p>
        </w:tc>
      </w:tr>
      <w:tr w:rsidR="0086282D" w:rsidRPr="0086282D" w14:paraId="5C8F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460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API20</w:t>
            </w:r>
          </w:p>
        </w:tc>
        <w:tc>
          <w:tcPr>
            <w:tcW w:w="0" w:type="auto"/>
            <w:vAlign w:val="center"/>
            <w:hideMark/>
          </w:tcPr>
          <w:p w14:paraId="5EB81E0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Copilot Tool</w:t>
            </w:r>
          </w:p>
        </w:tc>
        <w:tc>
          <w:tcPr>
            <w:tcW w:w="0" w:type="auto"/>
            <w:vAlign w:val="center"/>
            <w:hideMark/>
          </w:tcPr>
          <w:p w14:paraId="58660309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Optional success</w:t>
            </w:r>
          </w:p>
        </w:tc>
      </w:tr>
      <w:tr w:rsidR="0086282D" w:rsidRPr="0086282D" w14:paraId="0D8E7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4E81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API21</w:t>
            </w:r>
          </w:p>
        </w:tc>
        <w:tc>
          <w:tcPr>
            <w:tcW w:w="0" w:type="auto"/>
            <w:vAlign w:val="center"/>
            <w:hideMark/>
          </w:tcPr>
          <w:p w14:paraId="4682B22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No secrets exposed</w:t>
            </w:r>
          </w:p>
        </w:tc>
        <w:tc>
          <w:tcPr>
            <w:tcW w:w="0" w:type="auto"/>
            <w:vAlign w:val="center"/>
            <w:hideMark/>
          </w:tcPr>
          <w:p w14:paraId="1EFA90B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Pass</w:t>
            </w:r>
          </w:p>
        </w:tc>
      </w:tr>
      <w:tr w:rsidR="0086282D" w:rsidRPr="0086282D" w14:paraId="62E86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71F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API22</w:t>
            </w:r>
          </w:p>
        </w:tc>
        <w:tc>
          <w:tcPr>
            <w:tcW w:w="0" w:type="auto"/>
            <w:vAlign w:val="center"/>
            <w:hideMark/>
          </w:tcPr>
          <w:p w14:paraId="42BE5B09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Data Policy reviewed</w:t>
            </w:r>
          </w:p>
        </w:tc>
        <w:tc>
          <w:tcPr>
            <w:tcW w:w="0" w:type="auto"/>
            <w:vAlign w:val="center"/>
            <w:hideMark/>
          </w:tcPr>
          <w:p w14:paraId="1BB7529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Pass</w:t>
            </w:r>
          </w:p>
        </w:tc>
      </w:tr>
      <w:tr w:rsidR="0086282D" w:rsidRPr="0086282D" w14:paraId="5D7A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20CF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API23</w:t>
            </w:r>
          </w:p>
        </w:tc>
        <w:tc>
          <w:tcPr>
            <w:tcW w:w="0" w:type="auto"/>
            <w:vAlign w:val="center"/>
            <w:hideMark/>
          </w:tcPr>
          <w:p w14:paraId="2F1052C2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Connection reviewed</w:t>
            </w:r>
          </w:p>
        </w:tc>
        <w:tc>
          <w:tcPr>
            <w:tcW w:w="0" w:type="auto"/>
            <w:vAlign w:val="center"/>
            <w:hideMark/>
          </w:tcPr>
          <w:p w14:paraId="2043A0B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Pass</w:t>
            </w:r>
          </w:p>
        </w:tc>
      </w:tr>
      <w:tr w:rsidR="0086282D" w:rsidRPr="0086282D" w14:paraId="7EF1F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5EF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API24</w:t>
            </w:r>
          </w:p>
        </w:tc>
        <w:tc>
          <w:tcPr>
            <w:tcW w:w="0" w:type="auto"/>
            <w:vAlign w:val="center"/>
            <w:hideMark/>
          </w:tcPr>
          <w:p w14:paraId="38D7D8C9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Error codes understood</w:t>
            </w:r>
          </w:p>
        </w:tc>
        <w:tc>
          <w:tcPr>
            <w:tcW w:w="0" w:type="auto"/>
            <w:vAlign w:val="center"/>
            <w:hideMark/>
          </w:tcPr>
          <w:p w14:paraId="4BA4738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Pass</w:t>
            </w:r>
          </w:p>
        </w:tc>
      </w:tr>
      <w:tr w:rsidR="0086282D" w:rsidRPr="0086282D" w14:paraId="55A9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79A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API25</w:t>
            </w:r>
          </w:p>
        </w:tc>
        <w:tc>
          <w:tcPr>
            <w:tcW w:w="0" w:type="auto"/>
            <w:vAlign w:val="center"/>
            <w:hideMark/>
          </w:tcPr>
          <w:p w14:paraId="149E974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Production risks documented</w:t>
            </w:r>
          </w:p>
        </w:tc>
        <w:tc>
          <w:tcPr>
            <w:tcW w:w="0" w:type="auto"/>
            <w:vAlign w:val="center"/>
            <w:hideMark/>
          </w:tcPr>
          <w:p w14:paraId="231E1F7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Pass</w:t>
            </w:r>
          </w:p>
        </w:tc>
      </w:tr>
    </w:tbl>
    <w:p w14:paraId="6F18237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E2EB216">
          <v:rect id="_x0000_i1433" style="width:0;height:1.5pt" o:hralign="center" o:hrstd="t" o:hr="t" fillcolor="#a0a0a0" stroked="f"/>
        </w:pict>
      </w:r>
    </w:p>
    <w:p w14:paraId="0C167C0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CQ — COMMON ERROR 1</w:t>
      </w:r>
    </w:p>
    <w:p w14:paraId="55A1F27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409. Connector Returns 404</w:t>
      </w:r>
    </w:p>
    <w:p w14:paraId="40E071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7D6504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Host</w:t>
      </w:r>
    </w:p>
    <w:p w14:paraId="275B5C92" w14:textId="77777777" w:rsidR="0086282D" w:rsidRPr="0086282D" w:rsidRDefault="0086282D" w:rsidP="0086282D">
      <w:pPr>
        <w:rPr>
          <w:sz w:val="32"/>
          <w:szCs w:val="32"/>
        </w:rPr>
      </w:pPr>
    </w:p>
    <w:p w14:paraId="76FB22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Base URL</w:t>
      </w:r>
    </w:p>
    <w:p w14:paraId="1B575FB1" w14:textId="77777777" w:rsidR="0086282D" w:rsidRPr="0086282D" w:rsidRDefault="0086282D" w:rsidP="0086282D">
      <w:pPr>
        <w:rPr>
          <w:sz w:val="32"/>
          <w:szCs w:val="32"/>
        </w:rPr>
      </w:pPr>
    </w:p>
    <w:p w14:paraId="01FEB7A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Path</w:t>
      </w:r>
    </w:p>
    <w:p w14:paraId="23D978C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072C0FF">
          <v:rect id="_x0000_i1434" style="width:0;height:1.5pt" o:hralign="center" o:hrstd="t" o:hr="t" fillcolor="#a0a0a0" stroked="f"/>
        </w:pict>
      </w:r>
    </w:p>
    <w:p w14:paraId="68FA8F8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CR — COMMON ERROR 2</w:t>
      </w:r>
    </w:p>
    <w:p w14:paraId="6F622CB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410. Host Entered As Full URL</w:t>
      </w:r>
    </w:p>
    <w:p w14:paraId="2459C1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Student enters scheme and path where Host expects:</w:t>
      </w:r>
    </w:p>
    <w:p w14:paraId="225C142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Host only.</w:t>
      </w:r>
    </w:p>
    <w:p w14:paraId="417F0B2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 the correct:</w:t>
      </w:r>
    </w:p>
    <w:p w14:paraId="41DC3E0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Wizard field semantics.</w:t>
      </w:r>
    </w:p>
    <w:p w14:paraId="3944380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D62C9A8">
          <v:rect id="_x0000_i1435" style="width:0;height:1.5pt" o:hralign="center" o:hrstd="t" o:hr="t" fillcolor="#a0a0a0" stroked="f"/>
        </w:pict>
      </w:r>
    </w:p>
    <w:p w14:paraId="092577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CS — COMMON ERROR 3</w:t>
      </w:r>
    </w:p>
    <w:p w14:paraId="7D6CDE3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411. HTTP Instead of HTTPS</w:t>
      </w:r>
    </w:p>
    <w:p w14:paraId="5496EB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3CE029D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HTTPS</w:t>
      </w:r>
    </w:p>
    <w:p w14:paraId="7EB273F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where API supports it.</w:t>
      </w:r>
    </w:p>
    <w:p w14:paraId="1F18FBB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Production sensitive APIs should not transmit credentials/data over:</w:t>
      </w:r>
    </w:p>
    <w:p w14:paraId="1C7E767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Plain HTTP.</w:t>
      </w:r>
    </w:p>
    <w:p w14:paraId="3A93E09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1DF15C4">
          <v:rect id="_x0000_i1436" style="width:0;height:1.5pt" o:hralign="center" o:hrstd="t" o:hr="t" fillcolor="#a0a0a0" stroked="f"/>
        </w:pict>
      </w:r>
    </w:p>
    <w:p w14:paraId="561CCD0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CT — COMMON ERROR 4</w:t>
      </w:r>
    </w:p>
    <w:p w14:paraId="29F1CE1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412. Operation Not Appearing in Power Apps</w:t>
      </w:r>
    </w:p>
    <w:p w14:paraId="3C7C5F0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0A56C0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saved?</w:t>
      </w:r>
    </w:p>
    <w:p w14:paraId="3D302F5A" w14:textId="77777777" w:rsidR="0086282D" w:rsidRPr="0086282D" w:rsidRDefault="0086282D" w:rsidP="0086282D">
      <w:pPr>
        <w:rPr>
          <w:sz w:val="32"/>
          <w:szCs w:val="32"/>
        </w:rPr>
      </w:pPr>
    </w:p>
    <w:p w14:paraId="7C955B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Operation ID?</w:t>
      </w:r>
    </w:p>
    <w:p w14:paraId="08D97725" w14:textId="77777777" w:rsidR="0086282D" w:rsidRPr="0086282D" w:rsidRDefault="0086282D" w:rsidP="0086282D">
      <w:pPr>
        <w:rPr>
          <w:sz w:val="32"/>
          <w:szCs w:val="32"/>
        </w:rPr>
      </w:pPr>
    </w:p>
    <w:p w14:paraId="19BC8D6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 created?</w:t>
      </w:r>
    </w:p>
    <w:p w14:paraId="71895C6A" w14:textId="77777777" w:rsidR="0086282D" w:rsidRPr="0086282D" w:rsidRDefault="0086282D" w:rsidP="0086282D">
      <w:pPr>
        <w:rPr>
          <w:sz w:val="32"/>
          <w:szCs w:val="32"/>
        </w:rPr>
      </w:pPr>
    </w:p>
    <w:p w14:paraId="3DAB50F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App data source refreshed/re-added?</w:t>
      </w:r>
    </w:p>
    <w:p w14:paraId="704DA9FB" w14:textId="77777777" w:rsidR="0086282D" w:rsidRPr="0086282D" w:rsidRDefault="0086282D" w:rsidP="0086282D">
      <w:pPr>
        <w:rPr>
          <w:sz w:val="32"/>
          <w:szCs w:val="32"/>
        </w:rPr>
      </w:pPr>
    </w:p>
    <w:p w14:paraId="6E7F005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Correct environment?</w:t>
      </w:r>
    </w:p>
    <w:p w14:paraId="193DC52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652AA9D">
          <v:rect id="_x0000_i1437" style="width:0;height:1.5pt" o:hralign="center" o:hrstd="t" o:hr="t" fillcolor="#a0a0a0" stroked="f"/>
        </w:pict>
      </w:r>
    </w:p>
    <w:p w14:paraId="71C058A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CU — COMMON ERROR 5</w:t>
      </w:r>
    </w:p>
    <w:p w14:paraId="7B1509E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413. Response Fields Missing</w:t>
      </w:r>
    </w:p>
    <w:p w14:paraId="712AC99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Likely:</w:t>
      </w:r>
    </w:p>
    <w:p w14:paraId="1184E0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Response schema wasn't defined correctly.</w:t>
      </w:r>
    </w:p>
    <w:p w14:paraId="3199FA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Review:</w:t>
      </w:r>
    </w:p>
    <w:p w14:paraId="7B38DCA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Response sample/schema.</w:t>
      </w:r>
    </w:p>
    <w:p w14:paraId="4F76B92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C681B89">
          <v:rect id="_x0000_i1438" style="width:0;height:1.5pt" o:hralign="center" o:hrstd="t" o:hr="t" fillcolor="#a0a0a0" stroked="f"/>
        </w:pict>
      </w:r>
    </w:p>
    <w:p w14:paraId="18A9109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CV — COMMON ERROR 6</w:t>
      </w:r>
    </w:p>
    <w:p w14:paraId="28ED3B8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414. Connector Test Works But App Doesn't</w:t>
      </w:r>
    </w:p>
    <w:p w14:paraId="3011945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2D75AA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App connection</w:t>
      </w:r>
    </w:p>
    <w:p w14:paraId="1613F345" w14:textId="77777777" w:rsidR="0086282D" w:rsidRPr="0086282D" w:rsidRDefault="0086282D" w:rsidP="0086282D">
      <w:pPr>
        <w:rPr>
          <w:sz w:val="32"/>
          <w:szCs w:val="32"/>
        </w:rPr>
      </w:pPr>
    </w:p>
    <w:p w14:paraId="16684BA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Formula</w:t>
      </w:r>
    </w:p>
    <w:p w14:paraId="3A29FD63" w14:textId="77777777" w:rsidR="0086282D" w:rsidRPr="0086282D" w:rsidRDefault="0086282D" w:rsidP="0086282D">
      <w:pPr>
        <w:rPr>
          <w:sz w:val="32"/>
          <w:szCs w:val="32"/>
        </w:rPr>
      </w:pPr>
    </w:p>
    <w:p w14:paraId="77EA84A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Parameter type</w:t>
      </w:r>
    </w:p>
    <w:p w14:paraId="7AEFAB4B" w14:textId="77777777" w:rsidR="0086282D" w:rsidRPr="0086282D" w:rsidRDefault="0086282D" w:rsidP="0086282D">
      <w:pPr>
        <w:rPr>
          <w:sz w:val="32"/>
          <w:szCs w:val="32"/>
        </w:rPr>
      </w:pPr>
    </w:p>
    <w:p w14:paraId="578B58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Environment</w:t>
      </w:r>
    </w:p>
    <w:p w14:paraId="17BFC107" w14:textId="77777777" w:rsidR="0086282D" w:rsidRPr="0086282D" w:rsidRDefault="0086282D" w:rsidP="0086282D">
      <w:pPr>
        <w:rPr>
          <w:sz w:val="32"/>
          <w:szCs w:val="32"/>
        </w:rPr>
      </w:pPr>
    </w:p>
    <w:p w14:paraId="325CEC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 permission</w:t>
      </w:r>
    </w:p>
    <w:p w14:paraId="31E51FFA" w14:textId="77777777" w:rsidR="0086282D" w:rsidRPr="0086282D" w:rsidRDefault="0086282D" w:rsidP="0086282D">
      <w:pPr>
        <w:rPr>
          <w:sz w:val="32"/>
          <w:szCs w:val="32"/>
        </w:rPr>
      </w:pPr>
    </w:p>
    <w:p w14:paraId="3E08926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 policy</w:t>
      </w:r>
    </w:p>
    <w:p w14:paraId="69E4AE4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0F509B8">
          <v:rect id="_x0000_i1439" style="width:0;height:1.5pt" o:hralign="center" o:hrstd="t" o:hr="t" fillcolor="#a0a0a0" stroked="f"/>
        </w:pict>
      </w:r>
    </w:p>
    <w:p w14:paraId="04FE396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CW — COMMON ERROR 7</w:t>
      </w:r>
    </w:p>
    <w:p w14:paraId="27EDD27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415. ID Treated As Text</w:t>
      </w:r>
    </w:p>
    <w:p w14:paraId="69AF8D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Operation expects:</w:t>
      </w:r>
    </w:p>
    <w:p w14:paraId="0ED0530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Integer.</w:t>
      </w:r>
    </w:p>
    <w:p w14:paraId="690F01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Canvas App uses:</w:t>
      </w:r>
    </w:p>
    <w:p w14:paraId="7FAAF59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Value(txtUserId.Text)</w:t>
      </w:r>
    </w:p>
    <w:p w14:paraId="5C9BF72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382C577">
          <v:rect id="_x0000_i1440" style="width:0;height:1.5pt" o:hralign="center" o:hrstd="t" o:hr="t" fillcolor="#a0a0a0" stroked="f"/>
        </w:pict>
      </w:r>
    </w:p>
    <w:p w14:paraId="6665324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CX — COMMON ERROR 8</w:t>
      </w:r>
    </w:p>
    <w:p w14:paraId="53461C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416. Every Label Calls API</w:t>
      </w:r>
    </w:p>
    <w:p w14:paraId="43CB532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Result:</w:t>
      </w:r>
    </w:p>
    <w:p w14:paraId="6A424DA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Repeated network calls.</w:t>
      </w:r>
    </w:p>
    <w:p w14:paraId="0CAA8A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Cache result:</w:t>
      </w:r>
    </w:p>
    <w:p w14:paraId="057E713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varApiUser.</w:t>
      </w:r>
    </w:p>
    <w:p w14:paraId="5EC9D45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ADE361B">
          <v:rect id="_x0000_i1441" style="width:0;height:1.5pt" o:hralign="center" o:hrstd="t" o:hr="t" fillcolor="#a0a0a0" stroked="f"/>
        </w:pict>
      </w:r>
    </w:p>
    <w:p w14:paraId="7FE428D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CY — COMMON ERROR 9</w:t>
      </w:r>
    </w:p>
    <w:p w14:paraId="6F00412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417. Power Automate Can't Find Connector</w:t>
      </w:r>
    </w:p>
    <w:p w14:paraId="77D18A0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3CA831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Environment.</w:t>
      </w:r>
    </w:p>
    <w:p w14:paraId="1B8ADB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Connectors created in Power Apps/Power Automate are environment-scoped and available across supported Power Platform experiences.</w:t>
      </w:r>
    </w:p>
    <w:p w14:paraId="391CB4D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9CE7568">
          <v:rect id="_x0000_i1442" style="width:0;height:1.5pt" o:hralign="center" o:hrstd="t" o:hr="t" fillcolor="#a0a0a0" stroked="f"/>
        </w:pict>
      </w:r>
    </w:p>
    <w:p w14:paraId="1D521AA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CZ — COMMON ERROR 10</w:t>
      </w:r>
    </w:p>
    <w:p w14:paraId="71D6741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418. OpenAPI 3 File Rejected</w:t>
      </w:r>
    </w:p>
    <w:p w14:paraId="4B3103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Platform Custom Connector importer currently requires:</w:t>
      </w:r>
    </w:p>
    <w:p w14:paraId="324F026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2.0.</w:t>
      </w:r>
    </w:p>
    <w:p w14:paraId="1C1D27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Convert/provide compatible:</w:t>
      </w:r>
    </w:p>
    <w:p w14:paraId="2588F3E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2.0 definition.</w:t>
      </w:r>
    </w:p>
    <w:p w14:paraId="120140F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07B218D">
          <v:rect id="_x0000_i1443" style="width:0;height:1.5pt" o:hralign="center" o:hrstd="t" o:hr="t" fillcolor="#a0a0a0" stroked="f"/>
        </w:pict>
      </w:r>
    </w:p>
    <w:p w14:paraId="5525A34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DA — COMMON ERROR 11</w:t>
      </w:r>
    </w:p>
    <w:p w14:paraId="1FF60EC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419. OpenAPI File Too Large</w:t>
      </w:r>
    </w:p>
    <w:p w14:paraId="3DA180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Current requirement:</w:t>
      </w:r>
    </w:p>
    <w:p w14:paraId="77DC94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Under 1 MB.</w:t>
      </w:r>
    </w:p>
    <w:p w14:paraId="643B36B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EC2E0FD">
          <v:rect id="_x0000_i1444" style="width:0;height:1.5pt" o:hralign="center" o:hrstd="t" o:hr="t" fillcolor="#a0a0a0" stroked="f"/>
        </w:pict>
      </w:r>
    </w:p>
    <w:p w14:paraId="4EAE05E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DB — COMMON ERROR 12</w:t>
      </w:r>
    </w:p>
    <w:p w14:paraId="05266F4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420. 401</w:t>
      </w:r>
    </w:p>
    <w:p w14:paraId="2E88AFC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4CCBE76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Key</w:t>
      </w:r>
    </w:p>
    <w:p w14:paraId="4578C477" w14:textId="77777777" w:rsidR="0086282D" w:rsidRPr="0086282D" w:rsidRDefault="0086282D" w:rsidP="0086282D">
      <w:pPr>
        <w:rPr>
          <w:sz w:val="32"/>
          <w:szCs w:val="32"/>
        </w:rPr>
      </w:pPr>
    </w:p>
    <w:p w14:paraId="4515DA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OAuth token</w:t>
      </w:r>
    </w:p>
    <w:p w14:paraId="727029D2" w14:textId="77777777" w:rsidR="0086282D" w:rsidRPr="0086282D" w:rsidRDefault="0086282D" w:rsidP="0086282D">
      <w:pPr>
        <w:rPr>
          <w:sz w:val="32"/>
          <w:szCs w:val="32"/>
        </w:rPr>
      </w:pPr>
    </w:p>
    <w:p w14:paraId="5401625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</w:t>
      </w:r>
    </w:p>
    <w:p w14:paraId="5427540A" w14:textId="77777777" w:rsidR="0086282D" w:rsidRPr="0086282D" w:rsidRDefault="0086282D" w:rsidP="0086282D">
      <w:pPr>
        <w:rPr>
          <w:sz w:val="32"/>
          <w:szCs w:val="32"/>
        </w:rPr>
      </w:pPr>
    </w:p>
    <w:p w14:paraId="03CFDDB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Redirect configuration</w:t>
      </w:r>
    </w:p>
    <w:p w14:paraId="5878DC3D" w14:textId="77777777" w:rsidR="0086282D" w:rsidRPr="0086282D" w:rsidRDefault="0086282D" w:rsidP="0086282D">
      <w:pPr>
        <w:rPr>
          <w:sz w:val="32"/>
          <w:szCs w:val="32"/>
        </w:rPr>
      </w:pPr>
    </w:p>
    <w:p w14:paraId="2FA603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Credential expiration</w:t>
      </w:r>
    </w:p>
    <w:p w14:paraId="0EE3079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53DF751">
          <v:rect id="_x0000_i1445" style="width:0;height:1.5pt" o:hralign="center" o:hrstd="t" o:hr="t" fillcolor="#a0a0a0" stroked="f"/>
        </w:pict>
      </w:r>
    </w:p>
    <w:p w14:paraId="36A653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DC — COMMON ERROR 13</w:t>
      </w:r>
    </w:p>
    <w:p w14:paraId="25E1A2B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421. 403</w:t>
      </w:r>
    </w:p>
    <w:p w14:paraId="5C2D39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Credentials work.</w:t>
      </w:r>
    </w:p>
    <w:p w14:paraId="4E04B6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But:</w:t>
      </w:r>
    </w:p>
    <w:p w14:paraId="25CAD6E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Authorization doesn't.</w:t>
      </w:r>
    </w:p>
    <w:p w14:paraId="71A3B6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309107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scopes</w:t>
      </w:r>
    </w:p>
    <w:p w14:paraId="46D8F4CA" w14:textId="77777777" w:rsidR="0086282D" w:rsidRPr="0086282D" w:rsidRDefault="0086282D" w:rsidP="0086282D">
      <w:pPr>
        <w:rPr>
          <w:sz w:val="32"/>
          <w:szCs w:val="32"/>
        </w:rPr>
      </w:pPr>
    </w:p>
    <w:p w14:paraId="0C33D3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Roles</w:t>
      </w:r>
    </w:p>
    <w:p w14:paraId="3B56368A" w14:textId="77777777" w:rsidR="0086282D" w:rsidRPr="0086282D" w:rsidRDefault="0086282D" w:rsidP="0086282D">
      <w:pPr>
        <w:rPr>
          <w:sz w:val="32"/>
          <w:szCs w:val="32"/>
        </w:rPr>
      </w:pPr>
    </w:p>
    <w:p w14:paraId="7577273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Resource permissions</w:t>
      </w:r>
    </w:p>
    <w:p w14:paraId="772970E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45C69E">
          <v:rect id="_x0000_i1446" style="width:0;height:1.5pt" o:hralign="center" o:hrstd="t" o:hr="t" fillcolor="#a0a0a0" stroked="f"/>
        </w:pict>
      </w:r>
    </w:p>
    <w:p w14:paraId="0BDE3A9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DD — COMMON ERROR 14</w:t>
      </w:r>
    </w:p>
    <w:p w14:paraId="677AB4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422. 429</w:t>
      </w:r>
    </w:p>
    <w:p w14:paraId="6979150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Stop aggressively retrying.</w:t>
      </w:r>
    </w:p>
    <w:p w14:paraId="6528240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4FFAF7C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rate limits.</w:t>
      </w:r>
    </w:p>
    <w:p w14:paraId="69FFB7C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0E151A6">
          <v:rect id="_x0000_i1447" style="width:0;height:1.5pt" o:hralign="center" o:hrstd="t" o:hr="t" fillcolor="#a0a0a0" stroked="f"/>
        </w:pict>
      </w:r>
    </w:p>
    <w:p w14:paraId="123B03A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DE — COMMON ERROR 15</w:t>
      </w:r>
    </w:p>
    <w:p w14:paraId="7D07B86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423. 500</w:t>
      </w:r>
    </w:p>
    <w:p w14:paraId="2C3AB4C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Don't change every client input randomly.</w:t>
      </w:r>
    </w:p>
    <w:p w14:paraId="6336940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problem may be:</w:t>
      </w:r>
    </w:p>
    <w:p w14:paraId="3FD8D66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Server-side.</w:t>
      </w:r>
    </w:p>
    <w:p w14:paraId="7CA6512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Inspect:</w:t>
      </w:r>
    </w:p>
    <w:p w14:paraId="1383812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logs/support.</w:t>
      </w:r>
    </w:p>
    <w:p w14:paraId="36FDD1E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F061443">
          <v:rect id="_x0000_i1448" style="width:0;height:1.5pt" o:hralign="center" o:hrstd="t" o:hr="t" fillcolor="#a0a0a0" stroked="f"/>
        </w:pict>
      </w:r>
    </w:p>
    <w:p w14:paraId="4269D7D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DF — COMMON ERROR 16</w:t>
      </w:r>
    </w:p>
    <w:p w14:paraId="71894B6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424. API Key in Power Fx</w:t>
      </w:r>
    </w:p>
    <w:p w14:paraId="3B1ED6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Remove it.</w:t>
      </w:r>
    </w:p>
    <w:p w14:paraId="292575F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Configure:</w:t>
      </w:r>
    </w:p>
    <w:p w14:paraId="1D2C2A0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Security.</w:t>
      </w:r>
    </w:p>
    <w:p w14:paraId="4254199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74428B4">
          <v:rect id="_x0000_i1449" style="width:0;height:1.5pt" o:hralign="center" o:hrstd="t" o:hr="t" fillcolor="#a0a0a0" stroked="f"/>
        </w:pict>
      </w:r>
    </w:p>
    <w:p w14:paraId="2F669CA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DG — COMMON ERROR 17</w:t>
      </w:r>
    </w:p>
    <w:p w14:paraId="0E94BAF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425. Client Secret Stored in Plain Text Environment Variable</w:t>
      </w:r>
    </w:p>
    <w:p w14:paraId="7AD558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Not secure.</w:t>
      </w:r>
    </w:p>
    <w:p w14:paraId="65B94D2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10D1C7E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Secure secret-management pattern.</w:t>
      </w:r>
    </w:p>
    <w:p w14:paraId="5AEFCB7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CDA5D7A">
          <v:rect id="_x0000_i1450" style="width:0;height:1.5pt" o:hralign="center" o:hrstd="t" o:hr="t" fillcolor="#a0a0a0" stroked="f"/>
        </w:pict>
      </w:r>
    </w:p>
    <w:p w14:paraId="3C5DF53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DH — COMMON ERROR 18</w:t>
      </w:r>
    </w:p>
    <w:p w14:paraId="7B9610E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426. Production Host Hardcoded</w:t>
      </w:r>
    </w:p>
    <w:p w14:paraId="471375C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Makes ALM difficult.</w:t>
      </w:r>
    </w:p>
    <w:p w14:paraId="50999F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3094F6E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Environment-aware configuration.</w:t>
      </w:r>
    </w:p>
    <w:p w14:paraId="5DD1F8C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40F439">
          <v:rect id="_x0000_i1451" style="width:0;height:1.5pt" o:hralign="center" o:hrstd="t" o:hr="t" fillcolor="#a0a0a0" stroked="f"/>
        </w:pict>
      </w:r>
    </w:p>
    <w:p w14:paraId="5B41CED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DI — COMMON ERROR 19</w:t>
      </w:r>
    </w:p>
    <w:p w14:paraId="06A92B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427. Connector Works in DEV, Not PROD</w:t>
      </w:r>
    </w:p>
    <w:p w14:paraId="22F7CB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Check:</w:t>
      </w:r>
    </w:p>
    <w:p w14:paraId="17576D4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 imported</w:t>
      </w:r>
    </w:p>
    <w:p w14:paraId="10076A3A" w14:textId="77777777" w:rsidR="0086282D" w:rsidRPr="0086282D" w:rsidRDefault="0086282D" w:rsidP="0086282D">
      <w:pPr>
        <w:rPr>
          <w:sz w:val="32"/>
          <w:szCs w:val="32"/>
        </w:rPr>
      </w:pPr>
    </w:p>
    <w:p w14:paraId="0782E01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 created</w:t>
      </w:r>
    </w:p>
    <w:p w14:paraId="42DC25A7" w14:textId="77777777" w:rsidR="0086282D" w:rsidRPr="0086282D" w:rsidRDefault="0086282D" w:rsidP="0086282D">
      <w:pPr>
        <w:rPr>
          <w:sz w:val="32"/>
          <w:szCs w:val="32"/>
        </w:rPr>
      </w:pPr>
    </w:p>
    <w:p w14:paraId="129D5A3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Credentials</w:t>
      </w:r>
    </w:p>
    <w:p w14:paraId="399A2AE6" w14:textId="77777777" w:rsidR="0086282D" w:rsidRPr="0086282D" w:rsidRDefault="0086282D" w:rsidP="0086282D">
      <w:pPr>
        <w:rPr>
          <w:sz w:val="32"/>
          <w:szCs w:val="32"/>
        </w:rPr>
      </w:pPr>
    </w:p>
    <w:p w14:paraId="6A6C81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Environment variables</w:t>
      </w:r>
    </w:p>
    <w:p w14:paraId="5FA7BAA9" w14:textId="77777777" w:rsidR="0086282D" w:rsidRPr="0086282D" w:rsidRDefault="0086282D" w:rsidP="0086282D">
      <w:pPr>
        <w:rPr>
          <w:sz w:val="32"/>
          <w:szCs w:val="32"/>
        </w:rPr>
      </w:pPr>
    </w:p>
    <w:p w14:paraId="40B0BE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 reference</w:t>
      </w:r>
    </w:p>
    <w:p w14:paraId="578E3381" w14:textId="77777777" w:rsidR="0086282D" w:rsidRPr="0086282D" w:rsidRDefault="0086282D" w:rsidP="0086282D">
      <w:pPr>
        <w:rPr>
          <w:sz w:val="32"/>
          <w:szCs w:val="32"/>
        </w:rPr>
      </w:pPr>
    </w:p>
    <w:p w14:paraId="055AAFD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 policy</w:t>
      </w:r>
    </w:p>
    <w:p w14:paraId="03195627" w14:textId="77777777" w:rsidR="0086282D" w:rsidRPr="0086282D" w:rsidRDefault="0086282D" w:rsidP="0086282D">
      <w:pPr>
        <w:rPr>
          <w:sz w:val="32"/>
          <w:szCs w:val="32"/>
        </w:rPr>
      </w:pPr>
    </w:p>
    <w:p w14:paraId="7E0AD7B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network access</w:t>
      </w:r>
    </w:p>
    <w:p w14:paraId="0102F84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6E625EC">
          <v:rect id="_x0000_i1452" style="width:0;height:1.5pt" o:hralign="center" o:hrstd="t" o:hr="t" fillcolor="#a0a0a0" stroked="f"/>
        </w:pict>
      </w:r>
    </w:p>
    <w:p w14:paraId="69FC8AF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DJ — COMMON ERROR 20</w:t>
      </w:r>
    </w:p>
    <w:p w14:paraId="186B521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428. API Works in Browser, Not Power Platform</w:t>
      </w:r>
    </w:p>
    <w:p w14:paraId="6839EC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Browser test may not include:</w:t>
      </w:r>
    </w:p>
    <w:p w14:paraId="11353BD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42454D52" w14:textId="77777777" w:rsidR="0086282D" w:rsidRPr="0086282D" w:rsidRDefault="0086282D" w:rsidP="0086282D">
      <w:pPr>
        <w:rPr>
          <w:sz w:val="32"/>
          <w:szCs w:val="32"/>
        </w:rPr>
      </w:pPr>
    </w:p>
    <w:p w14:paraId="77B40E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Headers</w:t>
      </w:r>
    </w:p>
    <w:p w14:paraId="51A47637" w14:textId="77777777" w:rsidR="0086282D" w:rsidRPr="0086282D" w:rsidRDefault="0086282D" w:rsidP="0086282D">
      <w:pPr>
        <w:rPr>
          <w:sz w:val="32"/>
          <w:szCs w:val="32"/>
        </w:rPr>
      </w:pPr>
    </w:p>
    <w:p w14:paraId="2D57F4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POST body</w:t>
      </w:r>
    </w:p>
    <w:p w14:paraId="22504D08" w14:textId="77777777" w:rsidR="0086282D" w:rsidRPr="0086282D" w:rsidRDefault="0086282D" w:rsidP="0086282D">
      <w:pPr>
        <w:rPr>
          <w:sz w:val="32"/>
          <w:szCs w:val="32"/>
        </w:rPr>
      </w:pPr>
    </w:p>
    <w:p w14:paraId="7DA7FA8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Network route</w:t>
      </w:r>
    </w:p>
    <w:p w14:paraId="30421575" w14:textId="77777777" w:rsidR="0086282D" w:rsidRPr="0086282D" w:rsidRDefault="0086282D" w:rsidP="0086282D">
      <w:pPr>
        <w:rPr>
          <w:sz w:val="32"/>
          <w:szCs w:val="32"/>
        </w:rPr>
      </w:pPr>
    </w:p>
    <w:p w14:paraId="723E073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Gateway requirements</w:t>
      </w:r>
    </w:p>
    <w:p w14:paraId="50A891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Compare actual:</w:t>
      </w:r>
    </w:p>
    <w:p w14:paraId="6DF2A76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Request.</w:t>
      </w:r>
    </w:p>
    <w:p w14:paraId="110E169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64981E9">
          <v:rect id="_x0000_i1453" style="width:0;height:1.5pt" o:hralign="center" o:hrstd="t" o:hr="t" fillcolor="#a0a0a0" stroked="f"/>
        </w:pict>
      </w:r>
    </w:p>
    <w:p w14:paraId="648604A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DK — DEBUGGING EXERCISE 1</w:t>
      </w:r>
    </w:p>
    <w:p w14:paraId="046DA4C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429. Request</w:t>
      </w:r>
    </w:p>
    <w:p w14:paraId="7D56666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/users</w:t>
      </w:r>
    </w:p>
    <w:p w14:paraId="76A2E1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returns multiple users.</w:t>
      </w:r>
    </w:p>
    <w:p w14:paraId="61BEFB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Requirement:</w:t>
      </w:r>
    </w:p>
    <w:p w14:paraId="76BB9F1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 5 only.</w:t>
      </w:r>
    </w:p>
    <w:p w14:paraId="16D3720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Better endpoint?</w:t>
      </w:r>
    </w:p>
    <w:p w14:paraId="48CA386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10E2BAA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/users/5</w:t>
      </w:r>
    </w:p>
    <w:p w14:paraId="651FA6C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D09A3CF">
          <v:rect id="_x0000_i1454" style="width:0;height:1.5pt" o:hralign="center" o:hrstd="t" o:hr="t" fillcolor="#a0a0a0" stroked="f"/>
        </w:pict>
      </w:r>
    </w:p>
    <w:p w14:paraId="0A4F1CA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DL — DEBUGGING EXERCISE 2</w:t>
      </w:r>
    </w:p>
    <w:p w14:paraId="180A26A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430. Request</w:t>
      </w:r>
    </w:p>
    <w:p w14:paraId="5878B5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POST /tickets</w:t>
      </w:r>
    </w:p>
    <w:p w14:paraId="29DE506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without:</w:t>
      </w:r>
    </w:p>
    <w:p w14:paraId="50BEDC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Content-Type: application/json</w:t>
      </w:r>
    </w:p>
    <w:p w14:paraId="450CC2C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expects JSON.</w:t>
      </w:r>
    </w:p>
    <w:p w14:paraId="15982C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Possible result?</w:t>
      </w:r>
    </w:p>
    <w:p w14:paraId="09EC071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3ED7F1F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Bad Request / unsupported handling.</w:t>
      </w:r>
    </w:p>
    <w:p w14:paraId="7D6B56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Follow API specification.</w:t>
      </w:r>
    </w:p>
    <w:p w14:paraId="19E01D9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DDFFB6">
          <v:rect id="_x0000_i1455" style="width:0;height:1.5pt" o:hralign="center" o:hrstd="t" o:hr="t" fillcolor="#a0a0a0" stroked="f"/>
        </w:pict>
      </w:r>
    </w:p>
    <w:p w14:paraId="45DC237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DM — DEBUGGING EXERCISE 3</w:t>
      </w:r>
    </w:p>
    <w:p w14:paraId="29495E8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431. Response</w:t>
      </w:r>
    </w:p>
    <w:p w14:paraId="7EBB3F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401</w:t>
      </w:r>
    </w:p>
    <w:p w14:paraId="7077340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Student says:</w:t>
      </w:r>
    </w:p>
    <w:p w14:paraId="2814A5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 record doesn't exist.</w:t>
      </w:r>
    </w:p>
    <w:p w14:paraId="3B1CE9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Correct?</w:t>
      </w:r>
    </w:p>
    <w:p w14:paraId="5F2B25F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155D3A4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No.</w:t>
      </w:r>
    </w:p>
    <w:p w14:paraId="349231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401 primarily indicates:</w:t>
      </w:r>
    </w:p>
    <w:p w14:paraId="678F538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Authentication problem.</w:t>
      </w:r>
    </w:p>
    <w:p w14:paraId="0084725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A7B5D7">
          <v:rect id="_x0000_i1456" style="width:0;height:1.5pt" o:hralign="center" o:hrstd="t" o:hr="t" fillcolor="#a0a0a0" stroked="f"/>
        </w:pict>
      </w:r>
    </w:p>
    <w:p w14:paraId="7423E0C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DN — DEBUGGING EXERCISE 4</w:t>
      </w:r>
    </w:p>
    <w:p w14:paraId="1F7221D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432. Response</w:t>
      </w:r>
    </w:p>
    <w:p w14:paraId="7888C5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404</w:t>
      </w:r>
    </w:p>
    <w:p w14:paraId="321F698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Student immediately changes password.</w:t>
      </w:r>
    </w:p>
    <w:p w14:paraId="7A2111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Good?</w:t>
      </w:r>
    </w:p>
    <w:p w14:paraId="61A470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7C8977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Probably not.</w:t>
      </w:r>
    </w:p>
    <w:p w14:paraId="40A7B3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First investigate:</w:t>
      </w:r>
    </w:p>
    <w:p w14:paraId="7CADDB5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Resource/path.</w:t>
      </w:r>
    </w:p>
    <w:p w14:paraId="34C58A4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CF7F94E">
          <v:rect id="_x0000_i1457" style="width:0;height:1.5pt" o:hralign="center" o:hrstd="t" o:hr="t" fillcolor="#a0a0a0" stroked="f"/>
        </w:pict>
      </w:r>
    </w:p>
    <w:p w14:paraId="19578E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DO — DEBUGGING EXERCISE 5</w:t>
      </w:r>
    </w:p>
    <w:p w14:paraId="4EF73FC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433. Response</w:t>
      </w:r>
    </w:p>
    <w:p w14:paraId="7E5580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429</w:t>
      </w:r>
    </w:p>
    <w:p w14:paraId="31406F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Student runs request 500 more times.</w:t>
      </w:r>
    </w:p>
    <w:p w14:paraId="0FFD76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Correct?</w:t>
      </w:r>
    </w:p>
    <w:p w14:paraId="09C4DC1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03C2A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No.</w:t>
      </w:r>
    </w:p>
    <w:p w14:paraId="7F44FE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Respect:</w:t>
      </w:r>
    </w:p>
    <w:p w14:paraId="14F1F59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Rate limits / retry policy.</w:t>
      </w:r>
    </w:p>
    <w:p w14:paraId="2167A09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0241D73">
          <v:rect id="_x0000_i1458" style="width:0;height:1.5pt" o:hralign="center" o:hrstd="t" o:hr="t" fillcolor="#a0a0a0" stroked="f"/>
        </w:pict>
      </w:r>
    </w:p>
    <w:p w14:paraId="1F876DB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DP — DEBUGGING EXERCISE 6</w:t>
      </w:r>
    </w:p>
    <w:p w14:paraId="298897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434. App calls API once per Gallery row.</w:t>
      </w:r>
    </w:p>
    <w:p w14:paraId="7835D9D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100 rows.</w:t>
      </w:r>
    </w:p>
    <w:p w14:paraId="44F2D2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How many requests?</w:t>
      </w:r>
    </w:p>
    <w:p w14:paraId="3284C6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2ACCE8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Potentially:</w:t>
      </w:r>
    </w:p>
    <w:p w14:paraId="1200011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100.</w:t>
      </w:r>
    </w:p>
    <w:p w14:paraId="2535B41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8A7EDA">
          <v:rect id="_x0000_i1459" style="width:0;height:1.5pt" o:hralign="center" o:hrstd="t" o:hr="t" fillcolor="#a0a0a0" stroked="f"/>
        </w:pict>
      </w:r>
    </w:p>
    <w:p w14:paraId="184B3BD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DQ — DEBUGGING EXERCISE 7</w:t>
      </w:r>
    </w:p>
    <w:p w14:paraId="19444EC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435. API Key</w:t>
      </w:r>
    </w:p>
    <w:p w14:paraId="6C8ED2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abc123secret</w:t>
      </w:r>
    </w:p>
    <w:p w14:paraId="3E27B6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placed in Button.OnSelect.</w:t>
      </w:r>
    </w:p>
    <w:p w14:paraId="14926D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Problem?</w:t>
      </w:r>
    </w:p>
    <w:p w14:paraId="5078F4E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4B57FD0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Credential exposure.</w:t>
      </w:r>
    </w:p>
    <w:p w14:paraId="0993282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0311BE8">
          <v:rect id="_x0000_i1460" style="width:0;height:1.5pt" o:hralign="center" o:hrstd="t" o:hr="t" fillcolor="#a0a0a0" stroked="f"/>
        </w:pict>
      </w:r>
    </w:p>
    <w:p w14:paraId="6D78FB0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DR — DEBUGGING EXERCISE 8</w:t>
      </w:r>
    </w:p>
    <w:p w14:paraId="5542E34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436. Custom Connector has Global ability:</w:t>
      </w:r>
    </w:p>
    <w:p w14:paraId="021518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Delete Customer</w:t>
      </w:r>
    </w:p>
    <w:p w14:paraId="7E6AB7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 is shared with every maker.</w:t>
      </w:r>
    </w:p>
    <w:p w14:paraId="5F1672A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Concern?</w:t>
      </w:r>
    </w:p>
    <w:p w14:paraId="7B39174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83E075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Excessive capability and governance risk.</w:t>
      </w:r>
    </w:p>
    <w:p w14:paraId="5EAD19E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70869AA">
          <v:rect id="_x0000_i1461" style="width:0;height:1.5pt" o:hralign="center" o:hrstd="t" o:hr="t" fillcolor="#a0a0a0" stroked="f"/>
        </w:pict>
      </w:r>
    </w:p>
    <w:p w14:paraId="31C6B53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DS — DEBUGGING EXERCISE 9</w:t>
      </w:r>
    </w:p>
    <w:p w14:paraId="2F21D43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437. Connector uses No Authentication for payroll API.</w:t>
      </w:r>
    </w:p>
    <w:p w14:paraId="3FD743C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Correct?</w:t>
      </w:r>
    </w:p>
    <w:p w14:paraId="404F340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398BE67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No.</w:t>
      </w:r>
    </w:p>
    <w:p w14:paraId="4715D2C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Sensitive APIs require appropriate:</w:t>
      </w:r>
    </w:p>
    <w:p w14:paraId="2B43EAD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Authentication + authorization.</w:t>
      </w:r>
    </w:p>
    <w:p w14:paraId="67943B8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8CA4BF0">
          <v:rect id="_x0000_i1462" style="width:0;height:1.5pt" o:hralign="center" o:hrstd="t" o:hr="t" fillcolor="#a0a0a0" stroked="f"/>
        </w:pict>
      </w:r>
    </w:p>
    <w:p w14:paraId="3CBD72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DT — DEBUGGING EXERCISE 10</w:t>
      </w:r>
    </w:p>
    <w:p w14:paraId="4ACE4BA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438. API Returns Customer by ID but never checks caller permission.</w:t>
      </w:r>
    </w:p>
    <w:p w14:paraId="6738E5B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Connector fix that automatically?</w:t>
      </w:r>
    </w:p>
    <w:p w14:paraId="0CD2539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7BDE5A3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No.</w:t>
      </w:r>
    </w:p>
    <w:p w14:paraId="1C38DCC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Backend API must enforce:</w:t>
      </w:r>
    </w:p>
    <w:p w14:paraId="4C7BB46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Authorization.</w:t>
      </w:r>
    </w:p>
    <w:p w14:paraId="40C4F75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3D02455">
          <v:rect id="_x0000_i1463" style="width:0;height:1.5pt" o:hralign="center" o:hrstd="t" o:hr="t" fillcolor="#a0a0a0" stroked="f"/>
        </w:pict>
      </w:r>
    </w:p>
    <w:p w14:paraId="5F526EB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DU — INDEPENDENT CHALLENGE 1</w:t>
      </w:r>
    </w:p>
    <w:p w14:paraId="786F658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439. Add Operation</w:t>
      </w:r>
    </w:p>
    <w:p w14:paraId="6498066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Posts By User</w:t>
      </w:r>
    </w:p>
    <w:p w14:paraId="373B579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30EAB2B">
          <v:rect id="_x0000_i1464" style="width:0;height:1.5pt" o:hralign="center" o:hrstd="t" o:hr="t" fillcolor="#a0a0a0" stroked="f"/>
        </w:pict>
      </w:r>
    </w:p>
    <w:p w14:paraId="7A9C2D7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440. Method</w:t>
      </w:r>
    </w:p>
    <w:p w14:paraId="5488565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</w:t>
      </w:r>
    </w:p>
    <w:p w14:paraId="0D651F0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C965BD">
          <v:rect id="_x0000_i1465" style="width:0;height:1.5pt" o:hralign="center" o:hrstd="t" o:hr="t" fillcolor="#a0a0a0" stroked="f"/>
        </w:pict>
      </w:r>
    </w:p>
    <w:p w14:paraId="7B64E83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441. Path</w:t>
      </w:r>
    </w:p>
    <w:p w14:paraId="692DBCE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/posts</w:t>
      </w:r>
    </w:p>
    <w:p w14:paraId="1AB3EC6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D50EAAF">
          <v:rect id="_x0000_i1466" style="width:0;height:1.5pt" o:hralign="center" o:hrstd="t" o:hr="t" fillcolor="#a0a0a0" stroked="f"/>
        </w:pict>
      </w:r>
    </w:p>
    <w:p w14:paraId="03816ED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442. Query Parameter</w:t>
      </w:r>
    </w:p>
    <w:p w14:paraId="1785B06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userId</w:t>
      </w:r>
    </w:p>
    <w:p w14:paraId="7ECE37A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448327C">
          <v:rect id="_x0000_i1467" style="width:0;height:1.5pt" o:hralign="center" o:hrstd="t" o:hr="t" fillcolor="#a0a0a0" stroked="f"/>
        </w:pict>
      </w:r>
    </w:p>
    <w:p w14:paraId="4839539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443. Return</w:t>
      </w:r>
    </w:p>
    <w:p w14:paraId="5A48869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Posts for selected user.</w:t>
      </w:r>
    </w:p>
    <w:p w14:paraId="2B5F6A2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C5A313">
          <v:rect id="_x0000_i1468" style="width:0;height:1.5pt" o:hralign="center" o:hrstd="t" o:hr="t" fillcolor="#a0a0a0" stroked="f"/>
        </w:pict>
      </w:r>
    </w:p>
    <w:p w14:paraId="06782F3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DV — INDEPENDENT CHALLENGE 2</w:t>
      </w:r>
    </w:p>
    <w:p w14:paraId="4BB80A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444. Build Canvas Screen</w:t>
      </w:r>
    </w:p>
    <w:p w14:paraId="6E7E63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scrUserPosts</w:t>
      </w:r>
    </w:p>
    <w:p w14:paraId="01B9C2A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90DFC8C">
          <v:rect id="_x0000_i1469" style="width:0;height:1.5pt" o:hralign="center" o:hrstd="t" o:hr="t" fillcolor="#a0a0a0" stroked="f"/>
        </w:pict>
      </w:r>
    </w:p>
    <w:p w14:paraId="4E6DBAB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445. User ID</w:t>
      </w:r>
    </w:p>
    <w:p w14:paraId="62A0D8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Input.</w:t>
      </w:r>
    </w:p>
    <w:p w14:paraId="4FABC98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89E6F62">
          <v:rect id="_x0000_i1470" style="width:0;height:1.5pt" o:hralign="center" o:hrstd="t" o:hr="t" fillcolor="#a0a0a0" stroked="f"/>
        </w:pict>
      </w:r>
    </w:p>
    <w:p w14:paraId="0C604CC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446. Button</w:t>
      </w:r>
    </w:p>
    <w:p w14:paraId="656EB3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Load Posts</w:t>
      </w:r>
    </w:p>
    <w:p w14:paraId="62D7F97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123EB5A">
          <v:rect id="_x0000_i1471" style="width:0;height:1.5pt" o:hralign="center" o:hrstd="t" o:hr="t" fillcolor="#a0a0a0" stroked="f"/>
        </w:pict>
      </w:r>
    </w:p>
    <w:p w14:paraId="128A8B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447. Gallery</w:t>
      </w:r>
    </w:p>
    <w:p w14:paraId="681845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Display:</w:t>
      </w:r>
    </w:p>
    <w:p w14:paraId="0633640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title</w:t>
      </w:r>
    </w:p>
    <w:p w14:paraId="7C90A7F8" w14:textId="77777777" w:rsidR="0086282D" w:rsidRPr="0086282D" w:rsidRDefault="0086282D" w:rsidP="0086282D">
      <w:pPr>
        <w:rPr>
          <w:sz w:val="32"/>
          <w:szCs w:val="32"/>
        </w:rPr>
      </w:pPr>
    </w:p>
    <w:p w14:paraId="5488CF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</w:t>
      </w:r>
    </w:p>
    <w:p w14:paraId="1F9F7F7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A08B2FC">
          <v:rect id="_x0000_i1472" style="width:0;height:1.5pt" o:hralign="center" o:hrstd="t" o:hr="t" fillcolor="#a0a0a0" stroked="f"/>
        </w:pict>
      </w:r>
    </w:p>
    <w:p w14:paraId="44E9C34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448. Consider</w:t>
      </w:r>
    </w:p>
    <w:p w14:paraId="56F687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If operation returns an array, understand:</w:t>
      </w:r>
    </w:p>
    <w:p w14:paraId="4AC04A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Table-shaped connector response.</w:t>
      </w:r>
    </w:p>
    <w:p w14:paraId="4DF8AE0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AC75ED6">
          <v:rect id="_x0000_i1473" style="width:0;height:1.5pt" o:hralign="center" o:hrstd="t" o:hr="t" fillcolor="#a0a0a0" stroked="f"/>
        </w:pict>
      </w:r>
    </w:p>
    <w:p w14:paraId="583851B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DW — INDEPENDENT CHALLENGE 3</w:t>
      </w:r>
    </w:p>
    <w:p w14:paraId="03A32B1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449. Add POST Operation</w:t>
      </w:r>
    </w:p>
    <w:p w14:paraId="25B94D9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 Training Post.</w:t>
      </w:r>
    </w:p>
    <w:p w14:paraId="50E1E50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D8E2A27">
          <v:rect id="_x0000_i1474" style="width:0;height:1.5pt" o:hralign="center" o:hrstd="t" o:hr="t" fillcolor="#a0a0a0" stroked="f"/>
        </w:pict>
      </w:r>
    </w:p>
    <w:p w14:paraId="051C3B9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450. Canvas App</w:t>
      </w:r>
    </w:p>
    <w:p w14:paraId="27263DD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Fields:</w:t>
      </w:r>
    </w:p>
    <w:p w14:paraId="011E0C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Title</w:t>
      </w:r>
    </w:p>
    <w:p w14:paraId="78BF9272" w14:textId="77777777" w:rsidR="0086282D" w:rsidRPr="0086282D" w:rsidRDefault="0086282D" w:rsidP="0086282D">
      <w:pPr>
        <w:rPr>
          <w:sz w:val="32"/>
          <w:szCs w:val="32"/>
        </w:rPr>
      </w:pPr>
    </w:p>
    <w:p w14:paraId="68622AE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Body</w:t>
      </w:r>
    </w:p>
    <w:p w14:paraId="1915DA15" w14:textId="77777777" w:rsidR="0086282D" w:rsidRPr="0086282D" w:rsidRDefault="0086282D" w:rsidP="0086282D">
      <w:pPr>
        <w:rPr>
          <w:sz w:val="32"/>
          <w:szCs w:val="32"/>
        </w:rPr>
      </w:pPr>
    </w:p>
    <w:p w14:paraId="765C27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User ID</w:t>
      </w:r>
    </w:p>
    <w:p w14:paraId="48644B7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1F42875">
          <v:rect id="_x0000_i1475" style="width:0;height:1.5pt" o:hralign="center" o:hrstd="t" o:hr="t" fillcolor="#a0a0a0" stroked="f"/>
        </w:pict>
      </w:r>
    </w:p>
    <w:p w14:paraId="4AAFF8B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451. Before Calling</w:t>
      </w:r>
    </w:p>
    <w:p w14:paraId="5BE527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Show:</w:t>
      </w:r>
    </w:p>
    <w:p w14:paraId="01367F7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Confirmation.</w:t>
      </w:r>
    </w:p>
    <w:p w14:paraId="22C56EB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C0E7F3">
          <v:rect id="_x0000_i1476" style="width:0;height:1.5pt" o:hralign="center" o:hrstd="t" o:hr="t" fillcolor="#a0a0a0" stroked="f"/>
        </w:pict>
      </w:r>
    </w:p>
    <w:p w14:paraId="0B365FC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452. Why?</w:t>
      </w:r>
    </w:p>
    <w:p w14:paraId="4005BBE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Practice the:</w:t>
      </w:r>
    </w:p>
    <w:p w14:paraId="3705BA1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Write-action pattern.</w:t>
      </w:r>
    </w:p>
    <w:p w14:paraId="71C0AC3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98F07C7">
          <v:rect id="_x0000_i1477" style="width:0;height:1.5pt" o:hralign="center" o:hrstd="t" o:hr="t" fillcolor="#a0a0a0" stroked="f"/>
        </w:pict>
      </w:r>
    </w:p>
    <w:p w14:paraId="079BAC1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DX — INDEPENDENT CHALLENGE 4</w:t>
      </w:r>
    </w:p>
    <w:p w14:paraId="7A26072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453. Design Enterprise API</w:t>
      </w:r>
    </w:p>
    <w:p w14:paraId="1FEC8B3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Scenario:</w:t>
      </w:r>
    </w:p>
    <w:p w14:paraId="50A51A7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Employee Payroll API.</w:t>
      </w:r>
    </w:p>
    <w:p w14:paraId="68F41E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Operations:</w:t>
      </w:r>
    </w:p>
    <w:p w14:paraId="78485F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My Payslip</w:t>
      </w:r>
    </w:p>
    <w:p w14:paraId="0B7B2D1D" w14:textId="77777777" w:rsidR="0086282D" w:rsidRPr="0086282D" w:rsidRDefault="0086282D" w:rsidP="0086282D">
      <w:pPr>
        <w:rPr>
          <w:sz w:val="32"/>
          <w:szCs w:val="32"/>
        </w:rPr>
      </w:pPr>
    </w:p>
    <w:p w14:paraId="0F7E65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My Tax Summary</w:t>
      </w:r>
    </w:p>
    <w:p w14:paraId="7F0CF4B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2A4778">
          <v:rect id="_x0000_i1478" style="width:0;height:1.5pt" o:hralign="center" o:hrstd="t" o:hr="t" fillcolor="#a0a0a0" stroked="f"/>
        </w:pict>
      </w:r>
    </w:p>
    <w:p w14:paraId="2F15625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454. Decide</w:t>
      </w:r>
    </w:p>
    <w:p w14:paraId="626B0E5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authentication should be used?</w:t>
      </w:r>
    </w:p>
    <w:p w14:paraId="401295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identity information?</w:t>
      </w:r>
    </w:p>
    <w:p w14:paraId="24102D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fields should be returned?</w:t>
      </w:r>
    </w:p>
    <w:p w14:paraId="1BBEA6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should access them?</w:t>
      </w:r>
    </w:p>
    <w:p w14:paraId="7C18A26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0488D6">
          <v:rect id="_x0000_i1479" style="width:0;height:1.5pt" o:hralign="center" o:hrstd="t" o:hr="t" fillcolor="#a0a0a0" stroked="f"/>
        </w:pict>
      </w:r>
    </w:p>
    <w:p w14:paraId="581B449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455. Answer Direction</w:t>
      </w:r>
    </w:p>
    <w:p w14:paraId="292393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54CF070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Strong authenticated user identity</w:t>
      </w:r>
    </w:p>
    <w:p w14:paraId="254DE6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and:</w:t>
      </w:r>
    </w:p>
    <w:p w14:paraId="388204C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Server-side authorization.</w:t>
      </w:r>
    </w:p>
    <w:p w14:paraId="6EFE5E7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D021CBC">
          <v:rect id="_x0000_i1480" style="width:0;height:1.5pt" o:hralign="center" o:hrstd="t" o:hr="t" fillcolor="#a0a0a0" stroked="f"/>
        </w:pict>
      </w:r>
    </w:p>
    <w:p w14:paraId="2F7B1E6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DY — INDEPENDENT CHALLENGE 5</w:t>
      </w:r>
    </w:p>
    <w:p w14:paraId="214B06C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456. Design Connector</w:t>
      </w:r>
    </w:p>
    <w:p w14:paraId="564ED4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Scenario:</w:t>
      </w:r>
    </w:p>
    <w:p w14:paraId="2942FF3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Logistics Tracking API.</w:t>
      </w:r>
    </w:p>
    <w:p w14:paraId="0A46BF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Operations:</w:t>
      </w:r>
    </w:p>
    <w:p w14:paraId="571BFAD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Track Shipment</w:t>
      </w:r>
    </w:p>
    <w:p w14:paraId="6771D407" w14:textId="77777777" w:rsidR="0086282D" w:rsidRPr="0086282D" w:rsidRDefault="0086282D" w:rsidP="0086282D">
      <w:pPr>
        <w:rPr>
          <w:sz w:val="32"/>
          <w:szCs w:val="32"/>
        </w:rPr>
      </w:pPr>
    </w:p>
    <w:p w14:paraId="14E001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 Shipment</w:t>
      </w:r>
    </w:p>
    <w:p w14:paraId="70B61AAA" w14:textId="77777777" w:rsidR="0086282D" w:rsidRPr="0086282D" w:rsidRDefault="0086282D" w:rsidP="0086282D">
      <w:pPr>
        <w:rPr>
          <w:sz w:val="32"/>
          <w:szCs w:val="32"/>
        </w:rPr>
      </w:pPr>
    </w:p>
    <w:p w14:paraId="1529CF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Cancel Shipment</w:t>
      </w:r>
    </w:p>
    <w:p w14:paraId="0009BF4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152B78">
          <v:rect id="_x0000_i1481" style="width:0;height:1.5pt" o:hralign="center" o:hrstd="t" o:hr="t" fillcolor="#a0a0a0" stroked="f"/>
        </w:pict>
      </w:r>
    </w:p>
    <w:p w14:paraId="10FB207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457. Risk Classify</w:t>
      </w:r>
    </w:p>
    <w:p w14:paraId="0D18644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Track</w:t>
      </w:r>
    </w:p>
    <w:p w14:paraId="7BCA9A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Read</w:t>
      </w:r>
    </w:p>
    <w:p w14:paraId="2689771A" w14:textId="77777777" w:rsidR="0086282D" w:rsidRPr="0086282D" w:rsidRDefault="0086282D" w:rsidP="0086282D">
      <w:pPr>
        <w:rPr>
          <w:sz w:val="32"/>
          <w:szCs w:val="32"/>
        </w:rPr>
      </w:pPr>
    </w:p>
    <w:p w14:paraId="02AADE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</w:t>
      </w:r>
    </w:p>
    <w:p w14:paraId="7017C4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Write</w:t>
      </w:r>
    </w:p>
    <w:p w14:paraId="5AE66E4D" w14:textId="77777777" w:rsidR="0086282D" w:rsidRPr="0086282D" w:rsidRDefault="0086282D" w:rsidP="0086282D">
      <w:pPr>
        <w:rPr>
          <w:sz w:val="32"/>
          <w:szCs w:val="32"/>
        </w:rPr>
      </w:pPr>
    </w:p>
    <w:p w14:paraId="552271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Cancel</w:t>
      </w:r>
    </w:p>
    <w:p w14:paraId="257428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→</w:t>
      </w:r>
      <w:r w:rsidRPr="0086282D">
        <w:rPr>
          <w:sz w:val="32"/>
          <w:szCs w:val="32"/>
        </w:rPr>
        <w:t xml:space="preserve"> High-impact Write</w:t>
      </w:r>
    </w:p>
    <w:p w14:paraId="744FFE3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83165E5">
          <v:rect id="_x0000_i1482" style="width:0;height:1.5pt" o:hralign="center" o:hrstd="t" o:hr="t" fillcolor="#a0a0a0" stroked="f"/>
        </w:pict>
      </w:r>
    </w:p>
    <w:p w14:paraId="3BD7BD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458. Define</w:t>
      </w:r>
    </w:p>
    <w:p w14:paraId="5E8F879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need:</w:t>
      </w:r>
    </w:p>
    <w:p w14:paraId="43517CA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Confirmation?</w:t>
      </w:r>
    </w:p>
    <w:p w14:paraId="2826FEF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A1EF116">
          <v:rect id="_x0000_i1483" style="width:0;height:1.5pt" o:hralign="center" o:hrstd="t" o:hr="t" fillcolor="#a0a0a0" stroked="f"/>
        </w:pict>
      </w:r>
    </w:p>
    <w:p w14:paraId="7B10E2D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DZ — INDEPENDENT CHALLENGE 6</w:t>
      </w:r>
    </w:p>
    <w:p w14:paraId="51DBFF8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459. OpenAPI</w:t>
      </w:r>
    </w:p>
    <w:p w14:paraId="7FE747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Add operation:</w:t>
      </w:r>
    </w:p>
    <w:p w14:paraId="66ACB2F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 /posts/{id}</w:t>
      </w:r>
    </w:p>
    <w:p w14:paraId="0A5B4DF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Operation ID:</w:t>
      </w:r>
    </w:p>
    <w:p w14:paraId="6BCB67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GetPostById</w:t>
      </w:r>
    </w:p>
    <w:p w14:paraId="754516F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013AC3D">
          <v:rect id="_x0000_i1484" style="width:0;height:1.5pt" o:hralign="center" o:hrstd="t" o:hr="t" fillcolor="#a0a0a0" stroked="f"/>
        </w:pict>
      </w:r>
    </w:p>
    <w:p w14:paraId="768F8A7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460. Add</w:t>
      </w:r>
    </w:p>
    <w:p w14:paraId="7BBF53F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Path parameter:</w:t>
      </w:r>
    </w:p>
    <w:p w14:paraId="760409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id.</w:t>
      </w:r>
    </w:p>
    <w:p w14:paraId="13E4188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DC3726F">
          <v:rect id="_x0000_i1485" style="width:0;height:1.5pt" o:hralign="center" o:hrstd="t" o:hr="t" fillcolor="#a0a0a0" stroked="f"/>
        </w:pict>
      </w:r>
    </w:p>
    <w:p w14:paraId="308E782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EA — PRACTICAL ASSESSMENT</w:t>
      </w:r>
    </w:p>
    <w:p w14:paraId="64A4E42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461. Student Must Perform</w:t>
      </w:r>
    </w:p>
    <w:p w14:paraId="24D0D66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Without instructor help:</w:t>
      </w:r>
    </w:p>
    <w:p w14:paraId="7ABCFB8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</w:t>
      </w:r>
    </w:p>
    <w:p w14:paraId="3F0AAE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17DE0E6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REST API.</w:t>
      </w:r>
    </w:p>
    <w:p w14:paraId="3CDC6B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2</w:t>
      </w:r>
    </w:p>
    <w:p w14:paraId="6F0C4A0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4581A49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GET vs POST.</w:t>
      </w:r>
    </w:p>
    <w:p w14:paraId="19944D5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3</w:t>
      </w:r>
    </w:p>
    <w:p w14:paraId="6967A83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48AD4D3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Path vs Query parameter.</w:t>
      </w:r>
    </w:p>
    <w:p w14:paraId="3B787E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4</w:t>
      </w:r>
    </w:p>
    <w:p w14:paraId="189D3C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Interpret:</w:t>
      </w:r>
    </w:p>
    <w:p w14:paraId="6326C59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JSON response.</w:t>
      </w:r>
    </w:p>
    <w:p w14:paraId="617698C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5</w:t>
      </w:r>
    </w:p>
    <w:p w14:paraId="1DCF03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29CEA15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200, 400, 401, 403, 404, 429, 500.</w:t>
      </w:r>
    </w:p>
    <w:p w14:paraId="7710EF0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6</w:t>
      </w:r>
    </w:p>
    <w:p w14:paraId="5FAEF0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Create:</w:t>
      </w:r>
    </w:p>
    <w:p w14:paraId="555F966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Custom Connector in Solution.</w:t>
      </w:r>
    </w:p>
    <w:p w14:paraId="4F193F9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7</w:t>
      </w:r>
    </w:p>
    <w:p w14:paraId="16A84A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Configure:</w:t>
      </w:r>
    </w:p>
    <w:p w14:paraId="514CA1B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HTTPS</w:t>
      </w:r>
    </w:p>
    <w:p w14:paraId="03E450AF" w14:textId="77777777" w:rsidR="0086282D" w:rsidRPr="0086282D" w:rsidRDefault="0086282D" w:rsidP="0086282D">
      <w:pPr>
        <w:rPr>
          <w:sz w:val="32"/>
          <w:szCs w:val="32"/>
        </w:rPr>
      </w:pPr>
    </w:p>
    <w:p w14:paraId="68F7F8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Host</w:t>
      </w:r>
    </w:p>
    <w:p w14:paraId="0BFE958C" w14:textId="77777777" w:rsidR="0086282D" w:rsidRPr="0086282D" w:rsidRDefault="0086282D" w:rsidP="0086282D">
      <w:pPr>
        <w:rPr>
          <w:sz w:val="32"/>
          <w:szCs w:val="32"/>
        </w:rPr>
      </w:pPr>
    </w:p>
    <w:p w14:paraId="40BBC5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Base URL</w:t>
      </w:r>
    </w:p>
    <w:p w14:paraId="7EA698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8</w:t>
      </w:r>
    </w:p>
    <w:p w14:paraId="582521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Configure:</w:t>
      </w:r>
    </w:p>
    <w:p w14:paraId="23724EF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 Authentication</w:t>
      </w:r>
    </w:p>
    <w:p w14:paraId="734B04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training API.</w:t>
      </w:r>
    </w:p>
    <w:p w14:paraId="2003645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9</w:t>
      </w:r>
    </w:p>
    <w:p w14:paraId="3D2C546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Create:</w:t>
      </w:r>
    </w:p>
    <w:p w14:paraId="68AF29F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Get User By ID.</w:t>
      </w:r>
    </w:p>
    <w:p w14:paraId="22E8EE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10</w:t>
      </w:r>
    </w:p>
    <w:p w14:paraId="5D191A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Configure:</w:t>
      </w:r>
    </w:p>
    <w:p w14:paraId="271858B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id Path Parameter.</w:t>
      </w:r>
    </w:p>
    <w:p w14:paraId="6C101B0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11</w:t>
      </w:r>
    </w:p>
    <w:p w14:paraId="40E9BE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Create:</w:t>
      </w:r>
    </w:p>
    <w:p w14:paraId="623932D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Response Schema.</w:t>
      </w:r>
    </w:p>
    <w:p w14:paraId="475FD39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12</w:t>
      </w:r>
    </w:p>
    <w:p w14:paraId="424458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Create:</w:t>
      </w:r>
    </w:p>
    <w:p w14:paraId="530D163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Connection.</w:t>
      </w:r>
    </w:p>
    <w:p w14:paraId="38190C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13</w:t>
      </w:r>
    </w:p>
    <w:p w14:paraId="340FB4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Test:</w:t>
      </w:r>
    </w:p>
    <w:p w14:paraId="59831B5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id = 1.</w:t>
      </w:r>
    </w:p>
    <w:p w14:paraId="15BDEBB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14</w:t>
      </w:r>
    </w:p>
    <w:p w14:paraId="3208D4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Test:</w:t>
      </w:r>
    </w:p>
    <w:p w14:paraId="17C83B3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Invalid ID.</w:t>
      </w:r>
    </w:p>
    <w:p w14:paraId="7795A7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15</w:t>
      </w:r>
    </w:p>
    <w:p w14:paraId="434B458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Add Connector:</w:t>
      </w:r>
    </w:p>
    <w:p w14:paraId="39B7986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Canvas App.</w:t>
      </w:r>
    </w:p>
    <w:p w14:paraId="535D5B2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16</w:t>
      </w:r>
    </w:p>
    <w:p w14:paraId="3F7F2E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Call:</w:t>
      </w:r>
    </w:p>
    <w:p w14:paraId="0D1E3E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GetUserById.</w:t>
      </w:r>
    </w:p>
    <w:p w14:paraId="5C5DA60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17</w:t>
      </w:r>
    </w:p>
    <w:p w14:paraId="0FB758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Display:</w:t>
      </w:r>
    </w:p>
    <w:p w14:paraId="07C247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Name</w:t>
      </w:r>
    </w:p>
    <w:p w14:paraId="43372972" w14:textId="77777777" w:rsidR="0086282D" w:rsidRPr="0086282D" w:rsidRDefault="0086282D" w:rsidP="0086282D">
      <w:pPr>
        <w:rPr>
          <w:sz w:val="32"/>
          <w:szCs w:val="32"/>
        </w:rPr>
      </w:pPr>
    </w:p>
    <w:p w14:paraId="363DE2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Email</w:t>
      </w:r>
    </w:p>
    <w:p w14:paraId="7F2C7A73" w14:textId="77777777" w:rsidR="0086282D" w:rsidRPr="0086282D" w:rsidRDefault="0086282D" w:rsidP="0086282D">
      <w:pPr>
        <w:rPr>
          <w:sz w:val="32"/>
          <w:szCs w:val="32"/>
        </w:rPr>
      </w:pPr>
    </w:p>
    <w:p w14:paraId="68629BE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Phone</w:t>
      </w:r>
    </w:p>
    <w:p w14:paraId="2A044FE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18</w:t>
      </w:r>
    </w:p>
    <w:p w14:paraId="027925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Add:</w:t>
      </w:r>
    </w:p>
    <w:p w14:paraId="7C9FC91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Error state.</w:t>
      </w:r>
    </w:p>
    <w:p w14:paraId="18F3007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19</w:t>
      </w:r>
    </w:p>
    <w:p w14:paraId="3D65456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 Custom Connector in:</w:t>
      </w:r>
    </w:p>
    <w:p w14:paraId="71250D8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Automate.</w:t>
      </w:r>
    </w:p>
    <w:p w14:paraId="3586122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Step 20</w:t>
      </w:r>
    </w:p>
    <w:p w14:paraId="7373F92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432923F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and ALM.</w:t>
      </w:r>
    </w:p>
    <w:p w14:paraId="1C5628A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E09D0BC">
          <v:rect id="_x0000_i1486" style="width:0;height:1.5pt" o:hralign="center" o:hrstd="t" o:hr="t" fillcolor="#a0a0a0" stroked="f"/>
        </w:pict>
      </w:r>
    </w:p>
    <w:p w14:paraId="3061772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EB — COMPLETION CHECKLIST</w:t>
      </w:r>
    </w:p>
    <w:p w14:paraId="2625557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462. API Fundamentals</w:t>
      </w:r>
    </w:p>
    <w:p w14:paraId="014C43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API</w:t>
      </w:r>
    </w:p>
    <w:p w14:paraId="65B7B907" w14:textId="77777777" w:rsidR="0086282D" w:rsidRPr="0086282D" w:rsidRDefault="0086282D" w:rsidP="0086282D">
      <w:pPr>
        <w:rPr>
          <w:sz w:val="32"/>
          <w:szCs w:val="32"/>
        </w:rPr>
      </w:pPr>
    </w:p>
    <w:p w14:paraId="5442274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REST</w:t>
      </w:r>
    </w:p>
    <w:p w14:paraId="08EA672E" w14:textId="77777777" w:rsidR="0086282D" w:rsidRPr="0086282D" w:rsidRDefault="0086282D" w:rsidP="0086282D">
      <w:pPr>
        <w:rPr>
          <w:sz w:val="32"/>
          <w:szCs w:val="32"/>
        </w:rPr>
      </w:pPr>
    </w:p>
    <w:p w14:paraId="2384F7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HTTP</w:t>
      </w:r>
    </w:p>
    <w:p w14:paraId="3F1D6E07" w14:textId="77777777" w:rsidR="0086282D" w:rsidRPr="0086282D" w:rsidRDefault="0086282D" w:rsidP="0086282D">
      <w:pPr>
        <w:rPr>
          <w:sz w:val="32"/>
          <w:szCs w:val="32"/>
        </w:rPr>
      </w:pPr>
    </w:p>
    <w:p w14:paraId="6712CA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Resource</w:t>
      </w:r>
    </w:p>
    <w:p w14:paraId="56EB8C4F" w14:textId="77777777" w:rsidR="0086282D" w:rsidRPr="0086282D" w:rsidRDefault="0086282D" w:rsidP="0086282D">
      <w:pPr>
        <w:rPr>
          <w:sz w:val="32"/>
          <w:szCs w:val="32"/>
        </w:rPr>
      </w:pPr>
    </w:p>
    <w:p w14:paraId="2572AA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Endpoint</w:t>
      </w:r>
    </w:p>
    <w:p w14:paraId="3AF2E8DA" w14:textId="77777777" w:rsidR="0086282D" w:rsidRPr="0086282D" w:rsidRDefault="0086282D" w:rsidP="0086282D">
      <w:pPr>
        <w:rPr>
          <w:sz w:val="32"/>
          <w:szCs w:val="32"/>
        </w:rPr>
      </w:pPr>
    </w:p>
    <w:p w14:paraId="13DBC0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GET</w:t>
      </w:r>
    </w:p>
    <w:p w14:paraId="70673A2F" w14:textId="77777777" w:rsidR="0086282D" w:rsidRPr="0086282D" w:rsidRDefault="0086282D" w:rsidP="0086282D">
      <w:pPr>
        <w:rPr>
          <w:sz w:val="32"/>
          <w:szCs w:val="32"/>
        </w:rPr>
      </w:pPr>
    </w:p>
    <w:p w14:paraId="433008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POST</w:t>
      </w:r>
    </w:p>
    <w:p w14:paraId="24CC61FA" w14:textId="77777777" w:rsidR="0086282D" w:rsidRPr="0086282D" w:rsidRDefault="0086282D" w:rsidP="0086282D">
      <w:pPr>
        <w:rPr>
          <w:sz w:val="32"/>
          <w:szCs w:val="32"/>
        </w:rPr>
      </w:pPr>
    </w:p>
    <w:p w14:paraId="4FD77E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PUT</w:t>
      </w:r>
    </w:p>
    <w:p w14:paraId="191AD852" w14:textId="77777777" w:rsidR="0086282D" w:rsidRPr="0086282D" w:rsidRDefault="0086282D" w:rsidP="0086282D">
      <w:pPr>
        <w:rPr>
          <w:sz w:val="32"/>
          <w:szCs w:val="32"/>
        </w:rPr>
      </w:pPr>
    </w:p>
    <w:p w14:paraId="35E993C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PATCH</w:t>
      </w:r>
    </w:p>
    <w:p w14:paraId="5CD66EBD" w14:textId="77777777" w:rsidR="0086282D" w:rsidRPr="0086282D" w:rsidRDefault="0086282D" w:rsidP="0086282D">
      <w:pPr>
        <w:rPr>
          <w:sz w:val="32"/>
          <w:szCs w:val="32"/>
        </w:rPr>
      </w:pPr>
    </w:p>
    <w:p w14:paraId="29632CC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DELETE</w:t>
      </w:r>
    </w:p>
    <w:p w14:paraId="5CB92874" w14:textId="77777777" w:rsidR="0086282D" w:rsidRPr="0086282D" w:rsidRDefault="0086282D" w:rsidP="0086282D">
      <w:pPr>
        <w:rPr>
          <w:sz w:val="32"/>
          <w:szCs w:val="32"/>
        </w:rPr>
      </w:pPr>
    </w:p>
    <w:p w14:paraId="4651CE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Path parameters</w:t>
      </w:r>
    </w:p>
    <w:p w14:paraId="4B67D3E1" w14:textId="77777777" w:rsidR="0086282D" w:rsidRPr="0086282D" w:rsidRDefault="0086282D" w:rsidP="0086282D">
      <w:pPr>
        <w:rPr>
          <w:sz w:val="32"/>
          <w:szCs w:val="32"/>
        </w:rPr>
      </w:pPr>
    </w:p>
    <w:p w14:paraId="69383A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Query parameters</w:t>
      </w:r>
    </w:p>
    <w:p w14:paraId="2D32B3B0" w14:textId="77777777" w:rsidR="0086282D" w:rsidRPr="0086282D" w:rsidRDefault="0086282D" w:rsidP="0086282D">
      <w:pPr>
        <w:rPr>
          <w:sz w:val="32"/>
          <w:szCs w:val="32"/>
        </w:rPr>
      </w:pPr>
    </w:p>
    <w:p w14:paraId="0D243B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Headers</w:t>
      </w:r>
    </w:p>
    <w:p w14:paraId="421B0C5F" w14:textId="77777777" w:rsidR="0086282D" w:rsidRPr="0086282D" w:rsidRDefault="0086282D" w:rsidP="0086282D">
      <w:pPr>
        <w:rPr>
          <w:sz w:val="32"/>
          <w:szCs w:val="32"/>
        </w:rPr>
      </w:pPr>
    </w:p>
    <w:p w14:paraId="22B671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JSON</w:t>
      </w:r>
    </w:p>
    <w:p w14:paraId="4C229A4E" w14:textId="77777777" w:rsidR="0086282D" w:rsidRPr="0086282D" w:rsidRDefault="0086282D" w:rsidP="0086282D">
      <w:pPr>
        <w:rPr>
          <w:sz w:val="32"/>
          <w:szCs w:val="32"/>
        </w:rPr>
      </w:pPr>
    </w:p>
    <w:p w14:paraId="668693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Status codes</w:t>
      </w:r>
    </w:p>
    <w:p w14:paraId="53C9145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9998FEB">
          <v:rect id="_x0000_i1487" style="width:0;height:1.5pt" o:hralign="center" o:hrstd="t" o:hr="t" fillcolor="#a0a0a0" stroked="f"/>
        </w:pict>
      </w:r>
    </w:p>
    <w:p w14:paraId="641D41A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463. Authentication</w:t>
      </w:r>
    </w:p>
    <w:p w14:paraId="516BFEB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No Authentication</w:t>
      </w:r>
    </w:p>
    <w:p w14:paraId="371810B8" w14:textId="77777777" w:rsidR="0086282D" w:rsidRPr="0086282D" w:rsidRDefault="0086282D" w:rsidP="0086282D">
      <w:pPr>
        <w:rPr>
          <w:sz w:val="32"/>
          <w:szCs w:val="32"/>
        </w:rPr>
      </w:pPr>
    </w:p>
    <w:p w14:paraId="314632F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API Key</w:t>
      </w:r>
    </w:p>
    <w:p w14:paraId="6D1D280E" w14:textId="77777777" w:rsidR="0086282D" w:rsidRPr="0086282D" w:rsidRDefault="0086282D" w:rsidP="0086282D">
      <w:pPr>
        <w:rPr>
          <w:sz w:val="32"/>
          <w:szCs w:val="32"/>
        </w:rPr>
      </w:pPr>
    </w:p>
    <w:p w14:paraId="12969F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Basic Authentication</w:t>
      </w:r>
    </w:p>
    <w:p w14:paraId="377168BC" w14:textId="77777777" w:rsidR="0086282D" w:rsidRPr="0086282D" w:rsidRDefault="0086282D" w:rsidP="0086282D">
      <w:pPr>
        <w:rPr>
          <w:sz w:val="32"/>
          <w:szCs w:val="32"/>
        </w:rPr>
      </w:pPr>
    </w:p>
    <w:p w14:paraId="14CBC4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OAuth 2.0</w:t>
      </w:r>
    </w:p>
    <w:p w14:paraId="683D1711" w14:textId="77777777" w:rsidR="0086282D" w:rsidRPr="0086282D" w:rsidRDefault="0086282D" w:rsidP="0086282D">
      <w:pPr>
        <w:rPr>
          <w:sz w:val="32"/>
          <w:szCs w:val="32"/>
        </w:rPr>
      </w:pPr>
    </w:p>
    <w:p w14:paraId="0AAAE17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Microsoft Entra ID</w:t>
      </w:r>
    </w:p>
    <w:p w14:paraId="58983020" w14:textId="77777777" w:rsidR="0086282D" w:rsidRPr="0086282D" w:rsidRDefault="0086282D" w:rsidP="0086282D">
      <w:pPr>
        <w:rPr>
          <w:sz w:val="32"/>
          <w:szCs w:val="32"/>
        </w:rPr>
      </w:pPr>
    </w:p>
    <w:p w14:paraId="617B27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Bearer Token</w:t>
      </w:r>
    </w:p>
    <w:p w14:paraId="4CADC87A" w14:textId="77777777" w:rsidR="0086282D" w:rsidRPr="0086282D" w:rsidRDefault="0086282D" w:rsidP="0086282D">
      <w:pPr>
        <w:rPr>
          <w:sz w:val="32"/>
          <w:szCs w:val="32"/>
        </w:rPr>
      </w:pPr>
    </w:p>
    <w:p w14:paraId="41F0C5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HTTPS</w:t>
      </w:r>
    </w:p>
    <w:p w14:paraId="4CDEC032" w14:textId="77777777" w:rsidR="0086282D" w:rsidRPr="0086282D" w:rsidRDefault="0086282D" w:rsidP="0086282D">
      <w:pPr>
        <w:rPr>
          <w:sz w:val="32"/>
          <w:szCs w:val="32"/>
        </w:rPr>
      </w:pPr>
    </w:p>
    <w:p w14:paraId="1880248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Secret protection</w:t>
      </w:r>
    </w:p>
    <w:p w14:paraId="0705BA7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332F91F">
          <v:rect id="_x0000_i1488" style="width:0;height:1.5pt" o:hralign="center" o:hrstd="t" o:hr="t" fillcolor="#a0a0a0" stroked="f"/>
        </w:pict>
      </w:r>
    </w:p>
    <w:p w14:paraId="01CE366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464. Connector</w:t>
      </w:r>
    </w:p>
    <w:p w14:paraId="5F09CD7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Solution</w:t>
      </w:r>
    </w:p>
    <w:p w14:paraId="161CCD24" w14:textId="77777777" w:rsidR="0086282D" w:rsidRPr="0086282D" w:rsidRDefault="0086282D" w:rsidP="0086282D">
      <w:pPr>
        <w:rPr>
          <w:sz w:val="32"/>
          <w:szCs w:val="32"/>
        </w:rPr>
      </w:pPr>
    </w:p>
    <w:p w14:paraId="69F6A64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Custom Connector</w:t>
      </w:r>
    </w:p>
    <w:p w14:paraId="3657026F" w14:textId="77777777" w:rsidR="0086282D" w:rsidRPr="0086282D" w:rsidRDefault="0086282D" w:rsidP="0086282D">
      <w:pPr>
        <w:rPr>
          <w:sz w:val="32"/>
          <w:szCs w:val="32"/>
        </w:rPr>
      </w:pPr>
    </w:p>
    <w:p w14:paraId="43053F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General</w:t>
      </w:r>
    </w:p>
    <w:p w14:paraId="3B51CB8A" w14:textId="77777777" w:rsidR="0086282D" w:rsidRPr="0086282D" w:rsidRDefault="0086282D" w:rsidP="0086282D">
      <w:pPr>
        <w:rPr>
          <w:sz w:val="32"/>
          <w:szCs w:val="32"/>
        </w:rPr>
      </w:pPr>
    </w:p>
    <w:p w14:paraId="4BFA4E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Security</w:t>
      </w:r>
    </w:p>
    <w:p w14:paraId="5CAF628C" w14:textId="77777777" w:rsidR="0086282D" w:rsidRPr="0086282D" w:rsidRDefault="0086282D" w:rsidP="0086282D">
      <w:pPr>
        <w:rPr>
          <w:sz w:val="32"/>
          <w:szCs w:val="32"/>
        </w:rPr>
      </w:pPr>
    </w:p>
    <w:p w14:paraId="4F6489E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Definition</w:t>
      </w:r>
    </w:p>
    <w:p w14:paraId="5F0B0BC1" w14:textId="77777777" w:rsidR="0086282D" w:rsidRPr="0086282D" w:rsidRDefault="0086282D" w:rsidP="0086282D">
      <w:pPr>
        <w:rPr>
          <w:sz w:val="32"/>
          <w:szCs w:val="32"/>
        </w:rPr>
      </w:pPr>
    </w:p>
    <w:p w14:paraId="45CEC4B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Get User By ID</w:t>
      </w:r>
    </w:p>
    <w:p w14:paraId="285DF6B4" w14:textId="77777777" w:rsidR="0086282D" w:rsidRPr="0086282D" w:rsidRDefault="0086282D" w:rsidP="0086282D">
      <w:pPr>
        <w:rPr>
          <w:sz w:val="32"/>
          <w:szCs w:val="32"/>
        </w:rPr>
      </w:pPr>
    </w:p>
    <w:p w14:paraId="37CE16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Operation ID</w:t>
      </w:r>
    </w:p>
    <w:p w14:paraId="784CC3C1" w14:textId="77777777" w:rsidR="0086282D" w:rsidRPr="0086282D" w:rsidRDefault="0086282D" w:rsidP="0086282D">
      <w:pPr>
        <w:rPr>
          <w:sz w:val="32"/>
          <w:szCs w:val="32"/>
        </w:rPr>
      </w:pPr>
    </w:p>
    <w:p w14:paraId="33FEBFC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Request</w:t>
      </w:r>
    </w:p>
    <w:p w14:paraId="4F10B22D" w14:textId="77777777" w:rsidR="0086282D" w:rsidRPr="0086282D" w:rsidRDefault="0086282D" w:rsidP="0086282D">
      <w:pPr>
        <w:rPr>
          <w:sz w:val="32"/>
          <w:szCs w:val="32"/>
        </w:rPr>
      </w:pPr>
    </w:p>
    <w:p w14:paraId="4E9043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Response</w:t>
      </w:r>
    </w:p>
    <w:p w14:paraId="0F7E9AA8" w14:textId="77777777" w:rsidR="0086282D" w:rsidRPr="0086282D" w:rsidRDefault="0086282D" w:rsidP="0086282D">
      <w:pPr>
        <w:rPr>
          <w:sz w:val="32"/>
          <w:szCs w:val="32"/>
        </w:rPr>
      </w:pPr>
    </w:p>
    <w:p w14:paraId="06FFD07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Connection</w:t>
      </w:r>
    </w:p>
    <w:p w14:paraId="1EEDFA64" w14:textId="77777777" w:rsidR="0086282D" w:rsidRPr="0086282D" w:rsidRDefault="0086282D" w:rsidP="0086282D">
      <w:pPr>
        <w:rPr>
          <w:sz w:val="32"/>
          <w:szCs w:val="32"/>
        </w:rPr>
      </w:pPr>
    </w:p>
    <w:p w14:paraId="2AABA3E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Test</w:t>
      </w:r>
    </w:p>
    <w:p w14:paraId="15BB72A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8BF06E">
          <v:rect id="_x0000_i1489" style="width:0;height:1.5pt" o:hralign="center" o:hrstd="t" o:hr="t" fillcolor="#a0a0a0" stroked="f"/>
        </w:pict>
      </w:r>
    </w:p>
    <w:p w14:paraId="532AC1D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465. Canvas App</w:t>
      </w:r>
    </w:p>
    <w:p w14:paraId="2A5C40E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Connector added</w:t>
      </w:r>
    </w:p>
    <w:p w14:paraId="3031F2C6" w14:textId="77777777" w:rsidR="0086282D" w:rsidRPr="0086282D" w:rsidRDefault="0086282D" w:rsidP="0086282D">
      <w:pPr>
        <w:rPr>
          <w:sz w:val="32"/>
          <w:szCs w:val="32"/>
        </w:rPr>
      </w:pPr>
    </w:p>
    <w:p w14:paraId="073B53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User ID input</w:t>
      </w:r>
    </w:p>
    <w:p w14:paraId="09F19BA5" w14:textId="77777777" w:rsidR="0086282D" w:rsidRPr="0086282D" w:rsidRDefault="0086282D" w:rsidP="0086282D">
      <w:pPr>
        <w:rPr>
          <w:sz w:val="32"/>
          <w:szCs w:val="32"/>
        </w:rPr>
      </w:pPr>
    </w:p>
    <w:p w14:paraId="14ECBD5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API Button</w:t>
      </w:r>
    </w:p>
    <w:p w14:paraId="5927A4FD" w14:textId="77777777" w:rsidR="0086282D" w:rsidRPr="0086282D" w:rsidRDefault="0086282D" w:rsidP="0086282D">
      <w:pPr>
        <w:rPr>
          <w:sz w:val="32"/>
          <w:szCs w:val="32"/>
        </w:rPr>
      </w:pPr>
    </w:p>
    <w:p w14:paraId="60F1729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varApiUser</w:t>
      </w:r>
    </w:p>
    <w:p w14:paraId="29C54420" w14:textId="77777777" w:rsidR="0086282D" w:rsidRPr="0086282D" w:rsidRDefault="0086282D" w:rsidP="0086282D">
      <w:pPr>
        <w:rPr>
          <w:sz w:val="32"/>
          <w:szCs w:val="32"/>
        </w:rPr>
      </w:pPr>
    </w:p>
    <w:p w14:paraId="0FD347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Name</w:t>
      </w:r>
    </w:p>
    <w:p w14:paraId="376A1AF1" w14:textId="77777777" w:rsidR="0086282D" w:rsidRPr="0086282D" w:rsidRDefault="0086282D" w:rsidP="0086282D">
      <w:pPr>
        <w:rPr>
          <w:sz w:val="32"/>
          <w:szCs w:val="32"/>
        </w:rPr>
      </w:pPr>
    </w:p>
    <w:p w14:paraId="7C98608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Email</w:t>
      </w:r>
    </w:p>
    <w:p w14:paraId="7CBCC242" w14:textId="77777777" w:rsidR="0086282D" w:rsidRPr="0086282D" w:rsidRDefault="0086282D" w:rsidP="0086282D">
      <w:pPr>
        <w:rPr>
          <w:sz w:val="32"/>
          <w:szCs w:val="32"/>
        </w:rPr>
      </w:pPr>
    </w:p>
    <w:p w14:paraId="7075514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Phone</w:t>
      </w:r>
    </w:p>
    <w:p w14:paraId="5FBC72B3" w14:textId="77777777" w:rsidR="0086282D" w:rsidRPr="0086282D" w:rsidRDefault="0086282D" w:rsidP="0086282D">
      <w:pPr>
        <w:rPr>
          <w:sz w:val="32"/>
          <w:szCs w:val="32"/>
        </w:rPr>
      </w:pPr>
    </w:p>
    <w:p w14:paraId="5B892FB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Loading</w:t>
      </w:r>
    </w:p>
    <w:p w14:paraId="38F96963" w14:textId="77777777" w:rsidR="0086282D" w:rsidRPr="0086282D" w:rsidRDefault="0086282D" w:rsidP="0086282D">
      <w:pPr>
        <w:rPr>
          <w:sz w:val="32"/>
          <w:szCs w:val="32"/>
        </w:rPr>
      </w:pPr>
    </w:p>
    <w:p w14:paraId="534CBAE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Error handling</w:t>
      </w:r>
    </w:p>
    <w:p w14:paraId="41AA2141" w14:textId="77777777" w:rsidR="0086282D" w:rsidRPr="0086282D" w:rsidRDefault="0086282D" w:rsidP="0086282D">
      <w:pPr>
        <w:rPr>
          <w:sz w:val="32"/>
          <w:szCs w:val="32"/>
        </w:rPr>
      </w:pPr>
    </w:p>
    <w:p w14:paraId="36CA9A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No duplicate calls</w:t>
      </w:r>
    </w:p>
    <w:p w14:paraId="1593ED7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4938175">
          <v:rect id="_x0000_i1490" style="width:0;height:1.5pt" o:hralign="center" o:hrstd="t" o:hr="t" fillcolor="#a0a0a0" stroked="f"/>
        </w:pict>
      </w:r>
    </w:p>
    <w:p w14:paraId="6709D73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466. Power Automate</w:t>
      </w:r>
    </w:p>
    <w:p w14:paraId="7F91D2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Flow created</w:t>
      </w:r>
    </w:p>
    <w:p w14:paraId="18357AEC" w14:textId="77777777" w:rsidR="0086282D" w:rsidRPr="0086282D" w:rsidRDefault="0086282D" w:rsidP="0086282D">
      <w:pPr>
        <w:rPr>
          <w:sz w:val="32"/>
          <w:szCs w:val="32"/>
        </w:rPr>
      </w:pPr>
    </w:p>
    <w:p w14:paraId="56B97CF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Trigger input</w:t>
      </w:r>
    </w:p>
    <w:p w14:paraId="24FCB3CE" w14:textId="77777777" w:rsidR="0086282D" w:rsidRPr="0086282D" w:rsidRDefault="0086282D" w:rsidP="0086282D">
      <w:pPr>
        <w:rPr>
          <w:sz w:val="32"/>
          <w:szCs w:val="32"/>
        </w:rPr>
      </w:pPr>
    </w:p>
    <w:p w14:paraId="0D8A9A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Custom Connector action</w:t>
      </w:r>
    </w:p>
    <w:p w14:paraId="195C2169" w14:textId="77777777" w:rsidR="0086282D" w:rsidRPr="0086282D" w:rsidRDefault="0086282D" w:rsidP="0086282D">
      <w:pPr>
        <w:rPr>
          <w:sz w:val="32"/>
          <w:szCs w:val="32"/>
        </w:rPr>
      </w:pPr>
    </w:p>
    <w:p w14:paraId="7E7A6E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Dynamic response content</w:t>
      </w:r>
    </w:p>
    <w:p w14:paraId="39F65DD0" w14:textId="77777777" w:rsidR="0086282D" w:rsidRPr="0086282D" w:rsidRDefault="0086282D" w:rsidP="0086282D">
      <w:pPr>
        <w:rPr>
          <w:sz w:val="32"/>
          <w:szCs w:val="32"/>
        </w:rPr>
      </w:pPr>
    </w:p>
    <w:p w14:paraId="3B79CDC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Run history</w:t>
      </w:r>
    </w:p>
    <w:p w14:paraId="4AD9182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9DA22A5">
          <v:rect id="_x0000_i1491" style="width:0;height:1.5pt" o:hralign="center" o:hrstd="t" o:hr="t" fillcolor="#a0a0a0" stroked="f"/>
        </w:pict>
      </w:r>
    </w:p>
    <w:p w14:paraId="057F57A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467. Advanced</w:t>
      </w:r>
    </w:p>
    <w:p w14:paraId="015139F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OpenAPI</w:t>
      </w:r>
    </w:p>
    <w:p w14:paraId="242A86D6" w14:textId="77777777" w:rsidR="0086282D" w:rsidRPr="0086282D" w:rsidRDefault="0086282D" w:rsidP="0086282D">
      <w:pPr>
        <w:rPr>
          <w:sz w:val="32"/>
          <w:szCs w:val="32"/>
        </w:rPr>
      </w:pPr>
    </w:p>
    <w:p w14:paraId="0E83971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Swagger terminology</w:t>
      </w:r>
    </w:p>
    <w:p w14:paraId="6948EA91" w14:textId="77777777" w:rsidR="0086282D" w:rsidRPr="0086282D" w:rsidRDefault="0086282D" w:rsidP="0086282D">
      <w:pPr>
        <w:rPr>
          <w:sz w:val="32"/>
          <w:szCs w:val="32"/>
        </w:rPr>
      </w:pPr>
    </w:p>
    <w:p w14:paraId="2D5BB9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OpenAPI 2.0 requirement</w:t>
      </w:r>
    </w:p>
    <w:p w14:paraId="32ECCB00" w14:textId="77777777" w:rsidR="0086282D" w:rsidRPr="0086282D" w:rsidRDefault="0086282D" w:rsidP="0086282D">
      <w:pPr>
        <w:rPr>
          <w:sz w:val="32"/>
          <w:szCs w:val="32"/>
        </w:rPr>
      </w:pPr>
    </w:p>
    <w:p w14:paraId="4134885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Postman concept</w:t>
      </w:r>
    </w:p>
    <w:p w14:paraId="175FDE3B" w14:textId="77777777" w:rsidR="0086282D" w:rsidRPr="0086282D" w:rsidRDefault="0086282D" w:rsidP="0086282D">
      <w:pPr>
        <w:rPr>
          <w:sz w:val="32"/>
          <w:szCs w:val="32"/>
        </w:rPr>
      </w:pPr>
    </w:p>
    <w:p w14:paraId="53DD48B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Connector policies</w:t>
      </w:r>
    </w:p>
    <w:p w14:paraId="6B3C4330" w14:textId="77777777" w:rsidR="0086282D" w:rsidRPr="0086282D" w:rsidRDefault="0086282D" w:rsidP="0086282D">
      <w:pPr>
        <w:rPr>
          <w:sz w:val="32"/>
          <w:szCs w:val="32"/>
        </w:rPr>
      </w:pPr>
    </w:p>
    <w:p w14:paraId="01EA82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Environment Variables</w:t>
      </w:r>
    </w:p>
    <w:p w14:paraId="1C8BD8B5" w14:textId="77777777" w:rsidR="0086282D" w:rsidRPr="0086282D" w:rsidRDefault="0086282D" w:rsidP="0086282D">
      <w:pPr>
        <w:rPr>
          <w:sz w:val="32"/>
          <w:szCs w:val="32"/>
        </w:rPr>
      </w:pPr>
    </w:p>
    <w:p w14:paraId="3C05632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Connection References</w:t>
      </w:r>
    </w:p>
    <w:p w14:paraId="35B8F5DB" w14:textId="77777777" w:rsidR="0086282D" w:rsidRPr="0086282D" w:rsidRDefault="0086282D" w:rsidP="0086282D">
      <w:pPr>
        <w:rPr>
          <w:sz w:val="32"/>
          <w:szCs w:val="32"/>
        </w:rPr>
      </w:pPr>
    </w:p>
    <w:p w14:paraId="13BC98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Data Policies</w:t>
      </w:r>
    </w:p>
    <w:p w14:paraId="4537B8DE" w14:textId="77777777" w:rsidR="0086282D" w:rsidRPr="0086282D" w:rsidRDefault="0086282D" w:rsidP="0086282D">
      <w:pPr>
        <w:rPr>
          <w:sz w:val="32"/>
          <w:szCs w:val="32"/>
        </w:rPr>
      </w:pPr>
    </w:p>
    <w:p w14:paraId="05BC03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On-premises gateway</w:t>
      </w:r>
    </w:p>
    <w:p w14:paraId="18EB9411" w14:textId="77777777" w:rsidR="0086282D" w:rsidRPr="0086282D" w:rsidRDefault="0086282D" w:rsidP="0086282D">
      <w:pPr>
        <w:rPr>
          <w:sz w:val="32"/>
          <w:szCs w:val="32"/>
        </w:rPr>
      </w:pPr>
    </w:p>
    <w:p w14:paraId="209BFE8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API management</w:t>
      </w:r>
    </w:p>
    <w:p w14:paraId="1B817823" w14:textId="77777777" w:rsidR="0086282D" w:rsidRPr="0086282D" w:rsidRDefault="0086282D" w:rsidP="0086282D">
      <w:pPr>
        <w:rPr>
          <w:sz w:val="32"/>
          <w:szCs w:val="32"/>
        </w:rPr>
      </w:pPr>
    </w:p>
    <w:p w14:paraId="50EA956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☐</w:t>
      </w:r>
      <w:r w:rsidRPr="0086282D">
        <w:rPr>
          <w:sz w:val="32"/>
          <w:szCs w:val="32"/>
        </w:rPr>
        <w:t xml:space="preserve"> Monitoring</w:t>
      </w:r>
    </w:p>
    <w:p w14:paraId="5273781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06FF62C">
          <v:rect id="_x0000_i1492" style="width:0;height:1.5pt" o:hralign="center" o:hrstd="t" o:hr="t" fillcolor="#a0a0a0" stroked="f"/>
        </w:pict>
      </w:r>
    </w:p>
    <w:p w14:paraId="32D245F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EC — DELIVERABLES</w:t>
      </w:r>
    </w:p>
    <w:p w14:paraId="47D234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468. Deliverable 1</w:t>
      </w:r>
    </w:p>
    <w:p w14:paraId="664709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Diagram:</w:t>
      </w:r>
    </w:p>
    <w:p w14:paraId="4E3314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App</w:t>
      </w:r>
    </w:p>
    <w:p w14:paraId="189FEE3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↓</w:t>
      </w:r>
    </w:p>
    <w:p w14:paraId="4A81F4E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</w:t>
      </w:r>
    </w:p>
    <w:p w14:paraId="769CAA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↓</w:t>
      </w:r>
    </w:p>
    <w:p w14:paraId="7355B5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API</w:t>
      </w:r>
    </w:p>
    <w:p w14:paraId="3A30A2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Times New Roman" w:hAnsi="Times New Roman" w:cs="Times New Roman"/>
          <w:sz w:val="32"/>
          <w:szCs w:val="32"/>
        </w:rPr>
        <w:t>↓</w:t>
      </w:r>
    </w:p>
    <w:p w14:paraId="76E485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</w:t>
      </w:r>
    </w:p>
    <w:p w14:paraId="37D2EC3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243D4D7">
          <v:rect id="_x0000_i1493" style="width:0;height:1.5pt" o:hralign="center" o:hrstd="t" o:hr="t" fillcolor="#a0a0a0" stroked="f"/>
        </w:pict>
      </w:r>
    </w:p>
    <w:p w14:paraId="31BDF0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469. Deliverable 2</w:t>
      </w:r>
    </w:p>
    <w:p w14:paraId="5EC2058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545AB7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Custom Connector General page.</w:t>
      </w:r>
    </w:p>
    <w:p w14:paraId="3735F13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F493AA9">
          <v:rect id="_x0000_i1494" style="width:0;height:1.5pt" o:hralign="center" o:hrstd="t" o:hr="t" fillcolor="#a0a0a0" stroked="f"/>
        </w:pict>
      </w:r>
    </w:p>
    <w:p w14:paraId="2B739D5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470. Deliverable 3</w:t>
      </w:r>
    </w:p>
    <w:p w14:paraId="0D676AE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537CA2B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Security page.</w:t>
      </w:r>
    </w:p>
    <w:p w14:paraId="6F7A2F6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75C374B">
          <v:rect id="_x0000_i1495" style="width:0;height:1.5pt" o:hralign="center" o:hrstd="t" o:hr="t" fillcolor="#a0a0a0" stroked="f"/>
        </w:pict>
      </w:r>
    </w:p>
    <w:p w14:paraId="3D7A3B3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471. Deliverable 4</w:t>
      </w:r>
    </w:p>
    <w:p w14:paraId="153FA0D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450A912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Get User By ID Definition.</w:t>
      </w:r>
    </w:p>
    <w:p w14:paraId="41705E3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7C2002E">
          <v:rect id="_x0000_i1496" style="width:0;height:1.5pt" o:hralign="center" o:hrstd="t" o:hr="t" fillcolor="#a0a0a0" stroked="f"/>
        </w:pict>
      </w:r>
    </w:p>
    <w:p w14:paraId="0EDB28E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472. Deliverable 5</w:t>
      </w:r>
    </w:p>
    <w:p w14:paraId="08BD770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678CB94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Request parameter.</w:t>
      </w:r>
    </w:p>
    <w:p w14:paraId="1CAC182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88DA694">
          <v:rect id="_x0000_i1497" style="width:0;height:1.5pt" o:hralign="center" o:hrstd="t" o:hr="t" fillcolor="#a0a0a0" stroked="f"/>
        </w:pict>
      </w:r>
    </w:p>
    <w:p w14:paraId="11268D3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473. Deliverable 6</w:t>
      </w:r>
    </w:p>
    <w:p w14:paraId="0F037D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13F346A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Response schema.</w:t>
      </w:r>
    </w:p>
    <w:p w14:paraId="76EA981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D3C2247">
          <v:rect id="_x0000_i1498" style="width:0;height:1.5pt" o:hralign="center" o:hrstd="t" o:hr="t" fillcolor="#a0a0a0" stroked="f"/>
        </w:pict>
      </w:r>
    </w:p>
    <w:p w14:paraId="20D963E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474. Deliverable 7</w:t>
      </w:r>
    </w:p>
    <w:p w14:paraId="4EDA5B9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29F7FB4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Successful Test — User ID 1.</w:t>
      </w:r>
    </w:p>
    <w:p w14:paraId="296ED93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6FBE592">
          <v:rect id="_x0000_i1499" style="width:0;height:1.5pt" o:hralign="center" o:hrstd="t" o:hr="t" fillcolor="#a0a0a0" stroked="f"/>
        </w:pict>
      </w:r>
    </w:p>
    <w:p w14:paraId="1C8EC17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475. Deliverable 8</w:t>
      </w:r>
    </w:p>
    <w:p w14:paraId="2BA16A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6A840E8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Canvas API Demo App.</w:t>
      </w:r>
    </w:p>
    <w:p w14:paraId="672F51A6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8A2DB78">
          <v:rect id="_x0000_i1500" style="width:0;height:1.5pt" o:hralign="center" o:hrstd="t" o:hr="t" fillcolor="#a0a0a0" stroked="f"/>
        </w:pict>
      </w:r>
    </w:p>
    <w:p w14:paraId="1D5C350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476. Deliverable 9</w:t>
      </w:r>
    </w:p>
    <w:p w14:paraId="756A502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0A931FB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Loading/Error handling.</w:t>
      </w:r>
    </w:p>
    <w:p w14:paraId="4933DCF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ACA64BC">
          <v:rect id="_x0000_i1501" style="width:0;height:1.5pt" o:hralign="center" o:hrstd="t" o:hr="t" fillcolor="#a0a0a0" stroked="f"/>
        </w:pict>
      </w:r>
    </w:p>
    <w:p w14:paraId="65B189E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477. Deliverable 10</w:t>
      </w:r>
    </w:p>
    <w:p w14:paraId="67048B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Screenshot:</w:t>
      </w:r>
    </w:p>
    <w:p w14:paraId="347167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Automate using Custom Connector.</w:t>
      </w:r>
    </w:p>
    <w:p w14:paraId="7DA973F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187477B">
          <v:rect id="_x0000_i1502" style="width:0;height:1.5pt" o:hralign="center" o:hrstd="t" o:hr="t" fillcolor="#a0a0a0" stroked="f"/>
        </w:pict>
      </w:r>
    </w:p>
    <w:p w14:paraId="68D2311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478. Deliverable 11</w:t>
      </w:r>
    </w:p>
    <w:p w14:paraId="62B2AE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Submit:</w:t>
      </w:r>
    </w:p>
    <w:p w14:paraId="7BCFE3B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2.0 definition.</w:t>
      </w:r>
    </w:p>
    <w:p w14:paraId="71608DC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DCE0297">
          <v:rect id="_x0000_i1503" style="width:0;height:1.5pt" o:hralign="center" o:hrstd="t" o:hr="t" fillcolor="#a0a0a0" stroked="f"/>
        </w:pict>
      </w:r>
    </w:p>
    <w:p w14:paraId="202B9CC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479. Deliverable 12</w:t>
      </w:r>
    </w:p>
    <w:p w14:paraId="4429580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0122DC1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vs Connection.</w:t>
      </w:r>
    </w:p>
    <w:p w14:paraId="31610B4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3462A94">
          <v:rect id="_x0000_i1504" style="width:0;height:1.5pt" o:hralign="center" o:hrstd="t" o:hr="t" fillcolor="#a0a0a0" stroked="f"/>
        </w:pict>
      </w:r>
    </w:p>
    <w:p w14:paraId="72FAAF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480. Deliverable 13</w:t>
      </w:r>
    </w:p>
    <w:p w14:paraId="162078B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76C472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API Key vs OAuth.</w:t>
      </w:r>
    </w:p>
    <w:p w14:paraId="696A81A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5DC53CB">
          <v:rect id="_x0000_i1505" style="width:0;height:1.5pt" o:hralign="center" o:hrstd="t" o:hr="t" fillcolor="#a0a0a0" stroked="f"/>
        </w:pict>
      </w:r>
    </w:p>
    <w:p w14:paraId="35FCD0F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481. Deliverable 14</w:t>
      </w:r>
    </w:p>
    <w:p w14:paraId="3EEA544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Explain:</w:t>
      </w:r>
    </w:p>
    <w:p w14:paraId="3EAFDD8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401 vs 403.</w:t>
      </w:r>
    </w:p>
    <w:p w14:paraId="7BD1F3D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0877F65">
          <v:rect id="_x0000_i1506" style="width:0;height:1.5pt" o:hralign="center" o:hrstd="t" o:hr="t" fillcolor="#a0a0a0" stroked="f"/>
        </w:pict>
      </w:r>
    </w:p>
    <w:p w14:paraId="40850FC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482. Deliverable 15</w:t>
      </w:r>
    </w:p>
    <w:p w14:paraId="4BBAD21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Submit:</w:t>
      </w:r>
    </w:p>
    <w:p w14:paraId="591B31F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Day 25 Test Matrix.</w:t>
      </w:r>
    </w:p>
    <w:p w14:paraId="0358E0F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92F07B4">
          <v:rect id="_x0000_i1507" style="width:0;height:1.5pt" o:hralign="center" o:hrstd="t" o:hr="t" fillcolor="#a0a0a0" stroked="f"/>
        </w:pict>
      </w:r>
    </w:p>
    <w:p w14:paraId="03BB56D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ED — ASSESSMENT RUBRIC</w:t>
      </w:r>
    </w:p>
    <w:p w14:paraId="44FE902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483. Day 25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1025"/>
      </w:tblGrid>
      <w:tr w:rsidR="0086282D" w:rsidRPr="0086282D" w14:paraId="66F2D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C13A8" w14:textId="77777777" w:rsidR="0086282D" w:rsidRPr="0086282D" w:rsidRDefault="0086282D" w:rsidP="0086282D">
            <w:pPr>
              <w:rPr>
                <w:b/>
                <w:bCs/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BB13C9" w14:textId="77777777" w:rsidR="0086282D" w:rsidRPr="0086282D" w:rsidRDefault="0086282D" w:rsidP="0086282D">
            <w:pPr>
              <w:rPr>
                <w:b/>
                <w:bCs/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86282D" w:rsidRPr="0086282D" w14:paraId="6E3B3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2083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API / REST Fundamentals</w:t>
            </w:r>
          </w:p>
        </w:tc>
        <w:tc>
          <w:tcPr>
            <w:tcW w:w="0" w:type="auto"/>
            <w:vAlign w:val="center"/>
            <w:hideMark/>
          </w:tcPr>
          <w:p w14:paraId="74940971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15</w:t>
            </w:r>
          </w:p>
        </w:tc>
      </w:tr>
      <w:tr w:rsidR="0086282D" w:rsidRPr="0086282D" w14:paraId="7ECDC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06A1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HTTP / JSON</w:t>
            </w:r>
          </w:p>
        </w:tc>
        <w:tc>
          <w:tcPr>
            <w:tcW w:w="0" w:type="auto"/>
            <w:vAlign w:val="center"/>
            <w:hideMark/>
          </w:tcPr>
          <w:p w14:paraId="7EA443E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10</w:t>
            </w:r>
          </w:p>
        </w:tc>
      </w:tr>
      <w:tr w:rsidR="0086282D" w:rsidRPr="0086282D" w14:paraId="1DDE3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528A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Authentication Concepts</w:t>
            </w:r>
          </w:p>
        </w:tc>
        <w:tc>
          <w:tcPr>
            <w:tcW w:w="0" w:type="auto"/>
            <w:vAlign w:val="center"/>
            <w:hideMark/>
          </w:tcPr>
          <w:p w14:paraId="681C39B1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10</w:t>
            </w:r>
          </w:p>
        </w:tc>
      </w:tr>
      <w:tr w:rsidR="0086282D" w:rsidRPr="0086282D" w14:paraId="347D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B9CD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Custom Connector General/Security</w:t>
            </w:r>
          </w:p>
        </w:tc>
        <w:tc>
          <w:tcPr>
            <w:tcW w:w="0" w:type="auto"/>
            <w:vAlign w:val="center"/>
            <w:hideMark/>
          </w:tcPr>
          <w:p w14:paraId="0E6ADBC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10</w:t>
            </w:r>
          </w:p>
        </w:tc>
      </w:tr>
      <w:tr w:rsidR="0086282D" w:rsidRPr="0086282D" w14:paraId="7F37E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06D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Connector Definition</w:t>
            </w:r>
          </w:p>
        </w:tc>
        <w:tc>
          <w:tcPr>
            <w:tcW w:w="0" w:type="auto"/>
            <w:vAlign w:val="center"/>
            <w:hideMark/>
          </w:tcPr>
          <w:p w14:paraId="154B2785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15</w:t>
            </w:r>
          </w:p>
        </w:tc>
      </w:tr>
      <w:tr w:rsidR="0086282D" w:rsidRPr="0086282D" w14:paraId="7FEE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9387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3E2694C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10</w:t>
            </w:r>
          </w:p>
        </w:tc>
      </w:tr>
      <w:tr w:rsidR="0086282D" w:rsidRPr="0086282D" w14:paraId="7D85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166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Power Apps Integration</w:t>
            </w:r>
          </w:p>
        </w:tc>
        <w:tc>
          <w:tcPr>
            <w:tcW w:w="0" w:type="auto"/>
            <w:vAlign w:val="center"/>
            <w:hideMark/>
          </w:tcPr>
          <w:p w14:paraId="3BBA84C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10</w:t>
            </w:r>
          </w:p>
        </w:tc>
      </w:tr>
      <w:tr w:rsidR="0086282D" w:rsidRPr="0086282D" w14:paraId="657CB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1633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Power Automate Integration</w:t>
            </w:r>
          </w:p>
        </w:tc>
        <w:tc>
          <w:tcPr>
            <w:tcW w:w="0" w:type="auto"/>
            <w:vAlign w:val="center"/>
            <w:hideMark/>
          </w:tcPr>
          <w:p w14:paraId="1B7B551B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5</w:t>
            </w:r>
          </w:p>
        </w:tc>
      </w:tr>
      <w:tr w:rsidR="0086282D" w:rsidRPr="0086282D" w14:paraId="38B5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D9F8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OpenAPI</w:t>
            </w:r>
          </w:p>
        </w:tc>
        <w:tc>
          <w:tcPr>
            <w:tcW w:w="0" w:type="auto"/>
            <w:vAlign w:val="center"/>
            <w:hideMark/>
          </w:tcPr>
          <w:p w14:paraId="0205EF31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10</w:t>
            </w:r>
          </w:p>
        </w:tc>
      </w:tr>
      <w:tr w:rsidR="0086282D" w:rsidRPr="0086282D" w14:paraId="52CEE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2D0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Security / Governance</w:t>
            </w:r>
          </w:p>
        </w:tc>
        <w:tc>
          <w:tcPr>
            <w:tcW w:w="0" w:type="auto"/>
            <w:vAlign w:val="center"/>
            <w:hideMark/>
          </w:tcPr>
          <w:p w14:paraId="464B537E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sz w:val="32"/>
                <w:szCs w:val="32"/>
              </w:rPr>
              <w:t>5</w:t>
            </w:r>
          </w:p>
        </w:tc>
      </w:tr>
      <w:tr w:rsidR="0086282D" w:rsidRPr="0086282D" w14:paraId="18EE9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E9E9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66983B6" w14:textId="77777777" w:rsidR="0086282D" w:rsidRPr="0086282D" w:rsidRDefault="0086282D" w:rsidP="0086282D">
            <w:pPr>
              <w:rPr>
                <w:sz w:val="32"/>
                <w:szCs w:val="32"/>
              </w:rPr>
            </w:pPr>
            <w:r w:rsidRPr="0086282D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1541B0F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C475F33">
          <v:rect id="_x0000_i1508" style="width:0;height:1.5pt" o:hralign="center" o:hrstd="t" o:hr="t" fillcolor="#a0a0a0" stroked="f"/>
        </w:pict>
      </w:r>
    </w:p>
    <w:p w14:paraId="142ED1F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484. Excellent Submission</w:t>
      </w:r>
    </w:p>
    <w:p w14:paraId="633AC4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strong student should:</w:t>
      </w:r>
    </w:p>
    <w:p w14:paraId="6081260E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Explain APIs clearly</w:t>
      </w:r>
    </w:p>
    <w:p w14:paraId="559DCB6A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HTTP requests and responses</w:t>
      </w:r>
    </w:p>
    <w:p w14:paraId="219183AB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Distinguish HTTP methods</w:t>
      </w:r>
    </w:p>
    <w:p w14:paraId="6674E8A6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JSON</w:t>
      </w:r>
    </w:p>
    <w:p w14:paraId="2E0E049E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Explain common status codes</w:t>
      </w:r>
    </w:p>
    <w:p w14:paraId="6AD3F2D8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Distinguish authentication from authorization</w:t>
      </w:r>
    </w:p>
    <w:p w14:paraId="60183351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API keys and OAuth</w:t>
      </w:r>
    </w:p>
    <w:p w14:paraId="1B75852B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Use HTTPS</w:t>
      </w:r>
    </w:p>
    <w:p w14:paraId="068274D4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Never expose secrets in formulas</w:t>
      </w:r>
    </w:p>
    <w:p w14:paraId="55C890F4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Create a Custom Connector in a Solution</w:t>
      </w:r>
    </w:p>
    <w:p w14:paraId="0A6DB35D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Define meaningful operations</w:t>
      </w:r>
    </w:p>
    <w:p w14:paraId="2D86BEA5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Use appropriate path/query parameters</w:t>
      </w:r>
    </w:p>
    <w:p w14:paraId="254C7AD6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Define response schemas</w:t>
      </w:r>
    </w:p>
    <w:p w14:paraId="021134BE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Create and test Connections</w:t>
      </w:r>
    </w:p>
    <w:p w14:paraId="69211E0F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Use Custom Connector from Power Apps</w:t>
      </w:r>
    </w:p>
    <w:p w14:paraId="368B18C4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Handle loading/error states</w:t>
      </w:r>
    </w:p>
    <w:p w14:paraId="1141F697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Avoid unnecessary API calls</w:t>
      </w:r>
    </w:p>
    <w:p w14:paraId="2A9DBB19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Use Custom Connector from Power Automate</w:t>
      </w:r>
    </w:p>
    <w:p w14:paraId="001F896D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Copilot Studio integration</w:t>
      </w:r>
    </w:p>
    <w:p w14:paraId="54E7B7D2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Read basic OpenAPI</w:t>
      </w:r>
    </w:p>
    <w:p w14:paraId="5883C6FC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Know the current OpenAPI 2.0 Custom Connector import requirement</w:t>
      </w:r>
    </w:p>
    <w:p w14:paraId="527595A6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Data Policy governance</w:t>
      </w:r>
    </w:p>
    <w:p w14:paraId="03FAF4EC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Understand environment-aware deployment</w:t>
      </w:r>
    </w:p>
    <w:p w14:paraId="4D92BFA0" w14:textId="77777777" w:rsidR="0086282D" w:rsidRPr="0086282D" w:rsidRDefault="0086282D" w:rsidP="0086282D">
      <w:pPr>
        <w:numPr>
          <w:ilvl w:val="0"/>
          <w:numId w:val="34"/>
        </w:numPr>
        <w:rPr>
          <w:sz w:val="32"/>
          <w:szCs w:val="32"/>
        </w:rPr>
      </w:pPr>
      <w:r w:rsidRPr="0086282D">
        <w:rPr>
          <w:sz w:val="32"/>
          <w:szCs w:val="32"/>
        </w:rPr>
        <w:t>Think about API authorization at the backend</w:t>
      </w:r>
    </w:p>
    <w:p w14:paraId="11CE385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91C2D6C">
          <v:rect id="_x0000_i1509" style="width:0;height:1.5pt" o:hralign="center" o:hrstd="t" o:hr="t" fillcolor="#a0a0a0" stroked="f"/>
        </w:pict>
      </w:r>
    </w:p>
    <w:p w14:paraId="2F53311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EE — KNOWLEDGE CHECK</w:t>
      </w:r>
    </w:p>
    <w:p w14:paraId="258E81D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485. Question 1</w:t>
      </w:r>
    </w:p>
    <w:p w14:paraId="6717EA1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API stand for?</w:t>
      </w:r>
    </w:p>
    <w:p w14:paraId="1B7BB3F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73B4EF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Application Programming Interface.</w:t>
      </w:r>
    </w:p>
    <w:p w14:paraId="7F67992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90778DA">
          <v:rect id="_x0000_i1510" style="width:0;height:1.5pt" o:hralign="center" o:hrstd="t" o:hr="t" fillcolor="#a0a0a0" stroked="f"/>
        </w:pict>
      </w:r>
    </w:p>
    <w:p w14:paraId="446B115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486. Question 2</w:t>
      </w:r>
    </w:p>
    <w:p w14:paraId="5A85C61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REST?</w:t>
      </w:r>
    </w:p>
    <w:p w14:paraId="590C7D9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4F3B475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 architectural style commonly used for:</w:t>
      </w:r>
    </w:p>
    <w:p w14:paraId="302D095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HTTP-based APIs.</w:t>
      </w:r>
    </w:p>
    <w:p w14:paraId="4ACBE03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B41D43">
          <v:rect id="_x0000_i1511" style="width:0;height:1.5pt" o:hralign="center" o:hrstd="t" o:hr="t" fillcolor="#a0a0a0" stroked="f"/>
        </w:pict>
      </w:r>
    </w:p>
    <w:p w14:paraId="0A656BC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487. Question 3</w:t>
      </w:r>
    </w:p>
    <w:p w14:paraId="6FE3B9C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an endpoint?</w:t>
      </w:r>
    </w:p>
    <w:p w14:paraId="0E5B125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6DC32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defined API resource/operation location.</w:t>
      </w:r>
    </w:p>
    <w:p w14:paraId="58792CB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ED3538D">
          <v:rect id="_x0000_i1512" style="width:0;height:1.5pt" o:hralign="center" o:hrstd="t" o:hr="t" fillcolor="#a0a0a0" stroked="f"/>
        </w:pict>
      </w:r>
    </w:p>
    <w:p w14:paraId="3BB6067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488. Question 4</w:t>
      </w:r>
    </w:p>
    <w:p w14:paraId="512382E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method retrieves data?</w:t>
      </w:r>
    </w:p>
    <w:p w14:paraId="5A610F0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889CA0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GET.</w:t>
      </w:r>
    </w:p>
    <w:p w14:paraId="3918EDA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C393B9E">
          <v:rect id="_x0000_i1513" style="width:0;height:1.5pt" o:hralign="center" o:hrstd="t" o:hr="t" fillcolor="#a0a0a0" stroked="f"/>
        </w:pict>
      </w:r>
    </w:p>
    <w:p w14:paraId="0C62CB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489. Question 5</w:t>
      </w:r>
    </w:p>
    <w:p w14:paraId="453836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method commonly creates a resource?</w:t>
      </w:r>
    </w:p>
    <w:p w14:paraId="189454D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0D86B4B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POST.</w:t>
      </w:r>
    </w:p>
    <w:p w14:paraId="03CF7B5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AB0C563">
          <v:rect id="_x0000_i1514" style="width:0;height:1.5pt" o:hralign="center" o:hrstd="t" o:hr="t" fillcolor="#a0a0a0" stroked="f"/>
        </w:pict>
      </w:r>
    </w:p>
    <w:p w14:paraId="49BB8E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490. Question 6</w:t>
      </w:r>
    </w:p>
    <w:p w14:paraId="3B5877D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method commonly performs a partial update?</w:t>
      </w:r>
    </w:p>
    <w:p w14:paraId="4BF9301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31B5DD4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PATCH.</w:t>
      </w:r>
    </w:p>
    <w:p w14:paraId="28F6FC9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A912827">
          <v:rect id="_x0000_i1515" style="width:0;height:1.5pt" o:hralign="center" o:hrstd="t" o:hr="t" fillcolor="#a0a0a0" stroked="f"/>
        </w:pict>
      </w:r>
    </w:p>
    <w:p w14:paraId="2644A96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491. Question 7</w:t>
      </w:r>
    </w:p>
    <w:p w14:paraId="3323ED5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method deletes?</w:t>
      </w:r>
    </w:p>
    <w:p w14:paraId="04553EC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55560A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DELETE.</w:t>
      </w:r>
    </w:p>
    <w:p w14:paraId="4768FD9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DBE3B0E">
          <v:rect id="_x0000_i1516" style="width:0;height:1.5pt" o:hralign="center" o:hrstd="t" o:hr="t" fillcolor="#a0a0a0" stroked="f"/>
        </w:pict>
      </w:r>
    </w:p>
    <w:p w14:paraId="21D67D4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492. Question 8</w:t>
      </w:r>
    </w:p>
    <w:p w14:paraId="3C90CF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is:</w:t>
      </w:r>
    </w:p>
    <w:p w14:paraId="1A6EAE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/users/{id}</w:t>
      </w:r>
    </w:p>
    <w:p w14:paraId="2332981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?</w:t>
      </w:r>
    </w:p>
    <w:p w14:paraId="6700DDB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274623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path containing a:</w:t>
      </w:r>
    </w:p>
    <w:p w14:paraId="48C129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Path Parameter.</w:t>
      </w:r>
    </w:p>
    <w:p w14:paraId="3551BE0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5EC6E97">
          <v:rect id="_x0000_i1517" style="width:0;height:1.5pt" o:hralign="center" o:hrstd="t" o:hr="t" fillcolor="#a0a0a0" stroked="f"/>
        </w:pict>
      </w:r>
    </w:p>
    <w:p w14:paraId="1BF4039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493. Question 9</w:t>
      </w:r>
    </w:p>
    <w:p w14:paraId="7B3B55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is:</w:t>
      </w:r>
    </w:p>
    <w:p w14:paraId="2E3FB9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/posts?userId=5</w:t>
      </w:r>
    </w:p>
    <w:p w14:paraId="5DCC887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?</w:t>
      </w:r>
    </w:p>
    <w:p w14:paraId="0A9B64F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067D32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request containing a:</w:t>
      </w:r>
    </w:p>
    <w:p w14:paraId="0C0BBDE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Query Parameter.</w:t>
      </w:r>
    </w:p>
    <w:p w14:paraId="39810CF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A5B5CEA">
          <v:rect id="_x0000_i1518" style="width:0;height:1.5pt" o:hralign="center" o:hrstd="t" o:hr="t" fillcolor="#a0a0a0" stroked="f"/>
        </w:pict>
      </w:r>
    </w:p>
    <w:p w14:paraId="26DBA64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494. Question 10</w:t>
      </w:r>
    </w:p>
    <w:p w14:paraId="53874C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JSON?</w:t>
      </w:r>
    </w:p>
    <w:p w14:paraId="087DB9D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A5001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text-based structured-data format commonly used in REST APIs.</w:t>
      </w:r>
    </w:p>
    <w:p w14:paraId="4A5CC14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E08507B">
          <v:rect id="_x0000_i1519" style="width:0;height:1.5pt" o:hralign="center" o:hrstd="t" o:hr="t" fillcolor="#a0a0a0" stroked="f"/>
        </w:pict>
      </w:r>
    </w:p>
    <w:p w14:paraId="6370B26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495. Question 11</w:t>
      </w:r>
    </w:p>
    <w:p w14:paraId="7579679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generally does HTTP 200 mean?</w:t>
      </w:r>
    </w:p>
    <w:p w14:paraId="4D8913C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1EC9A5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Successful request.</w:t>
      </w:r>
    </w:p>
    <w:p w14:paraId="38F0F6A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0043F80">
          <v:rect id="_x0000_i1520" style="width:0;height:1.5pt" o:hralign="center" o:hrstd="t" o:hr="t" fillcolor="#a0a0a0" stroked="f"/>
        </w:pict>
      </w:r>
    </w:p>
    <w:p w14:paraId="0F33638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496. Question 12</w:t>
      </w:r>
    </w:p>
    <w:p w14:paraId="417DD30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201 generally mean?</w:t>
      </w:r>
    </w:p>
    <w:p w14:paraId="1314F0E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256BC84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Resource created successfully.</w:t>
      </w:r>
    </w:p>
    <w:p w14:paraId="32F03D1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E04C98D">
          <v:rect id="_x0000_i1521" style="width:0;height:1.5pt" o:hralign="center" o:hrstd="t" o:hr="t" fillcolor="#a0a0a0" stroked="f"/>
        </w:pict>
      </w:r>
    </w:p>
    <w:p w14:paraId="4565672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497. Question 13</w:t>
      </w:r>
    </w:p>
    <w:p w14:paraId="5E328F3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400 usually indicate?</w:t>
      </w:r>
    </w:p>
    <w:p w14:paraId="54AE1C1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3678344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Invalid client request.</w:t>
      </w:r>
    </w:p>
    <w:p w14:paraId="3C7B9D0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8B4D49A">
          <v:rect id="_x0000_i1522" style="width:0;height:1.5pt" o:hralign="center" o:hrstd="t" o:hr="t" fillcolor="#a0a0a0" stroked="f"/>
        </w:pict>
      </w:r>
    </w:p>
    <w:p w14:paraId="6D43153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498. Question 14</w:t>
      </w:r>
    </w:p>
    <w:p w14:paraId="4190CCD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401 indicate?</w:t>
      </w:r>
    </w:p>
    <w:p w14:paraId="6B10595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D40E9C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Authentication is missing or invalid.</w:t>
      </w:r>
    </w:p>
    <w:p w14:paraId="6E562D1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C4D027D">
          <v:rect id="_x0000_i1523" style="width:0;height:1.5pt" o:hralign="center" o:hrstd="t" o:hr="t" fillcolor="#a0a0a0" stroked="f"/>
        </w:pict>
      </w:r>
    </w:p>
    <w:p w14:paraId="7B0DDB6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499. Question 15</w:t>
      </w:r>
    </w:p>
    <w:p w14:paraId="5DA6A9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403 generally indicate?</w:t>
      </w:r>
    </w:p>
    <w:p w14:paraId="5DC17E6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31BD6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caller is recognized but:</w:t>
      </w:r>
    </w:p>
    <w:p w14:paraId="3E0BF04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Not authorized.</w:t>
      </w:r>
    </w:p>
    <w:p w14:paraId="6B0CC48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16580DA">
          <v:rect id="_x0000_i1524" style="width:0;height:1.5pt" o:hralign="center" o:hrstd="t" o:hr="t" fillcolor="#a0a0a0" stroked="f"/>
        </w:pict>
      </w:r>
    </w:p>
    <w:p w14:paraId="63DC63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500. Question 16</w:t>
      </w:r>
    </w:p>
    <w:p w14:paraId="18EFA9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404 mean?</w:t>
      </w:r>
    </w:p>
    <w:p w14:paraId="3D3E68D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1E486AE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Resource/endpoint not found.</w:t>
      </w:r>
    </w:p>
    <w:p w14:paraId="5B39EA3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E0D0663">
          <v:rect id="_x0000_i1525" style="width:0;height:1.5pt" o:hralign="center" o:hrstd="t" o:hr="t" fillcolor="#a0a0a0" stroked="f"/>
        </w:pict>
      </w:r>
    </w:p>
    <w:p w14:paraId="57DC53E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501. Question 17</w:t>
      </w:r>
    </w:p>
    <w:p w14:paraId="3A8C40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429 mean?</w:t>
      </w:r>
    </w:p>
    <w:p w14:paraId="319FD26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B581EB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Too many requests / throttling.</w:t>
      </w:r>
    </w:p>
    <w:p w14:paraId="5E9E8BF9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BAB99C">
          <v:rect id="_x0000_i1526" style="width:0;height:1.5pt" o:hralign="center" o:hrstd="t" o:hr="t" fillcolor="#a0a0a0" stroked="f"/>
        </w:pict>
      </w:r>
    </w:p>
    <w:p w14:paraId="036CAC3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502. Question 18</w:t>
      </w:r>
    </w:p>
    <w:p w14:paraId="7B17B5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500 indicate?</w:t>
      </w:r>
    </w:p>
    <w:p w14:paraId="5790B7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5D421F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Server-side error.</w:t>
      </w:r>
    </w:p>
    <w:p w14:paraId="1628E92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A6F97F9">
          <v:rect id="_x0000_i1527" style="width:0;height:1.5pt" o:hralign="center" o:hrstd="t" o:hr="t" fillcolor="#a0a0a0" stroked="f"/>
        </w:pict>
      </w:r>
    </w:p>
    <w:p w14:paraId="3A84B1B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503. Question 19</w:t>
      </w:r>
    </w:p>
    <w:p w14:paraId="0FA296B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an API Key?</w:t>
      </w:r>
    </w:p>
    <w:p w14:paraId="6B7BDCA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09CC5F5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secret credential used by some APIs for:</w:t>
      </w:r>
    </w:p>
    <w:p w14:paraId="0072457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Authentication/access.</w:t>
      </w:r>
    </w:p>
    <w:p w14:paraId="3AE02DF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6260080">
          <v:rect id="_x0000_i1528" style="width:0;height:1.5pt" o:hralign="center" o:hrstd="t" o:hr="t" fillcolor="#a0a0a0" stroked="f"/>
        </w:pict>
      </w:r>
    </w:p>
    <w:p w14:paraId="4551267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504. Question 20</w:t>
      </w:r>
    </w:p>
    <w:p w14:paraId="553E7E1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OAuth 2.0?</w:t>
      </w:r>
    </w:p>
    <w:p w14:paraId="5977719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64ECE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framework that allows clients to obtain and use:</w:t>
      </w:r>
    </w:p>
    <w:p w14:paraId="2867547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Access tokens</w:t>
      </w:r>
    </w:p>
    <w:p w14:paraId="1F1F44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authorized resource access.</w:t>
      </w:r>
    </w:p>
    <w:p w14:paraId="0D8267C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AEE0E8F">
          <v:rect id="_x0000_i1529" style="width:0;height:1.5pt" o:hralign="center" o:hrstd="t" o:hr="t" fillcolor="#a0a0a0" stroked="f"/>
        </w:pict>
      </w:r>
    </w:p>
    <w:p w14:paraId="5ED370C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505. Question 21</w:t>
      </w:r>
    </w:p>
    <w:p w14:paraId="709AE42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a Custom Connector?</w:t>
      </w:r>
    </w:p>
    <w:p w14:paraId="012E8B4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71A2BD3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Power Platform wrapper/proxy that exposes custom API operations as reusable:</w:t>
      </w:r>
    </w:p>
    <w:p w14:paraId="0B41182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actions/triggers.</w:t>
      </w:r>
    </w:p>
    <w:p w14:paraId="5B48989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9B1588A">
          <v:rect id="_x0000_i1530" style="width:0;height:1.5pt" o:hralign="center" o:hrstd="t" o:hr="t" fillcolor="#a0a0a0" stroked="f"/>
        </w:pict>
      </w:r>
    </w:p>
    <w:p w14:paraId="0B138FF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506. Question 22</w:t>
      </w:r>
    </w:p>
    <w:p w14:paraId="08868A7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vs Connection?</w:t>
      </w:r>
    </w:p>
    <w:p w14:paraId="2C79BBC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5524EF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</w:t>
      </w:r>
    </w:p>
    <w:p w14:paraId="051220A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=</w:t>
      </w:r>
    </w:p>
    <w:p w14:paraId="237BE2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Definition of service interaction.</w:t>
      </w:r>
    </w:p>
    <w:p w14:paraId="62ADA3BD" w14:textId="77777777" w:rsidR="0086282D" w:rsidRPr="0086282D" w:rsidRDefault="0086282D" w:rsidP="0086282D">
      <w:pPr>
        <w:rPr>
          <w:sz w:val="32"/>
          <w:szCs w:val="32"/>
        </w:rPr>
      </w:pPr>
    </w:p>
    <w:p w14:paraId="3A6F75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</w:t>
      </w:r>
    </w:p>
    <w:p w14:paraId="610C175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=</w:t>
      </w:r>
    </w:p>
    <w:p w14:paraId="27E8ED7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Configured/authenticated instance used to call it.</w:t>
      </w:r>
    </w:p>
    <w:p w14:paraId="2DEB3EF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39EA91C">
          <v:rect id="_x0000_i1531" style="width:0;height:1.5pt" o:hralign="center" o:hrstd="t" o:hr="t" fillcolor="#a0a0a0" stroked="f"/>
        </w:pict>
      </w:r>
    </w:p>
    <w:p w14:paraId="34DBFE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507. Question 23</w:t>
      </w:r>
    </w:p>
    <w:p w14:paraId="76D15D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are the main wizard areas?</w:t>
      </w:r>
    </w:p>
    <w:p w14:paraId="58FC65B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5D802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General</w:t>
      </w:r>
    </w:p>
    <w:p w14:paraId="2AD40A10" w14:textId="77777777" w:rsidR="0086282D" w:rsidRPr="0086282D" w:rsidRDefault="0086282D" w:rsidP="0086282D">
      <w:pPr>
        <w:rPr>
          <w:sz w:val="32"/>
          <w:szCs w:val="32"/>
        </w:rPr>
      </w:pPr>
    </w:p>
    <w:p w14:paraId="2392D10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</w:t>
      </w:r>
    </w:p>
    <w:p w14:paraId="5269720D" w14:textId="77777777" w:rsidR="0086282D" w:rsidRPr="0086282D" w:rsidRDefault="0086282D" w:rsidP="0086282D">
      <w:pPr>
        <w:rPr>
          <w:sz w:val="32"/>
          <w:szCs w:val="32"/>
        </w:rPr>
      </w:pPr>
    </w:p>
    <w:p w14:paraId="324930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Definition</w:t>
      </w:r>
    </w:p>
    <w:p w14:paraId="3CCD8ED9" w14:textId="77777777" w:rsidR="0086282D" w:rsidRPr="0086282D" w:rsidRDefault="0086282D" w:rsidP="0086282D">
      <w:pPr>
        <w:rPr>
          <w:sz w:val="32"/>
          <w:szCs w:val="32"/>
        </w:rPr>
      </w:pPr>
    </w:p>
    <w:p w14:paraId="34EDF5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Optional Code</w:t>
      </w:r>
    </w:p>
    <w:p w14:paraId="27E17B62" w14:textId="77777777" w:rsidR="0086282D" w:rsidRPr="0086282D" w:rsidRDefault="0086282D" w:rsidP="0086282D">
      <w:pPr>
        <w:rPr>
          <w:sz w:val="32"/>
          <w:szCs w:val="32"/>
        </w:rPr>
      </w:pPr>
    </w:p>
    <w:p w14:paraId="10471F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</w:t>
      </w:r>
    </w:p>
    <w:p w14:paraId="1387442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8CA5E22">
          <v:rect id="_x0000_i1532" style="width:0;height:1.5pt" o:hralign="center" o:hrstd="t" o:hr="t" fillcolor="#a0a0a0" stroked="f"/>
        </w:pict>
      </w:r>
    </w:p>
    <w:p w14:paraId="474F4F5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508. Question 24</w:t>
      </w:r>
    </w:p>
    <w:p w14:paraId="48A359A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Operation ID?</w:t>
      </w:r>
    </w:p>
    <w:p w14:paraId="3DB42DF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445461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unique programmatic identifier for:</w:t>
      </w:r>
    </w:p>
    <w:p w14:paraId="741C27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operation.</w:t>
      </w:r>
    </w:p>
    <w:p w14:paraId="771FB78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689F25B">
          <v:rect id="_x0000_i1533" style="width:0;height:1.5pt" o:hralign="center" o:hrstd="t" o:hr="t" fillcolor="#a0a0a0" stroked="f"/>
        </w:pict>
      </w:r>
    </w:p>
    <w:p w14:paraId="16CFFF6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509. Question 25</w:t>
      </w:r>
    </w:p>
    <w:p w14:paraId="44869C3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Why define a response schema?</w:t>
      </w:r>
    </w:p>
    <w:p w14:paraId="7B22C1F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7F78FD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 Power Platform understands:</w:t>
      </w:r>
    </w:p>
    <w:p w14:paraId="5FB4050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The structure/fields returned by the API.</w:t>
      </w:r>
    </w:p>
    <w:p w14:paraId="1832F4E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52342C9">
          <v:rect id="_x0000_i1534" style="width:0;height:1.5pt" o:hralign="center" o:hrstd="t" o:hr="t" fillcolor="#a0a0a0" stroked="f"/>
        </w:pict>
      </w:r>
    </w:p>
    <w:p w14:paraId="75EB183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510. Question 26</w:t>
      </w:r>
    </w:p>
    <w:p w14:paraId="570BDF7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Custom Connectors be used from Power Apps and Power Automate?</w:t>
      </w:r>
    </w:p>
    <w:p w14:paraId="7D881BE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9A3B1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Yes.</w:t>
      </w:r>
    </w:p>
    <w:p w14:paraId="47D8BA4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C5D591">
          <v:rect id="_x0000_i1535" style="width:0;height:1.5pt" o:hralign="center" o:hrstd="t" o:hr="t" fillcolor="#a0a0a0" stroked="f"/>
        </w:pict>
      </w:r>
    </w:p>
    <w:p w14:paraId="606EAF5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511. Question 27</w:t>
      </w:r>
    </w:p>
    <w:p w14:paraId="1149D1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they also be used as Copilot Studio tools?</w:t>
      </w:r>
    </w:p>
    <w:p w14:paraId="57FEE79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90685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Yes.</w:t>
      </w:r>
    </w:p>
    <w:p w14:paraId="3A3132C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49EC629">
          <v:rect id="_x0000_i1536" style="width:0;height:1.5pt" o:hralign="center" o:hrstd="t" o:hr="t" fillcolor="#a0a0a0" stroked="f"/>
        </w:pict>
      </w:r>
    </w:p>
    <w:p w14:paraId="0C768F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512. Question 28</w:t>
      </w:r>
    </w:p>
    <w:p w14:paraId="3B60A89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OpenAPI?</w:t>
      </w:r>
    </w:p>
    <w:p w14:paraId="0630758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0C18CF1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machine-readable specification for describing:</w:t>
      </w:r>
    </w:p>
    <w:p w14:paraId="2ECDC7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HTTP APIs.</w:t>
      </w:r>
    </w:p>
    <w:p w14:paraId="2779B56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A24EC5C">
          <v:rect id="_x0000_i1537" style="width:0;height:1.5pt" o:hralign="center" o:hrstd="t" o:hr="t" fillcolor="#a0a0a0" stroked="f"/>
        </w:pict>
      </w:r>
    </w:p>
    <w:p w14:paraId="03308F1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513. Question 29</w:t>
      </w:r>
    </w:p>
    <w:p w14:paraId="78EDAC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OpenAPI version does the current Power Platform Custom Connector import experience require?</w:t>
      </w:r>
    </w:p>
    <w:p w14:paraId="50F6507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1479088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OpenAPI 2.0.</w:t>
      </w:r>
    </w:p>
    <w:p w14:paraId="0249A24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58C5A9F">
          <v:rect id="_x0000_i1538" style="width:0;height:1.5pt" o:hralign="center" o:hrstd="t" o:hr="t" fillcolor="#a0a0a0" stroked="f"/>
        </w:pict>
      </w:r>
    </w:p>
    <w:p w14:paraId="5DE23E5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514. Question 30</w:t>
      </w:r>
    </w:p>
    <w:p w14:paraId="4B7ED90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OpenAPI 3.0 currently be imported directly by this Custom Connector workflow?</w:t>
      </w:r>
    </w:p>
    <w:p w14:paraId="5C58428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40FCE0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No.</w:t>
      </w:r>
    </w:p>
    <w:p w14:paraId="404BD52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 a compatible OpenAPI 2.0 definition.</w:t>
      </w:r>
    </w:p>
    <w:p w14:paraId="383E1D74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47D2707">
          <v:rect id="_x0000_i1539" style="width:0;height:1.5pt" o:hralign="center" o:hrstd="t" o:hr="t" fillcolor="#a0a0a0" stroked="f"/>
        </w:pict>
      </w:r>
    </w:p>
    <w:p w14:paraId="41FCB98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515. Question 31</w:t>
      </w:r>
    </w:p>
    <w:p w14:paraId="1765D6A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is the current maximum imported OpenAPI definition size?</w:t>
      </w:r>
    </w:p>
    <w:p w14:paraId="38E83B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40463D7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must be:</w:t>
      </w:r>
    </w:p>
    <w:p w14:paraId="61B1652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Less than 1 MB.</w:t>
      </w:r>
    </w:p>
    <w:p w14:paraId="6D82A8B0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04F2A43">
          <v:rect id="_x0000_i1540" style="width:0;height:1.5pt" o:hralign="center" o:hrstd="t" o:hr="t" fillcolor="#a0a0a0" stroked="f"/>
        </w:pict>
      </w:r>
    </w:p>
    <w:p w14:paraId="488E5D2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516. Question 32</w:t>
      </w:r>
    </w:p>
    <w:p w14:paraId="189771C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can Environment Variables help with?</w:t>
      </w:r>
    </w:p>
    <w:p w14:paraId="04F4173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232B568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Different configuration across:</w:t>
      </w:r>
    </w:p>
    <w:p w14:paraId="50A224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DEV</w:t>
      </w:r>
    </w:p>
    <w:p w14:paraId="776C6315" w14:textId="77777777" w:rsidR="0086282D" w:rsidRPr="0086282D" w:rsidRDefault="0086282D" w:rsidP="0086282D">
      <w:pPr>
        <w:rPr>
          <w:sz w:val="32"/>
          <w:szCs w:val="32"/>
        </w:rPr>
      </w:pPr>
    </w:p>
    <w:p w14:paraId="14221D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</w:t>
      </w:r>
    </w:p>
    <w:p w14:paraId="7BC188CF" w14:textId="77777777" w:rsidR="0086282D" w:rsidRPr="0086282D" w:rsidRDefault="0086282D" w:rsidP="0086282D">
      <w:pPr>
        <w:rPr>
          <w:sz w:val="32"/>
          <w:szCs w:val="32"/>
        </w:rPr>
      </w:pPr>
    </w:p>
    <w:p w14:paraId="4AAA6E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</w:t>
      </w:r>
    </w:p>
    <w:p w14:paraId="075EF84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without unnecessary hardcoding.</w:t>
      </w:r>
    </w:p>
    <w:p w14:paraId="616871D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8150369">
          <v:rect id="_x0000_i1541" style="width:0;height:1.5pt" o:hralign="center" o:hrstd="t" o:hr="t" fillcolor="#a0a0a0" stroked="f"/>
        </w:pict>
      </w:r>
    </w:p>
    <w:p w14:paraId="7EE45D6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517. Question 33</w:t>
      </w:r>
    </w:p>
    <w:p w14:paraId="19E14FB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does a Connection Reference help with?</w:t>
      </w:r>
    </w:p>
    <w:p w14:paraId="73BC7BB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20E22F7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Solution-aware connection binding across:</w:t>
      </w:r>
    </w:p>
    <w:p w14:paraId="2042922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Environments.</w:t>
      </w:r>
    </w:p>
    <w:p w14:paraId="34EE0AC2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930C064">
          <v:rect id="_x0000_i1542" style="width:0;height:1.5pt" o:hralign="center" o:hrstd="t" o:hr="t" fillcolor="#a0a0a0" stroked="f"/>
        </w:pict>
      </w:r>
    </w:p>
    <w:p w14:paraId="2B1F827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518. Question 34</w:t>
      </w:r>
    </w:p>
    <w:p w14:paraId="72DD5F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Data Policies govern Custom Connectors?</w:t>
      </w:r>
    </w:p>
    <w:p w14:paraId="31A6BCB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64A3CB3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Yes.</w:t>
      </w:r>
    </w:p>
    <w:p w14:paraId="7AB8096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E519E1C">
          <v:rect id="_x0000_i1543" style="width:0;height:1.5pt" o:hralign="center" o:hrstd="t" o:hr="t" fillcolor="#a0a0a0" stroked="f"/>
        </w:pict>
      </w:r>
    </w:p>
    <w:p w14:paraId="014D50A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519. Question 35</w:t>
      </w:r>
    </w:p>
    <w:p w14:paraId="0E1C760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categories can environment-level policies use?</w:t>
      </w:r>
    </w:p>
    <w:p w14:paraId="74E8D67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237781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Business</w:t>
      </w:r>
    </w:p>
    <w:p w14:paraId="3AB403BB" w14:textId="77777777" w:rsidR="0086282D" w:rsidRPr="0086282D" w:rsidRDefault="0086282D" w:rsidP="0086282D">
      <w:pPr>
        <w:rPr>
          <w:sz w:val="32"/>
          <w:szCs w:val="32"/>
        </w:rPr>
      </w:pPr>
    </w:p>
    <w:p w14:paraId="26FFF06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Non-Business</w:t>
      </w:r>
    </w:p>
    <w:p w14:paraId="43B68698" w14:textId="77777777" w:rsidR="0086282D" w:rsidRPr="0086282D" w:rsidRDefault="0086282D" w:rsidP="0086282D">
      <w:pPr>
        <w:rPr>
          <w:sz w:val="32"/>
          <w:szCs w:val="32"/>
        </w:rPr>
      </w:pPr>
    </w:p>
    <w:p w14:paraId="4C5653A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Blocked.</w:t>
      </w:r>
    </w:p>
    <w:p w14:paraId="26D31C3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C2B7395">
          <v:rect id="_x0000_i1544" style="width:0;height:1.5pt" o:hralign="center" o:hrstd="t" o:hr="t" fillcolor="#a0a0a0" stroked="f"/>
        </w:pict>
      </w:r>
    </w:p>
    <w:p w14:paraId="0BEEED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520. Question 36</w:t>
      </w:r>
    </w:p>
    <w:p w14:paraId="682C9B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Should a Canvas App contain an API Secret?</w:t>
      </w:r>
    </w:p>
    <w:p w14:paraId="124D347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36E21B2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No.</w:t>
      </w:r>
    </w:p>
    <w:p w14:paraId="1B39BA2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9FE0C0D">
          <v:rect id="_x0000_i1545" style="width:0;height:1.5pt" o:hralign="center" o:hrstd="t" o:hr="t" fillcolor="#a0a0a0" stroked="f"/>
        </w:pict>
      </w:r>
    </w:p>
    <w:p w14:paraId="10A67EF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521. Question 37</w:t>
      </w:r>
    </w:p>
    <w:p w14:paraId="5E60E6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Does Custom Connector automatically secure a poorly designed API?</w:t>
      </w:r>
    </w:p>
    <w:p w14:paraId="4678900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1A392A5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No.</w:t>
      </w:r>
    </w:p>
    <w:p w14:paraId="1E1B0D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API must still enforce:</w:t>
      </w:r>
    </w:p>
    <w:p w14:paraId="0EF006E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Authentication and authorization.</w:t>
      </w:r>
    </w:p>
    <w:p w14:paraId="2946363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220F7EE">
          <v:rect id="_x0000_i1546" style="width:0;height:1.5pt" o:hralign="center" o:hrstd="t" o:hr="t" fillcolor="#a0a0a0" stroked="f"/>
        </w:pict>
      </w:r>
    </w:p>
    <w:p w14:paraId="059ADBD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522. Question 38</w:t>
      </w:r>
    </w:p>
    <w:p w14:paraId="20EF69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can connect Power Platform to suitable private/on-prem APIs?</w:t>
      </w:r>
    </w:p>
    <w:p w14:paraId="1BAB0F5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0C77AF8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On-premises Data Gateway</w:t>
      </w:r>
    </w:p>
    <w:p w14:paraId="6694C53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for supported scenarios.</w:t>
      </w:r>
    </w:p>
    <w:p w14:paraId="745F01F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5D461EA">
          <v:rect id="_x0000_i1547" style="width:0;height:1.5pt" o:hralign="center" o:hrstd="t" o:hr="t" fillcolor="#a0a0a0" stroked="f"/>
        </w:pict>
      </w:r>
    </w:p>
    <w:p w14:paraId="7BDBF80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523. Question 39</w:t>
      </w:r>
    </w:p>
    <w:p w14:paraId="40C85DA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Why should apps avoid one API call per Gallery row?</w:t>
      </w:r>
    </w:p>
    <w:p w14:paraId="61BD691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3A74A11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can create:</w:t>
      </w:r>
    </w:p>
    <w:p w14:paraId="2755E3F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Latency</w:t>
      </w:r>
    </w:p>
    <w:p w14:paraId="2517ACC3" w14:textId="77777777" w:rsidR="0086282D" w:rsidRPr="0086282D" w:rsidRDefault="0086282D" w:rsidP="0086282D">
      <w:pPr>
        <w:rPr>
          <w:sz w:val="32"/>
          <w:szCs w:val="32"/>
        </w:rPr>
      </w:pPr>
    </w:p>
    <w:p w14:paraId="184B7E7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Throttling</w:t>
      </w:r>
    </w:p>
    <w:p w14:paraId="234096D2" w14:textId="77777777" w:rsidR="0086282D" w:rsidRPr="0086282D" w:rsidRDefault="0086282D" w:rsidP="0086282D">
      <w:pPr>
        <w:rPr>
          <w:sz w:val="32"/>
          <w:szCs w:val="32"/>
        </w:rPr>
      </w:pPr>
    </w:p>
    <w:p w14:paraId="7FE6B11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Performance issues</w:t>
      </w:r>
    </w:p>
    <w:p w14:paraId="50254933" w14:textId="77777777" w:rsidR="0086282D" w:rsidRPr="0086282D" w:rsidRDefault="0086282D" w:rsidP="0086282D">
      <w:pPr>
        <w:rPr>
          <w:sz w:val="32"/>
          <w:szCs w:val="32"/>
        </w:rPr>
      </w:pPr>
    </w:p>
    <w:p w14:paraId="417615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Cost</w:t>
      </w:r>
    </w:p>
    <w:p w14:paraId="6A12604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FBD42F8">
          <v:rect id="_x0000_i1548" style="width:0;height:1.5pt" o:hralign="center" o:hrstd="t" o:hr="t" fillcolor="#a0a0a0" stroked="f"/>
        </w:pict>
      </w:r>
    </w:p>
    <w:p w14:paraId="5E0535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524. Question 40</w:t>
      </w:r>
    </w:p>
    <w:p w14:paraId="08F0AC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comes next?</w:t>
      </w:r>
    </w:p>
    <w:p w14:paraId="140E6B8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Answer</w:t>
      </w:r>
    </w:p>
    <w:p w14:paraId="083FC8F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Day 26 — Power Platform Governance, Environments, Data Policies &amp; Center of Excellence.</w:t>
      </w:r>
    </w:p>
    <w:p w14:paraId="120CE0E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ABF12C3">
          <v:rect id="_x0000_i1549" style="width:0;height:1.5pt" o:hralign="center" o:hrstd="t" o:hr="t" fillcolor="#a0a0a0" stroked="f"/>
        </w:pict>
      </w:r>
    </w:p>
    <w:p w14:paraId="131BDF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EF — HOMEWORK</w:t>
      </w:r>
    </w:p>
    <w:p w14:paraId="2F6C0AD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525. Prepare for Day 26</w:t>
      </w:r>
    </w:p>
    <w:p w14:paraId="5EE849C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Tomorrow we move from:</w:t>
      </w:r>
    </w:p>
    <w:p w14:paraId="1062F3D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How do I build it?</w:t>
      </w:r>
    </w:p>
    <w:p w14:paraId="3F3160D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to:</w:t>
      </w:r>
    </w:p>
    <w:p w14:paraId="645BE00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How does an organization govern hundreds or thousands of Power Platform solutions?</w:t>
      </w:r>
    </w:p>
    <w:p w14:paraId="33AD7B6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F3FA79F">
          <v:rect id="_x0000_i1550" style="width:0;height:1.5pt" o:hralign="center" o:hrstd="t" o:hr="t" fillcolor="#a0a0a0" stroked="f"/>
        </w:pict>
      </w:r>
    </w:p>
    <w:p w14:paraId="2163ED9F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526. Scenario</w:t>
      </w:r>
    </w:p>
    <w:p w14:paraId="119FA00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Organization has:</w:t>
      </w:r>
    </w:p>
    <w:p w14:paraId="33CA763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2,000 Makers</w:t>
      </w:r>
    </w:p>
    <w:p w14:paraId="79262818" w14:textId="77777777" w:rsidR="0086282D" w:rsidRPr="0086282D" w:rsidRDefault="0086282D" w:rsidP="0086282D">
      <w:pPr>
        <w:rPr>
          <w:sz w:val="32"/>
          <w:szCs w:val="32"/>
        </w:rPr>
      </w:pPr>
    </w:p>
    <w:p w14:paraId="47DD142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900 Canvas Apps</w:t>
      </w:r>
    </w:p>
    <w:p w14:paraId="075C2578" w14:textId="77777777" w:rsidR="0086282D" w:rsidRPr="0086282D" w:rsidRDefault="0086282D" w:rsidP="0086282D">
      <w:pPr>
        <w:rPr>
          <w:sz w:val="32"/>
          <w:szCs w:val="32"/>
        </w:rPr>
      </w:pPr>
    </w:p>
    <w:p w14:paraId="751630A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1,500 Flows</w:t>
      </w:r>
    </w:p>
    <w:p w14:paraId="6F5467A1" w14:textId="77777777" w:rsidR="0086282D" w:rsidRPr="0086282D" w:rsidRDefault="0086282D" w:rsidP="0086282D">
      <w:pPr>
        <w:rPr>
          <w:sz w:val="32"/>
          <w:szCs w:val="32"/>
        </w:rPr>
      </w:pPr>
    </w:p>
    <w:p w14:paraId="14186E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80 Power Pages sites</w:t>
      </w:r>
    </w:p>
    <w:p w14:paraId="086408B6" w14:textId="77777777" w:rsidR="0086282D" w:rsidRPr="0086282D" w:rsidRDefault="0086282D" w:rsidP="0086282D">
      <w:pPr>
        <w:rPr>
          <w:sz w:val="32"/>
          <w:szCs w:val="32"/>
        </w:rPr>
      </w:pPr>
    </w:p>
    <w:p w14:paraId="00AEF1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120 Agents</w:t>
      </w:r>
    </w:p>
    <w:p w14:paraId="527B5A16" w14:textId="77777777" w:rsidR="0086282D" w:rsidRPr="0086282D" w:rsidRDefault="0086282D" w:rsidP="0086282D">
      <w:pPr>
        <w:rPr>
          <w:sz w:val="32"/>
          <w:szCs w:val="32"/>
        </w:rPr>
      </w:pPr>
    </w:p>
    <w:p w14:paraId="613BD3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50 Custom Connectors</w:t>
      </w:r>
    </w:p>
    <w:p w14:paraId="4F35CAA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80E3E00">
          <v:rect id="_x0000_i1551" style="width:0;height:1.5pt" o:hralign="center" o:hrstd="t" o:hr="t" fillcolor="#a0a0a0" stroked="f"/>
        </w:pict>
      </w:r>
    </w:p>
    <w:p w14:paraId="5DAB505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527. Problems</w:t>
      </w:r>
    </w:p>
    <w:p w14:paraId="1035E8E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owns everything?</w:t>
      </w:r>
    </w:p>
    <w:p w14:paraId="7F33E051" w14:textId="77777777" w:rsidR="0086282D" w:rsidRPr="0086282D" w:rsidRDefault="0086282D" w:rsidP="0086282D">
      <w:pPr>
        <w:rPr>
          <w:sz w:val="32"/>
          <w:szCs w:val="32"/>
        </w:rPr>
      </w:pPr>
    </w:p>
    <w:p w14:paraId="043188C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apps are business critical?</w:t>
      </w:r>
    </w:p>
    <w:p w14:paraId="7B59E03C" w14:textId="77777777" w:rsidR="0086282D" w:rsidRPr="0086282D" w:rsidRDefault="0086282D" w:rsidP="0086282D">
      <w:pPr>
        <w:rPr>
          <w:sz w:val="32"/>
          <w:szCs w:val="32"/>
        </w:rPr>
      </w:pPr>
    </w:p>
    <w:p w14:paraId="41FC4DB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can create environments?</w:t>
      </w:r>
    </w:p>
    <w:p w14:paraId="073F33E4" w14:textId="77777777" w:rsidR="0086282D" w:rsidRPr="0086282D" w:rsidRDefault="0086282D" w:rsidP="0086282D">
      <w:pPr>
        <w:rPr>
          <w:sz w:val="32"/>
          <w:szCs w:val="32"/>
        </w:rPr>
      </w:pPr>
    </w:p>
    <w:p w14:paraId="1EB6585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data can connectors move?</w:t>
      </w:r>
    </w:p>
    <w:p w14:paraId="5467E961" w14:textId="77777777" w:rsidR="0086282D" w:rsidRPr="0086282D" w:rsidRDefault="0086282D" w:rsidP="0086282D">
      <w:pPr>
        <w:rPr>
          <w:sz w:val="32"/>
          <w:szCs w:val="32"/>
        </w:rPr>
      </w:pPr>
    </w:p>
    <w:p w14:paraId="31711E0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Which apps are abandoned?</w:t>
      </w:r>
    </w:p>
    <w:p w14:paraId="5B99F30B" w14:textId="77777777" w:rsidR="0086282D" w:rsidRPr="0086282D" w:rsidRDefault="0086282D" w:rsidP="0086282D">
      <w:pPr>
        <w:rPr>
          <w:sz w:val="32"/>
          <w:szCs w:val="32"/>
        </w:rPr>
      </w:pPr>
    </w:p>
    <w:p w14:paraId="3C0DDA8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monitors failures?</w:t>
      </w:r>
    </w:p>
    <w:p w14:paraId="7A85CF66" w14:textId="77777777" w:rsidR="0086282D" w:rsidRPr="0086282D" w:rsidRDefault="0086282D" w:rsidP="0086282D">
      <w:pPr>
        <w:rPr>
          <w:sz w:val="32"/>
          <w:szCs w:val="32"/>
        </w:rPr>
      </w:pPr>
    </w:p>
    <w:p w14:paraId="7A72722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approves premium connectors?</w:t>
      </w:r>
    </w:p>
    <w:p w14:paraId="1391B31C" w14:textId="77777777" w:rsidR="0086282D" w:rsidRPr="0086282D" w:rsidRDefault="0086282D" w:rsidP="0086282D">
      <w:pPr>
        <w:rPr>
          <w:sz w:val="32"/>
          <w:szCs w:val="32"/>
        </w:rPr>
      </w:pPr>
    </w:p>
    <w:p w14:paraId="5790FF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How are production solutions deployed?</w:t>
      </w:r>
    </w:p>
    <w:p w14:paraId="70A7CD62" w14:textId="77777777" w:rsidR="0086282D" w:rsidRPr="0086282D" w:rsidRDefault="0086282D" w:rsidP="0086282D">
      <w:pPr>
        <w:rPr>
          <w:sz w:val="32"/>
          <w:szCs w:val="32"/>
        </w:rPr>
      </w:pPr>
    </w:p>
    <w:p w14:paraId="707F25A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supports makers?</w:t>
      </w:r>
    </w:p>
    <w:p w14:paraId="58D47E0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56D6B88">
          <v:rect id="_x0000_i1552" style="width:0;height:1.5pt" o:hralign="center" o:hrstd="t" o:hr="t" fillcolor="#a0a0a0" stroked="f"/>
        </w:pict>
      </w:r>
    </w:p>
    <w:p w14:paraId="6AF32D2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528. Tomorrow</w:t>
      </w:r>
    </w:p>
    <w:p w14:paraId="0E1818D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We will learn:</w:t>
      </w:r>
    </w:p>
    <w:p w14:paraId="4D7EE5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Governance</w:t>
      </w:r>
    </w:p>
    <w:p w14:paraId="18363138" w14:textId="77777777" w:rsidR="0086282D" w:rsidRPr="0086282D" w:rsidRDefault="0086282D" w:rsidP="0086282D">
      <w:pPr>
        <w:rPr>
          <w:sz w:val="32"/>
          <w:szCs w:val="32"/>
        </w:rPr>
      </w:pPr>
    </w:p>
    <w:p w14:paraId="720AF82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Environment Strategy</w:t>
      </w:r>
    </w:p>
    <w:p w14:paraId="29DEBC99" w14:textId="77777777" w:rsidR="0086282D" w:rsidRPr="0086282D" w:rsidRDefault="0086282D" w:rsidP="0086282D">
      <w:pPr>
        <w:rPr>
          <w:sz w:val="32"/>
          <w:szCs w:val="32"/>
        </w:rPr>
      </w:pPr>
    </w:p>
    <w:p w14:paraId="60F5F78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Managed Environments</w:t>
      </w:r>
    </w:p>
    <w:p w14:paraId="57269804" w14:textId="77777777" w:rsidR="0086282D" w:rsidRPr="0086282D" w:rsidRDefault="0086282D" w:rsidP="0086282D">
      <w:pPr>
        <w:rPr>
          <w:sz w:val="32"/>
          <w:szCs w:val="32"/>
        </w:rPr>
      </w:pPr>
    </w:p>
    <w:p w14:paraId="7EA2A95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 Groups</w:t>
      </w:r>
    </w:p>
    <w:p w14:paraId="41477148" w14:textId="77777777" w:rsidR="0086282D" w:rsidRPr="0086282D" w:rsidRDefault="0086282D" w:rsidP="0086282D">
      <w:pPr>
        <w:rPr>
          <w:sz w:val="32"/>
          <w:szCs w:val="32"/>
        </w:rPr>
      </w:pPr>
    </w:p>
    <w:p w14:paraId="6CD1A8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 Policies</w:t>
      </w:r>
    </w:p>
    <w:p w14:paraId="423E06CB" w14:textId="77777777" w:rsidR="0086282D" w:rsidRPr="0086282D" w:rsidRDefault="0086282D" w:rsidP="0086282D">
      <w:pPr>
        <w:rPr>
          <w:sz w:val="32"/>
          <w:szCs w:val="32"/>
        </w:rPr>
      </w:pPr>
    </w:p>
    <w:p w14:paraId="6097747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Connector Classification</w:t>
      </w:r>
    </w:p>
    <w:p w14:paraId="2D5C919D" w14:textId="77777777" w:rsidR="0086282D" w:rsidRPr="0086282D" w:rsidRDefault="0086282D" w:rsidP="0086282D">
      <w:pPr>
        <w:rPr>
          <w:sz w:val="32"/>
          <w:szCs w:val="32"/>
        </w:rPr>
      </w:pPr>
    </w:p>
    <w:p w14:paraId="534B025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 Governance</w:t>
      </w:r>
    </w:p>
    <w:p w14:paraId="7FA56FF6" w14:textId="77777777" w:rsidR="0086282D" w:rsidRPr="0086282D" w:rsidRDefault="0086282D" w:rsidP="0086282D">
      <w:pPr>
        <w:rPr>
          <w:sz w:val="32"/>
          <w:szCs w:val="32"/>
        </w:rPr>
      </w:pPr>
    </w:p>
    <w:p w14:paraId="08C51E9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Maker Governance</w:t>
      </w:r>
    </w:p>
    <w:p w14:paraId="0D3341D4" w14:textId="77777777" w:rsidR="0086282D" w:rsidRPr="0086282D" w:rsidRDefault="0086282D" w:rsidP="0086282D">
      <w:pPr>
        <w:rPr>
          <w:sz w:val="32"/>
          <w:szCs w:val="32"/>
        </w:rPr>
      </w:pPr>
    </w:p>
    <w:p w14:paraId="0271139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Environment Routing</w:t>
      </w:r>
    </w:p>
    <w:p w14:paraId="470A77AE" w14:textId="77777777" w:rsidR="0086282D" w:rsidRPr="0086282D" w:rsidRDefault="0086282D" w:rsidP="0086282D">
      <w:pPr>
        <w:rPr>
          <w:sz w:val="32"/>
          <w:szCs w:val="32"/>
        </w:rPr>
      </w:pPr>
    </w:p>
    <w:p w14:paraId="779E1B8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Default Environment</w:t>
      </w:r>
    </w:p>
    <w:p w14:paraId="07935900" w14:textId="77777777" w:rsidR="0086282D" w:rsidRPr="0086282D" w:rsidRDefault="0086282D" w:rsidP="0086282D">
      <w:pPr>
        <w:rPr>
          <w:sz w:val="32"/>
          <w:szCs w:val="32"/>
        </w:rPr>
      </w:pPr>
    </w:p>
    <w:p w14:paraId="3AC9FCC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Developer Environments</w:t>
      </w:r>
    </w:p>
    <w:p w14:paraId="71F3962A" w14:textId="77777777" w:rsidR="0086282D" w:rsidRPr="0086282D" w:rsidRDefault="0086282D" w:rsidP="0086282D">
      <w:pPr>
        <w:rPr>
          <w:sz w:val="32"/>
          <w:szCs w:val="32"/>
        </w:rPr>
      </w:pPr>
    </w:p>
    <w:p w14:paraId="28D4BFB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Production Environments</w:t>
      </w:r>
    </w:p>
    <w:p w14:paraId="04CBD66E" w14:textId="77777777" w:rsidR="0086282D" w:rsidRPr="0086282D" w:rsidRDefault="0086282D" w:rsidP="0086282D">
      <w:pPr>
        <w:rPr>
          <w:sz w:val="32"/>
          <w:szCs w:val="32"/>
        </w:rPr>
      </w:pPr>
    </w:p>
    <w:p w14:paraId="1AEDF29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Tenant Isolation concepts</w:t>
      </w:r>
    </w:p>
    <w:p w14:paraId="35810A70" w14:textId="77777777" w:rsidR="0086282D" w:rsidRPr="0086282D" w:rsidRDefault="0086282D" w:rsidP="0086282D">
      <w:pPr>
        <w:rPr>
          <w:sz w:val="32"/>
          <w:szCs w:val="32"/>
        </w:rPr>
      </w:pPr>
    </w:p>
    <w:p w14:paraId="327A34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Capacity</w:t>
      </w:r>
    </w:p>
    <w:p w14:paraId="1533FCC8" w14:textId="77777777" w:rsidR="0086282D" w:rsidRPr="0086282D" w:rsidRDefault="0086282D" w:rsidP="0086282D">
      <w:pPr>
        <w:rPr>
          <w:sz w:val="32"/>
          <w:szCs w:val="32"/>
        </w:rPr>
      </w:pPr>
    </w:p>
    <w:p w14:paraId="067543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Admin Center</w:t>
      </w:r>
    </w:p>
    <w:p w14:paraId="5BAF0E3C" w14:textId="77777777" w:rsidR="0086282D" w:rsidRPr="0086282D" w:rsidRDefault="0086282D" w:rsidP="0086282D">
      <w:pPr>
        <w:rPr>
          <w:sz w:val="32"/>
          <w:szCs w:val="32"/>
        </w:rPr>
      </w:pPr>
    </w:p>
    <w:p w14:paraId="65C202D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Monitoring</w:t>
      </w:r>
    </w:p>
    <w:p w14:paraId="5EF3D349" w14:textId="77777777" w:rsidR="0086282D" w:rsidRPr="0086282D" w:rsidRDefault="0086282D" w:rsidP="0086282D">
      <w:pPr>
        <w:rPr>
          <w:sz w:val="32"/>
          <w:szCs w:val="32"/>
        </w:rPr>
      </w:pPr>
    </w:p>
    <w:p w14:paraId="4AFD87E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Inventory</w:t>
      </w:r>
    </w:p>
    <w:p w14:paraId="7B53E12A" w14:textId="77777777" w:rsidR="0086282D" w:rsidRPr="0086282D" w:rsidRDefault="0086282D" w:rsidP="0086282D">
      <w:pPr>
        <w:rPr>
          <w:sz w:val="32"/>
          <w:szCs w:val="32"/>
        </w:rPr>
      </w:pPr>
    </w:p>
    <w:p w14:paraId="5BF1FB3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Center of Excellence</w:t>
      </w:r>
    </w:p>
    <w:p w14:paraId="6D3E9F94" w14:textId="77777777" w:rsidR="0086282D" w:rsidRPr="0086282D" w:rsidRDefault="0086282D" w:rsidP="0086282D">
      <w:pPr>
        <w:rPr>
          <w:sz w:val="32"/>
          <w:szCs w:val="32"/>
        </w:rPr>
      </w:pPr>
    </w:p>
    <w:p w14:paraId="167CD89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CoE Starter Kit concepts</w:t>
      </w:r>
    </w:p>
    <w:p w14:paraId="4E8EF5F2" w14:textId="77777777" w:rsidR="0086282D" w:rsidRPr="0086282D" w:rsidRDefault="0086282D" w:rsidP="0086282D">
      <w:pPr>
        <w:rPr>
          <w:sz w:val="32"/>
          <w:szCs w:val="32"/>
        </w:rPr>
      </w:pPr>
    </w:p>
    <w:p w14:paraId="5D7E28D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Governance Roles</w:t>
      </w:r>
    </w:p>
    <w:p w14:paraId="4BF2B253" w14:textId="77777777" w:rsidR="0086282D" w:rsidRPr="0086282D" w:rsidRDefault="0086282D" w:rsidP="0086282D">
      <w:pPr>
        <w:rPr>
          <w:sz w:val="32"/>
          <w:szCs w:val="32"/>
        </w:rPr>
      </w:pPr>
    </w:p>
    <w:p w14:paraId="38B006A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Lifecycle Management</w:t>
      </w:r>
    </w:p>
    <w:p w14:paraId="53FBE8B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1C2F89A">
          <v:rect id="_x0000_i1553" style="width:0;height:1.5pt" o:hralign="center" o:hrstd="t" o:hr="t" fillcolor="#a0a0a0" stroked="f"/>
        </w:pict>
      </w:r>
    </w:p>
    <w:p w14:paraId="021CA41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PART EG — INSTRUCTOR SUMMARY</w:t>
      </w:r>
    </w:p>
    <w:p w14:paraId="1FCF72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529. API</w:t>
      </w:r>
    </w:p>
    <w:p w14:paraId="74572DF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CLIENT</w:t>
      </w:r>
    </w:p>
    <w:p w14:paraId="4F8A89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10D79A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 REQUEST</w:t>
      </w:r>
    </w:p>
    <w:p w14:paraId="3A6081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234C0C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</w:t>
      </w:r>
    </w:p>
    <w:p w14:paraId="379610C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130DF59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 RESPONSE</w:t>
      </w:r>
    </w:p>
    <w:p w14:paraId="19925E4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1F3839F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CLIENT</w:t>
      </w:r>
    </w:p>
    <w:p w14:paraId="4B138C1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FC80EA0">
          <v:rect id="_x0000_i1554" style="width:0;height:1.5pt" o:hralign="center" o:hrstd="t" o:hr="t" fillcolor="#a0a0a0" stroked="f"/>
        </w:pict>
      </w:r>
    </w:p>
    <w:p w14:paraId="47F261B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530. REST</w:t>
      </w:r>
    </w:p>
    <w:p w14:paraId="389C74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RESOURCE</w:t>
      </w:r>
    </w:p>
    <w:p w14:paraId="652EB229" w14:textId="77777777" w:rsidR="0086282D" w:rsidRPr="0086282D" w:rsidRDefault="0086282D" w:rsidP="0086282D">
      <w:pPr>
        <w:rPr>
          <w:sz w:val="32"/>
          <w:szCs w:val="32"/>
        </w:rPr>
      </w:pPr>
    </w:p>
    <w:p w14:paraId="4B75B0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+</w:t>
      </w:r>
    </w:p>
    <w:p w14:paraId="7CF958E7" w14:textId="77777777" w:rsidR="0086282D" w:rsidRPr="0086282D" w:rsidRDefault="0086282D" w:rsidP="0086282D">
      <w:pPr>
        <w:rPr>
          <w:sz w:val="32"/>
          <w:szCs w:val="32"/>
        </w:rPr>
      </w:pPr>
    </w:p>
    <w:p w14:paraId="04D49B7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 METHOD</w:t>
      </w:r>
    </w:p>
    <w:p w14:paraId="6B5C0BE6" w14:textId="77777777" w:rsidR="0086282D" w:rsidRPr="0086282D" w:rsidRDefault="0086282D" w:rsidP="0086282D">
      <w:pPr>
        <w:rPr>
          <w:sz w:val="32"/>
          <w:szCs w:val="32"/>
        </w:rPr>
      </w:pPr>
    </w:p>
    <w:p w14:paraId="45416C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+</w:t>
      </w:r>
    </w:p>
    <w:p w14:paraId="79E07488" w14:textId="77777777" w:rsidR="0086282D" w:rsidRPr="0086282D" w:rsidRDefault="0086282D" w:rsidP="0086282D">
      <w:pPr>
        <w:rPr>
          <w:sz w:val="32"/>
          <w:szCs w:val="32"/>
        </w:rPr>
      </w:pPr>
    </w:p>
    <w:p w14:paraId="32E3725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PATH</w:t>
      </w:r>
    </w:p>
    <w:p w14:paraId="5AA6C4BB" w14:textId="77777777" w:rsidR="0086282D" w:rsidRPr="0086282D" w:rsidRDefault="0086282D" w:rsidP="0086282D">
      <w:pPr>
        <w:rPr>
          <w:sz w:val="32"/>
          <w:szCs w:val="32"/>
        </w:rPr>
      </w:pPr>
    </w:p>
    <w:p w14:paraId="4AD612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+</w:t>
      </w:r>
    </w:p>
    <w:p w14:paraId="11850752" w14:textId="77777777" w:rsidR="0086282D" w:rsidRPr="0086282D" w:rsidRDefault="0086282D" w:rsidP="0086282D">
      <w:pPr>
        <w:rPr>
          <w:sz w:val="32"/>
          <w:szCs w:val="32"/>
        </w:rPr>
      </w:pPr>
    </w:p>
    <w:p w14:paraId="377691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PARAMETERS</w:t>
      </w:r>
    </w:p>
    <w:p w14:paraId="5ABDBA3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8E5F26E">
          <v:rect id="_x0000_i1555" style="width:0;height:1.5pt" o:hralign="center" o:hrstd="t" o:hr="t" fillcolor="#a0a0a0" stroked="f"/>
        </w:pict>
      </w:r>
    </w:p>
    <w:p w14:paraId="3B9D729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531. Connector</w:t>
      </w:r>
    </w:p>
    <w:p w14:paraId="22422E4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</w:t>
      </w:r>
    </w:p>
    <w:p w14:paraId="5FF6135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7E50B74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79936A3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</w:t>
      </w:r>
    </w:p>
    <w:p w14:paraId="275DC68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|</w:t>
      </w:r>
    </w:p>
    <w:p w14:paraId="5395CBB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v</w:t>
      </w:r>
    </w:p>
    <w:p w14:paraId="34B5C8F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BUSINESS-FRIENDLY ACTION</w:t>
      </w:r>
    </w:p>
    <w:p w14:paraId="3CEB3AC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8924BCA">
          <v:rect id="_x0000_i1556" style="width:0;height:1.5pt" o:hralign="center" o:hrstd="t" o:hr="t" fillcolor="#a0a0a0" stroked="f"/>
        </w:pict>
      </w:r>
    </w:p>
    <w:p w14:paraId="273B44C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532. Power Apps</w:t>
      </w:r>
    </w:p>
    <w:p w14:paraId="27CA67A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TrainingDirectoryAPI</w:t>
      </w:r>
    </w:p>
    <w:p w14:paraId="1AF63D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.GetUserById(5)</w:t>
      </w:r>
    </w:p>
    <w:p w14:paraId="73927E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instead of makers manually constructing:</w:t>
      </w:r>
    </w:p>
    <w:p w14:paraId="5611008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Raw HTTP requests.</w:t>
      </w:r>
    </w:p>
    <w:p w14:paraId="654E995A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F725888">
          <v:rect id="_x0000_i1557" style="width:0;height:1.5pt" o:hralign="center" o:hrstd="t" o:hr="t" fillcolor="#a0a0a0" stroked="f"/>
        </w:pict>
      </w:r>
    </w:p>
    <w:p w14:paraId="135E0F2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533. Authentication</w:t>
      </w:r>
    </w:p>
    <w:p w14:paraId="1A771B0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ARE YOU?</w:t>
      </w:r>
    </w:p>
    <w:p w14:paraId="66541A81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0BB0C35">
          <v:rect id="_x0000_i1558" style="width:0;height:1.5pt" o:hralign="center" o:hrstd="t" o:hr="t" fillcolor="#a0a0a0" stroked="f"/>
        </w:pict>
      </w:r>
    </w:p>
    <w:p w14:paraId="4389AD9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534. Authorization</w:t>
      </w:r>
    </w:p>
    <w:p w14:paraId="13D554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WHAT MAY YOU DO?</w:t>
      </w:r>
    </w:p>
    <w:p w14:paraId="7A23C36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2D02CF1">
          <v:rect id="_x0000_i1559" style="width:0;height:1.5pt" o:hralign="center" o:hrstd="t" o:hr="t" fillcolor="#a0a0a0" stroked="f"/>
        </w:pict>
      </w:r>
    </w:p>
    <w:p w14:paraId="490BE1FE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535. HTTP Codes</w:t>
      </w:r>
    </w:p>
    <w:p w14:paraId="67E9A1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2xx</w:t>
      </w:r>
    </w:p>
    <w:p w14:paraId="08D6DF8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Success</w:t>
      </w:r>
    </w:p>
    <w:p w14:paraId="364B1464" w14:textId="77777777" w:rsidR="0086282D" w:rsidRPr="0086282D" w:rsidRDefault="0086282D" w:rsidP="0086282D">
      <w:pPr>
        <w:rPr>
          <w:sz w:val="32"/>
          <w:szCs w:val="32"/>
        </w:rPr>
      </w:pPr>
    </w:p>
    <w:p w14:paraId="795A16F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4xx</w:t>
      </w:r>
    </w:p>
    <w:p w14:paraId="102F1A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Client/Auth/Request issue</w:t>
      </w:r>
    </w:p>
    <w:p w14:paraId="7A260E69" w14:textId="77777777" w:rsidR="0086282D" w:rsidRPr="0086282D" w:rsidRDefault="0086282D" w:rsidP="0086282D">
      <w:pPr>
        <w:rPr>
          <w:sz w:val="32"/>
          <w:szCs w:val="32"/>
        </w:rPr>
      </w:pPr>
    </w:p>
    <w:p w14:paraId="2103BD9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5xx</w:t>
      </w:r>
    </w:p>
    <w:p w14:paraId="278D35F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Server issue</w:t>
      </w:r>
    </w:p>
    <w:p w14:paraId="6F5C95C7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758CB4D">
          <v:rect id="_x0000_i1560" style="width:0;height:1.5pt" o:hralign="center" o:hrstd="t" o:hr="t" fillcolor="#a0a0a0" stroked="f"/>
        </w:pict>
      </w:r>
    </w:p>
    <w:p w14:paraId="4DEAEAF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536. OpenAPI</w:t>
      </w:r>
    </w:p>
    <w:p w14:paraId="48446FA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CONTRACT</w:t>
      </w:r>
    </w:p>
    <w:p w14:paraId="047B36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05F6E7D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6C299A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 GENERATION</w:t>
      </w:r>
    </w:p>
    <w:p w14:paraId="1319B19E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047C3A31">
          <v:rect id="_x0000_i1561" style="width:0;height:1.5pt" o:hralign="center" o:hrstd="t" o:hr="t" fillcolor="#a0a0a0" stroked="f"/>
        </w:pict>
      </w:r>
    </w:p>
    <w:p w14:paraId="5BBFB10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537. ALM</w:t>
      </w:r>
    </w:p>
    <w:p w14:paraId="63F6F69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DEV</w:t>
      </w:r>
    </w:p>
    <w:p w14:paraId="145FD12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|</w:t>
      </w:r>
    </w:p>
    <w:p w14:paraId="3AE7C9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v</w:t>
      </w:r>
    </w:p>
    <w:p w14:paraId="6929B81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</w:t>
      </w:r>
    </w:p>
    <w:p w14:paraId="0087677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|</w:t>
      </w:r>
    </w:p>
    <w:p w14:paraId="659889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v</w:t>
      </w:r>
    </w:p>
    <w:p w14:paraId="27E3EF8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</w:t>
      </w:r>
    </w:p>
    <w:p w14:paraId="6E69DD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with:</w:t>
      </w:r>
    </w:p>
    <w:p w14:paraId="6E5A93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Solutions</w:t>
      </w:r>
    </w:p>
    <w:p w14:paraId="23CF1F51" w14:textId="77777777" w:rsidR="0086282D" w:rsidRPr="0086282D" w:rsidRDefault="0086282D" w:rsidP="0086282D">
      <w:pPr>
        <w:rPr>
          <w:sz w:val="32"/>
          <w:szCs w:val="32"/>
        </w:rPr>
      </w:pPr>
    </w:p>
    <w:p w14:paraId="5BF13B0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Environment Variables</w:t>
      </w:r>
    </w:p>
    <w:p w14:paraId="50720B6D" w14:textId="77777777" w:rsidR="0086282D" w:rsidRPr="0086282D" w:rsidRDefault="0086282D" w:rsidP="0086282D">
      <w:pPr>
        <w:rPr>
          <w:sz w:val="32"/>
          <w:szCs w:val="32"/>
        </w:rPr>
      </w:pPr>
    </w:p>
    <w:p w14:paraId="422D41E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Connection References</w:t>
      </w:r>
    </w:p>
    <w:p w14:paraId="5D46AEBC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CD12EE3">
          <v:rect id="_x0000_i1562" style="width:0;height:1.5pt" o:hralign="center" o:hrstd="t" o:hr="t" fillcolor="#a0a0a0" stroked="f"/>
        </w:pict>
      </w:r>
    </w:p>
    <w:p w14:paraId="7BAA3E6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538. Governance</w:t>
      </w:r>
    </w:p>
    <w:p w14:paraId="4D28188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CUSTOM CONNECTOR</w:t>
      </w:r>
    </w:p>
    <w:p w14:paraId="1641041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5746265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393AB95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 POLICY</w:t>
      </w:r>
    </w:p>
    <w:p w14:paraId="1CE52C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|</w:t>
      </w:r>
    </w:p>
    <w:p w14:paraId="1EECDC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v</w:t>
      </w:r>
    </w:p>
    <w:p w14:paraId="7FCC2CF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BUSINESS / NON-BUSINESS / BLOCKED</w:t>
      </w:r>
    </w:p>
    <w:p w14:paraId="56E60C5F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0008012">
          <v:rect id="_x0000_i1563" style="width:0;height:1.5pt" o:hralign="center" o:hrstd="t" o:hr="t" fillcolor="#a0a0a0" stroked="f"/>
        </w:pict>
      </w:r>
    </w:p>
    <w:p w14:paraId="5275701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539. Most Important Day 25 Lesson</w:t>
      </w:r>
    </w:p>
    <w:p w14:paraId="7E5A7C3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Custom Connector is not:</w:t>
      </w:r>
    </w:p>
    <w:p w14:paraId="705D5ED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Magic integration.</w:t>
      </w:r>
    </w:p>
    <w:p w14:paraId="490B615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is a low-code representation of:</w:t>
      </w:r>
    </w:p>
    <w:p w14:paraId="54A283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An API contract.</w:t>
      </w:r>
    </w:p>
    <w:p w14:paraId="798A5CE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To build one well you must understand:</w:t>
      </w:r>
    </w:p>
    <w:p w14:paraId="4C1A887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HTTP</w:t>
      </w:r>
    </w:p>
    <w:p w14:paraId="30F338BE" w14:textId="77777777" w:rsidR="0086282D" w:rsidRPr="0086282D" w:rsidRDefault="0086282D" w:rsidP="0086282D">
      <w:pPr>
        <w:rPr>
          <w:sz w:val="32"/>
          <w:szCs w:val="32"/>
        </w:rPr>
      </w:pPr>
    </w:p>
    <w:p w14:paraId="7DD4AB3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62BA114F" w14:textId="77777777" w:rsidR="0086282D" w:rsidRPr="0086282D" w:rsidRDefault="0086282D" w:rsidP="0086282D">
      <w:pPr>
        <w:rPr>
          <w:sz w:val="32"/>
          <w:szCs w:val="32"/>
        </w:rPr>
      </w:pPr>
    </w:p>
    <w:p w14:paraId="1736EE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Endpoints</w:t>
      </w:r>
    </w:p>
    <w:p w14:paraId="3178AACD" w14:textId="77777777" w:rsidR="0086282D" w:rsidRPr="0086282D" w:rsidRDefault="0086282D" w:rsidP="0086282D">
      <w:pPr>
        <w:rPr>
          <w:sz w:val="32"/>
          <w:szCs w:val="32"/>
        </w:rPr>
      </w:pPr>
    </w:p>
    <w:p w14:paraId="7D3D56D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Parameters</w:t>
      </w:r>
    </w:p>
    <w:p w14:paraId="353A0E57" w14:textId="77777777" w:rsidR="0086282D" w:rsidRPr="0086282D" w:rsidRDefault="0086282D" w:rsidP="0086282D">
      <w:pPr>
        <w:rPr>
          <w:sz w:val="32"/>
          <w:szCs w:val="32"/>
        </w:rPr>
      </w:pPr>
    </w:p>
    <w:p w14:paraId="0F44DF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JSON</w:t>
      </w:r>
    </w:p>
    <w:p w14:paraId="6051080E" w14:textId="77777777" w:rsidR="0086282D" w:rsidRPr="0086282D" w:rsidRDefault="0086282D" w:rsidP="0086282D">
      <w:pPr>
        <w:rPr>
          <w:sz w:val="32"/>
          <w:szCs w:val="32"/>
        </w:rPr>
      </w:pPr>
    </w:p>
    <w:p w14:paraId="1FAEEE8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Responses</w:t>
      </w:r>
    </w:p>
    <w:p w14:paraId="1502A5E4" w14:textId="77777777" w:rsidR="0086282D" w:rsidRPr="0086282D" w:rsidRDefault="0086282D" w:rsidP="0086282D">
      <w:pPr>
        <w:rPr>
          <w:sz w:val="32"/>
          <w:szCs w:val="32"/>
        </w:rPr>
      </w:pPr>
    </w:p>
    <w:p w14:paraId="21A2C95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Errors</w:t>
      </w:r>
    </w:p>
    <w:p w14:paraId="7D11BF5A" w14:textId="77777777" w:rsidR="0086282D" w:rsidRPr="0086282D" w:rsidRDefault="0086282D" w:rsidP="0086282D">
      <w:pPr>
        <w:rPr>
          <w:sz w:val="32"/>
          <w:szCs w:val="32"/>
        </w:rPr>
      </w:pPr>
    </w:p>
    <w:p w14:paraId="2CE6CFD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Security</w:t>
      </w:r>
    </w:p>
    <w:p w14:paraId="2DC127F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5E3E28ED">
          <v:rect id="_x0000_i1564" style="width:0;height:1.5pt" o:hralign="center" o:hrstd="t" o:hr="t" fillcolor="#a0a0a0" stroked="f"/>
        </w:pict>
      </w:r>
    </w:p>
    <w:p w14:paraId="662781B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540. Second Important Lesson</w:t>
      </w:r>
    </w:p>
    <w:p w14:paraId="14A8A99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Never put API secrets in:</w:t>
      </w:r>
    </w:p>
    <w:p w14:paraId="257EEAB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Client formulas.</w:t>
      </w:r>
    </w:p>
    <w:p w14:paraId="10FF0E5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Use:</w:t>
      </w:r>
    </w:p>
    <w:p w14:paraId="23D5679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authentication</w:t>
      </w:r>
    </w:p>
    <w:p w14:paraId="4CF2B7E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and secure:</w:t>
      </w:r>
    </w:p>
    <w:p w14:paraId="1685384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Connection management.</w:t>
      </w:r>
    </w:p>
    <w:p w14:paraId="0FCC300B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11B4E5A4">
          <v:rect id="_x0000_i1565" style="width:0;height:1.5pt" o:hralign="center" o:hrstd="t" o:hr="t" fillcolor="#a0a0a0" stroked="f"/>
        </w:pict>
      </w:r>
    </w:p>
    <w:p w14:paraId="275BD75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541. Third Important Lesson</w:t>
      </w:r>
    </w:p>
    <w:p w14:paraId="0960C0B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Connector isn't the:</w:t>
      </w:r>
    </w:p>
    <w:p w14:paraId="5FCD97A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Security boundary.</w:t>
      </w:r>
    </w:p>
    <w:p w14:paraId="6D3FA8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API must still verify:</w:t>
      </w:r>
    </w:p>
    <w:p w14:paraId="3E2F1CB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Who is calling?</w:t>
      </w:r>
    </w:p>
    <w:p w14:paraId="306EAFB8" w14:textId="77777777" w:rsidR="0086282D" w:rsidRPr="0086282D" w:rsidRDefault="0086282D" w:rsidP="0086282D">
      <w:pPr>
        <w:rPr>
          <w:sz w:val="32"/>
          <w:szCs w:val="32"/>
        </w:rPr>
      </w:pPr>
    </w:p>
    <w:p w14:paraId="2157E1A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Are they authenticated?</w:t>
      </w:r>
    </w:p>
    <w:p w14:paraId="4378021B" w14:textId="77777777" w:rsidR="0086282D" w:rsidRPr="0086282D" w:rsidRDefault="0086282D" w:rsidP="0086282D">
      <w:pPr>
        <w:rPr>
          <w:sz w:val="32"/>
          <w:szCs w:val="32"/>
        </w:rPr>
      </w:pPr>
    </w:p>
    <w:p w14:paraId="6DF5A2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Are they authorized?</w:t>
      </w:r>
    </w:p>
    <w:p w14:paraId="035950B6" w14:textId="77777777" w:rsidR="0086282D" w:rsidRPr="0086282D" w:rsidRDefault="0086282D" w:rsidP="0086282D">
      <w:pPr>
        <w:rPr>
          <w:sz w:val="32"/>
          <w:szCs w:val="32"/>
        </w:rPr>
      </w:pPr>
    </w:p>
    <w:p w14:paraId="147A1AA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Is the input valid?</w:t>
      </w:r>
    </w:p>
    <w:p w14:paraId="2B5E4068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63DA7A60">
          <v:rect id="_x0000_i1566" style="width:0;height:1.5pt" o:hralign="center" o:hrstd="t" o:hr="t" fillcolor="#a0a0a0" stroked="f"/>
        </w:pict>
      </w:r>
    </w:p>
    <w:p w14:paraId="59D99C4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542. Fourth Important Lesson</w:t>
      </w:r>
    </w:p>
    <w:p w14:paraId="0C4D99C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 network request can fail.</w:t>
      </w:r>
    </w:p>
    <w:p w14:paraId="18121BE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Every external integration needs:</w:t>
      </w:r>
    </w:p>
    <w:p w14:paraId="09C60D6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Loading</w:t>
      </w:r>
    </w:p>
    <w:p w14:paraId="0DFC9B4F" w14:textId="77777777" w:rsidR="0086282D" w:rsidRPr="0086282D" w:rsidRDefault="0086282D" w:rsidP="0086282D">
      <w:pPr>
        <w:rPr>
          <w:sz w:val="32"/>
          <w:szCs w:val="32"/>
        </w:rPr>
      </w:pPr>
    </w:p>
    <w:p w14:paraId="2EDEE15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Success</w:t>
      </w:r>
    </w:p>
    <w:p w14:paraId="3777B6EC" w14:textId="77777777" w:rsidR="0086282D" w:rsidRPr="0086282D" w:rsidRDefault="0086282D" w:rsidP="0086282D">
      <w:pPr>
        <w:rPr>
          <w:sz w:val="32"/>
          <w:szCs w:val="32"/>
        </w:rPr>
      </w:pPr>
    </w:p>
    <w:p w14:paraId="06B1604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No data</w:t>
      </w:r>
    </w:p>
    <w:p w14:paraId="5DC7C794" w14:textId="77777777" w:rsidR="0086282D" w:rsidRPr="0086282D" w:rsidRDefault="0086282D" w:rsidP="0086282D">
      <w:pPr>
        <w:rPr>
          <w:sz w:val="32"/>
          <w:szCs w:val="32"/>
        </w:rPr>
      </w:pPr>
    </w:p>
    <w:p w14:paraId="54406AA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Validation error</w:t>
      </w:r>
    </w:p>
    <w:p w14:paraId="46488C77" w14:textId="77777777" w:rsidR="0086282D" w:rsidRPr="0086282D" w:rsidRDefault="0086282D" w:rsidP="0086282D">
      <w:pPr>
        <w:rPr>
          <w:sz w:val="32"/>
          <w:szCs w:val="32"/>
        </w:rPr>
      </w:pPr>
    </w:p>
    <w:p w14:paraId="68419E7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 error</w:t>
      </w:r>
    </w:p>
    <w:p w14:paraId="386981B7" w14:textId="77777777" w:rsidR="0086282D" w:rsidRPr="0086282D" w:rsidRDefault="0086282D" w:rsidP="0086282D">
      <w:pPr>
        <w:rPr>
          <w:sz w:val="32"/>
          <w:szCs w:val="32"/>
        </w:rPr>
      </w:pPr>
    </w:p>
    <w:p w14:paraId="42A229B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 error</w:t>
      </w:r>
    </w:p>
    <w:p w14:paraId="62262777" w14:textId="77777777" w:rsidR="0086282D" w:rsidRPr="0086282D" w:rsidRDefault="0086282D" w:rsidP="0086282D">
      <w:pPr>
        <w:rPr>
          <w:sz w:val="32"/>
          <w:szCs w:val="32"/>
        </w:rPr>
      </w:pPr>
    </w:p>
    <w:p w14:paraId="6CC4FAF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Throttling</w:t>
      </w:r>
    </w:p>
    <w:p w14:paraId="5BDC9D6F" w14:textId="77777777" w:rsidR="0086282D" w:rsidRPr="0086282D" w:rsidRDefault="0086282D" w:rsidP="0086282D">
      <w:pPr>
        <w:rPr>
          <w:sz w:val="32"/>
          <w:szCs w:val="32"/>
        </w:rPr>
      </w:pPr>
    </w:p>
    <w:p w14:paraId="3990A51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Server failure</w:t>
      </w:r>
    </w:p>
    <w:p w14:paraId="7D19F6D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thinking.</w:t>
      </w:r>
    </w:p>
    <w:p w14:paraId="681F524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4F959EC0">
          <v:rect id="_x0000_i1567" style="width:0;height:1.5pt" o:hralign="center" o:hrstd="t" o:hr="t" fillcolor="#a0a0a0" stroked="f"/>
        </w:pict>
      </w:r>
    </w:p>
    <w:p w14:paraId="14A41BE0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543. Fifth Important Lesson</w:t>
      </w:r>
    </w:p>
    <w:p w14:paraId="76CE2F0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Don't duplicate API mechanics across:</w:t>
      </w:r>
    </w:p>
    <w:p w14:paraId="5EEFD4E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20 Apps</w:t>
      </w:r>
    </w:p>
    <w:p w14:paraId="31C83B6D" w14:textId="77777777" w:rsidR="0086282D" w:rsidRPr="0086282D" w:rsidRDefault="0086282D" w:rsidP="0086282D">
      <w:pPr>
        <w:rPr>
          <w:sz w:val="32"/>
          <w:szCs w:val="32"/>
        </w:rPr>
      </w:pPr>
    </w:p>
    <w:p w14:paraId="699C885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40 Flows</w:t>
      </w:r>
    </w:p>
    <w:p w14:paraId="35270683" w14:textId="77777777" w:rsidR="0086282D" w:rsidRPr="0086282D" w:rsidRDefault="0086282D" w:rsidP="0086282D">
      <w:pPr>
        <w:rPr>
          <w:sz w:val="32"/>
          <w:szCs w:val="32"/>
        </w:rPr>
      </w:pPr>
    </w:p>
    <w:p w14:paraId="35319D1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5 Agents</w:t>
      </w:r>
    </w:p>
    <w:p w14:paraId="4B6367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when a governed:</w:t>
      </w:r>
    </w:p>
    <w:p w14:paraId="3F988A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Custom Connector</w:t>
      </w:r>
    </w:p>
    <w:p w14:paraId="59FDC94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can centralize the contract.</w:t>
      </w:r>
    </w:p>
    <w:p w14:paraId="7820139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9F7F87A">
          <v:rect id="_x0000_i1568" style="width:0;height:1.5pt" o:hralign="center" o:hrstd="t" o:hr="t" fillcolor="#a0a0a0" stroked="f"/>
        </w:pict>
      </w:r>
    </w:p>
    <w:p w14:paraId="019D7848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544. Sixth Important Lesson</w:t>
      </w:r>
    </w:p>
    <w:p w14:paraId="111C1A9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Production integration requires more than:</w:t>
      </w:r>
    </w:p>
    <w:p w14:paraId="7E3470F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 successful Test button.</w:t>
      </w:r>
    </w:p>
    <w:p w14:paraId="3CDF7B5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It requires:</w:t>
      </w:r>
    </w:p>
    <w:p w14:paraId="648C216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API ownership</w:t>
      </w:r>
    </w:p>
    <w:p w14:paraId="6EEA7A54" w14:textId="77777777" w:rsidR="0086282D" w:rsidRPr="0086282D" w:rsidRDefault="0086282D" w:rsidP="0086282D">
      <w:pPr>
        <w:rPr>
          <w:sz w:val="32"/>
          <w:szCs w:val="32"/>
        </w:rPr>
      </w:pPr>
    </w:p>
    <w:p w14:paraId="3463E9C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Authentication</w:t>
      </w:r>
    </w:p>
    <w:p w14:paraId="780BEAC7" w14:textId="77777777" w:rsidR="0086282D" w:rsidRPr="0086282D" w:rsidRDefault="0086282D" w:rsidP="0086282D">
      <w:pPr>
        <w:rPr>
          <w:sz w:val="32"/>
          <w:szCs w:val="32"/>
        </w:rPr>
      </w:pPr>
    </w:p>
    <w:p w14:paraId="7C3AC7A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Authorization</w:t>
      </w:r>
    </w:p>
    <w:p w14:paraId="760B53EC" w14:textId="77777777" w:rsidR="0086282D" w:rsidRPr="0086282D" w:rsidRDefault="0086282D" w:rsidP="0086282D">
      <w:pPr>
        <w:rPr>
          <w:sz w:val="32"/>
          <w:szCs w:val="32"/>
        </w:rPr>
      </w:pPr>
    </w:p>
    <w:p w14:paraId="2B9F6C5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Secret lifecycle</w:t>
      </w:r>
    </w:p>
    <w:p w14:paraId="1E0CE75B" w14:textId="77777777" w:rsidR="0086282D" w:rsidRPr="0086282D" w:rsidRDefault="0086282D" w:rsidP="0086282D">
      <w:pPr>
        <w:rPr>
          <w:sz w:val="32"/>
          <w:szCs w:val="32"/>
        </w:rPr>
      </w:pPr>
    </w:p>
    <w:p w14:paraId="701451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Monitoring</w:t>
      </w:r>
    </w:p>
    <w:p w14:paraId="5675FBAB" w14:textId="77777777" w:rsidR="0086282D" w:rsidRPr="0086282D" w:rsidRDefault="0086282D" w:rsidP="0086282D">
      <w:pPr>
        <w:rPr>
          <w:sz w:val="32"/>
          <w:szCs w:val="32"/>
        </w:rPr>
      </w:pPr>
    </w:p>
    <w:p w14:paraId="0744C5E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Rate limits</w:t>
      </w:r>
    </w:p>
    <w:p w14:paraId="7468451E" w14:textId="77777777" w:rsidR="0086282D" w:rsidRPr="0086282D" w:rsidRDefault="0086282D" w:rsidP="0086282D">
      <w:pPr>
        <w:rPr>
          <w:sz w:val="32"/>
          <w:szCs w:val="32"/>
        </w:rPr>
      </w:pPr>
    </w:p>
    <w:p w14:paraId="5F307D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Versioning</w:t>
      </w:r>
    </w:p>
    <w:p w14:paraId="6257A6BF" w14:textId="77777777" w:rsidR="0086282D" w:rsidRPr="0086282D" w:rsidRDefault="0086282D" w:rsidP="0086282D">
      <w:pPr>
        <w:rPr>
          <w:sz w:val="32"/>
          <w:szCs w:val="32"/>
        </w:rPr>
      </w:pPr>
    </w:p>
    <w:p w14:paraId="57A4D5D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ALM</w:t>
      </w:r>
    </w:p>
    <w:p w14:paraId="69AC5485" w14:textId="77777777" w:rsidR="0086282D" w:rsidRPr="0086282D" w:rsidRDefault="0086282D" w:rsidP="0086282D">
      <w:pPr>
        <w:rPr>
          <w:sz w:val="32"/>
          <w:szCs w:val="32"/>
        </w:rPr>
      </w:pPr>
    </w:p>
    <w:p w14:paraId="133374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Data Policies</w:t>
      </w:r>
    </w:p>
    <w:p w14:paraId="37F98746" w14:textId="77777777" w:rsidR="0086282D" w:rsidRPr="0086282D" w:rsidRDefault="0086282D" w:rsidP="0086282D">
      <w:pPr>
        <w:rPr>
          <w:sz w:val="32"/>
          <w:szCs w:val="32"/>
        </w:rPr>
      </w:pPr>
    </w:p>
    <w:p w14:paraId="7AC7580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Support ownership</w:t>
      </w:r>
    </w:p>
    <w:p w14:paraId="4C87F475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79043A28">
          <v:rect id="_x0000_i1569" style="width:0;height:1.5pt" o:hralign="center" o:hrstd="t" o:hr="t" fillcolor="#a0a0a0" stroked="f"/>
        </w:pict>
      </w:r>
    </w:p>
    <w:p w14:paraId="16B9FB1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545. Week 7 Progress</w:t>
      </w:r>
    </w:p>
    <w:p w14:paraId="77E3030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DAY 25</w:t>
      </w:r>
    </w:p>
    <w:p w14:paraId="5AF8745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REST APIs + Custom Connectors</w:t>
      </w:r>
    </w:p>
    <w:p w14:paraId="08951CF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|</w:t>
      </w:r>
    </w:p>
    <w:p w14:paraId="5B85931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v</w:t>
      </w:r>
    </w:p>
    <w:p w14:paraId="2E67AA6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DAY 26</w:t>
      </w:r>
    </w:p>
    <w:p w14:paraId="5A00DFD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Power Platform Governance</w:t>
      </w:r>
    </w:p>
    <w:p w14:paraId="6E995F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|</w:t>
      </w:r>
    </w:p>
    <w:p w14:paraId="0CF29F0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v</w:t>
      </w:r>
    </w:p>
    <w:p w14:paraId="52CA9EA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DAY 27</w:t>
      </w:r>
    </w:p>
    <w:p w14:paraId="4234B2A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Solutions + Enterprise ALM</w:t>
      </w:r>
    </w:p>
    <w:p w14:paraId="7AB75A0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|</w:t>
      </w:r>
    </w:p>
    <w:p w14:paraId="6706C8A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 xml:space="preserve">       v</w:t>
      </w:r>
    </w:p>
    <w:p w14:paraId="0A4D0C1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DAY 28</w:t>
      </w:r>
    </w:p>
    <w:p w14:paraId="48D551C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Testing + Troubleshooting</w:t>
      </w:r>
    </w:p>
    <w:p w14:paraId="3AB00CF3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32380891">
          <v:rect id="_x0000_i1570" style="width:0;height:1.5pt" o:hralign="center" o:hrstd="t" o:hr="t" fillcolor="#a0a0a0" stroked="f"/>
        </w:pict>
      </w:r>
    </w:p>
    <w:p w14:paraId="0EED9A3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END OF DAY 25</w:t>
      </w:r>
    </w:p>
    <w:p w14:paraId="4C415AC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Training Directory API Custom Connector v1.0</w:t>
      </w:r>
    </w:p>
    <w:p w14:paraId="0244BD1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Students now understand:</w:t>
      </w:r>
    </w:p>
    <w:p w14:paraId="22160C2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APIs</w:t>
      </w:r>
    </w:p>
    <w:p w14:paraId="42DDA3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REST</w:t>
      </w:r>
    </w:p>
    <w:p w14:paraId="4BC4AA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HTTP</w:t>
      </w:r>
    </w:p>
    <w:p w14:paraId="52C1374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Endpoints</w:t>
      </w:r>
    </w:p>
    <w:p w14:paraId="5972316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Resources</w:t>
      </w:r>
    </w:p>
    <w:p w14:paraId="0CDD0B8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GET</w:t>
      </w:r>
    </w:p>
    <w:p w14:paraId="170F800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POST</w:t>
      </w:r>
    </w:p>
    <w:p w14:paraId="48B035E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PUT</w:t>
      </w:r>
    </w:p>
    <w:p w14:paraId="2B11E90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PATCH</w:t>
      </w:r>
    </w:p>
    <w:p w14:paraId="69260EF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DELETE</w:t>
      </w:r>
    </w:p>
    <w:p w14:paraId="74189D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Paths</w:t>
      </w:r>
    </w:p>
    <w:p w14:paraId="6F52AED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Path Parameters</w:t>
      </w:r>
    </w:p>
    <w:p w14:paraId="5209A8A5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Query Parameters</w:t>
      </w:r>
    </w:p>
    <w:p w14:paraId="5797B39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Headers</w:t>
      </w:r>
    </w:p>
    <w:p w14:paraId="71D2303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JSON</w:t>
      </w:r>
    </w:p>
    <w:p w14:paraId="27900E2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Status Codes</w:t>
      </w:r>
    </w:p>
    <w:p w14:paraId="5C7B27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200 / 201</w:t>
      </w:r>
    </w:p>
    <w:p w14:paraId="7B965C3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400 / 401 / 403 / 404</w:t>
      </w:r>
    </w:p>
    <w:p w14:paraId="525B934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429 / 500</w:t>
      </w:r>
    </w:p>
    <w:p w14:paraId="1E2EC02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API Authentication</w:t>
      </w:r>
    </w:p>
    <w:p w14:paraId="028F319A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API Keys</w:t>
      </w:r>
    </w:p>
    <w:p w14:paraId="4A6E9DB6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Basic Authentication</w:t>
      </w:r>
    </w:p>
    <w:p w14:paraId="10A534E0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OAuth 2.0</w:t>
      </w:r>
    </w:p>
    <w:p w14:paraId="2CEA331E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Microsoft Entra ID</w:t>
      </w:r>
    </w:p>
    <w:p w14:paraId="2FB7D32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Bearer Tokens</w:t>
      </w:r>
    </w:p>
    <w:p w14:paraId="3A2C3D0F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Connectors</w:t>
      </w:r>
    </w:p>
    <w:p w14:paraId="4E2F43A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Connections</w:t>
      </w:r>
    </w:p>
    <w:p w14:paraId="0642A03B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Custom Connectors</w:t>
      </w:r>
    </w:p>
    <w:p w14:paraId="4509AD0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General / Security / Definition / Test</w:t>
      </w:r>
    </w:p>
    <w:p w14:paraId="1F3EFAB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Operations</w:t>
      </w:r>
    </w:p>
    <w:p w14:paraId="4E2457C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Operation IDs</w:t>
      </w:r>
    </w:p>
    <w:p w14:paraId="63475F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Requests</w:t>
      </w:r>
    </w:p>
    <w:p w14:paraId="4434244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Responses</w:t>
      </w:r>
    </w:p>
    <w:p w14:paraId="1F5F9C1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Response schemas</w:t>
      </w:r>
    </w:p>
    <w:p w14:paraId="31F40D5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Canvas App Custom Connector integration</w:t>
      </w:r>
    </w:p>
    <w:p w14:paraId="7AB0035D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Power Automate Custom Connector integration</w:t>
      </w:r>
    </w:p>
    <w:p w14:paraId="4D7DFB4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Copilot Studio Tool concepts</w:t>
      </w:r>
    </w:p>
    <w:p w14:paraId="751E7DD4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OpenAPI</w:t>
      </w:r>
    </w:p>
    <w:p w14:paraId="2DCE2B7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Swagger 2.0 terminology</w:t>
      </w:r>
    </w:p>
    <w:p w14:paraId="596590F3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OpenAPI import</w:t>
      </w:r>
    </w:p>
    <w:p w14:paraId="2876A0A2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Postman concept</w:t>
      </w:r>
    </w:p>
    <w:p w14:paraId="69FD1EF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Connector Policies</w:t>
      </w:r>
    </w:p>
    <w:p w14:paraId="2E9A122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Environment Variables</w:t>
      </w:r>
    </w:p>
    <w:p w14:paraId="67B7E20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Connection References</w:t>
      </w:r>
    </w:p>
    <w:p w14:paraId="1467CBD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Data Policies</w:t>
      </w:r>
    </w:p>
    <w:p w14:paraId="6D02C22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On-premises connectivity</w:t>
      </w:r>
    </w:p>
    <w:p w14:paraId="1DDF38F9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API Management concepts</w:t>
      </w:r>
    </w:p>
    <w:p w14:paraId="1799640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Integration security</w:t>
      </w:r>
    </w:p>
    <w:p w14:paraId="729F238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Error handling</w:t>
      </w:r>
    </w:p>
    <w:p w14:paraId="5E22DAB7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rFonts w:ascii="Segoe UI Symbol" w:hAnsi="Segoe UI Symbol" w:cs="Segoe UI Symbol"/>
          <w:sz w:val="32"/>
          <w:szCs w:val="32"/>
        </w:rPr>
        <w:t>✓</w:t>
      </w:r>
      <w:r w:rsidRPr="0086282D">
        <w:rPr>
          <w:sz w:val="32"/>
          <w:szCs w:val="32"/>
        </w:rPr>
        <w:t xml:space="preserve"> Performance considerations</w:t>
      </w:r>
    </w:p>
    <w:p w14:paraId="7A2D953D" w14:textId="77777777" w:rsidR="0086282D" w:rsidRPr="0086282D" w:rsidRDefault="00000000" w:rsidP="0086282D">
      <w:pPr>
        <w:rPr>
          <w:sz w:val="32"/>
          <w:szCs w:val="32"/>
        </w:rPr>
      </w:pPr>
      <w:r>
        <w:rPr>
          <w:sz w:val="32"/>
          <w:szCs w:val="32"/>
        </w:rPr>
        <w:pict w14:anchorId="2AAD7C37">
          <v:rect id="_x0000_i1571" style="width:0;height:1.5pt" o:hralign="center" o:hrstd="t" o:hr="t" fillcolor="#a0a0a0" stroked="f"/>
        </w:pict>
      </w:r>
    </w:p>
    <w:p w14:paraId="41C3418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NEXT LAB</w:t>
      </w:r>
    </w:p>
    <w:p w14:paraId="7AB6390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Day 26 — Power Platform Governance, Environments &amp; Center of Excellence</w:t>
      </w:r>
    </w:p>
    <w:p w14:paraId="3BB79378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Students will answer:</w:t>
      </w:r>
    </w:p>
    <w:p w14:paraId="0CA1443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Who controls the platform when hundreds of people become makers?</w:t>
      </w:r>
    </w:p>
    <w:p w14:paraId="21C3328C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They will learn:</w:t>
      </w:r>
    </w:p>
    <w:p w14:paraId="5876F7A7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Governance Strategy</w:t>
      </w:r>
    </w:p>
    <w:p w14:paraId="6707B6D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Tenant vs Environment</w:t>
      </w:r>
    </w:p>
    <w:p w14:paraId="2DFECCB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 Strategy</w:t>
      </w:r>
    </w:p>
    <w:p w14:paraId="22FF9A0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Default Environment</w:t>
      </w:r>
    </w:p>
    <w:p w14:paraId="42C52F2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Developer Environments</w:t>
      </w:r>
    </w:p>
    <w:p w14:paraId="21AEA38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Sandbox Environments</w:t>
      </w:r>
    </w:p>
    <w:p w14:paraId="43C3C93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Production Environments</w:t>
      </w:r>
    </w:p>
    <w:p w14:paraId="490AD05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Managed Environments</w:t>
      </w:r>
    </w:p>
    <w:p w14:paraId="3EE69A0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 Security Groups</w:t>
      </w:r>
    </w:p>
    <w:p w14:paraId="2FAEE564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Environment Routing</w:t>
      </w:r>
    </w:p>
    <w:p w14:paraId="63A2FCA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Data Policies</w:t>
      </w:r>
    </w:p>
    <w:p w14:paraId="7EC46065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Business Connectors</w:t>
      </w:r>
    </w:p>
    <w:p w14:paraId="4EB303F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Non-Business Connectors</w:t>
      </w:r>
    </w:p>
    <w:p w14:paraId="44AB1B2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Blocked Connectors</w:t>
      </w:r>
    </w:p>
    <w:p w14:paraId="733C8E0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Custom Connector Governance</w:t>
      </w:r>
    </w:p>
    <w:p w14:paraId="7520FEC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Connector Endpoint Rules</w:t>
      </w:r>
    </w:p>
    <w:p w14:paraId="0DDBE61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Tenant Isolation concepts</w:t>
      </w:r>
    </w:p>
    <w:p w14:paraId="48172F0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Maker Onboarding</w:t>
      </w:r>
    </w:p>
    <w:p w14:paraId="3C736F71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Admin Roles</w:t>
      </w:r>
    </w:p>
    <w:p w14:paraId="3387045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Platform Admin Center</w:t>
      </w:r>
    </w:p>
    <w:p w14:paraId="5DBF341B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Capacity concepts</w:t>
      </w:r>
    </w:p>
    <w:p w14:paraId="0B3EE53A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Monitoring</w:t>
      </w:r>
    </w:p>
    <w:p w14:paraId="06EC876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Inventory</w:t>
      </w:r>
    </w:p>
    <w:p w14:paraId="3B12A5F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Ownership</w:t>
      </w:r>
    </w:p>
    <w:p w14:paraId="55762676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Orphaned Apps and Flows</w:t>
      </w:r>
    </w:p>
    <w:p w14:paraId="30AE5103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Business Criticality</w:t>
      </w:r>
    </w:p>
    <w:p w14:paraId="2A66B942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Center of Excellence</w:t>
      </w:r>
    </w:p>
    <w:p w14:paraId="41DDD24C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CoE Starter Kit concepts</w:t>
      </w:r>
    </w:p>
    <w:p w14:paraId="75D985B9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Governance Maturity</w:t>
      </w:r>
    </w:p>
    <w:p w14:paraId="34EBFB6D" w14:textId="77777777" w:rsidR="0086282D" w:rsidRPr="0086282D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Production Controls</w:t>
      </w:r>
    </w:p>
    <w:p w14:paraId="5C1949C1" w14:textId="77777777" w:rsidR="0086282D" w:rsidRPr="0086282D" w:rsidRDefault="0086282D" w:rsidP="0086282D">
      <w:pPr>
        <w:rPr>
          <w:sz w:val="32"/>
          <w:szCs w:val="32"/>
        </w:rPr>
      </w:pPr>
      <w:r w:rsidRPr="0086282D">
        <w:rPr>
          <w:sz w:val="32"/>
          <w:szCs w:val="32"/>
        </w:rPr>
        <w:t>The next question becomes:</w:t>
      </w:r>
    </w:p>
    <w:p w14:paraId="01A61A5D" w14:textId="5988A77C" w:rsidR="008642E0" w:rsidRPr="008642E0" w:rsidRDefault="0086282D" w:rsidP="0086282D">
      <w:pPr>
        <w:rPr>
          <w:b/>
          <w:bCs/>
          <w:sz w:val="32"/>
          <w:szCs w:val="32"/>
        </w:rPr>
      </w:pPr>
      <w:r w:rsidRPr="0086282D">
        <w:rPr>
          <w:b/>
          <w:bCs/>
          <w:sz w:val="32"/>
          <w:szCs w:val="32"/>
        </w:rPr>
        <w:t>Power Platform makes development easy — how do we make sure easy development doesn't become uncontrolled development?</w:t>
      </w: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E3C95" w14:textId="77777777" w:rsidR="00853EC9" w:rsidRDefault="00853EC9" w:rsidP="00656987">
      <w:pPr>
        <w:spacing w:after="0" w:line="240" w:lineRule="auto"/>
      </w:pPr>
      <w:r>
        <w:separator/>
      </w:r>
    </w:p>
  </w:endnote>
  <w:endnote w:type="continuationSeparator" w:id="0">
    <w:p w14:paraId="67128363" w14:textId="77777777" w:rsidR="00853EC9" w:rsidRDefault="00853EC9" w:rsidP="00656987">
      <w:pPr>
        <w:spacing w:after="0" w:line="240" w:lineRule="auto"/>
      </w:pPr>
      <w:r>
        <w:continuationSeparator/>
      </w:r>
    </w:p>
  </w:endnote>
  <w:endnote w:type="continuationNotice" w:id="1">
    <w:p w14:paraId="6814C03E" w14:textId="77777777" w:rsidR="00853EC9" w:rsidRDefault="00853E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E183" w14:textId="77777777" w:rsidR="00853EC9" w:rsidRDefault="00853EC9" w:rsidP="00656987">
      <w:pPr>
        <w:spacing w:after="0" w:line="240" w:lineRule="auto"/>
      </w:pPr>
      <w:r>
        <w:separator/>
      </w:r>
    </w:p>
  </w:footnote>
  <w:footnote w:type="continuationSeparator" w:id="0">
    <w:p w14:paraId="1CA54C9A" w14:textId="77777777" w:rsidR="00853EC9" w:rsidRDefault="00853EC9" w:rsidP="00656987">
      <w:pPr>
        <w:spacing w:after="0" w:line="240" w:lineRule="auto"/>
      </w:pPr>
      <w:r>
        <w:continuationSeparator/>
      </w:r>
    </w:p>
  </w:footnote>
  <w:footnote w:type="continuationNotice" w:id="1">
    <w:p w14:paraId="05146F2C" w14:textId="77777777" w:rsidR="00853EC9" w:rsidRDefault="00853EC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F62AD"/>
    <w:multiLevelType w:val="multilevel"/>
    <w:tmpl w:val="B68C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91B81"/>
    <w:multiLevelType w:val="multilevel"/>
    <w:tmpl w:val="D93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57D2C"/>
    <w:multiLevelType w:val="multilevel"/>
    <w:tmpl w:val="99D8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D4A4A"/>
    <w:multiLevelType w:val="multilevel"/>
    <w:tmpl w:val="5BC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5"/>
  </w:num>
  <w:num w:numId="4" w16cid:durableId="778911827">
    <w:abstractNumId w:val="20"/>
  </w:num>
  <w:num w:numId="5" w16cid:durableId="1525747523">
    <w:abstractNumId w:val="29"/>
  </w:num>
  <w:num w:numId="6" w16cid:durableId="384259846">
    <w:abstractNumId w:val="3"/>
  </w:num>
  <w:num w:numId="7" w16cid:durableId="822159960">
    <w:abstractNumId w:val="22"/>
  </w:num>
  <w:num w:numId="8" w16cid:durableId="1015573614">
    <w:abstractNumId w:val="13"/>
  </w:num>
  <w:num w:numId="9" w16cid:durableId="206182635">
    <w:abstractNumId w:val="1"/>
  </w:num>
  <w:num w:numId="10" w16cid:durableId="1606234489">
    <w:abstractNumId w:val="30"/>
  </w:num>
  <w:num w:numId="11" w16cid:durableId="26831847">
    <w:abstractNumId w:val="8"/>
  </w:num>
  <w:num w:numId="12" w16cid:durableId="141124713">
    <w:abstractNumId w:val="24"/>
  </w:num>
  <w:num w:numId="13" w16cid:durableId="112598648">
    <w:abstractNumId w:val="25"/>
  </w:num>
  <w:num w:numId="14" w16cid:durableId="151289765">
    <w:abstractNumId w:val="7"/>
  </w:num>
  <w:num w:numId="15" w16cid:durableId="932476659">
    <w:abstractNumId w:val="11"/>
  </w:num>
  <w:num w:numId="16" w16cid:durableId="1939941639">
    <w:abstractNumId w:val="6"/>
  </w:num>
  <w:num w:numId="17" w16cid:durableId="1498616171">
    <w:abstractNumId w:val="18"/>
  </w:num>
  <w:num w:numId="18" w16cid:durableId="1530606076">
    <w:abstractNumId w:val="26"/>
  </w:num>
  <w:num w:numId="19" w16cid:durableId="258565879">
    <w:abstractNumId w:val="16"/>
  </w:num>
  <w:num w:numId="20" w16cid:durableId="669675691">
    <w:abstractNumId w:val="28"/>
  </w:num>
  <w:num w:numId="21" w16cid:durableId="2010788165">
    <w:abstractNumId w:val="9"/>
  </w:num>
  <w:num w:numId="22" w16cid:durableId="732042256">
    <w:abstractNumId w:val="31"/>
  </w:num>
  <w:num w:numId="23" w16cid:durableId="807161548">
    <w:abstractNumId w:val="4"/>
  </w:num>
  <w:num w:numId="24" w16cid:durableId="857234296">
    <w:abstractNumId w:val="12"/>
  </w:num>
  <w:num w:numId="25" w16cid:durableId="1285192001">
    <w:abstractNumId w:val="32"/>
  </w:num>
  <w:num w:numId="26" w16cid:durableId="74982798">
    <w:abstractNumId w:val="5"/>
  </w:num>
  <w:num w:numId="27" w16cid:durableId="1277255618">
    <w:abstractNumId w:val="33"/>
  </w:num>
  <w:num w:numId="28" w16cid:durableId="336277804">
    <w:abstractNumId w:val="17"/>
  </w:num>
  <w:num w:numId="29" w16cid:durableId="1515993023">
    <w:abstractNumId w:val="10"/>
  </w:num>
  <w:num w:numId="30" w16cid:durableId="1902984227">
    <w:abstractNumId w:val="19"/>
  </w:num>
  <w:num w:numId="31" w16cid:durableId="1812092658">
    <w:abstractNumId w:val="14"/>
  </w:num>
  <w:num w:numId="32" w16cid:durableId="945427467">
    <w:abstractNumId w:val="23"/>
  </w:num>
  <w:num w:numId="33" w16cid:durableId="999576364">
    <w:abstractNumId w:val="21"/>
  </w:num>
  <w:num w:numId="34" w16cid:durableId="1517187378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46CD5"/>
    <w:rsid w:val="000C153E"/>
    <w:rsid w:val="000D2B16"/>
    <w:rsid w:val="000D4899"/>
    <w:rsid w:val="000E14AD"/>
    <w:rsid w:val="000F480F"/>
    <w:rsid w:val="000F74CC"/>
    <w:rsid w:val="001011B4"/>
    <w:rsid w:val="00105A7E"/>
    <w:rsid w:val="001122D2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0EA5"/>
    <w:rsid w:val="006D2E99"/>
    <w:rsid w:val="00770E71"/>
    <w:rsid w:val="007D6EAF"/>
    <w:rsid w:val="00804B9E"/>
    <w:rsid w:val="00821744"/>
    <w:rsid w:val="00853EC9"/>
    <w:rsid w:val="0086137E"/>
    <w:rsid w:val="0086282D"/>
    <w:rsid w:val="008642E0"/>
    <w:rsid w:val="00887347"/>
    <w:rsid w:val="00896C99"/>
    <w:rsid w:val="008F16C0"/>
    <w:rsid w:val="0090491F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246</TotalTime>
  <Pages>1</Pages>
  <Words>9023</Words>
  <Characters>51433</Characters>
  <Application>Microsoft Office Word</Application>
  <DocSecurity>0</DocSecurity>
  <Lines>428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14</cp:revision>
  <cp:lastPrinted>2025-04-23T21:13:00Z</cp:lastPrinted>
  <dcterms:created xsi:type="dcterms:W3CDTF">2026-06-13T18:32:00Z</dcterms:created>
  <dcterms:modified xsi:type="dcterms:W3CDTF">2026-09-18T13:22:00Z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