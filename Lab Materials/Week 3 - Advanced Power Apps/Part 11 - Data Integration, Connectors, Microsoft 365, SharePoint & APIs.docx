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769D0624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B085B94" w:rsidR="006D2E99" w:rsidRPr="000F480F" w:rsidRDefault="001F75BF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Data integration, connectors, microsoft 365, sharepoint &amp; apis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1A720F66" w14:textId="77777777" w:rsidR="00A250DC" w:rsidRDefault="00A250DC" w:rsidP="00300E51">
      <w:pPr>
        <w:rPr>
          <w:b/>
          <w:bCs/>
          <w:sz w:val="32"/>
          <w:szCs w:val="32"/>
        </w:rPr>
      </w:pPr>
    </w:p>
    <w:p w14:paraId="46608AB4" w14:textId="77777777" w:rsidR="001F75BF" w:rsidRDefault="001F75BF" w:rsidP="00300E51">
      <w:pPr>
        <w:rPr>
          <w:b/>
          <w:bCs/>
          <w:sz w:val="32"/>
          <w:szCs w:val="32"/>
        </w:rPr>
      </w:pPr>
    </w:p>
    <w:p w14:paraId="60FAB9AE" w14:textId="77777777" w:rsidR="001F75BF" w:rsidRDefault="001F75BF" w:rsidP="00300E51">
      <w:pPr>
        <w:rPr>
          <w:b/>
          <w:bCs/>
          <w:sz w:val="32"/>
          <w:szCs w:val="32"/>
        </w:rPr>
      </w:pPr>
    </w:p>
    <w:p w14:paraId="07CDF2F9" w14:textId="77777777" w:rsidR="001F75BF" w:rsidRDefault="001F75BF" w:rsidP="00300E51">
      <w:pPr>
        <w:rPr>
          <w:b/>
          <w:bCs/>
          <w:sz w:val="32"/>
          <w:szCs w:val="32"/>
        </w:rPr>
      </w:pPr>
    </w:p>
    <w:p w14:paraId="21D1CB04" w14:textId="77777777" w:rsidR="001F75BF" w:rsidRDefault="001F75BF" w:rsidP="00300E51">
      <w:pPr>
        <w:rPr>
          <w:b/>
          <w:bCs/>
          <w:sz w:val="32"/>
          <w:szCs w:val="32"/>
        </w:rPr>
      </w:pPr>
    </w:p>
    <w:p w14:paraId="52F217F0" w14:textId="77777777" w:rsidR="001F75BF" w:rsidRDefault="001F75BF" w:rsidP="00300E51">
      <w:pPr>
        <w:rPr>
          <w:b/>
          <w:bCs/>
          <w:sz w:val="32"/>
          <w:szCs w:val="32"/>
        </w:rPr>
      </w:pPr>
    </w:p>
    <w:p w14:paraId="74CF86F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Microsoft Power Platform Bootcamp</w:t>
      </w:r>
    </w:p>
    <w:p w14:paraId="587A452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Day 11 Lab — Data Integration, Connectors, Microsoft 365, SharePoint &amp; APIs</w:t>
      </w:r>
    </w:p>
    <w:p w14:paraId="65BC51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b/>
          <w:bCs/>
          <w:sz w:val="32"/>
          <w:szCs w:val="32"/>
        </w:rPr>
        <w:t>Week:</w:t>
      </w:r>
      <w:r w:rsidRPr="001F75BF">
        <w:rPr>
          <w:sz w:val="32"/>
          <w:szCs w:val="32"/>
        </w:rPr>
        <w:t xml:space="preserve"> 3 — Advanced Power Apps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Duration:</w:t>
      </w:r>
      <w:r w:rsidRPr="001F75BF">
        <w:rPr>
          <w:sz w:val="32"/>
          <w:szCs w:val="32"/>
        </w:rPr>
        <w:t xml:space="preserve"> 2 Hours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Level:</w:t>
      </w:r>
      <w:r w:rsidRPr="001F75BF">
        <w:rPr>
          <w:sz w:val="32"/>
          <w:szCs w:val="32"/>
        </w:rPr>
        <w:t xml:space="preserve"> Intermediate </w:t>
      </w:r>
      <w:r w:rsidRPr="001F75BF">
        <w:rPr>
          <w:rFonts w:ascii="Times New Roman" w:hAnsi="Times New Roman" w:cs="Times New Roman"/>
          <w:sz w:val="32"/>
          <w:szCs w:val="32"/>
        </w:rPr>
        <w:t>→</w:t>
      </w:r>
      <w:r w:rsidRPr="001F75BF">
        <w:rPr>
          <w:sz w:val="32"/>
          <w:szCs w:val="32"/>
        </w:rPr>
        <w:t xml:space="preserve"> Advanced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Format:</w:t>
      </w:r>
      <w:r w:rsidRPr="001F75BF">
        <w:rPr>
          <w:sz w:val="32"/>
          <w:szCs w:val="32"/>
        </w:rPr>
        <w:t xml:space="preserve"> Connector Lab + Microsoft 365 Integration + SharePoint + API Architecture + Custom Connector + Security + Troubleshooting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Project:</w:t>
      </w:r>
      <w:r w:rsidRPr="001F75BF">
        <w:rPr>
          <w:sz w:val="32"/>
          <w:szCs w:val="32"/>
        </w:rPr>
        <w:t xml:space="preserve"> IT Help Desk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Starting Version:</w:t>
      </w:r>
      <w:r w:rsidRPr="001F75BF">
        <w:rPr>
          <w:sz w:val="32"/>
          <w:szCs w:val="32"/>
        </w:rPr>
        <w:t xml:space="preserve"> v0.2</w:t>
      </w:r>
      <w:r w:rsidRPr="001F75BF">
        <w:rPr>
          <w:sz w:val="32"/>
          <w:szCs w:val="32"/>
        </w:rPr>
        <w:br/>
      </w:r>
      <w:r w:rsidRPr="001F75BF">
        <w:rPr>
          <w:b/>
          <w:bCs/>
          <w:sz w:val="32"/>
          <w:szCs w:val="32"/>
        </w:rPr>
        <w:t>Target Version:</w:t>
      </w:r>
      <w:r w:rsidRPr="001F75BF">
        <w:rPr>
          <w:sz w:val="32"/>
          <w:szCs w:val="32"/>
        </w:rPr>
        <w:t xml:space="preserve"> v0.3</w:t>
      </w:r>
    </w:p>
    <w:p w14:paraId="048A7FA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15FD2FB">
          <v:rect id="_x0000_i1025" style="width:0;height:1.5pt" o:hralign="center" o:hrstd="t" o:hr="t" fillcolor="#a0a0a0" stroked="f"/>
        </w:pict>
      </w:r>
    </w:p>
    <w:p w14:paraId="50510BB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1. Day 11 Overview</w:t>
      </w:r>
    </w:p>
    <w:p w14:paraId="503ADB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Our IT Help Desk currently uses:</w:t>
      </w:r>
    </w:p>
    <w:p w14:paraId="7D12C2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</w:t>
      </w:r>
    </w:p>
    <w:p w14:paraId="53B988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its core business data.</w:t>
      </w:r>
    </w:p>
    <w:p w14:paraId="0FA6D91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contains:</w:t>
      </w:r>
    </w:p>
    <w:p w14:paraId="0EE1F4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</w:t>
      </w:r>
    </w:p>
    <w:p w14:paraId="0D6274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Category</w:t>
      </w:r>
    </w:p>
    <w:p w14:paraId="1515F4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Support Ticket</w:t>
      </w:r>
    </w:p>
    <w:p w14:paraId="064B73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real enterprise applications rarely operate using:</w:t>
      </w:r>
    </w:p>
    <w:p w14:paraId="178A154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One system only.</w:t>
      </w:r>
    </w:p>
    <w:p w14:paraId="275E8D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 IT Help Desk may also need:</w:t>
      </w:r>
    </w:p>
    <w:p w14:paraId="7158B9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Microsoft 365</w:t>
      </w:r>
    </w:p>
    <w:p w14:paraId="73D7EC6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D94FB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User profile</w:t>
      </w:r>
    </w:p>
    <w:p w14:paraId="1770985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Job title</w:t>
      </w:r>
    </w:p>
    <w:p w14:paraId="559006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Department</w:t>
      </w:r>
    </w:p>
    <w:p w14:paraId="1153B4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Profile photo</w:t>
      </w:r>
    </w:p>
    <w:p w14:paraId="53350D99" w14:textId="77777777" w:rsidR="001F75BF" w:rsidRPr="001F75BF" w:rsidRDefault="001F75BF" w:rsidP="001F75BF">
      <w:pPr>
        <w:rPr>
          <w:sz w:val="32"/>
          <w:szCs w:val="32"/>
        </w:rPr>
      </w:pPr>
    </w:p>
    <w:p w14:paraId="355797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</w:t>
      </w:r>
    </w:p>
    <w:p w14:paraId="7C5059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189DC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Email notifications</w:t>
      </w:r>
    </w:p>
    <w:p w14:paraId="10DA5B6E" w14:textId="77777777" w:rsidR="001F75BF" w:rsidRPr="001F75BF" w:rsidRDefault="001F75BF" w:rsidP="001F75BF">
      <w:pPr>
        <w:rPr>
          <w:sz w:val="32"/>
          <w:szCs w:val="32"/>
        </w:rPr>
      </w:pPr>
    </w:p>
    <w:p w14:paraId="23F23A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</w:t>
      </w:r>
    </w:p>
    <w:p w14:paraId="1ECB06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6DC2D1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Knowledge articles</w:t>
      </w:r>
    </w:p>
    <w:p w14:paraId="65FD3A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Documents</w:t>
      </w:r>
    </w:p>
    <w:p w14:paraId="3EB0CDDE" w14:textId="77777777" w:rsidR="001F75BF" w:rsidRPr="001F75BF" w:rsidRDefault="001F75BF" w:rsidP="001F75BF">
      <w:pPr>
        <w:rPr>
          <w:sz w:val="32"/>
          <w:szCs w:val="32"/>
        </w:rPr>
      </w:pPr>
    </w:p>
    <w:p w14:paraId="1FD699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Server</w:t>
      </w:r>
    </w:p>
    <w:p w14:paraId="06DD43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717F6D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Existing enterprise systems</w:t>
      </w:r>
    </w:p>
    <w:p w14:paraId="40952FBC" w14:textId="77777777" w:rsidR="001F75BF" w:rsidRPr="001F75BF" w:rsidRDefault="001F75BF" w:rsidP="001F75BF">
      <w:pPr>
        <w:rPr>
          <w:sz w:val="32"/>
          <w:szCs w:val="32"/>
        </w:rPr>
      </w:pPr>
    </w:p>
    <w:p w14:paraId="36550A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REST APIs</w:t>
      </w:r>
    </w:p>
    <w:p w14:paraId="776D7F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EC192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+---- Service status</w:t>
      </w:r>
    </w:p>
    <w:p w14:paraId="231BC8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Asset management</w:t>
      </w:r>
    </w:p>
    <w:p w14:paraId="7BE3D8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External systems</w:t>
      </w:r>
    </w:p>
    <w:p w14:paraId="6EF98D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Today's question is:</w:t>
      </w:r>
    </w:p>
    <w:p w14:paraId="76AA9DB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How does Power Apps communicate safely with other systems?</w:t>
      </w:r>
    </w:p>
    <w:p w14:paraId="0A724F2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42DAF1E">
          <v:rect id="_x0000_i1026" style="width:0;height:1.5pt" o:hralign="center" o:hrstd="t" o:hr="t" fillcolor="#a0a0a0" stroked="f"/>
        </w:pict>
      </w:r>
    </w:p>
    <w:p w14:paraId="5E5255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2. Final Day 11 Result</w:t>
      </w:r>
    </w:p>
    <w:p w14:paraId="179464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will upgrade:</w:t>
      </w:r>
    </w:p>
    <w:p w14:paraId="32EDD6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v0.2</w:t>
      </w:r>
    </w:p>
    <w:p w14:paraId="6944849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to:</w:t>
      </w:r>
    </w:p>
    <w:p w14:paraId="049FB5E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v0.3</w:t>
      </w:r>
    </w:p>
    <w:p w14:paraId="7E1139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add:</w:t>
      </w:r>
    </w:p>
    <w:p w14:paraId="75D6D4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profile information</w:t>
      </w:r>
    </w:p>
    <w:p w14:paraId="4DAD15C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User profile photo</w:t>
      </w:r>
    </w:p>
    <w:p w14:paraId="0429648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Job title and department</w:t>
      </w:r>
    </w:p>
    <w:p w14:paraId="4301BAA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Outlook email connector</w:t>
      </w:r>
    </w:p>
    <w:p w14:paraId="3463447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Knowledge Base</w:t>
      </w:r>
    </w:p>
    <w:p w14:paraId="5F460C8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Searchable knowledge articles</w:t>
      </w:r>
    </w:p>
    <w:p w14:paraId="1D5B70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concepts</w:t>
      </w:r>
    </w:p>
    <w:p w14:paraId="57FAE0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 design</w:t>
      </w:r>
    </w:p>
    <w:p w14:paraId="4E7B60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 test</w:t>
      </w:r>
    </w:p>
    <w:p w14:paraId="6E3BBF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Integration error handling</w:t>
      </w:r>
    </w:p>
    <w:p w14:paraId="052307B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security understanding</w:t>
      </w:r>
    </w:p>
    <w:p w14:paraId="2BEC62A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management</w:t>
      </w:r>
    </w:p>
    <w:p w14:paraId="26928D9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Reference understanding</w:t>
      </w:r>
    </w:p>
    <w:p w14:paraId="5F4DE4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 integration architecture</w:t>
      </w:r>
    </w:p>
    <w:p w14:paraId="4A362B9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7A3D3C4">
          <v:rect id="_x0000_i1027" style="width:0;height:1.5pt" o:hralign="center" o:hrstd="t" o:hr="t" fillcolor="#a0a0a0" stroked="f"/>
        </w:pict>
      </w:r>
    </w:p>
    <w:p w14:paraId="1B3248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3. Day 11 Learning Objectives</w:t>
      </w:r>
    </w:p>
    <w:p w14:paraId="7313FC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By the end of today's lab, students should be able to:</w:t>
      </w:r>
    </w:p>
    <w:p w14:paraId="60C744E6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what a connector is.</w:t>
      </w:r>
    </w:p>
    <w:p w14:paraId="57AB1607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what a connection is.</w:t>
      </w:r>
    </w:p>
    <w:p w14:paraId="5978E8A7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the difference between connector and connection.</w:t>
      </w:r>
    </w:p>
    <w:p w14:paraId="0E822DE8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Add connectors to a Canvas App.</w:t>
      </w:r>
    </w:p>
    <w:p w14:paraId="3327CB97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table-based and action-based data sources.</w:t>
      </w:r>
    </w:p>
    <w:p w14:paraId="18BA1D13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Use the Office 365 Users connector.</w:t>
      </w:r>
    </w:p>
    <w:p w14:paraId="36FA24BD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Retrieve the current Microsoft 365 profile.</w:t>
      </w:r>
    </w:p>
    <w:p w14:paraId="35604166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Retrieve display name.</w:t>
      </w:r>
    </w:p>
    <w:p w14:paraId="48B9BE9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Retrieve department.</w:t>
      </w:r>
    </w:p>
    <w:p w14:paraId="18D2A811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Retrieve job title.</w:t>
      </w:r>
    </w:p>
    <w:p w14:paraId="64864088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Retrieve user principal name.</w:t>
      </w:r>
    </w:p>
    <w:p w14:paraId="0D668FA1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Display profile photos.</w:t>
      </w:r>
    </w:p>
    <w:p w14:paraId="32A0CE62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Understand Microsoft 365 vs Dataverse Employee data.</w:t>
      </w:r>
    </w:p>
    <w:p w14:paraId="5E1A5699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system-of-record decisions.</w:t>
      </w:r>
    </w:p>
    <w:p w14:paraId="337912FC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Add the Office 365 Outlook connector.</w:t>
      </w:r>
    </w:p>
    <w:p w14:paraId="46DA1A80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Send an email from a Canvas App.</w:t>
      </w:r>
    </w:p>
    <w:p w14:paraId="383768E2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Use IfError() with connector actions.</w:t>
      </w:r>
    </w:p>
    <w:p w14:paraId="40BF6B69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when direct Canvas App email is inappropriate.</w:t>
      </w:r>
    </w:p>
    <w:p w14:paraId="0A8875A9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Connect a Canvas App to SharePoint.</w:t>
      </w:r>
    </w:p>
    <w:p w14:paraId="3016980E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Create a simple IT Knowledge Base.</w:t>
      </w:r>
    </w:p>
    <w:p w14:paraId="6DD42BB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Search SharePoint list data.</w:t>
      </w:r>
    </w:p>
    <w:p w14:paraId="7F9F3658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Filter active Knowledge Articles.</w:t>
      </w:r>
    </w:p>
    <w:p w14:paraId="19F4C6D5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SharePoint Choice fields.</w:t>
      </w:r>
    </w:p>
    <w:p w14:paraId="5E7C8C67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why Dataverse and SharePoint serve different purposes.</w:t>
      </w:r>
    </w:p>
    <w:p w14:paraId="6B234001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REST APIs.</w:t>
      </w:r>
    </w:p>
    <w:p w14:paraId="425B587B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HTTP.</w:t>
      </w:r>
    </w:p>
    <w:p w14:paraId="455E32BC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GET, POST, PATCH, and DELETE conceptually.</w:t>
      </w:r>
    </w:p>
    <w:p w14:paraId="49CD3E26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endpoints.</w:t>
      </w:r>
    </w:p>
    <w:p w14:paraId="61D60833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request parameters.</w:t>
      </w:r>
    </w:p>
    <w:p w14:paraId="6B0588E8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headers.</w:t>
      </w:r>
    </w:p>
    <w:p w14:paraId="4E621A33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JSON.</w:t>
      </w:r>
    </w:p>
    <w:p w14:paraId="2494025A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Understand HTTP status codes.</w:t>
      </w:r>
    </w:p>
    <w:p w14:paraId="5D2AF8C8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authentication.</w:t>
      </w:r>
    </w:p>
    <w:p w14:paraId="5496F270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authorization.</w:t>
      </w:r>
    </w:p>
    <w:p w14:paraId="3DDF8E1A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API keys.</w:t>
      </w:r>
    </w:p>
    <w:p w14:paraId="445B4600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OAuth 2.0.</w:t>
      </w:r>
    </w:p>
    <w:p w14:paraId="7C993D92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Microsoft Entra authentication conceptually.</w:t>
      </w:r>
    </w:p>
    <w:p w14:paraId="1DDC067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Custom Connectors.</w:t>
      </w:r>
    </w:p>
    <w:p w14:paraId="1CF204BD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Create a Custom Connector definition.</w:t>
      </w:r>
    </w:p>
    <w:p w14:paraId="0BAC8EE5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Configure Custom Connector security.</w:t>
      </w:r>
    </w:p>
    <w:p w14:paraId="75F29E8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Create a GET action.</w:t>
      </w:r>
    </w:p>
    <w:p w14:paraId="77B9DD11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Import an API request from a sample.</w:t>
      </w:r>
    </w:p>
    <w:p w14:paraId="3062BE9A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Define a sample response.</w:t>
      </w:r>
    </w:p>
    <w:p w14:paraId="5736E34D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Test a Custom Connector.</w:t>
      </w:r>
    </w:p>
    <w:p w14:paraId="6FBAD424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Use a Custom Connector in Power Apps.</w:t>
      </w:r>
    </w:p>
    <w:p w14:paraId="6D695ABE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connection references.</w:t>
      </w:r>
    </w:p>
    <w:p w14:paraId="7DCB19FD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why connections should not be hardcoded into deployment architecture.</w:t>
      </w:r>
    </w:p>
    <w:p w14:paraId="73B0FF8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custom-connector ALM considerations.</w:t>
      </w:r>
    </w:p>
    <w:p w14:paraId="68490C81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SQL Server integration options.</w:t>
      </w:r>
    </w:p>
    <w:p w14:paraId="55719EE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on-premises data gateway conceptually.</w:t>
      </w:r>
    </w:p>
    <w:p w14:paraId="02EB0A26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Explain why client-side filtering isn't sufficient security.</w:t>
      </w:r>
    </w:p>
    <w:p w14:paraId="0DF106A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Identify integration failure scenarios.</w:t>
      </w:r>
    </w:p>
    <w:p w14:paraId="729A27DD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Design user-friendly integration errors.</w:t>
      </w:r>
    </w:p>
    <w:p w14:paraId="1EF83449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throttling.</w:t>
      </w:r>
    </w:p>
    <w:p w14:paraId="32FA96AF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Avoid excessive connector calls.</w:t>
      </w:r>
    </w:p>
    <w:p w14:paraId="527379F6" w14:textId="77777777" w:rsidR="001F75BF" w:rsidRPr="001F75BF" w:rsidRDefault="001F75BF" w:rsidP="001F75BF">
      <w:pPr>
        <w:numPr>
          <w:ilvl w:val="0"/>
          <w:numId w:val="14"/>
        </w:numPr>
        <w:rPr>
          <w:sz w:val="32"/>
          <w:szCs w:val="32"/>
        </w:rPr>
      </w:pPr>
      <w:r w:rsidRPr="001F75BF">
        <w:rPr>
          <w:sz w:val="32"/>
          <w:szCs w:val="32"/>
        </w:rPr>
        <w:t>Complete an integration architecture review.</w:t>
      </w:r>
    </w:p>
    <w:p w14:paraId="331AA9A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2FFACB8">
          <v:rect id="_x0000_i1028" style="width:0;height:1.5pt" o:hralign="center" o:hrstd="t" o:hr="t" fillcolor="#a0a0a0" stroked="f"/>
        </w:pict>
      </w:r>
    </w:p>
    <w:p w14:paraId="20EB835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4. Day 11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673"/>
      </w:tblGrid>
      <w:tr w:rsidR="001F75BF" w:rsidRPr="001F75BF" w14:paraId="4C279E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9D335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7C859BE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1F75BF" w:rsidRPr="001F75BF" w14:paraId="65AF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6B4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3020642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Connectors &amp; Integration Architecture</w:t>
            </w:r>
          </w:p>
        </w:tc>
      </w:tr>
      <w:tr w:rsidR="001F75BF" w:rsidRPr="001F75BF" w14:paraId="11B06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444A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00:10–00:30</w:t>
            </w:r>
          </w:p>
        </w:tc>
        <w:tc>
          <w:tcPr>
            <w:tcW w:w="0" w:type="auto"/>
            <w:vAlign w:val="center"/>
            <w:hideMark/>
          </w:tcPr>
          <w:p w14:paraId="1039BA6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Microsoft 365 Users Lab</w:t>
            </w:r>
          </w:p>
        </w:tc>
      </w:tr>
      <w:tr w:rsidR="001F75BF" w:rsidRPr="001F75BF" w14:paraId="1436D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093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00:30–00:42</w:t>
            </w:r>
          </w:p>
        </w:tc>
        <w:tc>
          <w:tcPr>
            <w:tcW w:w="0" w:type="auto"/>
            <w:vAlign w:val="center"/>
            <w:hideMark/>
          </w:tcPr>
          <w:p w14:paraId="69B9B3E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Outlook Connector</w:t>
            </w:r>
          </w:p>
        </w:tc>
      </w:tr>
      <w:tr w:rsidR="001F75BF" w:rsidRPr="001F75BF" w14:paraId="4E532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1CB6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00:42–01:02</w:t>
            </w:r>
          </w:p>
        </w:tc>
        <w:tc>
          <w:tcPr>
            <w:tcW w:w="0" w:type="auto"/>
            <w:vAlign w:val="center"/>
            <w:hideMark/>
          </w:tcPr>
          <w:p w14:paraId="08CA275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SharePoint Knowledge Base</w:t>
            </w:r>
          </w:p>
        </w:tc>
      </w:tr>
      <w:tr w:rsidR="001F75BF" w:rsidRPr="001F75BF" w14:paraId="79F0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CCB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01:02–01:15</w:t>
            </w:r>
          </w:p>
        </w:tc>
        <w:tc>
          <w:tcPr>
            <w:tcW w:w="0" w:type="auto"/>
            <w:vAlign w:val="center"/>
            <w:hideMark/>
          </w:tcPr>
          <w:p w14:paraId="57A1EC3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REST API Fundamentals</w:t>
            </w:r>
          </w:p>
        </w:tc>
      </w:tr>
      <w:tr w:rsidR="001F75BF" w:rsidRPr="001F75BF" w14:paraId="568A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659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01:15–01:35</w:t>
            </w:r>
          </w:p>
        </w:tc>
        <w:tc>
          <w:tcPr>
            <w:tcW w:w="0" w:type="auto"/>
            <w:vAlign w:val="center"/>
            <w:hideMark/>
          </w:tcPr>
          <w:p w14:paraId="7CF177B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Custom Connector Lab</w:t>
            </w:r>
          </w:p>
        </w:tc>
      </w:tr>
      <w:tr w:rsidR="001F75BF" w:rsidRPr="001F75BF" w14:paraId="5FB9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B84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01:35–01:45</w:t>
            </w:r>
          </w:p>
        </w:tc>
        <w:tc>
          <w:tcPr>
            <w:tcW w:w="0" w:type="auto"/>
            <w:vAlign w:val="center"/>
            <w:hideMark/>
          </w:tcPr>
          <w:p w14:paraId="62B89F0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SQL, Gateway &amp; Security</w:t>
            </w:r>
          </w:p>
        </w:tc>
      </w:tr>
      <w:tr w:rsidR="001F75BF" w:rsidRPr="001F75BF" w14:paraId="6735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5B8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01:45–01:53</w:t>
            </w:r>
          </w:p>
        </w:tc>
        <w:tc>
          <w:tcPr>
            <w:tcW w:w="0" w:type="auto"/>
            <w:vAlign w:val="center"/>
            <w:hideMark/>
          </w:tcPr>
          <w:p w14:paraId="55C0F99F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Connection References &amp; ALM</w:t>
            </w:r>
          </w:p>
        </w:tc>
      </w:tr>
      <w:tr w:rsidR="001F75BF" w:rsidRPr="001F75BF" w14:paraId="5EA45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28D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01:53–01:58</w:t>
            </w:r>
          </w:p>
        </w:tc>
        <w:tc>
          <w:tcPr>
            <w:tcW w:w="0" w:type="auto"/>
            <w:vAlign w:val="center"/>
            <w:hideMark/>
          </w:tcPr>
          <w:p w14:paraId="3C67368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Troubleshooting Challenge</w:t>
            </w:r>
          </w:p>
        </w:tc>
      </w:tr>
      <w:tr w:rsidR="001F75BF" w:rsidRPr="001F75BF" w14:paraId="3FB2F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753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42367F00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Check</w:t>
            </w:r>
          </w:p>
        </w:tc>
      </w:tr>
    </w:tbl>
    <w:p w14:paraId="4F6143E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91D042">
          <v:rect id="_x0000_i1029" style="width:0;height:1.5pt" o:hralign="center" o:hrstd="t" o:hr="t" fillcolor="#a0a0a0" stroked="f"/>
        </w:pict>
      </w:r>
    </w:p>
    <w:p w14:paraId="6175B69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 — INTEGRATION FUNDAMENTALS</w:t>
      </w:r>
    </w:p>
    <w:p w14:paraId="7BEAFDB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5. What Is Integration?</w:t>
      </w:r>
    </w:p>
    <w:p w14:paraId="011388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means:</w:t>
      </w:r>
    </w:p>
    <w:p w14:paraId="65556F6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Allowing systems to exchange data or actions.</w:t>
      </w:r>
    </w:p>
    <w:p w14:paraId="199F582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110582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1B72C4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1CE159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Dataverse</w:t>
      </w:r>
    </w:p>
    <w:p w14:paraId="0C40A33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26C13B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Microsoft 365</w:t>
      </w:r>
    </w:p>
    <w:p w14:paraId="5E189A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70FE31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Outlook</w:t>
      </w:r>
    </w:p>
    <w:p w14:paraId="62B81C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4C3B1BE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SharePoint</w:t>
      </w:r>
    </w:p>
    <w:p w14:paraId="12AA11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217ECD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SQL</w:t>
      </w:r>
    </w:p>
    <w:p w14:paraId="1897B8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0F854E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REST API</w:t>
      </w:r>
    </w:p>
    <w:p w14:paraId="081F05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Canvas App becomes:</w:t>
      </w:r>
    </w:p>
    <w:p w14:paraId="2933AD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One experience</w:t>
      </w:r>
    </w:p>
    <w:p w14:paraId="3E96644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over:</w:t>
      </w:r>
    </w:p>
    <w:p w14:paraId="2A92A28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Multiple systems.</w:t>
      </w:r>
    </w:p>
    <w:p w14:paraId="56721CF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EF3D69">
          <v:rect id="_x0000_i1030" style="width:0;height:1.5pt" o:hralign="center" o:hrstd="t" o:hr="t" fillcolor="#a0a0a0" stroked="f"/>
        </w:pict>
      </w:r>
    </w:p>
    <w:p w14:paraId="72CDF63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6. Real-World Example</w:t>
      </w:r>
    </w:p>
    <w:p w14:paraId="626C59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opens Help Desk.</w:t>
      </w:r>
    </w:p>
    <w:p w14:paraId="71A222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app could retrieve:</w:t>
      </w:r>
    </w:p>
    <w:p w14:paraId="741AA7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Name</w:t>
      </w:r>
    </w:p>
    <w:p w14:paraId="3D8ACF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Job Title</w:t>
      </w:r>
    </w:p>
    <w:p w14:paraId="11545B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Department</w:t>
      </w:r>
    </w:p>
    <w:p w14:paraId="6C38A3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Profile Photo</w:t>
      </w:r>
    </w:p>
    <w:p w14:paraId="53DDC8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from:</w:t>
      </w:r>
    </w:p>
    <w:p w14:paraId="7E6260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365.</w:t>
      </w:r>
    </w:p>
    <w:p w14:paraId="1F19DB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data comes from:</w:t>
      </w:r>
    </w:p>
    <w:p w14:paraId="3E0147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Dataverse.</w:t>
      </w:r>
    </w:p>
    <w:p w14:paraId="5216E1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Knowledge articles come from:</w:t>
      </w:r>
    </w:p>
    <w:p w14:paraId="52E14B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SharePoint.</w:t>
      </w:r>
    </w:p>
    <w:p w14:paraId="282847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service outage indicator could come from:</w:t>
      </w:r>
    </w:p>
    <w:p w14:paraId="2C52DBB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Internal REST API.</w:t>
      </w:r>
    </w:p>
    <w:p w14:paraId="01C3DE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These systems perform:</w:t>
      </w:r>
    </w:p>
    <w:p w14:paraId="52488C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Different responsibilities.</w:t>
      </w:r>
    </w:p>
    <w:p w14:paraId="44311C6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61398EC">
          <v:rect id="_x0000_i1031" style="width:0;height:1.5pt" o:hralign="center" o:hrstd="t" o:hr="t" fillcolor="#a0a0a0" stroked="f"/>
        </w:pict>
      </w:r>
    </w:p>
    <w:p w14:paraId="2B1A56F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 — WHAT IS A CONNECTOR?</w:t>
      </w:r>
    </w:p>
    <w:p w14:paraId="2C86C4C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7. Connector</w:t>
      </w:r>
    </w:p>
    <w:p w14:paraId="4938D7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Connector is a Power Platform integration wrapper that provides access to:</w:t>
      </w:r>
    </w:p>
    <w:p w14:paraId="24AEFF1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 service or API.</w:t>
      </w:r>
    </w:p>
    <w:p w14:paraId="687E0A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466B59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Users</w:t>
      </w:r>
    </w:p>
    <w:p w14:paraId="1F590D83" w14:textId="77777777" w:rsidR="001F75BF" w:rsidRPr="001F75BF" w:rsidRDefault="001F75BF" w:rsidP="001F75BF">
      <w:pPr>
        <w:rPr>
          <w:sz w:val="32"/>
          <w:szCs w:val="32"/>
        </w:rPr>
      </w:pPr>
    </w:p>
    <w:p w14:paraId="366826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Outlook</w:t>
      </w:r>
    </w:p>
    <w:p w14:paraId="549F496E" w14:textId="77777777" w:rsidR="001F75BF" w:rsidRPr="001F75BF" w:rsidRDefault="001F75BF" w:rsidP="001F75BF">
      <w:pPr>
        <w:rPr>
          <w:sz w:val="32"/>
          <w:szCs w:val="32"/>
        </w:rPr>
      </w:pPr>
    </w:p>
    <w:p w14:paraId="7DD0D15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</w:t>
      </w:r>
    </w:p>
    <w:p w14:paraId="4EFC8C70" w14:textId="77777777" w:rsidR="001F75BF" w:rsidRPr="001F75BF" w:rsidRDefault="001F75BF" w:rsidP="001F75BF">
      <w:pPr>
        <w:rPr>
          <w:sz w:val="32"/>
          <w:szCs w:val="32"/>
        </w:rPr>
      </w:pPr>
    </w:p>
    <w:p w14:paraId="49A4929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Server</w:t>
      </w:r>
    </w:p>
    <w:p w14:paraId="4999300E" w14:textId="77777777" w:rsidR="001F75BF" w:rsidRPr="001F75BF" w:rsidRDefault="001F75BF" w:rsidP="001F75BF">
      <w:pPr>
        <w:rPr>
          <w:sz w:val="32"/>
          <w:szCs w:val="32"/>
        </w:rPr>
      </w:pPr>
    </w:p>
    <w:p w14:paraId="14D56A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Microsoft Teams</w:t>
      </w:r>
    </w:p>
    <w:p w14:paraId="5A662294" w14:textId="77777777" w:rsidR="001F75BF" w:rsidRPr="001F75BF" w:rsidRDefault="001F75BF" w:rsidP="001F75BF">
      <w:pPr>
        <w:rPr>
          <w:sz w:val="32"/>
          <w:szCs w:val="32"/>
        </w:rPr>
      </w:pPr>
    </w:p>
    <w:p w14:paraId="1B4962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Salesforce</w:t>
      </w:r>
    </w:p>
    <w:p w14:paraId="696046E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8DE5CEC">
          <v:rect id="_x0000_i1032" style="width:0;height:1.5pt" o:hralign="center" o:hrstd="t" o:hr="t" fillcolor="#a0a0a0" stroked="f"/>
        </w:pict>
      </w:r>
    </w:p>
    <w:p w14:paraId="2D8D3CD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8. Connector Mental Model</w:t>
      </w:r>
    </w:p>
    <w:p w14:paraId="1E633E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606FD1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3CB754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601E82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0D8ED2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</w:t>
      </w:r>
    </w:p>
    <w:p w14:paraId="3B3D4B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98CCC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69A004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EXTERNAL SERVICE</w:t>
      </w:r>
    </w:p>
    <w:p w14:paraId="3AD9D4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connector understands:</w:t>
      </w:r>
    </w:p>
    <w:p w14:paraId="51C6AE8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How to authenticate</w:t>
      </w:r>
    </w:p>
    <w:p w14:paraId="4E22E9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Which operations exist</w:t>
      </w:r>
    </w:p>
    <w:p w14:paraId="2C53A0C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Which parameters are required</w:t>
      </w:r>
    </w:p>
    <w:p w14:paraId="1F4B618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How responses are returned</w:t>
      </w:r>
    </w:p>
    <w:p w14:paraId="29E89E0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59F6C46">
          <v:rect id="_x0000_i1033" style="width:0;height:1.5pt" o:hralign="center" o:hrstd="t" o:hr="t" fillcolor="#a0a0a0" stroked="f"/>
        </w:pict>
      </w:r>
    </w:p>
    <w:p w14:paraId="5C04532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9. Connector vs API</w:t>
      </w:r>
    </w:p>
    <w:p w14:paraId="2CF6F7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API:</w:t>
      </w:r>
    </w:p>
    <w:p w14:paraId="198A7E6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Technical interface exposed by a service.</w:t>
      </w:r>
    </w:p>
    <w:p w14:paraId="711F00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Connector:</w:t>
      </w:r>
    </w:p>
    <w:p w14:paraId="4D677BC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Power Platform-friendly wrapper around that interface.</w:t>
      </w:r>
    </w:p>
    <w:p w14:paraId="160434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3A693B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72126C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47DB2B7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3E1EA6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</w:t>
      </w:r>
    </w:p>
    <w:p w14:paraId="38E77B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23753F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64114C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REST API</w:t>
      </w:r>
    </w:p>
    <w:p w14:paraId="06B32C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22B810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0A6BEE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Business System</w:t>
      </w:r>
    </w:p>
    <w:p w14:paraId="69AEC2D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009AF84">
          <v:rect id="_x0000_i1034" style="width:0;height:1.5pt" o:hralign="center" o:hrstd="t" o:hr="t" fillcolor="#a0a0a0" stroked="f"/>
        </w:pict>
      </w:r>
    </w:p>
    <w:p w14:paraId="7074E9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C — CONNECTION</w:t>
      </w:r>
    </w:p>
    <w:p w14:paraId="503A2C7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10. What Is a Connection?</w:t>
      </w:r>
    </w:p>
    <w:p w14:paraId="62C7FCA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Connector defines:</w:t>
      </w:r>
    </w:p>
    <w:p w14:paraId="2D33D0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What service can do.</w:t>
      </w:r>
    </w:p>
    <w:p w14:paraId="37CA36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Connection represents:</w:t>
      </w:r>
    </w:p>
    <w:p w14:paraId="639B4AE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 authenticated instance used to access that service.</w:t>
      </w:r>
    </w:p>
    <w:p w14:paraId="5795B3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250F1E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Connector:</w:t>
      </w:r>
    </w:p>
    <w:p w14:paraId="5010F5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Outlook</w:t>
      </w:r>
    </w:p>
    <w:p w14:paraId="35A43EE6" w14:textId="77777777" w:rsidR="001F75BF" w:rsidRPr="001F75BF" w:rsidRDefault="001F75BF" w:rsidP="001F75BF">
      <w:pPr>
        <w:rPr>
          <w:sz w:val="32"/>
          <w:szCs w:val="32"/>
        </w:rPr>
      </w:pPr>
    </w:p>
    <w:p w14:paraId="790DD16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Connection:</w:t>
      </w:r>
    </w:p>
    <w:p w14:paraId="222719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Hana's authenticated Microsoft 365 account</w:t>
      </w:r>
    </w:p>
    <w:p w14:paraId="5112251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E9F3EFB">
          <v:rect id="_x0000_i1035" style="width:0;height:1.5pt" o:hralign="center" o:hrstd="t" o:hr="t" fillcolor="#a0a0a0" stroked="f"/>
        </w:pict>
      </w:r>
    </w:p>
    <w:p w14:paraId="4025081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11. Important Difference</w:t>
      </w:r>
    </w:p>
    <w:p w14:paraId="67B4516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</w:t>
      </w:r>
    </w:p>
    <w:p w14:paraId="0BA441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Outlook</w:t>
      </w:r>
    </w:p>
    <w:p w14:paraId="376DC37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</w:t>
      </w:r>
    </w:p>
    <w:p w14:paraId="08F17F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Authenticated access to Outlook</w:t>
      </w:r>
    </w:p>
    <w:p w14:paraId="33BB23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using a particular account/context</w:t>
      </w:r>
    </w:p>
    <w:p w14:paraId="2D4AECC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E400FD4">
          <v:rect id="_x0000_i1036" style="width:0;height:1.5pt" o:hralign="center" o:hrstd="t" o:hr="t" fillcolor="#a0a0a0" stroked="f"/>
        </w:pict>
      </w:r>
    </w:p>
    <w:p w14:paraId="2E6B7D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12. Another Example</w:t>
      </w:r>
    </w:p>
    <w:p w14:paraId="6CB553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Connector:</w:t>
      </w:r>
    </w:p>
    <w:p w14:paraId="0351DD0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Server</w:t>
      </w:r>
    </w:p>
    <w:p w14:paraId="76990292" w14:textId="77777777" w:rsidR="001F75BF" w:rsidRPr="001F75BF" w:rsidRDefault="001F75BF" w:rsidP="001F75BF">
      <w:pPr>
        <w:rPr>
          <w:sz w:val="32"/>
          <w:szCs w:val="32"/>
        </w:rPr>
      </w:pPr>
    </w:p>
    <w:p w14:paraId="6704A1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Connection:</w:t>
      </w:r>
    </w:p>
    <w:p w14:paraId="37B8D7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Server = SQL-PROD-01</w:t>
      </w:r>
    </w:p>
    <w:p w14:paraId="4927B7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Database = HelpDesk</w:t>
      </w:r>
    </w:p>
    <w:p w14:paraId="13B4BB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Authentication = Approved method</w:t>
      </w:r>
    </w:p>
    <w:p w14:paraId="1784FF2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AAC208B">
          <v:rect id="_x0000_i1037" style="width:0;height:1.5pt" o:hralign="center" o:hrstd="t" o:hr="t" fillcolor="#a0a0a0" stroked="f"/>
        </w:pict>
      </w:r>
    </w:p>
    <w:p w14:paraId="643C8A1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13. Architecture</w:t>
      </w:r>
    </w:p>
    <w:p w14:paraId="018ADD9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APP</w:t>
      </w:r>
    </w:p>
    <w:p w14:paraId="4764A58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|</w:t>
      </w:r>
    </w:p>
    <w:p w14:paraId="7B2F0F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v</w:t>
      </w:r>
    </w:p>
    <w:p w14:paraId="57745B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</w:t>
      </w:r>
    </w:p>
    <w:p w14:paraId="25E92D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|</w:t>
      </w:r>
    </w:p>
    <w:p w14:paraId="7D809C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v</w:t>
      </w:r>
    </w:p>
    <w:p w14:paraId="49FE7F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</w:t>
      </w:r>
    </w:p>
    <w:p w14:paraId="437ACD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|</w:t>
      </w:r>
    </w:p>
    <w:p w14:paraId="5931EB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v</w:t>
      </w:r>
    </w:p>
    <w:p w14:paraId="6B2FCB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</w:t>
      </w:r>
    </w:p>
    <w:p w14:paraId="23A09C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must understand:</w:t>
      </w:r>
    </w:p>
    <w:p w14:paraId="63B09BF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≠ Connection.</w:t>
      </w:r>
    </w:p>
    <w:p w14:paraId="095B4BB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86936F6">
          <v:rect id="_x0000_i1038" style="width:0;height:1.5pt" o:hralign="center" o:hrstd="t" o:hr="t" fillcolor="#a0a0a0" stroked="f"/>
        </w:pict>
      </w:r>
    </w:p>
    <w:p w14:paraId="0E7452D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D — TABLE-BASED VS ACTION-BASED DATA</w:t>
      </w:r>
    </w:p>
    <w:p w14:paraId="1F9A03A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14. Table-Based Data Source</w:t>
      </w:r>
    </w:p>
    <w:p w14:paraId="7289F9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Some connectors expose:</w:t>
      </w:r>
    </w:p>
    <w:p w14:paraId="3246BD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Tables.</w:t>
      </w:r>
    </w:p>
    <w:p w14:paraId="5EE21E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23A932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</w:t>
      </w:r>
    </w:p>
    <w:p w14:paraId="2D0B98E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</w:t>
      </w:r>
    </w:p>
    <w:p w14:paraId="30F6C5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</w:t>
      </w:r>
    </w:p>
    <w:p w14:paraId="05FE78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can use:</w:t>
      </w:r>
    </w:p>
    <w:p w14:paraId="0E4E4B1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Filter()</w:t>
      </w:r>
    </w:p>
    <w:p w14:paraId="6CA3F9A3" w14:textId="77777777" w:rsidR="001F75BF" w:rsidRPr="001F75BF" w:rsidRDefault="001F75BF" w:rsidP="001F75BF">
      <w:pPr>
        <w:rPr>
          <w:sz w:val="32"/>
          <w:szCs w:val="32"/>
        </w:rPr>
      </w:pPr>
    </w:p>
    <w:p w14:paraId="69ACD0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Sort()</w:t>
      </w:r>
    </w:p>
    <w:p w14:paraId="25BC73F9" w14:textId="77777777" w:rsidR="001F75BF" w:rsidRPr="001F75BF" w:rsidRDefault="001F75BF" w:rsidP="001F75BF">
      <w:pPr>
        <w:rPr>
          <w:sz w:val="32"/>
          <w:szCs w:val="32"/>
        </w:rPr>
      </w:pPr>
    </w:p>
    <w:p w14:paraId="49B9CE7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LookUp()</w:t>
      </w:r>
    </w:p>
    <w:p w14:paraId="78321E6A" w14:textId="77777777" w:rsidR="001F75BF" w:rsidRPr="001F75BF" w:rsidRDefault="001F75BF" w:rsidP="001F75BF">
      <w:pPr>
        <w:rPr>
          <w:sz w:val="32"/>
          <w:szCs w:val="32"/>
        </w:rPr>
      </w:pPr>
    </w:p>
    <w:p w14:paraId="35C5C6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Patch()</w:t>
      </w:r>
    </w:p>
    <w:p w14:paraId="7F58A3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against supported tables.</w:t>
      </w:r>
    </w:p>
    <w:p w14:paraId="0690AF2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76E3343">
          <v:rect id="_x0000_i1039" style="width:0;height:1.5pt" o:hralign="center" o:hrstd="t" o:hr="t" fillcolor="#a0a0a0" stroked="f"/>
        </w:pict>
      </w:r>
    </w:p>
    <w:p w14:paraId="779CA1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15. Action-Based Connector</w:t>
      </w:r>
    </w:p>
    <w:p w14:paraId="4EDA10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Other connector usage focuses on:</w:t>
      </w:r>
    </w:p>
    <w:p w14:paraId="1EBB275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Actions.</w:t>
      </w:r>
    </w:p>
    <w:p w14:paraId="0CE09D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Example:</w:t>
      </w:r>
    </w:p>
    <w:p w14:paraId="200260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Outlook:</w:t>
      </w:r>
    </w:p>
    <w:p w14:paraId="1632E1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Send Email</w:t>
      </w:r>
    </w:p>
    <w:p w14:paraId="38FCD1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Users:</w:t>
      </w:r>
    </w:p>
    <w:p w14:paraId="560B77F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My Profile</w:t>
      </w:r>
    </w:p>
    <w:p w14:paraId="1105AA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User Profile</w:t>
      </w:r>
    </w:p>
    <w:p w14:paraId="217368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Manager</w:t>
      </w:r>
    </w:p>
    <w:p w14:paraId="63753D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User Photo</w:t>
      </w:r>
    </w:p>
    <w:p w14:paraId="23D07D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These behave more like:</w:t>
      </w:r>
    </w:p>
    <w:p w14:paraId="105FC8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Functions.</w:t>
      </w:r>
    </w:p>
    <w:p w14:paraId="45ACC75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9B17E84">
          <v:rect id="_x0000_i1040" style="width:0;height:1.5pt" o:hralign="center" o:hrstd="t" o:hr="t" fillcolor="#a0a0a0" stroked="f"/>
        </w:pict>
      </w:r>
    </w:p>
    <w:p w14:paraId="1067AC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16. Example</w:t>
      </w:r>
    </w:p>
    <w:p w14:paraId="7440FE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Dataverse:</w:t>
      </w:r>
    </w:p>
    <w:p w14:paraId="7C6174A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Filter(</w:t>
      </w:r>
    </w:p>
    <w:p w14:paraId="41C413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'Support Tickets',</w:t>
      </w:r>
    </w:p>
    <w:p w14:paraId="1A1D21A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Employee = CurrentEmployee</w:t>
      </w:r>
    </w:p>
    <w:p w14:paraId="6AA135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457EDE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Outlook:</w:t>
      </w:r>
    </w:p>
    <w:p w14:paraId="2F32FC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Office365Outlook.SendEmailV2(</w:t>
      </w:r>
    </w:p>
    <w:p w14:paraId="51FF5C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Recipient,</w:t>
      </w:r>
    </w:p>
    <w:p w14:paraId="4C7FEA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Subject,</w:t>
      </w:r>
    </w:p>
    <w:p w14:paraId="624803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Body</w:t>
      </w:r>
    </w:p>
    <w:p w14:paraId="7FCDBE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)</w:t>
      </w:r>
    </w:p>
    <w:p w14:paraId="13121A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Different integration pattern.</w:t>
      </w:r>
    </w:p>
    <w:p w14:paraId="38831CE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94F3403">
          <v:rect id="_x0000_i1041" style="width:0;height:1.5pt" o:hralign="center" o:hrstd="t" o:hr="t" fillcolor="#a0a0a0" stroked="f"/>
        </w:pict>
      </w:r>
    </w:p>
    <w:p w14:paraId="18F944C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E — ADD DATA CONNECTIONS</w:t>
      </w:r>
    </w:p>
    <w:p w14:paraId="2DD065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17. Generic Connector Workflow</w:t>
      </w:r>
    </w:p>
    <w:p w14:paraId="2EC841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 Power Apps Studio:</w:t>
      </w:r>
    </w:p>
    <w:p w14:paraId="537B422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Open:</w:t>
      </w:r>
    </w:p>
    <w:p w14:paraId="3AA4FA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</w:t>
      </w:r>
    </w:p>
    <w:p w14:paraId="6619AD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Select:</w:t>
      </w:r>
    </w:p>
    <w:p w14:paraId="0223B22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Add data</w:t>
      </w:r>
    </w:p>
    <w:p w14:paraId="2E7516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 for the required connector.</w:t>
      </w:r>
    </w:p>
    <w:p w14:paraId="5CDC7C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11B30B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Users</w:t>
      </w:r>
    </w:p>
    <w:p w14:paraId="1CBC3DE8" w14:textId="77777777" w:rsidR="001F75BF" w:rsidRPr="001F75BF" w:rsidRDefault="001F75BF" w:rsidP="001F75BF">
      <w:pPr>
        <w:rPr>
          <w:sz w:val="32"/>
          <w:szCs w:val="32"/>
        </w:rPr>
      </w:pPr>
    </w:p>
    <w:p w14:paraId="7C9F9F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Outlook</w:t>
      </w:r>
    </w:p>
    <w:p w14:paraId="12BBE617" w14:textId="77777777" w:rsidR="001F75BF" w:rsidRPr="001F75BF" w:rsidRDefault="001F75BF" w:rsidP="001F75BF">
      <w:pPr>
        <w:rPr>
          <w:sz w:val="32"/>
          <w:szCs w:val="32"/>
        </w:rPr>
      </w:pPr>
    </w:p>
    <w:p w14:paraId="4D76CA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</w:t>
      </w:r>
    </w:p>
    <w:p w14:paraId="61531C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Select/create the appropriate connection.</w:t>
      </w:r>
    </w:p>
    <w:p w14:paraId="4C6E667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E8B61C8">
          <v:rect id="_x0000_i1042" style="width:0;height:1.5pt" o:hralign="center" o:hrstd="t" o:hr="t" fillcolor="#a0a0a0" stroked="f"/>
        </w:pict>
      </w:r>
    </w:p>
    <w:p w14:paraId="425CA53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18. Important Security Question</w:t>
      </w:r>
    </w:p>
    <w:p w14:paraId="773AF0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connecting any service, ask:</w:t>
      </w:r>
    </w:p>
    <w:p w14:paraId="2B1F5C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identity will this use?</w:t>
      </w:r>
    </w:p>
    <w:p w14:paraId="6D27D7C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Which data can this connection access?</w:t>
      </w:r>
    </w:p>
    <w:p w14:paraId="2C8D74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Will end users authenticate themselves?</w:t>
      </w:r>
    </w:p>
    <w:p w14:paraId="49CBE3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a shared/service connection being used?</w:t>
      </w:r>
    </w:p>
    <w:p w14:paraId="2DD1FE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permissions does that identity have?</w:t>
      </w:r>
    </w:p>
    <w:p w14:paraId="6C13D4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 setup is also:</w:t>
      </w:r>
    </w:p>
    <w:p w14:paraId="4FD04C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Security architecture.</w:t>
      </w:r>
    </w:p>
    <w:p w14:paraId="050341D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43317E2">
          <v:rect id="_x0000_i1043" style="width:0;height:1.5pt" o:hralign="center" o:hrstd="t" o:hr="t" fillcolor="#a0a0a0" stroked="f"/>
        </w:pict>
      </w:r>
    </w:p>
    <w:p w14:paraId="690236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F — MICROSOFT 365 USERS</w:t>
      </w:r>
    </w:p>
    <w:p w14:paraId="150280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19. Business Requirement</w:t>
      </w:r>
    </w:p>
    <w:p w14:paraId="1C1652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Current Help Desk profile shows:</w:t>
      </w:r>
    </w:p>
    <w:p w14:paraId="1F6556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Hana Tesfaye</w:t>
      </w:r>
    </w:p>
    <w:p w14:paraId="0DAE6F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from our Dataverse:</w:t>
      </w:r>
    </w:p>
    <w:p w14:paraId="77E4FE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Employee</w:t>
      </w:r>
    </w:p>
    <w:p w14:paraId="26FA163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table.</w:t>
      </w:r>
    </w:p>
    <w:p w14:paraId="633334B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Management now wants:</w:t>
      </w:r>
    </w:p>
    <w:p w14:paraId="3E7935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profile picture</w:t>
      </w:r>
    </w:p>
    <w:p w14:paraId="4B0D23B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job title</w:t>
      </w:r>
    </w:p>
    <w:p w14:paraId="521FCC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department</w:t>
      </w:r>
    </w:p>
    <w:p w14:paraId="28EB39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can use:</w:t>
      </w:r>
    </w:p>
    <w:p w14:paraId="62FD0DD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Users.</w:t>
      </w:r>
    </w:p>
    <w:p w14:paraId="210A096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7283E66">
          <v:rect id="_x0000_i1044" style="width:0;height:1.5pt" o:hralign="center" o:hrstd="t" o:hr="t" fillcolor="#a0a0a0" stroked="f"/>
        </w:pict>
      </w:r>
    </w:p>
    <w:p w14:paraId="191711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20. Add Office 365 Users</w:t>
      </w:r>
    </w:p>
    <w:p w14:paraId="251882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In:</w:t>
      </w:r>
    </w:p>
    <w:p w14:paraId="3847C01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</w:t>
      </w:r>
    </w:p>
    <w:p w14:paraId="33A0D2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open:</w:t>
      </w:r>
    </w:p>
    <w:p w14:paraId="3BB84F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</w:t>
      </w:r>
    </w:p>
    <w:p w14:paraId="28CB8A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Times New Roman" w:hAnsi="Times New Roman" w:cs="Times New Roman"/>
          <w:sz w:val="32"/>
          <w:szCs w:val="32"/>
        </w:rPr>
        <w:t>↓</w:t>
      </w:r>
    </w:p>
    <w:p w14:paraId="23864C7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Add data</w:t>
      </w:r>
    </w:p>
    <w:p w14:paraId="722F976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Search:</w:t>
      </w:r>
    </w:p>
    <w:p w14:paraId="26CFB95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Users</w:t>
      </w:r>
    </w:p>
    <w:p w14:paraId="0A05E2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the connector.</w:t>
      </w:r>
    </w:p>
    <w:p w14:paraId="1EC37CB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Authenticate if prompted.</w:t>
      </w:r>
    </w:p>
    <w:p w14:paraId="4C946F8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DEEAE4B">
          <v:rect id="_x0000_i1045" style="width:0;height:1.5pt" o:hralign="center" o:hrstd="t" o:hr="t" fillcolor="#a0a0a0" stroked="f"/>
        </w:pict>
      </w:r>
    </w:p>
    <w:p w14:paraId="7587F30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21. Current User Profile</w:t>
      </w:r>
    </w:p>
    <w:p w14:paraId="7B830A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current connector exposes:</w:t>
      </w:r>
    </w:p>
    <w:p w14:paraId="6D3B165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my profile (V2)</w:t>
      </w:r>
    </w:p>
    <w:p w14:paraId="0ED57B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 Canvas Apps the common function is:</w:t>
      </w:r>
    </w:p>
    <w:p w14:paraId="2EEF9A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</w:t>
      </w:r>
    </w:p>
    <w:p w14:paraId="38FE08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returns:</w:t>
      </w:r>
    </w:p>
    <w:p w14:paraId="04973D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One profile record.</w:t>
      </w:r>
    </w:p>
    <w:p w14:paraId="392339A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8A1218E">
          <v:rect id="_x0000_i1046" style="width:0;height:1.5pt" o:hralign="center" o:hrstd="t" o:hr="t" fillcolor="#a0a0a0" stroked="f"/>
        </w:pict>
      </w:r>
    </w:p>
    <w:p w14:paraId="1766928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22. Display Name</w:t>
      </w:r>
    </w:p>
    <w:p w14:paraId="55112C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a temporary Label.</w:t>
      </w:r>
    </w:p>
    <w:p w14:paraId="0EF263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Text:</w:t>
      </w:r>
    </w:p>
    <w:p w14:paraId="03EBFA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Office365Users.MyProfileV2().displayName</w:t>
      </w:r>
    </w:p>
    <w:p w14:paraId="0EF130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Expected example:</w:t>
      </w:r>
    </w:p>
    <w:p w14:paraId="55E199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Hana Tesfaye</w:t>
      </w:r>
    </w:p>
    <w:p w14:paraId="4AD22C2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89101CD">
          <v:rect id="_x0000_i1047" style="width:0;height:1.5pt" o:hralign="center" o:hrstd="t" o:hr="t" fillcolor="#a0a0a0" stroked="f"/>
        </w:pict>
      </w:r>
    </w:p>
    <w:p w14:paraId="7BF418D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23. Job Title</w:t>
      </w:r>
    </w:p>
    <w:p w14:paraId="5E6935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05451A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lblM365JobTitle</w:t>
      </w:r>
    </w:p>
    <w:p w14:paraId="470B4D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Text:</w:t>
      </w:r>
    </w:p>
    <w:p w14:paraId="17B496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Office365Users.MyProfileV2().jobTitle</w:t>
      </w:r>
    </w:p>
    <w:p w14:paraId="06007A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result:</w:t>
      </w:r>
    </w:p>
    <w:p w14:paraId="5B620A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Financial Analyst</w:t>
      </w:r>
    </w:p>
    <w:p w14:paraId="5B3172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13056C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Software Developer</w:t>
      </w:r>
    </w:p>
    <w:p w14:paraId="521AE2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signed-in user's directory profile.</w:t>
      </w:r>
    </w:p>
    <w:p w14:paraId="6C5E3A3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DFEFEAB">
          <v:rect id="_x0000_i1048" style="width:0;height:1.5pt" o:hralign="center" o:hrstd="t" o:hr="t" fillcolor="#a0a0a0" stroked="f"/>
        </w:pict>
      </w:r>
    </w:p>
    <w:p w14:paraId="75EC9D6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24. Department</w:t>
      </w:r>
    </w:p>
    <w:p w14:paraId="116087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3F3D69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lblM365Department</w:t>
      </w:r>
    </w:p>
    <w:p w14:paraId="321339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Text:</w:t>
      </w:r>
    </w:p>
    <w:p w14:paraId="268715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Office365Users.MyProfileV2().department</w:t>
      </w:r>
    </w:p>
    <w:p w14:paraId="275C28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1577494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Information Technology</w:t>
      </w:r>
    </w:p>
    <w:p w14:paraId="1C42713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A7CE738">
          <v:rect id="_x0000_i1049" style="width:0;height:1.5pt" o:hralign="center" o:hrstd="t" o:hr="t" fillcolor="#a0a0a0" stroked="f"/>
        </w:pict>
      </w:r>
    </w:p>
    <w:p w14:paraId="3BFD6D8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25. Email</w:t>
      </w:r>
    </w:p>
    <w:p w14:paraId="04605A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7F74BF3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Office365Users.MyProfileV2().mail</w:t>
      </w:r>
    </w:p>
    <w:p w14:paraId="3CD7B3B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But:</w:t>
      </w:r>
    </w:p>
    <w:p w14:paraId="3A1713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Some organizations may not populate every profile property.</w:t>
      </w:r>
    </w:p>
    <w:p w14:paraId="225CBE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useful fallback can be:</w:t>
      </w:r>
    </w:p>
    <w:p w14:paraId="5AF21A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Coalesce(</w:t>
      </w:r>
    </w:p>
    <w:p w14:paraId="14F867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Office365Users.MyProfileV2().mail,</w:t>
      </w:r>
    </w:p>
    <w:p w14:paraId="189925B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Office365Users.MyProfileV2().userPrincipalName</w:t>
      </w:r>
    </w:p>
    <w:p w14:paraId="4649D2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1910CE4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4BF4E59">
          <v:rect id="_x0000_i1050" style="width:0;height:1.5pt" o:hralign="center" o:hrstd="t" o:hr="t" fillcolor="#a0a0a0" stroked="f"/>
        </w:pict>
      </w:r>
    </w:p>
    <w:p w14:paraId="34C57F8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26. User Principal Name</w:t>
      </w:r>
    </w:p>
    <w:p w14:paraId="17B98D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447BD0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Office365Users.MyProfileV2().userPrincipalName</w:t>
      </w:r>
    </w:p>
    <w:p w14:paraId="5CFE7F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often resembles:</w:t>
      </w:r>
    </w:p>
    <w:p w14:paraId="2A77165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hana@company.com</w:t>
      </w:r>
    </w:p>
    <w:p w14:paraId="35A075D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A2D819A">
          <v:rect id="_x0000_i1051" style="width:0;height:1.5pt" o:hralign="center" o:hrstd="t" o:hr="t" fillcolor="#a0a0a0" stroked="f"/>
        </w:pict>
      </w:r>
    </w:p>
    <w:p w14:paraId="67D5DD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G — PROFILE PHOTO</w:t>
      </w:r>
    </w:p>
    <w:p w14:paraId="12AABE6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27. Business Requirement</w:t>
      </w:r>
    </w:p>
    <w:p w14:paraId="3B56CFA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 the signed-in user's:</w:t>
      </w:r>
    </w:p>
    <w:p w14:paraId="0C6924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profile picture.</w:t>
      </w:r>
    </w:p>
    <w:p w14:paraId="38B915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Add an Image control.</w:t>
      </w:r>
    </w:p>
    <w:p w14:paraId="2F89CE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Rename:</w:t>
      </w:r>
    </w:p>
    <w:p w14:paraId="54C6DC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imgUserProfile</w:t>
      </w:r>
    </w:p>
    <w:p w14:paraId="6BF9B76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ED1BF8B">
          <v:rect id="_x0000_i1052" style="width:0;height:1.5pt" o:hralign="center" o:hrstd="t" o:hr="t" fillcolor="#a0a0a0" stroked="f"/>
        </w:pict>
      </w:r>
    </w:p>
    <w:p w14:paraId="65FF1E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28. Profile Photo Formula</w:t>
      </w:r>
    </w:p>
    <w:p w14:paraId="0747B3E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64CE5A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Office365Users.UserPhotoV2(</w:t>
      </w:r>
    </w:p>
    <w:p w14:paraId="5B84CE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Office365Users.MyProfileV2().userPrincipalName</w:t>
      </w:r>
    </w:p>
    <w:p w14:paraId="10E1F9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483B09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 photo is available:</w:t>
      </w:r>
    </w:p>
    <w:p w14:paraId="1BE1629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appears.</w:t>
      </w:r>
    </w:p>
    <w:p w14:paraId="308EE4A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FAE2617">
          <v:rect id="_x0000_i1053" style="width:0;height:1.5pt" o:hralign="center" o:hrstd="t" o:hr="t" fillcolor="#a0a0a0" stroked="f"/>
        </w:pict>
      </w:r>
    </w:p>
    <w:p w14:paraId="74E60F2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29. What if the User Has No Photo?</w:t>
      </w:r>
    </w:p>
    <w:p w14:paraId="38DFAE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build a profile experience that completely breaks.</w:t>
      </w:r>
    </w:p>
    <w:p w14:paraId="782F5C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 can provide:</w:t>
      </w:r>
    </w:p>
    <w:p w14:paraId="4BF5C28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default avatar</w:t>
      </w:r>
    </w:p>
    <w:p w14:paraId="2E33AD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0F93CAC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Initials</w:t>
      </w:r>
    </w:p>
    <w:p w14:paraId="33D75F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 fallback UI.</w:t>
      </w:r>
    </w:p>
    <w:p w14:paraId="686C341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6F81E17">
          <v:rect id="_x0000_i1054" style="width:0;height:1.5pt" o:hralign="center" o:hrstd="t" o:hr="t" fillcolor="#a0a0a0" stroked="f"/>
        </w:pict>
      </w:r>
    </w:p>
    <w:p w14:paraId="1A174D4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30. Profile Photo Failure</w:t>
      </w:r>
    </w:p>
    <w:p w14:paraId="0AFC0D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External calls can fail.</w:t>
      </w:r>
    </w:p>
    <w:p w14:paraId="02A4CB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Possible reasons:</w:t>
      </w:r>
    </w:p>
    <w:p w14:paraId="0727CB41" w14:textId="77777777" w:rsidR="001F75BF" w:rsidRPr="001F75BF" w:rsidRDefault="001F75BF" w:rsidP="001F75BF">
      <w:pPr>
        <w:numPr>
          <w:ilvl w:val="0"/>
          <w:numId w:val="15"/>
        </w:numPr>
        <w:rPr>
          <w:sz w:val="32"/>
          <w:szCs w:val="32"/>
        </w:rPr>
      </w:pPr>
      <w:r w:rsidRPr="001F75BF">
        <w:rPr>
          <w:sz w:val="32"/>
          <w:szCs w:val="32"/>
        </w:rPr>
        <w:t>No photo configured</w:t>
      </w:r>
    </w:p>
    <w:p w14:paraId="1CAD30B1" w14:textId="77777777" w:rsidR="001F75BF" w:rsidRPr="001F75BF" w:rsidRDefault="001F75BF" w:rsidP="001F75BF">
      <w:pPr>
        <w:numPr>
          <w:ilvl w:val="0"/>
          <w:numId w:val="15"/>
        </w:numPr>
        <w:rPr>
          <w:sz w:val="32"/>
          <w:szCs w:val="32"/>
        </w:rPr>
      </w:pPr>
      <w:r w:rsidRPr="001F75BF">
        <w:rPr>
          <w:sz w:val="32"/>
          <w:szCs w:val="32"/>
        </w:rPr>
        <w:t>User profile unavailable</w:t>
      </w:r>
    </w:p>
    <w:p w14:paraId="3B31C9FD" w14:textId="77777777" w:rsidR="001F75BF" w:rsidRPr="001F75BF" w:rsidRDefault="001F75BF" w:rsidP="001F75BF">
      <w:pPr>
        <w:numPr>
          <w:ilvl w:val="0"/>
          <w:numId w:val="15"/>
        </w:numPr>
        <w:rPr>
          <w:sz w:val="32"/>
          <w:szCs w:val="32"/>
        </w:rPr>
      </w:pPr>
      <w:r w:rsidRPr="001F75BF">
        <w:rPr>
          <w:sz w:val="32"/>
          <w:szCs w:val="32"/>
        </w:rPr>
        <w:t>Connector authorization</w:t>
      </w:r>
    </w:p>
    <w:p w14:paraId="001EB562" w14:textId="77777777" w:rsidR="001F75BF" w:rsidRPr="001F75BF" w:rsidRDefault="001F75BF" w:rsidP="001F75BF">
      <w:pPr>
        <w:numPr>
          <w:ilvl w:val="0"/>
          <w:numId w:val="15"/>
        </w:numPr>
        <w:rPr>
          <w:sz w:val="32"/>
          <w:szCs w:val="32"/>
        </w:rPr>
      </w:pPr>
      <w:r w:rsidRPr="001F75BF">
        <w:rPr>
          <w:sz w:val="32"/>
          <w:szCs w:val="32"/>
        </w:rPr>
        <w:t>Network/service issue</w:t>
      </w:r>
    </w:p>
    <w:p w14:paraId="352130E4" w14:textId="77777777" w:rsidR="001F75BF" w:rsidRPr="001F75BF" w:rsidRDefault="001F75BF" w:rsidP="001F75BF">
      <w:pPr>
        <w:numPr>
          <w:ilvl w:val="0"/>
          <w:numId w:val="15"/>
        </w:numPr>
        <w:rPr>
          <w:sz w:val="32"/>
          <w:szCs w:val="32"/>
        </w:rPr>
      </w:pPr>
      <w:r w:rsidRPr="001F75BF">
        <w:rPr>
          <w:sz w:val="32"/>
          <w:szCs w:val="32"/>
        </w:rPr>
        <w:t>Tenant policy</w:t>
      </w:r>
    </w:p>
    <w:p w14:paraId="555D6E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Design the interface so:</w:t>
      </w:r>
    </w:p>
    <w:p w14:paraId="7C716E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Profile photo is helpful</w:t>
      </w:r>
    </w:p>
    <w:p w14:paraId="26A009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not:</w:t>
      </w:r>
    </w:p>
    <w:p w14:paraId="64A6163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Mission critical.</w:t>
      </w:r>
    </w:p>
    <w:p w14:paraId="52AEC35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7A73B1C">
          <v:rect id="_x0000_i1055" style="width:0;height:1.5pt" o:hralign="center" o:hrstd="t" o:hr="t" fillcolor="#a0a0a0" stroked="f"/>
        </w:pict>
      </w:r>
    </w:p>
    <w:p w14:paraId="1588195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H — SELECT FIELDS</w:t>
      </w:r>
    </w:p>
    <w:p w14:paraId="21414F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31. Performance Concept</w:t>
      </w:r>
    </w:p>
    <w:p w14:paraId="6185C97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Profile APIs can return many properties.</w:t>
      </w:r>
    </w:p>
    <w:p w14:paraId="648E5B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the app may need only:</w:t>
      </w:r>
    </w:p>
    <w:p w14:paraId="4467A0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displayName</w:t>
      </w:r>
    </w:p>
    <w:p w14:paraId="56825F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department</w:t>
      </w:r>
    </w:p>
    <w:p w14:paraId="629E114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jobTitle</w:t>
      </w:r>
    </w:p>
    <w:p w14:paraId="650A5E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userPrincipalName</w:t>
      </w:r>
    </w:p>
    <w:p w14:paraId="59C844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a connector/action supports:</w:t>
      </w:r>
    </w:p>
    <w:p w14:paraId="7303C83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Selecting fields</w:t>
      </w:r>
    </w:p>
    <w:p w14:paraId="732476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request only the fields needed.</w:t>
      </w:r>
    </w:p>
    <w:p w14:paraId="58DEAB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This reduces unnecessary payload and avoids requesting unnecessary profile properties.</w:t>
      </w:r>
    </w:p>
    <w:p w14:paraId="7170B5D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938A73">
          <v:rect id="_x0000_i1056" style="width:0;height:1.5pt" o:hralign="center" o:hrstd="t" o:hr="t" fillcolor="#a0a0a0" stroked="f"/>
        </w:pict>
      </w:r>
    </w:p>
    <w:p w14:paraId="0BFD4DC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32. Principle</w:t>
      </w:r>
    </w:p>
    <w:p w14:paraId="0F9CAB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think:</w:t>
      </w:r>
    </w:p>
    <w:p w14:paraId="087689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the API can return 40 fields, retrieve all 40.</w:t>
      </w:r>
    </w:p>
    <w:p w14:paraId="4682BA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2037627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Minimum data required.</w:t>
      </w:r>
    </w:p>
    <w:p w14:paraId="07C9017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833191F">
          <v:rect id="_x0000_i1057" style="width:0;height:1.5pt" o:hralign="center" o:hrstd="t" o:hr="t" fillcolor="#a0a0a0" stroked="f"/>
        </w:pict>
      </w:r>
    </w:p>
    <w:p w14:paraId="454904D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I — MICROSOFT 365 VS DATAVERSE</w:t>
      </w:r>
    </w:p>
    <w:p w14:paraId="1D4BC68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33. Architecture Question</w:t>
      </w:r>
    </w:p>
    <w:p w14:paraId="7F0C37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now have:</w:t>
      </w:r>
    </w:p>
    <w:p w14:paraId="12AAEFA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Department</w:t>
      </w:r>
    </w:p>
    <w:p w14:paraId="42B7F8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in:</w:t>
      </w:r>
    </w:p>
    <w:p w14:paraId="26B9173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</w:t>
      </w:r>
    </w:p>
    <w:p w14:paraId="25BC614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and:</w:t>
      </w:r>
    </w:p>
    <w:p w14:paraId="46ED123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365.</w:t>
      </w:r>
    </w:p>
    <w:p w14:paraId="0FE0F35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one is correct?</w:t>
      </w:r>
    </w:p>
    <w:p w14:paraId="43E43A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answer:</w:t>
      </w:r>
    </w:p>
    <w:p w14:paraId="259BADC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Both.</w:t>
      </w:r>
    </w:p>
    <w:p w14:paraId="606751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they may have:</w:t>
      </w:r>
    </w:p>
    <w:p w14:paraId="76A73A9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Different purposes.</w:t>
      </w:r>
    </w:p>
    <w:p w14:paraId="088056A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B578EB5">
          <v:rect id="_x0000_i1058" style="width:0;height:1.5pt" o:hralign="center" o:hrstd="t" o:hr="t" fillcolor="#a0a0a0" stroked="f"/>
        </w:pict>
      </w:r>
    </w:p>
    <w:p w14:paraId="3E881D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34. Microsoft 365 Profile</w:t>
      </w:r>
    </w:p>
    <w:p w14:paraId="06F1ED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Microsoft 365 directory information might contain:</w:t>
      </w:r>
    </w:p>
    <w:p w14:paraId="0A39315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 Name</w:t>
      </w:r>
    </w:p>
    <w:p w14:paraId="4F25AD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Job Title</w:t>
      </w:r>
    </w:p>
    <w:p w14:paraId="738BF5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Department</w:t>
      </w:r>
    </w:p>
    <w:p w14:paraId="5B51CBB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Manager</w:t>
      </w:r>
    </w:p>
    <w:p w14:paraId="6C0092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Photo</w:t>
      </w:r>
    </w:p>
    <w:p w14:paraId="6CF6B3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is:</w:t>
      </w:r>
    </w:p>
    <w:p w14:paraId="4F41EC5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Identity/directory information.</w:t>
      </w:r>
    </w:p>
    <w:p w14:paraId="2F14EE9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90A846E">
          <v:rect id="_x0000_i1059" style="width:0;height:1.5pt" o:hralign="center" o:hrstd="t" o:hr="t" fillcolor="#a0a0a0" stroked="f"/>
        </w:pict>
      </w:r>
    </w:p>
    <w:p w14:paraId="5111218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35. Dataverse Employee</w:t>
      </w:r>
    </w:p>
    <w:p w14:paraId="193FB3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Our Dataverse Employee contains:</w:t>
      </w:r>
    </w:p>
    <w:p w14:paraId="3BE63E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Number</w:t>
      </w:r>
    </w:p>
    <w:p w14:paraId="0B09BE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Employment Status</w:t>
      </w:r>
    </w:p>
    <w:p w14:paraId="0FDB46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Hire Date</w:t>
      </w:r>
    </w:p>
    <w:p w14:paraId="6A35DD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Department Lookup</w:t>
      </w:r>
    </w:p>
    <w:p w14:paraId="2F7EBE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Position Lookup</w:t>
      </w:r>
    </w:p>
    <w:p w14:paraId="2C6125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Manager Lookup</w:t>
      </w:r>
    </w:p>
    <w:p w14:paraId="25ED55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Other HR/business data</w:t>
      </w:r>
    </w:p>
    <w:p w14:paraId="1CF10D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is:</w:t>
      </w:r>
    </w:p>
    <w:p w14:paraId="668FA3D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Application business data.</w:t>
      </w:r>
    </w:p>
    <w:p w14:paraId="2F8E28D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3873F2A">
          <v:rect id="_x0000_i1060" style="width:0;height:1.5pt" o:hralign="center" o:hrstd="t" o:hr="t" fillcolor="#a0a0a0" stroked="f"/>
        </w:pict>
      </w:r>
    </w:p>
    <w:p w14:paraId="7BC13B2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36. System of Record</w:t>
      </w:r>
    </w:p>
    <w:p w14:paraId="3F076E2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every important field ask:</w:t>
      </w:r>
    </w:p>
    <w:p w14:paraId="1B1AD6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system owns the authoritative value?</w:t>
      </w:r>
    </w:p>
    <w:p w14:paraId="6F9ADC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called:</w:t>
      </w:r>
    </w:p>
    <w:p w14:paraId="23118B6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System of Record thinking.</w:t>
      </w:r>
    </w:p>
    <w:p w14:paraId="731CE5A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68EE182">
          <v:rect id="_x0000_i1061" style="width:0;height:1.5pt" o:hralign="center" o:hrstd="t" o:hr="t" fillcolor="#a0a0a0" stroked="f"/>
        </w:pict>
      </w:r>
    </w:p>
    <w:p w14:paraId="36A3E4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37. Example</w:t>
      </w:r>
    </w:p>
    <w:p w14:paraId="488AAD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Profile Photo:</w:t>
      </w:r>
    </w:p>
    <w:p w14:paraId="0B2E0F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system of record:</w:t>
      </w:r>
    </w:p>
    <w:p w14:paraId="011422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365.</w:t>
      </w:r>
    </w:p>
    <w:p w14:paraId="7C7D1D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Number:</w:t>
      </w:r>
    </w:p>
    <w:p w14:paraId="66DF12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system of record:</w:t>
      </w:r>
    </w:p>
    <w:p w14:paraId="16CFE2C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HR/Dataverse or HR system.</w:t>
      </w:r>
    </w:p>
    <w:p w14:paraId="403BF5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Leave Balance:</w:t>
      </w:r>
    </w:p>
    <w:p w14:paraId="574866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HR business system.</w:t>
      </w:r>
    </w:p>
    <w:p w14:paraId="0F840C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Ticket:</w:t>
      </w:r>
    </w:p>
    <w:p w14:paraId="57DAFA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 Help Desk.</w:t>
      </w:r>
    </w:p>
    <w:p w14:paraId="06CD47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create unnecessary duplicate masters.</w:t>
      </w:r>
    </w:p>
    <w:p w14:paraId="0C2ACA4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26E1B5B">
          <v:rect id="_x0000_i1062" style="width:0;height:1.5pt" o:hralign="center" o:hrstd="t" o:hr="t" fillcolor="#a0a0a0" stroked="f"/>
        </w:pict>
      </w:r>
    </w:p>
    <w:p w14:paraId="609E235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38. Conflict Example</w:t>
      </w:r>
    </w:p>
    <w:p w14:paraId="2DBE808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Microsoft 365 says:</w:t>
      </w:r>
    </w:p>
    <w:p w14:paraId="005545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Department = IT</w:t>
      </w:r>
    </w:p>
    <w:p w14:paraId="6264DC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 says:</w:t>
      </w:r>
    </w:p>
    <w:p w14:paraId="5260E9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Department = Finance</w:t>
      </w:r>
    </w:p>
    <w:p w14:paraId="6AF13C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should the app use?</w:t>
      </w:r>
    </w:p>
    <w:p w14:paraId="43AA22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solve this randomly in Power Fx.</w:t>
      </w:r>
    </w:p>
    <w:p w14:paraId="70EA72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Investigate:</w:t>
      </w:r>
    </w:p>
    <w:p w14:paraId="6D48764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Ownership of the business data.</w:t>
      </w:r>
    </w:p>
    <w:p w14:paraId="0FEF071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51C57D1">
          <v:rect id="_x0000_i1063" style="width:0;height:1.5pt" o:hralign="center" o:hrstd="t" o:hr="t" fillcolor="#a0a0a0" stroked="f"/>
        </w:pict>
      </w:r>
    </w:p>
    <w:p w14:paraId="5FEEFF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39. Integration Architecture Lesson</w:t>
      </w:r>
    </w:p>
    <w:p w14:paraId="6ED45E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is not:</w:t>
      </w:r>
    </w:p>
    <w:p w14:paraId="6444CF9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Grab data from everywhere.</w:t>
      </w:r>
    </w:p>
    <w:p w14:paraId="3EDC78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is:</w:t>
      </w:r>
    </w:p>
    <w:p w14:paraId="2B0773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 why each system exists.</w:t>
      </w:r>
    </w:p>
    <w:p w14:paraId="57D9A94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B6193D1">
          <v:rect id="_x0000_i1064" style="width:0;height:1.5pt" o:hralign="center" o:hrstd="t" o:hr="t" fillcolor="#a0a0a0" stroked="f"/>
        </w:pict>
      </w:r>
    </w:p>
    <w:p w14:paraId="543F401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J — UPDATE PROFILE SCREEN</w:t>
      </w:r>
    </w:p>
    <w:p w14:paraId="198B6B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40. Lab 1 — Improve scrProfile</w:t>
      </w:r>
    </w:p>
    <w:p w14:paraId="1495EB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Update:</w:t>
      </w:r>
    </w:p>
    <w:p w14:paraId="566DB0F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scrProfile</w:t>
      </w:r>
    </w:p>
    <w:p w14:paraId="492AC39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display:</w:t>
      </w:r>
    </w:p>
    <w:p w14:paraId="089EDCE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Profile Photo</w:t>
      </w:r>
    </w:p>
    <w:p w14:paraId="518DBB0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Display Name</w:t>
      </w:r>
    </w:p>
    <w:p w14:paraId="454DA47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Email</w:t>
      </w:r>
    </w:p>
    <w:p w14:paraId="4EABFCD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Microsoft 365 Job Title</w:t>
      </w:r>
    </w:p>
    <w:p w14:paraId="370EBA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Department</w:t>
      </w:r>
    </w:p>
    <w:p w14:paraId="4B19E6F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Employee Number from Dataverse</w:t>
      </w:r>
    </w:p>
    <w:p w14:paraId="3BBE41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Employment Status from Dataverse</w:t>
      </w:r>
    </w:p>
    <w:p w14:paraId="0CE7DA2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97076D1">
          <v:rect id="_x0000_i1065" style="width:0;height:1.5pt" o:hralign="center" o:hrstd="t" o:hr="t" fillcolor="#a0a0a0" stroked="f"/>
        </w:pict>
      </w:r>
    </w:p>
    <w:p w14:paraId="35A829B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41. Profile Architecture</w:t>
      </w:r>
    </w:p>
    <w:p w14:paraId="0F55F3E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Concept:</w:t>
      </w:r>
    </w:p>
    <w:p w14:paraId="6F7AC0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Microsoft 365</w:t>
      </w:r>
    </w:p>
    <w:p w14:paraId="532E67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|</w:t>
      </w:r>
    </w:p>
    <w:p w14:paraId="3647D32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Photo</w:t>
      </w:r>
    </w:p>
    <w:p w14:paraId="7C7C892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Display Name</w:t>
      </w:r>
    </w:p>
    <w:p w14:paraId="50A7C0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Job Title</w:t>
      </w:r>
    </w:p>
    <w:p w14:paraId="4E86E1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Department</w:t>
      </w:r>
    </w:p>
    <w:p w14:paraId="277ADAE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|</w:t>
      </w:r>
    </w:p>
    <w:p w14:paraId="2F2C23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v</w:t>
      </w:r>
    </w:p>
    <w:p w14:paraId="4B5A30E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PROFILE SCREEN</w:t>
      </w:r>
    </w:p>
    <w:p w14:paraId="5E12D4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^</w:t>
      </w:r>
    </w:p>
    <w:p w14:paraId="1360B1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|</w:t>
      </w:r>
    </w:p>
    <w:p w14:paraId="7F745E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</w:t>
      </w:r>
    </w:p>
    <w:p w14:paraId="2E673D4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|</w:t>
      </w:r>
    </w:p>
    <w:p w14:paraId="49A627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Employee Number</w:t>
      </w:r>
    </w:p>
    <w:p w14:paraId="064841D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+---- Employment Status</w:t>
      </w:r>
    </w:p>
    <w:p w14:paraId="1D1375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+---- Business Department</w:t>
      </w:r>
    </w:p>
    <w:p w14:paraId="0E8FB4E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A8B0B1D">
          <v:rect id="_x0000_i1066" style="width:0;height:1.5pt" o:hralign="center" o:hrstd="t" o:hr="t" fillcolor="#a0a0a0" stroked="f"/>
        </w:pict>
      </w:r>
    </w:p>
    <w:p w14:paraId="3A1AB5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42. Label Sources</w:t>
      </w:r>
    </w:p>
    <w:p w14:paraId="2DA3EF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052DE8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 Name</w:t>
      </w:r>
    </w:p>
    <w:p w14:paraId="4D2E39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Source: Microsoft 365</w:t>
      </w:r>
    </w:p>
    <w:p w14:paraId="0151D732" w14:textId="77777777" w:rsidR="001F75BF" w:rsidRPr="001F75BF" w:rsidRDefault="001F75BF" w:rsidP="001F75BF">
      <w:pPr>
        <w:rPr>
          <w:sz w:val="32"/>
          <w:szCs w:val="32"/>
        </w:rPr>
      </w:pPr>
    </w:p>
    <w:p w14:paraId="3BB93B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Number</w:t>
      </w:r>
    </w:p>
    <w:p w14:paraId="4C2BBE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Source: Dataverse</w:t>
      </w:r>
    </w:p>
    <w:p w14:paraId="454620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should be able to identify:</w:t>
      </w:r>
    </w:p>
    <w:p w14:paraId="2E4BE8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Where every displayed value originates.</w:t>
      </w:r>
    </w:p>
    <w:p w14:paraId="31267E5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336338C">
          <v:rect id="_x0000_i1067" style="width:0;height:1.5pt" o:hralign="center" o:hrstd="t" o:hr="t" fillcolor="#a0a0a0" stroked="f"/>
        </w:pict>
      </w:r>
    </w:p>
    <w:p w14:paraId="2CCA6E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K — MICROSOFT 365 MANAGER</w:t>
      </w:r>
    </w:p>
    <w:p w14:paraId="6CF5985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43. Manager Information</w:t>
      </w:r>
    </w:p>
    <w:p w14:paraId="24E2602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Users also provides:</w:t>
      </w:r>
    </w:p>
    <w:p w14:paraId="1B8F9F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manager (V2)</w:t>
      </w:r>
    </w:p>
    <w:p w14:paraId="6FE6911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users whose manager is configured in Microsoft Entra.</w:t>
      </w:r>
    </w:p>
    <w:p w14:paraId="7B5A1EC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creates an interesting comparison with:</w:t>
      </w:r>
    </w:p>
    <w:p w14:paraId="4B5B0A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Employee.Manager</w:t>
      </w:r>
    </w:p>
    <w:p w14:paraId="7EA39E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 Dataverse.</w:t>
      </w:r>
    </w:p>
    <w:p w14:paraId="660BEDC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1645DCB">
          <v:rect id="_x0000_i1068" style="width:0;height:1.5pt" o:hralign="center" o:hrstd="t" o:hr="t" fillcolor="#a0a0a0" stroked="f"/>
        </w:pict>
      </w:r>
    </w:p>
    <w:p w14:paraId="72ADC05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44. Architecture Discussion</w:t>
      </w:r>
    </w:p>
    <w:p w14:paraId="0EB883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Should we delete:</w:t>
      </w:r>
    </w:p>
    <w:p w14:paraId="5791F5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Employee.Manager</w:t>
      </w:r>
    </w:p>
    <w:p w14:paraId="158C58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always use Microsoft 365?</w:t>
      </w:r>
    </w:p>
    <w:p w14:paraId="4419E99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Not automatically.</w:t>
      </w:r>
    </w:p>
    <w:p w14:paraId="312453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Ask:</w:t>
      </w:r>
    </w:p>
    <w:p w14:paraId="59B28D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Does the company's Microsoft 365 hierarchy match HR approval hierarchy?</w:t>
      </w:r>
    </w:p>
    <w:p w14:paraId="31E821E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Is manager data always maintained?</w:t>
      </w:r>
    </w:p>
    <w:p w14:paraId="316A7C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Does Help Desk need organizational manager or business-process approver?</w:t>
      </w:r>
    </w:p>
    <w:p w14:paraId="5D2601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Requirements determine:</w:t>
      </w:r>
    </w:p>
    <w:p w14:paraId="161BF6F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source.</w:t>
      </w:r>
    </w:p>
    <w:p w14:paraId="49DEFBE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6F3014">
          <v:rect id="_x0000_i1069" style="width:0;height:1.5pt" o:hralign="center" o:hrstd="t" o:hr="t" fillcolor="#a0a0a0" stroked="f"/>
        </w:pict>
      </w:r>
    </w:p>
    <w:p w14:paraId="0A72F5B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45. Important Failure Scenario</w:t>
      </w:r>
    </w:p>
    <w:p w14:paraId="7749E9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no Manager is configured in Microsoft Entra:</w:t>
      </w:r>
    </w:p>
    <w:p w14:paraId="699CAD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Manager</w:t>
      </w:r>
    </w:p>
    <w:p w14:paraId="3ACA43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may return an error/no manager response.</w:t>
      </w:r>
    </w:p>
    <w:p w14:paraId="7C8017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Therefore:</w:t>
      </w:r>
    </w:p>
    <w:p w14:paraId="5920AF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Handle missing manager.</w:t>
      </w:r>
    </w:p>
    <w:p w14:paraId="5608644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E94485B">
          <v:rect id="_x0000_i1070" style="width:0;height:1.5pt" o:hralign="center" o:hrstd="t" o:hr="t" fillcolor="#a0a0a0" stroked="f"/>
        </w:pict>
      </w:r>
    </w:p>
    <w:p w14:paraId="1AFB658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L — OFFICE 365 OUTLOOK</w:t>
      </w:r>
    </w:p>
    <w:p w14:paraId="397220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46. Business Requirement</w:t>
      </w:r>
    </w:p>
    <w:p w14:paraId="6A47DE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After creating a support Ticket, we want to learn how to send:</w:t>
      </w:r>
    </w:p>
    <w:p w14:paraId="623CCF2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confirmation email.</w:t>
      </w:r>
    </w:p>
    <w:p w14:paraId="51E4A8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today's integration exercise:</w:t>
      </w:r>
    </w:p>
    <w:p w14:paraId="4C20DD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Canvas App will send:</w:t>
      </w:r>
    </w:p>
    <w:p w14:paraId="23F102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Your IT support ticket TKT-000123 was created.</w:t>
      </w:r>
    </w:p>
    <w:p w14:paraId="6FEDA5A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9A8A3C5">
          <v:rect id="_x0000_i1071" style="width:0;height:1.5pt" o:hralign="center" o:hrstd="t" o:hr="t" fillcolor="#a0a0a0" stroked="f"/>
        </w:pict>
      </w:r>
    </w:p>
    <w:p w14:paraId="0AF8FD0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47. Add Outlook Connector</w:t>
      </w:r>
    </w:p>
    <w:p w14:paraId="0D104EC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Open:</w:t>
      </w:r>
    </w:p>
    <w:p w14:paraId="45AA58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</w:t>
      </w:r>
    </w:p>
    <w:p w14:paraId="330EE8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Times New Roman" w:hAnsi="Times New Roman" w:cs="Times New Roman"/>
          <w:sz w:val="32"/>
          <w:szCs w:val="32"/>
        </w:rPr>
        <w:t>↓</w:t>
      </w:r>
    </w:p>
    <w:p w14:paraId="5E0B713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Add data</w:t>
      </w:r>
    </w:p>
    <w:p w14:paraId="78033A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Search:</w:t>
      </w:r>
    </w:p>
    <w:p w14:paraId="2EFB37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 365 Outlook</w:t>
      </w:r>
    </w:p>
    <w:p w14:paraId="7693EF8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Add/create connection.</w:t>
      </w:r>
    </w:p>
    <w:p w14:paraId="24597F7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59FBF2A">
          <v:rect id="_x0000_i1072" style="width:0;height:1.5pt" o:hralign="center" o:hrstd="t" o:hr="t" fillcolor="#a0a0a0" stroked="f"/>
        </w:pict>
      </w:r>
    </w:p>
    <w:p w14:paraId="187BB54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48. Send Email V2</w:t>
      </w:r>
    </w:p>
    <w:p w14:paraId="5CE6FF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24F2F0F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Office365Outlook.SendEmailV2(</w:t>
      </w:r>
    </w:p>
    <w:p w14:paraId="171418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Recipient,</w:t>
      </w:r>
    </w:p>
    <w:p w14:paraId="78ECFF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Subject,</w:t>
      </w:r>
    </w:p>
    <w:p w14:paraId="371A4B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Body</w:t>
      </w:r>
    </w:p>
    <w:p w14:paraId="06D2F0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56E542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C759F2C">
          <v:rect id="_x0000_i1073" style="width:0;height:1.5pt" o:hralign="center" o:hrstd="t" o:hr="t" fillcolor="#a0a0a0" stroked="f"/>
        </w:pict>
      </w:r>
    </w:p>
    <w:p w14:paraId="549F33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49. Simple Test</w:t>
      </w:r>
    </w:p>
    <w:p w14:paraId="7A7A81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temporary Button:</w:t>
      </w:r>
    </w:p>
    <w:p w14:paraId="48BFB6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btnTestEmail</w:t>
      </w:r>
    </w:p>
    <w:p w14:paraId="7DCCF2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OnSelect:</w:t>
      </w:r>
    </w:p>
    <w:p w14:paraId="3A6D1C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Office365Outlook.SendEmailV2(</w:t>
      </w:r>
    </w:p>
    <w:p w14:paraId="06DEE8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User().Email,</w:t>
      </w:r>
    </w:p>
    <w:p w14:paraId="308878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"IT Help Desk Connector Test",</w:t>
      </w:r>
    </w:p>
    <w:p w14:paraId="7E8439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"The Office 365 Outlook connector is working."</w:t>
      </w:r>
    </w:p>
    <w:p w14:paraId="31A432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0338F8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Run.</w:t>
      </w:r>
    </w:p>
    <w:p w14:paraId="3BA1542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 mailbox.</w:t>
      </w:r>
    </w:p>
    <w:p w14:paraId="37267BB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76850EB">
          <v:rect id="_x0000_i1074" style="width:0;height:1.5pt" o:hralign="center" o:hrstd="t" o:hr="t" fillcolor="#a0a0a0" stroked="f"/>
        </w:pict>
      </w:r>
    </w:p>
    <w:p w14:paraId="5A641B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50. Do Not Spam</w:t>
      </w:r>
    </w:p>
    <w:p w14:paraId="4D7195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During class:</w:t>
      </w:r>
    </w:p>
    <w:p w14:paraId="197032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Send email only to yourself/test accounts.</w:t>
      </w:r>
    </w:p>
    <w:p w14:paraId="0053C7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allow 20 students to send repeated messages to:</w:t>
      </w:r>
    </w:p>
    <w:p w14:paraId="2922C2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all-employees@company.com</w:t>
      </w:r>
    </w:p>
    <w:p w14:paraId="357E3A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 testing must be controlled.</w:t>
      </w:r>
    </w:p>
    <w:p w14:paraId="4691E9D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7F543F9">
          <v:rect id="_x0000_i1075" style="width:0;height:1.5pt" o:hralign="center" o:hrstd="t" o:hr="t" fillcolor="#a0a0a0" stroked="f"/>
        </w:pict>
      </w:r>
    </w:p>
    <w:p w14:paraId="66C5823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M — EMAIL ERROR HANDLING</w:t>
      </w:r>
    </w:p>
    <w:p w14:paraId="4221B4B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51. Better Formula</w:t>
      </w:r>
    </w:p>
    <w:p w14:paraId="221F0C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Use:</w:t>
      </w:r>
    </w:p>
    <w:p w14:paraId="1C25D4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IfError(</w:t>
      </w:r>
    </w:p>
    <w:p w14:paraId="725370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Office365Outlook.SendEmailV2(</w:t>
      </w:r>
    </w:p>
    <w:p w14:paraId="060A18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User().Email,</w:t>
      </w:r>
    </w:p>
    <w:p w14:paraId="4C4FE8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"IT Help Desk Connector Test",</w:t>
      </w:r>
    </w:p>
    <w:p w14:paraId="30AA51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"The Office 365 Outlook connector is working."</w:t>
      </w:r>
    </w:p>
    <w:p w14:paraId="1105BE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24579ED5" w14:textId="77777777" w:rsidR="001F75BF" w:rsidRPr="001F75BF" w:rsidRDefault="001F75BF" w:rsidP="001F75BF">
      <w:pPr>
        <w:rPr>
          <w:sz w:val="32"/>
          <w:szCs w:val="32"/>
        </w:rPr>
      </w:pPr>
    </w:p>
    <w:p w14:paraId="507523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Notify(</w:t>
      </w:r>
    </w:p>
    <w:p w14:paraId="38D162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"The test email could not be sent.",</w:t>
      </w:r>
    </w:p>
    <w:p w14:paraId="53CF27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NotificationType.Error</w:t>
      </w:r>
    </w:p>
    <w:p w14:paraId="4D30FD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6B854390" w14:textId="77777777" w:rsidR="001F75BF" w:rsidRPr="001F75BF" w:rsidRDefault="001F75BF" w:rsidP="001F75BF">
      <w:pPr>
        <w:rPr>
          <w:sz w:val="32"/>
          <w:szCs w:val="32"/>
        </w:rPr>
      </w:pPr>
    </w:p>
    <w:p w14:paraId="727DDD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Notify(</w:t>
      </w:r>
    </w:p>
    <w:p w14:paraId="61B8B0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"Test email sent successfully.",</w:t>
      </w:r>
    </w:p>
    <w:p w14:paraId="054BCD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NotificationType.Success</w:t>
      </w:r>
    </w:p>
    <w:p w14:paraId="4808F4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</w:t>
      </w:r>
    </w:p>
    <w:p w14:paraId="1A8A75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4CDC9F1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73DAA5C">
          <v:rect id="_x0000_i1076" style="width:0;height:1.5pt" o:hralign="center" o:hrstd="t" o:hr="t" fillcolor="#a0a0a0" stroked="f"/>
        </w:pict>
      </w:r>
    </w:p>
    <w:p w14:paraId="46CFC95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52. Why IfError?</w:t>
      </w:r>
    </w:p>
    <w:p w14:paraId="2C6CBB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External systems can fail.</w:t>
      </w:r>
    </w:p>
    <w:p w14:paraId="625CE3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causes:</w:t>
      </w:r>
    </w:p>
    <w:p w14:paraId="207E9A9A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Authentication expired</w:t>
      </w:r>
    </w:p>
    <w:p w14:paraId="33FDC09D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t>Mailbox problem</w:t>
      </w:r>
    </w:p>
    <w:p w14:paraId="28D3297E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t>Permission issue</w:t>
      </w:r>
    </w:p>
    <w:p w14:paraId="47EB942D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t>Network failure</w:t>
      </w:r>
    </w:p>
    <w:p w14:paraId="33A04E2D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t>Service unavailable</w:t>
      </w:r>
    </w:p>
    <w:p w14:paraId="27E3E74C" w14:textId="77777777" w:rsidR="001F75BF" w:rsidRPr="001F75BF" w:rsidRDefault="001F75BF" w:rsidP="001F75BF">
      <w:pPr>
        <w:numPr>
          <w:ilvl w:val="0"/>
          <w:numId w:val="16"/>
        </w:numPr>
        <w:rPr>
          <w:sz w:val="32"/>
          <w:szCs w:val="32"/>
        </w:rPr>
      </w:pPr>
      <w:r w:rsidRPr="001F75BF">
        <w:rPr>
          <w:sz w:val="32"/>
          <w:szCs w:val="32"/>
        </w:rPr>
        <w:t>Throttling</w:t>
      </w:r>
    </w:p>
    <w:p w14:paraId="6D2D05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Your app should not claim:</w:t>
      </w:r>
    </w:p>
    <w:p w14:paraId="7325F29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Email sent</w:t>
      </w:r>
    </w:p>
    <w:p w14:paraId="11D98F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unless it succeeds.</w:t>
      </w:r>
    </w:p>
    <w:p w14:paraId="62748DE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3BD4B7D">
          <v:rect id="_x0000_i1077" style="width:0;height:1.5pt" o:hralign="center" o:hrstd="t" o:hr="t" fillcolor="#a0a0a0" stroked="f"/>
        </w:pict>
      </w:r>
    </w:p>
    <w:p w14:paraId="2C73F5D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N — TICKET CONFIRMATION EMAIL</w:t>
      </w:r>
    </w:p>
    <w:p w14:paraId="77A9F6D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53. Business Requirement</w:t>
      </w:r>
    </w:p>
    <w:p w14:paraId="4E6E89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After Ticket creation succeeds:</w:t>
      </w:r>
    </w:p>
    <w:p w14:paraId="01B095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Created</w:t>
      </w:r>
    </w:p>
    <w:p w14:paraId="6E6969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5CF4D0D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36FBE1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Confirmation Email</w:t>
      </w:r>
    </w:p>
    <w:p w14:paraId="77FC5F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email might contain:</w:t>
      </w:r>
    </w:p>
    <w:p w14:paraId="27DD7F1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Ticket Number</w:t>
      </w:r>
    </w:p>
    <w:p w14:paraId="7761AB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Subject</w:t>
      </w:r>
    </w:p>
    <w:p w14:paraId="790BFA1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Priority</w:t>
      </w:r>
    </w:p>
    <w:p w14:paraId="5B85D0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Status</w:t>
      </w:r>
    </w:p>
    <w:p w14:paraId="379F3BE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005B981">
          <v:rect id="_x0000_i1078" style="width:0;height:1.5pt" o:hralign="center" o:hrstd="t" o:hr="t" fillcolor="#a0a0a0" stroked="f"/>
        </w:pict>
      </w:r>
    </w:p>
    <w:p w14:paraId="72C9854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54. Example Body</w:t>
      </w:r>
    </w:p>
    <w:p w14:paraId="380ABA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Concept:</w:t>
      </w:r>
    </w:p>
    <w:p w14:paraId="0E9DD18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"Your IT support ticket "</w:t>
      </w:r>
    </w:p>
    <w:p w14:paraId="577B95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&amp;</w:t>
      </w:r>
    </w:p>
    <w:p w14:paraId="3B21A7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varSelectedTicket.'Ticket Number'</w:t>
      </w:r>
    </w:p>
    <w:p w14:paraId="153359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&amp;</w:t>
      </w:r>
    </w:p>
    <w:p w14:paraId="6DFE7F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" has been created successfully."</w:t>
      </w:r>
    </w:p>
    <w:p w14:paraId="57726F4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6AA3B17">
          <v:rect id="_x0000_i1079" style="width:0;height:1.5pt" o:hralign="center" o:hrstd="t" o:hr="t" fillcolor="#a0a0a0" stroked="f"/>
        </w:pict>
      </w:r>
    </w:p>
    <w:p w14:paraId="5C237D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55. Example Subject</w:t>
      </w:r>
    </w:p>
    <w:p w14:paraId="5896B7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"IT Ticket "</w:t>
      </w:r>
    </w:p>
    <w:p w14:paraId="2916A7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&amp;</w:t>
      </w:r>
    </w:p>
    <w:p w14:paraId="6519BE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varSelectedTicket.'Ticket Number'</w:t>
      </w:r>
    </w:p>
    <w:p w14:paraId="279EAC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&amp;</w:t>
      </w:r>
    </w:p>
    <w:p w14:paraId="0D3D7E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" Created"</w:t>
      </w:r>
    </w:p>
    <w:p w14:paraId="0B305CE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BA9C828">
          <v:rect id="_x0000_i1080" style="width:0;height:1.5pt" o:hralign="center" o:hrstd="t" o:hr="t" fillcolor="#a0a0a0" stroked="f"/>
        </w:pict>
      </w:r>
    </w:p>
    <w:p w14:paraId="5969D9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56. Combined Example</w:t>
      </w:r>
    </w:p>
    <w:p w14:paraId="4CD9125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After successful Ticket creation:</w:t>
      </w:r>
    </w:p>
    <w:p w14:paraId="3EA065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Office365Outlook.SendEmailV2(</w:t>
      </w:r>
    </w:p>
    <w:p w14:paraId="2A5068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User().Email,</w:t>
      </w:r>
    </w:p>
    <w:p w14:paraId="69C4ED3B" w14:textId="77777777" w:rsidR="001F75BF" w:rsidRPr="001F75BF" w:rsidRDefault="001F75BF" w:rsidP="001F75BF">
      <w:pPr>
        <w:rPr>
          <w:sz w:val="32"/>
          <w:szCs w:val="32"/>
        </w:rPr>
      </w:pPr>
    </w:p>
    <w:p w14:paraId="42CDD34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"IT Ticket "</w:t>
      </w:r>
    </w:p>
    <w:p w14:paraId="6D2EA1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  &amp;</w:t>
      </w:r>
    </w:p>
    <w:p w14:paraId="30F9AE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varSelectedTicket.'Ticket Number'</w:t>
      </w:r>
    </w:p>
    <w:p w14:paraId="75B077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&amp;</w:t>
      </w:r>
    </w:p>
    <w:p w14:paraId="0DE070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 Created",</w:t>
      </w:r>
    </w:p>
    <w:p w14:paraId="76356678" w14:textId="77777777" w:rsidR="001F75BF" w:rsidRPr="001F75BF" w:rsidRDefault="001F75BF" w:rsidP="001F75BF">
      <w:pPr>
        <w:rPr>
          <w:sz w:val="32"/>
          <w:szCs w:val="32"/>
        </w:rPr>
      </w:pPr>
    </w:p>
    <w:p w14:paraId="79A90B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"Your support request titled '"</w:t>
      </w:r>
    </w:p>
    <w:p w14:paraId="653745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&amp;</w:t>
      </w:r>
    </w:p>
    <w:p w14:paraId="146FC4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varSelectedTicket.Subject</w:t>
      </w:r>
    </w:p>
    <w:p w14:paraId="1EE1F5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&amp;</w:t>
      </w:r>
    </w:p>
    <w:p w14:paraId="5D9C238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"' has been received."</w:t>
      </w:r>
    </w:p>
    <w:p w14:paraId="4A0AE44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1EE45E8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B709666">
          <v:rect id="_x0000_i1081" style="width:0;height:1.5pt" o:hralign="center" o:hrstd="t" o:hr="t" fillcolor="#a0a0a0" stroked="f"/>
        </w:pict>
      </w:r>
    </w:p>
    <w:p w14:paraId="3A0AEF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57. Important Architecture Question</w:t>
      </w:r>
    </w:p>
    <w:p w14:paraId="508A64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critical workflow email be sent directly from:</w:t>
      </w:r>
    </w:p>
    <w:p w14:paraId="683546A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Canvas App?</w:t>
      </w:r>
    </w:p>
    <w:p w14:paraId="5EE3D5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a simple exercise:</w:t>
      </w:r>
    </w:p>
    <w:p w14:paraId="657F73E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Yes.</w:t>
      </w:r>
    </w:p>
    <w:p w14:paraId="658DBB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important business notifications:</w:t>
      </w:r>
    </w:p>
    <w:p w14:paraId="09640C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Often better:</w:t>
      </w:r>
    </w:p>
    <w:p w14:paraId="5E3F308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Power Automate.</w:t>
      </w:r>
    </w:p>
    <w:p w14:paraId="3935C28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946A83C">
          <v:rect id="_x0000_i1082" style="width:0;height:1.5pt" o:hralign="center" o:hrstd="t" o:hr="t" fillcolor="#a0a0a0" stroked="f"/>
        </w:pict>
      </w:r>
    </w:p>
    <w:p w14:paraId="5E75595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58. Why?</w:t>
      </w:r>
    </w:p>
    <w:p w14:paraId="56F1285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Imagine:</w:t>
      </w:r>
    </w:p>
    <w:p w14:paraId="7CA53A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saved</w:t>
      </w:r>
    </w:p>
    <w:p w14:paraId="69D119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15DB0A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User closes browser immediately</w:t>
      </w:r>
    </w:p>
    <w:p w14:paraId="0F2A21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5E4791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 operation never completes properly</w:t>
      </w:r>
    </w:p>
    <w:p w14:paraId="7AA36A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6A3C710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notification should occur when:</w:t>
      </w:r>
    </w:p>
    <w:p w14:paraId="2BC8FB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 record changes</w:t>
      </w:r>
    </w:p>
    <w:p w14:paraId="58643A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regardless of which app/client changed it.</w:t>
      </w:r>
    </w:p>
    <w:p w14:paraId="181DAB0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That is a better fit for:</w:t>
      </w:r>
    </w:p>
    <w:p w14:paraId="4536626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Automation.</w:t>
      </w:r>
    </w:p>
    <w:p w14:paraId="526A4B8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6B0F630">
          <v:rect id="_x0000_i1083" style="width:0;height:1.5pt" o:hralign="center" o:hrstd="t" o:hr="t" fillcolor="#a0a0a0" stroked="f"/>
        </w:pict>
      </w:r>
    </w:p>
    <w:p w14:paraId="52E178A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59. Future Architecture</w:t>
      </w:r>
    </w:p>
    <w:p w14:paraId="2EDD7D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Later:</w:t>
      </w:r>
    </w:p>
    <w:p w14:paraId="022456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Support Ticket Created</w:t>
      </w:r>
    </w:p>
    <w:p w14:paraId="470977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512F9E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2AEEC7B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</w:t>
      </w:r>
    </w:p>
    <w:p w14:paraId="256FED1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51E6E3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21C37F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AUTOMATE</w:t>
      </w:r>
    </w:p>
    <w:p w14:paraId="640F65B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  |</w:t>
      </w:r>
    </w:p>
    <w:p w14:paraId="3DBED7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5D69D30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</w:t>
      </w:r>
    </w:p>
    <w:p w14:paraId="3FD086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more robust for:</w:t>
      </w:r>
    </w:p>
    <w:p w14:paraId="3DCBBF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Business process notifications.</w:t>
      </w:r>
    </w:p>
    <w:p w14:paraId="4C85B42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Day 13 will build those flows.</w:t>
      </w:r>
    </w:p>
    <w:p w14:paraId="405D279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DE17AF5">
          <v:rect id="_x0000_i1084" style="width:0;height:1.5pt" o:hralign="center" o:hrstd="t" o:hr="t" fillcolor="#a0a0a0" stroked="f"/>
        </w:pict>
      </w:r>
    </w:p>
    <w:p w14:paraId="50C59E0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O — SHAREPOINT KNOWLEDGE BASE</w:t>
      </w:r>
    </w:p>
    <w:p w14:paraId="484B82C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60. Business Requirement</w:t>
      </w:r>
    </w:p>
    <w:p w14:paraId="13E3D94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Employees repeatedly create Tickets for problems such as:</w:t>
      </w:r>
    </w:p>
    <w:p w14:paraId="2713C8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do I connect to VPN?</w:t>
      </w:r>
    </w:p>
    <w:p w14:paraId="3CEE37DF" w14:textId="77777777" w:rsidR="001F75BF" w:rsidRPr="001F75BF" w:rsidRDefault="001F75BF" w:rsidP="001F75BF">
      <w:pPr>
        <w:rPr>
          <w:sz w:val="32"/>
          <w:szCs w:val="32"/>
        </w:rPr>
      </w:pPr>
    </w:p>
    <w:p w14:paraId="19E232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do I reset my password?</w:t>
      </w:r>
    </w:p>
    <w:p w14:paraId="15C15681" w14:textId="77777777" w:rsidR="001F75BF" w:rsidRPr="001F75BF" w:rsidRDefault="001F75BF" w:rsidP="001F75BF">
      <w:pPr>
        <w:rPr>
          <w:sz w:val="32"/>
          <w:szCs w:val="32"/>
        </w:rPr>
      </w:pPr>
    </w:p>
    <w:p w14:paraId="35203E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do I set up Outlook?</w:t>
      </w:r>
    </w:p>
    <w:p w14:paraId="30FDF760" w14:textId="77777777" w:rsidR="001F75BF" w:rsidRPr="001F75BF" w:rsidRDefault="001F75BF" w:rsidP="001F75BF">
      <w:pPr>
        <w:rPr>
          <w:sz w:val="32"/>
          <w:szCs w:val="32"/>
        </w:rPr>
      </w:pPr>
    </w:p>
    <w:p w14:paraId="1A07EC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do I connect to Wi-Fi?</w:t>
      </w:r>
    </w:p>
    <w:p w14:paraId="3CF96D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Some problems could be solved before:</w:t>
      </w:r>
    </w:p>
    <w:p w14:paraId="47DF098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Creating a Ticket.</w:t>
      </w:r>
    </w:p>
    <w:p w14:paraId="527C7AB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need:</w:t>
      </w:r>
    </w:p>
    <w:p w14:paraId="0C7DC5E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Base.</w:t>
      </w:r>
    </w:p>
    <w:p w14:paraId="501E2AE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E36FBF2">
          <v:rect id="_x0000_i1085" style="width:0;height:1.5pt" o:hralign="center" o:hrstd="t" o:hr="t" fillcolor="#a0a0a0" stroked="f"/>
        </w:pict>
      </w:r>
    </w:p>
    <w:p w14:paraId="306191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61. Why SharePoint?</w:t>
      </w:r>
    </w:p>
    <w:p w14:paraId="2A0B45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SharePoint/Microsoft Lists can work well for relatively simple knowledge/reference information, especially where organizations already manage Microsoft 365 content.</w:t>
      </w:r>
    </w:p>
    <w:p w14:paraId="0D6FD3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this lab:</w:t>
      </w:r>
    </w:p>
    <w:p w14:paraId="161F235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article metadata/content</w:t>
      </w:r>
    </w:p>
    <w:p w14:paraId="439BB5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will live in:</w:t>
      </w:r>
    </w:p>
    <w:p w14:paraId="479FC9A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List.</w:t>
      </w:r>
    </w:p>
    <w:p w14:paraId="5806C84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E6C3ED2">
          <v:rect id="_x0000_i1086" style="width:0;height:1.5pt" o:hralign="center" o:hrstd="t" o:hr="t" fillcolor="#a0a0a0" stroked="f"/>
        </w:pict>
      </w:r>
    </w:p>
    <w:p w14:paraId="173D4A3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P — CREATE KNOWLEDGE LIST</w:t>
      </w:r>
    </w:p>
    <w:p w14:paraId="2556043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62. Lab 2 — Create List</w:t>
      </w:r>
    </w:p>
    <w:p w14:paraId="6FEB93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 a SharePoint/Microsoft List called:</w:t>
      </w:r>
    </w:p>
    <w:p w14:paraId="3B7B36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Knowledge Articles</w:t>
      </w:r>
    </w:p>
    <w:p w14:paraId="00D5ED8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9B2B1D6">
          <v:rect id="_x0000_i1087" style="width:0;height:1.5pt" o:hralign="center" o:hrstd="t" o:hr="t" fillcolor="#a0a0a0" stroked="f"/>
        </w:pict>
      </w:r>
    </w:p>
    <w:p w14:paraId="2A0685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63. Columns</w:t>
      </w:r>
    </w:p>
    <w:p w14:paraId="574C90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150"/>
      </w:tblGrid>
      <w:tr w:rsidR="001F75BF" w:rsidRPr="001F75BF" w14:paraId="54894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C7E5A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680B61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1F75BF" w:rsidRPr="001F75BF" w14:paraId="428E1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607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E2813D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Text</w:t>
            </w:r>
          </w:p>
        </w:tc>
      </w:tr>
      <w:tr w:rsidR="001F75BF" w:rsidRPr="001F75BF" w14:paraId="65C3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224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CCA3E4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Choice</w:t>
            </w:r>
          </w:p>
        </w:tc>
      </w:tr>
      <w:tr w:rsidR="001F75BF" w:rsidRPr="001F75BF" w14:paraId="43D6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FBEE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21EAB2B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Multiple lines of text</w:t>
            </w:r>
          </w:p>
        </w:tc>
      </w:tr>
      <w:tr w:rsidR="001F75BF" w:rsidRPr="001F75BF" w14:paraId="2FC7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9080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4F133AE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Text</w:t>
            </w:r>
          </w:p>
        </w:tc>
      </w:tr>
      <w:tr w:rsidR="001F75BF" w:rsidRPr="001F75BF" w14:paraId="291F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D952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lastRenderedPageBreak/>
              <w:t>Active</w:t>
            </w:r>
          </w:p>
        </w:tc>
        <w:tc>
          <w:tcPr>
            <w:tcW w:w="0" w:type="auto"/>
            <w:vAlign w:val="center"/>
            <w:hideMark/>
          </w:tcPr>
          <w:p w14:paraId="521FCD9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Yes/No</w:t>
            </w:r>
          </w:p>
        </w:tc>
      </w:tr>
      <w:tr w:rsidR="001F75BF" w:rsidRPr="001F75BF" w14:paraId="2E38C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EB5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Article URL</w:t>
            </w:r>
          </w:p>
        </w:tc>
        <w:tc>
          <w:tcPr>
            <w:tcW w:w="0" w:type="auto"/>
            <w:vAlign w:val="center"/>
            <w:hideMark/>
          </w:tcPr>
          <w:p w14:paraId="62D55C0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Hyperlink — optional</w:t>
            </w:r>
          </w:p>
        </w:tc>
      </w:tr>
    </w:tbl>
    <w:p w14:paraId="5460F49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75D5DC0">
          <v:rect id="_x0000_i1088" style="width:0;height:1.5pt" o:hralign="center" o:hrstd="t" o:hr="t" fillcolor="#a0a0a0" stroked="f"/>
        </w:pict>
      </w:r>
    </w:p>
    <w:p w14:paraId="2694385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64. Category Values</w:t>
      </w:r>
    </w:p>
    <w:p w14:paraId="1F4178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p w14:paraId="2DA987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Hardware</w:t>
      </w:r>
    </w:p>
    <w:p w14:paraId="5BB60A6C" w14:textId="77777777" w:rsidR="001F75BF" w:rsidRPr="001F75BF" w:rsidRDefault="001F75BF" w:rsidP="001F75BF">
      <w:pPr>
        <w:rPr>
          <w:sz w:val="32"/>
          <w:szCs w:val="32"/>
        </w:rPr>
      </w:pPr>
    </w:p>
    <w:p w14:paraId="71BAB4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Software</w:t>
      </w:r>
    </w:p>
    <w:p w14:paraId="22A079CC" w14:textId="77777777" w:rsidR="001F75BF" w:rsidRPr="001F75BF" w:rsidRDefault="001F75BF" w:rsidP="001F75BF">
      <w:pPr>
        <w:rPr>
          <w:sz w:val="32"/>
          <w:szCs w:val="32"/>
        </w:rPr>
      </w:pPr>
    </w:p>
    <w:p w14:paraId="016D5C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Network</w:t>
      </w:r>
    </w:p>
    <w:p w14:paraId="5B80A3B5" w14:textId="77777777" w:rsidR="001F75BF" w:rsidRPr="001F75BF" w:rsidRDefault="001F75BF" w:rsidP="001F75BF">
      <w:pPr>
        <w:rPr>
          <w:sz w:val="32"/>
          <w:szCs w:val="32"/>
        </w:rPr>
      </w:pPr>
    </w:p>
    <w:p w14:paraId="711541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Account &amp; Access</w:t>
      </w:r>
    </w:p>
    <w:p w14:paraId="577437A5" w14:textId="77777777" w:rsidR="001F75BF" w:rsidRPr="001F75BF" w:rsidRDefault="001F75BF" w:rsidP="001F75BF">
      <w:pPr>
        <w:rPr>
          <w:sz w:val="32"/>
          <w:szCs w:val="32"/>
        </w:rPr>
      </w:pPr>
    </w:p>
    <w:p w14:paraId="20878C3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</w:t>
      </w:r>
    </w:p>
    <w:p w14:paraId="0B1BA4BB" w14:textId="77777777" w:rsidR="001F75BF" w:rsidRPr="001F75BF" w:rsidRDefault="001F75BF" w:rsidP="001F75BF">
      <w:pPr>
        <w:rPr>
          <w:sz w:val="32"/>
          <w:szCs w:val="32"/>
        </w:rPr>
      </w:pPr>
    </w:p>
    <w:p w14:paraId="3E8B3F9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Security</w:t>
      </w:r>
    </w:p>
    <w:p w14:paraId="7F149E9C" w14:textId="77777777" w:rsidR="001F75BF" w:rsidRPr="001F75BF" w:rsidRDefault="001F75BF" w:rsidP="001F75BF">
      <w:pPr>
        <w:rPr>
          <w:sz w:val="32"/>
          <w:szCs w:val="32"/>
        </w:rPr>
      </w:pPr>
    </w:p>
    <w:p w14:paraId="5515BD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Other</w:t>
      </w:r>
    </w:p>
    <w:p w14:paraId="3E11216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3E23DA8">
          <v:rect id="_x0000_i1089" style="width:0;height:1.5pt" o:hralign="center" o:hrstd="t" o:hr="t" fillcolor="#a0a0a0" stroked="f"/>
        </w:pict>
      </w:r>
    </w:p>
    <w:p w14:paraId="323BD46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65. Sample Article 1</w:t>
      </w:r>
    </w:p>
    <w:p w14:paraId="3C500E5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Title</w:t>
      </w:r>
    </w:p>
    <w:p w14:paraId="66421B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to Reset Your Password</w:t>
      </w:r>
    </w:p>
    <w:p w14:paraId="111D7B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3319239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Account &amp; Access</w:t>
      </w:r>
    </w:p>
    <w:p w14:paraId="6676419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Keywords</w:t>
      </w:r>
    </w:p>
    <w:p w14:paraId="61C069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password reset account login</w:t>
      </w:r>
    </w:p>
    <w:p w14:paraId="2DA3B1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Article</w:t>
      </w:r>
    </w:p>
    <w:p w14:paraId="7BEE7A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the approved company password-reset process. If self-service recovery is unavailable, create an IT support ticket.</w:t>
      </w:r>
    </w:p>
    <w:p w14:paraId="06DB04C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</w:t>
      </w:r>
    </w:p>
    <w:p w14:paraId="1B524E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Yes</w:t>
      </w:r>
    </w:p>
    <w:p w14:paraId="3F9F739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96424A2">
          <v:rect id="_x0000_i1090" style="width:0;height:1.5pt" o:hralign="center" o:hrstd="t" o:hr="t" fillcolor="#a0a0a0" stroked="f"/>
        </w:pict>
      </w:r>
    </w:p>
    <w:p w14:paraId="63235B4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66. Sample Article 2</w:t>
      </w:r>
    </w:p>
    <w:p w14:paraId="5E7175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Title</w:t>
      </w:r>
    </w:p>
    <w:p w14:paraId="41AEFC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Connecting to Corporate Wi-Fi</w:t>
      </w:r>
    </w:p>
    <w:p w14:paraId="7122EE1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64141BB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Network</w:t>
      </w:r>
    </w:p>
    <w:p w14:paraId="7277A94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Keywords</w:t>
      </w:r>
    </w:p>
    <w:p w14:paraId="73A5B6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wifi wireless network connection</w:t>
      </w:r>
    </w:p>
    <w:p w14:paraId="37685DE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</w:t>
      </w:r>
    </w:p>
    <w:p w14:paraId="39E7F1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Yes</w:t>
      </w:r>
    </w:p>
    <w:p w14:paraId="1237726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1DE2315">
          <v:rect id="_x0000_i1091" style="width:0;height:1.5pt" o:hralign="center" o:hrstd="t" o:hr="t" fillcolor="#a0a0a0" stroked="f"/>
        </w:pict>
      </w:r>
    </w:p>
    <w:p w14:paraId="742D74B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67. Sample Article 3</w:t>
      </w:r>
    </w:p>
    <w:p w14:paraId="0EE3AE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Title</w:t>
      </w:r>
    </w:p>
    <w:p w14:paraId="4FB307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 Troubleshooting</w:t>
      </w:r>
    </w:p>
    <w:p w14:paraId="222F376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086E685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Network</w:t>
      </w:r>
    </w:p>
    <w:p w14:paraId="0EA531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Keywords</w:t>
      </w:r>
    </w:p>
    <w:p w14:paraId="726A38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 remote connection access</w:t>
      </w:r>
    </w:p>
    <w:p w14:paraId="7006574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</w:t>
      </w:r>
    </w:p>
    <w:p w14:paraId="3E4EEB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Yes</w:t>
      </w:r>
    </w:p>
    <w:p w14:paraId="749D1F3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1F4BA5D">
          <v:rect id="_x0000_i1092" style="width:0;height:1.5pt" o:hralign="center" o:hrstd="t" o:hr="t" fillcolor="#a0a0a0" stroked="f"/>
        </w:pict>
      </w:r>
    </w:p>
    <w:p w14:paraId="4AC3E0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68. Sample Article 4</w:t>
      </w:r>
    </w:p>
    <w:p w14:paraId="578535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Title</w:t>
      </w:r>
    </w:p>
    <w:p w14:paraId="2C63288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 Troubleshooting</w:t>
      </w:r>
    </w:p>
    <w:p w14:paraId="73177F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677095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</w:t>
      </w:r>
    </w:p>
    <w:p w14:paraId="6522EE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Keywords</w:t>
      </w:r>
    </w:p>
    <w:p w14:paraId="081E5F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 email mailbox</w:t>
      </w:r>
    </w:p>
    <w:p w14:paraId="105450D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</w:t>
      </w:r>
    </w:p>
    <w:p w14:paraId="0DADED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Yes</w:t>
      </w:r>
    </w:p>
    <w:p w14:paraId="648B4C7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49E648B">
          <v:rect id="_x0000_i1093" style="width:0;height:1.5pt" o:hralign="center" o:hrstd="t" o:hr="t" fillcolor="#a0a0a0" stroked="f"/>
        </w:pict>
      </w:r>
    </w:p>
    <w:p w14:paraId="4F0163D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Q — CONNECT SHAREPOINT</w:t>
      </w:r>
    </w:p>
    <w:p w14:paraId="0361386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69. Add SharePoint</w:t>
      </w:r>
    </w:p>
    <w:p w14:paraId="43BDB1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In Power Apps:</w:t>
      </w:r>
    </w:p>
    <w:p w14:paraId="5F5B761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</w:t>
      </w:r>
    </w:p>
    <w:p w14:paraId="52CD4D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Times New Roman" w:hAnsi="Times New Roman" w:cs="Times New Roman"/>
          <w:sz w:val="32"/>
          <w:szCs w:val="32"/>
        </w:rPr>
        <w:t>↓</w:t>
      </w:r>
    </w:p>
    <w:p w14:paraId="29242EB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Add data</w:t>
      </w:r>
    </w:p>
    <w:p w14:paraId="6C2070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Times New Roman" w:hAnsi="Times New Roman" w:cs="Times New Roman"/>
          <w:sz w:val="32"/>
          <w:szCs w:val="32"/>
        </w:rPr>
        <w:t>↓</w:t>
      </w:r>
    </w:p>
    <w:p w14:paraId="337A79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Search:</w:t>
      </w:r>
    </w:p>
    <w:p w14:paraId="7C9149E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</w:t>
      </w:r>
    </w:p>
    <w:p w14:paraId="6CCCED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 using approved organizational authentication.</w:t>
      </w:r>
    </w:p>
    <w:p w14:paraId="0CC7AA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Select:</w:t>
      </w:r>
    </w:p>
    <w:p w14:paraId="62DCD6F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Appropriate Site</w:t>
      </w:r>
    </w:p>
    <w:p w14:paraId="4D3076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select:</w:t>
      </w:r>
    </w:p>
    <w:p w14:paraId="5736A8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Knowledge Articles</w:t>
      </w:r>
    </w:p>
    <w:p w14:paraId="66DFE35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B83EB68">
          <v:rect id="_x0000_i1094" style="width:0;height:1.5pt" o:hralign="center" o:hrstd="t" o:hr="t" fillcolor="#a0a0a0" stroked="f"/>
        </w:pict>
      </w:r>
    </w:p>
    <w:p w14:paraId="3621D5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70. New Screen</w:t>
      </w:r>
    </w:p>
    <w:p w14:paraId="4B01C4F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p w14:paraId="1DEF17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scrKnowledgeBase</w:t>
      </w:r>
    </w:p>
    <w:p w14:paraId="7854DC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navigation:</w:t>
      </w:r>
    </w:p>
    <w:p w14:paraId="6A96B8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Knowledge</w:t>
      </w:r>
    </w:p>
    <w:p w14:paraId="3341072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EEAD67D">
          <v:rect id="_x0000_i1095" style="width:0;height:1.5pt" o:hralign="center" o:hrstd="t" o:hr="t" fillcolor="#a0a0a0" stroked="f"/>
        </w:pict>
      </w:r>
    </w:p>
    <w:p w14:paraId="60BD5A8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71. Knowledge Base Controls</w:t>
      </w:r>
    </w:p>
    <w:p w14:paraId="5B47FA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73634A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Search input</w:t>
      </w:r>
    </w:p>
    <w:p w14:paraId="4337F1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txtKnowledgeSearch</w:t>
      </w:r>
    </w:p>
    <w:p w14:paraId="54340E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 filter</w:t>
      </w:r>
    </w:p>
    <w:p w14:paraId="6C22CC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drpKnowledgeCategory</w:t>
      </w:r>
    </w:p>
    <w:p w14:paraId="0DFF93F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Gallery</w:t>
      </w:r>
    </w:p>
    <w:p w14:paraId="20DC5E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galKnowledge</w:t>
      </w:r>
    </w:p>
    <w:p w14:paraId="412D797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2334DDB">
          <v:rect id="_x0000_i1096" style="width:0;height:1.5pt" o:hralign="center" o:hrstd="t" o:hr="t" fillcolor="#a0a0a0" stroked="f"/>
        </w:pict>
      </w:r>
    </w:p>
    <w:p w14:paraId="0898F3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R — BASIC KNOWLEDGE GALLERY</w:t>
      </w:r>
    </w:p>
    <w:p w14:paraId="6EB849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72. Start Simple</w:t>
      </w:r>
    </w:p>
    <w:p w14:paraId="2EE57B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Set:</w:t>
      </w:r>
    </w:p>
    <w:p w14:paraId="34AE21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galKnowledge.Items =</w:t>
      </w:r>
    </w:p>
    <w:p w14:paraId="1747F0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'IT Knowledge Articles'</w:t>
      </w:r>
    </w:p>
    <w:p w14:paraId="3DDFB0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Confirm records appear.</w:t>
      </w:r>
    </w:p>
    <w:p w14:paraId="497D91B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53E993C">
          <v:rect id="_x0000_i1097" style="width:0;height:1.5pt" o:hralign="center" o:hrstd="t" o:hr="t" fillcolor="#a0a0a0" stroked="f"/>
        </w:pict>
      </w:r>
    </w:p>
    <w:p w14:paraId="714AE5B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73. Show Fields</w:t>
      </w:r>
    </w:p>
    <w:p w14:paraId="615BF3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1FA3DFA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Title</w:t>
      </w:r>
    </w:p>
    <w:p w14:paraId="6CC7D2A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48E900F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Short article text</w:t>
      </w:r>
    </w:p>
    <w:p w14:paraId="2DD8169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D8961FE">
          <v:rect id="_x0000_i1098" style="width:0;height:1.5pt" o:hralign="center" o:hrstd="t" o:hr="t" fillcolor="#a0a0a0" stroked="f"/>
        </w:pict>
      </w:r>
    </w:p>
    <w:p w14:paraId="55E89F6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74. Active Articles Only</w:t>
      </w:r>
    </w:p>
    <w:p w14:paraId="583779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Update:</w:t>
      </w:r>
    </w:p>
    <w:p w14:paraId="63448E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Filter(</w:t>
      </w:r>
    </w:p>
    <w:p w14:paraId="581FD4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'IT Knowledge Articles',</w:t>
      </w:r>
    </w:p>
    <w:p w14:paraId="582A3C4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Active = true</w:t>
      </w:r>
    </w:p>
    <w:p w14:paraId="675750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1BC491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Now inactive/deprecated articles are hidden from the employee experience.</w:t>
      </w:r>
    </w:p>
    <w:p w14:paraId="5EFFAC9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A814D40">
          <v:rect id="_x0000_i1099" style="width:0;height:1.5pt" o:hralign="center" o:hrstd="t" o:hr="t" fillcolor="#a0a0a0" stroked="f"/>
        </w:pict>
      </w:r>
    </w:p>
    <w:p w14:paraId="118C4F3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S — SEARCH SHAREPOINT</w:t>
      </w:r>
    </w:p>
    <w:p w14:paraId="4EC85D6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75. Search Requirement</w:t>
      </w:r>
    </w:p>
    <w:p w14:paraId="77B32E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Search:</w:t>
      </w:r>
    </w:p>
    <w:p w14:paraId="301EE7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Title</w:t>
      </w:r>
    </w:p>
    <w:p w14:paraId="2CB30E6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Article</w:t>
      </w:r>
    </w:p>
    <w:p w14:paraId="6C3BCFC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Keywords</w:t>
      </w:r>
    </w:p>
    <w:p w14:paraId="4D9E90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5712F5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Search(</w:t>
      </w:r>
    </w:p>
    <w:p w14:paraId="0D5393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Filter(</w:t>
      </w:r>
    </w:p>
    <w:p w14:paraId="5A4CFB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'IT Knowledge Articles',</w:t>
      </w:r>
    </w:p>
    <w:p w14:paraId="56666F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Active = true</w:t>
      </w:r>
    </w:p>
    <w:p w14:paraId="32CF654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596D12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txtKnowledgeSearch.Text,</w:t>
      </w:r>
    </w:p>
    <w:p w14:paraId="487E1E3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Title,</w:t>
      </w:r>
    </w:p>
    <w:p w14:paraId="295B226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Article,</w:t>
      </w:r>
    </w:p>
    <w:p w14:paraId="284419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Keywords</w:t>
      </w:r>
    </w:p>
    <w:p w14:paraId="57A41F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)</w:t>
      </w:r>
    </w:p>
    <w:p w14:paraId="4E64A88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IntelliSense for the actual generated SharePoint field names.</w:t>
      </w:r>
    </w:p>
    <w:p w14:paraId="06A13D1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D7D7361">
          <v:rect id="_x0000_i1100" style="width:0;height:1.5pt" o:hralign="center" o:hrstd="t" o:hr="t" fillcolor="#a0a0a0" stroked="f"/>
        </w:pict>
      </w:r>
    </w:p>
    <w:p w14:paraId="72B0BE1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76. Important Delegation Review</w:t>
      </w:r>
    </w:p>
    <w:p w14:paraId="01788C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 delegation support differs by:</w:t>
      </w:r>
    </w:p>
    <w:p w14:paraId="08C28E81" w14:textId="77777777" w:rsidR="001F75BF" w:rsidRPr="001F75BF" w:rsidRDefault="001F75BF" w:rsidP="001F75BF">
      <w:pPr>
        <w:numPr>
          <w:ilvl w:val="0"/>
          <w:numId w:val="17"/>
        </w:numPr>
        <w:rPr>
          <w:sz w:val="32"/>
          <w:szCs w:val="32"/>
        </w:rPr>
      </w:pPr>
      <w:r w:rsidRPr="001F75BF">
        <w:rPr>
          <w:sz w:val="32"/>
          <w:szCs w:val="32"/>
        </w:rPr>
        <w:t>Function</w:t>
      </w:r>
    </w:p>
    <w:p w14:paraId="2AE1A5C2" w14:textId="77777777" w:rsidR="001F75BF" w:rsidRPr="001F75BF" w:rsidRDefault="001F75BF" w:rsidP="001F75BF">
      <w:pPr>
        <w:numPr>
          <w:ilvl w:val="0"/>
          <w:numId w:val="17"/>
        </w:numPr>
        <w:rPr>
          <w:sz w:val="32"/>
          <w:szCs w:val="32"/>
        </w:rPr>
      </w:pPr>
      <w:r w:rsidRPr="001F75BF">
        <w:rPr>
          <w:sz w:val="32"/>
          <w:szCs w:val="32"/>
        </w:rPr>
        <w:t>Column type</w:t>
      </w:r>
    </w:p>
    <w:p w14:paraId="2DA0DFFA" w14:textId="77777777" w:rsidR="001F75BF" w:rsidRPr="001F75BF" w:rsidRDefault="001F75BF" w:rsidP="001F75BF">
      <w:pPr>
        <w:numPr>
          <w:ilvl w:val="0"/>
          <w:numId w:val="17"/>
        </w:numPr>
        <w:rPr>
          <w:sz w:val="32"/>
          <w:szCs w:val="32"/>
        </w:rPr>
      </w:pPr>
      <w:r w:rsidRPr="001F75BF">
        <w:rPr>
          <w:sz w:val="32"/>
          <w:szCs w:val="32"/>
        </w:rPr>
        <w:t>Operator</w:t>
      </w:r>
    </w:p>
    <w:p w14:paraId="0FBD4983" w14:textId="77777777" w:rsidR="001F75BF" w:rsidRPr="001F75BF" w:rsidRDefault="001F75BF" w:rsidP="001F75BF">
      <w:pPr>
        <w:numPr>
          <w:ilvl w:val="0"/>
          <w:numId w:val="17"/>
        </w:numPr>
        <w:rPr>
          <w:sz w:val="32"/>
          <w:szCs w:val="32"/>
        </w:rPr>
      </w:pPr>
      <w:r w:rsidRPr="001F75BF">
        <w:rPr>
          <w:sz w:val="32"/>
          <w:szCs w:val="32"/>
        </w:rPr>
        <w:t>Formula</w:t>
      </w:r>
    </w:p>
    <w:p w14:paraId="6BB9CD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Always inspect:</w:t>
      </w:r>
    </w:p>
    <w:p w14:paraId="5210F56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Delegation warnings.</w:t>
      </w:r>
    </w:p>
    <w:p w14:paraId="6FA272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assume a formula is scalable because:</w:t>
      </w:r>
    </w:p>
    <w:p w14:paraId="460E0C1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works with four articles.</w:t>
      </w:r>
    </w:p>
    <w:p w14:paraId="23F34FB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0C035FE">
          <v:rect id="_x0000_i1101" style="width:0;height:1.5pt" o:hralign="center" o:hrstd="t" o:hr="t" fillcolor="#a0a0a0" stroked="f"/>
        </w:pict>
      </w:r>
    </w:p>
    <w:p w14:paraId="4846B6A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T — CATEGORY FILTER</w:t>
      </w:r>
    </w:p>
    <w:p w14:paraId="5BDA69A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77. Dropdown</w:t>
      </w:r>
    </w:p>
    <w:p w14:paraId="651419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Set:</w:t>
      </w:r>
    </w:p>
    <w:p w14:paraId="4F34DA9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[</w:t>
      </w:r>
    </w:p>
    <w:p w14:paraId="39B2C6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"All",</w:t>
      </w:r>
    </w:p>
    <w:p w14:paraId="1A666E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"Hardware",</w:t>
      </w:r>
    </w:p>
    <w:p w14:paraId="66A9C7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"Software",</w:t>
      </w:r>
    </w:p>
    <w:p w14:paraId="1A59DF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"Network",</w:t>
      </w:r>
    </w:p>
    <w:p w14:paraId="04EC1C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"Account &amp; Access",</w:t>
      </w:r>
    </w:p>
    <w:p w14:paraId="70FF27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"Email",</w:t>
      </w:r>
    </w:p>
    <w:p w14:paraId="078AF9F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"Security",</w:t>
      </w:r>
    </w:p>
    <w:p w14:paraId="79A542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"Other"</w:t>
      </w:r>
    </w:p>
    <w:p w14:paraId="5405DD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]</w:t>
      </w:r>
    </w:p>
    <w:p w14:paraId="001C1CE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8E41E60">
          <v:rect id="_x0000_i1102" style="width:0;height:1.5pt" o:hralign="center" o:hrstd="t" o:hr="t" fillcolor="#a0a0a0" stroked="f"/>
        </w:pict>
      </w:r>
    </w:p>
    <w:p w14:paraId="518DB2A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78. SharePoint Choice</w:t>
      </w:r>
    </w:p>
    <w:p w14:paraId="440C216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 Choice values commonly expose:</w:t>
      </w:r>
    </w:p>
    <w:p w14:paraId="206AB8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.Value</w:t>
      </w:r>
    </w:p>
    <w:p w14:paraId="39413D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accessed through Power Apps.</w:t>
      </w:r>
    </w:p>
    <w:p w14:paraId="16F0E38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325530E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Category.Value</w:t>
      </w:r>
    </w:p>
    <w:p w14:paraId="09428BC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26E1F31">
          <v:rect id="_x0000_i1103" style="width:0;height:1.5pt" o:hralign="center" o:hrstd="t" o:hr="t" fillcolor="#a0a0a0" stroked="f"/>
        </w:pict>
      </w:r>
    </w:p>
    <w:p w14:paraId="58F914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79. Filter Concept</w:t>
      </w:r>
    </w:p>
    <w:p w14:paraId="668330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category = All</w:t>
      </w:r>
    </w:p>
    <w:p w14:paraId="51F61E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don't filter category</w:t>
      </w:r>
    </w:p>
    <w:p w14:paraId="69F324CF" w14:textId="77777777" w:rsidR="001F75BF" w:rsidRPr="001F75BF" w:rsidRDefault="001F75BF" w:rsidP="001F75BF">
      <w:pPr>
        <w:rPr>
          <w:sz w:val="32"/>
          <w:szCs w:val="32"/>
        </w:rPr>
      </w:pPr>
    </w:p>
    <w:p w14:paraId="2FD815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ELSE</w:t>
      </w:r>
    </w:p>
    <w:p w14:paraId="0FC95C4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Category.Value = selected category</w:t>
      </w:r>
    </w:p>
    <w:p w14:paraId="3AE6AEF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AF7E3C">
          <v:rect id="_x0000_i1104" style="width:0;height:1.5pt" o:hralign="center" o:hrstd="t" o:hr="t" fillcolor="#a0a0a0" stroked="f"/>
        </w:pict>
      </w:r>
    </w:p>
    <w:p w14:paraId="3ED428E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80. Example</w:t>
      </w:r>
    </w:p>
    <w:p w14:paraId="6C311B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Filter(</w:t>
      </w:r>
    </w:p>
    <w:p w14:paraId="32E891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'IT Knowledge Articles',</w:t>
      </w:r>
    </w:p>
    <w:p w14:paraId="1F302C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Active = true</w:t>
      </w:r>
    </w:p>
    <w:p w14:paraId="16165F4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&amp;&amp;</w:t>
      </w:r>
    </w:p>
    <w:p w14:paraId="735263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(</w:t>
      </w:r>
    </w:p>
    <w:p w14:paraId="3AC72D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drpKnowledgeCategory.Selected.Value = "All"</w:t>
      </w:r>
    </w:p>
    <w:p w14:paraId="062B79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||</w:t>
      </w:r>
    </w:p>
    <w:p w14:paraId="4CE1FAD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Category.Value =</w:t>
      </w:r>
    </w:p>
    <w:p w14:paraId="14602EC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drpKnowledgeCategory.Selected.Value</w:t>
      </w:r>
    </w:p>
    <w:p w14:paraId="48EF05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</w:t>
      </w:r>
    </w:p>
    <w:p w14:paraId="14AB04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7FCF350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88A78B3">
          <v:rect id="_x0000_i1105" style="width:0;height:1.5pt" o:hralign="center" o:hrstd="t" o:hr="t" fillcolor="#a0a0a0" stroked="f"/>
        </w:pict>
      </w:r>
    </w:p>
    <w:p w14:paraId="4B328B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81. Search + Filter</w:t>
      </w:r>
    </w:p>
    <w:p w14:paraId="6D0CC05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1D3BD5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Search(</w:t>
      </w:r>
    </w:p>
    <w:p w14:paraId="1B71A8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Filter(</w:t>
      </w:r>
    </w:p>
    <w:p w14:paraId="724A1CA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'IT Knowledge Articles',</w:t>
      </w:r>
    </w:p>
    <w:p w14:paraId="203AD3A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Active = true</w:t>
      </w:r>
    </w:p>
    <w:p w14:paraId="0BD711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&amp;&amp;</w:t>
      </w:r>
    </w:p>
    <w:p w14:paraId="54BCAA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(</w:t>
      </w:r>
    </w:p>
    <w:p w14:paraId="64DA2E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drpKnowledgeCategory.Selected.Value = "All"</w:t>
      </w:r>
    </w:p>
    <w:p w14:paraId="214945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||</w:t>
      </w:r>
    </w:p>
    <w:p w14:paraId="130886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      Category.Value =</w:t>
      </w:r>
    </w:p>
    <w:p w14:paraId="490B3E6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    drpKnowledgeCategory.Selected.Value</w:t>
      </w:r>
    </w:p>
    <w:p w14:paraId="4F657F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)</w:t>
      </w:r>
    </w:p>
    <w:p w14:paraId="03E5F1B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27778D98" w14:textId="77777777" w:rsidR="001F75BF" w:rsidRPr="001F75BF" w:rsidRDefault="001F75BF" w:rsidP="001F75BF">
      <w:pPr>
        <w:rPr>
          <w:sz w:val="32"/>
          <w:szCs w:val="32"/>
        </w:rPr>
      </w:pPr>
    </w:p>
    <w:p w14:paraId="307FC0F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txtKnowledgeSearch.Text,</w:t>
      </w:r>
    </w:p>
    <w:p w14:paraId="301A4E72" w14:textId="77777777" w:rsidR="001F75BF" w:rsidRPr="001F75BF" w:rsidRDefault="001F75BF" w:rsidP="001F75BF">
      <w:pPr>
        <w:rPr>
          <w:sz w:val="32"/>
          <w:szCs w:val="32"/>
        </w:rPr>
      </w:pPr>
    </w:p>
    <w:p w14:paraId="7C40444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Title,</w:t>
      </w:r>
    </w:p>
    <w:p w14:paraId="488841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Article,</w:t>
      </w:r>
    </w:p>
    <w:p w14:paraId="2E5789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Keywords</w:t>
      </w:r>
    </w:p>
    <w:p w14:paraId="6F3F2B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56579D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34527A5">
          <v:rect id="_x0000_i1106" style="width:0;height:1.5pt" o:hralign="center" o:hrstd="t" o:hr="t" fillcolor="#a0a0a0" stroked="f"/>
        </w:pict>
      </w:r>
    </w:p>
    <w:p w14:paraId="0100B8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82. UX Result</w:t>
      </w:r>
    </w:p>
    <w:p w14:paraId="13B990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searches:</w:t>
      </w:r>
    </w:p>
    <w:p w14:paraId="50F5CF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</w:t>
      </w:r>
    </w:p>
    <w:p w14:paraId="01279A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sees:</w:t>
      </w:r>
    </w:p>
    <w:p w14:paraId="676A1B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 Troubleshooting</w:t>
      </w:r>
    </w:p>
    <w:p w14:paraId="6CB317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Network</w:t>
      </w:r>
    </w:p>
    <w:p w14:paraId="2D95B1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creating:</w:t>
      </w:r>
    </w:p>
    <w:p w14:paraId="62D6722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support Ticket.</w:t>
      </w:r>
    </w:p>
    <w:p w14:paraId="57E766A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F0EBCC2">
          <v:rect id="_x0000_i1107" style="width:0;height:1.5pt" o:hralign="center" o:hrstd="t" o:hr="t" fillcolor="#a0a0a0" stroked="f"/>
        </w:pict>
      </w:r>
    </w:p>
    <w:p w14:paraId="635A6F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U — SELF-SERVICE FLOW</w:t>
      </w:r>
    </w:p>
    <w:p w14:paraId="1F7B63F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83. Improved Help Desk Flow</w:t>
      </w:r>
    </w:p>
    <w:p w14:paraId="5BB5E6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Instead of:</w:t>
      </w:r>
    </w:p>
    <w:p w14:paraId="6C5691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Problem</w:t>
      </w:r>
    </w:p>
    <w:p w14:paraId="5020B4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</w:t>
      </w:r>
    </w:p>
    <w:p w14:paraId="11CBCE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v</w:t>
      </w:r>
    </w:p>
    <w:p w14:paraId="52AFDD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 Ticket</w:t>
      </w:r>
    </w:p>
    <w:p w14:paraId="3FC1CD6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can support:</w:t>
      </w:r>
    </w:p>
    <w:p w14:paraId="08F14F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Problem</w:t>
      </w:r>
    </w:p>
    <w:p w14:paraId="2C90D5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</w:t>
      </w:r>
    </w:p>
    <w:p w14:paraId="4B4D2DA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v</w:t>
      </w:r>
    </w:p>
    <w:p w14:paraId="6ADD31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 Knowledge Base</w:t>
      </w:r>
    </w:p>
    <w:p w14:paraId="42B7D0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</w:t>
      </w:r>
    </w:p>
    <w:p w14:paraId="20B82D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+---- Found Solution</w:t>
      </w:r>
    </w:p>
    <w:p w14:paraId="54C874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       |</w:t>
      </w:r>
    </w:p>
    <w:p w14:paraId="293705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       v</w:t>
      </w:r>
    </w:p>
    <w:p w14:paraId="3ED0EA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     Done</w:t>
      </w:r>
    </w:p>
    <w:p w14:paraId="6FC6B4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|</w:t>
      </w:r>
    </w:p>
    <w:p w14:paraId="3518B5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+---- No Solution</w:t>
      </w:r>
    </w:p>
    <w:p w14:paraId="0FF8E1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|</w:t>
      </w:r>
    </w:p>
    <w:p w14:paraId="59F27C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v</w:t>
      </w:r>
    </w:p>
    <w:p w14:paraId="46A2DC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Create Ticket</w:t>
      </w:r>
    </w:p>
    <w:p w14:paraId="70E8D8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may reduce:</w:t>
      </w:r>
    </w:p>
    <w:p w14:paraId="2FCC17C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Repetitive support requests.</w:t>
      </w:r>
    </w:p>
    <w:p w14:paraId="43B8B4B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36C33D3">
          <v:rect id="_x0000_i1108" style="width:0;height:1.5pt" o:hralign="center" o:hrstd="t" o:hr="t" fillcolor="#a0a0a0" stroked="f"/>
        </w:pict>
      </w:r>
    </w:p>
    <w:p w14:paraId="1FF983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84. New Ticket Suggestion</w:t>
      </w:r>
    </w:p>
    <w:p w14:paraId="422E40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Optional:</w:t>
      </w:r>
    </w:p>
    <w:p w14:paraId="037A50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On:</w:t>
      </w:r>
    </w:p>
    <w:p w14:paraId="0664659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scrNewTicket</w:t>
      </w:r>
    </w:p>
    <w:p w14:paraId="54990A6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0E30B0A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submitting, search the Knowledge Base for a quick solution.</w:t>
      </w:r>
    </w:p>
    <w:p w14:paraId="7CF639C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Button:</w:t>
      </w:r>
    </w:p>
    <w:p w14:paraId="0D1387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 Knowledge Base</w:t>
      </w:r>
    </w:p>
    <w:p w14:paraId="4136656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90CD4DB">
          <v:rect id="_x0000_i1109" style="width:0;height:1.5pt" o:hralign="center" o:hrstd="t" o:hr="t" fillcolor="#a0a0a0" stroked="f"/>
        </w:pict>
      </w:r>
    </w:p>
    <w:p w14:paraId="5EDCEA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V — DATAVERSE VS SHAREPOINT</w:t>
      </w:r>
    </w:p>
    <w:p w14:paraId="5C2C42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85. Architecture Question</w:t>
      </w:r>
    </w:p>
    <w:p w14:paraId="28F2F9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Could we store Support Tickets in SharePoint?</w:t>
      </w:r>
    </w:p>
    <w:p w14:paraId="0C4B75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Technically:</w:t>
      </w:r>
    </w:p>
    <w:p w14:paraId="45E0B5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Possibly.</w:t>
      </w:r>
    </w:p>
    <w:p w14:paraId="58B088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should we?</w:t>
      </w:r>
    </w:p>
    <w:p w14:paraId="076939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Our architecture uses:</w:t>
      </w:r>
    </w:p>
    <w:p w14:paraId="6ABD999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</w:t>
      </w:r>
    </w:p>
    <w:p w14:paraId="06B9D3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because Tickets require:</w:t>
      </w:r>
    </w:p>
    <w:p w14:paraId="21EEF972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t>Rich relationships</w:t>
      </w:r>
    </w:p>
    <w:p w14:paraId="67E44FA5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Security</w:t>
      </w:r>
    </w:p>
    <w:p w14:paraId="3CD066DA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t>Business application logic</w:t>
      </w:r>
    </w:p>
    <w:p w14:paraId="220680FB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t>Multiple experiences</w:t>
      </w:r>
    </w:p>
    <w:p w14:paraId="6E8ED11B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t>Future automation</w:t>
      </w:r>
    </w:p>
    <w:p w14:paraId="77F8F44A" w14:textId="77777777" w:rsidR="001F75BF" w:rsidRPr="001F75BF" w:rsidRDefault="001F75BF" w:rsidP="001F75BF">
      <w:pPr>
        <w:numPr>
          <w:ilvl w:val="0"/>
          <w:numId w:val="18"/>
        </w:numPr>
        <w:rPr>
          <w:sz w:val="32"/>
          <w:szCs w:val="32"/>
        </w:rPr>
      </w:pPr>
      <w:r w:rsidRPr="001F75BF">
        <w:rPr>
          <w:sz w:val="32"/>
          <w:szCs w:val="32"/>
        </w:rPr>
        <w:t>Structured enterprise data model</w:t>
      </w:r>
    </w:p>
    <w:p w14:paraId="24C0A1E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C4EC009">
          <v:rect id="_x0000_i1110" style="width:0;height:1.5pt" o:hralign="center" o:hrstd="t" o:hr="t" fillcolor="#a0a0a0" stroked="f"/>
        </w:pict>
      </w:r>
    </w:p>
    <w:p w14:paraId="0D10383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86. Why Use SharePoint Here?</w:t>
      </w:r>
    </w:p>
    <w:p w14:paraId="424893C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Our Knowledge Articles are:</w:t>
      </w:r>
    </w:p>
    <w:p w14:paraId="755938C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Simpler content/reference data</w:t>
      </w:r>
    </w:p>
    <w:p w14:paraId="7AE489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may fit naturally with the organization's:</w:t>
      </w:r>
    </w:p>
    <w:p w14:paraId="2C8A572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content environment.</w:t>
      </w:r>
    </w:p>
    <w:p w14:paraId="523F3C7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429D104">
          <v:rect id="_x0000_i1111" style="width:0;height:1.5pt" o:hralign="center" o:hrstd="t" o:hr="t" fillcolor="#a0a0a0" stroked="f"/>
        </w:pict>
      </w:r>
    </w:p>
    <w:p w14:paraId="5EFFFA1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87. Do Not Use One Tool for Everything</w:t>
      </w:r>
    </w:p>
    <w:p w14:paraId="1D2978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think:</w:t>
      </w:r>
    </w:p>
    <w:p w14:paraId="5AED94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 is good, therefore every document should be stored in Dataverse.</w:t>
      </w:r>
    </w:p>
    <w:p w14:paraId="676DBA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779E00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 is easy, therefore every enterprise application table should be SharePoint.</w:t>
      </w:r>
    </w:p>
    <w:p w14:paraId="03931B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Select technology based on:</w:t>
      </w:r>
    </w:p>
    <w:p w14:paraId="3D82F2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Requirements.</w:t>
      </w:r>
    </w:p>
    <w:p w14:paraId="63ACA46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34465B0">
          <v:rect id="_x0000_i1112" style="width:0;height:1.5pt" o:hralign="center" o:hrstd="t" o:hr="t" fillcolor="#a0a0a0" stroked="f"/>
        </w:pict>
      </w:r>
    </w:p>
    <w:p w14:paraId="712C47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PART W — REST API FUNDAMENTALS</w:t>
      </w:r>
    </w:p>
    <w:p w14:paraId="4AD1467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88. What Is an API?</w:t>
      </w:r>
    </w:p>
    <w:p w14:paraId="598A04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stands for:</w:t>
      </w:r>
    </w:p>
    <w:p w14:paraId="1ECDFE5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Application Programming Interface.</w:t>
      </w:r>
    </w:p>
    <w:p w14:paraId="5FA450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allows software to communicate with:</w:t>
      </w:r>
    </w:p>
    <w:p w14:paraId="3DBD0E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Other software.</w:t>
      </w:r>
    </w:p>
    <w:p w14:paraId="18D9CE6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1FDE59B">
          <v:rect id="_x0000_i1113" style="width:0;height:1.5pt" o:hralign="center" o:hrstd="t" o:hr="t" fillcolor="#a0a0a0" stroked="f"/>
        </w:pict>
      </w:r>
    </w:p>
    <w:p w14:paraId="76CF1A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89. Restaurant Analogy</w:t>
      </w:r>
    </w:p>
    <w:p w14:paraId="022A5B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Imagine:</w:t>
      </w:r>
    </w:p>
    <w:p w14:paraId="2DFF4C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Customer</w:t>
      </w:r>
    </w:p>
    <w:p w14:paraId="3632751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48C4018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227B54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Waiter</w:t>
      </w:r>
    </w:p>
    <w:p w14:paraId="706BAF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6E2D7FF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6292D6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Kitchen</w:t>
      </w:r>
    </w:p>
    <w:p w14:paraId="3628FC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Customer does not enter kitchen.</w:t>
      </w:r>
    </w:p>
    <w:p w14:paraId="5D61B7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waiter accepts:</w:t>
      </w:r>
    </w:p>
    <w:p w14:paraId="08C8C5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Request</w:t>
      </w:r>
    </w:p>
    <w:p w14:paraId="1940FA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returns:</w:t>
      </w:r>
    </w:p>
    <w:p w14:paraId="6CD718A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Response.</w:t>
      </w:r>
    </w:p>
    <w:p w14:paraId="12DAA1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plays a similar role.</w:t>
      </w:r>
    </w:p>
    <w:p w14:paraId="68795B5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45E4EE3">
          <v:rect id="_x0000_i1114" style="width:0;height:1.5pt" o:hralign="center" o:hrstd="t" o:hr="t" fillcolor="#a0a0a0" stroked="f"/>
        </w:pict>
      </w:r>
    </w:p>
    <w:p w14:paraId="12B2DFB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90. API Architecture</w:t>
      </w:r>
    </w:p>
    <w:p w14:paraId="733E57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</w:t>
      </w:r>
    </w:p>
    <w:p w14:paraId="39B00E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21A39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332F756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REQUEST</w:t>
      </w:r>
    </w:p>
    <w:p w14:paraId="3EB6D5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071F7E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5E467E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</w:t>
      </w:r>
    </w:p>
    <w:p w14:paraId="516547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3581FB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56AC0C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BUSINESS SYSTEM</w:t>
      </w:r>
    </w:p>
    <w:p w14:paraId="2156EF9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1F3350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0E9B59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RESPONSE</w:t>
      </w:r>
    </w:p>
    <w:p w14:paraId="78B36C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164EFB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6F1FA1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</w:t>
      </w:r>
    </w:p>
    <w:p w14:paraId="2B8368C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10543AB">
          <v:rect id="_x0000_i1115" style="width:0;height:1.5pt" o:hralign="center" o:hrstd="t" o:hr="t" fillcolor="#a0a0a0" stroked="f"/>
        </w:pict>
      </w:r>
    </w:p>
    <w:p w14:paraId="6B57FD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X — REST</w:t>
      </w:r>
    </w:p>
    <w:p w14:paraId="29ACA09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91. REST</w:t>
      </w:r>
    </w:p>
    <w:p w14:paraId="5E9944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Many web APIs follow:</w:t>
      </w:r>
    </w:p>
    <w:p w14:paraId="38F804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REST</w:t>
      </w:r>
    </w:p>
    <w:p w14:paraId="1DC939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patterns over:</w:t>
      </w:r>
    </w:p>
    <w:p w14:paraId="4BB7E91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HTTP.</w:t>
      </w:r>
    </w:p>
    <w:p w14:paraId="6976C9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don't need to become backend developers today.</w:t>
      </w:r>
    </w:p>
    <w:p w14:paraId="0D2BE6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need to understand:</w:t>
      </w:r>
    </w:p>
    <w:p w14:paraId="684312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URL</w:t>
      </w:r>
    </w:p>
    <w:p w14:paraId="703A0BF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Method</w:t>
      </w:r>
    </w:p>
    <w:p w14:paraId="7DEA55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Headers</w:t>
      </w:r>
    </w:p>
    <w:p w14:paraId="21E4CD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Parameters</w:t>
      </w:r>
    </w:p>
    <w:p w14:paraId="61B7D4C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Body</w:t>
      </w:r>
    </w:p>
    <w:p w14:paraId="646A2B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Response</w:t>
      </w:r>
    </w:p>
    <w:p w14:paraId="58225E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Status Code</w:t>
      </w:r>
    </w:p>
    <w:p w14:paraId="3987E08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201AB80">
          <v:rect id="_x0000_i1116" style="width:0;height:1.5pt" o:hralign="center" o:hrstd="t" o:hr="t" fillcolor="#a0a0a0" stroked="f"/>
        </w:pict>
      </w:r>
    </w:p>
    <w:p w14:paraId="2CBE466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92. Endpoint</w:t>
      </w:r>
    </w:p>
    <w:p w14:paraId="1A9EEA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conceptual API:</w:t>
      </w:r>
    </w:p>
    <w:p w14:paraId="5D8AB2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https://api.company.com/status</w:t>
      </w:r>
    </w:p>
    <w:p w14:paraId="2CF30A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an:</w:t>
      </w:r>
    </w:p>
    <w:p w14:paraId="02F7E4E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Endpoint.</w:t>
      </w:r>
    </w:p>
    <w:p w14:paraId="7B15E0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identifies a resource/operation exposed by the service.</w:t>
      </w:r>
    </w:p>
    <w:p w14:paraId="1157C22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51CFFB3">
          <v:rect id="_x0000_i1117" style="width:0;height:1.5pt" o:hralign="center" o:hrstd="t" o:hr="t" fillcolor="#a0a0a0" stroked="f"/>
        </w:pict>
      </w:r>
    </w:p>
    <w:p w14:paraId="6EC13DF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93. Another Endpoint</w:t>
      </w:r>
    </w:p>
    <w:p w14:paraId="067241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https://api.company.com/assets</w:t>
      </w:r>
    </w:p>
    <w:p w14:paraId="684AD4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May represent:</w:t>
      </w:r>
    </w:p>
    <w:p w14:paraId="19D4CCB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Assets.</w:t>
      </w:r>
    </w:p>
    <w:p w14:paraId="13BD9B2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48A6AB1">
          <v:rect id="_x0000_i1118" style="width:0;height:1.5pt" o:hralign="center" o:hrstd="t" o:hr="t" fillcolor="#a0a0a0" stroked="f"/>
        </w:pict>
      </w:r>
    </w:p>
    <w:p w14:paraId="6BF64D3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94. Specific Resource</w:t>
      </w:r>
    </w:p>
    <w:p w14:paraId="62FCD7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https://api.company.com/assets/123</w:t>
      </w:r>
    </w:p>
    <w:p w14:paraId="18F27C5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might identify:</w:t>
      </w:r>
    </w:p>
    <w:p w14:paraId="29984EB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Asset 123.</w:t>
      </w:r>
    </w:p>
    <w:p w14:paraId="5310EF7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D2BDB05">
          <v:rect id="_x0000_i1119" style="width:0;height:1.5pt" o:hralign="center" o:hrstd="t" o:hr="t" fillcolor="#a0a0a0" stroked="f"/>
        </w:pict>
      </w:r>
    </w:p>
    <w:p w14:paraId="4BC077E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Y — HTTP METHODS</w:t>
      </w:r>
    </w:p>
    <w:p w14:paraId="31C4F5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95. GET</w:t>
      </w:r>
    </w:p>
    <w:p w14:paraId="6C1A1A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Typically used to:</w:t>
      </w:r>
    </w:p>
    <w:p w14:paraId="406EBF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Retrieve information.</w:t>
      </w:r>
    </w:p>
    <w:p w14:paraId="73AAFF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Concept:</w:t>
      </w:r>
    </w:p>
    <w:p w14:paraId="020AF7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/status</w:t>
      </w:r>
    </w:p>
    <w:p w14:paraId="79C880A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Response:</w:t>
      </w:r>
    </w:p>
    <w:p w14:paraId="1BFCF7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52BADE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"service": "VPN",</w:t>
      </w:r>
    </w:p>
    <w:p w14:paraId="6604C6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"Operational"</w:t>
      </w:r>
    </w:p>
    <w:p w14:paraId="603A9D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43C6734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67E3D09">
          <v:rect id="_x0000_i1120" style="width:0;height:1.5pt" o:hralign="center" o:hrstd="t" o:hr="t" fillcolor="#a0a0a0" stroked="f"/>
        </w:pict>
      </w:r>
    </w:p>
    <w:p w14:paraId="2F418F1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96. POST</w:t>
      </w:r>
    </w:p>
    <w:p w14:paraId="011C0B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Typically used to:</w:t>
      </w:r>
    </w:p>
    <w:p w14:paraId="2C04316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Create or submit information.</w:t>
      </w:r>
    </w:p>
    <w:p w14:paraId="37E78C5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48FECD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POST /tickets</w:t>
      </w:r>
    </w:p>
    <w:p w14:paraId="72147C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with a JSON body.</w:t>
      </w:r>
    </w:p>
    <w:p w14:paraId="16EC63C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3F86399">
          <v:rect id="_x0000_i1121" style="width:0;height:1.5pt" o:hralign="center" o:hrstd="t" o:hr="t" fillcolor="#a0a0a0" stroked="f"/>
        </w:pict>
      </w:r>
    </w:p>
    <w:p w14:paraId="05BB866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97. PATCH</w:t>
      </w:r>
    </w:p>
    <w:p w14:paraId="06200C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Typically used to:</w:t>
      </w:r>
    </w:p>
    <w:p w14:paraId="168AEC0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Partially update a resource.</w:t>
      </w:r>
    </w:p>
    <w:p w14:paraId="6A8E78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76BB49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PATCH /tickets/1001</w:t>
      </w:r>
    </w:p>
    <w:p w14:paraId="09F6CF0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B11E2EA">
          <v:rect id="_x0000_i1122" style="width:0;height:1.5pt" o:hralign="center" o:hrstd="t" o:hr="t" fillcolor="#a0a0a0" stroked="f"/>
        </w:pict>
      </w:r>
    </w:p>
    <w:p w14:paraId="5C704BC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98. DELETE</w:t>
      </w:r>
    </w:p>
    <w:p w14:paraId="5B17F9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Typically used to:</w:t>
      </w:r>
    </w:p>
    <w:p w14:paraId="41BDD0D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Remove a resource.</w:t>
      </w:r>
    </w:p>
    <w:p w14:paraId="2A019E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Whether DELETE is allowed depends on:</w:t>
      </w:r>
    </w:p>
    <w:p w14:paraId="1B1BF92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design.</w:t>
      </w:r>
    </w:p>
    <w:p w14:paraId="1B33457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83AE814">
          <v:rect id="_x0000_i1123" style="width:0;height:1.5pt" o:hralign="center" o:hrstd="t" o:hr="t" fillcolor="#a0a0a0" stroked="f"/>
        </w:pict>
      </w:r>
    </w:p>
    <w:p w14:paraId="18FC7AF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99. CRUD Mapping</w:t>
      </w:r>
    </w:p>
    <w:p w14:paraId="2906FB7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971"/>
      </w:tblGrid>
      <w:tr w:rsidR="001F75BF" w:rsidRPr="001F75BF" w14:paraId="13ECB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45D2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Business Action</w:t>
            </w:r>
          </w:p>
        </w:tc>
        <w:tc>
          <w:tcPr>
            <w:tcW w:w="0" w:type="auto"/>
            <w:vAlign w:val="center"/>
            <w:hideMark/>
          </w:tcPr>
          <w:p w14:paraId="0F283101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HTTP</w:t>
            </w:r>
          </w:p>
        </w:tc>
      </w:tr>
      <w:tr w:rsidR="001F75BF" w:rsidRPr="001F75BF" w14:paraId="7A7CB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05E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12E5B9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GET</w:t>
            </w:r>
          </w:p>
        </w:tc>
      </w:tr>
      <w:tr w:rsidR="001F75BF" w:rsidRPr="001F75BF" w14:paraId="43B2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FE0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lastRenderedPageBreak/>
              <w:t>Create</w:t>
            </w:r>
          </w:p>
        </w:tc>
        <w:tc>
          <w:tcPr>
            <w:tcW w:w="0" w:type="auto"/>
            <w:vAlign w:val="center"/>
            <w:hideMark/>
          </w:tcPr>
          <w:p w14:paraId="0C80C92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POST</w:t>
            </w:r>
          </w:p>
        </w:tc>
      </w:tr>
      <w:tr w:rsidR="001F75BF" w:rsidRPr="001F75BF" w14:paraId="740B1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189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D76DD0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PATCH/PUT</w:t>
            </w:r>
          </w:p>
        </w:tc>
      </w:tr>
      <w:tr w:rsidR="001F75BF" w:rsidRPr="001F75BF" w14:paraId="6B2E7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FB9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0183176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DELETE</w:t>
            </w:r>
          </w:p>
        </w:tc>
      </w:tr>
    </w:tbl>
    <w:p w14:paraId="70E4B5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a common pattern, not an absolute rule for every API.</w:t>
      </w:r>
    </w:p>
    <w:p w14:paraId="111A0B4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6E5FC2B">
          <v:rect id="_x0000_i1124" style="width:0;height:1.5pt" o:hralign="center" o:hrstd="t" o:hr="t" fillcolor="#a0a0a0" stroked="f"/>
        </w:pict>
      </w:r>
    </w:p>
    <w:p w14:paraId="2F3093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Z — JSON</w:t>
      </w:r>
    </w:p>
    <w:p w14:paraId="7592436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100. What Is JSON?</w:t>
      </w:r>
    </w:p>
    <w:p w14:paraId="0731BB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JSON is a common text-based format for exchanging structured data.</w:t>
      </w:r>
    </w:p>
    <w:p w14:paraId="19ECAD2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27BAB1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4037F4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"ticketNumber": "TKT-1001",</w:t>
      </w:r>
    </w:p>
    <w:p w14:paraId="3DB862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"New",</w:t>
      </w:r>
    </w:p>
    <w:p w14:paraId="65B506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"priority": "High"</w:t>
      </w:r>
    </w:p>
    <w:p w14:paraId="6CB4592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5DCC687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007BA3D">
          <v:rect id="_x0000_i1125" style="width:0;height:1.5pt" o:hralign="center" o:hrstd="t" o:hr="t" fillcolor="#a0a0a0" stroked="f"/>
        </w:pict>
      </w:r>
    </w:p>
    <w:p w14:paraId="05D03B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101. JSON Object</w:t>
      </w:r>
    </w:p>
    <w:p w14:paraId="207926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Curly braces:</w:t>
      </w:r>
    </w:p>
    <w:p w14:paraId="62CD6B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7DA0FCB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240CBB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represent an:</w:t>
      </w:r>
    </w:p>
    <w:p w14:paraId="1776539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Object.</w:t>
      </w:r>
    </w:p>
    <w:p w14:paraId="3171AD4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3808DFA">
          <v:rect id="_x0000_i1126" style="width:0;height:1.5pt" o:hralign="center" o:hrstd="t" o:hr="t" fillcolor="#a0a0a0" stroked="f"/>
        </w:pict>
      </w:r>
    </w:p>
    <w:p w14:paraId="711287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102. JSON Property</w:t>
      </w:r>
    </w:p>
    <w:p w14:paraId="6EDD08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30A303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"status": "New"</w:t>
      </w:r>
    </w:p>
    <w:p w14:paraId="78CA55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Property:</w:t>
      </w:r>
    </w:p>
    <w:p w14:paraId="0536C1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status</w:t>
      </w:r>
    </w:p>
    <w:p w14:paraId="209D34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Value:</w:t>
      </w:r>
    </w:p>
    <w:p w14:paraId="49F822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New</w:t>
      </w:r>
    </w:p>
    <w:p w14:paraId="4F3E732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D3852B">
          <v:rect id="_x0000_i1127" style="width:0;height:1.5pt" o:hralign="center" o:hrstd="t" o:hr="t" fillcolor="#a0a0a0" stroked="f"/>
        </w:pict>
      </w:r>
    </w:p>
    <w:p w14:paraId="29D5A99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103. JSON Array</w:t>
      </w:r>
    </w:p>
    <w:p w14:paraId="04D7E5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699376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5948B0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"services": [</w:t>
      </w:r>
    </w:p>
    <w:p w14:paraId="54B6BA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"VPN",</w:t>
      </w:r>
    </w:p>
    <w:p w14:paraId="0115DA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"Email",</w:t>
      </w:r>
    </w:p>
    <w:p w14:paraId="3E6DAD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"Wi-Fi"</w:t>
      </w:r>
    </w:p>
    <w:p w14:paraId="109E8C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]</w:t>
      </w:r>
    </w:p>
    <w:p w14:paraId="2D938A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102E3F6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square brackets contain:</w:t>
      </w:r>
    </w:p>
    <w:p w14:paraId="59436D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 array.</w:t>
      </w:r>
    </w:p>
    <w:p w14:paraId="0ADBC05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EA871D3">
          <v:rect id="_x0000_i1128" style="width:0;height:1.5pt" o:hralign="center" o:hrstd="t" o:hr="t" fillcolor="#a0a0a0" stroked="f"/>
        </w:pict>
      </w:r>
    </w:p>
    <w:p w14:paraId="2B6F5E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AA — API REQUEST BODY</w:t>
      </w:r>
    </w:p>
    <w:p w14:paraId="6A991A8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104. POST Example</w:t>
      </w:r>
    </w:p>
    <w:p w14:paraId="0E9AF5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 request:</w:t>
      </w:r>
    </w:p>
    <w:p w14:paraId="69D558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38A381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"subject": "VPN unavailable",</w:t>
      </w:r>
    </w:p>
    <w:p w14:paraId="73BEE5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"priority": "High",</w:t>
      </w:r>
    </w:p>
    <w:p w14:paraId="7D75A0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"employee": "EMP001"</w:t>
      </w:r>
    </w:p>
    <w:p w14:paraId="24A7D1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551A89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might be sent to:</w:t>
      </w:r>
    </w:p>
    <w:p w14:paraId="760F8A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POST /tickets</w:t>
      </w:r>
    </w:p>
    <w:p w14:paraId="4D442A0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F239620">
          <v:rect id="_x0000_i1129" style="width:0;height:1.5pt" o:hralign="center" o:hrstd="t" o:hr="t" fillcolor="#a0a0a0" stroked="f"/>
        </w:pict>
      </w:r>
    </w:p>
    <w:p w14:paraId="4B0E304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105. Response</w:t>
      </w:r>
    </w:p>
    <w:p w14:paraId="7A5F01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might return:</w:t>
      </w:r>
    </w:p>
    <w:p w14:paraId="29D46EB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55A8FF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"ticketNumber": "EXT-00124",</w:t>
      </w:r>
    </w:p>
    <w:p w14:paraId="4F6796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"Created"</w:t>
      </w:r>
    </w:p>
    <w:p w14:paraId="53F9361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1A9D8A0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 can then use the returned values.</w:t>
      </w:r>
    </w:p>
    <w:p w14:paraId="28C49DF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34327D0">
          <v:rect id="_x0000_i1130" style="width:0;height:1.5pt" o:hralign="center" o:hrstd="t" o:hr="t" fillcolor="#a0a0a0" stroked="f"/>
        </w:pict>
      </w:r>
    </w:p>
    <w:p w14:paraId="19EDA0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AB — HEADERS</w:t>
      </w:r>
    </w:p>
    <w:p w14:paraId="4C431F1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106. What Is a Header?</w:t>
      </w:r>
    </w:p>
    <w:p w14:paraId="460C15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Headers carry metadata about the request.</w:t>
      </w:r>
    </w:p>
    <w:p w14:paraId="58A4F4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4B4D90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Content-Type</w:t>
      </w:r>
    </w:p>
    <w:p w14:paraId="79B09E7C" w14:textId="77777777" w:rsidR="001F75BF" w:rsidRPr="001F75BF" w:rsidRDefault="001F75BF" w:rsidP="001F75BF">
      <w:pPr>
        <w:rPr>
          <w:sz w:val="32"/>
          <w:szCs w:val="32"/>
        </w:rPr>
      </w:pPr>
    </w:p>
    <w:p w14:paraId="07BCEC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Authorization</w:t>
      </w:r>
    </w:p>
    <w:p w14:paraId="75CF1123" w14:textId="77777777" w:rsidR="001F75BF" w:rsidRPr="001F75BF" w:rsidRDefault="001F75BF" w:rsidP="001F75BF">
      <w:pPr>
        <w:rPr>
          <w:sz w:val="32"/>
          <w:szCs w:val="32"/>
        </w:rPr>
      </w:pPr>
    </w:p>
    <w:p w14:paraId="23D169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x-api-key</w:t>
      </w:r>
    </w:p>
    <w:p w14:paraId="33C70C7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5B1666">
          <v:rect id="_x0000_i1131" style="width:0;height:1.5pt" o:hralign="center" o:hrstd="t" o:hr="t" fillcolor="#a0a0a0" stroked="f"/>
        </w:pict>
      </w:r>
    </w:p>
    <w:p w14:paraId="7635E0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107. Authorization Header</w:t>
      </w:r>
    </w:p>
    <w:p w14:paraId="0BFB6C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4775D3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Authorization: Bearer &lt;token&gt;</w:t>
      </w:r>
    </w:p>
    <w:p w14:paraId="0E4D60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manually hardcode sensitive bearer tokens inside:</w:t>
      </w:r>
    </w:p>
    <w:p w14:paraId="4972ACC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Canvas App formulas.</w:t>
      </w:r>
    </w:p>
    <w:p w14:paraId="4F5C12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Authentication should be handled using:</w:t>
      </w:r>
    </w:p>
    <w:p w14:paraId="1A477D1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Supported secure connector mechanisms.</w:t>
      </w:r>
    </w:p>
    <w:p w14:paraId="4397413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B773DF7">
          <v:rect id="_x0000_i1132" style="width:0;height:1.5pt" o:hralign="center" o:hrstd="t" o:hr="t" fillcolor="#a0a0a0" stroked="f"/>
        </w:pict>
      </w:r>
    </w:p>
    <w:p w14:paraId="1CAE7F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AC — STATUS CODES</w:t>
      </w:r>
    </w:p>
    <w:p w14:paraId="6D4FD0C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108. HTTP 2xx</w:t>
      </w:r>
    </w:p>
    <w:p w14:paraId="2A0960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Generally means:</w:t>
      </w:r>
    </w:p>
    <w:p w14:paraId="44C9B73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Request succeeded.</w:t>
      </w:r>
    </w:p>
    <w:p w14:paraId="0987C4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3882A4B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200 OK</w:t>
      </w:r>
    </w:p>
    <w:p w14:paraId="06F541FE" w14:textId="77777777" w:rsidR="001F75BF" w:rsidRPr="001F75BF" w:rsidRDefault="001F75BF" w:rsidP="001F75BF">
      <w:pPr>
        <w:rPr>
          <w:sz w:val="32"/>
          <w:szCs w:val="32"/>
        </w:rPr>
      </w:pPr>
    </w:p>
    <w:p w14:paraId="09F174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201 Created</w:t>
      </w:r>
    </w:p>
    <w:p w14:paraId="0F0A958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89110B0">
          <v:rect id="_x0000_i1133" style="width:0;height:1.5pt" o:hralign="center" o:hrstd="t" o:hr="t" fillcolor="#a0a0a0" stroked="f"/>
        </w:pict>
      </w:r>
    </w:p>
    <w:p w14:paraId="2417A2F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109. HTTP 400</w:t>
      </w:r>
    </w:p>
    <w:p w14:paraId="39D434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Usually indicates:</w:t>
      </w:r>
    </w:p>
    <w:p w14:paraId="1CEDF6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Bad request.</w:t>
      </w:r>
    </w:p>
    <w:p w14:paraId="700800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7DFE23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Required input missing.</w:t>
      </w:r>
    </w:p>
    <w:p w14:paraId="19A3571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039EF41">
          <v:rect id="_x0000_i1134" style="width:0;height:1.5pt" o:hralign="center" o:hrstd="t" o:hr="t" fillcolor="#a0a0a0" stroked="f"/>
        </w:pict>
      </w:r>
    </w:p>
    <w:p w14:paraId="2A50AC2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110. HTTP 401</w:t>
      </w:r>
    </w:p>
    <w:p w14:paraId="73E920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Generally:</w:t>
      </w:r>
    </w:p>
    <w:p w14:paraId="519A0B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Not authenticated.</w:t>
      </w:r>
    </w:p>
    <w:p w14:paraId="1DAFEFE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99C56C0">
          <v:rect id="_x0000_i1135" style="width:0;height:1.5pt" o:hralign="center" o:hrstd="t" o:hr="t" fillcolor="#a0a0a0" stroked="f"/>
        </w:pict>
      </w:r>
    </w:p>
    <w:p w14:paraId="01921DA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111. HTTP 403</w:t>
      </w:r>
    </w:p>
    <w:p w14:paraId="5D872DE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Generally:</w:t>
      </w:r>
    </w:p>
    <w:p w14:paraId="25F9129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Authenticated but not authorized.</w:t>
      </w:r>
    </w:p>
    <w:p w14:paraId="5F4C2DE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DB8B7D3">
          <v:rect id="_x0000_i1136" style="width:0;height:1.5pt" o:hralign="center" o:hrstd="t" o:hr="t" fillcolor="#a0a0a0" stroked="f"/>
        </w:pict>
      </w:r>
    </w:p>
    <w:p w14:paraId="088B114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112. HTTP 404</w:t>
      </w:r>
    </w:p>
    <w:p w14:paraId="5A238AE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Generally:</w:t>
      </w:r>
    </w:p>
    <w:p w14:paraId="2094377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Resource not found.</w:t>
      </w:r>
    </w:p>
    <w:p w14:paraId="712022D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270FCB5">
          <v:rect id="_x0000_i1137" style="width:0;height:1.5pt" o:hralign="center" o:hrstd="t" o:hr="t" fillcolor="#a0a0a0" stroked="f"/>
        </w:pict>
      </w:r>
    </w:p>
    <w:p w14:paraId="78E4CFA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113. HTTP 429</w:t>
      </w:r>
    </w:p>
    <w:p w14:paraId="7CFEC2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Generally:</w:t>
      </w:r>
    </w:p>
    <w:p w14:paraId="5475FFE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Too many requests / throttling.</w:t>
      </w:r>
    </w:p>
    <w:p w14:paraId="4DE72A3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39B8A8B">
          <v:rect id="_x0000_i1138" style="width:0;height:1.5pt" o:hralign="center" o:hrstd="t" o:hr="t" fillcolor="#a0a0a0" stroked="f"/>
        </w:pict>
      </w:r>
    </w:p>
    <w:p w14:paraId="384A7B8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114. HTTP 500</w:t>
      </w:r>
    </w:p>
    <w:p w14:paraId="1C70FE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Generally:</w:t>
      </w:r>
    </w:p>
    <w:p w14:paraId="35E6DB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Server-side failure.</w:t>
      </w:r>
    </w:p>
    <w:p w14:paraId="747283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should recognize these categories even if a connector abstracts them.</w:t>
      </w:r>
    </w:p>
    <w:p w14:paraId="681C095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11EA15C">
          <v:rect id="_x0000_i1139" style="width:0;height:1.5pt" o:hralign="center" o:hrstd="t" o:hr="t" fillcolor="#a0a0a0" stroked="f"/>
        </w:pict>
      </w:r>
    </w:p>
    <w:p w14:paraId="169EE5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AD — AUTHENTICATION</w:t>
      </w:r>
    </w:p>
    <w:p w14:paraId="68C463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115. Authentication</w:t>
      </w:r>
    </w:p>
    <w:p w14:paraId="512932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Answers:</w:t>
      </w:r>
    </w:p>
    <w:p w14:paraId="348E1F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Who are you?</w:t>
      </w:r>
    </w:p>
    <w:p w14:paraId="4B5509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authentication may use methods such as:</w:t>
      </w:r>
    </w:p>
    <w:p w14:paraId="1860E6C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 authentication</w:t>
      </w:r>
    </w:p>
    <w:p w14:paraId="588110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Basic authentication</w:t>
      </w:r>
    </w:p>
    <w:p w14:paraId="6A5DBDF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Key</w:t>
      </w:r>
    </w:p>
    <w:p w14:paraId="294D82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OAuth 2.0</w:t>
      </w:r>
    </w:p>
    <w:p w14:paraId="1D83E8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service.</w:t>
      </w:r>
    </w:p>
    <w:p w14:paraId="687A2E1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F20F601">
          <v:rect id="_x0000_i1140" style="width:0;height:1.5pt" o:hralign="center" o:hrstd="t" o:hr="t" fillcolor="#a0a0a0" stroked="f"/>
        </w:pict>
      </w:r>
    </w:p>
    <w:p w14:paraId="324620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116. No Authentication</w:t>
      </w:r>
    </w:p>
    <w:p w14:paraId="47516FC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Anyone capable of reaching the endpoint may call it if the API truly allows anonymous access.</w:t>
      </w:r>
    </w:p>
    <w:p w14:paraId="1A3913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Suitable only for:</w:t>
      </w:r>
    </w:p>
    <w:p w14:paraId="1AB8C33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APIs intentionally designed to be public/anonymous.</w:t>
      </w:r>
    </w:p>
    <w:p w14:paraId="3D26BDF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E8A44F3">
          <v:rect id="_x0000_i1141" style="width:0;height:1.5pt" o:hralign="center" o:hrstd="t" o:hr="t" fillcolor="#a0a0a0" stroked="f"/>
        </w:pict>
      </w:r>
    </w:p>
    <w:p w14:paraId="1253BA6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117. Basic Authentication</w:t>
      </w:r>
    </w:p>
    <w:p w14:paraId="3121CD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Typically uses:</w:t>
      </w:r>
    </w:p>
    <w:p w14:paraId="78D336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Username</w:t>
      </w:r>
    </w:p>
    <w:p w14:paraId="59D8ED6A" w14:textId="77777777" w:rsidR="001F75BF" w:rsidRPr="001F75BF" w:rsidRDefault="001F75BF" w:rsidP="001F75BF">
      <w:pPr>
        <w:rPr>
          <w:sz w:val="32"/>
          <w:szCs w:val="32"/>
        </w:rPr>
      </w:pPr>
    </w:p>
    <w:p w14:paraId="7218E9B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Password</w:t>
      </w:r>
    </w:p>
    <w:p w14:paraId="40CB65D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simple but must be protected appropriately.</w:t>
      </w:r>
    </w:p>
    <w:p w14:paraId="560E472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98419A6">
          <v:rect id="_x0000_i1142" style="width:0;height:1.5pt" o:hralign="center" o:hrstd="t" o:hr="t" fillcolor="#a0a0a0" stroked="f"/>
        </w:pict>
      </w:r>
    </w:p>
    <w:p w14:paraId="7CCCE5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118. API Key</w:t>
      </w:r>
    </w:p>
    <w:p w14:paraId="5B82F38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Client provides:</w:t>
      </w:r>
    </w:p>
    <w:p w14:paraId="49C48B6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secret key</w:t>
      </w:r>
    </w:p>
    <w:p w14:paraId="1425E6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often in:</w:t>
      </w:r>
    </w:p>
    <w:p w14:paraId="0D0ACF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Header</w:t>
      </w:r>
    </w:p>
    <w:p w14:paraId="72C702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57C7CBA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Query parameter.</w:t>
      </w:r>
    </w:p>
    <w:p w14:paraId="26DCE79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conceptual header:</w:t>
      </w:r>
    </w:p>
    <w:p w14:paraId="03AD53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x-api-key: ********</w:t>
      </w:r>
    </w:p>
    <w:p w14:paraId="2B68AEC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BD8BECE">
          <v:rect id="_x0000_i1143" style="width:0;height:1.5pt" o:hralign="center" o:hrstd="t" o:hr="t" fillcolor="#a0a0a0" stroked="f"/>
        </w:pict>
      </w:r>
    </w:p>
    <w:p w14:paraId="6A054C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119. OAuth 2.0</w:t>
      </w:r>
    </w:p>
    <w:p w14:paraId="684926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OAuth allows applications to obtain:</w:t>
      </w:r>
    </w:p>
    <w:p w14:paraId="5962845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Access tokens</w:t>
      </w:r>
    </w:p>
    <w:p w14:paraId="337C50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without directly distributing a user's password to the application.</w:t>
      </w:r>
    </w:p>
    <w:p w14:paraId="432A31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common for:</w:t>
      </w:r>
    </w:p>
    <w:p w14:paraId="44AA4E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Enterprise APIs.</w:t>
      </w:r>
    </w:p>
    <w:p w14:paraId="5499C87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51CEC4E">
          <v:rect id="_x0000_i1144" style="width:0;height:1.5pt" o:hralign="center" o:hrstd="t" o:hr="t" fillcolor="#a0a0a0" stroked="f"/>
        </w:pict>
      </w:r>
    </w:p>
    <w:p w14:paraId="2AAD951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120. Microsoft Entra ID</w:t>
      </w:r>
    </w:p>
    <w:p w14:paraId="603C7A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Microsoft/enterprise systems, authentication may be integrated with:</w:t>
      </w:r>
    </w:p>
    <w:p w14:paraId="0B2EABF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Entra ID.</w:t>
      </w:r>
    </w:p>
    <w:p w14:paraId="18889B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provides identity-based authentication and authorization patterns.</w:t>
      </w:r>
    </w:p>
    <w:p w14:paraId="4BC20C6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1A255C4">
          <v:rect id="_x0000_i1145" style="width:0;height:1.5pt" o:hralign="center" o:hrstd="t" o:hr="t" fillcolor="#a0a0a0" stroked="f"/>
        </w:pict>
      </w:r>
    </w:p>
    <w:p w14:paraId="6E62F79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121. Security Rule</w:t>
      </w:r>
    </w:p>
    <w:p w14:paraId="65C1B8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Never place:</w:t>
      </w:r>
    </w:p>
    <w:p w14:paraId="53D09D9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Production API password</w:t>
      </w:r>
    </w:p>
    <w:p w14:paraId="053B349B" w14:textId="77777777" w:rsidR="001F75BF" w:rsidRPr="001F75BF" w:rsidRDefault="001F75BF" w:rsidP="001F75BF">
      <w:pPr>
        <w:rPr>
          <w:sz w:val="32"/>
          <w:szCs w:val="32"/>
        </w:rPr>
      </w:pPr>
    </w:p>
    <w:p w14:paraId="4B5DC3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secret</w:t>
      </w:r>
    </w:p>
    <w:p w14:paraId="6734F57C" w14:textId="77777777" w:rsidR="001F75BF" w:rsidRPr="001F75BF" w:rsidRDefault="001F75BF" w:rsidP="001F75BF">
      <w:pPr>
        <w:rPr>
          <w:sz w:val="32"/>
          <w:szCs w:val="32"/>
        </w:rPr>
      </w:pPr>
    </w:p>
    <w:p w14:paraId="75BA8C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OAuth client secret</w:t>
      </w:r>
    </w:p>
    <w:p w14:paraId="10B8B73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inside visible Power Fx formulas or Labels.</w:t>
      </w:r>
    </w:p>
    <w:p w14:paraId="1959A6E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1F64B14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Supported secure authentication mechanisms.</w:t>
      </w:r>
    </w:p>
    <w:p w14:paraId="74F2B87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BC0E31F">
          <v:rect id="_x0000_i1146" style="width:0;height:1.5pt" o:hralign="center" o:hrstd="t" o:hr="t" fillcolor="#a0a0a0" stroked="f"/>
        </w:pict>
      </w:r>
    </w:p>
    <w:p w14:paraId="1E9B200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AE — WHAT IS A CUSTOM CONNECTOR?</w:t>
      </w:r>
    </w:p>
    <w:p w14:paraId="402921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122. Business Problem</w:t>
      </w:r>
    </w:p>
    <w:p w14:paraId="04E524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Company has:</w:t>
      </w:r>
    </w:p>
    <w:p w14:paraId="65B028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Internal Service Status API</w:t>
      </w:r>
    </w:p>
    <w:p w14:paraId="32010E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Power Apps does not provide a built-in connector for it.</w:t>
      </w:r>
    </w:p>
    <w:p w14:paraId="6D83DC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do we do?</w:t>
      </w:r>
    </w:p>
    <w:p w14:paraId="76A7C49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Build:</w:t>
      </w:r>
    </w:p>
    <w:p w14:paraId="1D2F06C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Connector.</w:t>
      </w:r>
    </w:p>
    <w:p w14:paraId="3023628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1D5E877">
          <v:rect id="_x0000_i1147" style="width:0;height:1.5pt" o:hralign="center" o:hrstd="t" o:hr="t" fillcolor="#a0a0a0" stroked="f"/>
        </w:pict>
      </w:r>
    </w:p>
    <w:p w14:paraId="58886A6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123. Custom Connector Architecture</w:t>
      </w:r>
    </w:p>
    <w:p w14:paraId="0467C2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</w:t>
      </w:r>
    </w:p>
    <w:p w14:paraId="1B8D0AA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0CDE61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4A50BF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</w:t>
      </w:r>
    </w:p>
    <w:p w14:paraId="16DAFF0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6A777E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054CFE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REST API</w:t>
      </w:r>
    </w:p>
    <w:p w14:paraId="75CB408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117722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v</w:t>
      </w:r>
    </w:p>
    <w:p w14:paraId="2285C9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INTERNAL / EXTERNAL SYSTEM</w:t>
      </w:r>
    </w:p>
    <w:p w14:paraId="01A2710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643F81E">
          <v:rect id="_x0000_i1148" style="width:0;height:1.5pt" o:hralign="center" o:hrstd="t" o:hr="t" fillcolor="#a0a0a0" stroked="f"/>
        </w:pict>
      </w:r>
    </w:p>
    <w:p w14:paraId="4FD636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124. What Does Custom Connector Define?</w:t>
      </w:r>
    </w:p>
    <w:p w14:paraId="68038DA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Custom Connector describes:</w:t>
      </w:r>
    </w:p>
    <w:p w14:paraId="6B5E555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host/base URL</w:t>
      </w:r>
    </w:p>
    <w:p w14:paraId="1CFE1A9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</w:t>
      </w:r>
    </w:p>
    <w:p w14:paraId="5B4E0CA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Actions</w:t>
      </w:r>
    </w:p>
    <w:p w14:paraId="5C487D0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HTTP methods</w:t>
      </w:r>
    </w:p>
    <w:p w14:paraId="63F1098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Parameters</w:t>
      </w:r>
    </w:p>
    <w:p w14:paraId="31082CC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Request schema</w:t>
      </w:r>
    </w:p>
    <w:p w14:paraId="21ABB8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Response schema</w:t>
      </w:r>
    </w:p>
    <w:p w14:paraId="53DA5B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 makers can use the API through:</w:t>
      </w:r>
    </w:p>
    <w:p w14:paraId="7AF677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Power Platform-friendly operations.</w:t>
      </w:r>
    </w:p>
    <w:p w14:paraId="5C5ED5E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8927D67">
          <v:rect id="_x0000_i1149" style="width:0;height:1.5pt" o:hralign="center" o:hrstd="t" o:hr="t" fillcolor="#a0a0a0" stroked="f"/>
        </w:pict>
      </w:r>
    </w:p>
    <w:p w14:paraId="3D41D9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125. Important Prerequisite</w:t>
      </w:r>
    </w:p>
    <w:p w14:paraId="222F21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 need an API that provides:</w:t>
      </w:r>
    </w:p>
    <w:p w14:paraId="0532994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Stable HTTP REST endpoints.</w:t>
      </w:r>
    </w:p>
    <w:p w14:paraId="012E7C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create a connector for a webpage's visual interface.</w:t>
      </w:r>
    </w:p>
    <w:p w14:paraId="6F7885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Custom Connector integrates with:</w:t>
      </w:r>
    </w:p>
    <w:p w14:paraId="7D94ECA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endpoints.</w:t>
      </w:r>
    </w:p>
    <w:p w14:paraId="5546EEF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6E19E79">
          <v:rect id="_x0000_i1150" style="width:0;height:1.5pt" o:hralign="center" o:hrstd="t" o:hr="t" fillcolor="#a0a0a0" stroked="f"/>
        </w:pict>
      </w:r>
    </w:p>
    <w:p w14:paraId="1D4AA4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PART AF — CUSTOM CONNECTOR LAB</w:t>
      </w:r>
    </w:p>
    <w:p w14:paraId="53954E0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126. Training Scenario</w:t>
      </w:r>
    </w:p>
    <w:p w14:paraId="21DFAE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company's infrastructure team exposes:</w:t>
      </w:r>
    </w:p>
    <w:p w14:paraId="1D33487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Service Status API.</w:t>
      </w:r>
    </w:p>
    <w:p w14:paraId="536EDD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Operation:</w:t>
      </w:r>
    </w:p>
    <w:p w14:paraId="5F30CE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/status</w:t>
      </w:r>
    </w:p>
    <w:p w14:paraId="6E60785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response:</w:t>
      </w:r>
    </w:p>
    <w:p w14:paraId="05F49B5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13F7F8E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"service": "VPN",</w:t>
      </w:r>
    </w:p>
    <w:p w14:paraId="2B1474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"Operational",</w:t>
      </w:r>
    </w:p>
    <w:p w14:paraId="4AC2A6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"message": "All systems operating normally"</w:t>
      </w:r>
    </w:p>
    <w:p w14:paraId="2874AC1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1EFB406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88981CA">
          <v:rect id="_x0000_i1151" style="width:0;height:1.5pt" o:hralign="center" o:hrstd="t" o:hr="t" fillcolor="#a0a0a0" stroked="f"/>
        </w:pict>
      </w:r>
    </w:p>
    <w:p w14:paraId="27E1A86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127. Instructor Requirement</w:t>
      </w:r>
    </w:p>
    <w:p w14:paraId="17061EC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60D6B9D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 instructor-approved test/public/internal endpoint</w:t>
      </w:r>
    </w:p>
    <w:p w14:paraId="28A3496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the live lab.</w:t>
      </w:r>
    </w:p>
    <w:p w14:paraId="1B4339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connect classroom experiments to:</w:t>
      </w:r>
    </w:p>
    <w:p w14:paraId="7CF72CE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Production APIs</w:t>
      </w:r>
    </w:p>
    <w:p w14:paraId="318180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without permission.</w:t>
      </w:r>
    </w:p>
    <w:p w14:paraId="501EAF9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E45098F">
          <v:rect id="_x0000_i1152" style="width:0;height:1.5pt" o:hralign="center" o:hrstd="t" o:hr="t" fillcolor="#a0a0a0" stroked="f"/>
        </w:pict>
      </w:r>
    </w:p>
    <w:p w14:paraId="4442EF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128. Create Connector Inside Solution</w:t>
      </w:r>
    </w:p>
    <w:p w14:paraId="56F08B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Open:</w:t>
      </w:r>
    </w:p>
    <w:p w14:paraId="6518D97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Solution</w:t>
      </w:r>
    </w:p>
    <w:p w14:paraId="055BEEC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p w14:paraId="32E3C00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New Custom Connector</w:t>
      </w:r>
    </w:p>
    <w:p w14:paraId="664B8D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Choose:</w:t>
      </w:r>
    </w:p>
    <w:p w14:paraId="7B7900B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Create from blank</w:t>
      </w:r>
    </w:p>
    <w:p w14:paraId="6C1C5C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available.</w:t>
      </w:r>
    </w:p>
    <w:p w14:paraId="17229C8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Name:</w:t>
      </w:r>
    </w:p>
    <w:p w14:paraId="25DB49E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Help Desk Service Status API</w:t>
      </w:r>
    </w:p>
    <w:p w14:paraId="68AEBD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Creating it inside the Solution helps maintain:</w:t>
      </w:r>
    </w:p>
    <w:p w14:paraId="129AFD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 awareness / ALM.</w:t>
      </w:r>
    </w:p>
    <w:p w14:paraId="5F0D0E0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98C916F">
          <v:rect id="_x0000_i1153" style="width:0;height:1.5pt" o:hralign="center" o:hrstd="t" o:hr="t" fillcolor="#a0a0a0" stroked="f"/>
        </w:pict>
      </w:r>
    </w:p>
    <w:p w14:paraId="12DFBF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AG — GENERAL SETTINGS</w:t>
      </w:r>
    </w:p>
    <w:p w14:paraId="2CB876C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129. Connector Information</w:t>
      </w:r>
    </w:p>
    <w:p w14:paraId="3BB2890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Configure:</w:t>
      </w:r>
    </w:p>
    <w:p w14:paraId="4B4014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Name</w:t>
      </w:r>
    </w:p>
    <w:p w14:paraId="744E4B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Help Desk Service Status API</w:t>
      </w:r>
    </w:p>
    <w:p w14:paraId="7AB750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Description</w:t>
      </w:r>
    </w:p>
    <w:p w14:paraId="6587CF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Retrieves service-status information for the IT Help Desk training application.</w:t>
      </w:r>
    </w:p>
    <w:p w14:paraId="2640AE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Host</w:t>
      </w:r>
    </w:p>
    <w:p w14:paraId="1A6066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7F5006E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Instructor-provided API host.</w:t>
      </w:r>
    </w:p>
    <w:p w14:paraId="3C251E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structure:</w:t>
      </w:r>
    </w:p>
    <w:p w14:paraId="77219D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api.trainingcompany.com</w:t>
      </w:r>
    </w:p>
    <w:p w14:paraId="5FAFCAE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type a made-up address for a live exercise unless the instructor actually provides that service.</w:t>
      </w:r>
    </w:p>
    <w:p w14:paraId="76076BC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0B42B0A">
          <v:rect id="_x0000_i1154" style="width:0;height:1.5pt" o:hralign="center" o:hrstd="t" o:hr="t" fillcolor="#a0a0a0" stroked="f"/>
        </w:pict>
      </w:r>
    </w:p>
    <w:p w14:paraId="15BDF70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130. Base URL</w:t>
      </w:r>
    </w:p>
    <w:p w14:paraId="33B988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conceptual:</w:t>
      </w:r>
    </w:p>
    <w:p w14:paraId="6FC3E2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/api</w:t>
      </w:r>
    </w:p>
    <w:p w14:paraId="48D3F6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Then:</w:t>
      </w:r>
    </w:p>
    <w:p w14:paraId="0697FB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/status</w:t>
      </w:r>
    </w:p>
    <w:p w14:paraId="0F9598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becomes:</w:t>
      </w:r>
    </w:p>
    <w:p w14:paraId="78F73CE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/api/status</w:t>
      </w:r>
    </w:p>
    <w:p w14:paraId="3FE878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target API.</w:t>
      </w:r>
    </w:p>
    <w:p w14:paraId="546C7FD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AE3DEB3">
          <v:rect id="_x0000_i1155" style="width:0;height:1.5pt" o:hralign="center" o:hrstd="t" o:hr="t" fillcolor="#a0a0a0" stroked="f"/>
        </w:pict>
      </w:r>
    </w:p>
    <w:p w14:paraId="61722AA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AH — SECURITY SETTINGS</w:t>
      </w:r>
    </w:p>
    <w:p w14:paraId="73DA71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131. Select Authentication</w:t>
      </w:r>
    </w:p>
    <w:p w14:paraId="1E4218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Choose the authentication expected by:</w:t>
      </w:r>
    </w:p>
    <w:p w14:paraId="68AD9D3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The target API.</w:t>
      </w:r>
    </w:p>
    <w:p w14:paraId="677479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training scenarios:</w:t>
      </w:r>
    </w:p>
    <w:p w14:paraId="7A5AAB4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 authentication</w:t>
      </w:r>
    </w:p>
    <w:p w14:paraId="03690E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an approved anonymous demo API.</w:t>
      </w:r>
    </w:p>
    <w:p w14:paraId="70581A1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API Key</w:t>
      </w:r>
    </w:p>
    <w:p w14:paraId="7EEEA3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a key-protected training API.</w:t>
      </w:r>
    </w:p>
    <w:p w14:paraId="240AE9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OAuth 2.0</w:t>
      </w:r>
    </w:p>
    <w:p w14:paraId="51BA83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enterprise identity-based APIs.</w:t>
      </w:r>
    </w:p>
    <w:p w14:paraId="7B42534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Basic</w:t>
      </w:r>
    </w:p>
    <w:p w14:paraId="3A8299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appropriate.</w:t>
      </w:r>
    </w:p>
    <w:p w14:paraId="3F3646B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E3381D">
          <v:rect id="_x0000_i1156" style="width:0;height:1.5pt" o:hralign="center" o:hrstd="t" o:hr="t" fillcolor="#a0a0a0" stroked="f"/>
        </w:pict>
      </w:r>
    </w:p>
    <w:p w14:paraId="204491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132. Production Recommendation</w:t>
      </w:r>
    </w:p>
    <w:p w14:paraId="018662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enterprise APIs:</w:t>
      </w:r>
    </w:p>
    <w:p w14:paraId="1B6D7A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Prefer:</w:t>
      </w:r>
    </w:p>
    <w:p w14:paraId="520DB7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Strong identity-based authentication</w:t>
      </w:r>
    </w:p>
    <w:p w14:paraId="733882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available.</w:t>
      </w:r>
    </w:p>
    <w:p w14:paraId="59EC141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choose:</w:t>
      </w:r>
    </w:p>
    <w:p w14:paraId="50CCDA2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 authentication</w:t>
      </w:r>
    </w:p>
    <w:p w14:paraId="5DDAE6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simply because it is easier.</w:t>
      </w:r>
    </w:p>
    <w:p w14:paraId="31C1549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1ECAE7D">
          <v:rect id="_x0000_i1157" style="width:0;height:1.5pt" o:hralign="center" o:hrstd="t" o:hr="t" fillcolor="#a0a0a0" stroked="f"/>
        </w:pict>
      </w:r>
    </w:p>
    <w:p w14:paraId="60D7D98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133. API Key Example</w:t>
      </w:r>
    </w:p>
    <w:p w14:paraId="53C22A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API documentation says:</w:t>
      </w:r>
    </w:p>
    <w:p w14:paraId="5AE82B4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x-api-key</w:t>
      </w:r>
    </w:p>
    <w:p w14:paraId="17D065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must be included in the request header:</w:t>
      </w:r>
    </w:p>
    <w:p w14:paraId="30CD40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 Security should be configured so users provide the:</w:t>
      </w:r>
    </w:p>
    <w:p w14:paraId="4D3DE18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API key securely during connection creation.</w:t>
      </w:r>
    </w:p>
    <w:p w14:paraId="5A010A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add the actual key as:</w:t>
      </w:r>
    </w:p>
    <w:p w14:paraId="7508146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Power Fx string.</w:t>
      </w:r>
    </w:p>
    <w:p w14:paraId="520329D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FEED837">
          <v:rect id="_x0000_i1158" style="width:0;height:1.5pt" o:hralign="center" o:hrstd="t" o:hr="t" fillcolor="#a0a0a0" stroked="f"/>
        </w:pict>
      </w:r>
    </w:p>
    <w:p w14:paraId="5E687A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AI — DEFINITION</w:t>
      </w:r>
    </w:p>
    <w:p w14:paraId="69274AC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134. Create Action</w:t>
      </w:r>
    </w:p>
    <w:p w14:paraId="236CD0D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an action:</w:t>
      </w:r>
    </w:p>
    <w:p w14:paraId="2093CC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Summary</w:t>
      </w:r>
    </w:p>
    <w:p w14:paraId="6129624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Service Status</w:t>
      </w:r>
    </w:p>
    <w:p w14:paraId="0BAB66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Description</w:t>
      </w:r>
    </w:p>
    <w:p w14:paraId="4990C4D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Retrieves the current operational status of an IT service.</w:t>
      </w:r>
    </w:p>
    <w:p w14:paraId="51DD1D3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Operation ID</w:t>
      </w:r>
    </w:p>
    <w:p w14:paraId="2AB693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GetServiceStatus</w:t>
      </w:r>
    </w:p>
    <w:p w14:paraId="393381C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8E9718C">
          <v:rect id="_x0000_i1159" style="width:0;height:1.5pt" o:hralign="center" o:hrstd="t" o:hr="t" fillcolor="#a0a0a0" stroked="f"/>
        </w:pict>
      </w:r>
    </w:p>
    <w:p w14:paraId="0805BFE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135. Import Request Sample</w:t>
      </w:r>
    </w:p>
    <w:p w14:paraId="5F9ECA6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Select:</w:t>
      </w:r>
    </w:p>
    <w:p w14:paraId="69C74C3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Import from sample</w:t>
      </w:r>
    </w:p>
    <w:p w14:paraId="1DC4F8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available.</w:t>
      </w:r>
    </w:p>
    <w:p w14:paraId="2883405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Method:</w:t>
      </w:r>
    </w:p>
    <w:p w14:paraId="4E47E2C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</w:t>
      </w:r>
    </w:p>
    <w:p w14:paraId="36D3ED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URL:</w:t>
      </w:r>
    </w:p>
    <w:p w14:paraId="7B5293B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the instructor-approved:</w:t>
      </w:r>
    </w:p>
    <w:p w14:paraId="29FA9D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.../status</w:t>
      </w:r>
    </w:p>
    <w:p w14:paraId="0E8615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endpoint.</w:t>
      </w:r>
    </w:p>
    <w:p w14:paraId="48EFD12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EB5F136">
          <v:rect id="_x0000_i1160" style="width:0;height:1.5pt" o:hralign="center" o:hrstd="t" o:hr="t" fillcolor="#a0a0a0" stroked="f"/>
        </w:pict>
      </w:r>
    </w:p>
    <w:p w14:paraId="3337C2F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136. Parameter Example</w:t>
      </w:r>
    </w:p>
    <w:p w14:paraId="7D3FA3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API requires:</w:t>
      </w:r>
    </w:p>
    <w:p w14:paraId="0D696A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/status?service=VPN</w:t>
      </w:r>
    </w:p>
    <w:p w14:paraId="203948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connector can expose:</w:t>
      </w:r>
    </w:p>
    <w:p w14:paraId="508D9E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</w:t>
      </w:r>
    </w:p>
    <w:p w14:paraId="63FF7E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 an input parameter.</w:t>
      </w:r>
    </w:p>
    <w:p w14:paraId="5BB1C9C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Power Apps may call:</w:t>
      </w:r>
    </w:p>
    <w:p w14:paraId="4E96E90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GetServiceStatus("VPN")</w:t>
      </w:r>
    </w:p>
    <w:p w14:paraId="0E76968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conceptually.</w:t>
      </w:r>
    </w:p>
    <w:p w14:paraId="767A4D0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4F36715">
          <v:rect id="_x0000_i1161" style="width:0;height:1.5pt" o:hralign="center" o:hrstd="t" o:hr="t" fillcolor="#a0a0a0" stroked="f"/>
        </w:pict>
      </w:r>
    </w:p>
    <w:p w14:paraId="4CE8F88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137. Response Definition</w:t>
      </w:r>
    </w:p>
    <w:p w14:paraId="209332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Add/import sample response:</w:t>
      </w:r>
    </w:p>
    <w:p w14:paraId="4A13A1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6E24BB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"service": "VPN",</w:t>
      </w:r>
    </w:p>
    <w:p w14:paraId="123CBC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"Operational",</w:t>
      </w:r>
    </w:p>
    <w:p w14:paraId="3F0E2E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"message": "All systems operating normally"</w:t>
      </w:r>
    </w:p>
    <w:p w14:paraId="1E2362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4E9016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connector now knows that the response contains:</w:t>
      </w:r>
    </w:p>
    <w:p w14:paraId="08C2A3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service</w:t>
      </w:r>
    </w:p>
    <w:p w14:paraId="2E127E6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status</w:t>
      </w:r>
    </w:p>
    <w:p w14:paraId="1687551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message</w:t>
      </w:r>
    </w:p>
    <w:p w14:paraId="60D70A0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8C64886">
          <v:rect id="_x0000_i1162" style="width:0;height:1.5pt" o:hralign="center" o:hrstd="t" o:hr="t" fillcolor="#a0a0a0" stroked="f"/>
        </w:pict>
      </w:r>
    </w:p>
    <w:p w14:paraId="34A85F6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138. Validate</w:t>
      </w:r>
    </w:p>
    <w:p w14:paraId="3A6090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the connector designer's validation.</w:t>
      </w:r>
    </w:p>
    <w:p w14:paraId="2581B9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Fix:</w:t>
      </w:r>
    </w:p>
    <w:p w14:paraId="7CBB169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Definition errors</w:t>
      </w:r>
    </w:p>
    <w:p w14:paraId="305EE5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continuing.</w:t>
      </w:r>
    </w:p>
    <w:p w14:paraId="43A539E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9D929DA">
          <v:rect id="_x0000_i1163" style="width:0;height:1.5pt" o:hralign="center" o:hrstd="t" o:hr="t" fillcolor="#a0a0a0" stroked="f"/>
        </w:pict>
      </w:r>
    </w:p>
    <w:p w14:paraId="34AB65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AJ — TEST CUSTOM CONNECTOR</w:t>
      </w:r>
    </w:p>
    <w:p w14:paraId="2E5B1E8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139. Create Test Connection</w:t>
      </w:r>
    </w:p>
    <w:p w14:paraId="78AE36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Open:</w:t>
      </w:r>
    </w:p>
    <w:p w14:paraId="4E7334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Test</w:t>
      </w:r>
    </w:p>
    <w:p w14:paraId="34B112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p w14:paraId="08290ED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New connection.</w:t>
      </w:r>
    </w:p>
    <w:p w14:paraId="2A2B25B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Supply required authentication values.</w:t>
      </w:r>
    </w:p>
    <w:p w14:paraId="545204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Examples:</w:t>
      </w:r>
    </w:p>
    <w:p w14:paraId="69822B2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key</w:t>
      </w:r>
    </w:p>
    <w:p w14:paraId="41BEAD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required.</w:t>
      </w:r>
    </w:p>
    <w:p w14:paraId="4B090C3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B275CA0">
          <v:rect id="_x0000_i1164" style="width:0;height:1.5pt" o:hralign="center" o:hrstd="t" o:hr="t" fillcolor="#a0a0a0" stroked="f"/>
        </w:pict>
      </w:r>
    </w:p>
    <w:p w14:paraId="3525D0D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140. Test Action</w:t>
      </w:r>
    </w:p>
    <w:p w14:paraId="06CA0A4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Run:</w:t>
      </w:r>
    </w:p>
    <w:p w14:paraId="0FF7DE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Get Service Status.</w:t>
      </w:r>
    </w:p>
    <w:p w14:paraId="332225B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Expected response conceptually:</w:t>
      </w:r>
    </w:p>
    <w:p w14:paraId="400C8F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{</w:t>
      </w:r>
    </w:p>
    <w:p w14:paraId="3CECF4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"service": "VPN",</w:t>
      </w:r>
    </w:p>
    <w:p w14:paraId="697C67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"status": "Operational",</w:t>
      </w:r>
    </w:p>
    <w:p w14:paraId="64A74F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"message": "All systems operating normally"</w:t>
      </w:r>
    </w:p>
    <w:p w14:paraId="01B069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}</w:t>
      </w:r>
    </w:p>
    <w:p w14:paraId="67C1543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0192418">
          <v:rect id="_x0000_i1165" style="width:0;height:1.5pt" o:hralign="center" o:hrstd="t" o:hr="t" fillcolor="#a0a0a0" stroked="f"/>
        </w:pict>
      </w:r>
    </w:p>
    <w:p w14:paraId="7EC7ED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141. Verify</w:t>
      </w:r>
    </w:p>
    <w:p w14:paraId="56F37C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only check:</w:t>
      </w:r>
    </w:p>
    <w:p w14:paraId="5601B3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HTTP succeeded.</w:t>
      </w:r>
    </w:p>
    <w:p w14:paraId="1A46EB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2DCD347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service</w:t>
      </w:r>
    </w:p>
    <w:p w14:paraId="34630F3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status</w:t>
      </w:r>
    </w:p>
    <w:p w14:paraId="574BF4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message</w:t>
      </w:r>
    </w:p>
    <w:p w14:paraId="17FFB4D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schema</w:t>
      </w:r>
    </w:p>
    <w:p w14:paraId="47C94AE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F8A6882">
          <v:rect id="_x0000_i1166" style="width:0;height:1.5pt" o:hralign="center" o:hrstd="t" o:hr="t" fillcolor="#a0a0a0" stroked="f"/>
        </w:pict>
      </w:r>
    </w:p>
    <w:p w14:paraId="104CA0D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AK — ADD CUSTOM CONNECTOR TO APP</w:t>
      </w:r>
    </w:p>
    <w:p w14:paraId="66C264A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142. Add Data</w:t>
      </w:r>
    </w:p>
    <w:p w14:paraId="4A9BC4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Return to:</w:t>
      </w:r>
    </w:p>
    <w:p w14:paraId="54DF117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Canvas App</w:t>
      </w:r>
    </w:p>
    <w:p w14:paraId="0CADD9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0487543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Help Desk Service Status API</w:t>
      </w:r>
    </w:p>
    <w:p w14:paraId="56B6CE6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 a connection/data source.</w:t>
      </w:r>
    </w:p>
    <w:p w14:paraId="3E18E1A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BD8417A">
          <v:rect id="_x0000_i1167" style="width:0;height:1.5pt" o:hralign="center" o:hrstd="t" o:hr="t" fillcolor="#a0a0a0" stroked="f"/>
        </w:pict>
      </w:r>
    </w:p>
    <w:p w14:paraId="5B9622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143. New Status Area</w:t>
      </w:r>
    </w:p>
    <w:p w14:paraId="29C7CF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On:</w:t>
      </w:r>
    </w:p>
    <w:p w14:paraId="7172E13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scrHome</w:t>
      </w:r>
    </w:p>
    <w:p w14:paraId="5F36D84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create:</w:t>
      </w:r>
    </w:p>
    <w:p w14:paraId="561388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</w:t>
      </w:r>
    </w:p>
    <w:p w14:paraId="465896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4F9646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          Operational</w:t>
      </w:r>
    </w:p>
    <w:p w14:paraId="532B8F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        Operational</w:t>
      </w:r>
    </w:p>
    <w:p w14:paraId="492610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Wi-Fi        Degraded</w:t>
      </w:r>
    </w:p>
    <w:p w14:paraId="54533AC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254E812">
          <v:rect id="_x0000_i1168" style="width:0;height:1.5pt" o:hralign="center" o:hrstd="t" o:hr="t" fillcolor="#a0a0a0" stroked="f"/>
        </w:pict>
      </w:r>
    </w:p>
    <w:p w14:paraId="1802434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144. Simple Call</w:t>
      </w:r>
    </w:p>
    <w:p w14:paraId="29DAC41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exact formula name depends on the:</w:t>
      </w:r>
    </w:p>
    <w:p w14:paraId="48A292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name</w:t>
      </w:r>
    </w:p>
    <w:p w14:paraId="1FE9B5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and:</w:t>
      </w:r>
    </w:p>
    <w:p w14:paraId="63ED814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Operation ID.</w:t>
      </w:r>
    </w:p>
    <w:p w14:paraId="298653E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214E3C4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HelpDeskServiceStatus.GetServiceStatus(</w:t>
      </w:r>
    </w:p>
    <w:p w14:paraId="516A7A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"VPN"</w:t>
      </w:r>
    </w:p>
    <w:p w14:paraId="7CE2E3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27396F9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returns:</w:t>
      </w:r>
    </w:p>
    <w:p w14:paraId="617B5AD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response record.</w:t>
      </w:r>
    </w:p>
    <w:p w14:paraId="545983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IntelliSense rather than manually guessing the generated connector function name.</w:t>
      </w:r>
    </w:p>
    <w:p w14:paraId="091DC1A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E57D307">
          <v:rect id="_x0000_i1169" style="width:0;height:1.5pt" o:hralign="center" o:hrstd="t" o:hr="t" fillcolor="#a0a0a0" stroked="f"/>
        </w:pict>
      </w:r>
    </w:p>
    <w:p w14:paraId="559A8E1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145. Capture Response</w:t>
      </w:r>
    </w:p>
    <w:p w14:paraId="2549D6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a learning exercise:</w:t>
      </w:r>
    </w:p>
    <w:p w14:paraId="1CAB7E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Set(</w:t>
      </w:r>
    </w:p>
    <w:p w14:paraId="7A21E19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varServiceStatus,</w:t>
      </w:r>
    </w:p>
    <w:p w14:paraId="00D996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HelpDeskServiceStatus.GetServiceStatus(</w:t>
      </w:r>
    </w:p>
    <w:p w14:paraId="36617C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"VPN"</w:t>
      </w:r>
    </w:p>
    <w:p w14:paraId="54F144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</w:t>
      </w:r>
    </w:p>
    <w:p w14:paraId="46D4B1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8B8E2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Then:</w:t>
      </w:r>
    </w:p>
    <w:p w14:paraId="17C3DF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varServiceStatus.status</w:t>
      </w:r>
    </w:p>
    <w:p w14:paraId="50619A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and:</w:t>
      </w:r>
    </w:p>
    <w:p w14:paraId="4B5F9D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varServiceStatus.message</w:t>
      </w:r>
    </w:p>
    <w:p w14:paraId="2E36448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A47A13E">
          <v:rect id="_x0000_i1170" style="width:0;height:1.5pt" o:hralign="center" o:hrstd="t" o:hr="t" fillcolor="#a0a0a0" stroked="f"/>
        </w:pict>
      </w:r>
    </w:p>
    <w:p w14:paraId="72EEB9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146. Error Handling</w:t>
      </w:r>
    </w:p>
    <w:p w14:paraId="4B578B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Wrap API call:</w:t>
      </w:r>
    </w:p>
    <w:p w14:paraId="789B2E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IfError(</w:t>
      </w:r>
    </w:p>
    <w:p w14:paraId="7443CA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Set(</w:t>
      </w:r>
    </w:p>
    <w:p w14:paraId="67AC0A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  varServiceStatus,</w:t>
      </w:r>
    </w:p>
    <w:p w14:paraId="4E291F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HelpDeskServiceStatus.GetServiceStatus(</w:t>
      </w:r>
    </w:p>
    <w:p w14:paraId="1AB762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"VPN"</w:t>
      </w:r>
    </w:p>
    <w:p w14:paraId="084522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)</w:t>
      </w:r>
    </w:p>
    <w:p w14:paraId="5F46F3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3FF1089F" w14:textId="77777777" w:rsidR="001F75BF" w:rsidRPr="001F75BF" w:rsidRDefault="001F75BF" w:rsidP="001F75BF">
      <w:pPr>
        <w:rPr>
          <w:sz w:val="32"/>
          <w:szCs w:val="32"/>
        </w:rPr>
      </w:pPr>
    </w:p>
    <w:p w14:paraId="1CE49D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Notify(</w:t>
      </w:r>
    </w:p>
    <w:p w14:paraId="0974194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"Service status is temporarily unavailable.",</w:t>
      </w:r>
    </w:p>
    <w:p w14:paraId="45FB4F8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NotificationType.Warning</w:t>
      </w:r>
    </w:p>
    <w:p w14:paraId="5526BC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</w:t>
      </w:r>
    </w:p>
    <w:p w14:paraId="4A1A0E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4A877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Help Desk itself should still be usable when:</w:t>
      </w:r>
    </w:p>
    <w:p w14:paraId="2E0E143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Optional status API fails.</w:t>
      </w:r>
    </w:p>
    <w:p w14:paraId="6D298C1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9017800">
          <v:rect id="_x0000_i1171" style="width:0;height:1.5pt" o:hralign="center" o:hrstd="t" o:hr="t" fillcolor="#a0a0a0" stroked="f"/>
        </w:pict>
      </w:r>
    </w:p>
    <w:p w14:paraId="6DF13F7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AL — GRACEFUL DEGRADATION</w:t>
      </w:r>
    </w:p>
    <w:p w14:paraId="5B1C15F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147. Important Architecture Principle</w:t>
      </w:r>
    </w:p>
    <w:p w14:paraId="5F84647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Suppose:</w:t>
      </w:r>
    </w:p>
    <w:p w14:paraId="750E6B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Service Status API</w:t>
      </w:r>
    </w:p>
    <w:p w14:paraId="454FC01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unavailable.</w:t>
      </w:r>
    </w:p>
    <w:p w14:paraId="1F87F29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employees lose the ability to:</w:t>
      </w:r>
    </w:p>
    <w:p w14:paraId="3D7351D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Create a Ticket?</w:t>
      </w:r>
    </w:p>
    <w:p w14:paraId="0C1799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Probably:</w:t>
      </w:r>
    </w:p>
    <w:p w14:paraId="00562E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No.</w:t>
      </w:r>
    </w:p>
    <w:p w14:paraId="0545D4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 is:</w:t>
      </w:r>
    </w:p>
    <w:p w14:paraId="6302CCE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Helpful information.</w:t>
      </w:r>
    </w:p>
    <w:p w14:paraId="7D7B23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submission is:</w:t>
      </w:r>
    </w:p>
    <w:p w14:paraId="77FC83B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Core functionality.</w:t>
      </w:r>
    </w:p>
    <w:p w14:paraId="2D55BCC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86585D8">
          <v:rect id="_x0000_i1172" style="width:0;height:1.5pt" o:hralign="center" o:hrstd="t" o:hr="t" fillcolor="#a0a0a0" stroked="f"/>
        </w:pict>
      </w:r>
    </w:p>
    <w:p w14:paraId="4D38DCA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148. Graceful Degradation</w:t>
      </w:r>
    </w:p>
    <w:p w14:paraId="1976379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Design so:</w:t>
      </w:r>
    </w:p>
    <w:p w14:paraId="673F10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Optional Integration Fails</w:t>
      </w:r>
    </w:p>
    <w:p w14:paraId="79592EB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|</w:t>
      </w:r>
    </w:p>
    <w:p w14:paraId="6D617BE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v</w:t>
      </w:r>
    </w:p>
    <w:p w14:paraId="4FDAC5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App Core Functionality Continues</w:t>
      </w:r>
    </w:p>
    <w:p w14:paraId="16CC1A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is:</w:t>
      </w:r>
    </w:p>
    <w:p w14:paraId="2F25876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Graceful degradation.</w:t>
      </w:r>
    </w:p>
    <w:p w14:paraId="4DC90F4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9CC9465">
          <v:rect id="_x0000_i1173" style="width:0;height:1.5pt" o:hralign="center" o:hrstd="t" o:hr="t" fillcolor="#a0a0a0" stroked="f"/>
        </w:pict>
      </w:r>
    </w:p>
    <w:p w14:paraId="355BF6D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149. Example</w:t>
      </w:r>
    </w:p>
    <w:p w14:paraId="2419DD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0F5E6A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 unavailable</w:t>
      </w:r>
    </w:p>
    <w:p w14:paraId="343B7F9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instead of:</w:t>
      </w:r>
    </w:p>
    <w:p w14:paraId="699AC49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Entire app crashes.</w:t>
      </w:r>
    </w:p>
    <w:p w14:paraId="7174643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865DA3B">
          <v:rect id="_x0000_i1174" style="width:0;height:1.5pt" o:hralign="center" o:hrstd="t" o:hr="t" fillcolor="#a0a0a0" stroked="f"/>
        </w:pict>
      </w:r>
    </w:p>
    <w:p w14:paraId="193574E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AM — INTEGRATION DEPENDENCY CLASSIFICATION</w:t>
      </w:r>
    </w:p>
    <w:p w14:paraId="32D1F95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150. Critical Dependency</w:t>
      </w:r>
    </w:p>
    <w:p w14:paraId="3C564B8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559C4F3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 Ticket cannot be saved without:</w:t>
      </w:r>
    </w:p>
    <w:p w14:paraId="68989EC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</w:t>
      </w:r>
    </w:p>
    <w:p w14:paraId="42109E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Dataverse is:</w:t>
      </w:r>
    </w:p>
    <w:p w14:paraId="128E027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Critical.</w:t>
      </w:r>
    </w:p>
    <w:p w14:paraId="6D008F5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671E6DF">
          <v:rect id="_x0000_i1175" style="width:0;height:1.5pt" o:hralign="center" o:hrstd="t" o:hr="t" fillcolor="#a0a0a0" stroked="f"/>
        </w:pict>
      </w:r>
    </w:p>
    <w:p w14:paraId="4987610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151. Non-Critical Dependency</w:t>
      </w:r>
    </w:p>
    <w:p w14:paraId="69A24FB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Profile photo unavailable?</w:t>
      </w:r>
    </w:p>
    <w:p w14:paraId="12D9EB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App can continue.</w:t>
      </w:r>
    </w:p>
    <w:p w14:paraId="4D348E1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Therefore:</w:t>
      </w:r>
    </w:p>
    <w:p w14:paraId="743BF48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Non-critical.</w:t>
      </w:r>
    </w:p>
    <w:p w14:paraId="3B21AA2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AB2BFE5">
          <v:rect id="_x0000_i1176" style="width:0;height:1.5pt" o:hralign="center" o:hrstd="t" o:hr="t" fillcolor="#a0a0a0" stroked="f"/>
        </w:pict>
      </w:r>
    </w:p>
    <w:p w14:paraId="1589676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152. Class Exercise</w:t>
      </w:r>
    </w:p>
    <w:p w14:paraId="535158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Classify: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3130"/>
      </w:tblGrid>
      <w:tr w:rsidR="001F75BF" w:rsidRPr="001F75BF" w14:paraId="5AEB7C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E9ECF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00F6D93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Critical?</w:t>
            </w:r>
          </w:p>
        </w:tc>
      </w:tr>
      <w:tr w:rsidR="001F75BF" w:rsidRPr="001F75BF" w14:paraId="19B9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EA9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Dataverse Ticket Save</w:t>
            </w:r>
          </w:p>
        </w:tc>
        <w:tc>
          <w:tcPr>
            <w:tcW w:w="0" w:type="auto"/>
            <w:vAlign w:val="center"/>
            <w:hideMark/>
          </w:tcPr>
          <w:p w14:paraId="0BECE27F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Yes</w:t>
            </w:r>
          </w:p>
        </w:tc>
      </w:tr>
      <w:tr w:rsidR="001F75BF" w:rsidRPr="001F75BF" w14:paraId="409F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9BA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User Profile Photo</w:t>
            </w:r>
          </w:p>
        </w:tc>
        <w:tc>
          <w:tcPr>
            <w:tcW w:w="0" w:type="auto"/>
            <w:vAlign w:val="center"/>
            <w:hideMark/>
          </w:tcPr>
          <w:p w14:paraId="3674F9C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Usually No</w:t>
            </w:r>
          </w:p>
        </w:tc>
      </w:tr>
      <w:tr w:rsidR="001F75BF" w:rsidRPr="001F75BF" w14:paraId="0CE23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405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14:paraId="76FE17C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Usually No</w:t>
            </w:r>
          </w:p>
        </w:tc>
      </w:tr>
      <w:tr w:rsidR="001F75BF" w:rsidRPr="001F75BF" w14:paraId="2FDB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0496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Service Status</w:t>
            </w:r>
          </w:p>
        </w:tc>
        <w:tc>
          <w:tcPr>
            <w:tcW w:w="0" w:type="auto"/>
            <w:vAlign w:val="center"/>
            <w:hideMark/>
          </w:tcPr>
          <w:p w14:paraId="414FDCF0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Usually No</w:t>
            </w:r>
          </w:p>
        </w:tc>
      </w:tr>
      <w:tr w:rsidR="001F75BF" w:rsidRPr="001F75BF" w14:paraId="57F8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588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Approval System</w:t>
            </w:r>
          </w:p>
        </w:tc>
        <w:tc>
          <w:tcPr>
            <w:tcW w:w="0" w:type="auto"/>
            <w:vAlign w:val="center"/>
            <w:hideMark/>
          </w:tcPr>
          <w:p w14:paraId="1647B506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Depends on process</w:t>
            </w:r>
          </w:p>
        </w:tc>
      </w:tr>
    </w:tbl>
    <w:p w14:paraId="6FF6B6F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6788796">
          <v:rect id="_x0000_i1177" style="width:0;height:1.5pt" o:hralign="center" o:hrstd="t" o:hr="t" fillcolor="#a0a0a0" stroked="f"/>
        </w:pict>
      </w:r>
    </w:p>
    <w:p w14:paraId="66D6130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AN — THROTTLING</w:t>
      </w:r>
    </w:p>
    <w:p w14:paraId="3DA499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153. What Is Throttling?</w:t>
      </w:r>
    </w:p>
    <w:p w14:paraId="6E9754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Services protect themselves from excessive calls.</w:t>
      </w:r>
    </w:p>
    <w:p w14:paraId="3E8944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an application makes too many requests:</w:t>
      </w:r>
    </w:p>
    <w:p w14:paraId="3325C1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may receive:</w:t>
      </w:r>
    </w:p>
    <w:p w14:paraId="4A7BC0C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Throttling.</w:t>
      </w:r>
    </w:p>
    <w:p w14:paraId="089E93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Often represented by:</w:t>
      </w:r>
    </w:p>
    <w:p w14:paraId="46969B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HTTP 429</w:t>
      </w:r>
    </w:p>
    <w:p w14:paraId="1AD8F95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8F665B4">
          <v:rect id="_x0000_i1178" style="width:0;height:1.5pt" o:hralign="center" o:hrstd="t" o:hr="t" fillcolor="#a0a0a0" stroked="f"/>
        </w:pict>
      </w:r>
    </w:p>
    <w:p w14:paraId="10E21E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154. Bad Design</w:t>
      </w:r>
    </w:p>
    <w:p w14:paraId="4DBFA2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Suppose Gallery has:</w:t>
      </w:r>
    </w:p>
    <w:p w14:paraId="4BD53E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100 Tickets.</w:t>
      </w:r>
    </w:p>
    <w:p w14:paraId="4ED2797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Each Gallery row calls:</w:t>
      </w:r>
    </w:p>
    <w:p w14:paraId="7B8BC0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Office365Users.UserProfileV2(...)</w:t>
      </w:r>
    </w:p>
    <w:p w14:paraId="3B5C0D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retrieve Employee profile.</w:t>
      </w:r>
    </w:p>
    <w:p w14:paraId="558594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That could mean:</w:t>
      </w:r>
    </w:p>
    <w:p w14:paraId="0099B0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100 external API calls.</w:t>
      </w:r>
    </w:p>
    <w:p w14:paraId="2324E7E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FA8668F">
          <v:rect id="_x0000_i1179" style="width:0;height:1.5pt" o:hralign="center" o:hrstd="t" o:hr="t" fillcolor="#a0a0a0" stroked="f"/>
        </w:pict>
      </w:r>
    </w:p>
    <w:p w14:paraId="59E0B20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155. Better Design</w:t>
      </w:r>
    </w:p>
    <w:p w14:paraId="1C199A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Ask:</w:t>
      </w:r>
    </w:p>
    <w:p w14:paraId="1D51C9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we already have the data?</w:t>
      </w:r>
    </w:p>
    <w:p w14:paraId="65A499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Can it be retrieved once?</w:t>
      </w:r>
    </w:p>
    <w:p w14:paraId="7696B1B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Can Dataverse relationship provide it?</w:t>
      </w:r>
    </w:p>
    <w:p w14:paraId="0E2B9D8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Does every row really need it?</w:t>
      </w:r>
    </w:p>
    <w:p w14:paraId="3A482A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performance is about:</w:t>
      </w:r>
    </w:p>
    <w:p w14:paraId="7D9BE8C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Call efficiency.</w:t>
      </w:r>
    </w:p>
    <w:p w14:paraId="613CFD0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A735052">
          <v:rect id="_x0000_i1180" style="width:0;height:1.5pt" o:hralign="center" o:hrstd="t" o:hr="t" fillcolor="#a0a0a0" stroked="f"/>
        </w:pict>
      </w:r>
    </w:p>
    <w:p w14:paraId="7BC378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156. Office 365 Users Example</w:t>
      </w:r>
    </w:p>
    <w:p w14:paraId="14F70A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repeatedly call:</w:t>
      </w:r>
    </w:p>
    <w:p w14:paraId="6448BD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</w:t>
      </w:r>
    </w:p>
    <w:p w14:paraId="55980D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from 15 controls if the same returned profile record is needed throughout a screen.</w:t>
      </w:r>
    </w:p>
    <w:p w14:paraId="4552D6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 might use:</w:t>
      </w:r>
    </w:p>
    <w:p w14:paraId="15F845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Named Formula</w:t>
      </w:r>
    </w:p>
    <w:p w14:paraId="707EB5F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 controlled state depending on architecture.</w:t>
      </w:r>
    </w:p>
    <w:p w14:paraId="4817397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4DD217E">
          <v:rect id="_x0000_i1181" style="width:0;height:1.5pt" o:hralign="center" o:hrstd="t" o:hr="t" fillcolor="#a0a0a0" stroked="f"/>
        </w:pict>
      </w:r>
    </w:p>
    <w:p w14:paraId="3E05675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157. Named Formula Concept</w:t>
      </w:r>
    </w:p>
    <w:p w14:paraId="705998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Example:</w:t>
      </w:r>
    </w:p>
    <w:p w14:paraId="384596B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M365Profile =</w:t>
      </w:r>
    </w:p>
    <w:p w14:paraId="60B33D9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Office365Users.MyProfileV2();</w:t>
      </w:r>
    </w:p>
    <w:p w14:paraId="574EF7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use:</w:t>
      </w:r>
    </w:p>
    <w:p w14:paraId="0B8C83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M365Profile.displayName</w:t>
      </w:r>
    </w:p>
    <w:p w14:paraId="28AAD4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M365Profile.department</w:t>
      </w:r>
    </w:p>
    <w:p w14:paraId="3CABF2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M365Profile.jobTitle</w:t>
      </w:r>
    </w:p>
    <w:p w14:paraId="2B7703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rather than duplicating the connector call throughout the UI.</w:t>
      </w:r>
    </w:p>
    <w:p w14:paraId="0FC03E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Test the actual connector evaluation/performance behavior in the app.</w:t>
      </w:r>
    </w:p>
    <w:p w14:paraId="5D2C126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5AD875">
          <v:rect id="_x0000_i1182" style="width:0;height:1.5pt" o:hralign="center" o:hrstd="t" o:hr="t" fillcolor="#a0a0a0" stroked="f"/>
        </w:pict>
      </w:r>
    </w:p>
    <w:p w14:paraId="7ECA73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AO — SQL SERVER</w:t>
      </w:r>
    </w:p>
    <w:p w14:paraId="37BDC1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158. Existing Enterprise Systems</w:t>
      </w:r>
    </w:p>
    <w:p w14:paraId="05C585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Many organizations already have data in:</w:t>
      </w:r>
    </w:p>
    <w:p w14:paraId="059C88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 Server.</w:t>
      </w:r>
    </w:p>
    <w:p w14:paraId="61372C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Help Desk-related SQL data:</w:t>
      </w:r>
    </w:p>
    <w:p w14:paraId="1C9FFE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Asset Database</w:t>
      </w:r>
    </w:p>
    <w:p w14:paraId="40FA044C" w14:textId="77777777" w:rsidR="001F75BF" w:rsidRPr="001F75BF" w:rsidRDefault="001F75BF" w:rsidP="001F75BF">
      <w:pPr>
        <w:rPr>
          <w:sz w:val="32"/>
          <w:szCs w:val="32"/>
        </w:rPr>
      </w:pPr>
    </w:p>
    <w:p w14:paraId="52839C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Device Inventory</w:t>
      </w:r>
    </w:p>
    <w:p w14:paraId="1E081F4F" w14:textId="77777777" w:rsidR="001F75BF" w:rsidRPr="001F75BF" w:rsidRDefault="001F75BF" w:rsidP="001F75BF">
      <w:pPr>
        <w:rPr>
          <w:sz w:val="32"/>
          <w:szCs w:val="32"/>
        </w:rPr>
      </w:pPr>
    </w:p>
    <w:p w14:paraId="38A5E45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Legacy Support Records</w:t>
      </w:r>
    </w:p>
    <w:p w14:paraId="4F3541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 can connect to:</w:t>
      </w:r>
    </w:p>
    <w:p w14:paraId="490DAE6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 Server</w:t>
      </w:r>
    </w:p>
    <w:p w14:paraId="2CE934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correctly configured.</w:t>
      </w:r>
    </w:p>
    <w:p w14:paraId="0981E07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22ED9BE">
          <v:rect id="_x0000_i1183" style="width:0;height:1.5pt" o:hralign="center" o:hrstd="t" o:hr="t" fillcolor="#a0a0a0" stroked="f"/>
        </w:pict>
      </w:r>
    </w:p>
    <w:p w14:paraId="568CB5C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159. SQL Architecture</w:t>
      </w:r>
    </w:p>
    <w:p w14:paraId="6F2591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0F469E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2335255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v</w:t>
      </w:r>
    </w:p>
    <w:p w14:paraId="48E5EA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CONNECTOR</w:t>
      </w:r>
    </w:p>
    <w:p w14:paraId="375F02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52DFB91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6BCCA2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SERVER</w:t>
      </w:r>
    </w:p>
    <w:p w14:paraId="2492B2A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A6434AC">
          <v:rect id="_x0000_i1184" style="width:0;height:1.5pt" o:hralign="center" o:hrstd="t" o:hr="t" fillcolor="#a0a0a0" stroked="f"/>
        </w:pict>
      </w:r>
    </w:p>
    <w:p w14:paraId="2ADC09E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160. Authentication</w:t>
      </w:r>
    </w:p>
    <w:p w14:paraId="5675CCD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connections can use different authentication patterns depending on infrastructure.</w:t>
      </w:r>
    </w:p>
    <w:p w14:paraId="003F7A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Examples include:</w:t>
      </w:r>
    </w:p>
    <w:p w14:paraId="1E4DE43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Entra-integrated authentication</w:t>
      </w:r>
    </w:p>
    <w:p w14:paraId="2D380BA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 authentication</w:t>
      </w:r>
    </w:p>
    <w:p w14:paraId="5A233A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Windows-based scenarios</w:t>
      </w:r>
    </w:p>
    <w:p w14:paraId="14800D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Architecture and security must be agreed with:</w:t>
      </w:r>
    </w:p>
    <w:p w14:paraId="0F81F3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Database administrators.</w:t>
      </w:r>
    </w:p>
    <w:p w14:paraId="07555A0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145A4D8">
          <v:rect id="_x0000_i1185" style="width:0;height:1.5pt" o:hralign="center" o:hrstd="t" o:hr="t" fillcolor="#a0a0a0" stroked="f"/>
        </w:pict>
      </w:r>
    </w:p>
    <w:p w14:paraId="706C0D3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161. On-Premises SQL</w:t>
      </w:r>
    </w:p>
    <w:p w14:paraId="7C430FA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SQL exists:</w:t>
      </w:r>
    </w:p>
    <w:p w14:paraId="33BC677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Inside the organization's network</w:t>
      </w:r>
    </w:p>
    <w:p w14:paraId="5DD911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is not directly available as an approved cloud endpoint, Power Platform may require:</w:t>
      </w:r>
    </w:p>
    <w:p w14:paraId="6B83FE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On-premises data gateway.</w:t>
      </w:r>
    </w:p>
    <w:p w14:paraId="41D02CF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D1BDB3">
          <v:rect id="_x0000_i1186" style="width:0;height:1.5pt" o:hralign="center" o:hrstd="t" o:hr="t" fillcolor="#a0a0a0" stroked="f"/>
        </w:pict>
      </w:r>
    </w:p>
    <w:p w14:paraId="6A59E24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162. Gateway Mental Model</w:t>
      </w:r>
    </w:p>
    <w:p w14:paraId="1549F8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PLATFORM CLOUD</w:t>
      </w:r>
    </w:p>
    <w:p w14:paraId="51D725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45D2E2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465A43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ON-PREMISES DATA GATEWAY</w:t>
      </w:r>
    </w:p>
    <w:p w14:paraId="0FE3EA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35A0F9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7B8D6F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INTERNAL SQL SERVER</w:t>
      </w:r>
    </w:p>
    <w:p w14:paraId="7BF9E9C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Gateway provides a controlled bridge.</w:t>
      </w:r>
    </w:p>
    <w:p w14:paraId="3D8AE83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4673D98">
          <v:rect id="_x0000_i1187" style="width:0;height:1.5pt" o:hralign="center" o:hrstd="t" o:hr="t" fillcolor="#a0a0a0" stroked="f"/>
        </w:pict>
      </w:r>
    </w:p>
    <w:p w14:paraId="14FA526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163. Security Warning</w:t>
      </w:r>
    </w:p>
    <w:p w14:paraId="62371E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think:</w:t>
      </w:r>
    </w:p>
    <w:p w14:paraId="778763E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I'll connect using a highly privileged SQL account and hide the sensitive rows in the Canvas App.</w:t>
      </w:r>
    </w:p>
    <w:p w14:paraId="201191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Client-side filtering is not:</w:t>
      </w:r>
    </w:p>
    <w:p w14:paraId="5D09C43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security boundary.</w:t>
      </w:r>
    </w:p>
    <w:p w14:paraId="5ABA0E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Secure data:</w:t>
      </w:r>
    </w:p>
    <w:p w14:paraId="2ED8D8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At the server/data source.</w:t>
      </w:r>
    </w:p>
    <w:p w14:paraId="4FEFD02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7B2A139">
          <v:rect id="_x0000_i1188" style="width:0;height:1.5pt" o:hralign="center" o:hrstd="t" o:hr="t" fillcolor="#a0a0a0" stroked="f"/>
        </w:pict>
      </w:r>
    </w:p>
    <w:p w14:paraId="3E11468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164. Example</w:t>
      </w:r>
    </w:p>
    <w:p w14:paraId="37CA90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Bad:</w:t>
      </w:r>
    </w:p>
    <w:p w14:paraId="711BAB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SQL account can read every salary</w:t>
      </w:r>
    </w:p>
    <w:p w14:paraId="4D9DE1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3CEC7A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572337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 Filter hides salaries</w:t>
      </w:r>
    </w:p>
    <w:p w14:paraId="7D0B23B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user may find another path to data if the underlying connection grants too much access.</w:t>
      </w:r>
    </w:p>
    <w:p w14:paraId="2F65BCF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6D0ED38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Appropriate SQL permissions</w:t>
      </w:r>
    </w:p>
    <w:p w14:paraId="6CD6AC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Row-level security</w:t>
      </w:r>
    </w:p>
    <w:p w14:paraId="0298202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Views</w:t>
      </w:r>
    </w:p>
    <w:p w14:paraId="211732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Least privilege</w:t>
      </w:r>
    </w:p>
    <w:p w14:paraId="11F8E4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applicable.</w:t>
      </w:r>
    </w:p>
    <w:p w14:paraId="1473C1E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ADFD99A">
          <v:rect id="_x0000_i1189" style="width:0;height:1.5pt" o:hralign="center" o:hrstd="t" o:hr="t" fillcolor="#a0a0a0" stroked="f"/>
        </w:pict>
      </w:r>
    </w:p>
    <w:p w14:paraId="37E17D6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AP — SQL ARCHITECTURE EXERCISE</w:t>
      </w:r>
    </w:p>
    <w:p w14:paraId="60958A4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165. Scenario</w:t>
      </w:r>
    </w:p>
    <w:p w14:paraId="63E68A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Company SQL database contains:</w:t>
      </w:r>
    </w:p>
    <w:p w14:paraId="1E67BF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DeviceAsset</w:t>
      </w:r>
    </w:p>
    <w:p w14:paraId="0D297F78" w14:textId="77777777" w:rsidR="001F75BF" w:rsidRPr="001F75BF" w:rsidRDefault="001F75BF" w:rsidP="001F75BF">
      <w:pPr>
        <w:rPr>
          <w:sz w:val="32"/>
          <w:szCs w:val="32"/>
        </w:rPr>
      </w:pPr>
    </w:p>
    <w:p w14:paraId="0C0BD16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AssetTag</w:t>
      </w:r>
    </w:p>
    <w:p w14:paraId="3C6CEF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SerialNumber</w:t>
      </w:r>
    </w:p>
    <w:p w14:paraId="3A280DF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EmployeeEmail</w:t>
      </w:r>
    </w:p>
    <w:p w14:paraId="2DAD94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Manufacturer</w:t>
      </w:r>
    </w:p>
    <w:p w14:paraId="77187B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Model</w:t>
      </w:r>
    </w:p>
    <w:p w14:paraId="01364D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WarrantyEndDate</w:t>
      </w:r>
    </w:p>
    <w:p w14:paraId="1B486A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Help Desk wants to show:</w:t>
      </w:r>
    </w:p>
    <w:p w14:paraId="4431C27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Current Employee's devices.</w:t>
      </w:r>
    </w:p>
    <w:p w14:paraId="43FD72F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8ABD73D">
          <v:rect id="_x0000_i1190" style="width:0;height:1.5pt" o:hralign="center" o:hrstd="t" o:hr="t" fillcolor="#a0a0a0" stroked="f"/>
        </w:pict>
      </w:r>
    </w:p>
    <w:p w14:paraId="6D2FF39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166. Bad Approach</w:t>
      </w:r>
    </w:p>
    <w:p w14:paraId="63A02E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Download:</w:t>
      </w:r>
    </w:p>
    <w:p w14:paraId="132BD92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Every company device</w:t>
      </w:r>
    </w:p>
    <w:p w14:paraId="14365E0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then:</w:t>
      </w:r>
    </w:p>
    <w:p w14:paraId="04C1D0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Filter(</w:t>
      </w:r>
    </w:p>
    <w:p w14:paraId="1A5AC5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colAllDevices,</w:t>
      </w:r>
    </w:p>
    <w:p w14:paraId="274E0F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EmployeeEmail = User().Email</w:t>
      </w:r>
    </w:p>
    <w:p w14:paraId="78BE26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31D7740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36D2762">
          <v:rect id="_x0000_i1191" style="width:0;height:1.5pt" o:hralign="center" o:hrstd="t" o:hr="t" fillcolor="#a0a0a0" stroked="f"/>
        </w:pict>
      </w:r>
    </w:p>
    <w:p w14:paraId="318B430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167. Better Approach</w:t>
      </w:r>
    </w:p>
    <w:p w14:paraId="4697418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Design so:</w:t>
      </w:r>
    </w:p>
    <w:p w14:paraId="33B8C3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Server-side identity/security/filtering</w:t>
      </w:r>
    </w:p>
    <w:p w14:paraId="5223D8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 an appropriate restricted view/query returns:</w:t>
      </w:r>
    </w:p>
    <w:p w14:paraId="444139A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Only authorized/relevant devices.</w:t>
      </w:r>
    </w:p>
    <w:p w14:paraId="154E1F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Security belongs:</w:t>
      </w:r>
    </w:p>
    <w:p w14:paraId="7108209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Beyond the Canvas UI.</w:t>
      </w:r>
    </w:p>
    <w:p w14:paraId="5FD6EF4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D8CCDEB">
          <v:rect id="_x0000_i1192" style="width:0;height:1.5pt" o:hralign="center" o:hrstd="t" o:hr="t" fillcolor="#a0a0a0" stroked="f"/>
        </w:pict>
      </w:r>
    </w:p>
    <w:p w14:paraId="53A79B3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PART AQ — CONNECTION REFERENCES</w:t>
      </w:r>
    </w:p>
    <w:p w14:paraId="5FFA6D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168. Review Day 4</w:t>
      </w:r>
    </w:p>
    <w:p w14:paraId="25586B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introduced:</w:t>
      </w:r>
    </w:p>
    <w:p w14:paraId="4C279D5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References.</w:t>
      </w:r>
    </w:p>
    <w:p w14:paraId="26CD10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Now they matter more because the solution has:</w:t>
      </w:r>
    </w:p>
    <w:p w14:paraId="2410AA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Outlook</w:t>
      </w:r>
    </w:p>
    <w:p w14:paraId="2E5E3188" w14:textId="77777777" w:rsidR="001F75BF" w:rsidRPr="001F75BF" w:rsidRDefault="001F75BF" w:rsidP="001F75BF">
      <w:pPr>
        <w:rPr>
          <w:sz w:val="32"/>
          <w:szCs w:val="32"/>
        </w:rPr>
      </w:pPr>
    </w:p>
    <w:p w14:paraId="6E9F01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</w:t>
      </w:r>
    </w:p>
    <w:p w14:paraId="65069653" w14:textId="77777777" w:rsidR="001F75BF" w:rsidRPr="001F75BF" w:rsidRDefault="001F75BF" w:rsidP="001F75BF">
      <w:pPr>
        <w:rPr>
          <w:sz w:val="32"/>
          <w:szCs w:val="32"/>
        </w:rPr>
      </w:pPr>
    </w:p>
    <w:p w14:paraId="48C1E5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</w:t>
      </w:r>
    </w:p>
    <w:p w14:paraId="5188FA40" w14:textId="77777777" w:rsidR="001F75BF" w:rsidRPr="001F75BF" w:rsidRDefault="001F75BF" w:rsidP="001F75BF">
      <w:pPr>
        <w:rPr>
          <w:sz w:val="32"/>
          <w:szCs w:val="32"/>
        </w:rPr>
      </w:pPr>
    </w:p>
    <w:p w14:paraId="0EF53E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Future Flows</w:t>
      </w:r>
    </w:p>
    <w:p w14:paraId="7169630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DC478D3">
          <v:rect id="_x0000_i1193" style="width:0;height:1.5pt" o:hralign="center" o:hrstd="t" o:hr="t" fillcolor="#a0a0a0" stroked="f"/>
        </w:pict>
      </w:r>
    </w:p>
    <w:p w14:paraId="73098FB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169. Connection vs Connection Reference</w:t>
      </w:r>
    </w:p>
    <w:p w14:paraId="50DB168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Connection:</w:t>
      </w:r>
    </w:p>
    <w:p w14:paraId="7FFD0C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Actual authenticated connection.</w:t>
      </w:r>
    </w:p>
    <w:p w14:paraId="29D70AD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 Reference:</w:t>
      </w:r>
    </w:p>
    <w:p w14:paraId="39C876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 component referring to a connection.</w:t>
      </w:r>
    </w:p>
    <w:p w14:paraId="5A69CD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Conceptually:</w:t>
      </w:r>
    </w:p>
    <w:p w14:paraId="27F8A4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APP / FLOW</w:t>
      </w:r>
    </w:p>
    <w:p w14:paraId="08CADCE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698931B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4F44B18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CONNECTION REFERENCE</w:t>
      </w:r>
    </w:p>
    <w:p w14:paraId="195BCB3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719076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4E2FD39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</w:t>
      </w:r>
    </w:p>
    <w:p w14:paraId="1BD532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5CF2DE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6C5D6B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</w:t>
      </w:r>
    </w:p>
    <w:p w14:paraId="56F4E0A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55C294B">
          <v:rect id="_x0000_i1194" style="width:0;height:1.5pt" o:hralign="center" o:hrstd="t" o:hr="t" fillcolor="#a0a0a0" stroked="f"/>
        </w:pict>
      </w:r>
    </w:p>
    <w:p w14:paraId="0B5C84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170. Why Connection References?</w:t>
      </w:r>
    </w:p>
    <w:p w14:paraId="77485E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Imagine:</w:t>
      </w:r>
    </w:p>
    <w:p w14:paraId="2E53149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DEV:</w:t>
      </w:r>
    </w:p>
    <w:p w14:paraId="444A7A2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Development connection</w:t>
      </w:r>
    </w:p>
    <w:p w14:paraId="783D80C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TEST:</w:t>
      </w:r>
    </w:p>
    <w:p w14:paraId="6A819B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Test connection</w:t>
      </w:r>
    </w:p>
    <w:p w14:paraId="0926E0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PROD:</w:t>
      </w:r>
    </w:p>
    <w:p w14:paraId="337E611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Production connection</w:t>
      </w:r>
    </w:p>
    <w:p w14:paraId="126089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want to deploy:</w:t>
      </w:r>
    </w:p>
    <w:p w14:paraId="1C8B9A4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The same solution logic</w:t>
      </w:r>
    </w:p>
    <w:p w14:paraId="32AAA4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while mapping to:</w:t>
      </w:r>
    </w:p>
    <w:p w14:paraId="57880F7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Appropriate environment connections.</w:t>
      </w:r>
    </w:p>
    <w:p w14:paraId="19C54F3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BA8F8A3">
          <v:rect id="_x0000_i1195" style="width:0;height:1.5pt" o:hralign="center" o:hrstd="t" o:hr="t" fillcolor="#a0a0a0" stroked="f"/>
        </w:pict>
      </w:r>
    </w:p>
    <w:p w14:paraId="417D0A2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171. Power Automate Importance</w:t>
      </w:r>
    </w:p>
    <w:p w14:paraId="74FA9E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Connection References are particularly important for:</w:t>
      </w:r>
    </w:p>
    <w:p w14:paraId="4DA65B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Solution-aware cloud flows.</w:t>
      </w:r>
    </w:p>
    <w:p w14:paraId="020BFD3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Later when we build flows:</w:t>
      </w:r>
    </w:p>
    <w:p w14:paraId="20FD04B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Help Desk Solution</w:t>
      </w:r>
    </w:p>
    <w:p w14:paraId="25A99D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76FE70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Cloud Flow</w:t>
      </w:r>
    </w:p>
    <w:p w14:paraId="1A358D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+---- Connection Reference</w:t>
      </w:r>
    </w:p>
    <w:p w14:paraId="138988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will support:</w:t>
      </w:r>
    </w:p>
    <w:p w14:paraId="1E35693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ALM.</w:t>
      </w:r>
    </w:p>
    <w:p w14:paraId="02130F1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C576F9D">
          <v:rect id="_x0000_i1196" style="width:0;height:1.5pt" o:hralign="center" o:hrstd="t" o:hr="t" fillcolor="#a0a0a0" stroked="f"/>
        </w:pict>
      </w:r>
    </w:p>
    <w:p w14:paraId="3035EB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172. Canvas App Nuance</w:t>
      </w:r>
    </w:p>
    <w:p w14:paraId="1F8800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 Reference behavior differs depending on:</w:t>
      </w:r>
    </w:p>
    <w:p w14:paraId="3F99ABA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</w:t>
      </w:r>
    </w:p>
    <w:p w14:paraId="055B91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and:</w:t>
      </w:r>
    </w:p>
    <w:p w14:paraId="24F6D3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 type.</w:t>
      </w:r>
    </w:p>
    <w:p w14:paraId="2C15F8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assume every Canvas App connection behaves identically to solution-aware Cloud Flows.</w:t>
      </w:r>
    </w:p>
    <w:p w14:paraId="61E7A52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161B12E">
          <v:rect id="_x0000_i1197" style="width:0;height:1.5pt" o:hralign="center" o:hrstd="t" o:hr="t" fillcolor="#a0a0a0" stroked="f"/>
        </w:pict>
      </w:r>
    </w:p>
    <w:p w14:paraId="0EB73D7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173. Important Custom Connector Limitation</w:t>
      </w:r>
    </w:p>
    <w:p w14:paraId="26BE64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Current Power Platform behavior has additional limitations around:</w:t>
      </w:r>
    </w:p>
    <w:p w14:paraId="7127899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Canvas Apps + Custom Connectors + Connection References.</w:t>
      </w:r>
    </w:p>
    <w:p w14:paraId="14D677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Therefore:</w:t>
      </w:r>
    </w:p>
    <w:p w14:paraId="02C2406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Test deployment behavior</w:t>
      </w:r>
    </w:p>
    <w:p w14:paraId="712E137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assuming a custom connector connection will move across environments exactly like a flow connection reference.</w:t>
      </w:r>
    </w:p>
    <w:p w14:paraId="0FAEEC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will matter in:</w:t>
      </w:r>
    </w:p>
    <w:p w14:paraId="44A24AF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Day 27 — ALM.</w:t>
      </w:r>
    </w:p>
    <w:p w14:paraId="2122F84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BD6EEB5">
          <v:rect id="_x0000_i1198" style="width:0;height:1.5pt" o:hralign="center" o:hrstd="t" o:hr="t" fillcolor="#a0a0a0" stroked="f"/>
        </w:pict>
      </w:r>
    </w:p>
    <w:p w14:paraId="559C13C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AR — CUSTOM CONNECTOR ALM</w:t>
      </w:r>
    </w:p>
    <w:p w14:paraId="5FB0DFB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174. Create Inside Solution</w:t>
      </w:r>
    </w:p>
    <w:p w14:paraId="1F8432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Best practice for our training:</w:t>
      </w:r>
    </w:p>
    <w:p w14:paraId="2DA34D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Create/add:</w:t>
      </w:r>
    </w:p>
    <w:p w14:paraId="6CD65F5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</w:t>
      </w:r>
    </w:p>
    <w:p w14:paraId="771492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inside:</w:t>
      </w:r>
    </w:p>
    <w:p w14:paraId="6B42495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Solution</w:t>
      </w:r>
    </w:p>
    <w:p w14:paraId="6903B4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before export/deployment.</w:t>
      </w:r>
    </w:p>
    <w:p w14:paraId="4E1DE6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makes it:</w:t>
      </w:r>
    </w:p>
    <w:p w14:paraId="6C238F8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Solution-aware.</w:t>
      </w:r>
    </w:p>
    <w:p w14:paraId="2B46577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F9043AF">
          <v:rect id="_x0000_i1199" style="width:0;height:1.5pt" o:hralign="center" o:hrstd="t" o:hr="t" fillcolor="#a0a0a0" stroked="f"/>
        </w:pict>
      </w:r>
    </w:p>
    <w:p w14:paraId="4495F18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175. Solution Inventory</w:t>
      </w:r>
    </w:p>
    <w:p w14:paraId="475EBF1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solution may eventually contain:</w:t>
      </w:r>
    </w:p>
    <w:p w14:paraId="18D5143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Help Desk</w:t>
      </w:r>
    </w:p>
    <w:p w14:paraId="41766E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77719F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lastRenderedPageBreak/>
        <w:t>├──</w:t>
      </w:r>
      <w:r w:rsidRPr="001F75BF">
        <w:rPr>
          <w:sz w:val="32"/>
          <w:szCs w:val="32"/>
        </w:rPr>
        <w:t xml:space="preserve"> Ticket Category</w:t>
      </w:r>
    </w:p>
    <w:p w14:paraId="5CF6D4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Support Ticket</w:t>
      </w:r>
    </w:p>
    <w:p w14:paraId="0439AD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Choices</w:t>
      </w:r>
    </w:p>
    <w:p w14:paraId="33BF63C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IT Help Desk Canvas App</w:t>
      </w:r>
    </w:p>
    <w:p w14:paraId="506384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Custom Connector</w:t>
      </w:r>
    </w:p>
    <w:p w14:paraId="14E715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Environment Variables</w:t>
      </w:r>
    </w:p>
    <w:p w14:paraId="0031CC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1F75BF">
        <w:rPr>
          <w:sz w:val="32"/>
          <w:szCs w:val="32"/>
        </w:rPr>
        <w:t xml:space="preserve"> Connection References</w:t>
      </w:r>
    </w:p>
    <w:p w14:paraId="1190C8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1F75BF">
        <w:rPr>
          <w:sz w:val="32"/>
          <w:szCs w:val="32"/>
        </w:rPr>
        <w:t xml:space="preserve"> Cloud Flows</w:t>
      </w:r>
    </w:p>
    <w:p w14:paraId="7A799BA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C8177AC">
          <v:rect id="_x0000_i1200" style="width:0;height:1.5pt" o:hralign="center" o:hrstd="t" o:hr="t" fillcolor="#a0a0a0" stroked="f"/>
        </w:pict>
      </w:r>
    </w:p>
    <w:p w14:paraId="2654E5D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AS — ENVIRONMENT VARIABLES</w:t>
      </w:r>
    </w:p>
    <w:p w14:paraId="2202072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176. API URL Problem</w:t>
      </w:r>
    </w:p>
    <w:p w14:paraId="42D936C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 API:</w:t>
      </w:r>
    </w:p>
    <w:p w14:paraId="2217B22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api-dev.company.com</w:t>
      </w:r>
    </w:p>
    <w:p w14:paraId="0219988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PROD API:</w:t>
      </w:r>
    </w:p>
    <w:p w14:paraId="2AFCFBD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api.company.com</w:t>
      </w:r>
    </w:p>
    <w:p w14:paraId="465517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the domain be scattered through:</w:t>
      </w:r>
    </w:p>
    <w:p w14:paraId="497B4DA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Many formulas?</w:t>
      </w:r>
    </w:p>
    <w:p w14:paraId="1A5DC8E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No.</w:t>
      </w:r>
    </w:p>
    <w:p w14:paraId="1AF1B86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DD8FF4A">
          <v:rect id="_x0000_i1201" style="width:0;height:1.5pt" o:hralign="center" o:hrstd="t" o:hr="t" fillcolor="#a0a0a0" stroked="f"/>
        </w:pict>
      </w:r>
    </w:p>
    <w:p w14:paraId="463B7FB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177. Environment Configuration</w:t>
      </w:r>
    </w:p>
    <w:p w14:paraId="739F49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Environment Variables can store deployment-specific configuration such as:</w:t>
      </w:r>
    </w:p>
    <w:p w14:paraId="40D2976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Site references</w:t>
      </w:r>
    </w:p>
    <w:p w14:paraId="6A07FC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configuration</w:t>
      </w:r>
    </w:p>
    <w:p w14:paraId="4F7A13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Email addresses</w:t>
      </w:r>
    </w:p>
    <w:p w14:paraId="195A26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Environment-specific IDs</w:t>
      </w:r>
    </w:p>
    <w:p w14:paraId="328BEA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integration.</w:t>
      </w:r>
    </w:p>
    <w:p w14:paraId="3CBEC6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Goal:</w:t>
      </w:r>
    </w:p>
    <w:p w14:paraId="7DE44D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Separate configuration from logic.</w:t>
      </w:r>
    </w:p>
    <w:p w14:paraId="3A86711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8C692D3">
          <v:rect id="_x0000_i1202" style="width:0;height:1.5pt" o:hralign="center" o:hrstd="t" o:hr="t" fillcolor="#a0a0a0" stroked="f"/>
        </w:pict>
      </w:r>
    </w:p>
    <w:p w14:paraId="52ACA8A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AT — DATA LOSS PREVENTION PREVIEW</w:t>
      </w:r>
    </w:p>
    <w:p w14:paraId="44CF558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178. Integration Governance</w:t>
      </w:r>
    </w:p>
    <w:p w14:paraId="6110F8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Organizations may not allow every connector to exchange data with every other connector.</w:t>
      </w:r>
    </w:p>
    <w:p w14:paraId="6322EB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Example concern:</w:t>
      </w:r>
    </w:p>
    <w:p w14:paraId="4DBF2D2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Internal HR Data</w:t>
      </w:r>
    </w:p>
    <w:p w14:paraId="3A3480B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0B3AF2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6F6B7D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Consumer Social Media Connector</w:t>
      </w:r>
    </w:p>
    <w:p w14:paraId="09C131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may violate organizational policy.</w:t>
      </w:r>
    </w:p>
    <w:p w14:paraId="5388C21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4FB736F">
          <v:rect id="_x0000_i1203" style="width:0;height:1.5pt" o:hralign="center" o:hrstd="t" o:hr="t" fillcolor="#a0a0a0" stroked="f"/>
        </w:pict>
      </w:r>
    </w:p>
    <w:p w14:paraId="408B13B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179. Power Platform Data Policies</w:t>
      </w:r>
    </w:p>
    <w:p w14:paraId="328157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Admins can create:</w:t>
      </w:r>
    </w:p>
    <w:p w14:paraId="271930F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 policies</w:t>
      </w:r>
    </w:p>
    <w:p w14:paraId="0C786C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that control which connectors can be used together or blocked.</w:t>
      </w:r>
    </w:p>
    <w:p w14:paraId="02E4F6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study governance deeply on:</w:t>
      </w:r>
    </w:p>
    <w:p w14:paraId="24CEA97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Day 26.</w:t>
      </w:r>
    </w:p>
    <w:p w14:paraId="2747E2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Today remember:</w:t>
      </w:r>
    </w:p>
    <w:p w14:paraId="0BDC13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Maker access does not automatically mean organization-approved integration.</w:t>
      </w:r>
    </w:p>
    <w:p w14:paraId="14F522E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D882771">
          <v:rect id="_x0000_i1204" style="width:0;height:1.5pt" o:hralign="center" o:hrstd="t" o:hr="t" fillcolor="#a0a0a0" stroked="f"/>
        </w:pict>
      </w:r>
    </w:p>
    <w:p w14:paraId="1B49779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AU — CONNECTOR CONSENT</w:t>
      </w:r>
    </w:p>
    <w:p w14:paraId="6C7D12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180. First-Run Experience</w:t>
      </w:r>
    </w:p>
    <w:p w14:paraId="154CD83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an app uses certain connectors, users may need to:</w:t>
      </w:r>
    </w:p>
    <w:p w14:paraId="401035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Authenticate / consent</w:t>
      </w:r>
    </w:p>
    <w:p w14:paraId="48D81F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the connection.</w:t>
      </w:r>
    </w:p>
    <w:p w14:paraId="2639D15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should test the app as:</w:t>
      </w:r>
    </w:p>
    <w:p w14:paraId="1320DA6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 end user</w:t>
      </w:r>
    </w:p>
    <w:p w14:paraId="6E67C5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not only as:</w:t>
      </w:r>
    </w:p>
    <w:p w14:paraId="1E1F63D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The maker.</w:t>
      </w:r>
    </w:p>
    <w:p w14:paraId="354608F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B5DE3C8">
          <v:rect id="_x0000_i1205" style="width:0;height:1.5pt" o:hralign="center" o:hrstd="t" o:hr="t" fillcolor="#a0a0a0" stroked="f"/>
        </w:pict>
      </w:r>
    </w:p>
    <w:p w14:paraId="5AD1FD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181. Maker Trap</w:t>
      </w:r>
    </w:p>
    <w:p w14:paraId="44FA3C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Maker says:</w:t>
      </w:r>
    </w:p>
    <w:p w14:paraId="4EFE785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It works perfectly on my account.</w:t>
      </w:r>
    </w:p>
    <w:p w14:paraId="135AFA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User opens app:</w:t>
      </w:r>
    </w:p>
    <w:p w14:paraId="243FF50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 required</w:t>
      </w:r>
    </w:p>
    <w:p w14:paraId="44A887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107197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Permission denied</w:t>
      </w:r>
    </w:p>
    <w:p w14:paraId="70C4949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means:</w:t>
      </w:r>
    </w:p>
    <w:p w14:paraId="408662D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Integration testing was incomplete.</w:t>
      </w:r>
    </w:p>
    <w:p w14:paraId="7E8AAC3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BF83F4E">
          <v:rect id="_x0000_i1206" style="width:0;height:1.5pt" o:hralign="center" o:hrstd="t" o:hr="t" fillcolor="#a0a0a0" stroked="f"/>
        </w:pict>
      </w:r>
    </w:p>
    <w:p w14:paraId="28FEB41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AV — SECURITY TESTING</w:t>
      </w:r>
    </w:p>
    <w:p w14:paraId="4E4EDF9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182. Integration Security Questions</w:t>
      </w:r>
    </w:p>
    <w:p w14:paraId="42E4A7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every connector ask:</w:t>
      </w:r>
    </w:p>
    <w:p w14:paraId="59093E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Who authenticates?</w:t>
      </w:r>
    </w:p>
    <w:p w14:paraId="52B0881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What permissions are granted?</w:t>
      </w:r>
    </w:p>
    <w:p w14:paraId="5961223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Which records can be accessed?</w:t>
      </w:r>
    </w:p>
    <w:p w14:paraId="7E6B2F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Can the user perform writes?</w:t>
      </w:r>
    </w:p>
    <w:p w14:paraId="71142F1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Is a service account involved?</w:t>
      </w:r>
    </w:p>
    <w:p w14:paraId="2E6085A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Is the data sensitive?</w:t>
      </w:r>
    </w:p>
    <w:p w14:paraId="47F496A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Does a Data Policy allow this connector combination?</w:t>
      </w:r>
    </w:p>
    <w:p w14:paraId="0D44AB5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DA17066">
          <v:rect id="_x0000_i1207" style="width:0;height:1.5pt" o:hralign="center" o:hrstd="t" o:hr="t" fillcolor="#a0a0a0" stroked="f"/>
        </w:pict>
      </w:r>
    </w:p>
    <w:p w14:paraId="1E6CCE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183. Least Privilege</w:t>
      </w:r>
    </w:p>
    <w:p w14:paraId="4F34B4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connect Power Apps to SQL using an account that can:</w:t>
      </w:r>
    </w:p>
    <w:p w14:paraId="340BC3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DROP DATABASE</w:t>
      </w:r>
    </w:p>
    <w:p w14:paraId="426A160D" w14:textId="77777777" w:rsidR="001F75BF" w:rsidRPr="001F75BF" w:rsidRDefault="001F75BF" w:rsidP="001F75BF">
      <w:pPr>
        <w:rPr>
          <w:sz w:val="32"/>
          <w:szCs w:val="32"/>
        </w:rPr>
      </w:pPr>
    </w:p>
    <w:p w14:paraId="7ADCCE7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Read every sensitive table</w:t>
      </w:r>
    </w:p>
    <w:p w14:paraId="03E94143" w14:textId="77777777" w:rsidR="001F75BF" w:rsidRPr="001F75BF" w:rsidRDefault="001F75BF" w:rsidP="001F75BF">
      <w:pPr>
        <w:rPr>
          <w:sz w:val="32"/>
          <w:szCs w:val="32"/>
        </w:rPr>
      </w:pPr>
    </w:p>
    <w:p w14:paraId="26796A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Modify security</w:t>
      </w:r>
    </w:p>
    <w:p w14:paraId="1AF3BAB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the application only needs:</w:t>
      </w:r>
    </w:p>
    <w:p w14:paraId="134E313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Read authorized asset information.</w:t>
      </w:r>
    </w:p>
    <w:p w14:paraId="39C373D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561C376">
          <v:rect id="_x0000_i1208" style="width:0;height:1.5pt" o:hralign="center" o:hrstd="t" o:hr="t" fillcolor="#a0a0a0" stroked="f"/>
        </w:pict>
      </w:r>
    </w:p>
    <w:p w14:paraId="1A40871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AW — ERROR HANDLING PATTERN</w:t>
      </w:r>
    </w:p>
    <w:p w14:paraId="388AE1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184. Integration State Pattern</w:t>
      </w:r>
    </w:p>
    <w:p w14:paraId="42E7D6C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Every important integration should consider:</w:t>
      </w:r>
    </w:p>
    <w:p w14:paraId="53279F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LOADING</w:t>
      </w:r>
    </w:p>
    <w:p w14:paraId="3220EF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349CE7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+---- SUCCESS</w:t>
      </w:r>
    </w:p>
    <w:p w14:paraId="026E3ED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5A6D78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+---- EMPTY</w:t>
      </w:r>
    </w:p>
    <w:p w14:paraId="34B686C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595D4A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+---- ERROR</w:t>
      </w:r>
    </w:p>
    <w:p w14:paraId="6B0776A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2944782">
          <v:rect id="_x0000_i1209" style="width:0;height:1.5pt" o:hralign="center" o:hrstd="t" o:hr="t" fillcolor="#a0a0a0" stroked="f"/>
        </w:pict>
      </w:r>
    </w:p>
    <w:p w14:paraId="1860361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185. Microsoft 365 Failure</w:t>
      </w:r>
    </w:p>
    <w:p w14:paraId="3E0804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profile fails:</w:t>
      </w:r>
    </w:p>
    <w:p w14:paraId="54A4245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fallback:</w:t>
      </w:r>
    </w:p>
    <w:p w14:paraId="3811F1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User().FullName</w:t>
      </w:r>
    </w:p>
    <w:p w14:paraId="237025F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instead of:</w:t>
      </w:r>
    </w:p>
    <w:p w14:paraId="206CC16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Breaking Home screen.</w:t>
      </w:r>
    </w:p>
    <w:p w14:paraId="07447C5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D87FE32">
          <v:rect id="_x0000_i1210" style="width:0;height:1.5pt" o:hralign="center" o:hrstd="t" o:hr="t" fillcolor="#a0a0a0" stroked="f"/>
        </w:pict>
      </w:r>
    </w:p>
    <w:p w14:paraId="6963BD7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186. Knowledge Base Failure</w:t>
      </w:r>
    </w:p>
    <w:p w14:paraId="326996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Show:</w:t>
      </w:r>
    </w:p>
    <w:p w14:paraId="17BD36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Knowledge Base is temporarily unavailable.</w:t>
      </w:r>
    </w:p>
    <w:p w14:paraId="50E886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 can still create a support ticket.</w:t>
      </w:r>
    </w:p>
    <w:p w14:paraId="037A318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52FB84E">
          <v:rect id="_x0000_i1211" style="width:0;height:1.5pt" o:hralign="center" o:hrstd="t" o:hr="t" fillcolor="#a0a0a0" stroked="f"/>
        </w:pict>
      </w:r>
    </w:p>
    <w:p w14:paraId="01CA12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187. API Failure</w:t>
      </w:r>
    </w:p>
    <w:p w14:paraId="402B33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Show:</w:t>
      </w:r>
    </w:p>
    <w:p w14:paraId="5455924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 is temporarily unavailable.</w:t>
      </w:r>
    </w:p>
    <w:p w14:paraId="71DA2A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show:</w:t>
      </w:r>
    </w:p>
    <w:p w14:paraId="598FEB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NullReferenceException...</w:t>
      </w:r>
    </w:p>
    <w:p w14:paraId="0137D1F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normal users.</w:t>
      </w:r>
    </w:p>
    <w:p w14:paraId="557FD96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2BE50A4">
          <v:rect id="_x0000_i1212" style="width:0;height:1.5pt" o:hralign="center" o:hrstd="t" o:hr="t" fillcolor="#a0a0a0" stroked="f"/>
        </w:pict>
      </w:r>
    </w:p>
    <w:p w14:paraId="24C561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AX — RETRY</w:t>
      </w:r>
    </w:p>
    <w:p w14:paraId="432EB9B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188. Retry Button</w:t>
      </w:r>
    </w:p>
    <w:p w14:paraId="729799A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non-critical integrations:</w:t>
      </w:r>
    </w:p>
    <w:p w14:paraId="3CEEF6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3663700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Try Again</w:t>
      </w:r>
    </w:p>
    <w:p w14:paraId="1FCE76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OnSelect:</w:t>
      </w:r>
    </w:p>
    <w:p w14:paraId="4E991CF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Repeat only the failed operation.</w:t>
      </w:r>
    </w:p>
    <w:p w14:paraId="62F981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Do not:</w:t>
      </w:r>
    </w:p>
    <w:p w14:paraId="18DF892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Reload the entire application unnecessarily.</w:t>
      </w:r>
    </w:p>
    <w:p w14:paraId="529E6DE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A288848">
          <v:rect id="_x0000_i1213" style="width:0;height:1.5pt" o:hralign="center" o:hrstd="t" o:hr="t" fillcolor="#a0a0a0" stroked="f"/>
        </w:pict>
      </w:r>
    </w:p>
    <w:p w14:paraId="22EACF4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189. Example</w:t>
      </w:r>
    </w:p>
    <w:p w14:paraId="251E65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IfError(</w:t>
      </w:r>
    </w:p>
    <w:p w14:paraId="1A1C6AC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Set(</w:t>
      </w:r>
    </w:p>
    <w:p w14:paraId="4F384E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varServiceStatus,</w:t>
      </w:r>
    </w:p>
    <w:p w14:paraId="3E1BC2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HelpDeskServiceStatus.GetServiceStatus(</w:t>
      </w:r>
    </w:p>
    <w:p w14:paraId="4A0484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    "VPN"</w:t>
      </w:r>
    </w:p>
    <w:p w14:paraId="2A5744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)</w:t>
      </w:r>
    </w:p>
    <w:p w14:paraId="70E00C8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),</w:t>
      </w:r>
    </w:p>
    <w:p w14:paraId="5E4D7321" w14:textId="77777777" w:rsidR="001F75BF" w:rsidRPr="001F75BF" w:rsidRDefault="001F75BF" w:rsidP="001F75BF">
      <w:pPr>
        <w:rPr>
          <w:sz w:val="32"/>
          <w:szCs w:val="32"/>
        </w:rPr>
      </w:pPr>
    </w:p>
    <w:p w14:paraId="5C469B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Notify(</w:t>
      </w:r>
    </w:p>
    <w:p w14:paraId="1BDA50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"Service status is still unavailable.",</w:t>
      </w:r>
    </w:p>
    <w:p w14:paraId="215ECF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NotificationType.Warning</w:t>
      </w:r>
    </w:p>
    <w:p w14:paraId="4D5DF2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)</w:t>
      </w:r>
    </w:p>
    <w:p w14:paraId="282C1CC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3F5975D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00110CB">
          <v:rect id="_x0000_i1214" style="width:0;height:1.5pt" o:hralign="center" o:hrstd="t" o:hr="t" fillcolor="#a0a0a0" stroked="f"/>
        </w:pict>
      </w:r>
    </w:p>
    <w:p w14:paraId="660B31C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AY — INTEGRATION TEST MATRIX</w:t>
      </w:r>
    </w:p>
    <w:p w14:paraId="56820D6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190. Student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2665"/>
        <w:gridCol w:w="1062"/>
        <w:gridCol w:w="930"/>
      </w:tblGrid>
      <w:tr w:rsidR="001F75BF" w:rsidRPr="001F75BF" w14:paraId="2DD149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97F16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lastRenderedPageBreak/>
              <w:t>Test</w:t>
            </w:r>
          </w:p>
        </w:tc>
        <w:tc>
          <w:tcPr>
            <w:tcW w:w="0" w:type="auto"/>
            <w:vAlign w:val="center"/>
            <w:hideMark/>
          </w:tcPr>
          <w:p w14:paraId="5C9D5831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B4D2A8B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A65C8B2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Pass?</w:t>
            </w:r>
          </w:p>
        </w:tc>
      </w:tr>
      <w:tr w:rsidR="001F75BF" w:rsidRPr="001F75BF" w14:paraId="087B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6EE50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Microsoft 365 profile</w:t>
            </w:r>
          </w:p>
        </w:tc>
        <w:tc>
          <w:tcPr>
            <w:tcW w:w="0" w:type="auto"/>
            <w:vAlign w:val="center"/>
            <w:hideMark/>
          </w:tcPr>
          <w:p w14:paraId="2C2141E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Profile loads</w:t>
            </w:r>
          </w:p>
        </w:tc>
        <w:tc>
          <w:tcPr>
            <w:tcW w:w="0" w:type="auto"/>
            <w:vAlign w:val="center"/>
            <w:hideMark/>
          </w:tcPr>
          <w:p w14:paraId="12E97E9B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2AAAB5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6E1C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5D0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05F35F9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64A7E42C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7E95988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6746B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EFC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097D60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Correct/fallback</w:t>
            </w:r>
          </w:p>
        </w:tc>
        <w:tc>
          <w:tcPr>
            <w:tcW w:w="0" w:type="auto"/>
            <w:vAlign w:val="center"/>
            <w:hideMark/>
          </w:tcPr>
          <w:p w14:paraId="3BFB770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91149BD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3659A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AB7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2574CAF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Correct/fallback</w:t>
            </w:r>
          </w:p>
        </w:tc>
        <w:tc>
          <w:tcPr>
            <w:tcW w:w="0" w:type="auto"/>
            <w:vAlign w:val="center"/>
            <w:hideMark/>
          </w:tcPr>
          <w:p w14:paraId="0C9AC5BD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8A0A7FF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34BA1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1FC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Profile photo</w:t>
            </w:r>
          </w:p>
        </w:tc>
        <w:tc>
          <w:tcPr>
            <w:tcW w:w="0" w:type="auto"/>
            <w:vAlign w:val="center"/>
            <w:hideMark/>
          </w:tcPr>
          <w:p w14:paraId="334F04E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Displays/fallback</w:t>
            </w:r>
          </w:p>
        </w:tc>
        <w:tc>
          <w:tcPr>
            <w:tcW w:w="0" w:type="auto"/>
            <w:vAlign w:val="center"/>
            <w:hideMark/>
          </w:tcPr>
          <w:p w14:paraId="797C114B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7B0625C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2FEF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A3BD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Outlook test</w:t>
            </w:r>
          </w:p>
        </w:tc>
        <w:tc>
          <w:tcPr>
            <w:tcW w:w="0" w:type="auto"/>
            <w:vAlign w:val="center"/>
            <w:hideMark/>
          </w:tcPr>
          <w:p w14:paraId="1AA6BBD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Email sent</w:t>
            </w:r>
          </w:p>
        </w:tc>
        <w:tc>
          <w:tcPr>
            <w:tcW w:w="0" w:type="auto"/>
            <w:vAlign w:val="center"/>
            <w:hideMark/>
          </w:tcPr>
          <w:p w14:paraId="0980EFF0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8192F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1EA2D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324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Email failure</w:t>
            </w:r>
          </w:p>
        </w:tc>
        <w:tc>
          <w:tcPr>
            <w:tcW w:w="0" w:type="auto"/>
            <w:vAlign w:val="center"/>
            <w:hideMark/>
          </w:tcPr>
          <w:p w14:paraId="30A8798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Error handled</w:t>
            </w:r>
          </w:p>
        </w:tc>
        <w:tc>
          <w:tcPr>
            <w:tcW w:w="0" w:type="auto"/>
            <w:vAlign w:val="center"/>
            <w:hideMark/>
          </w:tcPr>
          <w:p w14:paraId="4A4A3948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C84685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1B6A4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D6C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SharePoint connection</w:t>
            </w:r>
          </w:p>
        </w:tc>
        <w:tc>
          <w:tcPr>
            <w:tcW w:w="0" w:type="auto"/>
            <w:vAlign w:val="center"/>
            <w:hideMark/>
          </w:tcPr>
          <w:p w14:paraId="43CA0D1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Articles load</w:t>
            </w:r>
          </w:p>
        </w:tc>
        <w:tc>
          <w:tcPr>
            <w:tcW w:w="0" w:type="auto"/>
            <w:vAlign w:val="center"/>
            <w:hideMark/>
          </w:tcPr>
          <w:p w14:paraId="396572BE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3EFA3C4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02599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6E0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Active filter</w:t>
            </w:r>
          </w:p>
        </w:tc>
        <w:tc>
          <w:tcPr>
            <w:tcW w:w="0" w:type="auto"/>
            <w:vAlign w:val="center"/>
            <w:hideMark/>
          </w:tcPr>
          <w:p w14:paraId="6AB29FF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Active only</w:t>
            </w:r>
          </w:p>
        </w:tc>
        <w:tc>
          <w:tcPr>
            <w:tcW w:w="0" w:type="auto"/>
            <w:vAlign w:val="center"/>
            <w:hideMark/>
          </w:tcPr>
          <w:p w14:paraId="61B0958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E648BF2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7881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F954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search</w:t>
            </w:r>
          </w:p>
        </w:tc>
        <w:tc>
          <w:tcPr>
            <w:tcW w:w="0" w:type="auto"/>
            <w:vAlign w:val="center"/>
            <w:hideMark/>
          </w:tcPr>
          <w:p w14:paraId="396F4D2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Correct results</w:t>
            </w:r>
          </w:p>
        </w:tc>
        <w:tc>
          <w:tcPr>
            <w:tcW w:w="0" w:type="auto"/>
            <w:vAlign w:val="center"/>
            <w:hideMark/>
          </w:tcPr>
          <w:p w14:paraId="7DEF4853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FB687B8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1820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677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Category filter</w:t>
            </w:r>
          </w:p>
        </w:tc>
        <w:tc>
          <w:tcPr>
            <w:tcW w:w="0" w:type="auto"/>
            <w:vAlign w:val="center"/>
            <w:hideMark/>
          </w:tcPr>
          <w:p w14:paraId="44DF2A4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Correct results</w:t>
            </w:r>
          </w:p>
        </w:tc>
        <w:tc>
          <w:tcPr>
            <w:tcW w:w="0" w:type="auto"/>
            <w:vAlign w:val="center"/>
            <w:hideMark/>
          </w:tcPr>
          <w:p w14:paraId="4064DA47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816A763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48FD3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8D1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Custom connector</w:t>
            </w:r>
          </w:p>
        </w:tc>
        <w:tc>
          <w:tcPr>
            <w:tcW w:w="0" w:type="auto"/>
            <w:vAlign w:val="center"/>
            <w:hideMark/>
          </w:tcPr>
          <w:p w14:paraId="5790C37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API responds</w:t>
            </w:r>
          </w:p>
        </w:tc>
        <w:tc>
          <w:tcPr>
            <w:tcW w:w="0" w:type="auto"/>
            <w:vAlign w:val="center"/>
            <w:hideMark/>
          </w:tcPr>
          <w:p w14:paraId="67A7555D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982C646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6240A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462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API failure</w:t>
            </w:r>
          </w:p>
        </w:tc>
        <w:tc>
          <w:tcPr>
            <w:tcW w:w="0" w:type="auto"/>
            <w:vAlign w:val="center"/>
            <w:hideMark/>
          </w:tcPr>
          <w:p w14:paraId="4DE72B8C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App survives</w:t>
            </w:r>
          </w:p>
        </w:tc>
        <w:tc>
          <w:tcPr>
            <w:tcW w:w="0" w:type="auto"/>
            <w:vAlign w:val="center"/>
            <w:hideMark/>
          </w:tcPr>
          <w:p w14:paraId="387E6A7C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4C7DB9B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75FBD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CD2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Ticket creation</w:t>
            </w:r>
          </w:p>
        </w:tc>
        <w:tc>
          <w:tcPr>
            <w:tcW w:w="0" w:type="auto"/>
            <w:vAlign w:val="center"/>
            <w:hideMark/>
          </w:tcPr>
          <w:p w14:paraId="08B64E7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Still works</w:t>
            </w:r>
          </w:p>
        </w:tc>
        <w:tc>
          <w:tcPr>
            <w:tcW w:w="0" w:type="auto"/>
            <w:vAlign w:val="center"/>
            <w:hideMark/>
          </w:tcPr>
          <w:p w14:paraId="54EC603A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B3471BB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  <w:tr w:rsidR="001F75BF" w:rsidRPr="001F75BF" w14:paraId="523C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26D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User connector consent</w:t>
            </w:r>
          </w:p>
        </w:tc>
        <w:tc>
          <w:tcPr>
            <w:tcW w:w="0" w:type="auto"/>
            <w:vAlign w:val="center"/>
            <w:hideMark/>
          </w:tcPr>
          <w:p w14:paraId="37E4DC9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Tested</w:t>
            </w:r>
          </w:p>
        </w:tc>
        <w:tc>
          <w:tcPr>
            <w:tcW w:w="0" w:type="auto"/>
            <w:vAlign w:val="center"/>
            <w:hideMark/>
          </w:tcPr>
          <w:p w14:paraId="61EFE47F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B1DD333" w14:textId="77777777" w:rsidR="001F75BF" w:rsidRPr="001F75BF" w:rsidRDefault="001F75BF" w:rsidP="001F75BF">
            <w:pPr>
              <w:rPr>
                <w:sz w:val="32"/>
                <w:szCs w:val="32"/>
              </w:rPr>
            </w:pPr>
          </w:p>
        </w:tc>
      </w:tr>
    </w:tbl>
    <w:p w14:paraId="664D518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3EDFF08">
          <v:rect id="_x0000_i1215" style="width:0;height:1.5pt" o:hralign="center" o:hrstd="t" o:hr="t" fillcolor="#a0a0a0" stroked="f"/>
        </w:pict>
      </w:r>
    </w:p>
    <w:p w14:paraId="3F3D489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AZ — COMMON ERROR 1</w:t>
      </w:r>
    </w:p>
    <w:p w14:paraId="2D158FB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191. Office365Users Not Recognized</w:t>
      </w:r>
    </w:p>
    <w:p w14:paraId="2F36F2F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Formula:</w:t>
      </w:r>
    </w:p>
    <w:p w14:paraId="6A13A9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Office365Users.MyProfileV2()</w:t>
      </w:r>
    </w:p>
    <w:p w14:paraId="0F69B0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shows error.</w:t>
      </w:r>
    </w:p>
    <w:p w14:paraId="64B53BC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17C421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Users data source added?</w:t>
      </w:r>
    </w:p>
    <w:p w14:paraId="5A38D4C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authenticated?</w:t>
      </w:r>
    </w:p>
    <w:p w14:paraId="5147703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name generated correctly?</w:t>
      </w:r>
    </w:p>
    <w:p w14:paraId="3CA8E8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Tenant supports access?</w:t>
      </w:r>
    </w:p>
    <w:p w14:paraId="36E61CD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C5DB417">
          <v:rect id="_x0000_i1216" style="width:0;height:1.5pt" o:hralign="center" o:hrstd="t" o:hr="t" fillcolor="#a0a0a0" stroked="f"/>
        </w:pict>
      </w:r>
    </w:p>
    <w:p w14:paraId="34ECFF4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BA — COMMON ERROR 2</w:t>
      </w:r>
    </w:p>
    <w:p w14:paraId="030B2AB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192. MyProfileV2 Fails</w:t>
      </w:r>
    </w:p>
    <w:p w14:paraId="5E720D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causes:</w:t>
      </w:r>
    </w:p>
    <w:p w14:paraId="587497D1" w14:textId="77777777" w:rsidR="001F75BF" w:rsidRPr="001F75BF" w:rsidRDefault="001F75BF" w:rsidP="001F75BF">
      <w:pPr>
        <w:numPr>
          <w:ilvl w:val="0"/>
          <w:numId w:val="19"/>
        </w:numPr>
        <w:rPr>
          <w:sz w:val="32"/>
          <w:szCs w:val="32"/>
        </w:rPr>
      </w:pPr>
      <w:r w:rsidRPr="001F75BF">
        <w:rPr>
          <w:sz w:val="32"/>
          <w:szCs w:val="32"/>
        </w:rPr>
        <w:t>Authentication issue</w:t>
      </w:r>
    </w:p>
    <w:p w14:paraId="0BF105CB" w14:textId="77777777" w:rsidR="001F75BF" w:rsidRPr="001F75BF" w:rsidRDefault="001F75BF" w:rsidP="001F75BF">
      <w:pPr>
        <w:numPr>
          <w:ilvl w:val="0"/>
          <w:numId w:val="19"/>
        </w:numPr>
        <w:rPr>
          <w:sz w:val="32"/>
          <w:szCs w:val="32"/>
        </w:rPr>
      </w:pPr>
      <w:r w:rsidRPr="001F75BF">
        <w:rPr>
          <w:sz w:val="32"/>
          <w:szCs w:val="32"/>
        </w:rPr>
        <w:t>Tenant policy</w:t>
      </w:r>
    </w:p>
    <w:p w14:paraId="3878008F" w14:textId="77777777" w:rsidR="001F75BF" w:rsidRPr="001F75BF" w:rsidRDefault="001F75BF" w:rsidP="001F75BF">
      <w:pPr>
        <w:numPr>
          <w:ilvl w:val="0"/>
          <w:numId w:val="19"/>
        </w:numPr>
        <w:rPr>
          <w:sz w:val="32"/>
          <w:szCs w:val="32"/>
        </w:rPr>
      </w:pPr>
      <w:r w:rsidRPr="001F75BF">
        <w:rPr>
          <w:sz w:val="32"/>
          <w:szCs w:val="32"/>
        </w:rPr>
        <w:t>Mailbox/directory restrictions</w:t>
      </w:r>
    </w:p>
    <w:p w14:paraId="6EBA302F" w14:textId="77777777" w:rsidR="001F75BF" w:rsidRPr="001F75BF" w:rsidRDefault="001F75BF" w:rsidP="001F75BF">
      <w:pPr>
        <w:numPr>
          <w:ilvl w:val="0"/>
          <w:numId w:val="19"/>
        </w:numPr>
        <w:rPr>
          <w:sz w:val="32"/>
          <w:szCs w:val="32"/>
        </w:rPr>
      </w:pPr>
      <w:r w:rsidRPr="001F75BF">
        <w:rPr>
          <w:sz w:val="32"/>
          <w:szCs w:val="32"/>
        </w:rPr>
        <w:t>Requested profile fields restricted</w:t>
      </w:r>
    </w:p>
    <w:p w14:paraId="77D76ACA" w14:textId="77777777" w:rsidR="001F75BF" w:rsidRPr="001F75BF" w:rsidRDefault="001F75BF" w:rsidP="001F75BF">
      <w:pPr>
        <w:numPr>
          <w:ilvl w:val="0"/>
          <w:numId w:val="19"/>
        </w:numPr>
        <w:rPr>
          <w:sz w:val="32"/>
          <w:szCs w:val="32"/>
        </w:rPr>
      </w:pPr>
      <w:r w:rsidRPr="001F75BF">
        <w:rPr>
          <w:sz w:val="32"/>
          <w:szCs w:val="32"/>
        </w:rPr>
        <w:t>Temporary service issue</w:t>
      </w:r>
    </w:p>
    <w:p w14:paraId="1E28C0F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Test:</w:t>
      </w:r>
    </w:p>
    <w:p w14:paraId="1C80A29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Minimal required fields.</w:t>
      </w:r>
    </w:p>
    <w:p w14:paraId="0DEB79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Avoid assuming every directory attribute is available.</w:t>
      </w:r>
    </w:p>
    <w:p w14:paraId="1D93299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1D2BC8F">
          <v:rect id="_x0000_i1217" style="width:0;height:1.5pt" o:hralign="center" o:hrstd="t" o:hr="t" fillcolor="#a0a0a0" stroked="f"/>
        </w:pict>
      </w:r>
    </w:p>
    <w:p w14:paraId="31AEE1E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BB — COMMON ERROR 3</w:t>
      </w:r>
    </w:p>
    <w:p w14:paraId="1D1CBA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193. Department Is Blank</w:t>
      </w:r>
    </w:p>
    <w:p w14:paraId="722A9B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Does that mean connector failed?</w:t>
      </w:r>
    </w:p>
    <w:p w14:paraId="679125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Not necessarily.</w:t>
      </w:r>
    </w:p>
    <w:p w14:paraId="465D888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Microsoft 365 profile may simply have:</w:t>
      </w:r>
    </w:p>
    <w:p w14:paraId="0D4C54C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 Department value configured.</w:t>
      </w:r>
    </w:p>
    <w:p w14:paraId="445C27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1E58235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Coalesce(</w:t>
      </w:r>
    </w:p>
    <w:p w14:paraId="364FD42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Office365Users.MyProfileV2().department,</w:t>
      </w:r>
    </w:p>
    <w:p w14:paraId="2F8BEF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"Department not available"</w:t>
      </w:r>
    </w:p>
    <w:p w14:paraId="26677FB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B9A574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C988A7F">
          <v:rect id="_x0000_i1218" style="width:0;height:1.5pt" o:hralign="center" o:hrstd="t" o:hr="t" fillcolor="#a0a0a0" stroked="f"/>
        </w:pict>
      </w:r>
    </w:p>
    <w:p w14:paraId="1B14396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BC — COMMON ERROR 4</w:t>
      </w:r>
    </w:p>
    <w:p w14:paraId="71EB1E2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194. Profile Photo Fails</w:t>
      </w:r>
    </w:p>
    <w:p w14:paraId="63F184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43771E1E" w14:textId="77777777" w:rsidR="001F75BF" w:rsidRPr="001F75BF" w:rsidRDefault="001F75BF" w:rsidP="001F75BF">
      <w:pPr>
        <w:numPr>
          <w:ilvl w:val="0"/>
          <w:numId w:val="20"/>
        </w:numPr>
        <w:rPr>
          <w:sz w:val="32"/>
          <w:szCs w:val="32"/>
        </w:rPr>
      </w:pPr>
      <w:r w:rsidRPr="001F75BF">
        <w:rPr>
          <w:sz w:val="32"/>
          <w:szCs w:val="32"/>
        </w:rPr>
        <w:t>User has profile photo</w:t>
      </w:r>
    </w:p>
    <w:p w14:paraId="4BCB3944" w14:textId="77777777" w:rsidR="001F75BF" w:rsidRPr="001F75BF" w:rsidRDefault="001F75BF" w:rsidP="001F75BF">
      <w:pPr>
        <w:numPr>
          <w:ilvl w:val="0"/>
          <w:numId w:val="20"/>
        </w:numPr>
        <w:rPr>
          <w:sz w:val="32"/>
          <w:szCs w:val="32"/>
        </w:rPr>
      </w:pPr>
      <w:r w:rsidRPr="001F75BF">
        <w:rPr>
          <w:sz w:val="32"/>
          <w:szCs w:val="32"/>
        </w:rPr>
        <w:t>Correct UPN</w:t>
      </w:r>
    </w:p>
    <w:p w14:paraId="4E60D3C6" w14:textId="77777777" w:rsidR="001F75BF" w:rsidRPr="001F75BF" w:rsidRDefault="001F75BF" w:rsidP="001F75BF">
      <w:pPr>
        <w:numPr>
          <w:ilvl w:val="0"/>
          <w:numId w:val="20"/>
        </w:numPr>
        <w:rPr>
          <w:sz w:val="32"/>
          <w:szCs w:val="32"/>
        </w:rPr>
      </w:pPr>
      <w:r w:rsidRPr="001F75BF">
        <w:rPr>
          <w:sz w:val="32"/>
          <w:szCs w:val="32"/>
        </w:rPr>
        <w:t>Connection/authentication</w:t>
      </w:r>
    </w:p>
    <w:p w14:paraId="73A9263F" w14:textId="77777777" w:rsidR="001F75BF" w:rsidRPr="001F75BF" w:rsidRDefault="001F75BF" w:rsidP="001F75BF">
      <w:pPr>
        <w:numPr>
          <w:ilvl w:val="0"/>
          <w:numId w:val="20"/>
        </w:numPr>
        <w:rPr>
          <w:sz w:val="32"/>
          <w:szCs w:val="32"/>
        </w:rPr>
      </w:pPr>
      <w:r w:rsidRPr="001F75BF">
        <w:rPr>
          <w:sz w:val="32"/>
          <w:szCs w:val="32"/>
        </w:rPr>
        <w:t>Connector availability</w:t>
      </w:r>
    </w:p>
    <w:p w14:paraId="3B2D3E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Provide:</w:t>
      </w:r>
    </w:p>
    <w:p w14:paraId="51C3282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Default avatar fallback.</w:t>
      </w:r>
    </w:p>
    <w:p w14:paraId="46E7A1A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3060E18">
          <v:rect id="_x0000_i1219" style="width:0;height:1.5pt" o:hralign="center" o:hrstd="t" o:hr="t" fillcolor="#a0a0a0" stroked="f"/>
        </w:pict>
      </w:r>
    </w:p>
    <w:p w14:paraId="3F32575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BD — COMMON ERROR 5</w:t>
      </w:r>
    </w:p>
    <w:p w14:paraId="094CA6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195. SendEmailV2 Doesn't Send</w:t>
      </w:r>
    </w:p>
    <w:p w14:paraId="5CA5016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Check:</w:t>
      </w:r>
    </w:p>
    <w:p w14:paraId="4134232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Outlook connector added?</w:t>
      </w:r>
    </w:p>
    <w:p w14:paraId="0835CC1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valid?</w:t>
      </w:r>
    </w:p>
    <w:p w14:paraId="12E2586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Recipient valid?</w:t>
      </w:r>
    </w:p>
    <w:p w14:paraId="10674CE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Mailbox available?</w:t>
      </w:r>
    </w:p>
    <w:p w14:paraId="65FE04B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Permission restrictions?</w:t>
      </w:r>
    </w:p>
    <w:p w14:paraId="5D0705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throttling?</w:t>
      </w:r>
    </w:p>
    <w:p w14:paraId="715D262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Error handling?</w:t>
      </w:r>
    </w:p>
    <w:p w14:paraId="1D8E35A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A576E08">
          <v:rect id="_x0000_i1220" style="width:0;height:1.5pt" o:hralign="center" o:hrstd="t" o:hr="t" fillcolor="#a0a0a0" stroked="f"/>
        </w:pict>
      </w:r>
    </w:p>
    <w:p w14:paraId="73AC64F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BE — COMMON ERROR 6</w:t>
      </w:r>
    </w:p>
    <w:p w14:paraId="37AB0F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196. SharePoint List Not Found</w:t>
      </w:r>
    </w:p>
    <w:p w14:paraId="387621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26E3F4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SharePoint site?</w:t>
      </w:r>
    </w:p>
    <w:p w14:paraId="12301F3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User has site permission?</w:t>
      </w:r>
    </w:p>
    <w:p w14:paraId="5B2A822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List exists?</w:t>
      </w:r>
    </w:p>
    <w:p w14:paraId="08D0181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Correct account?</w:t>
      </w:r>
    </w:p>
    <w:p w14:paraId="32380E5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valid?</w:t>
      </w:r>
    </w:p>
    <w:p w14:paraId="2B8B8C2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recreate the list immediately.</w:t>
      </w:r>
    </w:p>
    <w:p w14:paraId="238C9E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First:</w:t>
      </w:r>
    </w:p>
    <w:p w14:paraId="64B7774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Verify location and access.</w:t>
      </w:r>
    </w:p>
    <w:p w14:paraId="6D6897D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7251567">
          <v:rect id="_x0000_i1221" style="width:0;height:1.5pt" o:hralign="center" o:hrstd="t" o:hr="t" fillcolor="#a0a0a0" stroked="f"/>
        </w:pict>
      </w:r>
    </w:p>
    <w:p w14:paraId="60960F4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BF — COMMON ERROR 7</w:t>
      </w:r>
    </w:p>
    <w:p w14:paraId="77D4566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197. SharePoint Choice Comparison Fails</w:t>
      </w:r>
    </w:p>
    <w:p w14:paraId="280492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 writes:</w:t>
      </w:r>
    </w:p>
    <w:p w14:paraId="527BD3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Category = "Network"</w:t>
      </w:r>
    </w:p>
    <w:p w14:paraId="735DBD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 Category is a SharePoint:</w:t>
      </w:r>
    </w:p>
    <w:p w14:paraId="6E3A938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Choice.</w:t>
      </w:r>
    </w:p>
    <w:p w14:paraId="583BD5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May need:</w:t>
      </w:r>
    </w:p>
    <w:p w14:paraId="0A7E4A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Category.Value = "Network"</w:t>
      </w:r>
    </w:p>
    <w:p w14:paraId="29EF0E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field/control context.</w:t>
      </w:r>
    </w:p>
    <w:p w14:paraId="531428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476160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IntelliSense.</w:t>
      </w:r>
    </w:p>
    <w:p w14:paraId="7DD156E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4B2EADC">
          <v:rect id="_x0000_i1222" style="width:0;height:1.5pt" o:hralign="center" o:hrstd="t" o:hr="t" fillcolor="#a0a0a0" stroked="f"/>
        </w:pict>
      </w:r>
    </w:p>
    <w:p w14:paraId="63004CE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BG — COMMON ERROR 8</w:t>
      </w:r>
    </w:p>
    <w:p w14:paraId="1D92804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198. Custom Connector Test Disabled/Fails</w:t>
      </w:r>
    </w:p>
    <w:p w14:paraId="1850C9A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6E5541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saved/updated?</w:t>
      </w:r>
    </w:p>
    <w:p w14:paraId="57B99F5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created?</w:t>
      </w:r>
    </w:p>
    <w:p w14:paraId="0722D7E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 provided?</w:t>
      </w:r>
    </w:p>
    <w:p w14:paraId="5EC15FB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Host correct?</w:t>
      </w:r>
    </w:p>
    <w:p w14:paraId="3B82663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Path correct?</w:t>
      </w:r>
    </w:p>
    <w:p w14:paraId="149851A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HTTP verb correct?</w:t>
      </w:r>
    </w:p>
    <w:p w14:paraId="32814F4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reachable?</w:t>
      </w:r>
    </w:p>
    <w:p w14:paraId="25CC42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response matches schema?</w:t>
      </w:r>
    </w:p>
    <w:p w14:paraId="282B4F5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EE8B69C">
          <v:rect id="_x0000_i1223" style="width:0;height:1.5pt" o:hralign="center" o:hrstd="t" o:hr="t" fillcolor="#a0a0a0" stroked="f"/>
        </w:pict>
      </w:r>
    </w:p>
    <w:p w14:paraId="208ED40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BH — COMMON ERROR 9</w:t>
      </w:r>
    </w:p>
    <w:p w14:paraId="226814B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199. 401 Unauthorized</w:t>
      </w:r>
    </w:p>
    <w:p w14:paraId="0DEE74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Meaning:</w:t>
      </w:r>
    </w:p>
    <w:p w14:paraId="0FE93DA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 is missing/invalid.</w:t>
      </w:r>
    </w:p>
    <w:p w14:paraId="01EEDD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43A9BE55" w14:textId="77777777" w:rsidR="001F75BF" w:rsidRPr="001F75BF" w:rsidRDefault="001F75BF" w:rsidP="001F75BF">
      <w:pPr>
        <w:numPr>
          <w:ilvl w:val="0"/>
          <w:numId w:val="21"/>
        </w:numPr>
        <w:rPr>
          <w:sz w:val="32"/>
          <w:szCs w:val="32"/>
        </w:rPr>
      </w:pPr>
      <w:r w:rsidRPr="001F75BF">
        <w:rPr>
          <w:sz w:val="32"/>
          <w:szCs w:val="32"/>
        </w:rPr>
        <w:t>Credentials</w:t>
      </w:r>
    </w:p>
    <w:p w14:paraId="61F78890" w14:textId="77777777" w:rsidR="001F75BF" w:rsidRPr="001F75BF" w:rsidRDefault="001F75BF" w:rsidP="001F75BF">
      <w:pPr>
        <w:numPr>
          <w:ilvl w:val="0"/>
          <w:numId w:val="21"/>
        </w:numPr>
        <w:rPr>
          <w:sz w:val="32"/>
          <w:szCs w:val="32"/>
        </w:rPr>
      </w:pPr>
      <w:r w:rsidRPr="001F75BF">
        <w:rPr>
          <w:sz w:val="32"/>
          <w:szCs w:val="32"/>
        </w:rPr>
        <w:t>Token</w:t>
      </w:r>
    </w:p>
    <w:p w14:paraId="703EEA4E" w14:textId="77777777" w:rsidR="001F75BF" w:rsidRPr="001F75BF" w:rsidRDefault="001F75BF" w:rsidP="001F75BF">
      <w:pPr>
        <w:numPr>
          <w:ilvl w:val="0"/>
          <w:numId w:val="21"/>
        </w:numPr>
        <w:rPr>
          <w:sz w:val="32"/>
          <w:szCs w:val="32"/>
        </w:rPr>
      </w:pPr>
      <w:r w:rsidRPr="001F75BF">
        <w:rPr>
          <w:sz w:val="32"/>
          <w:szCs w:val="32"/>
        </w:rPr>
        <w:t>API key</w:t>
      </w:r>
    </w:p>
    <w:p w14:paraId="38AFA50D" w14:textId="77777777" w:rsidR="001F75BF" w:rsidRPr="001F75BF" w:rsidRDefault="001F75BF" w:rsidP="001F75BF">
      <w:pPr>
        <w:numPr>
          <w:ilvl w:val="0"/>
          <w:numId w:val="21"/>
        </w:numPr>
        <w:rPr>
          <w:sz w:val="32"/>
          <w:szCs w:val="32"/>
        </w:rPr>
      </w:pPr>
      <w:r w:rsidRPr="001F75BF">
        <w:rPr>
          <w:sz w:val="32"/>
          <w:szCs w:val="32"/>
        </w:rPr>
        <w:t>OAuth configuration</w:t>
      </w:r>
    </w:p>
    <w:p w14:paraId="455BC12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0B283D2">
          <v:rect id="_x0000_i1224" style="width:0;height:1.5pt" o:hralign="center" o:hrstd="t" o:hr="t" fillcolor="#a0a0a0" stroked="f"/>
        </w:pict>
      </w:r>
    </w:p>
    <w:p w14:paraId="6C0E08C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BI — COMMON ERROR 10</w:t>
      </w:r>
    </w:p>
    <w:p w14:paraId="71738DA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200. 403 Forbidden</w:t>
      </w:r>
    </w:p>
    <w:p w14:paraId="790F793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Meaning:</w:t>
      </w:r>
    </w:p>
    <w:p w14:paraId="61AA42E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Identity may be authenticated</w:t>
      </w:r>
    </w:p>
    <w:p w14:paraId="5BD608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but:</w:t>
      </w:r>
    </w:p>
    <w:p w14:paraId="3D172CB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Lacks permission.</w:t>
      </w:r>
    </w:p>
    <w:p w14:paraId="3D1A27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automatically treat:</w:t>
      </w:r>
    </w:p>
    <w:p w14:paraId="2F7CFCC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401</w:t>
      </w:r>
    </w:p>
    <w:p w14:paraId="68F9953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and:</w:t>
      </w:r>
    </w:p>
    <w:p w14:paraId="49DF1B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403</w:t>
      </w:r>
    </w:p>
    <w:p w14:paraId="0F227B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 identical.</w:t>
      </w:r>
    </w:p>
    <w:p w14:paraId="38DFCB7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B77E097">
          <v:rect id="_x0000_i1225" style="width:0;height:1.5pt" o:hralign="center" o:hrstd="t" o:hr="t" fillcolor="#a0a0a0" stroked="f"/>
        </w:pict>
      </w:r>
    </w:p>
    <w:p w14:paraId="7C8CDC4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BJ — COMMON ERROR 11</w:t>
      </w:r>
    </w:p>
    <w:p w14:paraId="42EAB5E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201. 404 Not Found</w:t>
      </w:r>
    </w:p>
    <w:p w14:paraId="415053C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41AAC7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Host</w:t>
      </w:r>
    </w:p>
    <w:p w14:paraId="4FAF45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Base URL</w:t>
      </w:r>
    </w:p>
    <w:p w14:paraId="12037BB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Path</w:t>
      </w:r>
    </w:p>
    <w:p w14:paraId="2AAEBB6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Resource identifier</w:t>
      </w:r>
    </w:p>
    <w:p w14:paraId="0C59468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version</w:t>
      </w:r>
    </w:p>
    <w:p w14:paraId="57F35B2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0EFB767">
          <v:rect id="_x0000_i1226" style="width:0;height:1.5pt" o:hralign="center" o:hrstd="t" o:hr="t" fillcolor="#a0a0a0" stroked="f"/>
        </w:pict>
      </w:r>
    </w:p>
    <w:p w14:paraId="2DFD6E5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BK — COMMON ERROR 12</w:t>
      </w:r>
    </w:p>
    <w:p w14:paraId="6E7DF04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202. 429 Too Many Requests</w:t>
      </w:r>
    </w:p>
    <w:p w14:paraId="70774E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Likely:</w:t>
      </w:r>
    </w:p>
    <w:p w14:paraId="2C0D35C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Throttling.</w:t>
      </w:r>
    </w:p>
    <w:p w14:paraId="11D553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 whether the app is making:</w:t>
      </w:r>
    </w:p>
    <w:p w14:paraId="3FF6521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Too many repeated connector calls.</w:t>
      </w:r>
    </w:p>
    <w:p w14:paraId="67B8B0F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75BCD3F">
          <v:rect id="_x0000_i1227" style="width:0;height:1.5pt" o:hralign="center" o:hrstd="t" o:hr="t" fillcolor="#a0a0a0" stroked="f"/>
        </w:pict>
      </w:r>
    </w:p>
    <w:p w14:paraId="336B02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BL — COMMON ERROR 13</w:t>
      </w:r>
    </w:p>
    <w:p w14:paraId="2B5176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203. Works for Maker, Fails for Users</w:t>
      </w:r>
    </w:p>
    <w:p w14:paraId="6F31FD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Check:</w:t>
      </w:r>
    </w:p>
    <w:p w14:paraId="6BD6A3D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User connection consent</w:t>
      </w:r>
    </w:p>
    <w:p w14:paraId="24592E1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</w:t>
      </w:r>
    </w:p>
    <w:p w14:paraId="0C49723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Service permissions</w:t>
      </w:r>
    </w:p>
    <w:p w14:paraId="78AE426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App sharing</w:t>
      </w:r>
    </w:p>
    <w:p w14:paraId="50362E4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Data-source permissions</w:t>
      </w:r>
    </w:p>
    <w:p w14:paraId="499A30E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 policy</w:t>
      </w:r>
    </w:p>
    <w:p w14:paraId="3B54242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Licensing</w:t>
      </w:r>
    </w:p>
    <w:p w14:paraId="25FCCD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 one of the most important integration test scenarios.</w:t>
      </w:r>
    </w:p>
    <w:p w14:paraId="6E51867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7DDDA21">
          <v:rect id="_x0000_i1228" style="width:0;height:1.5pt" o:hralign="center" o:hrstd="t" o:hr="t" fillcolor="#a0a0a0" stroked="f"/>
        </w:pict>
      </w:r>
    </w:p>
    <w:p w14:paraId="48A05AA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BM — DEBUGGING EXERCISE</w:t>
      </w:r>
    </w:p>
    <w:p w14:paraId="4AC3516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204. Broken Design 1</w:t>
      </w:r>
    </w:p>
    <w:p w14:paraId="42178D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Every Gallery row contains:</w:t>
      </w:r>
    </w:p>
    <w:p w14:paraId="1C97805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Office365Users.UserProfileV2(</w:t>
      </w:r>
    </w:p>
    <w:p w14:paraId="7B23EC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ThisItem.Employee.Email</w:t>
      </w:r>
    </w:p>
    <w:p w14:paraId="2C3FD1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2742FD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200 records.</w:t>
      </w:r>
    </w:p>
    <w:p w14:paraId="4FF260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What's the concern?</w:t>
      </w:r>
    </w:p>
    <w:p w14:paraId="2067DA0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B241D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Potential:</w:t>
      </w:r>
    </w:p>
    <w:p w14:paraId="438310D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Excessive connector calls</w:t>
      </w:r>
    </w:p>
    <w:p w14:paraId="162AEE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Slow performance</w:t>
      </w:r>
    </w:p>
    <w:p w14:paraId="0814A2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Throttling</w:t>
      </w:r>
    </w:p>
    <w:p w14:paraId="1AB253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Poor scalability</w:t>
      </w:r>
    </w:p>
    <w:p w14:paraId="46417C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 existing business data/relationships or redesign retrieval.</w:t>
      </w:r>
    </w:p>
    <w:p w14:paraId="5957D3D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5060193">
          <v:rect id="_x0000_i1229" style="width:0;height:1.5pt" o:hralign="center" o:hrstd="t" o:hr="t" fillcolor="#a0a0a0" stroked="f"/>
        </w:pict>
      </w:r>
    </w:p>
    <w:p w14:paraId="1967537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205. Broken Design 2</w:t>
      </w:r>
    </w:p>
    <w:p w14:paraId="2BF922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API key is stored in:</w:t>
      </w:r>
    </w:p>
    <w:p w14:paraId="0FBD57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Set(</w:t>
      </w:r>
    </w:p>
    <w:p w14:paraId="6DCFEA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varApiKey,</w:t>
      </w:r>
    </w:p>
    <w:p w14:paraId="5C6165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"my-secret-production-key"</w:t>
      </w:r>
    </w:p>
    <w:p w14:paraId="1F71CE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6C00563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What's wrong?</w:t>
      </w:r>
    </w:p>
    <w:p w14:paraId="63F948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D6288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Secrets should not be embedded in Canvas App formulas.</w:t>
      </w:r>
    </w:p>
    <w:p w14:paraId="780906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Configure:</w:t>
      </w:r>
    </w:p>
    <w:p w14:paraId="0D4673B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authentication securely.</w:t>
      </w:r>
    </w:p>
    <w:p w14:paraId="62D1B0B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2773938">
          <v:rect id="_x0000_i1230" style="width:0;height:1.5pt" o:hralign="center" o:hrstd="t" o:hr="t" fillcolor="#a0a0a0" stroked="f"/>
        </w:pict>
      </w:r>
    </w:p>
    <w:p w14:paraId="2174F44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206. Broken Design 3</w:t>
      </w:r>
    </w:p>
    <w:p w14:paraId="1ECD4B6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Company has Ticket Category table.</w:t>
      </w:r>
    </w:p>
    <w:p w14:paraId="44D2539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Developer creates:</w:t>
      </w:r>
    </w:p>
    <w:p w14:paraId="53DD58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Distinct(</w:t>
      </w:r>
    </w:p>
    <w:p w14:paraId="6D9B79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'Support Tickets',</w:t>
      </w:r>
    </w:p>
    <w:p w14:paraId="009336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Category</w:t>
      </w:r>
    </w:p>
    <w:p w14:paraId="2A98AE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3E61B6C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discover categories.</w:t>
      </w:r>
    </w:p>
    <w:p w14:paraId="45ACBF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What's wrong?</w:t>
      </w:r>
    </w:p>
    <w:p w14:paraId="0F3B684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Answer</w:t>
      </w:r>
    </w:p>
    <w:p w14:paraId="751BDF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 already have:</w:t>
      </w:r>
    </w:p>
    <w:p w14:paraId="495D19A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Master Category data.</w:t>
      </w:r>
    </w:p>
    <w:p w14:paraId="13AE73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26A4739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Ticket Category Table.</w:t>
      </w:r>
    </w:p>
    <w:p w14:paraId="0DF381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Also avoid unnecessary nondelegable discovery over large transaction tables.</w:t>
      </w:r>
    </w:p>
    <w:p w14:paraId="51B76D6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DB0ADC">
          <v:rect id="_x0000_i1231" style="width:0;height:1.5pt" o:hralign="center" o:hrstd="t" o:hr="t" fillcolor="#a0a0a0" stroked="f"/>
        </w:pict>
      </w:r>
    </w:p>
    <w:p w14:paraId="04ED22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207. Broken Design 4</w:t>
      </w:r>
    </w:p>
    <w:p w14:paraId="1858E06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successfully saved.</w:t>
      </w:r>
    </w:p>
    <w:p w14:paraId="24A6A6A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direct email fails.</w:t>
      </w:r>
    </w:p>
    <w:p w14:paraId="2854A5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Developer shows:</w:t>
      </w:r>
    </w:p>
    <w:p w14:paraId="525515E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creation failed.</w:t>
      </w:r>
    </w:p>
    <w:p w14:paraId="2536A7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that accurate?</w:t>
      </w:r>
    </w:p>
    <w:p w14:paraId="3CCA45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6DA04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64F2BA1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Ticket succeeded.</w:t>
      </w:r>
    </w:p>
    <w:p w14:paraId="4ED8E7C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email failed.</w:t>
      </w:r>
    </w:p>
    <w:p w14:paraId="723FBF3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Report failures accurately:</w:t>
      </w:r>
    </w:p>
    <w:p w14:paraId="129679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created, but confirmation email could not be sent.</w:t>
      </w:r>
    </w:p>
    <w:p w14:paraId="31C937A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83C7AF5">
          <v:rect id="_x0000_i1232" style="width:0;height:1.5pt" o:hralign="center" o:hrstd="t" o:hr="t" fillcolor="#a0a0a0" stroked="f"/>
        </w:pict>
      </w:r>
    </w:p>
    <w:p w14:paraId="0F69D6E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208. Broken Design 5</w:t>
      </w:r>
    </w:p>
    <w:p w14:paraId="6A65CA0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SharePoint Knowledge Base is unavailable.</w:t>
      </w:r>
    </w:p>
    <w:p w14:paraId="5E039F1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App disables:</w:t>
      </w:r>
    </w:p>
    <w:p w14:paraId="4BFC2D6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Create Ticket.</w:t>
      </w:r>
    </w:p>
    <w:p w14:paraId="246754D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Good architecture?</w:t>
      </w:r>
    </w:p>
    <w:p w14:paraId="2B2D7B7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AE65E2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</w:t>
      </w:r>
    </w:p>
    <w:p w14:paraId="42B68A1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unless knowledge access is truly mandatory to the business process.</w:t>
      </w:r>
    </w:p>
    <w:p w14:paraId="6FDC1C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Allow core Help Desk functionality to continue.</w:t>
      </w:r>
    </w:p>
    <w:p w14:paraId="6A4D722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345C519">
          <v:rect id="_x0000_i1233" style="width:0;height:1.5pt" o:hralign="center" o:hrstd="t" o:hr="t" fillcolor="#a0a0a0" stroked="f"/>
        </w:pict>
      </w:r>
    </w:p>
    <w:p w14:paraId="382130D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BN — ARCHITECTURAL ERROR CLASSIFICATION</w:t>
      </w:r>
    </w:p>
    <w:p w14:paraId="6C5B667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209. Partial Failure</w:t>
      </w:r>
    </w:p>
    <w:p w14:paraId="0976020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Imagine:</w:t>
      </w:r>
    </w:p>
    <w:p w14:paraId="0F3970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Save       SUCCESS</w:t>
      </w:r>
    </w:p>
    <w:p w14:paraId="298DBAC9" w14:textId="77777777" w:rsidR="001F75BF" w:rsidRPr="001F75BF" w:rsidRDefault="001F75BF" w:rsidP="001F75BF">
      <w:pPr>
        <w:rPr>
          <w:sz w:val="32"/>
          <w:szCs w:val="32"/>
        </w:rPr>
      </w:pPr>
    </w:p>
    <w:p w14:paraId="3D436CB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Confirmation Mail FAILURE</w:t>
      </w:r>
    </w:p>
    <w:p w14:paraId="5EAF5F9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Overall result:</w:t>
      </w:r>
    </w:p>
    <w:p w14:paraId="08F2B7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Partial Success.</w:t>
      </w:r>
    </w:p>
    <w:p w14:paraId="6278E0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UI should communicate:</w:t>
      </w:r>
    </w:p>
    <w:p w14:paraId="5244FD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Your ticket was created, but we couldn't send the confirmation email.</w:t>
      </w:r>
    </w:p>
    <w:p w14:paraId="3BD0024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Not:</w:t>
      </w:r>
    </w:p>
    <w:p w14:paraId="35F499A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Everything failed.</w:t>
      </w:r>
    </w:p>
    <w:p w14:paraId="03B6EA5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6A71D7B">
          <v:rect id="_x0000_i1234" style="width:0;height:1.5pt" o:hralign="center" o:hrstd="t" o:hr="t" fillcolor="#a0a0a0" stroked="f"/>
        </w:pict>
      </w:r>
    </w:p>
    <w:p w14:paraId="1B49DE0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210. Transaction Thinking</w:t>
      </w:r>
    </w:p>
    <w:p w14:paraId="7BD8AA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When multiple operations happen:</w:t>
      </w:r>
    </w:p>
    <w:p w14:paraId="42244E9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Operation A</w:t>
      </w:r>
    </w:p>
    <w:p w14:paraId="05E847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Operation B</w:t>
      </w:r>
    </w:p>
    <w:p w14:paraId="3B12C0F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Operation C</w:t>
      </w:r>
    </w:p>
    <w:p w14:paraId="5981AD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ask:</w:t>
      </w:r>
    </w:p>
    <w:p w14:paraId="5ED6E1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operations depend on others?</w:t>
      </w:r>
    </w:p>
    <w:p w14:paraId="748543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if A succeeds but B fails?</w:t>
      </w:r>
    </w:p>
    <w:p w14:paraId="378DE9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Can we retry B safely?</w:t>
      </w:r>
    </w:p>
    <w:p w14:paraId="5A38FF0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this process actually live in Power Automate?</w:t>
      </w:r>
    </w:p>
    <w:p w14:paraId="579DA3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This is:</w:t>
      </w:r>
    </w:p>
    <w:p w14:paraId="559B7F1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Integration architecture thinking.</w:t>
      </w:r>
    </w:p>
    <w:p w14:paraId="4967EEF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422E9E1">
          <v:rect id="_x0000_i1235" style="width:0;height:1.5pt" o:hralign="center" o:hrstd="t" o:hr="t" fillcolor="#a0a0a0" stroked="f"/>
        </w:pict>
      </w:r>
    </w:p>
    <w:p w14:paraId="3346A65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BO — INDEPENDENT CHALLENGE</w:t>
      </w:r>
    </w:p>
    <w:p w14:paraId="386804B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211. Challenge — Service Status Card</w:t>
      </w:r>
    </w:p>
    <w:p w14:paraId="0989A1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 a Home Dashboard section:</w:t>
      </w:r>
    </w:p>
    <w:p w14:paraId="7FFD98A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</w:t>
      </w:r>
    </w:p>
    <w:p w14:paraId="3ED639C7" w14:textId="77777777" w:rsidR="001F75BF" w:rsidRPr="001F75BF" w:rsidRDefault="001F75BF" w:rsidP="001F75BF">
      <w:pPr>
        <w:rPr>
          <w:sz w:val="32"/>
          <w:szCs w:val="32"/>
        </w:rPr>
      </w:pPr>
    </w:p>
    <w:p w14:paraId="3B734B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VPN         Operational</w:t>
      </w:r>
    </w:p>
    <w:p w14:paraId="51264C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Email       Operational</w:t>
      </w:r>
    </w:p>
    <w:p w14:paraId="4548CA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Wi-Fi       Degraded</w:t>
      </w:r>
    </w:p>
    <w:p w14:paraId="147C76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05E8FF3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Instructor-provided API / custom connector</w:t>
      </w:r>
    </w:p>
    <w:p w14:paraId="569294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available.</w:t>
      </w:r>
    </w:p>
    <w:p w14:paraId="5054F81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A730952">
          <v:rect id="_x0000_i1236" style="width:0;height:1.5pt" o:hralign="center" o:hrstd="t" o:hr="t" fillcolor="#a0a0a0" stroked="f"/>
        </w:pict>
      </w:r>
    </w:p>
    <w:p w14:paraId="66BE195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212. Requirements</w:t>
      </w:r>
    </w:p>
    <w:p w14:paraId="25DF05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Must handle:</w:t>
      </w:r>
    </w:p>
    <w:p w14:paraId="77D0E95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Loading</w:t>
      </w:r>
    </w:p>
    <w:p w14:paraId="249546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Success</w:t>
      </w:r>
    </w:p>
    <w:p w14:paraId="0DABC7F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Failure</w:t>
      </w:r>
    </w:p>
    <w:p w14:paraId="122337A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Failure state:</w:t>
      </w:r>
    </w:p>
    <w:p w14:paraId="6C1A00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status unavailable</w:t>
      </w:r>
    </w:p>
    <w:p w14:paraId="3C9A55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functionality must:</w:t>
      </w:r>
    </w:p>
    <w:p w14:paraId="07D00F5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Remain available.</w:t>
      </w:r>
    </w:p>
    <w:p w14:paraId="53EA04C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A396B8D">
          <v:rect id="_x0000_i1237" style="width:0;height:1.5pt" o:hralign="center" o:hrstd="t" o:hr="t" fillcolor="#a0a0a0" stroked="f"/>
        </w:pict>
      </w:r>
    </w:p>
    <w:p w14:paraId="53C7182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213. Bonus</w:t>
      </w:r>
    </w:p>
    <w:p w14:paraId="17F61DF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If status:</w:t>
      </w:r>
    </w:p>
    <w:p w14:paraId="57E803A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Degraded</w:t>
      </w:r>
    </w:p>
    <w:p w14:paraId="7AE16B6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user is about to create a matching Ticket:</w:t>
      </w:r>
    </w:p>
    <w:p w14:paraId="34E2DF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Show:</w:t>
      </w:r>
    </w:p>
    <w:p w14:paraId="7EB1C0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We're currently aware of an issue with this service.</w:t>
      </w:r>
    </w:p>
    <w:p w14:paraId="04412A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You may not need to create another ticket.</w:t>
      </w:r>
    </w:p>
    <w:p w14:paraId="530F8F8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Do not prevent creation automatically unless:</w:t>
      </w:r>
    </w:p>
    <w:p w14:paraId="170330D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Business requirements demand it.</w:t>
      </w:r>
    </w:p>
    <w:p w14:paraId="7074DA4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7DFD51E">
          <v:rect id="_x0000_i1238" style="width:0;height:1.5pt" o:hralign="center" o:hrstd="t" o:hr="t" fillcolor="#a0a0a0" stroked="f"/>
        </w:pict>
      </w:r>
    </w:p>
    <w:p w14:paraId="4DE5D4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BP — INDEPENDENT ARCHITECTURE CHALLENGE</w:t>
      </w:r>
    </w:p>
    <w:p w14:paraId="0503869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214. Scenario</w:t>
      </w:r>
    </w:p>
    <w:p w14:paraId="734EAF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company wants these data sources:</w:t>
      </w:r>
    </w:p>
    <w:p w14:paraId="2CB0F7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 profile</w:t>
      </w:r>
    </w:p>
    <w:p w14:paraId="1C1211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</w:t>
      </w:r>
    </w:p>
    <w:p w14:paraId="7C365F1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Knowledge article</w:t>
      </w:r>
    </w:p>
    <w:p w14:paraId="4CEA34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Laptop asset</w:t>
      </w:r>
    </w:p>
    <w:p w14:paraId="4FE30E5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 health</w:t>
      </w:r>
    </w:p>
    <w:p w14:paraId="54AA9F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Choose the likely source: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1159"/>
      </w:tblGrid>
      <w:tr w:rsidR="001F75BF" w:rsidRPr="001F75BF" w14:paraId="356ED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6DE26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CA51DA4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Source</w:t>
            </w:r>
          </w:p>
        </w:tc>
      </w:tr>
      <w:tr w:rsidR="001F75BF" w:rsidRPr="001F75BF" w14:paraId="7F8A9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9E79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Employee profile photo</w:t>
            </w:r>
          </w:p>
        </w:tc>
        <w:tc>
          <w:tcPr>
            <w:tcW w:w="0" w:type="auto"/>
            <w:vAlign w:val="center"/>
            <w:hideMark/>
          </w:tcPr>
          <w:p w14:paraId="5A9775AF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?</w:t>
            </w:r>
          </w:p>
        </w:tc>
      </w:tr>
      <w:tr w:rsidR="001F75BF" w:rsidRPr="001F75BF" w14:paraId="5742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2E9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Support Ticket</w:t>
            </w:r>
          </w:p>
        </w:tc>
        <w:tc>
          <w:tcPr>
            <w:tcW w:w="0" w:type="auto"/>
            <w:vAlign w:val="center"/>
            <w:hideMark/>
          </w:tcPr>
          <w:p w14:paraId="76A5F20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?</w:t>
            </w:r>
          </w:p>
        </w:tc>
      </w:tr>
      <w:tr w:rsidR="001F75BF" w:rsidRPr="001F75BF" w14:paraId="0CBA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779F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article</w:t>
            </w:r>
          </w:p>
        </w:tc>
        <w:tc>
          <w:tcPr>
            <w:tcW w:w="0" w:type="auto"/>
            <w:vAlign w:val="center"/>
            <w:hideMark/>
          </w:tcPr>
          <w:p w14:paraId="70B5E261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?</w:t>
            </w:r>
          </w:p>
        </w:tc>
      </w:tr>
      <w:tr w:rsidR="001F75BF" w:rsidRPr="001F75BF" w14:paraId="6DCD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8AEF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Laptop asset</w:t>
            </w:r>
          </w:p>
        </w:tc>
        <w:tc>
          <w:tcPr>
            <w:tcW w:w="0" w:type="auto"/>
            <w:vAlign w:val="center"/>
            <w:hideMark/>
          </w:tcPr>
          <w:p w14:paraId="04A5F5A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?</w:t>
            </w:r>
          </w:p>
        </w:tc>
      </w:tr>
      <w:tr w:rsidR="001F75BF" w:rsidRPr="001F75BF" w14:paraId="2B93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C24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Service status</w:t>
            </w:r>
          </w:p>
        </w:tc>
        <w:tc>
          <w:tcPr>
            <w:tcW w:w="0" w:type="auto"/>
            <w:vAlign w:val="center"/>
            <w:hideMark/>
          </w:tcPr>
          <w:p w14:paraId="06093DC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?</w:t>
            </w:r>
          </w:p>
        </w:tc>
      </w:tr>
    </w:tbl>
    <w:p w14:paraId="4F02BEB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0FFB204">
          <v:rect id="_x0000_i1239" style="width:0;height:1.5pt" o:hralign="center" o:hrstd="t" o:hr="t" fillcolor="#a0a0a0" stroked="f"/>
        </w:pict>
      </w:r>
    </w:p>
    <w:p w14:paraId="375BDF8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215. Suggested 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4044"/>
      </w:tblGrid>
      <w:tr w:rsidR="001F75BF" w:rsidRPr="001F75BF" w14:paraId="4EEF67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C1956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lastRenderedPageBreak/>
              <w:t>Data</w:t>
            </w:r>
          </w:p>
        </w:tc>
        <w:tc>
          <w:tcPr>
            <w:tcW w:w="0" w:type="auto"/>
            <w:vAlign w:val="center"/>
            <w:hideMark/>
          </w:tcPr>
          <w:p w14:paraId="3184CE69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Possible Source</w:t>
            </w:r>
          </w:p>
        </w:tc>
      </w:tr>
      <w:tr w:rsidR="001F75BF" w:rsidRPr="001F75BF" w14:paraId="7EA10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BBB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Employee profile photo</w:t>
            </w:r>
          </w:p>
        </w:tc>
        <w:tc>
          <w:tcPr>
            <w:tcW w:w="0" w:type="auto"/>
            <w:vAlign w:val="center"/>
            <w:hideMark/>
          </w:tcPr>
          <w:p w14:paraId="1399641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Microsoft 365</w:t>
            </w:r>
          </w:p>
        </w:tc>
      </w:tr>
      <w:tr w:rsidR="001F75BF" w:rsidRPr="001F75BF" w14:paraId="702CA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100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Support Ticket</w:t>
            </w:r>
          </w:p>
        </w:tc>
        <w:tc>
          <w:tcPr>
            <w:tcW w:w="0" w:type="auto"/>
            <w:vAlign w:val="center"/>
            <w:hideMark/>
          </w:tcPr>
          <w:p w14:paraId="3E6CD4C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Dataverse</w:t>
            </w:r>
          </w:p>
        </w:tc>
      </w:tr>
      <w:tr w:rsidR="001F75BF" w:rsidRPr="001F75BF" w14:paraId="4342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0206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article</w:t>
            </w:r>
          </w:p>
        </w:tc>
        <w:tc>
          <w:tcPr>
            <w:tcW w:w="0" w:type="auto"/>
            <w:vAlign w:val="center"/>
            <w:hideMark/>
          </w:tcPr>
          <w:p w14:paraId="2609064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SharePoint</w:t>
            </w:r>
          </w:p>
        </w:tc>
      </w:tr>
      <w:tr w:rsidR="001F75BF" w:rsidRPr="001F75BF" w14:paraId="562F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C3A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Laptop asset</w:t>
            </w:r>
          </w:p>
        </w:tc>
        <w:tc>
          <w:tcPr>
            <w:tcW w:w="0" w:type="auto"/>
            <w:vAlign w:val="center"/>
            <w:hideMark/>
          </w:tcPr>
          <w:p w14:paraId="0C34871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Existing SQL/asset system</w:t>
            </w:r>
          </w:p>
        </w:tc>
      </w:tr>
      <w:tr w:rsidR="001F75BF" w:rsidRPr="001F75BF" w14:paraId="77E04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467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Service status</w:t>
            </w:r>
          </w:p>
        </w:tc>
        <w:tc>
          <w:tcPr>
            <w:tcW w:w="0" w:type="auto"/>
            <w:vAlign w:val="center"/>
            <w:hideMark/>
          </w:tcPr>
          <w:p w14:paraId="366C680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REST API</w:t>
            </w:r>
          </w:p>
        </w:tc>
      </w:tr>
    </w:tbl>
    <w:p w14:paraId="71DD522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exact architecture depends on the organization.</w:t>
      </w:r>
    </w:p>
    <w:p w14:paraId="52A5F32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C5D46A8">
          <v:rect id="_x0000_i1240" style="width:0;height:1.5pt" o:hralign="center" o:hrstd="t" o:hr="t" fillcolor="#a0a0a0" stroked="f"/>
        </w:pict>
      </w:r>
    </w:p>
    <w:p w14:paraId="436D9CD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BQ — KNOWLEDGE CHECK</w:t>
      </w:r>
    </w:p>
    <w:p w14:paraId="5F26F27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216. Question 1</w:t>
      </w:r>
    </w:p>
    <w:p w14:paraId="7430C3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a Connector?</w:t>
      </w:r>
    </w:p>
    <w:p w14:paraId="0DD94F3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4C19F9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Power Platform integration wrapper that exposes a service/API to Power Apps, Power Automate, and other Power Platform experiences.</w:t>
      </w:r>
    </w:p>
    <w:p w14:paraId="73153CA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16C509B">
          <v:rect id="_x0000_i1241" style="width:0;height:1.5pt" o:hralign="center" o:hrstd="t" o:hr="t" fillcolor="#a0a0a0" stroked="f"/>
        </w:pict>
      </w:r>
    </w:p>
    <w:p w14:paraId="10C58F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217. Question 2</w:t>
      </w:r>
    </w:p>
    <w:p w14:paraId="061501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a Connection?</w:t>
      </w:r>
    </w:p>
    <w:p w14:paraId="6EEC81F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242999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 authenticated instance/configuration used to access a service through a Connector.</w:t>
      </w:r>
    </w:p>
    <w:p w14:paraId="500B7DB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35D1F46">
          <v:rect id="_x0000_i1242" style="width:0;height:1.5pt" o:hralign="center" o:hrstd="t" o:hr="t" fillcolor="#a0a0a0" stroked="f"/>
        </w:pict>
      </w:r>
    </w:p>
    <w:p w14:paraId="63E1B37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218. Question 3</w:t>
      </w:r>
    </w:p>
    <w:p w14:paraId="64AF98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Connector and Connection are the same?</w:t>
      </w:r>
    </w:p>
    <w:p w14:paraId="3F6BFC0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2CB0BB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13080DB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685BFE2">
          <v:rect id="_x0000_i1243" style="width:0;height:1.5pt" o:hralign="center" o:hrstd="t" o:hr="t" fillcolor="#a0a0a0" stroked="f"/>
        </w:pict>
      </w:r>
    </w:p>
    <w:p w14:paraId="370259A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219. Question 4</w:t>
      </w:r>
    </w:p>
    <w:p w14:paraId="70363C6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connector can retrieve Microsoft 365 user profile information?</w:t>
      </w:r>
    </w:p>
    <w:p w14:paraId="6BB8020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D31980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Users.</w:t>
      </w:r>
    </w:p>
    <w:p w14:paraId="42A2699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41F19E4">
          <v:rect id="_x0000_i1244" style="width:0;height:1.5pt" o:hralign="center" o:hrstd="t" o:hr="t" fillcolor="#a0a0a0" stroked="f"/>
        </w:pict>
      </w:r>
    </w:p>
    <w:p w14:paraId="6BBA656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220. Question 5</w:t>
      </w:r>
    </w:p>
    <w:p w14:paraId="68D20C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current Office 365 Users action should be preferred over the deprecated V1 profile action?</w:t>
      </w:r>
    </w:p>
    <w:p w14:paraId="5D24EF2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CF8110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my profile (V2)</w:t>
      </w:r>
    </w:p>
    <w:p w14:paraId="03B2DD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or:</w:t>
      </w:r>
    </w:p>
    <w:p w14:paraId="7FEF8B2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user profile (V2)</w:t>
      </w:r>
    </w:p>
    <w:p w14:paraId="23BACF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depending on the scenario.</w:t>
      </w:r>
    </w:p>
    <w:p w14:paraId="50B67A0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8312309">
          <v:rect id="_x0000_i1245" style="width:0;height:1.5pt" o:hralign="center" o:hrstd="t" o:hr="t" fillcolor="#a0a0a0" stroked="f"/>
        </w:pict>
      </w:r>
    </w:p>
    <w:p w14:paraId="037417F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221. Question 6</w:t>
      </w:r>
    </w:p>
    <w:p w14:paraId="17C731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What formula retrieves the signed-in user's display name from the Office 365 Users connector?</w:t>
      </w:r>
    </w:p>
    <w:p w14:paraId="4FBA112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0313DB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Office365Users.MyProfileV2().displayName</w:t>
      </w:r>
    </w:p>
    <w:p w14:paraId="6C197DE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019D6A1">
          <v:rect id="_x0000_i1246" style="width:0;height:1.5pt" o:hralign="center" o:hrstd="t" o:hr="t" fillcolor="#a0a0a0" stroked="f"/>
        </w:pict>
      </w:r>
    </w:p>
    <w:p w14:paraId="2900F5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222. Question 7</w:t>
      </w:r>
    </w:p>
    <w:p w14:paraId="24CD270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can you retrieve the current user's Microsoft 365 job title?</w:t>
      </w:r>
    </w:p>
    <w:p w14:paraId="6D5E6F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5AECA5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Office365Users.MyProfileV2().jobTitle</w:t>
      </w:r>
    </w:p>
    <w:p w14:paraId="439582F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A4BA777">
          <v:rect id="_x0000_i1247" style="width:0;height:1.5pt" o:hralign="center" o:hrstd="t" o:hr="t" fillcolor="#a0a0a0" stroked="f"/>
        </w:pict>
      </w:r>
    </w:p>
    <w:p w14:paraId="59CD9C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223. Question 8</w:t>
      </w:r>
    </w:p>
    <w:p w14:paraId="3FFE01E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connector sends Microsoft 365 email?</w:t>
      </w:r>
    </w:p>
    <w:p w14:paraId="0E9D11E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AC5A4B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Outlook.</w:t>
      </w:r>
    </w:p>
    <w:p w14:paraId="4B4CBE5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3647D48">
          <v:rect id="_x0000_i1248" style="width:0;height:1.5pt" o:hralign="center" o:hrstd="t" o:hr="t" fillcolor="#a0a0a0" stroked="f"/>
        </w:pict>
      </w:r>
    </w:p>
    <w:p w14:paraId="5A301D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224. Question 9</w:t>
      </w:r>
    </w:p>
    <w:p w14:paraId="02F038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action should be used instead of the deprecated older email action?</w:t>
      </w:r>
    </w:p>
    <w:p w14:paraId="54A2B39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0CFBD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Send an email (V2).</w:t>
      </w:r>
    </w:p>
    <w:p w14:paraId="3C92E5D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127396D">
          <v:rect id="_x0000_i1249" style="width:0;height:1.5pt" o:hralign="center" o:hrstd="t" o:hr="t" fillcolor="#a0a0a0" stroked="f"/>
        </w:pict>
      </w:r>
    </w:p>
    <w:p w14:paraId="6A8778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225. Question 10</w:t>
      </w:r>
    </w:p>
    <w:p w14:paraId="6A3777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Why might Power Automate be better than direct Canvas App email for important business notifications?</w:t>
      </w:r>
    </w:p>
    <w:p w14:paraId="6CF869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110240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Because the notification can run as part of a controlled business process independent of the user's app session.</w:t>
      </w:r>
    </w:p>
    <w:p w14:paraId="1E82288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8D2F79F">
          <v:rect id="_x0000_i1250" style="width:0;height:1.5pt" o:hralign="center" o:hrstd="t" o:hr="t" fillcolor="#a0a0a0" stroked="f"/>
        </w:pict>
      </w:r>
    </w:p>
    <w:p w14:paraId="025AA2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226. Question 11</w:t>
      </w:r>
    </w:p>
    <w:p w14:paraId="6A1CF80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did we store Knowledge Articles today?</w:t>
      </w:r>
    </w:p>
    <w:p w14:paraId="7464686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B06474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/ Microsoft Lists.</w:t>
      </w:r>
    </w:p>
    <w:p w14:paraId="4AE9656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0724D54">
          <v:rect id="_x0000_i1251" style="width:0;height:1.5pt" o:hralign="center" o:hrstd="t" o:hr="t" fillcolor="#a0a0a0" stroked="f"/>
        </w:pict>
      </w:r>
    </w:p>
    <w:p w14:paraId="76E40ED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227. Question 12</w:t>
      </w:r>
    </w:p>
    <w:p w14:paraId="261B04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Where are core Support Tickets stored?</w:t>
      </w:r>
    </w:p>
    <w:p w14:paraId="757884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2B87B68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Dataverse.</w:t>
      </w:r>
    </w:p>
    <w:p w14:paraId="1071F0F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C0D5CB1">
          <v:rect id="_x0000_i1252" style="width:0;height:1.5pt" o:hralign="center" o:hrstd="t" o:hr="t" fillcolor="#a0a0a0" stroked="f"/>
        </w:pict>
      </w:r>
    </w:p>
    <w:p w14:paraId="7E354B9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228. Question 13</w:t>
      </w:r>
    </w:p>
    <w:p w14:paraId="5DA15A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REST?</w:t>
      </w:r>
    </w:p>
    <w:p w14:paraId="121B17A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46752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common architectural style for exposing resources and operations over HTTP APIs.</w:t>
      </w:r>
    </w:p>
    <w:p w14:paraId="7ACF747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7A9CF97">
          <v:rect id="_x0000_i1253" style="width:0;height:1.5pt" o:hralign="center" o:hrstd="t" o:hr="t" fillcolor="#a0a0a0" stroked="f"/>
        </w:pict>
      </w:r>
    </w:p>
    <w:p w14:paraId="03B3689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229. Question 14</w:t>
      </w:r>
    </w:p>
    <w:p w14:paraId="14C083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HTTP method commonly retrieves data?</w:t>
      </w:r>
    </w:p>
    <w:p w14:paraId="3873891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3600E9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GET.</w:t>
      </w:r>
    </w:p>
    <w:p w14:paraId="571D077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88D8CCE">
          <v:rect id="_x0000_i1254" style="width:0;height:1.5pt" o:hralign="center" o:hrstd="t" o:hr="t" fillcolor="#a0a0a0" stroked="f"/>
        </w:pict>
      </w:r>
    </w:p>
    <w:p w14:paraId="0FB3E15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230. Question 15</w:t>
      </w:r>
    </w:p>
    <w:p w14:paraId="02D92F5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HTTP method commonly creates a resource?</w:t>
      </w:r>
    </w:p>
    <w:p w14:paraId="60F9B07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5F37DE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POST.</w:t>
      </w:r>
    </w:p>
    <w:p w14:paraId="4930F78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95F701D">
          <v:rect id="_x0000_i1255" style="width:0;height:1.5pt" o:hralign="center" o:hrstd="t" o:hr="t" fillcolor="#a0a0a0" stroked="f"/>
        </w:pict>
      </w:r>
    </w:p>
    <w:p w14:paraId="7693F6B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231. Question 16</w:t>
      </w:r>
    </w:p>
    <w:p w14:paraId="256D99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does HTTP 401 generally indicate?</w:t>
      </w:r>
    </w:p>
    <w:p w14:paraId="78A8E8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2DFEF6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 is required or invalid.</w:t>
      </w:r>
    </w:p>
    <w:p w14:paraId="63EFE90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D5CC1A2">
          <v:rect id="_x0000_i1256" style="width:0;height:1.5pt" o:hralign="center" o:hrstd="t" o:hr="t" fillcolor="#a0a0a0" stroked="f"/>
        </w:pict>
      </w:r>
    </w:p>
    <w:p w14:paraId="05CABA1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232. Question 17</w:t>
      </w:r>
    </w:p>
    <w:p w14:paraId="4D52A0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does HTTP 403 generally indicate?</w:t>
      </w:r>
    </w:p>
    <w:p w14:paraId="75E3867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4AB7A9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identity is not authorized to perform the requested operation.</w:t>
      </w:r>
    </w:p>
    <w:p w14:paraId="318C008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A7D2710">
          <v:rect id="_x0000_i1257" style="width:0;height:1.5pt" o:hralign="center" o:hrstd="t" o:hr="t" fillcolor="#a0a0a0" stroked="f"/>
        </w:pict>
      </w:r>
    </w:p>
    <w:p w14:paraId="62FC071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233. Question 18</w:t>
      </w:r>
    </w:p>
    <w:p w14:paraId="79A7E5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What does HTTP 429 generally indicate?</w:t>
      </w:r>
    </w:p>
    <w:p w14:paraId="391B4C0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74109D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Too many requests / throttling.</w:t>
      </w:r>
    </w:p>
    <w:p w14:paraId="4523D17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E506808">
          <v:rect id="_x0000_i1258" style="width:0;height:1.5pt" o:hralign="center" o:hrstd="t" o:hr="t" fillcolor="#a0a0a0" stroked="f"/>
        </w:pict>
      </w:r>
    </w:p>
    <w:p w14:paraId="0A2720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234. Question 19</w:t>
      </w:r>
    </w:p>
    <w:p w14:paraId="1A08C61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data format is frequently used by REST APIs?</w:t>
      </w:r>
    </w:p>
    <w:p w14:paraId="5DA539D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26A9289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JSON.</w:t>
      </w:r>
    </w:p>
    <w:p w14:paraId="42867B1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DB3BEDE">
          <v:rect id="_x0000_i1259" style="width:0;height:1.5pt" o:hralign="center" o:hrstd="t" o:hr="t" fillcolor="#a0a0a0" stroked="f"/>
        </w:pict>
      </w:r>
    </w:p>
    <w:p w14:paraId="3C2C626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235. Question 20</w:t>
      </w:r>
    </w:p>
    <w:p w14:paraId="0DC866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a Custom Connector?</w:t>
      </w:r>
    </w:p>
    <w:p w14:paraId="5C124A1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4B0662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Power Platform connector created to expose operations from an API that does not have the required built-in connector.</w:t>
      </w:r>
    </w:p>
    <w:p w14:paraId="3E4B1F2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3AE1AD3">
          <v:rect id="_x0000_i1260" style="width:0;height:1.5pt" o:hralign="center" o:hrstd="t" o:hr="t" fillcolor="#a0a0a0" stroked="f"/>
        </w:pict>
      </w:r>
    </w:p>
    <w:p w14:paraId="62F6540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236. Question 21</w:t>
      </w:r>
    </w:p>
    <w:p w14:paraId="1F03B53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Name common Custom Connector authentication options.</w:t>
      </w:r>
    </w:p>
    <w:p w14:paraId="6C4AE84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10BEA11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 authentication</w:t>
      </w:r>
    </w:p>
    <w:p w14:paraId="7C370E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Basic</w:t>
      </w:r>
    </w:p>
    <w:p w14:paraId="673CDCD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API Key</w:t>
      </w:r>
    </w:p>
    <w:p w14:paraId="24F049D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OAuth 2.0</w:t>
      </w:r>
    </w:p>
    <w:p w14:paraId="314CB5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depending on the target API.</w:t>
      </w:r>
    </w:p>
    <w:p w14:paraId="66DB38B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947D1C4">
          <v:rect id="_x0000_i1261" style="width:0;height:1.5pt" o:hralign="center" o:hrstd="t" o:hr="t" fillcolor="#a0a0a0" stroked="f"/>
        </w:pict>
      </w:r>
    </w:p>
    <w:p w14:paraId="031C19E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237. Question 22</w:t>
      </w:r>
    </w:p>
    <w:p w14:paraId="68198C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API keys be stored as plain strings in Power Fx?</w:t>
      </w:r>
    </w:p>
    <w:p w14:paraId="37247AF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D8E189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1F514D6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3472020">
          <v:rect id="_x0000_i1262" style="width:0;height:1.5pt" o:hralign="center" o:hrstd="t" o:hr="t" fillcolor="#a0a0a0" stroked="f"/>
        </w:pict>
      </w:r>
    </w:p>
    <w:p w14:paraId="0D13B41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238. Question 23</w:t>
      </w:r>
    </w:p>
    <w:p w14:paraId="47F00B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Why should a Custom Connector be created/added inside a Solution?</w:t>
      </w:r>
    </w:p>
    <w:p w14:paraId="5EEA9C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986FAE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 support:</w:t>
      </w:r>
    </w:p>
    <w:p w14:paraId="7A53DE1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Solution-aware application lifecycle management.</w:t>
      </w:r>
    </w:p>
    <w:p w14:paraId="7E7BC2F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AA82FE3">
          <v:rect id="_x0000_i1263" style="width:0;height:1.5pt" o:hralign="center" o:hrstd="t" o:hr="t" fillcolor="#a0a0a0" stroked="f"/>
        </w:pict>
      </w:r>
    </w:p>
    <w:p w14:paraId="6CF44B6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239. Question 24</w:t>
      </w:r>
    </w:p>
    <w:p w14:paraId="72FCE8F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does an on-premises data gateway do?</w:t>
      </w:r>
    </w:p>
    <w:p w14:paraId="6B81F0A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72FABF1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Provides controlled connectivity between Power Platform cloud services and supported on-premises data sources.</w:t>
      </w:r>
    </w:p>
    <w:p w14:paraId="1881AFA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141DD27">
          <v:rect id="_x0000_i1264" style="width:0;height:1.5pt" o:hralign="center" o:hrstd="t" o:hr="t" fillcolor="#a0a0a0" stroked="f"/>
        </w:pict>
      </w:r>
    </w:p>
    <w:p w14:paraId="423C222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240. Question 25</w:t>
      </w:r>
    </w:p>
    <w:p w14:paraId="17F660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Canvas App filtering a sufficient SQL security model?</w:t>
      </w:r>
    </w:p>
    <w:p w14:paraId="61DB02A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Answer</w:t>
      </w:r>
    </w:p>
    <w:p w14:paraId="2A02D0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491647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Sensitive data should be protected appropriately at the server/data-source layer.</w:t>
      </w:r>
    </w:p>
    <w:p w14:paraId="76B287F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6CDD1CC">
          <v:rect id="_x0000_i1265" style="width:0;height:1.5pt" o:hralign="center" o:hrstd="t" o:hr="t" fillcolor="#a0a0a0" stroked="f"/>
        </w:pict>
      </w:r>
    </w:p>
    <w:p w14:paraId="3A16C8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241. Question 26</w:t>
      </w:r>
    </w:p>
    <w:p w14:paraId="170B32A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a Connection Reference?</w:t>
      </w:r>
    </w:p>
    <w:p w14:paraId="23A320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426E8B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solution component that refers to an authenticated connection and helps separate solution logic from environment-specific connection configuration.</w:t>
      </w:r>
    </w:p>
    <w:p w14:paraId="23BBCCB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0F65487">
          <v:rect id="_x0000_i1266" style="width:0;height:1.5pt" o:hralign="center" o:hrstd="t" o:hr="t" fillcolor="#a0a0a0" stroked="f"/>
        </w:pict>
      </w:r>
    </w:p>
    <w:p w14:paraId="76A86B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242. Question 27</w:t>
      </w:r>
    </w:p>
    <w:p w14:paraId="36425E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Canvas Apps and solution-aware Cloud Flows use Connection References identically in every connector scenario?</w:t>
      </w:r>
    </w:p>
    <w:p w14:paraId="2B3740E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01C1DC4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052B402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Behavior depends on connector/authentication scenario, and Custom Connector support has additional limitations.</w:t>
      </w:r>
    </w:p>
    <w:p w14:paraId="67497EF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5159B94">
          <v:rect id="_x0000_i1267" style="width:0;height:1.5pt" o:hralign="center" o:hrstd="t" o:hr="t" fillcolor="#a0a0a0" stroked="f"/>
        </w:pict>
      </w:r>
    </w:p>
    <w:p w14:paraId="09980C2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243. Question 28</w:t>
      </w:r>
    </w:p>
    <w:p w14:paraId="291633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graceful degradation?</w:t>
      </w:r>
    </w:p>
    <w:p w14:paraId="53B1EE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Answer</w:t>
      </w:r>
    </w:p>
    <w:p w14:paraId="6C0F61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Allowing core application functionality to continue when a non-critical integration fails.</w:t>
      </w:r>
    </w:p>
    <w:p w14:paraId="252CA12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8FE631E">
          <v:rect id="_x0000_i1268" style="width:0;height:1.5pt" o:hralign="center" o:hrstd="t" o:hr="t" fillcolor="#a0a0a0" stroked="f"/>
        </w:pict>
      </w:r>
    </w:p>
    <w:p w14:paraId="3C2F504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244. Question 29</w:t>
      </w:r>
    </w:p>
    <w:p w14:paraId="7E2777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is throttling?</w:t>
      </w:r>
    </w:p>
    <w:p w14:paraId="4B3296E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ED3D0B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service limiting requests when a client exceeds allowed request rates or service limits.</w:t>
      </w:r>
    </w:p>
    <w:p w14:paraId="4EFBE50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22D5463">
          <v:rect id="_x0000_i1269" style="width:0;height:1.5pt" o:hralign="center" o:hrstd="t" o:hr="t" fillcolor="#a0a0a0" stroked="f"/>
        </w:pict>
      </w:r>
    </w:p>
    <w:p w14:paraId="308E663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245. Question 30</w:t>
      </w:r>
    </w:p>
    <w:p w14:paraId="61F3D4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should you ask before adding another connector?</w:t>
      </w:r>
    </w:p>
    <w:p w14:paraId="622167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3697D5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we really need it?</w:t>
      </w:r>
    </w:p>
    <w:p w14:paraId="79F2DBE3" w14:textId="77777777" w:rsidR="001F75BF" w:rsidRPr="001F75BF" w:rsidRDefault="001F75BF" w:rsidP="001F75BF">
      <w:pPr>
        <w:rPr>
          <w:sz w:val="32"/>
          <w:szCs w:val="32"/>
        </w:rPr>
      </w:pPr>
    </w:p>
    <w:p w14:paraId="74EA84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Who authenticates?</w:t>
      </w:r>
    </w:p>
    <w:p w14:paraId="63E29374" w14:textId="77777777" w:rsidR="001F75BF" w:rsidRPr="001F75BF" w:rsidRDefault="001F75BF" w:rsidP="001F75BF">
      <w:pPr>
        <w:rPr>
          <w:sz w:val="32"/>
          <w:szCs w:val="32"/>
        </w:rPr>
      </w:pPr>
    </w:p>
    <w:p w14:paraId="063FB1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data can it access?</w:t>
      </w:r>
    </w:p>
    <w:p w14:paraId="54843006" w14:textId="77777777" w:rsidR="001F75BF" w:rsidRPr="001F75BF" w:rsidRDefault="001F75BF" w:rsidP="001F75BF">
      <w:pPr>
        <w:rPr>
          <w:sz w:val="32"/>
          <w:szCs w:val="32"/>
        </w:rPr>
      </w:pPr>
    </w:p>
    <w:p w14:paraId="6E333DF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it secure?</w:t>
      </w:r>
    </w:p>
    <w:p w14:paraId="3EDCA96F" w14:textId="77777777" w:rsidR="001F75BF" w:rsidRPr="001F75BF" w:rsidRDefault="001F75BF" w:rsidP="001F75BF">
      <w:pPr>
        <w:rPr>
          <w:sz w:val="32"/>
          <w:szCs w:val="32"/>
        </w:rPr>
      </w:pPr>
    </w:p>
    <w:p w14:paraId="325CE1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Does it scale?</w:t>
      </w:r>
    </w:p>
    <w:p w14:paraId="3042596A" w14:textId="77777777" w:rsidR="001F75BF" w:rsidRPr="001F75BF" w:rsidRDefault="001F75BF" w:rsidP="001F75BF">
      <w:pPr>
        <w:rPr>
          <w:sz w:val="32"/>
          <w:szCs w:val="32"/>
        </w:rPr>
      </w:pPr>
    </w:p>
    <w:p w14:paraId="7C6D00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it approved?</w:t>
      </w:r>
    </w:p>
    <w:p w14:paraId="7CB5B23A" w14:textId="77777777" w:rsidR="001F75BF" w:rsidRPr="001F75BF" w:rsidRDefault="001F75BF" w:rsidP="001F75BF">
      <w:pPr>
        <w:rPr>
          <w:sz w:val="32"/>
          <w:szCs w:val="32"/>
        </w:rPr>
      </w:pPr>
    </w:p>
    <w:p w14:paraId="618365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will it deploy?</w:t>
      </w:r>
    </w:p>
    <w:p w14:paraId="08D84C9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00B0F51">
          <v:rect id="_x0000_i1270" style="width:0;height:1.5pt" o:hralign="center" o:hrstd="t" o:hr="t" fillcolor="#a0a0a0" stroked="f"/>
        </w:pict>
      </w:r>
    </w:p>
    <w:p w14:paraId="6CFF05D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BR — PRACTICAL ASSESSMENT</w:t>
      </w:r>
    </w:p>
    <w:p w14:paraId="0E8FB97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246. Student Practical Test</w:t>
      </w:r>
    </w:p>
    <w:p w14:paraId="3AC9B74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Without direct instructor assistance:</w:t>
      </w:r>
    </w:p>
    <w:p w14:paraId="678A1F5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1</w:t>
      </w:r>
    </w:p>
    <w:p w14:paraId="38E093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1A96320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Users.</w:t>
      </w:r>
    </w:p>
    <w:p w14:paraId="0F0AD43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2</w:t>
      </w:r>
    </w:p>
    <w:p w14:paraId="2D7D3F3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38EF02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Signed-in Display Name.</w:t>
      </w:r>
    </w:p>
    <w:p w14:paraId="442D0F8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3</w:t>
      </w:r>
    </w:p>
    <w:p w14:paraId="0FBA3B4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7680452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Department.</w:t>
      </w:r>
    </w:p>
    <w:p w14:paraId="31EA55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4</w:t>
      </w:r>
    </w:p>
    <w:p w14:paraId="05E1788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35D9157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Job Title.</w:t>
      </w:r>
    </w:p>
    <w:p w14:paraId="6418D1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5</w:t>
      </w:r>
    </w:p>
    <w:p w14:paraId="271C2F4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Display:</w:t>
      </w:r>
    </w:p>
    <w:p w14:paraId="7F4F023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Profile Photo.</w:t>
      </w:r>
    </w:p>
    <w:p w14:paraId="1515247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6</w:t>
      </w:r>
    </w:p>
    <w:p w14:paraId="6724C8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092B51E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Outlook.</w:t>
      </w:r>
    </w:p>
    <w:p w14:paraId="5DF1C82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7</w:t>
      </w:r>
    </w:p>
    <w:p w14:paraId="1F97A9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Send:</w:t>
      </w:r>
    </w:p>
    <w:p w14:paraId="185060F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 test email to yourself.</w:t>
      </w:r>
    </w:p>
    <w:p w14:paraId="5EA495E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8</w:t>
      </w:r>
    </w:p>
    <w:p w14:paraId="6B18C01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Add:</w:t>
      </w:r>
    </w:p>
    <w:p w14:paraId="2F8F5E5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Knowledge Base.</w:t>
      </w:r>
    </w:p>
    <w:p w14:paraId="2A23443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9</w:t>
      </w:r>
    </w:p>
    <w:p w14:paraId="25FBC6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Search:</w:t>
      </w:r>
    </w:p>
    <w:p w14:paraId="47026BA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Articles.</w:t>
      </w:r>
    </w:p>
    <w:p w14:paraId="42E919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10</w:t>
      </w:r>
    </w:p>
    <w:p w14:paraId="038F741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Filter:</w:t>
      </w:r>
    </w:p>
    <w:p w14:paraId="3164523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 articles.</w:t>
      </w:r>
    </w:p>
    <w:p w14:paraId="70B20D7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11</w:t>
      </w:r>
    </w:p>
    <w:p w14:paraId="79BBB57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Explain:</w:t>
      </w:r>
    </w:p>
    <w:p w14:paraId="312DA69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Connector vs Connection.</w:t>
      </w:r>
    </w:p>
    <w:p w14:paraId="3F5DD62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Step 12</w:t>
      </w:r>
    </w:p>
    <w:p w14:paraId="0DECD5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Explain:</w:t>
      </w:r>
    </w:p>
    <w:p w14:paraId="51BEF97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One Custom Connector use case.</w:t>
      </w:r>
    </w:p>
    <w:p w14:paraId="2674D03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357567D">
          <v:rect id="_x0000_i1271" style="width:0;height:1.5pt" o:hralign="center" o:hrstd="t" o:hr="t" fillcolor="#a0a0a0" stroked="f"/>
        </w:pict>
      </w:r>
    </w:p>
    <w:p w14:paraId="6A6508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247. Advanced Practical</w:t>
      </w:r>
    </w:p>
    <w:p w14:paraId="41144D5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 should also be able to describe:</w:t>
      </w:r>
    </w:p>
    <w:p w14:paraId="42E86D0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69AC99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1D891D5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303841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</w:t>
      </w:r>
    </w:p>
    <w:p w14:paraId="7928D3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2E572B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613ED9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REST API</w:t>
      </w:r>
    </w:p>
    <w:p w14:paraId="432A1E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41DB0DE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0BB235E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External System</w:t>
      </w:r>
    </w:p>
    <w:p w14:paraId="4EC9F1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identify:</w:t>
      </w:r>
    </w:p>
    <w:p w14:paraId="3440942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</w:t>
      </w:r>
    </w:p>
    <w:p w14:paraId="2C80920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GET action</w:t>
      </w:r>
    </w:p>
    <w:p w14:paraId="5B6F0C0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Response JSON</w:t>
      </w:r>
    </w:p>
    <w:p w14:paraId="4E2D618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89DF5DE">
          <v:rect id="_x0000_i1272" style="width:0;height:1.5pt" o:hralign="center" o:hrstd="t" o:hr="t" fillcolor="#a0a0a0" stroked="f"/>
        </w:pict>
      </w:r>
    </w:p>
    <w:p w14:paraId="3E04457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BS — COMPLETION CHECKLIST</w:t>
      </w:r>
    </w:p>
    <w:p w14:paraId="44EA185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248. Day 11 Checklist</w:t>
      </w:r>
    </w:p>
    <w:p w14:paraId="63B46BD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Every student should complete:</w:t>
      </w:r>
    </w:p>
    <w:p w14:paraId="1B9AE83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Office 365 Users connector</w:t>
      </w:r>
    </w:p>
    <w:p w14:paraId="20CB1AD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2AD0641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MyProfileV2</w:t>
      </w:r>
    </w:p>
    <w:p w14:paraId="179BDD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518B9F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Display Name</w:t>
      </w:r>
    </w:p>
    <w:p w14:paraId="7484344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0ED72D9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Department</w:t>
      </w:r>
    </w:p>
    <w:p w14:paraId="6FFCB5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4CCE995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Job Title</w:t>
      </w:r>
    </w:p>
    <w:p w14:paraId="2CDCE59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31607C9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Profile Photo</w:t>
      </w:r>
    </w:p>
    <w:p w14:paraId="5D978E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1A49986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 vs M365 comparison</w:t>
      </w:r>
    </w:p>
    <w:p w14:paraId="1468968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0B63EDE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Outlook connector</w:t>
      </w:r>
    </w:p>
    <w:p w14:paraId="13AB3C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2B424B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Test email</w:t>
      </w:r>
    </w:p>
    <w:p w14:paraId="2956506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6F56508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Email error handling</w:t>
      </w:r>
    </w:p>
    <w:p w14:paraId="5D5C738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3EC9FC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Knowledge List</w:t>
      </w:r>
    </w:p>
    <w:p w14:paraId="65D78D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1957E2D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Sample articles</w:t>
      </w:r>
    </w:p>
    <w:p w14:paraId="5BA502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646B555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connection</w:t>
      </w:r>
    </w:p>
    <w:p w14:paraId="04B6A7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6E40F35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Search</w:t>
      </w:r>
    </w:p>
    <w:p w14:paraId="4CC4DB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371A182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 filter</w:t>
      </w:r>
    </w:p>
    <w:p w14:paraId="7F1D8E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2BE501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 filter</w:t>
      </w:r>
    </w:p>
    <w:p w14:paraId="0B880B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7D360F7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REST fundamentals</w:t>
      </w:r>
    </w:p>
    <w:p w14:paraId="1DFB697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51091CF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JSON exercise</w:t>
      </w:r>
    </w:p>
    <w:p w14:paraId="65A8444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03506C3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HTTP methods</w:t>
      </w:r>
    </w:p>
    <w:p w14:paraId="3F54C06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3165959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Status codes</w:t>
      </w:r>
    </w:p>
    <w:p w14:paraId="2127D95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10C95CC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Authentication concepts</w:t>
      </w:r>
    </w:p>
    <w:p w14:paraId="17FA3D4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760CA81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 architecture</w:t>
      </w:r>
    </w:p>
    <w:p w14:paraId="5E99BD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4B14DD9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 definition</w:t>
      </w:r>
    </w:p>
    <w:p w14:paraId="7A84ABD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4EC1185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Custom Connector test</w:t>
      </w:r>
    </w:p>
    <w:p w14:paraId="60D0B01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40FFD8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SQL architecture discussion</w:t>
      </w:r>
    </w:p>
    <w:p w14:paraId="3225E7B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7337017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Gateway concept</w:t>
      </w:r>
    </w:p>
    <w:p w14:paraId="203F1B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2FFF803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Connection Reference understanding</w:t>
      </w:r>
    </w:p>
    <w:p w14:paraId="77E5F08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4B4865B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Integration test matrix</w:t>
      </w:r>
    </w:p>
    <w:p w14:paraId="337424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☐</w:t>
      </w:r>
    </w:p>
    <w:p w14:paraId="09BB8DC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EEE142C">
          <v:rect id="_x0000_i1273" style="width:0;height:1.5pt" o:hralign="center" o:hrstd="t" o:hr="t" fillcolor="#a0a0a0" stroked="f"/>
        </w:pict>
      </w:r>
    </w:p>
    <w:p w14:paraId="7B3B921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BT — DELIVERABLES</w:t>
      </w:r>
    </w:p>
    <w:p w14:paraId="375F70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249. Deliverable 1</w:t>
      </w:r>
    </w:p>
    <w:p w14:paraId="636D3A5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Screenshot:</w:t>
      </w:r>
    </w:p>
    <w:p w14:paraId="706518F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Profile Screen</w:t>
      </w:r>
    </w:p>
    <w:p w14:paraId="717C90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showing:</w:t>
      </w:r>
    </w:p>
    <w:p w14:paraId="52CEE20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Profile photo</w:t>
      </w:r>
    </w:p>
    <w:p w14:paraId="65C1FBB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Microsoft 365 display name</w:t>
      </w:r>
    </w:p>
    <w:p w14:paraId="5DE3494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Job title</w:t>
      </w:r>
    </w:p>
    <w:p w14:paraId="737F8E9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Department</w:t>
      </w:r>
    </w:p>
    <w:p w14:paraId="7F8E60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Dataverse Employee Number</w:t>
      </w:r>
    </w:p>
    <w:p w14:paraId="1429E3FB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E88C39D">
          <v:rect id="_x0000_i1274" style="width:0;height:1.5pt" o:hralign="center" o:hrstd="t" o:hr="t" fillcolor="#a0a0a0" stroked="f"/>
        </w:pict>
      </w:r>
    </w:p>
    <w:p w14:paraId="261BD35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250. Deliverable 2</w:t>
      </w:r>
    </w:p>
    <w:p w14:paraId="1487DBE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Submit:</w:t>
      </w:r>
    </w:p>
    <w:p w14:paraId="3B0B9C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Office365Users.MyProfileV2().displayName</w:t>
      </w:r>
    </w:p>
    <w:p w14:paraId="4780098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FC51986">
          <v:rect id="_x0000_i1275" style="width:0;height:1.5pt" o:hralign="center" o:hrstd="t" o:hr="t" fillcolor="#a0a0a0" stroked="f"/>
        </w:pict>
      </w:r>
    </w:p>
    <w:p w14:paraId="15FA8C3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251. Deliverable 3</w:t>
      </w:r>
    </w:p>
    <w:p w14:paraId="47E2AD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 profile-photo formula:</w:t>
      </w:r>
    </w:p>
    <w:p w14:paraId="5E34EFD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Office365Users.UserPhotoV2(</w:t>
      </w:r>
    </w:p>
    <w:p w14:paraId="2FE215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Office365Users.MyProfileV2().userPrincipalName</w:t>
      </w:r>
    </w:p>
    <w:p w14:paraId="0F56F6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)</w:t>
      </w:r>
    </w:p>
    <w:p w14:paraId="162EC45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771326C">
          <v:rect id="_x0000_i1276" style="width:0;height:1.5pt" o:hralign="center" o:hrstd="t" o:hr="t" fillcolor="#a0a0a0" stroked="f"/>
        </w:pict>
      </w:r>
    </w:p>
    <w:p w14:paraId="1B2FD71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252. Deliverable 4</w:t>
      </w:r>
    </w:p>
    <w:p w14:paraId="155C37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Demonstrate:</w:t>
      </w:r>
    </w:p>
    <w:p w14:paraId="0DC133B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Outlook test email.</w:t>
      </w:r>
    </w:p>
    <w:p w14:paraId="47E92781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CA8461B">
          <v:rect id="_x0000_i1277" style="width:0;height:1.5pt" o:hralign="center" o:hrstd="t" o:hr="t" fillcolor="#a0a0a0" stroked="f"/>
        </w:pict>
      </w:r>
    </w:p>
    <w:p w14:paraId="569D52A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253. Deliverable 5</w:t>
      </w:r>
    </w:p>
    <w:p w14:paraId="6C78EC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Screenshot:</w:t>
      </w:r>
    </w:p>
    <w:p w14:paraId="760AFD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Base.</w:t>
      </w:r>
    </w:p>
    <w:p w14:paraId="1EAB292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Must show:</w:t>
      </w:r>
    </w:p>
    <w:p w14:paraId="2755C1E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Search</w:t>
      </w:r>
    </w:p>
    <w:p w14:paraId="1FFCE93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448B366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Articles</w:t>
      </w:r>
    </w:p>
    <w:p w14:paraId="2BB2BDF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E9650BA">
          <v:rect id="_x0000_i1278" style="width:0;height:1.5pt" o:hralign="center" o:hrstd="t" o:hr="t" fillcolor="#a0a0a0" stroked="f"/>
        </w:pict>
      </w:r>
    </w:p>
    <w:p w14:paraId="032EC7E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254. Deliverable 6</w:t>
      </w:r>
    </w:p>
    <w:p w14:paraId="34B7EF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Submit:</w:t>
      </w:r>
    </w:p>
    <w:p w14:paraId="0F7CB02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 Knowledge Gallery formula.</w:t>
      </w:r>
    </w:p>
    <w:p w14:paraId="3D7F344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It should demonstrate:</w:t>
      </w:r>
    </w:p>
    <w:p w14:paraId="5404FBF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Active filter</w:t>
      </w:r>
    </w:p>
    <w:p w14:paraId="5E42A50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Search</w:t>
      </w:r>
    </w:p>
    <w:p w14:paraId="3DC181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 optionally:</w:t>
      </w:r>
    </w:p>
    <w:p w14:paraId="438F90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 filter.</w:t>
      </w:r>
    </w:p>
    <w:p w14:paraId="75AB923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7A3BE06">
          <v:rect id="_x0000_i1279" style="width:0;height:1.5pt" o:hralign="center" o:hrstd="t" o:hr="t" fillcolor="#a0a0a0" stroked="f"/>
        </w:pict>
      </w:r>
    </w:p>
    <w:p w14:paraId="5215A7F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255. Deliverable 7</w:t>
      </w:r>
    </w:p>
    <w:p w14:paraId="23D89F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Draw:</w:t>
      </w:r>
    </w:p>
    <w:p w14:paraId="486D6C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</w:t>
      </w:r>
    </w:p>
    <w:p w14:paraId="28F8298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535E9F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7027265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</w:t>
      </w:r>
    </w:p>
    <w:p w14:paraId="28F5CD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|</w:t>
      </w:r>
    </w:p>
    <w:p w14:paraId="78CB9E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367EB0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REST API</w:t>
      </w:r>
    </w:p>
    <w:p w14:paraId="354729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|</w:t>
      </w:r>
    </w:p>
    <w:p w14:paraId="0602652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v</w:t>
      </w:r>
    </w:p>
    <w:p w14:paraId="24F06F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BUSINESS SYSTEM</w:t>
      </w:r>
    </w:p>
    <w:p w14:paraId="36EE862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FBDA679">
          <v:rect id="_x0000_i1280" style="width:0;height:1.5pt" o:hralign="center" o:hrstd="t" o:hr="t" fillcolor="#a0a0a0" stroked="f"/>
        </w:pict>
      </w:r>
    </w:p>
    <w:p w14:paraId="779D67C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256. Deliverable 8</w:t>
      </w:r>
    </w:p>
    <w:p w14:paraId="6CA3F0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 sample API design:</w:t>
      </w:r>
    </w:p>
    <w:p w14:paraId="685F6D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Operation:</w:t>
      </w:r>
    </w:p>
    <w:p w14:paraId="2FEE008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 Service Status</w:t>
      </w:r>
    </w:p>
    <w:p w14:paraId="5897B05B" w14:textId="77777777" w:rsidR="001F75BF" w:rsidRPr="001F75BF" w:rsidRDefault="001F75BF" w:rsidP="001F75BF">
      <w:pPr>
        <w:rPr>
          <w:sz w:val="32"/>
          <w:szCs w:val="32"/>
        </w:rPr>
      </w:pPr>
    </w:p>
    <w:p w14:paraId="4E5587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Method:</w:t>
      </w:r>
    </w:p>
    <w:p w14:paraId="4239177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GET</w:t>
      </w:r>
    </w:p>
    <w:p w14:paraId="234548C2" w14:textId="77777777" w:rsidR="001F75BF" w:rsidRPr="001F75BF" w:rsidRDefault="001F75BF" w:rsidP="001F75BF">
      <w:pPr>
        <w:rPr>
          <w:sz w:val="32"/>
          <w:szCs w:val="32"/>
        </w:rPr>
      </w:pPr>
    </w:p>
    <w:p w14:paraId="3404F3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Path:</w:t>
      </w:r>
    </w:p>
    <w:p w14:paraId="3D0C91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/status</w:t>
      </w:r>
    </w:p>
    <w:p w14:paraId="262732D1" w14:textId="77777777" w:rsidR="001F75BF" w:rsidRPr="001F75BF" w:rsidRDefault="001F75BF" w:rsidP="001F75BF">
      <w:pPr>
        <w:rPr>
          <w:sz w:val="32"/>
          <w:szCs w:val="32"/>
        </w:rPr>
      </w:pPr>
    </w:p>
    <w:p w14:paraId="48D541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Input:</w:t>
      </w:r>
    </w:p>
    <w:p w14:paraId="383A350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</w:t>
      </w:r>
    </w:p>
    <w:p w14:paraId="2C121581" w14:textId="77777777" w:rsidR="001F75BF" w:rsidRPr="001F75BF" w:rsidRDefault="001F75BF" w:rsidP="001F75BF">
      <w:pPr>
        <w:rPr>
          <w:sz w:val="32"/>
          <w:szCs w:val="32"/>
        </w:rPr>
      </w:pPr>
    </w:p>
    <w:p w14:paraId="4CCFD14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Output:</w:t>
      </w:r>
    </w:p>
    <w:p w14:paraId="5B9C5B5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service</w:t>
      </w:r>
    </w:p>
    <w:p w14:paraId="186934E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status</w:t>
      </w:r>
    </w:p>
    <w:p w14:paraId="171F7E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message</w:t>
      </w:r>
    </w:p>
    <w:p w14:paraId="2E3FF76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9A855EF">
          <v:rect id="_x0000_i1281" style="width:0;height:1.5pt" o:hralign="center" o:hrstd="t" o:hr="t" fillcolor="#a0a0a0" stroked="f"/>
        </w:pict>
      </w:r>
    </w:p>
    <w:p w14:paraId="6702EBA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257. Deliverable 9</w:t>
      </w:r>
    </w:p>
    <w:p w14:paraId="7618541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Submit:</w:t>
      </w:r>
    </w:p>
    <w:p w14:paraId="1E5DF28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Integration Security Review.</w:t>
      </w:r>
    </w:p>
    <w:p w14:paraId="152F1E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Answer:</w:t>
      </w:r>
    </w:p>
    <w:p w14:paraId="4BB0456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identity does Office 365 Users use?</w:t>
      </w:r>
    </w:p>
    <w:p w14:paraId="44640EAF" w14:textId="77777777" w:rsidR="001F75BF" w:rsidRPr="001F75BF" w:rsidRDefault="001F75BF" w:rsidP="001F75BF">
      <w:pPr>
        <w:rPr>
          <w:sz w:val="32"/>
          <w:szCs w:val="32"/>
        </w:rPr>
      </w:pPr>
    </w:p>
    <w:p w14:paraId="4D94303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identity sends Outlook email?</w:t>
      </w:r>
    </w:p>
    <w:p w14:paraId="490B2D69" w14:textId="77777777" w:rsidR="001F75BF" w:rsidRPr="001F75BF" w:rsidRDefault="001F75BF" w:rsidP="001F75BF">
      <w:pPr>
        <w:rPr>
          <w:sz w:val="32"/>
          <w:szCs w:val="32"/>
        </w:rPr>
      </w:pPr>
    </w:p>
    <w:p w14:paraId="4CD9F7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Who can read the SharePoint list?</w:t>
      </w:r>
    </w:p>
    <w:p w14:paraId="60EB5D1F" w14:textId="77777777" w:rsidR="001F75BF" w:rsidRPr="001F75BF" w:rsidRDefault="001F75BF" w:rsidP="001F75BF">
      <w:pPr>
        <w:rPr>
          <w:sz w:val="32"/>
          <w:szCs w:val="32"/>
        </w:rPr>
      </w:pPr>
    </w:p>
    <w:p w14:paraId="406052D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is the custom API authenticated?</w:t>
      </w:r>
    </w:p>
    <w:p w14:paraId="4A55ECA0" w14:textId="77777777" w:rsidR="001F75BF" w:rsidRPr="001F75BF" w:rsidRDefault="001F75BF" w:rsidP="001F75BF">
      <w:pPr>
        <w:rPr>
          <w:sz w:val="32"/>
          <w:szCs w:val="32"/>
        </w:rPr>
      </w:pPr>
    </w:p>
    <w:p w14:paraId="5D6381A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integrations are critical?</w:t>
      </w:r>
    </w:p>
    <w:p w14:paraId="4D71C11A" w14:textId="77777777" w:rsidR="001F75BF" w:rsidRPr="001F75BF" w:rsidRDefault="001F75BF" w:rsidP="001F75BF">
      <w:pPr>
        <w:rPr>
          <w:sz w:val="32"/>
          <w:szCs w:val="32"/>
        </w:rPr>
      </w:pPr>
    </w:p>
    <w:p w14:paraId="2009EF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are optional?</w:t>
      </w:r>
    </w:p>
    <w:p w14:paraId="383D2CB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09F593D6">
          <v:rect id="_x0000_i1282" style="width:0;height:1.5pt" o:hralign="center" o:hrstd="t" o:hr="t" fillcolor="#a0a0a0" stroked="f"/>
        </w:pict>
      </w:r>
    </w:p>
    <w:p w14:paraId="1DE888E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258. Deliverable 10</w:t>
      </w:r>
    </w:p>
    <w:p w14:paraId="7CD7B58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Submit:</w:t>
      </w:r>
    </w:p>
    <w:p w14:paraId="7A5C69D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Integration Failure Matrix.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909"/>
        <w:gridCol w:w="3814"/>
      </w:tblGrid>
      <w:tr w:rsidR="001F75BF" w:rsidRPr="001F75BF" w14:paraId="6D586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63181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3B60331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28A56D22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User Experience</w:t>
            </w:r>
          </w:p>
        </w:tc>
      </w:tr>
      <w:tr w:rsidR="001F75BF" w:rsidRPr="001F75BF" w14:paraId="078B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0DA2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Microsoft 365 profile</w:t>
            </w:r>
          </w:p>
        </w:tc>
        <w:tc>
          <w:tcPr>
            <w:tcW w:w="0" w:type="auto"/>
            <w:vAlign w:val="center"/>
            <w:hideMark/>
          </w:tcPr>
          <w:p w14:paraId="740D2D7B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Profile unavailable</w:t>
            </w:r>
          </w:p>
        </w:tc>
        <w:tc>
          <w:tcPr>
            <w:tcW w:w="0" w:type="auto"/>
            <w:vAlign w:val="center"/>
            <w:hideMark/>
          </w:tcPr>
          <w:p w14:paraId="3896AD8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Fallback name</w:t>
            </w:r>
          </w:p>
        </w:tc>
      </w:tr>
      <w:tr w:rsidR="001F75BF" w:rsidRPr="001F75BF" w14:paraId="750C8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5B7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06B99D8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Email fails</w:t>
            </w:r>
          </w:p>
        </w:tc>
        <w:tc>
          <w:tcPr>
            <w:tcW w:w="0" w:type="auto"/>
            <w:vAlign w:val="center"/>
            <w:hideMark/>
          </w:tcPr>
          <w:p w14:paraId="19DE025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Ticket still exists + warning</w:t>
            </w:r>
          </w:p>
        </w:tc>
      </w:tr>
      <w:tr w:rsidR="001F75BF" w:rsidRPr="001F75BF" w14:paraId="0921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09F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SharePoint</w:t>
            </w:r>
          </w:p>
        </w:tc>
        <w:tc>
          <w:tcPr>
            <w:tcW w:w="0" w:type="auto"/>
            <w:vAlign w:val="center"/>
            <w:hideMark/>
          </w:tcPr>
          <w:p w14:paraId="18049B6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Knowledge unavailable</w:t>
            </w:r>
          </w:p>
        </w:tc>
        <w:tc>
          <w:tcPr>
            <w:tcW w:w="0" w:type="auto"/>
            <w:vAlign w:val="center"/>
            <w:hideMark/>
          </w:tcPr>
          <w:p w14:paraId="03CA761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Ticket creation remains available</w:t>
            </w:r>
          </w:p>
        </w:tc>
      </w:tr>
      <w:tr w:rsidR="001F75BF" w:rsidRPr="001F75BF" w14:paraId="70703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348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Status API</w:t>
            </w:r>
          </w:p>
        </w:tc>
        <w:tc>
          <w:tcPr>
            <w:tcW w:w="0" w:type="auto"/>
            <w:vAlign w:val="center"/>
            <w:hideMark/>
          </w:tcPr>
          <w:p w14:paraId="668CE86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API unavailable</w:t>
            </w:r>
          </w:p>
        </w:tc>
        <w:tc>
          <w:tcPr>
            <w:tcW w:w="0" w:type="auto"/>
            <w:vAlign w:val="center"/>
            <w:hideMark/>
          </w:tcPr>
          <w:p w14:paraId="46BD8A5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Status unavailable message</w:t>
            </w:r>
          </w:p>
        </w:tc>
      </w:tr>
      <w:tr w:rsidR="001F75BF" w:rsidRPr="001F75BF" w14:paraId="4F8A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404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Dataverse</w:t>
            </w:r>
          </w:p>
        </w:tc>
        <w:tc>
          <w:tcPr>
            <w:tcW w:w="0" w:type="auto"/>
            <w:vAlign w:val="center"/>
            <w:hideMark/>
          </w:tcPr>
          <w:p w14:paraId="2D9F03F6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Save fails</w:t>
            </w:r>
          </w:p>
        </w:tc>
        <w:tc>
          <w:tcPr>
            <w:tcW w:w="0" w:type="auto"/>
            <w:vAlign w:val="center"/>
            <w:hideMark/>
          </w:tcPr>
          <w:p w14:paraId="4867C1F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Ticket creation fails clearly</w:t>
            </w:r>
          </w:p>
        </w:tc>
      </w:tr>
    </w:tbl>
    <w:p w14:paraId="7E48294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D351C56">
          <v:rect id="_x0000_i1283" style="width:0;height:1.5pt" o:hralign="center" o:hrstd="t" o:hr="t" fillcolor="#a0a0a0" stroked="f"/>
        </w:pict>
      </w:r>
    </w:p>
    <w:p w14:paraId="316599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BU — ASSESSMENT RUBRIC</w:t>
      </w:r>
    </w:p>
    <w:p w14:paraId="21C1D9E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259. Day 11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3"/>
        <w:gridCol w:w="1025"/>
      </w:tblGrid>
      <w:tr w:rsidR="001F75BF" w:rsidRPr="001F75BF" w14:paraId="22E7A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10E32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31A4C24" w14:textId="77777777" w:rsidR="001F75BF" w:rsidRPr="001F75BF" w:rsidRDefault="001F75BF" w:rsidP="001F75BF">
            <w:pPr>
              <w:rPr>
                <w:b/>
                <w:bCs/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1F75BF" w:rsidRPr="001F75BF" w14:paraId="7340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B21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Connector Concepts</w:t>
            </w:r>
          </w:p>
        </w:tc>
        <w:tc>
          <w:tcPr>
            <w:tcW w:w="0" w:type="auto"/>
            <w:vAlign w:val="center"/>
            <w:hideMark/>
          </w:tcPr>
          <w:p w14:paraId="6FB7A4F8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10</w:t>
            </w:r>
          </w:p>
        </w:tc>
      </w:tr>
      <w:tr w:rsidR="001F75BF" w:rsidRPr="001F75BF" w14:paraId="34522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D62C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Microsoft 365 Integration</w:t>
            </w:r>
          </w:p>
        </w:tc>
        <w:tc>
          <w:tcPr>
            <w:tcW w:w="0" w:type="auto"/>
            <w:vAlign w:val="center"/>
            <w:hideMark/>
          </w:tcPr>
          <w:p w14:paraId="09343E9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15</w:t>
            </w:r>
          </w:p>
        </w:tc>
      </w:tr>
      <w:tr w:rsidR="001F75BF" w:rsidRPr="001F75BF" w14:paraId="250DF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550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Outlook Integration</w:t>
            </w:r>
          </w:p>
        </w:tc>
        <w:tc>
          <w:tcPr>
            <w:tcW w:w="0" w:type="auto"/>
            <w:vAlign w:val="center"/>
            <w:hideMark/>
          </w:tcPr>
          <w:p w14:paraId="317D0AA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10</w:t>
            </w:r>
          </w:p>
        </w:tc>
      </w:tr>
      <w:tr w:rsidR="001F75BF" w:rsidRPr="001F75BF" w14:paraId="37D55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803E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SharePoint Knowledge Base</w:t>
            </w:r>
          </w:p>
        </w:tc>
        <w:tc>
          <w:tcPr>
            <w:tcW w:w="0" w:type="auto"/>
            <w:vAlign w:val="center"/>
            <w:hideMark/>
          </w:tcPr>
          <w:p w14:paraId="0B4381C0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15</w:t>
            </w:r>
          </w:p>
        </w:tc>
      </w:tr>
      <w:tr w:rsidR="001F75BF" w:rsidRPr="001F75BF" w14:paraId="058A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296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REST / JSON Understanding</w:t>
            </w:r>
          </w:p>
        </w:tc>
        <w:tc>
          <w:tcPr>
            <w:tcW w:w="0" w:type="auto"/>
            <w:vAlign w:val="center"/>
            <w:hideMark/>
          </w:tcPr>
          <w:p w14:paraId="47D65BB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15</w:t>
            </w:r>
          </w:p>
        </w:tc>
      </w:tr>
      <w:tr w:rsidR="001F75BF" w:rsidRPr="001F75BF" w14:paraId="436B4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AC54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Custom Connector</w:t>
            </w:r>
          </w:p>
        </w:tc>
        <w:tc>
          <w:tcPr>
            <w:tcW w:w="0" w:type="auto"/>
            <w:vAlign w:val="center"/>
            <w:hideMark/>
          </w:tcPr>
          <w:p w14:paraId="1BD7DDF9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15</w:t>
            </w:r>
          </w:p>
        </w:tc>
      </w:tr>
      <w:tr w:rsidR="001F75BF" w:rsidRPr="001F75BF" w14:paraId="03F3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E452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lastRenderedPageBreak/>
              <w:t>Authentication &amp; Security</w:t>
            </w:r>
          </w:p>
        </w:tc>
        <w:tc>
          <w:tcPr>
            <w:tcW w:w="0" w:type="auto"/>
            <w:vAlign w:val="center"/>
            <w:hideMark/>
          </w:tcPr>
          <w:p w14:paraId="2BD0CA73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10</w:t>
            </w:r>
          </w:p>
        </w:tc>
      </w:tr>
      <w:tr w:rsidR="001F75BF" w:rsidRPr="001F75BF" w14:paraId="3954F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6B3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ALM / Connection References</w:t>
            </w:r>
          </w:p>
        </w:tc>
        <w:tc>
          <w:tcPr>
            <w:tcW w:w="0" w:type="auto"/>
            <w:vAlign w:val="center"/>
            <w:hideMark/>
          </w:tcPr>
          <w:p w14:paraId="53A9EF7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5</w:t>
            </w:r>
          </w:p>
        </w:tc>
      </w:tr>
      <w:tr w:rsidR="001F75BF" w:rsidRPr="001F75BF" w14:paraId="3A12D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D87A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14:paraId="453269D5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sz w:val="32"/>
                <w:szCs w:val="32"/>
              </w:rPr>
              <w:t>5</w:t>
            </w:r>
          </w:p>
        </w:tc>
      </w:tr>
      <w:tr w:rsidR="001F75BF" w:rsidRPr="001F75BF" w14:paraId="790C0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1097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51F339D" w14:textId="77777777" w:rsidR="001F75BF" w:rsidRPr="001F75BF" w:rsidRDefault="001F75BF" w:rsidP="001F75BF">
            <w:pPr>
              <w:rPr>
                <w:sz w:val="32"/>
                <w:szCs w:val="32"/>
              </w:rPr>
            </w:pPr>
            <w:r w:rsidRPr="001F75BF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5DA241C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98CCD6E">
          <v:rect id="_x0000_i1284" style="width:0;height:1.5pt" o:hralign="center" o:hrstd="t" o:hr="t" fillcolor="#a0a0a0" stroked="f"/>
        </w:pict>
      </w:r>
    </w:p>
    <w:p w14:paraId="34C20EF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260. Excellent Submission</w:t>
      </w:r>
    </w:p>
    <w:p w14:paraId="13C5D3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strong student should:</w:t>
      </w:r>
    </w:p>
    <w:p w14:paraId="274B176B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Explain Connector vs Connection</w:t>
      </w:r>
    </w:p>
    <w:p w14:paraId="06CE1BEC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Use MyProfileV2 instead of deprecated V1 profile operations</w:t>
      </w:r>
    </w:p>
    <w:p w14:paraId="2C11DB1E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Retrieve only useful profile information</w:t>
      </w:r>
    </w:p>
    <w:p w14:paraId="440FD215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directory data vs business data</w:t>
      </w:r>
    </w:p>
    <w:p w14:paraId="2DFB54B5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Send controlled test emails</w:t>
      </w:r>
    </w:p>
    <w:p w14:paraId="1DED7EDE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Handle connector failures</w:t>
      </w:r>
    </w:p>
    <w:p w14:paraId="3B28DFB1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Build a SharePoint Knowledge Base</w:t>
      </w:r>
    </w:p>
    <w:p w14:paraId="2A1A695C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Search/filter SharePoint data</w:t>
      </w:r>
    </w:p>
    <w:p w14:paraId="5248C304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REST requests and responses</w:t>
      </w:r>
    </w:p>
    <w:p w14:paraId="4C6E4D10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Read simple JSON</w:t>
      </w:r>
    </w:p>
    <w:p w14:paraId="3E8F4C22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Recognize common HTTP status codes</w:t>
      </w:r>
    </w:p>
    <w:p w14:paraId="1A688EB8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authentication options</w:t>
      </w:r>
    </w:p>
    <w:p w14:paraId="3837DE91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Build a simple Custom Connector</w:t>
      </w:r>
    </w:p>
    <w:p w14:paraId="52624395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Never hardcode API secrets</w:t>
      </w:r>
    </w:p>
    <w:p w14:paraId="1EC77BFB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gateway architecture</w:t>
      </w:r>
    </w:p>
    <w:p w14:paraId="65EBFF48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Understand Connection References</w:t>
      </w:r>
    </w:p>
    <w:p w14:paraId="29AD68B7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Consider ALM before production deployment</w:t>
      </w:r>
    </w:p>
    <w:p w14:paraId="7C96FC1C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Design graceful failure experiences</w:t>
      </w:r>
    </w:p>
    <w:p w14:paraId="4752B0E3" w14:textId="77777777" w:rsidR="001F75BF" w:rsidRPr="001F75BF" w:rsidRDefault="001F75BF" w:rsidP="001F75BF">
      <w:pPr>
        <w:numPr>
          <w:ilvl w:val="0"/>
          <w:numId w:val="22"/>
        </w:numPr>
        <w:rPr>
          <w:sz w:val="32"/>
          <w:szCs w:val="32"/>
        </w:rPr>
      </w:pPr>
      <w:r w:rsidRPr="001F75BF">
        <w:rPr>
          <w:sz w:val="32"/>
          <w:szCs w:val="32"/>
        </w:rPr>
        <w:t>Avoid excessive connector calls</w:t>
      </w:r>
    </w:p>
    <w:p w14:paraId="4A58D1E6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9B1EC05">
          <v:rect id="_x0000_i1285" style="width:0;height:1.5pt" o:hralign="center" o:hrstd="t" o:hr="t" fillcolor="#a0a0a0" stroked="f"/>
        </w:pict>
      </w:r>
    </w:p>
    <w:p w14:paraId="4C7951C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BV — HOMEWORK</w:t>
      </w:r>
    </w:p>
    <w:p w14:paraId="6543F8D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261. Day 11 Homework — Prepare for Model-Driven Apps</w:t>
      </w:r>
    </w:p>
    <w:p w14:paraId="7BAF3C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Tomorrow we build:</w:t>
      </w:r>
    </w:p>
    <w:p w14:paraId="0CBE801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Administration</w:t>
      </w:r>
    </w:p>
    <w:p w14:paraId="0344C6C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for:</w:t>
      </w:r>
    </w:p>
    <w:p w14:paraId="008B752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Technicians</w:t>
      </w:r>
    </w:p>
    <w:p w14:paraId="011A02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Managers</w:t>
      </w:r>
    </w:p>
    <w:p w14:paraId="5DCBD0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employee Canvas App remains:</w:t>
      </w:r>
    </w:p>
    <w:p w14:paraId="6F1CCDC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Simple and customized.</w:t>
      </w:r>
    </w:p>
    <w:p w14:paraId="3F0E6D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Technicians need:</w:t>
      </w:r>
    </w:p>
    <w:p w14:paraId="279397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Data-dense business administration.</w:t>
      </w:r>
    </w:p>
    <w:p w14:paraId="642F1A1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9B86DB6">
          <v:rect id="_x0000_i1286" style="width:0;height:1.5pt" o:hralign="center" o:hrstd="t" o:hr="t" fillcolor="#a0a0a0" stroked="f"/>
        </w:pict>
      </w:r>
    </w:p>
    <w:p w14:paraId="7E08FEC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262. Homework Scenario</w:t>
      </w:r>
    </w:p>
    <w:p w14:paraId="3A2326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technician begins work in the morning.</w:t>
      </w:r>
    </w:p>
    <w:p w14:paraId="718359E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They need to see:</w:t>
      </w:r>
    </w:p>
    <w:p w14:paraId="571C11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New Tickets</w:t>
      </w:r>
    </w:p>
    <w:p w14:paraId="6AD2E3BD" w14:textId="77777777" w:rsidR="001F75BF" w:rsidRPr="001F75BF" w:rsidRDefault="001F75BF" w:rsidP="001F75BF">
      <w:pPr>
        <w:rPr>
          <w:sz w:val="32"/>
          <w:szCs w:val="32"/>
        </w:rPr>
      </w:pPr>
    </w:p>
    <w:p w14:paraId="3777CA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Unassigned Tickets</w:t>
      </w:r>
    </w:p>
    <w:p w14:paraId="099C1435" w14:textId="77777777" w:rsidR="001F75BF" w:rsidRPr="001F75BF" w:rsidRDefault="001F75BF" w:rsidP="001F75BF">
      <w:pPr>
        <w:rPr>
          <w:sz w:val="32"/>
          <w:szCs w:val="32"/>
        </w:rPr>
      </w:pPr>
    </w:p>
    <w:p w14:paraId="43BFD9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My Assigned Tickets</w:t>
      </w:r>
    </w:p>
    <w:p w14:paraId="3202DA1E" w14:textId="77777777" w:rsidR="001F75BF" w:rsidRPr="001F75BF" w:rsidRDefault="001F75BF" w:rsidP="001F75BF">
      <w:pPr>
        <w:rPr>
          <w:sz w:val="32"/>
          <w:szCs w:val="32"/>
        </w:rPr>
      </w:pPr>
    </w:p>
    <w:p w14:paraId="32768B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High Priority Tickets</w:t>
      </w:r>
    </w:p>
    <w:p w14:paraId="08C3A5B0" w14:textId="77777777" w:rsidR="001F75BF" w:rsidRPr="001F75BF" w:rsidRDefault="001F75BF" w:rsidP="001F75BF">
      <w:pPr>
        <w:rPr>
          <w:sz w:val="32"/>
          <w:szCs w:val="32"/>
        </w:rPr>
      </w:pPr>
    </w:p>
    <w:p w14:paraId="54B815B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Waiting for User</w:t>
      </w:r>
    </w:p>
    <w:p w14:paraId="35262A4E" w14:textId="77777777" w:rsidR="001F75BF" w:rsidRPr="001F75BF" w:rsidRDefault="001F75BF" w:rsidP="001F75BF">
      <w:pPr>
        <w:rPr>
          <w:sz w:val="32"/>
          <w:szCs w:val="32"/>
        </w:rPr>
      </w:pPr>
    </w:p>
    <w:p w14:paraId="1431D2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Resolved Tickets</w:t>
      </w:r>
    </w:p>
    <w:p w14:paraId="567280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Question:</w:t>
      </w:r>
    </w:p>
    <w:p w14:paraId="01B8E57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we create six completely different Canvas screens?</w:t>
      </w:r>
    </w:p>
    <w:p w14:paraId="2D48428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482CFA4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Probably:</w:t>
      </w:r>
    </w:p>
    <w:p w14:paraId="008A605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No.</w:t>
      </w:r>
    </w:p>
    <w:p w14:paraId="579ECEA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Model-Driven App can provide:</w:t>
      </w:r>
    </w:p>
    <w:p w14:paraId="026BEAB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Views</w:t>
      </w:r>
    </w:p>
    <w:p w14:paraId="0117427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over the same Dataverse table.</w:t>
      </w:r>
    </w:p>
    <w:p w14:paraId="745CE77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3559630">
          <v:rect id="_x0000_i1287" style="width:0;height:1.5pt" o:hralign="center" o:hrstd="t" o:hr="t" fillcolor="#a0a0a0" stroked="f"/>
        </w:pict>
      </w:r>
    </w:p>
    <w:p w14:paraId="2B284E6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263. Homework — Views</w:t>
      </w:r>
    </w:p>
    <w:p w14:paraId="4453FF5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Design these views:</w:t>
      </w:r>
    </w:p>
    <w:p w14:paraId="65784CA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Open Tickets</w:t>
      </w:r>
    </w:p>
    <w:p w14:paraId="53209F0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My Assigned Tickets</w:t>
      </w:r>
    </w:p>
    <w:p w14:paraId="2581573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Unassigned Tickets</w:t>
      </w:r>
    </w:p>
    <w:p w14:paraId="6DFA942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High Priority Tickets</w:t>
      </w:r>
    </w:p>
    <w:p w14:paraId="411222C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Resolved Tickets</w:t>
      </w:r>
    </w:p>
    <w:p w14:paraId="6FCC6C1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each:</w:t>
      </w:r>
    </w:p>
    <w:p w14:paraId="105B21E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Decide:</w:t>
      </w:r>
    </w:p>
    <w:p w14:paraId="1331088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Filter criteria.</w:t>
      </w:r>
    </w:p>
    <w:p w14:paraId="5B20891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56F9CB0">
          <v:rect id="_x0000_i1288" style="width:0;height:1.5pt" o:hralign="center" o:hrstd="t" o:hr="t" fillcolor="#a0a0a0" stroked="f"/>
        </w:pict>
      </w:r>
    </w:p>
    <w:p w14:paraId="0A39239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264. Example</w:t>
      </w:r>
    </w:p>
    <w:p w14:paraId="4D16E33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High Priority Tickets</w:t>
      </w:r>
    </w:p>
    <w:p w14:paraId="0218B2B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Possible filter:</w:t>
      </w:r>
    </w:p>
    <w:p w14:paraId="088DE8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Priority = High OR Critical</w:t>
      </w:r>
    </w:p>
    <w:p w14:paraId="470E3FC8" w14:textId="77777777" w:rsidR="001F75BF" w:rsidRPr="001F75BF" w:rsidRDefault="001F75BF" w:rsidP="001F75BF">
      <w:pPr>
        <w:rPr>
          <w:sz w:val="32"/>
          <w:szCs w:val="32"/>
        </w:rPr>
      </w:pPr>
    </w:p>
    <w:p w14:paraId="08B1C2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AND</w:t>
      </w:r>
    </w:p>
    <w:p w14:paraId="2686280A" w14:textId="77777777" w:rsidR="001F75BF" w:rsidRPr="001F75BF" w:rsidRDefault="001F75BF" w:rsidP="001F75BF">
      <w:pPr>
        <w:rPr>
          <w:sz w:val="32"/>
          <w:szCs w:val="32"/>
        </w:rPr>
      </w:pPr>
    </w:p>
    <w:p w14:paraId="03BABC2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Status != Closed</w:t>
      </w:r>
    </w:p>
    <w:p w14:paraId="2DD13109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5DAB8F7">
          <v:rect id="_x0000_i1289" style="width:0;height:1.5pt" o:hralign="center" o:hrstd="t" o:hr="t" fillcolor="#a0a0a0" stroked="f"/>
        </w:pict>
      </w:r>
    </w:p>
    <w:p w14:paraId="4D52EC5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265. Homework — Technician Form</w:t>
      </w:r>
    </w:p>
    <w:p w14:paraId="014125F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Technician needs to see:</w:t>
      </w:r>
    </w:p>
    <w:p w14:paraId="3B5B1B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Ticket Number</w:t>
      </w:r>
    </w:p>
    <w:p w14:paraId="3143669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Employee</w:t>
      </w:r>
    </w:p>
    <w:p w14:paraId="01C49B9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Category</w:t>
      </w:r>
    </w:p>
    <w:p w14:paraId="6E926BD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Priority</w:t>
      </w:r>
    </w:p>
    <w:p w14:paraId="023FEB7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Status</w:t>
      </w:r>
    </w:p>
    <w:p w14:paraId="6939861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Description</w:t>
      </w:r>
    </w:p>
    <w:p w14:paraId="5EDA8B0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Assigned Technician</w:t>
      </w:r>
    </w:p>
    <w:p w14:paraId="01149ED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Resolution</w:t>
      </w:r>
    </w:p>
    <w:p w14:paraId="0F1EEF1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Created On</w:t>
      </w:r>
    </w:p>
    <w:p w14:paraId="30C6C2F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Resolved On</w:t>
      </w:r>
    </w:p>
    <w:p w14:paraId="54321D8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Group these into:</w:t>
      </w:r>
    </w:p>
    <w:p w14:paraId="21A401E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Logical sections.</w:t>
      </w:r>
    </w:p>
    <w:p w14:paraId="2BE8BC2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62F6E24D">
          <v:rect id="_x0000_i1290" style="width:0;height:1.5pt" o:hralign="center" o:hrstd="t" o:hr="t" fillcolor="#a0a0a0" stroked="f"/>
        </w:pict>
      </w:r>
    </w:p>
    <w:p w14:paraId="1A86EC7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266. Suggested Form Sections</w:t>
      </w:r>
    </w:p>
    <w:p w14:paraId="452AC2A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GENERAL</w:t>
      </w:r>
    </w:p>
    <w:p w14:paraId="147AAC0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Number</w:t>
      </w:r>
    </w:p>
    <w:p w14:paraId="4126723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Subject</w:t>
      </w:r>
    </w:p>
    <w:p w14:paraId="7AF79F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</w:t>
      </w:r>
    </w:p>
    <w:p w14:paraId="08C16CC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Category</w:t>
      </w:r>
    </w:p>
    <w:p w14:paraId="7F75D24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Priority</w:t>
      </w:r>
    </w:p>
    <w:p w14:paraId="66119190" w14:textId="77777777" w:rsidR="001F75BF" w:rsidRPr="001F75BF" w:rsidRDefault="001F75BF" w:rsidP="001F75BF">
      <w:pPr>
        <w:rPr>
          <w:sz w:val="32"/>
          <w:szCs w:val="32"/>
        </w:rPr>
      </w:pPr>
    </w:p>
    <w:p w14:paraId="4B0A272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ASSIGNMENT</w:t>
      </w:r>
    </w:p>
    <w:p w14:paraId="5F8C642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Status</w:t>
      </w:r>
    </w:p>
    <w:p w14:paraId="27EAD8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Assigned Technician</w:t>
      </w:r>
    </w:p>
    <w:p w14:paraId="776D5BCD" w14:textId="77777777" w:rsidR="001F75BF" w:rsidRPr="001F75BF" w:rsidRDefault="001F75BF" w:rsidP="001F75BF">
      <w:pPr>
        <w:rPr>
          <w:sz w:val="32"/>
          <w:szCs w:val="32"/>
        </w:rPr>
      </w:pPr>
    </w:p>
    <w:p w14:paraId="3967C59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REQUEST DETAILS</w:t>
      </w:r>
    </w:p>
    <w:p w14:paraId="5D138D3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Description</w:t>
      </w:r>
    </w:p>
    <w:p w14:paraId="521D57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Created On</w:t>
      </w:r>
    </w:p>
    <w:p w14:paraId="4AB7EE31" w14:textId="77777777" w:rsidR="001F75BF" w:rsidRPr="001F75BF" w:rsidRDefault="001F75BF" w:rsidP="001F75BF">
      <w:pPr>
        <w:rPr>
          <w:sz w:val="32"/>
          <w:szCs w:val="32"/>
        </w:rPr>
      </w:pPr>
    </w:p>
    <w:p w14:paraId="0D39AF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RESOLUTION</w:t>
      </w:r>
    </w:p>
    <w:p w14:paraId="791A62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Resolution</w:t>
      </w:r>
    </w:p>
    <w:p w14:paraId="043456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Resolved On</w:t>
      </w:r>
    </w:p>
    <w:p w14:paraId="66EFC80D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4548681">
          <v:rect id="_x0000_i1291" style="width:0;height:1.5pt" o:hralign="center" o:hrstd="t" o:hr="t" fillcolor="#a0a0a0" stroked="f"/>
        </w:pict>
      </w:r>
    </w:p>
    <w:p w14:paraId="17DA9A8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267. Homework — Navigation</w:t>
      </w:r>
    </w:p>
    <w:p w14:paraId="3867E86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Model-Driven App navigation might contain:</w:t>
      </w:r>
    </w:p>
    <w:p w14:paraId="054C188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Dashboard</w:t>
      </w:r>
    </w:p>
    <w:p w14:paraId="5354D937" w14:textId="77777777" w:rsidR="001F75BF" w:rsidRPr="001F75BF" w:rsidRDefault="001F75BF" w:rsidP="001F75BF">
      <w:pPr>
        <w:rPr>
          <w:sz w:val="32"/>
          <w:szCs w:val="32"/>
        </w:rPr>
      </w:pPr>
    </w:p>
    <w:p w14:paraId="791DF05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Tickets</w:t>
      </w:r>
    </w:p>
    <w:p w14:paraId="0C9A1FE3" w14:textId="77777777" w:rsidR="001F75BF" w:rsidRPr="001F75BF" w:rsidRDefault="001F75BF" w:rsidP="001F75BF">
      <w:pPr>
        <w:rPr>
          <w:sz w:val="32"/>
          <w:szCs w:val="32"/>
        </w:rPr>
      </w:pPr>
    </w:p>
    <w:p w14:paraId="0FC5F8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Ticket Categories</w:t>
      </w:r>
    </w:p>
    <w:p w14:paraId="38E2851A" w14:textId="77777777" w:rsidR="001F75BF" w:rsidRPr="001F75BF" w:rsidRDefault="001F75BF" w:rsidP="001F75BF">
      <w:pPr>
        <w:rPr>
          <w:sz w:val="32"/>
          <w:szCs w:val="32"/>
        </w:rPr>
      </w:pPr>
    </w:p>
    <w:p w14:paraId="651918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Employees</w:t>
      </w:r>
    </w:p>
    <w:p w14:paraId="0EC904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Question:</w:t>
      </w:r>
    </w:p>
    <w:p w14:paraId="50B3E76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Employee Canvas App and Technician Model-Driven App use:</w:t>
      </w:r>
    </w:p>
    <w:p w14:paraId="20C06AE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Different interfaces</w:t>
      </w:r>
    </w:p>
    <w:p w14:paraId="10D2D52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while using:</w:t>
      </w:r>
    </w:p>
    <w:p w14:paraId="0347DE7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The same Support Ticket table?</w:t>
      </w:r>
    </w:p>
    <w:p w14:paraId="772F000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Answer</w:t>
      </w:r>
    </w:p>
    <w:p w14:paraId="6121FE1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Yes.</w:t>
      </w:r>
    </w:p>
    <w:p w14:paraId="701DA3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That is one of the main benefits of the Power Platform architecture.</w:t>
      </w:r>
    </w:p>
    <w:p w14:paraId="3C193BD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9B8D73C">
          <v:rect id="_x0000_i1292" style="width:0;height:1.5pt" o:hralign="center" o:hrstd="t" o:hr="t" fillcolor="#a0a0a0" stroked="f"/>
        </w:pict>
      </w:r>
    </w:p>
    <w:p w14:paraId="2F1936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PART BW — INSTRUCTOR ANSWER SUMMARY</w:t>
      </w:r>
    </w:p>
    <w:p w14:paraId="755C955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268. Connector</w:t>
      </w:r>
    </w:p>
    <w:p w14:paraId="7BDAC8E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Platform integration wrapper</w:t>
      </w:r>
    </w:p>
    <w:p w14:paraId="135A4812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325E081">
          <v:rect id="_x0000_i1293" style="width:0;height:1.5pt" o:hralign="center" o:hrstd="t" o:hr="t" fillcolor="#a0a0a0" stroked="f"/>
        </w:pict>
      </w:r>
    </w:p>
    <w:p w14:paraId="098BA1A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269. Connection</w:t>
      </w:r>
    </w:p>
    <w:p w14:paraId="4CC51F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Authenticated configuration used by connector</w:t>
      </w:r>
    </w:p>
    <w:p w14:paraId="414C615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F22882F">
          <v:rect id="_x0000_i1294" style="width:0;height:1.5pt" o:hralign="center" o:hrstd="t" o:hr="t" fillcolor="#a0a0a0" stroked="f"/>
        </w:pict>
      </w:r>
    </w:p>
    <w:p w14:paraId="2A4036C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270. Microsoft 365</w:t>
      </w:r>
    </w:p>
    <w:p w14:paraId="7C8346A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5339D83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Office365Users.MyProfileV2()</w:t>
      </w:r>
    </w:p>
    <w:p w14:paraId="6D27CF1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current user profile information.</w:t>
      </w:r>
    </w:p>
    <w:p w14:paraId="2B410997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ACF4C50">
          <v:rect id="_x0000_i1295" style="width:0;height:1.5pt" o:hralign="center" o:hrstd="t" o:hr="t" fillcolor="#a0a0a0" stroked="f"/>
        </w:pict>
      </w:r>
    </w:p>
    <w:p w14:paraId="7919A41E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271. Outlook</w:t>
      </w:r>
    </w:p>
    <w:p w14:paraId="67BA10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682842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Office365Outlook.SendEmailV2(...)</w:t>
      </w:r>
    </w:p>
    <w:p w14:paraId="6B797F3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today's direct-email exercise.</w:t>
      </w:r>
    </w:p>
    <w:p w14:paraId="2F11A90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important workflow notifications:</w:t>
      </w:r>
    </w:p>
    <w:p w14:paraId="538D97B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Consider Power Automate.</w:t>
      </w:r>
    </w:p>
    <w:p w14:paraId="7A01B665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DAF7FB6">
          <v:rect id="_x0000_i1296" style="width:0;height:1.5pt" o:hralign="center" o:hrstd="t" o:hr="t" fillcolor="#a0a0a0" stroked="f"/>
        </w:pict>
      </w:r>
    </w:p>
    <w:p w14:paraId="2EBF310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272. SharePoint</w:t>
      </w:r>
    </w:p>
    <w:p w14:paraId="77C7FE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Use:</w:t>
      </w:r>
    </w:p>
    <w:p w14:paraId="4E75C0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SharePoint/Microsoft Lists</w:t>
      </w:r>
    </w:p>
    <w:p w14:paraId="166F672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 today's:</w:t>
      </w:r>
    </w:p>
    <w:p w14:paraId="4AD4225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Knowledge Base.</w:t>
      </w:r>
    </w:p>
    <w:p w14:paraId="473777FE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0C363A0">
          <v:rect id="_x0000_i1297" style="width:0;height:1.5pt" o:hralign="center" o:hrstd="t" o:hr="t" fillcolor="#a0a0a0" stroked="f"/>
        </w:pict>
      </w:r>
    </w:p>
    <w:p w14:paraId="360331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273. REST</w:t>
      </w:r>
    </w:p>
    <w:p w14:paraId="3382666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2C9EB20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METHOD</w:t>
      </w:r>
    </w:p>
    <w:p w14:paraId="5F210D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+</w:t>
      </w:r>
    </w:p>
    <w:p w14:paraId="121BB8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ENDPOINT</w:t>
      </w:r>
    </w:p>
    <w:p w14:paraId="4C8CB0C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+</w:t>
      </w:r>
    </w:p>
    <w:p w14:paraId="4C6710F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PARAMETERS</w:t>
      </w:r>
    </w:p>
    <w:p w14:paraId="2901EC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+</w:t>
      </w:r>
    </w:p>
    <w:p w14:paraId="49D719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HEADERS</w:t>
      </w:r>
    </w:p>
    <w:p w14:paraId="5BEB446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+</w:t>
      </w:r>
    </w:p>
    <w:p w14:paraId="6BAB04B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BODY</w:t>
      </w:r>
    </w:p>
    <w:p w14:paraId="1AE0EBA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|</w:t>
      </w:r>
    </w:p>
    <w:p w14:paraId="41BC187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68026D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REQUEST</w:t>
      </w:r>
    </w:p>
    <w:p w14:paraId="40237E8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2CB94AA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5B717AB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RESPONSE</w:t>
      </w:r>
    </w:p>
    <w:p w14:paraId="2B7E02C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+</w:t>
      </w:r>
    </w:p>
    <w:p w14:paraId="1C3DFB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STATUS CODE</w:t>
      </w:r>
    </w:p>
    <w:p w14:paraId="10ED75E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2D1CA5D">
          <v:rect id="_x0000_i1298" style="width:0;height:1.5pt" o:hralign="center" o:hrstd="t" o:hr="t" fillcolor="#a0a0a0" stroked="f"/>
        </w:pict>
      </w:r>
    </w:p>
    <w:p w14:paraId="00D0755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274. Custom Connector</w:t>
      </w:r>
    </w:p>
    <w:p w14:paraId="58321E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15DB92F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PLATFORM</w:t>
      </w:r>
    </w:p>
    <w:p w14:paraId="23A22F3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1FF9A21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46CB97F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CUSTOM CONNECTOR</w:t>
      </w:r>
    </w:p>
    <w:p w14:paraId="0B92534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07925FA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+---- Authentication</w:t>
      </w:r>
    </w:p>
    <w:p w14:paraId="156C69B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+---- Actions</w:t>
      </w:r>
    </w:p>
    <w:p w14:paraId="7B20D92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+---- Parameters</w:t>
      </w:r>
    </w:p>
    <w:p w14:paraId="3637FCD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+---- Schema</w:t>
      </w:r>
    </w:p>
    <w:p w14:paraId="1CECBDF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4140AD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694B3D9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>REST API</w:t>
      </w:r>
    </w:p>
    <w:p w14:paraId="0686ACC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54D386F">
          <v:rect id="_x0000_i1299" style="width:0;height:1.5pt" o:hralign="center" o:hrstd="t" o:hr="t" fillcolor="#a0a0a0" stroked="f"/>
        </w:pict>
      </w:r>
    </w:p>
    <w:p w14:paraId="779E85AF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275. SQL</w:t>
      </w:r>
    </w:p>
    <w:p w14:paraId="177B8A6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797966C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</w:t>
      </w:r>
    </w:p>
    <w:p w14:paraId="41681C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5216AC6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4AE0D77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Connector</w:t>
      </w:r>
    </w:p>
    <w:p w14:paraId="2EB6C73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3505AB2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+---- Authentication</w:t>
      </w:r>
    </w:p>
    <w:p w14:paraId="3582C72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751F56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+---- Gateway if required</w:t>
      </w:r>
    </w:p>
    <w:p w14:paraId="4E3C8D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0408514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4E23BE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Server</w:t>
      </w:r>
    </w:p>
    <w:p w14:paraId="4C3D0DB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Security must exist:</w:t>
      </w:r>
    </w:p>
    <w:p w14:paraId="5D433DA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At the server/data layer</w:t>
      </w:r>
    </w:p>
    <w:p w14:paraId="77A02CC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not only in the UI.</w:t>
      </w:r>
    </w:p>
    <w:p w14:paraId="56E24EE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2E7AF4D5">
          <v:rect id="_x0000_i1300" style="width:0;height:1.5pt" o:hralign="center" o:hrstd="t" o:hr="t" fillcolor="#a0a0a0" stroked="f"/>
        </w:pict>
      </w:r>
    </w:p>
    <w:p w14:paraId="42F96C0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276. Connection Reference</w:t>
      </w:r>
    </w:p>
    <w:p w14:paraId="75B305C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Think:</w:t>
      </w:r>
    </w:p>
    <w:p w14:paraId="6FF1F2C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Solution Component</w:t>
      </w:r>
    </w:p>
    <w:p w14:paraId="2FFB48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   |</w:t>
      </w:r>
    </w:p>
    <w:p w14:paraId="56082E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12FA65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Connection Reference</w:t>
      </w:r>
    </w:p>
    <w:p w14:paraId="2B0FB0E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|</w:t>
      </w:r>
    </w:p>
    <w:p w14:paraId="140140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v</w:t>
      </w:r>
    </w:p>
    <w:p w14:paraId="0F076D5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Environment Connection</w:t>
      </w:r>
    </w:p>
    <w:p w14:paraId="2AFA738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Especially important for:</w:t>
      </w:r>
    </w:p>
    <w:p w14:paraId="652EE27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Solution-aware cloud flows.</w:t>
      </w:r>
    </w:p>
    <w:p w14:paraId="52B33364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E0F689E">
          <v:rect id="_x0000_i1301" style="width:0;height:1.5pt" o:hralign="center" o:hrstd="t" o:hr="t" fillcolor="#a0a0a0" stroked="f"/>
        </w:pict>
      </w:r>
    </w:p>
    <w:p w14:paraId="3FC771B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277. Integration Failure Pattern</w:t>
      </w:r>
    </w:p>
    <w:p w14:paraId="6161A8D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Always think:</w:t>
      </w:r>
    </w:p>
    <w:p w14:paraId="7A97C8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SUCCESS</w:t>
      </w:r>
    </w:p>
    <w:p w14:paraId="2BFA7D00" w14:textId="77777777" w:rsidR="001F75BF" w:rsidRPr="001F75BF" w:rsidRDefault="001F75BF" w:rsidP="001F75BF">
      <w:pPr>
        <w:rPr>
          <w:sz w:val="32"/>
          <w:szCs w:val="32"/>
        </w:rPr>
      </w:pPr>
    </w:p>
    <w:p w14:paraId="439A2F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EMPTY</w:t>
      </w:r>
    </w:p>
    <w:p w14:paraId="0D0C25EC" w14:textId="77777777" w:rsidR="001F75BF" w:rsidRPr="001F75BF" w:rsidRDefault="001F75BF" w:rsidP="001F75BF">
      <w:pPr>
        <w:rPr>
          <w:sz w:val="32"/>
          <w:szCs w:val="32"/>
        </w:rPr>
      </w:pPr>
    </w:p>
    <w:p w14:paraId="26178F8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FAILURE</w:t>
      </w:r>
    </w:p>
    <w:p w14:paraId="70EACC44" w14:textId="77777777" w:rsidR="001F75BF" w:rsidRPr="001F75BF" w:rsidRDefault="001F75BF" w:rsidP="001F75BF">
      <w:pPr>
        <w:rPr>
          <w:sz w:val="32"/>
          <w:szCs w:val="32"/>
        </w:rPr>
      </w:pPr>
    </w:p>
    <w:p w14:paraId="7AAB47C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AUTHENTICATION ERROR</w:t>
      </w:r>
    </w:p>
    <w:p w14:paraId="17EEBAD3" w14:textId="77777777" w:rsidR="001F75BF" w:rsidRPr="001F75BF" w:rsidRDefault="001F75BF" w:rsidP="001F75BF">
      <w:pPr>
        <w:rPr>
          <w:sz w:val="32"/>
          <w:szCs w:val="32"/>
        </w:rPr>
      </w:pPr>
    </w:p>
    <w:p w14:paraId="3C81F6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AUTHORIZATION ERROR</w:t>
      </w:r>
    </w:p>
    <w:p w14:paraId="60D6F81A" w14:textId="77777777" w:rsidR="001F75BF" w:rsidRPr="001F75BF" w:rsidRDefault="001F75BF" w:rsidP="001F75BF">
      <w:pPr>
        <w:rPr>
          <w:sz w:val="32"/>
          <w:szCs w:val="32"/>
        </w:rPr>
      </w:pPr>
    </w:p>
    <w:p w14:paraId="31F8F51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THROTTLING</w:t>
      </w:r>
    </w:p>
    <w:p w14:paraId="36DFE9B8" w14:textId="77777777" w:rsidR="001F75BF" w:rsidRPr="001F75BF" w:rsidRDefault="001F75BF" w:rsidP="001F75BF">
      <w:pPr>
        <w:rPr>
          <w:sz w:val="32"/>
          <w:szCs w:val="32"/>
        </w:rPr>
      </w:pPr>
    </w:p>
    <w:p w14:paraId="47161AA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TIMEOUT</w:t>
      </w:r>
    </w:p>
    <w:p w14:paraId="360A28B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design only:</w:t>
      </w:r>
    </w:p>
    <w:p w14:paraId="3EC9452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Happy Path.</w:t>
      </w:r>
    </w:p>
    <w:p w14:paraId="4A6EE45A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702D5C0C">
          <v:rect id="_x0000_i1302" style="width:0;height:1.5pt" o:hralign="center" o:hrstd="t" o:hr="t" fillcolor="#a0a0a0" stroked="f"/>
        </w:pict>
      </w:r>
    </w:p>
    <w:p w14:paraId="1B3B1BD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278. Most Important Day 11 Lesson</w:t>
      </w:r>
    </w:p>
    <w:p w14:paraId="45A834C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is not:</w:t>
      </w:r>
    </w:p>
    <w:p w14:paraId="60FE04D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Add as many connectors as possible.</w:t>
      </w:r>
    </w:p>
    <w:p w14:paraId="0C0DB08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professional maker asks:</w:t>
      </w:r>
    </w:p>
    <w:p w14:paraId="043A433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system owns this data?</w:t>
      </w:r>
    </w:p>
    <w:p w14:paraId="4A31B82D" w14:textId="77777777" w:rsidR="001F75BF" w:rsidRPr="001F75BF" w:rsidRDefault="001F75BF" w:rsidP="001F75BF">
      <w:pPr>
        <w:rPr>
          <w:sz w:val="32"/>
          <w:szCs w:val="32"/>
        </w:rPr>
      </w:pPr>
    </w:p>
    <w:p w14:paraId="7073615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Why do I need this connector?</w:t>
      </w:r>
    </w:p>
    <w:p w14:paraId="156A8CB8" w14:textId="77777777" w:rsidR="001F75BF" w:rsidRPr="001F75BF" w:rsidRDefault="001F75BF" w:rsidP="001F75BF">
      <w:pPr>
        <w:rPr>
          <w:sz w:val="32"/>
          <w:szCs w:val="32"/>
        </w:rPr>
      </w:pPr>
    </w:p>
    <w:p w14:paraId="33A52C3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Which identity is being used?</w:t>
      </w:r>
    </w:p>
    <w:p w14:paraId="629DE463" w14:textId="77777777" w:rsidR="001F75BF" w:rsidRPr="001F75BF" w:rsidRDefault="001F75BF" w:rsidP="001F75BF">
      <w:pPr>
        <w:rPr>
          <w:sz w:val="32"/>
          <w:szCs w:val="32"/>
        </w:rPr>
      </w:pPr>
    </w:p>
    <w:p w14:paraId="5E4FA2D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can that identity access?</w:t>
      </w:r>
    </w:p>
    <w:p w14:paraId="302651F8" w14:textId="77777777" w:rsidR="001F75BF" w:rsidRPr="001F75BF" w:rsidRDefault="001F75BF" w:rsidP="001F75BF">
      <w:pPr>
        <w:rPr>
          <w:sz w:val="32"/>
          <w:szCs w:val="32"/>
        </w:rPr>
      </w:pPr>
    </w:p>
    <w:p w14:paraId="49235E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Is the integration critical?</w:t>
      </w:r>
    </w:p>
    <w:p w14:paraId="6CE77291" w14:textId="77777777" w:rsidR="001F75BF" w:rsidRPr="001F75BF" w:rsidRDefault="001F75BF" w:rsidP="001F75BF">
      <w:pPr>
        <w:rPr>
          <w:sz w:val="32"/>
          <w:szCs w:val="32"/>
        </w:rPr>
      </w:pPr>
    </w:p>
    <w:p w14:paraId="062316A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What happens if it fails?</w:t>
      </w:r>
    </w:p>
    <w:p w14:paraId="0B28760F" w14:textId="77777777" w:rsidR="001F75BF" w:rsidRPr="001F75BF" w:rsidRDefault="001F75BF" w:rsidP="001F75BF">
      <w:pPr>
        <w:rPr>
          <w:sz w:val="32"/>
          <w:szCs w:val="32"/>
        </w:rPr>
      </w:pPr>
    </w:p>
    <w:p w14:paraId="2A45E72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Could this cause throttling?</w:t>
      </w:r>
    </w:p>
    <w:p w14:paraId="56C29F5C" w14:textId="77777777" w:rsidR="001F75BF" w:rsidRPr="001F75BF" w:rsidRDefault="001F75BF" w:rsidP="001F75BF">
      <w:pPr>
        <w:rPr>
          <w:sz w:val="32"/>
          <w:szCs w:val="32"/>
        </w:rPr>
      </w:pPr>
    </w:p>
    <w:p w14:paraId="0368697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Should the operation be in Canvas App or Power Automate?</w:t>
      </w:r>
    </w:p>
    <w:p w14:paraId="57A38473" w14:textId="77777777" w:rsidR="001F75BF" w:rsidRPr="001F75BF" w:rsidRDefault="001F75BF" w:rsidP="001F75BF">
      <w:pPr>
        <w:rPr>
          <w:sz w:val="32"/>
          <w:szCs w:val="32"/>
        </w:rPr>
      </w:pPr>
    </w:p>
    <w:p w14:paraId="371D17C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How will this connection move from DEV to TEST to PROD?</w:t>
      </w:r>
    </w:p>
    <w:p w14:paraId="72260BA0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173132B8">
          <v:rect id="_x0000_i1303" style="width:0;height:1.5pt" o:hralign="center" o:hrstd="t" o:hr="t" fillcolor="#a0a0a0" stroked="f"/>
        </w:pict>
      </w:r>
    </w:p>
    <w:p w14:paraId="3898ED4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279. Second Important Lesson</w:t>
      </w:r>
    </w:p>
    <w:p w14:paraId="5DD3122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Do not duplicate data without understanding:</w:t>
      </w:r>
    </w:p>
    <w:p w14:paraId="056C7B2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System of Record.</w:t>
      </w:r>
    </w:p>
    <w:p w14:paraId="2DBE1D6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Microsoft 365 may own:</w:t>
      </w:r>
    </w:p>
    <w:p w14:paraId="7179D64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User identity/profile.</w:t>
      </w:r>
    </w:p>
    <w:p w14:paraId="6A1E129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 may own:</w:t>
      </w:r>
    </w:p>
    <w:p w14:paraId="1EBB4E7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Help Desk business transactions.</w:t>
      </w:r>
    </w:p>
    <w:p w14:paraId="12BE2CD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SharePoint may own:</w:t>
      </w:r>
    </w:p>
    <w:p w14:paraId="24CBB08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Knowledge content.</w:t>
      </w:r>
    </w:p>
    <w:p w14:paraId="354075F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SQL may own:</w:t>
      </w:r>
    </w:p>
    <w:p w14:paraId="04F9C0A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Legacy enterprise records.</w:t>
      </w:r>
    </w:p>
    <w:p w14:paraId="7C5F695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 REST service may own:</w:t>
      </w:r>
    </w:p>
    <w:p w14:paraId="7358A5F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Service health.</w:t>
      </w:r>
    </w:p>
    <w:p w14:paraId="2AE4B91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connects these responsibilities.</w:t>
      </w:r>
    </w:p>
    <w:p w14:paraId="239DB3FF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55738825">
          <v:rect id="_x0000_i1304" style="width:0;height:1.5pt" o:hralign="center" o:hrstd="t" o:hr="t" fillcolor="#a0a0a0" stroked="f"/>
        </w:pict>
      </w:r>
    </w:p>
    <w:p w14:paraId="740F152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280. Third Important Lesson</w:t>
      </w:r>
    </w:p>
    <w:p w14:paraId="01AB590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 most dangerous integration shortcut is:</w:t>
      </w:r>
    </w:p>
    <w:p w14:paraId="25823B2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Giving a connection too much access.</w:t>
      </w:r>
    </w:p>
    <w:p w14:paraId="10232A9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Then assuming:</w:t>
      </w:r>
    </w:p>
    <w:p w14:paraId="3024FBC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Power Apps filter</w:t>
      </w:r>
    </w:p>
    <w:p w14:paraId="15DAF75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will secure it.</w:t>
      </w:r>
    </w:p>
    <w:p w14:paraId="0C5002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Always design security:</w:t>
      </w:r>
    </w:p>
    <w:p w14:paraId="747040F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From the data source outward.</w:t>
      </w:r>
    </w:p>
    <w:p w14:paraId="1178AADC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4C3AE256">
          <v:rect id="_x0000_i1305" style="width:0;height:1.5pt" o:hralign="center" o:hrstd="t" o:hr="t" fillcolor="#a0a0a0" stroked="f"/>
        </w:pict>
      </w:r>
    </w:p>
    <w:p w14:paraId="5D3F61B5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281. Week 3 Progress</w:t>
      </w:r>
    </w:p>
    <w:p w14:paraId="639447E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DAY 9</w:t>
      </w:r>
    </w:p>
    <w:p w14:paraId="4A97390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Advanced Canvas Architecture</w:t>
      </w:r>
    </w:p>
    <w:p w14:paraId="26732EF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2BDD6B6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686E5F0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DAY 10</w:t>
      </w:r>
    </w:p>
    <w:p w14:paraId="6D407F1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Advanced Power Fx</w:t>
      </w:r>
    </w:p>
    <w:p w14:paraId="5E5940C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2116991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7AFCB55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DAY 11</w:t>
      </w:r>
    </w:p>
    <w:p w14:paraId="4BC4BEB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Integration &amp; Connectors</w:t>
      </w:r>
    </w:p>
    <w:p w14:paraId="55D547A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|</w:t>
      </w:r>
    </w:p>
    <w:p w14:paraId="722B7F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     v</w:t>
      </w:r>
    </w:p>
    <w:p w14:paraId="09C65E0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DAY 12</w:t>
      </w:r>
    </w:p>
    <w:p w14:paraId="1A125C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Model-Driven Apps</w:t>
      </w:r>
    </w:p>
    <w:p w14:paraId="4D7B52A3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A09D07E">
          <v:rect id="_x0000_i1306" style="width:0;height:1.5pt" o:hralign="center" o:hrstd="t" o:hr="t" fillcolor="#a0a0a0" stroked="f"/>
        </w:pict>
      </w:r>
    </w:p>
    <w:p w14:paraId="0F1E0A9D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END OF DAY 11</w:t>
      </w:r>
    </w:p>
    <w:p w14:paraId="0E89E2E2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v0.3</w:t>
      </w:r>
    </w:p>
    <w:p w14:paraId="5AD1B44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now understand:</w:t>
      </w:r>
    </w:p>
    <w:p w14:paraId="39FD8F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Connectors</w:t>
      </w:r>
    </w:p>
    <w:p w14:paraId="4F74836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Connections</w:t>
      </w:r>
    </w:p>
    <w:p w14:paraId="43E18D03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Office 365 Users</w:t>
      </w:r>
    </w:p>
    <w:p w14:paraId="3EEB8554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MyProfileV2</w:t>
      </w:r>
    </w:p>
    <w:p w14:paraId="6C66CE2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User profiles</w:t>
      </w:r>
    </w:p>
    <w:p w14:paraId="3F001B9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Profile photos</w:t>
      </w:r>
    </w:p>
    <w:p w14:paraId="023047B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System-of-record decisions</w:t>
      </w:r>
    </w:p>
    <w:p w14:paraId="113B8CE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Office 365 Outlook</w:t>
      </w:r>
    </w:p>
    <w:p w14:paraId="349A0CF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SendEmailV2</w:t>
      </w:r>
    </w:p>
    <w:p w14:paraId="14F0E276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SharePoint integration</w:t>
      </w:r>
    </w:p>
    <w:p w14:paraId="782C843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Knowledge Base design</w:t>
      </w:r>
    </w:p>
    <w:p w14:paraId="5ED8E00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REST APIs</w:t>
      </w:r>
    </w:p>
    <w:p w14:paraId="4118949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HTTP methods</w:t>
      </w:r>
    </w:p>
    <w:p w14:paraId="67082E7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JSON</w:t>
      </w:r>
    </w:p>
    <w:p w14:paraId="3FEBFA2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Status codes</w:t>
      </w:r>
    </w:p>
    <w:p w14:paraId="5AE973D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Authentication</w:t>
      </w:r>
    </w:p>
    <w:p w14:paraId="490E546D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1F75BF">
        <w:rPr>
          <w:sz w:val="32"/>
          <w:szCs w:val="32"/>
        </w:rPr>
        <w:t xml:space="preserve"> API keys</w:t>
      </w:r>
    </w:p>
    <w:p w14:paraId="45C9B87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OAuth concepts</w:t>
      </w:r>
    </w:p>
    <w:p w14:paraId="66B638B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Custom Connectors</w:t>
      </w:r>
    </w:p>
    <w:p w14:paraId="77A9D67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Connector definitions</w:t>
      </w:r>
    </w:p>
    <w:p w14:paraId="49963A5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API request/response schemas</w:t>
      </w:r>
    </w:p>
    <w:p w14:paraId="234A3AE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SQL integration concepts</w:t>
      </w:r>
    </w:p>
    <w:p w14:paraId="71C3B64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On-premises gateway</w:t>
      </w:r>
    </w:p>
    <w:p w14:paraId="7C35426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Server-side security</w:t>
      </w:r>
    </w:p>
    <w:p w14:paraId="224207B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Connection References</w:t>
      </w:r>
    </w:p>
    <w:p w14:paraId="5A2EF9A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Environment configuration</w:t>
      </w:r>
    </w:p>
    <w:p w14:paraId="572B82E2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Integration error handling</w:t>
      </w:r>
    </w:p>
    <w:p w14:paraId="3B48F9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Graceful degradation</w:t>
      </w:r>
    </w:p>
    <w:p w14:paraId="7995EF4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Throttling awareness</w:t>
      </w:r>
    </w:p>
    <w:p w14:paraId="0809CD2B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rFonts w:ascii="Segoe UI Symbol" w:hAnsi="Segoe UI Symbol" w:cs="Segoe UI Symbol"/>
          <w:sz w:val="32"/>
          <w:szCs w:val="32"/>
        </w:rPr>
        <w:t>✓</w:t>
      </w:r>
      <w:r w:rsidRPr="001F75BF">
        <w:rPr>
          <w:sz w:val="32"/>
          <w:szCs w:val="32"/>
        </w:rPr>
        <w:t xml:space="preserve"> Integration ALM</w:t>
      </w:r>
    </w:p>
    <w:p w14:paraId="7B1091A8" w14:textId="77777777" w:rsidR="001F75BF" w:rsidRPr="001F75BF" w:rsidRDefault="00000000" w:rsidP="001F75BF">
      <w:pPr>
        <w:rPr>
          <w:sz w:val="32"/>
          <w:szCs w:val="32"/>
        </w:rPr>
      </w:pPr>
      <w:r>
        <w:rPr>
          <w:sz w:val="32"/>
          <w:szCs w:val="32"/>
        </w:rPr>
        <w:pict w14:anchorId="35901DAF">
          <v:rect id="_x0000_i1307" style="width:0;height:1.5pt" o:hralign="center" o:hrstd="t" o:hr="t" fillcolor="#a0a0a0" stroked="f"/>
        </w:pict>
      </w:r>
    </w:p>
    <w:p w14:paraId="45B0CC3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NEXT LAB</w:t>
      </w:r>
    </w:p>
    <w:p w14:paraId="2A9779A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Day 12 — Model-Driven Apps for IT Help Desk Administration</w:t>
      </w:r>
    </w:p>
    <w:p w14:paraId="1022D86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will build:</w:t>
      </w:r>
    </w:p>
    <w:p w14:paraId="23D5C8D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Help Desk Administration</w:t>
      </w:r>
    </w:p>
    <w:p w14:paraId="5B874BA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for:</w:t>
      </w:r>
    </w:p>
    <w:p w14:paraId="706F2F0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lastRenderedPageBreak/>
        <w:t>Technicians</w:t>
      </w:r>
    </w:p>
    <w:p w14:paraId="746CBB3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IT Managers</w:t>
      </w:r>
    </w:p>
    <w:p w14:paraId="0A5747D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using the same Dataverse backend.</w:t>
      </w:r>
    </w:p>
    <w:p w14:paraId="516C87C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They will learn:</w:t>
      </w:r>
    </w:p>
    <w:p w14:paraId="4BA1DAB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Model-Driven App architecture</w:t>
      </w:r>
    </w:p>
    <w:p w14:paraId="1B50C799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Sitemap / Navigation</w:t>
      </w:r>
    </w:p>
    <w:p w14:paraId="0505EAA3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Main Forms</w:t>
      </w:r>
    </w:p>
    <w:p w14:paraId="4F072F94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Quick Create Forms</w:t>
      </w:r>
    </w:p>
    <w:p w14:paraId="61B91BBA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Views</w:t>
      </w:r>
    </w:p>
    <w:p w14:paraId="15699C0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Filters</w:t>
      </w:r>
    </w:p>
    <w:p w14:paraId="0F9413F0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Sorting</w:t>
      </w:r>
    </w:p>
    <w:p w14:paraId="3ECD8BA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Lookup experiences</w:t>
      </w:r>
    </w:p>
    <w:p w14:paraId="6E7402C6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Business process-oriented UI</w:t>
      </w:r>
    </w:p>
    <w:p w14:paraId="739B5618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Dashboards</w:t>
      </w:r>
    </w:p>
    <w:p w14:paraId="2942D3C7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Command bar concepts</w:t>
      </w:r>
    </w:p>
    <w:p w14:paraId="03C332EB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Role-based access</w:t>
      </w:r>
    </w:p>
    <w:p w14:paraId="728508A1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Canvas vs Model-Driven design decisions</w:t>
      </w:r>
    </w:p>
    <w:p w14:paraId="74A90F9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At the end of Day 12:</w:t>
      </w:r>
    </w:p>
    <w:p w14:paraId="14C7B427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EMPLOYEE</w:t>
      </w:r>
    </w:p>
    <w:p w14:paraId="4C56FABC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3FDDCB7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3AD3BE3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CANVAS APP</w:t>
      </w:r>
    </w:p>
    <w:p w14:paraId="68362FD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lastRenderedPageBreak/>
        <w:t xml:space="preserve">   |</w:t>
      </w:r>
    </w:p>
    <w:p w14:paraId="01D5DA05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0419AAEA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DATAVERSE</w:t>
      </w:r>
    </w:p>
    <w:p w14:paraId="67BE9638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^</w:t>
      </w:r>
    </w:p>
    <w:p w14:paraId="1595D08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2F6EA98F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v</w:t>
      </w:r>
    </w:p>
    <w:p w14:paraId="436BA1D9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MODEL-DRIVEN APP</w:t>
      </w:r>
    </w:p>
    <w:p w14:paraId="132CE5F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^</w:t>
      </w:r>
    </w:p>
    <w:p w14:paraId="3C7DF570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 xml:space="preserve">   |</w:t>
      </w:r>
    </w:p>
    <w:p w14:paraId="473DADF1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TECHNICIAN / IT MANAGER</w:t>
      </w:r>
    </w:p>
    <w:p w14:paraId="2446D1BE" w14:textId="77777777" w:rsidR="001F75BF" w:rsidRPr="001F75BF" w:rsidRDefault="001F75BF" w:rsidP="001F75BF">
      <w:pPr>
        <w:rPr>
          <w:sz w:val="32"/>
          <w:szCs w:val="32"/>
        </w:rPr>
      </w:pPr>
      <w:r w:rsidRPr="001F75BF">
        <w:rPr>
          <w:sz w:val="32"/>
          <w:szCs w:val="32"/>
        </w:rPr>
        <w:t>Students will experience one of the most important Power Platform architecture concepts:</w:t>
      </w:r>
    </w:p>
    <w:p w14:paraId="4BE91BAC" w14:textId="77777777" w:rsidR="001F75BF" w:rsidRPr="001F75BF" w:rsidRDefault="001F75BF" w:rsidP="001F75BF">
      <w:pPr>
        <w:rPr>
          <w:b/>
          <w:bCs/>
          <w:sz w:val="32"/>
          <w:szCs w:val="32"/>
        </w:rPr>
      </w:pPr>
      <w:r w:rsidRPr="001F75BF">
        <w:rPr>
          <w:b/>
          <w:bCs/>
          <w:sz w:val="32"/>
          <w:szCs w:val="32"/>
        </w:rPr>
        <w:t>Different applications can serve different personas while sharing the same Dataverse business data.</w:t>
      </w:r>
    </w:p>
    <w:p w14:paraId="01A61A5D" w14:textId="3B6A93A2" w:rsidR="008642E0" w:rsidRPr="008642E0" w:rsidRDefault="008642E0" w:rsidP="001F75BF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56812" w14:textId="77777777" w:rsidR="00FD5C95" w:rsidRDefault="00FD5C95" w:rsidP="00656987">
      <w:pPr>
        <w:spacing w:after="0" w:line="240" w:lineRule="auto"/>
      </w:pPr>
      <w:r>
        <w:separator/>
      </w:r>
    </w:p>
  </w:endnote>
  <w:endnote w:type="continuationSeparator" w:id="0">
    <w:p w14:paraId="23BEEA68" w14:textId="77777777" w:rsidR="00FD5C95" w:rsidRDefault="00FD5C95" w:rsidP="00656987">
      <w:pPr>
        <w:spacing w:after="0" w:line="240" w:lineRule="auto"/>
      </w:pPr>
      <w:r>
        <w:continuationSeparator/>
      </w:r>
    </w:p>
  </w:endnote>
  <w:endnote w:type="continuationNotice" w:id="1">
    <w:p w14:paraId="4302DBD1" w14:textId="77777777" w:rsidR="00FD5C95" w:rsidRDefault="00FD5C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AC28" w14:textId="77777777" w:rsidR="00FD5C95" w:rsidRDefault="00FD5C95" w:rsidP="00656987">
      <w:pPr>
        <w:spacing w:after="0" w:line="240" w:lineRule="auto"/>
      </w:pPr>
      <w:r>
        <w:separator/>
      </w:r>
    </w:p>
  </w:footnote>
  <w:footnote w:type="continuationSeparator" w:id="0">
    <w:p w14:paraId="3B9AAD46" w14:textId="77777777" w:rsidR="00FD5C95" w:rsidRDefault="00FD5C95" w:rsidP="00656987">
      <w:pPr>
        <w:spacing w:after="0" w:line="240" w:lineRule="auto"/>
      </w:pPr>
      <w:r>
        <w:continuationSeparator/>
      </w:r>
    </w:p>
  </w:footnote>
  <w:footnote w:type="continuationNotice" w:id="1">
    <w:p w14:paraId="77793456" w14:textId="77777777" w:rsidR="00FD5C95" w:rsidRDefault="00FD5C9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5D21A2"/>
    <w:multiLevelType w:val="multilevel"/>
    <w:tmpl w:val="167A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80DA7"/>
    <w:multiLevelType w:val="multilevel"/>
    <w:tmpl w:val="FA6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0B06"/>
    <w:multiLevelType w:val="multilevel"/>
    <w:tmpl w:val="1F3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0268"/>
    <w:multiLevelType w:val="multilevel"/>
    <w:tmpl w:val="002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D58F6"/>
    <w:multiLevelType w:val="multilevel"/>
    <w:tmpl w:val="41B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3154B"/>
    <w:multiLevelType w:val="multilevel"/>
    <w:tmpl w:val="1EF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F3171"/>
    <w:multiLevelType w:val="multilevel"/>
    <w:tmpl w:val="1326E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159B8"/>
    <w:multiLevelType w:val="multilevel"/>
    <w:tmpl w:val="57F6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545B9"/>
    <w:multiLevelType w:val="multilevel"/>
    <w:tmpl w:val="0EC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13DAE"/>
    <w:multiLevelType w:val="multilevel"/>
    <w:tmpl w:val="05D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316CFA"/>
    <w:multiLevelType w:val="multilevel"/>
    <w:tmpl w:val="F8B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850D7"/>
    <w:multiLevelType w:val="multilevel"/>
    <w:tmpl w:val="111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F7FB8"/>
    <w:multiLevelType w:val="multilevel"/>
    <w:tmpl w:val="F990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C144B"/>
    <w:multiLevelType w:val="multilevel"/>
    <w:tmpl w:val="53C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17246C"/>
    <w:multiLevelType w:val="multilevel"/>
    <w:tmpl w:val="1AE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30B20"/>
    <w:multiLevelType w:val="multilevel"/>
    <w:tmpl w:val="145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8A0719"/>
    <w:multiLevelType w:val="multilevel"/>
    <w:tmpl w:val="D4C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E478E"/>
    <w:multiLevelType w:val="multilevel"/>
    <w:tmpl w:val="AF5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3D99"/>
    <w:multiLevelType w:val="multilevel"/>
    <w:tmpl w:val="9AB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2171F"/>
    <w:multiLevelType w:val="multilevel"/>
    <w:tmpl w:val="856C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F5DD4"/>
    <w:multiLevelType w:val="multilevel"/>
    <w:tmpl w:val="B83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514148689">
    <w:abstractNumId w:val="2"/>
  </w:num>
  <w:num w:numId="3" w16cid:durableId="654651764">
    <w:abstractNumId w:val="20"/>
  </w:num>
  <w:num w:numId="4" w16cid:durableId="1401365288">
    <w:abstractNumId w:val="3"/>
  </w:num>
  <w:num w:numId="5" w16cid:durableId="720011209">
    <w:abstractNumId w:val="10"/>
  </w:num>
  <w:num w:numId="6" w16cid:durableId="1686395127">
    <w:abstractNumId w:val="1"/>
  </w:num>
  <w:num w:numId="7" w16cid:durableId="435559463">
    <w:abstractNumId w:val="13"/>
  </w:num>
  <w:num w:numId="8" w16cid:durableId="301427765">
    <w:abstractNumId w:val="12"/>
  </w:num>
  <w:num w:numId="9" w16cid:durableId="1390764745">
    <w:abstractNumId w:val="21"/>
  </w:num>
  <w:num w:numId="10" w16cid:durableId="2058044359">
    <w:abstractNumId w:val="18"/>
  </w:num>
  <w:num w:numId="11" w16cid:durableId="84306244">
    <w:abstractNumId w:val="16"/>
  </w:num>
  <w:num w:numId="12" w16cid:durableId="189341820">
    <w:abstractNumId w:val="4"/>
  </w:num>
  <w:num w:numId="13" w16cid:durableId="820388532">
    <w:abstractNumId w:val="15"/>
  </w:num>
  <w:num w:numId="14" w16cid:durableId="487291087">
    <w:abstractNumId w:val="7"/>
  </w:num>
  <w:num w:numId="15" w16cid:durableId="1828202556">
    <w:abstractNumId w:val="6"/>
  </w:num>
  <w:num w:numId="16" w16cid:durableId="2077819513">
    <w:abstractNumId w:val="9"/>
  </w:num>
  <w:num w:numId="17" w16cid:durableId="1631394695">
    <w:abstractNumId w:val="17"/>
  </w:num>
  <w:num w:numId="18" w16cid:durableId="352532723">
    <w:abstractNumId w:val="8"/>
  </w:num>
  <w:num w:numId="19" w16cid:durableId="136580616">
    <w:abstractNumId w:val="14"/>
  </w:num>
  <w:num w:numId="20" w16cid:durableId="1413351202">
    <w:abstractNumId w:val="19"/>
  </w:num>
  <w:num w:numId="21" w16cid:durableId="191311211">
    <w:abstractNumId w:val="11"/>
  </w:num>
  <w:num w:numId="22" w16cid:durableId="27410043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5FA6"/>
    <w:rsid w:val="000F74CC"/>
    <w:rsid w:val="001011B4"/>
    <w:rsid w:val="00105A7E"/>
    <w:rsid w:val="001331E8"/>
    <w:rsid w:val="00137F23"/>
    <w:rsid w:val="001925A6"/>
    <w:rsid w:val="001947BC"/>
    <w:rsid w:val="001E4D7A"/>
    <w:rsid w:val="001F75BF"/>
    <w:rsid w:val="00224D99"/>
    <w:rsid w:val="00227F54"/>
    <w:rsid w:val="00246041"/>
    <w:rsid w:val="002B13CD"/>
    <w:rsid w:val="002B721E"/>
    <w:rsid w:val="002F1CDF"/>
    <w:rsid w:val="00300E51"/>
    <w:rsid w:val="0032378D"/>
    <w:rsid w:val="003731D1"/>
    <w:rsid w:val="00375D9E"/>
    <w:rsid w:val="00387574"/>
    <w:rsid w:val="00395BE5"/>
    <w:rsid w:val="003A628C"/>
    <w:rsid w:val="003B39D3"/>
    <w:rsid w:val="003D76CA"/>
    <w:rsid w:val="00415E7B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70F92"/>
    <w:rsid w:val="009A53EC"/>
    <w:rsid w:val="009E362D"/>
    <w:rsid w:val="009F72A2"/>
    <w:rsid w:val="00A22A65"/>
    <w:rsid w:val="00A250DC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4119B"/>
    <w:rsid w:val="00F5534D"/>
    <w:rsid w:val="00F85FDE"/>
    <w:rsid w:val="00FA094A"/>
    <w:rsid w:val="00FB1D12"/>
    <w:rsid w:val="00FD2059"/>
    <w:rsid w:val="00FD5C95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254</TotalTime>
  <Pages>150</Pages>
  <Words>8890</Words>
  <Characters>50677</Characters>
  <Application>Microsoft Office Word</Application>
  <DocSecurity>0</DocSecurity>
  <Lines>422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15</cp:revision>
  <cp:lastPrinted>2025-04-23T21:13:00Z</cp:lastPrinted>
  <dcterms:created xsi:type="dcterms:W3CDTF">2026-06-13T18:32:00Z</dcterms:created>
  <dcterms:modified xsi:type="dcterms:W3CDTF">2026-09-18T13:19:00Z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