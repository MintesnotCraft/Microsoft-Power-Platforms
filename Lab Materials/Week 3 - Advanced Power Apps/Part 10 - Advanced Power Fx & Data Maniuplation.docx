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07E104DB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9442621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6FE70987" w:rsidR="006D2E99" w:rsidRPr="000F480F" w:rsidRDefault="00300E51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 xml:space="preserve">Advanced </w:t>
      </w:r>
      <w:r w:rsidR="00A250DC">
        <w:rPr>
          <w:sz w:val="72"/>
          <w:szCs w:val="52"/>
        </w:rPr>
        <w:t>power fx &amp; data manipulation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41F9C71F" w14:textId="648B860D" w:rsidR="006D2E99" w:rsidRPr="00646502" w:rsidRDefault="006D2E99" w:rsidP="00646502">
      <w:pPr>
        <w:pStyle w:val="Preparedby"/>
      </w:pPr>
    </w:p>
    <w:p w14:paraId="6A16AF5C" w14:textId="77777777" w:rsidR="000F480F" w:rsidRPr="00E25A5F" w:rsidRDefault="000F480F" w:rsidP="00E25A5F">
      <w:pPr>
        <w:rPr>
          <w:color w:val="000000" w:themeColor="text1"/>
          <w:szCs w:val="20"/>
        </w:rPr>
      </w:pPr>
    </w:p>
    <w:p w14:paraId="1A720F66" w14:textId="77777777" w:rsidR="00A250DC" w:rsidRDefault="00A250DC" w:rsidP="00300E51">
      <w:pPr>
        <w:rPr>
          <w:b/>
          <w:bCs/>
          <w:sz w:val="32"/>
          <w:szCs w:val="32"/>
        </w:rPr>
      </w:pPr>
    </w:p>
    <w:p w14:paraId="22C7B4C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Microsoft Power Platform Bootcamp</w:t>
      </w:r>
    </w:p>
    <w:p w14:paraId="626DF9B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Day 10 Lab — Advanced Power Fx &amp; Data Manipulation</w:t>
      </w:r>
    </w:p>
    <w:p w14:paraId="30111A9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b/>
          <w:bCs/>
          <w:sz w:val="32"/>
          <w:szCs w:val="32"/>
        </w:rPr>
        <w:t>Week:</w:t>
      </w:r>
      <w:r w:rsidRPr="00A250DC">
        <w:rPr>
          <w:sz w:val="32"/>
          <w:szCs w:val="32"/>
        </w:rPr>
        <w:t xml:space="preserve"> 3 — Advanced Power Apps</w:t>
      </w:r>
      <w:r w:rsidRPr="00A250DC">
        <w:rPr>
          <w:sz w:val="32"/>
          <w:szCs w:val="32"/>
        </w:rPr>
        <w:br/>
      </w:r>
      <w:r w:rsidRPr="00A250DC">
        <w:rPr>
          <w:b/>
          <w:bCs/>
          <w:sz w:val="32"/>
          <w:szCs w:val="32"/>
        </w:rPr>
        <w:t>Duration:</w:t>
      </w:r>
      <w:r w:rsidRPr="00A250DC">
        <w:rPr>
          <w:sz w:val="32"/>
          <w:szCs w:val="32"/>
        </w:rPr>
        <w:t xml:space="preserve"> 2 Hours</w:t>
      </w:r>
      <w:r w:rsidRPr="00A250DC">
        <w:rPr>
          <w:sz w:val="32"/>
          <w:szCs w:val="32"/>
        </w:rPr>
        <w:br/>
      </w:r>
      <w:r w:rsidRPr="00A250DC">
        <w:rPr>
          <w:b/>
          <w:bCs/>
          <w:sz w:val="32"/>
          <w:szCs w:val="32"/>
        </w:rPr>
        <w:t>Level:</w:t>
      </w:r>
      <w:r w:rsidRPr="00A250DC">
        <w:rPr>
          <w:sz w:val="32"/>
          <w:szCs w:val="32"/>
        </w:rPr>
        <w:t xml:space="preserve"> Intermediate </w:t>
      </w:r>
      <w:r w:rsidRPr="00A250DC">
        <w:rPr>
          <w:rFonts w:ascii="Times New Roman" w:hAnsi="Times New Roman" w:cs="Times New Roman"/>
          <w:sz w:val="32"/>
          <w:szCs w:val="32"/>
        </w:rPr>
        <w:t>→</w:t>
      </w:r>
      <w:r w:rsidRPr="00A250DC">
        <w:rPr>
          <w:sz w:val="32"/>
          <w:szCs w:val="32"/>
        </w:rPr>
        <w:t xml:space="preserve"> Advanced</w:t>
      </w:r>
      <w:r w:rsidRPr="00A250DC">
        <w:rPr>
          <w:sz w:val="32"/>
          <w:szCs w:val="32"/>
        </w:rPr>
        <w:br/>
      </w:r>
      <w:r w:rsidRPr="00A250DC">
        <w:rPr>
          <w:b/>
          <w:bCs/>
          <w:sz w:val="32"/>
          <w:szCs w:val="32"/>
        </w:rPr>
        <w:t>Format:</w:t>
      </w:r>
      <w:r w:rsidRPr="00A250DC">
        <w:rPr>
          <w:sz w:val="32"/>
          <w:szCs w:val="32"/>
        </w:rPr>
        <w:t xml:space="preserve"> Instructor Demo + Guided Coding + Data Manipulation + Bulk Operations + Performance Review + Assessment</w:t>
      </w:r>
      <w:r w:rsidRPr="00A250DC">
        <w:rPr>
          <w:sz w:val="32"/>
          <w:szCs w:val="32"/>
        </w:rPr>
        <w:br/>
      </w:r>
      <w:r w:rsidRPr="00A250DC">
        <w:rPr>
          <w:b/>
          <w:bCs/>
          <w:sz w:val="32"/>
          <w:szCs w:val="32"/>
        </w:rPr>
        <w:t>Project:</w:t>
      </w:r>
      <w:r w:rsidRPr="00A250DC">
        <w:rPr>
          <w:sz w:val="32"/>
          <w:szCs w:val="32"/>
        </w:rPr>
        <w:t xml:space="preserve"> IT Help Desk</w:t>
      </w:r>
      <w:r w:rsidRPr="00A250DC">
        <w:rPr>
          <w:sz w:val="32"/>
          <w:szCs w:val="32"/>
        </w:rPr>
        <w:br/>
      </w:r>
      <w:r w:rsidRPr="00A250DC">
        <w:rPr>
          <w:b/>
          <w:bCs/>
          <w:sz w:val="32"/>
          <w:szCs w:val="32"/>
        </w:rPr>
        <w:t>Starting Version:</w:t>
      </w:r>
      <w:r w:rsidRPr="00A250DC">
        <w:rPr>
          <w:sz w:val="32"/>
          <w:szCs w:val="32"/>
        </w:rPr>
        <w:t xml:space="preserve"> v0.1</w:t>
      </w:r>
      <w:r w:rsidRPr="00A250DC">
        <w:rPr>
          <w:sz w:val="32"/>
          <w:szCs w:val="32"/>
        </w:rPr>
        <w:br/>
      </w:r>
      <w:r w:rsidRPr="00A250DC">
        <w:rPr>
          <w:b/>
          <w:bCs/>
          <w:sz w:val="32"/>
          <w:szCs w:val="32"/>
        </w:rPr>
        <w:t>Target Version:</w:t>
      </w:r>
      <w:r w:rsidRPr="00A250DC">
        <w:rPr>
          <w:sz w:val="32"/>
          <w:szCs w:val="32"/>
        </w:rPr>
        <w:t xml:space="preserve"> v0.2</w:t>
      </w:r>
    </w:p>
    <w:p w14:paraId="1B363FD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46D9688">
          <v:rect id="_x0000_i3975" style="width:0;height:1.5pt" o:hralign="center" o:hrstd="t" o:hr="t" fillcolor="#a0a0a0" stroked="f"/>
        </w:pict>
      </w:r>
    </w:p>
    <w:p w14:paraId="0B3CEAC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1. Day 10 Overview</w:t>
      </w:r>
    </w:p>
    <w:p w14:paraId="3B07F14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During Day 9, students created:</w:t>
      </w:r>
    </w:p>
    <w:p w14:paraId="3ABFAC2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IT Help Desk v0.1</w:t>
      </w:r>
    </w:p>
    <w:p w14:paraId="663BFD9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including:</w:t>
      </w:r>
    </w:p>
    <w:p w14:paraId="267CE7F2" w14:textId="77777777" w:rsidR="00A250DC" w:rsidRPr="00A250DC" w:rsidRDefault="00A250DC">
      <w:pPr>
        <w:numPr>
          <w:ilvl w:val="0"/>
          <w:numId w:val="2"/>
        </w:numPr>
        <w:rPr>
          <w:sz w:val="32"/>
          <w:szCs w:val="32"/>
        </w:rPr>
      </w:pPr>
      <w:r w:rsidRPr="00A250DC">
        <w:rPr>
          <w:sz w:val="32"/>
          <w:szCs w:val="32"/>
        </w:rPr>
        <w:t>Ticket Category</w:t>
      </w:r>
    </w:p>
    <w:p w14:paraId="20DAF114" w14:textId="77777777" w:rsidR="00A250DC" w:rsidRPr="00A250DC" w:rsidRDefault="00A250DC">
      <w:pPr>
        <w:numPr>
          <w:ilvl w:val="0"/>
          <w:numId w:val="2"/>
        </w:numPr>
        <w:rPr>
          <w:sz w:val="32"/>
          <w:szCs w:val="32"/>
        </w:rPr>
      </w:pPr>
      <w:r w:rsidRPr="00A250DC">
        <w:rPr>
          <w:sz w:val="32"/>
          <w:szCs w:val="32"/>
        </w:rPr>
        <w:t>Support Ticket</w:t>
      </w:r>
    </w:p>
    <w:p w14:paraId="0A5F4EA8" w14:textId="77777777" w:rsidR="00A250DC" w:rsidRPr="00A250DC" w:rsidRDefault="00A250DC">
      <w:pPr>
        <w:numPr>
          <w:ilvl w:val="0"/>
          <w:numId w:val="2"/>
        </w:numPr>
        <w:rPr>
          <w:sz w:val="32"/>
          <w:szCs w:val="32"/>
        </w:rPr>
      </w:pPr>
      <w:r w:rsidRPr="00A250DC">
        <w:rPr>
          <w:sz w:val="32"/>
          <w:szCs w:val="32"/>
        </w:rPr>
        <w:t>Responsive Canvas App</w:t>
      </w:r>
    </w:p>
    <w:p w14:paraId="055933F7" w14:textId="77777777" w:rsidR="00A250DC" w:rsidRPr="00A250DC" w:rsidRDefault="00A250DC">
      <w:pPr>
        <w:numPr>
          <w:ilvl w:val="0"/>
          <w:numId w:val="2"/>
        </w:numPr>
        <w:rPr>
          <w:sz w:val="32"/>
          <w:szCs w:val="32"/>
        </w:rPr>
      </w:pPr>
      <w:r w:rsidRPr="00A250DC">
        <w:rPr>
          <w:sz w:val="32"/>
          <w:szCs w:val="32"/>
        </w:rPr>
        <w:t>Application shell</w:t>
      </w:r>
    </w:p>
    <w:p w14:paraId="4A2B2F4C" w14:textId="77777777" w:rsidR="00A250DC" w:rsidRPr="00A250DC" w:rsidRDefault="00A250DC">
      <w:pPr>
        <w:numPr>
          <w:ilvl w:val="0"/>
          <w:numId w:val="2"/>
        </w:numPr>
        <w:rPr>
          <w:sz w:val="32"/>
          <w:szCs w:val="32"/>
        </w:rPr>
      </w:pPr>
      <w:r w:rsidRPr="00A250DC">
        <w:rPr>
          <w:sz w:val="32"/>
          <w:szCs w:val="32"/>
        </w:rPr>
        <w:t>Header component</w:t>
      </w:r>
    </w:p>
    <w:p w14:paraId="75C242A9" w14:textId="77777777" w:rsidR="00A250DC" w:rsidRPr="00A250DC" w:rsidRDefault="00A250DC">
      <w:pPr>
        <w:numPr>
          <w:ilvl w:val="0"/>
          <w:numId w:val="2"/>
        </w:numPr>
        <w:rPr>
          <w:sz w:val="32"/>
          <w:szCs w:val="32"/>
        </w:rPr>
      </w:pPr>
      <w:r w:rsidRPr="00A250DC">
        <w:rPr>
          <w:sz w:val="32"/>
          <w:szCs w:val="32"/>
        </w:rPr>
        <w:t>Navigation</w:t>
      </w:r>
    </w:p>
    <w:p w14:paraId="3884353F" w14:textId="77777777" w:rsidR="00A250DC" w:rsidRPr="00A250DC" w:rsidRDefault="00A250DC">
      <w:pPr>
        <w:numPr>
          <w:ilvl w:val="0"/>
          <w:numId w:val="2"/>
        </w:numPr>
        <w:rPr>
          <w:sz w:val="32"/>
          <w:szCs w:val="32"/>
        </w:rPr>
      </w:pPr>
      <w:r w:rsidRPr="00A250DC">
        <w:rPr>
          <w:sz w:val="32"/>
          <w:szCs w:val="32"/>
        </w:rPr>
        <w:t>Home Dashboard</w:t>
      </w:r>
    </w:p>
    <w:p w14:paraId="42FB826F" w14:textId="77777777" w:rsidR="00A250DC" w:rsidRPr="00A250DC" w:rsidRDefault="00A250DC">
      <w:pPr>
        <w:numPr>
          <w:ilvl w:val="0"/>
          <w:numId w:val="2"/>
        </w:numPr>
        <w:rPr>
          <w:sz w:val="32"/>
          <w:szCs w:val="32"/>
        </w:rPr>
      </w:pPr>
      <w:r w:rsidRPr="00A250DC">
        <w:rPr>
          <w:sz w:val="32"/>
          <w:szCs w:val="32"/>
        </w:rPr>
        <w:t>My Tickets</w:t>
      </w:r>
    </w:p>
    <w:p w14:paraId="45C7C047" w14:textId="77777777" w:rsidR="00A250DC" w:rsidRPr="00A250DC" w:rsidRDefault="00A250DC">
      <w:pPr>
        <w:numPr>
          <w:ilvl w:val="0"/>
          <w:numId w:val="2"/>
        </w:numPr>
        <w:rPr>
          <w:sz w:val="32"/>
          <w:szCs w:val="32"/>
        </w:rPr>
      </w:pPr>
      <w:r w:rsidRPr="00A250DC">
        <w:rPr>
          <w:sz w:val="32"/>
          <w:szCs w:val="32"/>
        </w:rPr>
        <w:t>New Ticket</w:t>
      </w:r>
    </w:p>
    <w:p w14:paraId="1B284979" w14:textId="77777777" w:rsidR="00A250DC" w:rsidRPr="00A250DC" w:rsidRDefault="00A250DC">
      <w:pPr>
        <w:numPr>
          <w:ilvl w:val="0"/>
          <w:numId w:val="2"/>
        </w:num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Ticket Details</w:t>
      </w:r>
    </w:p>
    <w:p w14:paraId="73976D16" w14:textId="77777777" w:rsidR="00A250DC" w:rsidRPr="00A250DC" w:rsidRDefault="00A250DC">
      <w:pPr>
        <w:numPr>
          <w:ilvl w:val="0"/>
          <w:numId w:val="2"/>
        </w:numPr>
        <w:rPr>
          <w:sz w:val="32"/>
          <w:szCs w:val="32"/>
        </w:rPr>
      </w:pPr>
      <w:r w:rsidRPr="00A250DC">
        <w:rPr>
          <w:sz w:val="32"/>
          <w:szCs w:val="32"/>
        </w:rPr>
        <w:t>Empty states</w:t>
      </w:r>
    </w:p>
    <w:p w14:paraId="1340E5CC" w14:textId="77777777" w:rsidR="00A250DC" w:rsidRPr="00A250DC" w:rsidRDefault="00A250DC">
      <w:pPr>
        <w:numPr>
          <w:ilvl w:val="0"/>
          <w:numId w:val="2"/>
        </w:numPr>
        <w:rPr>
          <w:sz w:val="32"/>
          <w:szCs w:val="32"/>
        </w:rPr>
      </w:pPr>
      <w:r w:rsidRPr="00A250DC">
        <w:rPr>
          <w:sz w:val="32"/>
          <w:szCs w:val="32"/>
        </w:rPr>
        <w:t>Responsive layouts</w:t>
      </w:r>
    </w:p>
    <w:p w14:paraId="3BBC7FE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Today we focus less on visual design and more on:</w:t>
      </w:r>
    </w:p>
    <w:p w14:paraId="49829A2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Data Manipulation.</w:t>
      </w:r>
    </w:p>
    <w:p w14:paraId="325FB11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Students will learn how Power Fx works with:</w:t>
      </w:r>
    </w:p>
    <w:p w14:paraId="1C1995A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Tables as Values</w:t>
      </w:r>
    </w:p>
    <w:p w14:paraId="1C8FCAE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and how to:</w:t>
      </w:r>
    </w:p>
    <w:p w14:paraId="53684E4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Filter</w:t>
      </w:r>
    </w:p>
    <w:p w14:paraId="638F900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1595F42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Transform</w:t>
      </w:r>
    </w:p>
    <w:p w14:paraId="34C537B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0CF656D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Shape</w:t>
      </w:r>
    </w:p>
    <w:p w14:paraId="616F6D1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0ABA1C6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Group</w:t>
      </w:r>
    </w:p>
    <w:p w14:paraId="20DF47B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30D03F0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Calculate</w:t>
      </w:r>
    </w:p>
    <w:p w14:paraId="400FDFA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3C0465F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Update</w:t>
      </w:r>
    </w:p>
    <w:p w14:paraId="0FC842B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business data.</w:t>
      </w:r>
    </w:p>
    <w:p w14:paraId="10B54B9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B349D72">
          <v:rect id="_x0000_i3976" style="width:0;height:1.5pt" o:hralign="center" o:hrstd="t" o:hr="t" fillcolor="#a0a0a0" stroked="f"/>
        </w:pict>
      </w:r>
    </w:p>
    <w:p w14:paraId="1621AE2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2. Day 10 Final Result</w:t>
      </w:r>
    </w:p>
    <w:p w14:paraId="2523074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By the end of today:</w:t>
      </w:r>
    </w:p>
    <w:p w14:paraId="4BDA107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IT Help Desk v0.2</w:t>
      </w:r>
    </w:p>
    <w:p w14:paraId="07B6ACD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will include:</w:t>
      </w:r>
    </w:p>
    <w:p w14:paraId="0611F83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Named formulas</w:t>
      </w:r>
    </w:p>
    <w:p w14:paraId="7A6B573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Cleaner current-user logic</w:t>
      </w:r>
    </w:p>
    <w:p w14:paraId="02FD32D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Derived Ticket display data</w:t>
      </w:r>
    </w:p>
    <w:p w14:paraId="469450E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Ticket age calculation</w:t>
      </w:r>
    </w:p>
    <w:p w14:paraId="42F1606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Ticket priority scoring</w:t>
      </w:r>
    </w:p>
    <w:p w14:paraId="410B304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Status summaries</w:t>
      </w:r>
    </w:p>
    <w:p w14:paraId="6547A86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Advanced validation</w:t>
      </w:r>
    </w:p>
    <w:p w14:paraId="0914290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More advanced Patch operations</w:t>
      </w:r>
    </w:p>
    <w:p w14:paraId="6576881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Bulk-selection state</w:t>
      </w:r>
    </w:p>
    <w:p w14:paraId="0F4FF46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Controlled multi-record updates</w:t>
      </w:r>
    </w:p>
    <w:p w14:paraId="0960250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Better error handling</w:t>
      </w:r>
    </w:p>
    <w:p w14:paraId="48786E6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Concurrent independent operations</w:t>
      </w:r>
    </w:p>
    <w:p w14:paraId="4F314E5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Performance-conscious formulas</w:t>
      </w:r>
    </w:p>
    <w:p w14:paraId="319784C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C89078A">
          <v:rect id="_x0000_i3977" style="width:0;height:1.5pt" o:hralign="center" o:hrstd="t" o:hr="t" fillcolor="#a0a0a0" stroked="f"/>
        </w:pict>
      </w:r>
    </w:p>
    <w:p w14:paraId="1CCC7A1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3. Day 10 Learning Objectives</w:t>
      </w:r>
    </w:p>
    <w:p w14:paraId="6B75857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By the end of today's lab, students should be able to:</w:t>
      </w:r>
    </w:p>
    <w:p w14:paraId="168F469C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Explain that a Power Fx table is a value.</w:t>
      </w:r>
    </w:p>
    <w:p w14:paraId="119490B0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Understand record scope.</w:t>
      </w:r>
    </w:p>
    <w:p w14:paraId="0B7F6464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Use ThisRecord.</w:t>
      </w:r>
    </w:p>
    <w:p w14:paraId="313B0980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Use the As operator.</w:t>
      </w:r>
    </w:p>
    <w:p w14:paraId="40E83DAE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Understand nested record scope.</w:t>
      </w:r>
    </w:p>
    <w:p w14:paraId="28930F4F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Use advanced With().</w:t>
      </w:r>
    </w:p>
    <w:p w14:paraId="2CBF0E09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Use AddColumns().</w:t>
      </w:r>
    </w:p>
    <w:p w14:paraId="388A3BEC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Use ShowColumns().</w:t>
      </w:r>
    </w:p>
    <w:p w14:paraId="2A299F9B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Use DropColumns().</w:t>
      </w:r>
    </w:p>
    <w:p w14:paraId="19DCD31B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Use RenameColumns().</w:t>
      </w:r>
    </w:p>
    <w:p w14:paraId="479B6576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Explain that table-shaping functions do not alter the original data source.</w:t>
      </w:r>
    </w:p>
    <w:p w14:paraId="2F90319E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Use Distinct().</w:t>
      </w:r>
    </w:p>
    <w:p w14:paraId="49CC3465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Understand Distinct() delegation limitations.</w:t>
      </w:r>
    </w:p>
    <w:p w14:paraId="3A02D0CC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Use GroupBy().</w:t>
      </w:r>
    </w:p>
    <w:p w14:paraId="1910EE3D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Use Ungroup().</w:t>
      </w:r>
    </w:p>
    <w:p w14:paraId="3990629E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Perform small grouped aggregations.</w:t>
      </w:r>
    </w:p>
    <w:p w14:paraId="732413AC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Understand Summarize() conceptually.</w:t>
      </w:r>
    </w:p>
    <w:p w14:paraId="4A13AA3D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Use Sequence().</w:t>
      </w:r>
    </w:p>
    <w:p w14:paraId="6F76D0A1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Use ForAll().</w:t>
      </w:r>
    </w:p>
    <w:p w14:paraId="3C2EB4F6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Explain why ForAll() is not a universal loop replacement.</w:t>
      </w:r>
    </w:p>
    <w:p w14:paraId="66E12099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Understand ForAll() processing order.</w:t>
      </w:r>
    </w:p>
    <w:p w14:paraId="65AC889D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Understand ForAll() delegation limitations.</w:t>
      </w:r>
    </w:p>
    <w:p w14:paraId="2701D29E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Know why UpdateContext(), Clear(), and ClearCollect() are inappropriate inside ForAll().</w:t>
      </w:r>
    </w:p>
    <w:p w14:paraId="0BF9BA3D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Use advanced Patch().</w:t>
      </w:r>
    </w:p>
    <w:p w14:paraId="066A6A8A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Create records with Defaults().</w:t>
      </w:r>
    </w:p>
    <w:p w14:paraId="3B85E256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Capture records returned from Patch().</w:t>
      </w:r>
    </w:p>
    <w:p w14:paraId="1A48CB8B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Understand table-based/multi-record Patch.</w:t>
      </w:r>
    </w:p>
    <w:p w14:paraId="75B56637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Use UpdateIf().</w:t>
      </w:r>
    </w:p>
    <w:p w14:paraId="4B1F3A33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Understand Relate() and Unrelate().</w:t>
      </w:r>
    </w:p>
    <w:p w14:paraId="080897DD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Distinguish data transformation from data modification.</w:t>
      </w:r>
    </w:p>
    <w:p w14:paraId="4CB6AAE3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Use IfError() for data operations.</w:t>
      </w:r>
    </w:p>
    <w:p w14:paraId="16C6A9BF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Use FirstError.</w:t>
      </w:r>
    </w:p>
    <w:p w14:paraId="5E6AD1B6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Build dependent operations safely.</w:t>
      </w:r>
    </w:p>
    <w:p w14:paraId="42FC1E57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Use Named Formulas.</w:t>
      </w:r>
    </w:p>
    <w:p w14:paraId="5D24C6AC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Understand App.Formulas.</w:t>
      </w:r>
    </w:p>
    <w:p w14:paraId="66E690DE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Understand why Named Formulas can replace unnecessary App.OnStart variables.</w:t>
      </w:r>
    </w:p>
    <w:p w14:paraId="3650936E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Use Concurrent().</w:t>
      </w:r>
    </w:p>
    <w:p w14:paraId="4C34A353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Identify unsafe dependencies inside Concurrent().</w:t>
      </w:r>
    </w:p>
    <w:p w14:paraId="1A6A821E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Improve Help Desk performance.</w:t>
      </w:r>
    </w:p>
    <w:p w14:paraId="030E8002" w14:textId="77777777" w:rsidR="00A250DC" w:rsidRPr="00A250DC" w:rsidRDefault="00A250DC">
      <w:pPr>
        <w:numPr>
          <w:ilvl w:val="0"/>
          <w:numId w:val="3"/>
        </w:numPr>
        <w:rPr>
          <w:sz w:val="32"/>
          <w:szCs w:val="32"/>
        </w:rPr>
      </w:pPr>
      <w:r w:rsidRPr="00A250DC">
        <w:rPr>
          <w:sz w:val="32"/>
          <w:szCs w:val="32"/>
        </w:rPr>
        <w:t>Complete IT Help Desk v0.2.</w:t>
      </w:r>
    </w:p>
    <w:p w14:paraId="5E518EA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FF30CFB">
          <v:rect id="_x0000_i3978" style="width:0;height:1.5pt" o:hralign="center" o:hrstd="t" o:hr="t" fillcolor="#a0a0a0" stroked="f"/>
        </w:pict>
      </w:r>
    </w:p>
    <w:p w14:paraId="79DAE39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4. Day 10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5387"/>
      </w:tblGrid>
      <w:tr w:rsidR="00A250DC" w:rsidRPr="00A250DC" w14:paraId="29A91F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A859A" w14:textId="77777777" w:rsidR="00A250DC" w:rsidRPr="00A250DC" w:rsidRDefault="00A250DC" w:rsidP="00A250DC">
            <w:pPr>
              <w:rPr>
                <w:b/>
                <w:bCs/>
                <w:sz w:val="32"/>
                <w:szCs w:val="32"/>
              </w:rPr>
            </w:pPr>
            <w:r w:rsidRPr="00A250DC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4C44C1E" w14:textId="77777777" w:rsidR="00A250DC" w:rsidRPr="00A250DC" w:rsidRDefault="00A250DC" w:rsidP="00A250DC">
            <w:pPr>
              <w:rPr>
                <w:b/>
                <w:bCs/>
                <w:sz w:val="32"/>
                <w:szCs w:val="32"/>
              </w:rPr>
            </w:pPr>
            <w:r w:rsidRPr="00A250DC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A250DC" w:rsidRPr="00A250DC" w14:paraId="1B442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DE3A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00:00–00:10</w:t>
            </w:r>
          </w:p>
        </w:tc>
        <w:tc>
          <w:tcPr>
            <w:tcW w:w="0" w:type="auto"/>
            <w:vAlign w:val="center"/>
            <w:hideMark/>
          </w:tcPr>
          <w:p w14:paraId="65CA419E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Day 9 Review + Tables as Values</w:t>
            </w:r>
          </w:p>
        </w:tc>
      </w:tr>
      <w:tr w:rsidR="00A250DC" w:rsidRPr="00A250DC" w14:paraId="43CF9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366F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00:10–00:25</w:t>
            </w:r>
          </w:p>
        </w:tc>
        <w:tc>
          <w:tcPr>
            <w:tcW w:w="0" w:type="auto"/>
            <w:vAlign w:val="center"/>
            <w:hideMark/>
          </w:tcPr>
          <w:p w14:paraId="64DB155E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Record Scope, ThisRecord, As, With</w:t>
            </w:r>
          </w:p>
        </w:tc>
      </w:tr>
      <w:tr w:rsidR="00A250DC" w:rsidRPr="00A250DC" w14:paraId="40C5B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8A0DA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00:25–00:40</w:t>
            </w:r>
          </w:p>
        </w:tc>
        <w:tc>
          <w:tcPr>
            <w:tcW w:w="0" w:type="auto"/>
            <w:vAlign w:val="center"/>
            <w:hideMark/>
          </w:tcPr>
          <w:p w14:paraId="306F8172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Table Shaping</w:t>
            </w:r>
          </w:p>
        </w:tc>
      </w:tr>
      <w:tr w:rsidR="00A250DC" w:rsidRPr="00A250DC" w14:paraId="48110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4BDF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00:40–00:50</w:t>
            </w:r>
          </w:p>
        </w:tc>
        <w:tc>
          <w:tcPr>
            <w:tcW w:w="0" w:type="auto"/>
            <w:vAlign w:val="center"/>
            <w:hideMark/>
          </w:tcPr>
          <w:p w14:paraId="551CAC76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Distinct, Grouping &amp; Aggregation</w:t>
            </w:r>
          </w:p>
        </w:tc>
      </w:tr>
      <w:tr w:rsidR="00A250DC" w:rsidRPr="00A250DC" w14:paraId="79BCF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15A6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00:50–01:00</w:t>
            </w:r>
          </w:p>
        </w:tc>
        <w:tc>
          <w:tcPr>
            <w:tcW w:w="0" w:type="auto"/>
            <w:vAlign w:val="center"/>
            <w:hideMark/>
          </w:tcPr>
          <w:p w14:paraId="154456A7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Sequence &amp; ForAll</w:t>
            </w:r>
          </w:p>
        </w:tc>
      </w:tr>
      <w:tr w:rsidR="00A250DC" w:rsidRPr="00A250DC" w14:paraId="5F3F0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9C7C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01:00–01:20</w:t>
            </w:r>
          </w:p>
        </w:tc>
        <w:tc>
          <w:tcPr>
            <w:tcW w:w="0" w:type="auto"/>
            <w:vAlign w:val="center"/>
            <w:hideMark/>
          </w:tcPr>
          <w:p w14:paraId="3D541F3B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Advanced Patch</w:t>
            </w:r>
          </w:p>
        </w:tc>
      </w:tr>
      <w:tr w:rsidR="00A250DC" w:rsidRPr="00A250DC" w14:paraId="1F206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83DC4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01:20–01:30</w:t>
            </w:r>
          </w:p>
        </w:tc>
        <w:tc>
          <w:tcPr>
            <w:tcW w:w="0" w:type="auto"/>
            <w:vAlign w:val="center"/>
            <w:hideMark/>
          </w:tcPr>
          <w:p w14:paraId="4A3645CB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Bulk Operations</w:t>
            </w:r>
          </w:p>
        </w:tc>
      </w:tr>
      <w:tr w:rsidR="00A250DC" w:rsidRPr="00A250DC" w14:paraId="242F9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B5BB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01:30–01:40</w:t>
            </w:r>
          </w:p>
        </w:tc>
        <w:tc>
          <w:tcPr>
            <w:tcW w:w="0" w:type="auto"/>
            <w:vAlign w:val="center"/>
            <w:hideMark/>
          </w:tcPr>
          <w:p w14:paraId="3D84A15F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Named Formulas</w:t>
            </w:r>
          </w:p>
        </w:tc>
      </w:tr>
      <w:tr w:rsidR="00A250DC" w:rsidRPr="00A250DC" w14:paraId="7711F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64576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01:40–01:48</w:t>
            </w:r>
          </w:p>
        </w:tc>
        <w:tc>
          <w:tcPr>
            <w:tcW w:w="0" w:type="auto"/>
            <w:vAlign w:val="center"/>
            <w:hideMark/>
          </w:tcPr>
          <w:p w14:paraId="0CF39118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Concurrent + Performance</w:t>
            </w:r>
          </w:p>
        </w:tc>
      </w:tr>
      <w:tr w:rsidR="00A250DC" w:rsidRPr="00A250DC" w14:paraId="44F19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4B91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01:48–01:56</w:t>
            </w:r>
          </w:p>
        </w:tc>
        <w:tc>
          <w:tcPr>
            <w:tcW w:w="0" w:type="auto"/>
            <w:vAlign w:val="center"/>
            <w:hideMark/>
          </w:tcPr>
          <w:p w14:paraId="17EB9CF8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Help Desk v0.2 Lab</w:t>
            </w:r>
          </w:p>
        </w:tc>
      </w:tr>
      <w:tr w:rsidR="00A250DC" w:rsidRPr="00A250DC" w14:paraId="4311A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4F31E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01:56–02:00</w:t>
            </w:r>
          </w:p>
        </w:tc>
        <w:tc>
          <w:tcPr>
            <w:tcW w:w="0" w:type="auto"/>
            <w:vAlign w:val="center"/>
            <w:hideMark/>
          </w:tcPr>
          <w:p w14:paraId="2FCF6991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Assessment</w:t>
            </w:r>
          </w:p>
        </w:tc>
      </w:tr>
    </w:tbl>
    <w:p w14:paraId="16ED725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A45B67A">
          <v:rect id="_x0000_i3979" style="width:0;height:1.5pt" o:hralign="center" o:hrstd="t" o:hr="t" fillcolor="#a0a0a0" stroked="f"/>
        </w:pict>
      </w:r>
    </w:p>
    <w:p w14:paraId="2E477FB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 — DAY 9 REVIEW</w:t>
      </w:r>
    </w:p>
    <w:p w14:paraId="07FA833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5. Review Question 1</w:t>
      </w:r>
    </w:p>
    <w:p w14:paraId="3088AD9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What table stores Help Desk transactions?</w:t>
      </w:r>
    </w:p>
    <w:p w14:paraId="0679820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7E7E3B8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Support Ticket</w:t>
      </w:r>
    </w:p>
    <w:p w14:paraId="4BBDB27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F76301F">
          <v:rect id="_x0000_i3980" style="width:0;height:1.5pt" o:hralign="center" o:hrstd="t" o:hr="t" fillcolor="#a0a0a0" stroked="f"/>
        </w:pict>
      </w:r>
    </w:p>
    <w:p w14:paraId="4774103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6. Review Question 2</w:t>
      </w:r>
    </w:p>
    <w:p w14:paraId="4A9FD6E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What connects a Support Ticket to the person who created it?</w:t>
      </w:r>
    </w:p>
    <w:p w14:paraId="7104B84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5D1E83D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Employee Lookup</w:t>
      </w:r>
    </w:p>
    <w:p w14:paraId="76B589B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421123E">
          <v:rect id="_x0000_i3981" style="width:0;height:1.5pt" o:hralign="center" o:hrstd="t" o:hr="t" fillcolor="#a0a0a0" stroked="f"/>
        </w:pict>
      </w:r>
    </w:p>
    <w:p w14:paraId="2D71999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7. Review Question 3</w:t>
      </w:r>
    </w:p>
    <w:p w14:paraId="7A1EC50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What variable currently stores the selected Ticket?</w:t>
      </w:r>
    </w:p>
    <w:p w14:paraId="0979385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0A74493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varSelectedTicket</w:t>
      </w:r>
    </w:p>
    <w:p w14:paraId="2A28848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3C5AD77">
          <v:rect id="_x0000_i3982" style="width:0;height:1.5pt" o:hralign="center" o:hrstd="t" o:hr="t" fillcolor="#a0a0a0" stroked="f"/>
        </w:pict>
      </w:r>
    </w:p>
    <w:p w14:paraId="6F7079C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8. Review Question 4</w:t>
      </w:r>
    </w:p>
    <w:p w14:paraId="48FC4EC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What control is appropriate for showing many Tickets?</w:t>
      </w:r>
    </w:p>
    <w:p w14:paraId="1267552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213A94B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Gallery.</w:t>
      </w:r>
    </w:p>
    <w:p w14:paraId="5F68A26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19C7902">
          <v:rect id="_x0000_i3983" style="width:0;height:1.5pt" o:hralign="center" o:hrstd="t" o:hr="t" fillcolor="#a0a0a0" stroked="f"/>
        </w:pict>
      </w:r>
    </w:p>
    <w:p w14:paraId="4C2BF6E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9. Review Question 5</w:t>
      </w:r>
    </w:p>
    <w:p w14:paraId="4DACDF4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What did we identify as a performance problem?</w:t>
      </w:r>
    </w:p>
    <w:p w14:paraId="7BFF7AD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131788B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Running unnecessary remote queries repeatedly for every Gallery row.</w:t>
      </w:r>
    </w:p>
    <w:p w14:paraId="08E4471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Example:</w:t>
      </w:r>
    </w:p>
    <w:p w14:paraId="388743A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Ticket 1 </w:t>
      </w:r>
      <w:r w:rsidRPr="00A250DC">
        <w:rPr>
          <w:rFonts w:ascii="Times New Roman" w:hAnsi="Times New Roman" w:cs="Times New Roman"/>
          <w:sz w:val="32"/>
          <w:szCs w:val="32"/>
        </w:rPr>
        <w:t>→</w:t>
      </w:r>
      <w:r w:rsidRPr="00A250DC">
        <w:rPr>
          <w:sz w:val="32"/>
          <w:szCs w:val="32"/>
        </w:rPr>
        <w:t xml:space="preserve"> LookUp Employee</w:t>
      </w:r>
    </w:p>
    <w:p w14:paraId="383BF7E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Ticket 2 </w:t>
      </w:r>
      <w:r w:rsidRPr="00A250DC">
        <w:rPr>
          <w:rFonts w:ascii="Times New Roman" w:hAnsi="Times New Roman" w:cs="Times New Roman"/>
          <w:sz w:val="32"/>
          <w:szCs w:val="32"/>
        </w:rPr>
        <w:t>→</w:t>
      </w:r>
      <w:r w:rsidRPr="00A250DC">
        <w:rPr>
          <w:sz w:val="32"/>
          <w:szCs w:val="32"/>
        </w:rPr>
        <w:t xml:space="preserve"> LookUp Employee</w:t>
      </w:r>
    </w:p>
    <w:p w14:paraId="6FA2FBC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Ticket 3 </w:t>
      </w:r>
      <w:r w:rsidRPr="00A250DC">
        <w:rPr>
          <w:rFonts w:ascii="Times New Roman" w:hAnsi="Times New Roman" w:cs="Times New Roman"/>
          <w:sz w:val="32"/>
          <w:szCs w:val="32"/>
        </w:rPr>
        <w:t>→</w:t>
      </w:r>
      <w:r w:rsidRPr="00A250DC">
        <w:rPr>
          <w:sz w:val="32"/>
          <w:szCs w:val="32"/>
        </w:rPr>
        <w:t xml:space="preserve"> LookUp Employee</w:t>
      </w:r>
    </w:p>
    <w:p w14:paraId="5AA2532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...</w:t>
      </w:r>
    </w:p>
    <w:p w14:paraId="205D69E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when a relationship already exists.</w:t>
      </w:r>
    </w:p>
    <w:p w14:paraId="3AB5394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ADB2635">
          <v:rect id="_x0000_i3984" style="width:0;height:1.5pt" o:hralign="center" o:hrstd="t" o:hr="t" fillcolor="#a0a0a0" stroked="f"/>
        </w:pict>
      </w:r>
    </w:p>
    <w:p w14:paraId="556361F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10. Today's Question</w:t>
      </w:r>
    </w:p>
    <w:p w14:paraId="60B2F0C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We already know how to:</w:t>
      </w:r>
    </w:p>
    <w:p w14:paraId="4BCC52F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Retrieve data.</w:t>
      </w:r>
    </w:p>
    <w:p w14:paraId="7897C8E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Today we ask:</w:t>
      </w:r>
    </w:p>
    <w:p w14:paraId="7203842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How do we transform and manipulate data efficiently?</w:t>
      </w:r>
    </w:p>
    <w:p w14:paraId="0BF1F9E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455890E">
          <v:rect id="_x0000_i3985" style="width:0;height:1.5pt" o:hralign="center" o:hrstd="t" o:hr="t" fillcolor="#a0a0a0" stroked="f"/>
        </w:pict>
      </w:r>
    </w:p>
    <w:p w14:paraId="5D0DDBA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B — TABLES ARE VALUES</w:t>
      </w:r>
    </w:p>
    <w:p w14:paraId="77AF83D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11. Important Power Fx Concept</w:t>
      </w:r>
    </w:p>
    <w:p w14:paraId="236256A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 Table in Power Fx is:</w:t>
      </w:r>
    </w:p>
    <w:p w14:paraId="0EA231E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 Value.</w:t>
      </w:r>
    </w:p>
    <w:p w14:paraId="7F608B4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Just like:</w:t>
      </w:r>
    </w:p>
    <w:p w14:paraId="35CD383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"Hello"</w:t>
      </w:r>
    </w:p>
    <w:p w14:paraId="1CF303E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is a Text value.</w:t>
      </w:r>
    </w:p>
    <w:p w14:paraId="31E89D6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And:</w:t>
      </w:r>
    </w:p>
    <w:p w14:paraId="43EBBAB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42</w:t>
      </w:r>
    </w:p>
    <w:p w14:paraId="45668B5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is a Number value.</w:t>
      </w:r>
    </w:p>
    <w:p w14:paraId="09FD784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This:</w:t>
      </w:r>
    </w:p>
    <w:p w14:paraId="5BFC218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Filter(</w:t>
      </w:r>
    </w:p>
    <w:p w14:paraId="729FC4F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7653E7A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Employee = varCurrentEmployee</w:t>
      </w:r>
    </w:p>
    <w:p w14:paraId="0BEC080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78FBE9B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returns:</w:t>
      </w:r>
    </w:p>
    <w:p w14:paraId="734161F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 Table value.</w:t>
      </w:r>
    </w:p>
    <w:p w14:paraId="2E5887A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077DB11">
          <v:rect id="_x0000_i3986" style="width:0;height:1.5pt" o:hralign="center" o:hrstd="t" o:hr="t" fillcolor="#a0a0a0" stroked="f"/>
        </w:pict>
      </w:r>
    </w:p>
    <w:p w14:paraId="1559687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12. Table Pipeline</w:t>
      </w:r>
    </w:p>
    <w:p w14:paraId="220A542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Because a table is a value, one function can pass a table to another.</w:t>
      </w:r>
    </w:p>
    <w:p w14:paraId="014C619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Example:</w:t>
      </w:r>
    </w:p>
    <w:p w14:paraId="6A47F75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Sort(</w:t>
      </w:r>
    </w:p>
    <w:p w14:paraId="65E9255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Filter(</w:t>
      </w:r>
    </w:p>
    <w:p w14:paraId="3C496FC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'Support Tickets',</w:t>
      </w:r>
    </w:p>
    <w:p w14:paraId="685175C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Employee = varCurrentEmployee</w:t>
      </w:r>
    </w:p>
    <w:p w14:paraId="18209A1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),</w:t>
      </w:r>
    </w:p>
    <w:p w14:paraId="35C3C6F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'Created On',</w:t>
      </w:r>
    </w:p>
    <w:p w14:paraId="32B5839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SortOrder.Descending</w:t>
      </w:r>
    </w:p>
    <w:p w14:paraId="7886341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4F890FF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Read inside-out:</w:t>
      </w:r>
    </w:p>
    <w:p w14:paraId="5836B78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Support Tickets</w:t>
      </w:r>
    </w:p>
    <w:p w14:paraId="462B510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06CFEF4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Filter</w:t>
      </w:r>
    </w:p>
    <w:p w14:paraId="721B550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1D9AC0E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Sort</w:t>
      </w:r>
    </w:p>
    <w:p w14:paraId="54E6DDB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37D3BA9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Result Table</w:t>
      </w:r>
    </w:p>
    <w:p w14:paraId="50AA5D9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11BF41D">
          <v:rect id="_x0000_i3987" style="width:0;height:1.5pt" o:hralign="center" o:hrstd="t" o:hr="t" fillcolor="#a0a0a0" stroked="f"/>
        </w:pict>
      </w:r>
    </w:p>
    <w:p w14:paraId="32D64EA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13. Add Another Transformation</w:t>
      </w:r>
    </w:p>
    <w:p w14:paraId="6294A88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We could then use:</w:t>
      </w:r>
    </w:p>
    <w:p w14:paraId="7C12E61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FirstN(</w:t>
      </w:r>
    </w:p>
    <w:p w14:paraId="7C10E08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Sort(</w:t>
      </w:r>
    </w:p>
    <w:p w14:paraId="2E82B0D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Filter(</w:t>
      </w:r>
    </w:p>
    <w:p w14:paraId="66C66C6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'Support Tickets',</w:t>
      </w:r>
    </w:p>
    <w:p w14:paraId="6538F4B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Employee = varCurrentEmployee</w:t>
      </w:r>
    </w:p>
    <w:p w14:paraId="5511201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),</w:t>
      </w:r>
    </w:p>
    <w:p w14:paraId="0D0A009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'Created On',</w:t>
      </w:r>
    </w:p>
    <w:p w14:paraId="53C60EC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SortOrder.Descending</w:t>
      </w:r>
    </w:p>
    <w:p w14:paraId="7030D0C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),</w:t>
      </w:r>
    </w:p>
    <w:p w14:paraId="1BC6A49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5</w:t>
      </w:r>
    </w:p>
    <w:p w14:paraId="2EA4C1D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01AC590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Pipeline:</w:t>
      </w:r>
    </w:p>
    <w:p w14:paraId="4BE01CD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FILTER</w:t>
      </w:r>
    </w:p>
    <w:p w14:paraId="6FBE250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6C9FDA6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SORT</w:t>
      </w:r>
    </w:p>
    <w:p w14:paraId="4B8B9A1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45A2F5A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FIRST 5</w:t>
      </w:r>
    </w:p>
    <w:p w14:paraId="17B7530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No physical table was created.</w:t>
      </w:r>
    </w:p>
    <w:p w14:paraId="6EF8E5F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We created:</w:t>
      </w:r>
    </w:p>
    <w:p w14:paraId="5D9B3E4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 Derived Table Value.</w:t>
      </w:r>
    </w:p>
    <w:p w14:paraId="27B1D65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870EDAD">
          <v:rect id="_x0000_i3988" style="width:0;height:1.5pt" o:hralign="center" o:hrstd="t" o:hr="t" fillcolor="#a0a0a0" stroked="f"/>
        </w:pict>
      </w:r>
    </w:p>
    <w:p w14:paraId="6C7843D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14. Important Distinction</w:t>
      </w:r>
    </w:p>
    <w:p w14:paraId="5CD0259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This formula:</w:t>
      </w:r>
    </w:p>
    <w:p w14:paraId="383FD80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Filter(</w:t>
      </w:r>
    </w:p>
    <w:p w14:paraId="044F057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6690A0C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Employee = varCurrentEmployee</w:t>
      </w:r>
    </w:p>
    <w:p w14:paraId="5575059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0564C2D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does not delete other Tickets.</w:t>
      </w:r>
    </w:p>
    <w:p w14:paraId="05932FB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It only returns:</w:t>
      </w:r>
    </w:p>
    <w:p w14:paraId="7A9A13C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 filtered view.</w:t>
      </w:r>
    </w:p>
    <w:p w14:paraId="03F5E87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F5AEA53">
          <v:rect id="_x0000_i3989" style="width:0;height:1.5pt" o:hralign="center" o:hrstd="t" o:hr="t" fillcolor="#a0a0a0" stroked="f"/>
        </w:pict>
      </w:r>
    </w:p>
    <w:p w14:paraId="0BE45DE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C — RECORD SCOPE</w:t>
      </w:r>
    </w:p>
    <w:p w14:paraId="52F20DC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15. What is Record Scope?</w:t>
      </w:r>
    </w:p>
    <w:p w14:paraId="2B07560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Some functions evaluate a formula:</w:t>
      </w:r>
    </w:p>
    <w:p w14:paraId="537AF52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Once for each record.</w:t>
      </w:r>
    </w:p>
    <w:p w14:paraId="2F1B80A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Examples:</w:t>
      </w:r>
    </w:p>
    <w:p w14:paraId="4D237C4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Filter</w:t>
      </w:r>
    </w:p>
    <w:p w14:paraId="65649CE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AddColumns</w:t>
      </w:r>
    </w:p>
    <w:p w14:paraId="5FE4C26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ForAll</w:t>
      </w:r>
    </w:p>
    <w:p w14:paraId="6601E95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Sum</w:t>
      </w:r>
    </w:p>
    <w:p w14:paraId="726284B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With</w:t>
      </w:r>
    </w:p>
    <w:p w14:paraId="488ABBA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Within that formula, fields from the current record are available.</w:t>
      </w:r>
    </w:p>
    <w:p w14:paraId="0D4D8E5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DDC623F">
          <v:rect id="_x0000_i3990" style="width:0;height:1.5pt" o:hralign="center" o:hrstd="t" o:hr="t" fillcolor="#a0a0a0" stroked="f"/>
        </w:pict>
      </w:r>
    </w:p>
    <w:p w14:paraId="7359B06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16. Filter Example</w:t>
      </w:r>
    </w:p>
    <w:p w14:paraId="52D1971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Filter(</w:t>
      </w:r>
    </w:p>
    <w:p w14:paraId="4D9D48C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25FEFAA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Priority = 'Ticket Priority'.High</w:t>
      </w:r>
    </w:p>
    <w:p w14:paraId="41E391A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525735C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Inside:</w:t>
      </w:r>
    </w:p>
    <w:p w14:paraId="76B67D5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Priority</w:t>
      </w:r>
    </w:p>
    <w:p w14:paraId="51F343F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means:</w:t>
      </w:r>
    </w:p>
    <w:p w14:paraId="7C83B1D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Priority of the current Support Ticket record.</w:t>
      </w:r>
    </w:p>
    <w:p w14:paraId="634ABE7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AB1DA89">
          <v:rect id="_x0000_i3991" style="width:0;height:1.5pt" o:hralign="center" o:hrstd="t" o:hr="t" fillcolor="#a0a0a0" stroked="f"/>
        </w:pict>
      </w:r>
    </w:p>
    <w:p w14:paraId="457A36D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17. Implicit Current Record</w:t>
      </w:r>
    </w:p>
    <w:p w14:paraId="7C96E53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We don't normally write:</w:t>
      </w:r>
    </w:p>
    <w:p w14:paraId="43E46CA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CurrentTicket.Priority</w:t>
      </w:r>
    </w:p>
    <w:p w14:paraId="2D28743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unless we assign a name.</w:t>
      </w:r>
    </w:p>
    <w:p w14:paraId="03FF5B5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Power Fx automatically provides the current:</w:t>
      </w:r>
    </w:p>
    <w:p w14:paraId="7660E28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Record Scope.</w:t>
      </w:r>
    </w:p>
    <w:p w14:paraId="7DDEB2B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41996D5">
          <v:rect id="_x0000_i3992" style="width:0;height:1.5pt" o:hralign="center" o:hrstd="t" o:hr="t" fillcolor="#a0a0a0" stroked="f"/>
        </w:pict>
      </w:r>
    </w:p>
    <w:p w14:paraId="637B5C3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D — THISRECORD</w:t>
      </w:r>
    </w:p>
    <w:p w14:paraId="0E8D914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18. ThisRecord</w:t>
      </w:r>
    </w:p>
    <w:p w14:paraId="680C49A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Inside record-scope functions:</w:t>
      </w:r>
    </w:p>
    <w:p w14:paraId="3A738B1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ThisRecord</w:t>
      </w:r>
    </w:p>
    <w:p w14:paraId="7DAB433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represents:</w:t>
      </w:r>
    </w:p>
    <w:p w14:paraId="2E3DD99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The current record.</w:t>
      </w:r>
    </w:p>
    <w:p w14:paraId="15D041A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Example:</w:t>
      </w:r>
    </w:p>
    <w:p w14:paraId="7173836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Filter(</w:t>
      </w:r>
    </w:p>
    <w:p w14:paraId="7785CBA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62E3BF6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ThisRecord.Priority =</w:t>
      </w:r>
    </w:p>
    <w:p w14:paraId="5631DF1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'Ticket Priority'.High</w:t>
      </w:r>
    </w:p>
    <w:p w14:paraId="5248D3B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4EEFFE0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This is equivalent in many situations to:</w:t>
      </w:r>
    </w:p>
    <w:p w14:paraId="67F25DB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Filter(</w:t>
      </w:r>
    </w:p>
    <w:p w14:paraId="58020E4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61EA504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Priority =</w:t>
      </w:r>
    </w:p>
    <w:p w14:paraId="751653C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'Ticket Priority'.High</w:t>
      </w:r>
    </w:p>
    <w:p w14:paraId="7499355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34A107A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4BC33C9">
          <v:rect id="_x0000_i3993" style="width:0;height:1.5pt" o:hralign="center" o:hrstd="t" o:hr="t" fillcolor="#a0a0a0" stroked="f"/>
        </w:pict>
      </w:r>
    </w:p>
    <w:p w14:paraId="20AE730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19. Why Use ThisRecord?</w:t>
      </w:r>
    </w:p>
    <w:p w14:paraId="5F8058B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Sometimes:</w:t>
      </w:r>
    </w:p>
    <w:p w14:paraId="59D9528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The formula is simple.</w:t>
      </w:r>
    </w:p>
    <w:p w14:paraId="013F04C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Then it is unnecessary.</w:t>
      </w:r>
    </w:p>
    <w:p w14:paraId="69A6AE3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But in complex/nested formulas:</w:t>
      </w:r>
    </w:p>
    <w:p w14:paraId="3A774E9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ThisRecord</w:t>
      </w:r>
    </w:p>
    <w:p w14:paraId="0E0F333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can make logic clearer.</w:t>
      </w:r>
    </w:p>
    <w:p w14:paraId="782D044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31B67A8">
          <v:rect id="_x0000_i3994" style="width:0;height:1.5pt" o:hralign="center" o:hrstd="t" o:hr="t" fillcolor="#a0a0a0" stroked="f"/>
        </w:pict>
      </w:r>
    </w:p>
    <w:p w14:paraId="7209C0D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E — AS OPERATOR</w:t>
      </w:r>
    </w:p>
    <w:p w14:paraId="7B3859B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20. Why As Exists</w:t>
      </w:r>
    </w:p>
    <w:p w14:paraId="3BD6985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Suppose we write:</w:t>
      </w:r>
    </w:p>
    <w:p w14:paraId="329E6FB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Filter(</w:t>
      </w:r>
    </w:p>
    <w:p w14:paraId="03305E8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71A635F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Priority = HighPriority</w:t>
      </w:r>
    </w:p>
    <w:p w14:paraId="1071C41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777C721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This may be understandable.</w:t>
      </w:r>
    </w:p>
    <w:p w14:paraId="7C32682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But when formulas become nested, it becomes harder to know:</w:t>
      </w:r>
    </w:p>
    <w:p w14:paraId="34D25AD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Which record does this field belong to?</w:t>
      </w:r>
    </w:p>
    <w:p w14:paraId="04F3A64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123E9FC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As</w:t>
      </w:r>
    </w:p>
    <w:p w14:paraId="0785432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to name the current record.</w:t>
      </w:r>
    </w:p>
    <w:p w14:paraId="1E6F0F0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pict w14:anchorId="0D64765F">
          <v:rect id="_x0000_i3995" style="width:0;height:1.5pt" o:hralign="center" o:hrstd="t" o:hr="t" fillcolor="#a0a0a0" stroked="f"/>
        </w:pict>
      </w:r>
    </w:p>
    <w:p w14:paraId="25A07F2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21. Example</w:t>
      </w:r>
    </w:p>
    <w:p w14:paraId="193A951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Filter(</w:t>
      </w:r>
    </w:p>
    <w:p w14:paraId="77768DB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 As Ticket,</w:t>
      </w:r>
    </w:p>
    <w:p w14:paraId="1A2770B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Ticket.Employee =</w:t>
      </w:r>
    </w:p>
    <w:p w14:paraId="761BB7A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varCurrentEmployee</w:t>
      </w:r>
    </w:p>
    <w:p w14:paraId="2062659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79DFB0C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Now:</w:t>
      </w:r>
    </w:p>
    <w:p w14:paraId="158EF16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Ticket</w:t>
      </w:r>
    </w:p>
    <w:p w14:paraId="27D0E91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means:</w:t>
      </w:r>
    </w:p>
    <w:p w14:paraId="148B194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Current Support Ticket record.</w:t>
      </w:r>
    </w:p>
    <w:p w14:paraId="3755B7A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21DC1EC">
          <v:rect id="_x0000_i3996" style="width:0;height:1.5pt" o:hralign="center" o:hrstd="t" o:hr="t" fillcolor="#a0a0a0" stroked="f"/>
        </w:pict>
      </w:r>
    </w:p>
    <w:p w14:paraId="6E7322A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22. More Readable Example</w:t>
      </w:r>
    </w:p>
    <w:p w14:paraId="52049E0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AddColumns(</w:t>
      </w:r>
    </w:p>
    <w:p w14:paraId="16306D0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 As Ticket,</w:t>
      </w:r>
    </w:p>
    <w:p w14:paraId="5AD2AB1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TicketAge,</w:t>
      </w:r>
    </w:p>
    <w:p w14:paraId="5EFB32A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DateDiff(</w:t>
      </w:r>
    </w:p>
    <w:p w14:paraId="65D3169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Ticket.'Created On',</w:t>
      </w:r>
    </w:p>
    <w:p w14:paraId="6E15BA1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Now(),</w:t>
      </w:r>
    </w:p>
    <w:p w14:paraId="52905F5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TimeUnit.Days</w:t>
      </w:r>
    </w:p>
    <w:p w14:paraId="07A670F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174762F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28AD0F1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Now there is no ambiguity about:</w:t>
      </w:r>
    </w:p>
    <w:p w14:paraId="1228283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Created On</w:t>
      </w:r>
    </w:p>
    <w:p w14:paraId="299B976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It belongs to:</w:t>
      </w:r>
    </w:p>
    <w:p w14:paraId="510D1B7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Ticket.</w:t>
      </w:r>
    </w:p>
    <w:p w14:paraId="7EE2BF0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AA56968">
          <v:rect id="_x0000_i3997" style="width:0;height:1.5pt" o:hralign="center" o:hrstd="t" o:hr="t" fillcolor="#a0a0a0" stroked="f"/>
        </w:pict>
      </w:r>
    </w:p>
    <w:p w14:paraId="5BC653F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23. As Naming Convention</w:t>
      </w:r>
    </w:p>
    <w:p w14:paraId="62910DD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 singular, meaningful names.</w:t>
      </w:r>
    </w:p>
    <w:p w14:paraId="71CBDCE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Good:</w:t>
      </w:r>
    </w:p>
    <w:p w14:paraId="34E6327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Ticket</w:t>
      </w:r>
    </w:p>
    <w:p w14:paraId="7E2A7051" w14:textId="77777777" w:rsidR="00A250DC" w:rsidRPr="00A250DC" w:rsidRDefault="00A250DC" w:rsidP="00A250DC">
      <w:pPr>
        <w:rPr>
          <w:sz w:val="32"/>
          <w:szCs w:val="32"/>
        </w:rPr>
      </w:pPr>
    </w:p>
    <w:p w14:paraId="3D23CE0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Employee</w:t>
      </w:r>
    </w:p>
    <w:p w14:paraId="21A302DD" w14:textId="77777777" w:rsidR="00A250DC" w:rsidRPr="00A250DC" w:rsidRDefault="00A250DC" w:rsidP="00A250DC">
      <w:pPr>
        <w:rPr>
          <w:sz w:val="32"/>
          <w:szCs w:val="32"/>
        </w:rPr>
      </w:pPr>
    </w:p>
    <w:p w14:paraId="05B18D7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Category</w:t>
      </w:r>
    </w:p>
    <w:p w14:paraId="078DA68A" w14:textId="77777777" w:rsidR="00A250DC" w:rsidRPr="00A250DC" w:rsidRDefault="00A250DC" w:rsidP="00A250DC">
      <w:pPr>
        <w:rPr>
          <w:sz w:val="32"/>
          <w:szCs w:val="32"/>
        </w:rPr>
      </w:pPr>
    </w:p>
    <w:p w14:paraId="603AC37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Request</w:t>
      </w:r>
    </w:p>
    <w:p w14:paraId="49698312" w14:textId="77777777" w:rsidR="00A250DC" w:rsidRPr="00A250DC" w:rsidRDefault="00A250DC" w:rsidP="00A250DC">
      <w:pPr>
        <w:rPr>
          <w:sz w:val="32"/>
          <w:szCs w:val="32"/>
        </w:rPr>
      </w:pPr>
    </w:p>
    <w:p w14:paraId="6FD6376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Product</w:t>
      </w:r>
    </w:p>
    <w:p w14:paraId="08178F6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Poor:</w:t>
      </w:r>
    </w:p>
    <w:p w14:paraId="0AE461E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x</w:t>
      </w:r>
    </w:p>
    <w:p w14:paraId="768D3A80" w14:textId="77777777" w:rsidR="00A250DC" w:rsidRPr="00A250DC" w:rsidRDefault="00A250DC" w:rsidP="00A250DC">
      <w:pPr>
        <w:rPr>
          <w:sz w:val="32"/>
          <w:szCs w:val="32"/>
        </w:rPr>
      </w:pPr>
    </w:p>
    <w:p w14:paraId="230A414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</w:t>
      </w:r>
    </w:p>
    <w:p w14:paraId="5B780A1A" w14:textId="77777777" w:rsidR="00A250DC" w:rsidRPr="00A250DC" w:rsidRDefault="00A250DC" w:rsidP="00A250DC">
      <w:pPr>
        <w:rPr>
          <w:sz w:val="32"/>
          <w:szCs w:val="32"/>
        </w:rPr>
      </w:pPr>
    </w:p>
    <w:p w14:paraId="27286D3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thing</w:t>
      </w:r>
    </w:p>
    <w:p w14:paraId="54F20AA1" w14:textId="77777777" w:rsidR="00A250DC" w:rsidRPr="00A250DC" w:rsidRDefault="00A250DC" w:rsidP="00A250DC">
      <w:pPr>
        <w:rPr>
          <w:sz w:val="32"/>
          <w:szCs w:val="32"/>
        </w:rPr>
      </w:pPr>
    </w:p>
    <w:p w14:paraId="648E98C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item123</w:t>
      </w:r>
    </w:p>
    <w:p w14:paraId="4D88FA4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unless the scope is extremely obvious.</w:t>
      </w:r>
    </w:p>
    <w:p w14:paraId="1AF5DDF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6C97920">
          <v:rect id="_x0000_i3998" style="width:0;height:1.5pt" o:hralign="center" o:hrstd="t" o:hr="t" fillcolor="#a0a0a0" stroked="f"/>
        </w:pict>
      </w:r>
    </w:p>
    <w:p w14:paraId="65512FB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F — NESTED RECORD SCOPE</w:t>
      </w:r>
    </w:p>
    <w:p w14:paraId="76A030E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24. Why Nested Scope Gets Difficult</w:t>
      </w:r>
    </w:p>
    <w:p w14:paraId="7A82162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Consider:</w:t>
      </w:r>
    </w:p>
    <w:p w14:paraId="6B99454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Employee</w:t>
      </w:r>
    </w:p>
    <w:p w14:paraId="72030CD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|</w:t>
      </w:r>
    </w:p>
    <w:p w14:paraId="7A110E9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</w:t>
      </w:r>
      <w:r w:rsidRPr="00A250DC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A250DC">
        <w:rPr>
          <w:sz w:val="32"/>
          <w:szCs w:val="32"/>
        </w:rPr>
        <w:t xml:space="preserve"> Support Tickets</w:t>
      </w:r>
    </w:p>
    <w:p w14:paraId="7B69996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Suppose we need to work with:</w:t>
      </w:r>
    </w:p>
    <w:p w14:paraId="1D2E3F6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Employee</w:t>
      </w:r>
    </w:p>
    <w:p w14:paraId="12436DE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and:</w:t>
      </w:r>
    </w:p>
    <w:p w14:paraId="3FDBC05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Ticket</w:t>
      </w:r>
    </w:p>
    <w:p w14:paraId="6C6F5EE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inside nested operations.</w:t>
      </w:r>
    </w:p>
    <w:p w14:paraId="07991A8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Both scopes contain fields.</w:t>
      </w:r>
    </w:p>
    <w:p w14:paraId="179AF5D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Without explicit names:</w:t>
      </w:r>
    </w:p>
    <w:p w14:paraId="2ED5582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Ambiguity increases.</w:t>
      </w:r>
    </w:p>
    <w:p w14:paraId="49A381F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A3878E6">
          <v:rect id="_x0000_i3999" style="width:0;height:1.5pt" o:hralign="center" o:hrstd="t" o:hr="t" fillcolor="#a0a0a0" stroked="f"/>
        </w:pict>
      </w:r>
    </w:p>
    <w:p w14:paraId="20BEE57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25. Better Pattern</w:t>
      </w:r>
    </w:p>
    <w:p w14:paraId="5675A0D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Conceptually:</w:t>
      </w:r>
    </w:p>
    <w:p w14:paraId="79A7D15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ForAll(</w:t>
      </w:r>
    </w:p>
    <w:p w14:paraId="3617A94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Employees As EmployeeRecord,</w:t>
      </w:r>
    </w:p>
    <w:p w14:paraId="44C640E4" w14:textId="77777777" w:rsidR="00A250DC" w:rsidRPr="00A250DC" w:rsidRDefault="00A250DC" w:rsidP="00A250DC">
      <w:pPr>
        <w:rPr>
          <w:sz w:val="32"/>
          <w:szCs w:val="32"/>
        </w:rPr>
      </w:pPr>
    </w:p>
    <w:p w14:paraId="04B44FD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Filter(</w:t>
      </w:r>
    </w:p>
    <w:p w14:paraId="1467728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'Support Tickets' As TicketRecord,</w:t>
      </w:r>
    </w:p>
    <w:p w14:paraId="5FA157D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TicketRecord.Employee =</w:t>
      </w:r>
    </w:p>
    <w:p w14:paraId="4BB3D92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EmployeeRecord</w:t>
      </w:r>
    </w:p>
    <w:p w14:paraId="4D9E854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556C0C5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2D2383F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Now both scopes are explicit.</w:t>
      </w:r>
    </w:p>
    <w:p w14:paraId="468A39F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382D2D8">
          <v:rect id="_x0000_i4000" style="width:0;height:1.5pt" o:hralign="center" o:hrstd="t" o:hr="t" fillcolor="#a0a0a0" stroked="f"/>
        </w:pict>
      </w:r>
    </w:p>
    <w:p w14:paraId="3FDEFBD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26. Instructor Rule</w:t>
      </w:r>
    </w:p>
    <w:p w14:paraId="6870670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When students see:</w:t>
      </w:r>
    </w:p>
    <w:p w14:paraId="3B2C93E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Nested Filter</w:t>
      </w:r>
    </w:p>
    <w:p w14:paraId="38325557" w14:textId="77777777" w:rsidR="00A250DC" w:rsidRPr="00A250DC" w:rsidRDefault="00A250DC" w:rsidP="00A250DC">
      <w:pPr>
        <w:rPr>
          <w:sz w:val="32"/>
          <w:szCs w:val="32"/>
        </w:rPr>
      </w:pPr>
    </w:p>
    <w:p w14:paraId="7E00B75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Nested ForAll</w:t>
      </w:r>
    </w:p>
    <w:p w14:paraId="7C8611B7" w14:textId="77777777" w:rsidR="00A250DC" w:rsidRPr="00A250DC" w:rsidRDefault="00A250DC" w:rsidP="00A250DC">
      <w:pPr>
        <w:rPr>
          <w:sz w:val="32"/>
          <w:szCs w:val="32"/>
        </w:rPr>
      </w:pPr>
    </w:p>
    <w:p w14:paraId="3E62919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Nested AddColumns</w:t>
      </w:r>
    </w:p>
    <w:p w14:paraId="66782E4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consider:</w:t>
      </w:r>
    </w:p>
    <w:p w14:paraId="2B949DF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As</w:t>
      </w:r>
    </w:p>
    <w:p w14:paraId="7F7C880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before adding complicated disambiguation formulas.</w:t>
      </w:r>
    </w:p>
    <w:p w14:paraId="677AA3E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CDF604A">
          <v:rect id="_x0000_i4001" style="width:0;height:1.5pt" o:hralign="center" o:hrstd="t" o:hr="t" fillcolor="#a0a0a0" stroked="f"/>
        </w:pict>
      </w:r>
    </w:p>
    <w:p w14:paraId="66EF5D7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PART G — ADVANCED WITH()</w:t>
      </w:r>
    </w:p>
    <w:p w14:paraId="07E26C9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27. Review With()</w:t>
      </w:r>
    </w:p>
    <w:p w14:paraId="146B963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Day 7:</w:t>
      </w:r>
    </w:p>
    <w:p w14:paraId="7E6ECE3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With(</w:t>
      </w:r>
    </w:p>
    <w:p w14:paraId="7BEAE99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{</w:t>
      </w:r>
    </w:p>
    <w:p w14:paraId="7E0FB07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RequestCount:</w:t>
      </w:r>
    </w:p>
    <w:p w14:paraId="3AF3015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CountRows(...)</w:t>
      </w:r>
    </w:p>
    <w:p w14:paraId="1786E3D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},</w:t>
      </w:r>
    </w:p>
    <w:p w14:paraId="2CDF46E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...</w:t>
      </w:r>
    </w:p>
    <w:p w14:paraId="0CB10F8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7FAD533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created a local named value.</w:t>
      </w:r>
    </w:p>
    <w:p w14:paraId="375DF5B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Today we use:</w:t>
      </w:r>
    </w:p>
    <w:p w14:paraId="2AA74E4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Multiple Named Values.</w:t>
      </w:r>
    </w:p>
    <w:p w14:paraId="6F72145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07DDD16">
          <v:rect id="_x0000_i4002" style="width:0;height:1.5pt" o:hralign="center" o:hrstd="t" o:hr="t" fillcolor="#a0a0a0" stroked="f"/>
        </w:pict>
      </w:r>
    </w:p>
    <w:p w14:paraId="068329B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28. Example</w:t>
      </w:r>
    </w:p>
    <w:p w14:paraId="70E34E4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With(</w:t>
      </w:r>
    </w:p>
    <w:p w14:paraId="5B3EF7F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{</w:t>
      </w:r>
    </w:p>
    <w:p w14:paraId="19BBE0C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UserTickets:</w:t>
      </w:r>
    </w:p>
    <w:p w14:paraId="57ABEE0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Filter(</w:t>
      </w:r>
    </w:p>
    <w:p w14:paraId="79D7E01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'Support Tickets',</w:t>
      </w:r>
    </w:p>
    <w:p w14:paraId="69BD49E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Employee =</w:t>
      </w:r>
    </w:p>
    <w:p w14:paraId="1DC99B9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varCurrentEmployee</w:t>
      </w:r>
    </w:p>
    <w:p w14:paraId="5A635DF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        ),</w:t>
      </w:r>
    </w:p>
    <w:p w14:paraId="31192367" w14:textId="77777777" w:rsidR="00A250DC" w:rsidRPr="00A250DC" w:rsidRDefault="00A250DC" w:rsidP="00A250DC">
      <w:pPr>
        <w:rPr>
          <w:sz w:val="32"/>
          <w:szCs w:val="32"/>
        </w:rPr>
      </w:pPr>
    </w:p>
    <w:p w14:paraId="2C6FE94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TodayDate:</w:t>
      </w:r>
    </w:p>
    <w:p w14:paraId="5C543D5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Today()</w:t>
      </w:r>
    </w:p>
    <w:p w14:paraId="26C27E4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},</w:t>
      </w:r>
    </w:p>
    <w:p w14:paraId="0E729EA5" w14:textId="77777777" w:rsidR="00A250DC" w:rsidRPr="00A250DC" w:rsidRDefault="00A250DC" w:rsidP="00A250DC">
      <w:pPr>
        <w:rPr>
          <w:sz w:val="32"/>
          <w:szCs w:val="32"/>
        </w:rPr>
      </w:pPr>
    </w:p>
    <w:p w14:paraId="5E3CCC4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CountRows(</w:t>
      </w:r>
    </w:p>
    <w:p w14:paraId="5D766DD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UserTickets</w:t>
      </w:r>
    </w:p>
    <w:p w14:paraId="23603F4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3E68316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3E3D0A0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797658A">
          <v:rect id="_x0000_i4003" style="width:0;height:1.5pt" o:hralign="center" o:hrstd="t" o:hr="t" fillcolor="#a0a0a0" stroked="f"/>
        </w:pict>
      </w:r>
    </w:p>
    <w:p w14:paraId="46B56EF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29. Why Use With?</w:t>
      </w:r>
    </w:p>
    <w:p w14:paraId="396E4F0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Without With:</w:t>
      </w:r>
    </w:p>
    <w:p w14:paraId="57DA5E7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We might repeat:</w:t>
      </w:r>
    </w:p>
    <w:p w14:paraId="6F67BBE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Filter(</w:t>
      </w:r>
    </w:p>
    <w:p w14:paraId="79A136C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38BE8B3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Employee = varCurrentEmployee</w:t>
      </w:r>
    </w:p>
    <w:p w14:paraId="00EF95A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024BCA0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many times.</w:t>
      </w:r>
    </w:p>
    <w:p w14:paraId="3092638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With allows us to:</w:t>
      </w:r>
    </w:p>
    <w:p w14:paraId="7B0045F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Name intermediate results.</w:t>
      </w:r>
    </w:p>
    <w:p w14:paraId="54889D6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61F4317">
          <v:rect id="_x0000_i4004" style="width:0;height:1.5pt" o:hralign="center" o:hrstd="t" o:hr="t" fillcolor="#a0a0a0" stroked="f"/>
        </w:pict>
      </w:r>
    </w:p>
    <w:p w14:paraId="180AA4E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30. Multiple Derived Values</w:t>
      </w:r>
    </w:p>
    <w:p w14:paraId="6B63EAE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Example:</w:t>
      </w:r>
    </w:p>
    <w:p w14:paraId="7337B5B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With(</w:t>
      </w:r>
    </w:p>
    <w:p w14:paraId="3B4271C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{</w:t>
      </w:r>
    </w:p>
    <w:p w14:paraId="7F1328A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OpenCount:</w:t>
      </w:r>
    </w:p>
    <w:p w14:paraId="1D0C185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CountRows(</w:t>
      </w:r>
    </w:p>
    <w:p w14:paraId="740F858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Filter(</w:t>
      </w:r>
    </w:p>
    <w:p w14:paraId="1282221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'Support Tickets',</w:t>
      </w:r>
    </w:p>
    <w:p w14:paraId="2561F5F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Employee =</w:t>
      </w:r>
    </w:p>
    <w:p w14:paraId="3A25CE0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    varCurrentEmployee &amp;&amp;</w:t>
      </w:r>
    </w:p>
    <w:p w14:paraId="575D154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Status =</w:t>
      </w:r>
    </w:p>
    <w:p w14:paraId="2906ADA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                    'Ticket Status'.New</w:t>
      </w:r>
    </w:p>
    <w:p w14:paraId="004167A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)</w:t>
      </w:r>
    </w:p>
    <w:p w14:paraId="6831D55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),</w:t>
      </w:r>
    </w:p>
    <w:p w14:paraId="5AD277D8" w14:textId="77777777" w:rsidR="00A250DC" w:rsidRPr="00A250DC" w:rsidRDefault="00A250DC" w:rsidP="00A250DC">
      <w:pPr>
        <w:rPr>
          <w:sz w:val="32"/>
          <w:szCs w:val="32"/>
        </w:rPr>
      </w:pPr>
    </w:p>
    <w:p w14:paraId="574C90C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ResolvedCount:</w:t>
      </w:r>
    </w:p>
    <w:p w14:paraId="2F5A1C8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CountRows(</w:t>
      </w:r>
    </w:p>
    <w:p w14:paraId="2F05F7E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Filter(</w:t>
      </w:r>
    </w:p>
    <w:p w14:paraId="130553D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'Support Tickets',</w:t>
      </w:r>
    </w:p>
    <w:p w14:paraId="4E6DDB3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Employee =</w:t>
      </w:r>
    </w:p>
    <w:p w14:paraId="677F6F5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    varCurrentEmployee &amp;&amp;</w:t>
      </w:r>
    </w:p>
    <w:p w14:paraId="1EE077A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Status =</w:t>
      </w:r>
    </w:p>
    <w:p w14:paraId="245B7AA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    'Ticket Status'.Resolved</w:t>
      </w:r>
    </w:p>
    <w:p w14:paraId="647DB7A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)</w:t>
      </w:r>
    </w:p>
    <w:p w14:paraId="45FB711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)</w:t>
      </w:r>
    </w:p>
    <w:p w14:paraId="5A2E36A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},</w:t>
      </w:r>
    </w:p>
    <w:p w14:paraId="39F38075" w14:textId="77777777" w:rsidR="00A250DC" w:rsidRPr="00A250DC" w:rsidRDefault="00A250DC" w:rsidP="00A250DC">
      <w:pPr>
        <w:rPr>
          <w:sz w:val="32"/>
          <w:szCs w:val="32"/>
        </w:rPr>
      </w:pPr>
    </w:p>
    <w:p w14:paraId="4D93CF8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"Open: "</w:t>
      </w:r>
    </w:p>
    <w:p w14:paraId="3A8D9C1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&amp; OpenCount</w:t>
      </w:r>
    </w:p>
    <w:p w14:paraId="65AA696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&amp; " | Resolved: "</w:t>
      </w:r>
    </w:p>
    <w:p w14:paraId="559AC46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&amp; ResolvedCount</w:t>
      </w:r>
    </w:p>
    <w:p w14:paraId="2D6E56E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7D0986F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85D88AB">
          <v:rect id="_x0000_i4005" style="width:0;height:1.5pt" o:hralign="center" o:hrstd="t" o:hr="t" fillcolor="#a0a0a0" stroked="f"/>
        </w:pict>
      </w:r>
    </w:p>
    <w:p w14:paraId="718B3C1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31. Dependency Warning Inside Same With</w:t>
      </w:r>
    </w:p>
    <w:p w14:paraId="058C5B1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 not assume one value defined inside the same inline With record can always depend on another value being declared beside it.</w:t>
      </w:r>
    </w:p>
    <w:p w14:paraId="748ECE5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If:</w:t>
      </w:r>
    </w:p>
    <w:p w14:paraId="258E51F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Value B</w:t>
      </w:r>
    </w:p>
    <w:p w14:paraId="5FEB6ED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needs:</w:t>
      </w:r>
    </w:p>
    <w:p w14:paraId="6607D61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Value A</w:t>
      </w:r>
    </w:p>
    <w:p w14:paraId="55AE169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12A5629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Nested With</w:t>
      </w:r>
    </w:p>
    <w:p w14:paraId="6DC41C7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or:</w:t>
      </w:r>
    </w:p>
    <w:p w14:paraId="1785B4E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Named Formulas</w:t>
      </w:r>
    </w:p>
    <w:p w14:paraId="7F793B6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to make dependencies explicit.</w:t>
      </w:r>
    </w:p>
    <w:p w14:paraId="68E907E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750F49D">
          <v:rect id="_x0000_i4006" style="width:0;height:1.5pt" o:hralign="center" o:hrstd="t" o:hr="t" fillcolor="#a0a0a0" stroked="f"/>
        </w:pict>
      </w:r>
    </w:p>
    <w:p w14:paraId="4EE1245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H — TABLE SHAPING</w:t>
      </w:r>
    </w:p>
    <w:p w14:paraId="2E3B643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32. What is Table Shaping?</w:t>
      </w:r>
    </w:p>
    <w:p w14:paraId="3780403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Table shaping means:</w:t>
      </w:r>
    </w:p>
    <w:p w14:paraId="4E2C343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Create a new table representation</w:t>
      </w:r>
    </w:p>
    <w:p w14:paraId="10DC826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without modifying the original data source.</w:t>
      </w:r>
    </w:p>
    <w:p w14:paraId="768310B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Functions include:</w:t>
      </w:r>
    </w:p>
    <w:p w14:paraId="1D24326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AddColumns()</w:t>
      </w:r>
    </w:p>
    <w:p w14:paraId="10ADE2F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ShowColumns()</w:t>
      </w:r>
    </w:p>
    <w:p w14:paraId="79E835B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DropColumns()</w:t>
      </w:r>
    </w:p>
    <w:p w14:paraId="5C621C4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RenameColumns()</w:t>
      </w:r>
    </w:p>
    <w:p w14:paraId="3AE3A57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7C52BD7">
          <v:rect id="_x0000_i4007" style="width:0;height:1.5pt" o:hralign="center" o:hrstd="t" o:hr="t" fillcolor="#a0a0a0" stroked="f"/>
        </w:pict>
      </w:r>
    </w:p>
    <w:p w14:paraId="4A4E84C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33. Important Rule</w:t>
      </w:r>
    </w:p>
    <w:p w14:paraId="41482D3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These functions:</w:t>
      </w:r>
    </w:p>
    <w:p w14:paraId="08FA906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Do not alter Dataverse schema.</w:t>
      </w:r>
    </w:p>
    <w:p w14:paraId="0F82DD4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They transform:</w:t>
      </w:r>
    </w:p>
    <w:p w14:paraId="2A70553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Input Table</w:t>
      </w:r>
    </w:p>
    <w:p w14:paraId="3282306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into:</w:t>
      </w:r>
    </w:p>
    <w:p w14:paraId="4788420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Output Table</w:t>
      </w:r>
    </w:p>
    <w:p w14:paraId="5158DEA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 use by formulas and controls.</w:t>
      </w:r>
    </w:p>
    <w:p w14:paraId="59619E2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22F93CC">
          <v:rect id="_x0000_i4008" style="width:0;height:1.5pt" o:hralign="center" o:hrstd="t" o:hr="t" fillcolor="#a0a0a0" stroked="f"/>
        </w:pict>
      </w:r>
    </w:p>
    <w:p w14:paraId="10FD2BF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34. Example</w:t>
      </w:r>
    </w:p>
    <w:p w14:paraId="5B8B73F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Original Ticket:</w:t>
      </w:r>
    </w:p>
    <w:p w14:paraId="0FEDE75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Ticket Number</w:t>
      </w:r>
    </w:p>
    <w:p w14:paraId="34D1999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Subject</w:t>
      </w:r>
    </w:p>
    <w:p w14:paraId="67FD7E7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Description</w:t>
      </w:r>
    </w:p>
    <w:p w14:paraId="02EA2BF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Employee</w:t>
      </w:r>
    </w:p>
    <w:p w14:paraId="6CA5A98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Category</w:t>
      </w:r>
    </w:p>
    <w:p w14:paraId="2A65711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Priority</w:t>
      </w:r>
    </w:p>
    <w:p w14:paraId="10B16AF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Status</w:t>
      </w:r>
    </w:p>
    <w:p w14:paraId="01620C4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Created On</w:t>
      </w:r>
    </w:p>
    <w:p w14:paraId="297DEB9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UI may need:</w:t>
      </w:r>
    </w:p>
    <w:p w14:paraId="5EC4CE7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Ticket Number</w:t>
      </w:r>
    </w:p>
    <w:p w14:paraId="3F32585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Subject</w:t>
      </w:r>
    </w:p>
    <w:p w14:paraId="0973789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Status</w:t>
      </w:r>
    </w:p>
    <w:p w14:paraId="2DE700A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Age</w:t>
      </w:r>
    </w:p>
    <w:p w14:paraId="12116D9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We can shape a temporary output table.</w:t>
      </w:r>
    </w:p>
    <w:p w14:paraId="41A6596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645D7E6">
          <v:rect id="_x0000_i4009" style="width:0;height:1.5pt" o:hralign="center" o:hrstd="t" o:hr="t" fillcolor="#a0a0a0" stroked="f"/>
        </w:pict>
      </w:r>
    </w:p>
    <w:p w14:paraId="25BFAD1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I — ADDCOLUMNS()</w:t>
      </w:r>
    </w:p>
    <w:p w14:paraId="455F1BF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35. AddColumns()</w:t>
      </w:r>
    </w:p>
    <w:p w14:paraId="6CC00AA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AddColumns() creates one or more:</w:t>
      </w:r>
    </w:p>
    <w:p w14:paraId="1E65663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Derived columns</w:t>
      </w:r>
    </w:p>
    <w:p w14:paraId="330DF7D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 the result table.</w:t>
      </w:r>
    </w:p>
    <w:p w14:paraId="39EA842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It does not create physical Dataverse columns.</w:t>
      </w:r>
    </w:p>
    <w:p w14:paraId="74DC556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0783D6A">
          <v:rect id="_x0000_i4010" style="width:0;height:1.5pt" o:hralign="center" o:hrstd="t" o:hr="t" fillcolor="#a0a0a0" stroked="f"/>
        </w:pict>
      </w:r>
    </w:p>
    <w:p w14:paraId="43C4778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36. Ticket Age Requirement</w:t>
      </w:r>
    </w:p>
    <w:p w14:paraId="632B4C3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Users want:</w:t>
      </w:r>
    </w:p>
    <w:p w14:paraId="0F18AF3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Opened 3 days ago</w:t>
      </w:r>
    </w:p>
    <w:p w14:paraId="41063F1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Should we create a Dataverse field:</w:t>
      </w:r>
    </w:p>
    <w:p w14:paraId="27AE85E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Ticket Age</w:t>
      </w:r>
    </w:p>
    <w:p w14:paraId="6D54E6F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and update it every day?</w:t>
      </w:r>
    </w:p>
    <w:p w14:paraId="6D2E1E1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Usually:</w:t>
      </w:r>
    </w:p>
    <w:p w14:paraId="1D467DA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No.</w:t>
      </w:r>
    </w:p>
    <w:p w14:paraId="34503DC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Age can be calculated.</w:t>
      </w:r>
    </w:p>
    <w:p w14:paraId="055EAC4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FD8E173">
          <v:rect id="_x0000_i4011" style="width:0;height:1.5pt" o:hralign="center" o:hrstd="t" o:hr="t" fillcolor="#a0a0a0" stroked="f"/>
        </w:pict>
      </w:r>
    </w:p>
    <w:p w14:paraId="1C04B18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37. Ticket Age</w:t>
      </w:r>
    </w:p>
    <w:p w14:paraId="7B1A902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Conceptually:</w:t>
      </w:r>
    </w:p>
    <w:p w14:paraId="451936C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AddColumns(</w:t>
      </w:r>
    </w:p>
    <w:p w14:paraId="73567D6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 As Ticket,</w:t>
      </w:r>
    </w:p>
    <w:p w14:paraId="5816AD5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TicketAge,</w:t>
      </w:r>
    </w:p>
    <w:p w14:paraId="7904CE6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DateDiff(</w:t>
      </w:r>
    </w:p>
    <w:p w14:paraId="4870140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Ticket.'Created On',</w:t>
      </w:r>
    </w:p>
    <w:p w14:paraId="0EBDF24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Now(),</w:t>
      </w:r>
    </w:p>
    <w:p w14:paraId="2804EA3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TimeUnit.Days</w:t>
      </w:r>
    </w:p>
    <w:p w14:paraId="5F9AC21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4F157C7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0655E33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1812"/>
        <w:gridCol w:w="1638"/>
      </w:tblGrid>
      <w:tr w:rsidR="00A250DC" w:rsidRPr="00A250DC" w14:paraId="510208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9741E" w14:textId="77777777" w:rsidR="00A250DC" w:rsidRPr="00A250DC" w:rsidRDefault="00A250DC" w:rsidP="00A250DC">
            <w:pPr>
              <w:rPr>
                <w:b/>
                <w:bCs/>
                <w:sz w:val="32"/>
                <w:szCs w:val="32"/>
              </w:rPr>
            </w:pPr>
            <w:r w:rsidRPr="00A250DC">
              <w:rPr>
                <w:b/>
                <w:bCs/>
                <w:sz w:val="32"/>
                <w:szCs w:val="32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27E867E9" w14:textId="77777777" w:rsidR="00A250DC" w:rsidRPr="00A250DC" w:rsidRDefault="00A250DC" w:rsidP="00A250DC">
            <w:pPr>
              <w:rPr>
                <w:b/>
                <w:bCs/>
                <w:sz w:val="32"/>
                <w:szCs w:val="32"/>
              </w:rPr>
            </w:pPr>
            <w:r w:rsidRPr="00A250DC">
              <w:rPr>
                <w:b/>
                <w:bCs/>
                <w:sz w:val="32"/>
                <w:szCs w:val="32"/>
              </w:rPr>
              <w:t>Created On</w:t>
            </w:r>
          </w:p>
        </w:tc>
        <w:tc>
          <w:tcPr>
            <w:tcW w:w="0" w:type="auto"/>
            <w:vAlign w:val="center"/>
            <w:hideMark/>
          </w:tcPr>
          <w:p w14:paraId="19E7144A" w14:textId="77777777" w:rsidR="00A250DC" w:rsidRPr="00A250DC" w:rsidRDefault="00A250DC" w:rsidP="00A250DC">
            <w:pPr>
              <w:rPr>
                <w:b/>
                <w:bCs/>
                <w:sz w:val="32"/>
                <w:szCs w:val="32"/>
              </w:rPr>
            </w:pPr>
            <w:r w:rsidRPr="00A250DC">
              <w:rPr>
                <w:b/>
                <w:bCs/>
                <w:sz w:val="32"/>
                <w:szCs w:val="32"/>
              </w:rPr>
              <w:t>TicketAge</w:t>
            </w:r>
          </w:p>
        </w:tc>
      </w:tr>
      <w:tr w:rsidR="00A250DC" w:rsidRPr="00A250DC" w14:paraId="38891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33AEC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VPN problem</w:t>
            </w:r>
          </w:p>
        </w:tc>
        <w:tc>
          <w:tcPr>
            <w:tcW w:w="0" w:type="auto"/>
            <w:vAlign w:val="center"/>
            <w:hideMark/>
          </w:tcPr>
          <w:p w14:paraId="3AC84F6B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3 days ago</w:t>
            </w:r>
          </w:p>
        </w:tc>
        <w:tc>
          <w:tcPr>
            <w:tcW w:w="0" w:type="auto"/>
            <w:vAlign w:val="center"/>
            <w:hideMark/>
          </w:tcPr>
          <w:p w14:paraId="319B93FD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3</w:t>
            </w:r>
          </w:p>
        </w:tc>
      </w:tr>
      <w:tr w:rsidR="00A250DC" w:rsidRPr="00A250DC" w14:paraId="02DE1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AF349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Laptop failure</w:t>
            </w:r>
          </w:p>
        </w:tc>
        <w:tc>
          <w:tcPr>
            <w:tcW w:w="0" w:type="auto"/>
            <w:vAlign w:val="center"/>
            <w:hideMark/>
          </w:tcPr>
          <w:p w14:paraId="7C54237D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Today</w:t>
            </w:r>
          </w:p>
        </w:tc>
        <w:tc>
          <w:tcPr>
            <w:tcW w:w="0" w:type="auto"/>
            <w:vAlign w:val="center"/>
            <w:hideMark/>
          </w:tcPr>
          <w:p w14:paraId="42E268DF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0</w:t>
            </w:r>
          </w:p>
        </w:tc>
      </w:tr>
    </w:tbl>
    <w:p w14:paraId="1CA28D3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Original Dataverse table remains unchanged.</w:t>
      </w:r>
    </w:p>
    <w:p w14:paraId="2310D03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E4DDFBB">
          <v:rect id="_x0000_i4012" style="width:0;height:1.5pt" o:hralign="center" o:hrstd="t" o:hr="t" fillcolor="#a0a0a0" stroked="f"/>
        </w:pict>
      </w:r>
    </w:p>
    <w:p w14:paraId="5710151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38. Display Age</w:t>
      </w:r>
    </w:p>
    <w:p w14:paraId="1F06B22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Gallery could display:</w:t>
      </w:r>
    </w:p>
    <w:p w14:paraId="5EEE74D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ThisItem.TicketAge &amp; " days ago"</w:t>
      </w:r>
    </w:p>
    <w:p w14:paraId="7D0525A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But:</w:t>
      </w:r>
    </w:p>
    <w:p w14:paraId="498392A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0 days ago</w:t>
      </w:r>
    </w:p>
    <w:p w14:paraId="579DCFA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is not ideal.</w:t>
      </w:r>
    </w:p>
    <w:p w14:paraId="5C353D3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C8CD271">
          <v:rect id="_x0000_i4013" style="width:0;height:1.5pt" o:hralign="center" o:hrstd="t" o:hr="t" fillcolor="#a0a0a0" stroked="f"/>
        </w:pict>
      </w:r>
    </w:p>
    <w:p w14:paraId="0179921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39. Better Display</w:t>
      </w:r>
    </w:p>
    <w:p w14:paraId="2FE6378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 another derived column:</w:t>
      </w:r>
    </w:p>
    <w:p w14:paraId="2DEDE2B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AddColumns(</w:t>
      </w:r>
    </w:p>
    <w:p w14:paraId="1A20025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 As Ticket,</w:t>
      </w:r>
    </w:p>
    <w:p w14:paraId="590713CB" w14:textId="77777777" w:rsidR="00A250DC" w:rsidRPr="00A250DC" w:rsidRDefault="00A250DC" w:rsidP="00A250DC">
      <w:pPr>
        <w:rPr>
          <w:sz w:val="32"/>
          <w:szCs w:val="32"/>
        </w:rPr>
      </w:pPr>
    </w:p>
    <w:p w14:paraId="7F8F33D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TicketAge,</w:t>
      </w:r>
    </w:p>
    <w:p w14:paraId="33C3ABA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DateDiff(</w:t>
      </w:r>
    </w:p>
    <w:p w14:paraId="749CC72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Ticket.'Created On',</w:t>
      </w:r>
    </w:p>
    <w:p w14:paraId="3D91512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Now(),</w:t>
      </w:r>
    </w:p>
    <w:p w14:paraId="0AE3165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TimeUnit.Days</w:t>
      </w:r>
    </w:p>
    <w:p w14:paraId="44DBF06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),</w:t>
      </w:r>
    </w:p>
    <w:p w14:paraId="44A26421" w14:textId="77777777" w:rsidR="00A250DC" w:rsidRPr="00A250DC" w:rsidRDefault="00A250DC" w:rsidP="00A250DC">
      <w:pPr>
        <w:rPr>
          <w:sz w:val="32"/>
          <w:szCs w:val="32"/>
        </w:rPr>
      </w:pPr>
    </w:p>
    <w:p w14:paraId="24E80F1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AgeDisplay,</w:t>
      </w:r>
    </w:p>
    <w:p w14:paraId="7598D68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With(</w:t>
      </w:r>
    </w:p>
    <w:p w14:paraId="036AD0B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{</w:t>
      </w:r>
    </w:p>
    <w:p w14:paraId="33D59DA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DaysOld:</w:t>
      </w:r>
    </w:p>
    <w:p w14:paraId="250EBB3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DateDiff(</w:t>
      </w:r>
    </w:p>
    <w:p w14:paraId="4131A7E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                Ticket.'Created On',</w:t>
      </w:r>
    </w:p>
    <w:p w14:paraId="2903A1E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Now(),</w:t>
      </w:r>
    </w:p>
    <w:p w14:paraId="0B6742B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TimeUnit.Days</w:t>
      </w:r>
    </w:p>
    <w:p w14:paraId="137601A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)</w:t>
      </w:r>
    </w:p>
    <w:p w14:paraId="312A217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},</w:t>
      </w:r>
    </w:p>
    <w:p w14:paraId="3853664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If(</w:t>
      </w:r>
    </w:p>
    <w:p w14:paraId="72871ED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DaysOld = 0,</w:t>
      </w:r>
    </w:p>
    <w:p w14:paraId="44B6D34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"Today",</w:t>
      </w:r>
    </w:p>
    <w:p w14:paraId="34D52FFA" w14:textId="77777777" w:rsidR="00A250DC" w:rsidRPr="00A250DC" w:rsidRDefault="00A250DC" w:rsidP="00A250DC">
      <w:pPr>
        <w:rPr>
          <w:sz w:val="32"/>
          <w:szCs w:val="32"/>
        </w:rPr>
      </w:pPr>
    </w:p>
    <w:p w14:paraId="719E5F1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DaysOld = 1,</w:t>
      </w:r>
    </w:p>
    <w:p w14:paraId="63B2C3F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"1 day ago",</w:t>
      </w:r>
    </w:p>
    <w:p w14:paraId="5C14564F" w14:textId="77777777" w:rsidR="00A250DC" w:rsidRPr="00A250DC" w:rsidRDefault="00A250DC" w:rsidP="00A250DC">
      <w:pPr>
        <w:rPr>
          <w:sz w:val="32"/>
          <w:szCs w:val="32"/>
        </w:rPr>
      </w:pPr>
    </w:p>
    <w:p w14:paraId="133FF96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DaysOld &amp; " days ago"</w:t>
      </w:r>
    </w:p>
    <w:p w14:paraId="184FC30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)</w:t>
      </w:r>
    </w:p>
    <w:p w14:paraId="46FAB35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1AC021B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57D98FD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171F3CC">
          <v:rect id="_x0000_i4014" style="width:0;height:1.5pt" o:hralign="center" o:hrstd="t" o:hr="t" fillcolor="#a0a0a0" stroked="f"/>
        </w:pict>
      </w:r>
    </w:p>
    <w:p w14:paraId="5071083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40. Avoid Repeating DateDiff</w:t>
      </w:r>
    </w:p>
    <w:p w14:paraId="1B544A1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 cleaner approach:</w:t>
      </w:r>
    </w:p>
    <w:p w14:paraId="0BAC469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First add:</w:t>
      </w:r>
    </w:p>
    <w:p w14:paraId="6B1C61E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TicketAge</w:t>
      </w:r>
    </w:p>
    <w:p w14:paraId="3AE48EF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then use a second shaping step if necessary.</w:t>
      </w:r>
    </w:p>
    <w:p w14:paraId="6D4E896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Concept:</w:t>
      </w:r>
    </w:p>
    <w:p w14:paraId="78FA1A2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Support Tickets</w:t>
      </w:r>
    </w:p>
    <w:p w14:paraId="2DCAD73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59AFFD2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 TicketAge</w:t>
      </w:r>
    </w:p>
    <w:p w14:paraId="4F8E96C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2C3B4E8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 AgeDisplay</w:t>
      </w:r>
    </w:p>
    <w:p w14:paraId="7A412D2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BA29C2B">
          <v:rect id="_x0000_i4015" style="width:0;height:1.5pt" o:hralign="center" o:hrstd="t" o:hr="t" fillcolor="#a0a0a0" stroked="f"/>
        </w:pict>
      </w:r>
    </w:p>
    <w:p w14:paraId="316EC26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41. Why This Matters</w:t>
      </w:r>
    </w:p>
    <w:p w14:paraId="0125E0E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Students should learn:</w:t>
      </w:r>
    </w:p>
    <w:p w14:paraId="25311FA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Derived UI information does not automatically belong in the database.</w:t>
      </w:r>
    </w:p>
    <w:p w14:paraId="68985CE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Only store data when there is a genuine business reason.</w:t>
      </w:r>
    </w:p>
    <w:p w14:paraId="3830EC5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84E0D44">
          <v:rect id="_x0000_i4016" style="width:0;height:1.5pt" o:hralign="center" o:hrstd="t" o:hr="t" fillcolor="#a0a0a0" stroked="f"/>
        </w:pict>
      </w:r>
    </w:p>
    <w:p w14:paraId="47E77C4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J — SHOWCOLUMNS()</w:t>
      </w:r>
    </w:p>
    <w:p w14:paraId="169886B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42. ShowColumns()</w:t>
      </w:r>
    </w:p>
    <w:p w14:paraId="7475E8A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Suppose a control needs only:</w:t>
      </w:r>
    </w:p>
    <w:p w14:paraId="6A6B79B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Ticket Number</w:t>
      </w:r>
    </w:p>
    <w:p w14:paraId="3829C8C9" w14:textId="77777777" w:rsidR="00A250DC" w:rsidRPr="00A250DC" w:rsidRDefault="00A250DC" w:rsidP="00A250DC">
      <w:pPr>
        <w:rPr>
          <w:sz w:val="32"/>
          <w:szCs w:val="32"/>
        </w:rPr>
      </w:pPr>
    </w:p>
    <w:p w14:paraId="3608964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Subject</w:t>
      </w:r>
    </w:p>
    <w:p w14:paraId="027A9BD5" w14:textId="77777777" w:rsidR="00A250DC" w:rsidRPr="00A250DC" w:rsidRDefault="00A250DC" w:rsidP="00A250DC">
      <w:pPr>
        <w:rPr>
          <w:sz w:val="32"/>
          <w:szCs w:val="32"/>
        </w:rPr>
      </w:pPr>
    </w:p>
    <w:p w14:paraId="34B8F30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Status</w:t>
      </w:r>
    </w:p>
    <w:p w14:paraId="3650134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39019E4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ShowColumns(</w:t>
      </w:r>
    </w:p>
    <w:p w14:paraId="0E220F2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4BACA46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'Ticket Number',</w:t>
      </w:r>
    </w:p>
    <w:p w14:paraId="392B338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Subject,</w:t>
      </w:r>
    </w:p>
    <w:p w14:paraId="4965439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Status</w:t>
      </w:r>
    </w:p>
    <w:p w14:paraId="4CDE1D5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001882A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Result contains only those selected columns.</w:t>
      </w:r>
    </w:p>
    <w:p w14:paraId="4757FCC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55FB60E">
          <v:rect id="_x0000_i4017" style="width:0;height:1.5pt" o:hralign="center" o:hrstd="t" o:hr="t" fillcolor="#a0a0a0" stroked="f"/>
        </w:pict>
      </w:r>
    </w:p>
    <w:p w14:paraId="158A4C0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43. Why Use ShowColumns?</w:t>
      </w:r>
    </w:p>
    <w:p w14:paraId="7593337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Benefits can include:</w:t>
      </w:r>
    </w:p>
    <w:p w14:paraId="2B2AE375" w14:textId="77777777" w:rsidR="00A250DC" w:rsidRPr="00A250DC" w:rsidRDefault="00A250DC">
      <w:pPr>
        <w:numPr>
          <w:ilvl w:val="0"/>
          <w:numId w:val="4"/>
        </w:numPr>
        <w:rPr>
          <w:sz w:val="32"/>
          <w:szCs w:val="32"/>
        </w:rPr>
      </w:pPr>
      <w:r w:rsidRPr="00A250DC">
        <w:rPr>
          <w:sz w:val="32"/>
          <w:szCs w:val="32"/>
        </w:rPr>
        <w:t>Clearer intermediate results</w:t>
      </w:r>
    </w:p>
    <w:p w14:paraId="2764B707" w14:textId="77777777" w:rsidR="00A250DC" w:rsidRPr="00A250DC" w:rsidRDefault="00A250DC">
      <w:pPr>
        <w:numPr>
          <w:ilvl w:val="0"/>
          <w:numId w:val="4"/>
        </w:numPr>
        <w:rPr>
          <w:sz w:val="32"/>
          <w:szCs w:val="32"/>
        </w:rPr>
      </w:pPr>
      <w:r w:rsidRPr="00A250DC">
        <w:rPr>
          <w:sz w:val="32"/>
          <w:szCs w:val="32"/>
        </w:rPr>
        <w:t>Smaller local structures when appropriate</w:t>
      </w:r>
    </w:p>
    <w:p w14:paraId="5DCE51DF" w14:textId="77777777" w:rsidR="00A250DC" w:rsidRPr="00A250DC" w:rsidRDefault="00A250DC">
      <w:pPr>
        <w:numPr>
          <w:ilvl w:val="0"/>
          <w:numId w:val="4"/>
        </w:numPr>
        <w:rPr>
          <w:sz w:val="32"/>
          <w:szCs w:val="32"/>
        </w:rPr>
      </w:pPr>
      <w:r w:rsidRPr="00A250DC">
        <w:rPr>
          <w:sz w:val="32"/>
          <w:szCs w:val="32"/>
        </w:rPr>
        <w:t>Easier integration payload shaping</w:t>
      </w:r>
    </w:p>
    <w:p w14:paraId="4F27B90B" w14:textId="77777777" w:rsidR="00A250DC" w:rsidRPr="00A250DC" w:rsidRDefault="00A250DC">
      <w:pPr>
        <w:numPr>
          <w:ilvl w:val="0"/>
          <w:numId w:val="4"/>
        </w:numPr>
        <w:rPr>
          <w:sz w:val="32"/>
          <w:szCs w:val="32"/>
        </w:rPr>
      </w:pPr>
      <w:r w:rsidRPr="00A250DC">
        <w:rPr>
          <w:sz w:val="32"/>
          <w:szCs w:val="32"/>
        </w:rPr>
        <w:t>Easier understanding of what downstream formulas need</w:t>
      </w:r>
    </w:p>
    <w:p w14:paraId="41F2BD7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 not use it blindly everywhere.</w:t>
      </w:r>
    </w:p>
    <w:p w14:paraId="185AD88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3D81472">
          <v:rect id="_x0000_i4018" style="width:0;height:1.5pt" o:hralign="center" o:hrstd="t" o:hr="t" fillcolor="#a0a0a0" stroked="f"/>
        </w:pict>
      </w:r>
    </w:p>
    <w:p w14:paraId="7032185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K — DROPCOLUMNS()</w:t>
      </w:r>
    </w:p>
    <w:p w14:paraId="4CDBFB1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44. DropColumns()</w:t>
      </w:r>
    </w:p>
    <w:p w14:paraId="2E3CCAE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Instead of saying:</w:t>
      </w:r>
    </w:p>
    <w:p w14:paraId="6D41753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Keep these columns.</w:t>
      </w:r>
    </w:p>
    <w:p w14:paraId="033B4CC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DropColumns() says:</w:t>
      </w:r>
    </w:p>
    <w:p w14:paraId="14FE0B6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Remove these columns from the result.</w:t>
      </w:r>
    </w:p>
    <w:p w14:paraId="7108010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Conceptually:</w:t>
      </w:r>
    </w:p>
    <w:p w14:paraId="5B1B4FA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DropColumns(</w:t>
      </w:r>
    </w:p>
    <w:p w14:paraId="41CB1D1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SomeTicketTable,</w:t>
      </w:r>
    </w:p>
    <w:p w14:paraId="2829003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Description,</w:t>
      </w:r>
    </w:p>
    <w:p w14:paraId="47FACCB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Resolution</w:t>
      </w:r>
    </w:p>
    <w:p w14:paraId="7B8BACC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386FCED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3953FB1">
          <v:rect id="_x0000_i4019" style="width:0;height:1.5pt" o:hralign="center" o:hrstd="t" o:hr="t" fillcolor="#a0a0a0" stroked="f"/>
        </w:pict>
      </w:r>
    </w:p>
    <w:p w14:paraId="345E0C4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45. Show vs Drop</w:t>
      </w:r>
    </w:p>
    <w:p w14:paraId="1708FBC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ShowColumns</w:t>
      </w:r>
    </w:p>
    <w:p w14:paraId="4EAF8C7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Keep only:</w:t>
      </w:r>
    </w:p>
    <w:p w14:paraId="3FAC40D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Specified columns.</w:t>
      </w:r>
    </w:p>
    <w:p w14:paraId="4E3F635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DropColumns</w:t>
      </w:r>
    </w:p>
    <w:p w14:paraId="70D41E5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Remove:</w:t>
      </w:r>
    </w:p>
    <w:p w14:paraId="149D8A0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Specified columns.</w:t>
      </w:r>
    </w:p>
    <w:p w14:paraId="7AC45FC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FB940D1">
          <v:rect id="_x0000_i4020" style="width:0;height:1.5pt" o:hralign="center" o:hrstd="t" o:hr="t" fillcolor="#a0a0a0" stroked="f"/>
        </w:pict>
      </w:r>
    </w:p>
    <w:p w14:paraId="5A9BCC4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L — RENAMECOLUMNS()</w:t>
      </w:r>
    </w:p>
    <w:p w14:paraId="25F7CDD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46. RenameColumns()</w:t>
      </w:r>
    </w:p>
    <w:p w14:paraId="2EA00D4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Sometimes an output table needs friendlier temporary names.</w:t>
      </w:r>
    </w:p>
    <w:p w14:paraId="4D2AB07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Concept:</w:t>
      </w:r>
    </w:p>
    <w:p w14:paraId="79C0A43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RenameColumns(</w:t>
      </w:r>
    </w:p>
    <w:p w14:paraId="6E699E4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SomeTable,</w:t>
      </w:r>
    </w:p>
    <w:p w14:paraId="64EA468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'Created On',</w:t>
      </w:r>
    </w:p>
    <w:p w14:paraId="0AA0E4E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CreatedDate</w:t>
      </w:r>
    </w:p>
    <w:p w14:paraId="5979C09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2EDF334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 result uses:</w:t>
      </w:r>
    </w:p>
    <w:p w14:paraId="43C0233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CreatedDate</w:t>
      </w:r>
    </w:p>
    <w:p w14:paraId="3D147DD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 Dataverse column itself remains:</w:t>
      </w:r>
    </w:p>
    <w:p w14:paraId="562CF1D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Created On.</w:t>
      </w:r>
    </w:p>
    <w:p w14:paraId="15473A5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0F871C2">
          <v:rect id="_x0000_i4021" style="width:0;height:1.5pt" o:hralign="center" o:hrstd="t" o:hr="t" fillcolor="#a0a0a0" stroked="f"/>
        </w:pict>
      </w:r>
    </w:p>
    <w:p w14:paraId="68962F5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47. Good Use Case</w:t>
      </w:r>
    </w:p>
    <w:p w14:paraId="64A3E41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External component expects:</w:t>
      </w:r>
    </w:p>
    <w:p w14:paraId="7E732AD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Title</w:t>
      </w:r>
    </w:p>
    <w:p w14:paraId="2340439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Value</w:t>
      </w:r>
    </w:p>
    <w:p w14:paraId="736CDF1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but source table has:</w:t>
      </w:r>
    </w:p>
    <w:p w14:paraId="32B6CE1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Category Name</w:t>
      </w:r>
    </w:p>
    <w:p w14:paraId="2A0D41A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Ticket Count</w:t>
      </w:r>
    </w:p>
    <w:p w14:paraId="599CF38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 shaped table can rename those output columns without modifying Dataverse.</w:t>
      </w:r>
    </w:p>
    <w:p w14:paraId="75370A3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6310588">
          <v:rect id="_x0000_i4022" style="width:0;height:1.5pt" o:hralign="center" o:hrstd="t" o:hr="t" fillcolor="#a0a0a0" stroked="f"/>
        </w:pict>
      </w:r>
    </w:p>
    <w:p w14:paraId="5B8F8BB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M — COMBINE TABLE SHAPING</w:t>
      </w:r>
    </w:p>
    <w:p w14:paraId="2CF0AE7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48. Example Pipeline</w:t>
      </w:r>
    </w:p>
    <w:p w14:paraId="28631A0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ShowColumns(</w:t>
      </w:r>
    </w:p>
    <w:p w14:paraId="7CE93FF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AddColumns(</w:t>
      </w:r>
    </w:p>
    <w:p w14:paraId="1B491D3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Filter(</w:t>
      </w:r>
    </w:p>
    <w:p w14:paraId="5EF278F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        'Support Tickets',</w:t>
      </w:r>
    </w:p>
    <w:p w14:paraId="17172EC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Employee =</w:t>
      </w:r>
    </w:p>
    <w:p w14:paraId="6F69CDE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varCurrentEmployee</w:t>
      </w:r>
    </w:p>
    <w:p w14:paraId="490DC3D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) As Ticket,</w:t>
      </w:r>
    </w:p>
    <w:p w14:paraId="301E87D7" w14:textId="77777777" w:rsidR="00A250DC" w:rsidRPr="00A250DC" w:rsidRDefault="00A250DC" w:rsidP="00A250DC">
      <w:pPr>
        <w:rPr>
          <w:sz w:val="32"/>
          <w:szCs w:val="32"/>
        </w:rPr>
      </w:pPr>
    </w:p>
    <w:p w14:paraId="1E4E053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TicketAge,</w:t>
      </w:r>
    </w:p>
    <w:p w14:paraId="322A0A9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DateDiff(</w:t>
      </w:r>
    </w:p>
    <w:p w14:paraId="11E4D18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Ticket.'Created On',</w:t>
      </w:r>
    </w:p>
    <w:p w14:paraId="12478C0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Now(),</w:t>
      </w:r>
    </w:p>
    <w:p w14:paraId="5DD49E4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TimeUnit.Days</w:t>
      </w:r>
    </w:p>
    <w:p w14:paraId="40C99FB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)</w:t>
      </w:r>
    </w:p>
    <w:p w14:paraId="12008AE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),</w:t>
      </w:r>
    </w:p>
    <w:p w14:paraId="39DE1AA2" w14:textId="77777777" w:rsidR="00A250DC" w:rsidRPr="00A250DC" w:rsidRDefault="00A250DC" w:rsidP="00A250DC">
      <w:pPr>
        <w:rPr>
          <w:sz w:val="32"/>
          <w:szCs w:val="32"/>
        </w:rPr>
      </w:pPr>
    </w:p>
    <w:p w14:paraId="18B09AB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'Ticket Number',</w:t>
      </w:r>
    </w:p>
    <w:p w14:paraId="4A2BF42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Subject,</w:t>
      </w:r>
    </w:p>
    <w:p w14:paraId="1341A92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Status,</w:t>
      </w:r>
    </w:p>
    <w:p w14:paraId="5902E6C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TicketAge</w:t>
      </w:r>
    </w:p>
    <w:p w14:paraId="5F5B4CA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4C99B5D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Read:</w:t>
      </w:r>
    </w:p>
    <w:p w14:paraId="3FE27C0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Step 1</w:t>
      </w:r>
    </w:p>
    <w:p w14:paraId="6EBE1BB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Filter current Employee's Tickets.</w:t>
      </w:r>
    </w:p>
    <w:p w14:paraId="0E396A1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Step 2</w:t>
      </w:r>
    </w:p>
    <w:p w14:paraId="4BA8841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Add calculated TicketAge.</w:t>
      </w:r>
    </w:p>
    <w:p w14:paraId="1AE16BD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Step 3</w:t>
      </w:r>
    </w:p>
    <w:p w14:paraId="54F2AAA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Keep only required output columns.</w:t>
      </w:r>
    </w:p>
    <w:p w14:paraId="7C89FEE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1ADF52B">
          <v:rect id="_x0000_i4023" style="width:0;height:1.5pt" o:hralign="center" o:hrstd="t" o:hr="t" fillcolor="#a0a0a0" stroked="f"/>
        </w:pict>
      </w:r>
    </w:p>
    <w:p w14:paraId="5504677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49. Visual Pipeline</w:t>
      </w:r>
    </w:p>
    <w:p w14:paraId="2501223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DATAVERSE</w:t>
      </w:r>
    </w:p>
    <w:p w14:paraId="378A220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|</w:t>
      </w:r>
    </w:p>
    <w:p w14:paraId="494800B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v</w:t>
      </w:r>
    </w:p>
    <w:p w14:paraId="6A4F6F3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FILTER USER TICKETS</w:t>
      </w:r>
    </w:p>
    <w:p w14:paraId="0469DCC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|</w:t>
      </w:r>
    </w:p>
    <w:p w14:paraId="6C46C12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v</w:t>
      </w:r>
    </w:p>
    <w:p w14:paraId="716D350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 TICKET AGE</w:t>
      </w:r>
    </w:p>
    <w:p w14:paraId="0599615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|</w:t>
      </w:r>
    </w:p>
    <w:p w14:paraId="6837CE7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v</w:t>
      </w:r>
    </w:p>
    <w:p w14:paraId="3FF8D49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SELECT UI COLUMNS</w:t>
      </w:r>
    </w:p>
    <w:p w14:paraId="47FFABF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|</w:t>
      </w:r>
    </w:p>
    <w:p w14:paraId="3676300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v</w:t>
      </w:r>
    </w:p>
    <w:p w14:paraId="6F1C4C1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GALLERY / COMPONENT</w:t>
      </w:r>
    </w:p>
    <w:p w14:paraId="2B9FCAE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9A34665">
          <v:rect id="_x0000_i4024" style="width:0;height:1.5pt" o:hralign="center" o:hrstd="t" o:hr="t" fillcolor="#a0a0a0" stroked="f"/>
        </w:pict>
      </w:r>
    </w:p>
    <w:p w14:paraId="2C37AA6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50. Important Performance Note</w:t>
      </w:r>
    </w:p>
    <w:p w14:paraId="6E910AE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Table-shaping formulas can still be affected by:</w:t>
      </w:r>
    </w:p>
    <w:p w14:paraId="4D5B554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Delegation</w:t>
      </w:r>
    </w:p>
    <w:p w14:paraId="43E40C5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and:</w:t>
      </w:r>
    </w:p>
    <w:p w14:paraId="1EB952C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Output record limits.</w:t>
      </w:r>
    </w:p>
    <w:p w14:paraId="46A842A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 not assume that because an inner Filter() delegates, every outer table transformation can operate server-side over unlimited records.</w:t>
      </w:r>
    </w:p>
    <w:p w14:paraId="4010DAC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Inspect:</w:t>
      </w:r>
    </w:p>
    <w:p w14:paraId="61A5D84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Delegation warnings</w:t>
      </w:r>
    </w:p>
    <w:p w14:paraId="32675A1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and test using realistic data volume.</w:t>
      </w:r>
    </w:p>
    <w:p w14:paraId="41F8CC1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7D04703">
          <v:rect id="_x0000_i4025" style="width:0;height:1.5pt" o:hralign="center" o:hrstd="t" o:hr="t" fillcolor="#a0a0a0" stroked="f"/>
        </w:pict>
      </w:r>
    </w:p>
    <w:p w14:paraId="00BAB27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N — DISTINCT()</w:t>
      </w:r>
    </w:p>
    <w:p w14:paraId="155CB7A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51. What is Distinct()?</w:t>
      </w:r>
    </w:p>
    <w:p w14:paraId="20FF2FC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Distinct() evaluates a formula over a table and returns:</w:t>
      </w:r>
    </w:p>
    <w:p w14:paraId="78D8D90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Unique values.</w:t>
      </w:r>
    </w:p>
    <w:p w14:paraId="320A705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Example data:</w:t>
      </w:r>
    </w:p>
    <w:p w14:paraId="5584A1D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Hardware</w:t>
      </w:r>
    </w:p>
    <w:p w14:paraId="5C41354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Network</w:t>
      </w:r>
    </w:p>
    <w:p w14:paraId="4CA4E66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Hardware</w:t>
      </w:r>
    </w:p>
    <w:p w14:paraId="6D2753C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Software</w:t>
      </w:r>
    </w:p>
    <w:p w14:paraId="18C5139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Network</w:t>
      </w:r>
    </w:p>
    <w:p w14:paraId="5B8E5BA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Result:</w:t>
      </w:r>
    </w:p>
    <w:p w14:paraId="7F5F0BE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Hardware</w:t>
      </w:r>
    </w:p>
    <w:p w14:paraId="7C588EE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Network</w:t>
      </w:r>
    </w:p>
    <w:p w14:paraId="6C6E589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Software</w:t>
      </w:r>
    </w:p>
    <w:p w14:paraId="604915E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C413262">
          <v:rect id="_x0000_i4026" style="width:0;height:1.5pt" o:hralign="center" o:hrstd="t" o:hr="t" fillcolor="#a0a0a0" stroked="f"/>
        </w:pict>
      </w:r>
    </w:p>
    <w:p w14:paraId="6EDB488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52. Example</w:t>
      </w:r>
    </w:p>
    <w:p w14:paraId="6D79CFD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Conceptually:</w:t>
      </w:r>
    </w:p>
    <w:p w14:paraId="752817F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Distinct(</w:t>
      </w:r>
    </w:p>
    <w:p w14:paraId="1E2B5D7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00AE04F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Category.'Category Name'</w:t>
      </w:r>
    </w:p>
    <w:p w14:paraId="2F00291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3434BF7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returns a one-column table of distinct Category names.</w:t>
      </w:r>
    </w:p>
    <w:p w14:paraId="66A1ACA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C36897B">
          <v:rect id="_x0000_i4027" style="width:0;height:1.5pt" o:hralign="center" o:hrstd="t" o:hr="t" fillcolor="#a0a0a0" stroked="f"/>
        </w:pict>
      </w:r>
    </w:p>
    <w:p w14:paraId="63696D4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53. Result Column</w:t>
      </w:r>
    </w:p>
    <w:p w14:paraId="5E912C0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 resulting one-column table uses:</w:t>
      </w:r>
    </w:p>
    <w:p w14:paraId="02530B7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Value</w:t>
      </w:r>
    </w:p>
    <w:p w14:paraId="46EAD46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as the column.</w:t>
      </w:r>
    </w:p>
    <w:p w14:paraId="39E351E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Example:</w:t>
      </w:r>
    </w:p>
    <w:p w14:paraId="60C9FDA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Distinct(...).Value</w:t>
      </w:r>
    </w:p>
    <w:p w14:paraId="40140D3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depending on the consuming control.</w:t>
      </w:r>
    </w:p>
    <w:p w14:paraId="5C4BB6E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3451026">
          <v:rect id="_x0000_i4028" style="width:0;height:1.5pt" o:hralign="center" o:hrstd="t" o:hr="t" fillcolor="#a0a0a0" stroked="f"/>
        </w:pict>
      </w:r>
    </w:p>
    <w:p w14:paraId="5FB446B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54. Important Delegation Rule</w:t>
      </w:r>
    </w:p>
    <w:p w14:paraId="22096D9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When Distinct() is used directly against a remote data source:</w:t>
      </w:r>
    </w:p>
    <w:p w14:paraId="5EBDF98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It is not delegable.</w:t>
      </w:r>
    </w:p>
    <w:p w14:paraId="391B327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Therefore:</w:t>
      </w:r>
    </w:p>
    <w:p w14:paraId="636C11C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It may not represent all values from a very large Dataverse table.</w:t>
      </w:r>
    </w:p>
    <w:p w14:paraId="43F3575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B893AD3">
          <v:rect id="_x0000_i4029" style="width:0;height:1.5pt" o:hralign="center" o:hrstd="t" o:hr="t" fillcolor="#a0a0a0" stroked="f"/>
        </w:pict>
      </w:r>
    </w:p>
    <w:p w14:paraId="6969653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55. Better Architecture for Categories</w:t>
      </w:r>
    </w:p>
    <w:p w14:paraId="0B5DB27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Should we discover available Categories using:</w:t>
      </w:r>
    </w:p>
    <w:p w14:paraId="24939EB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Distinct(</w:t>
      </w:r>
    </w:p>
    <w:p w14:paraId="4E3CFAD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14700FE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Category</w:t>
      </w:r>
    </w:p>
    <w:p w14:paraId="2A1FE0A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23FAFDB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?</w:t>
      </w:r>
    </w:p>
    <w:p w14:paraId="6EE3A65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Not when we already have:</w:t>
      </w:r>
    </w:p>
    <w:p w14:paraId="2E719AD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Ticket Category Table.</w:t>
      </w:r>
    </w:p>
    <w:p w14:paraId="574F1E4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1149454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Ticket Categories</w:t>
      </w:r>
    </w:p>
    <w:p w14:paraId="42F3E3E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as the source of available Category choices.</w:t>
      </w:r>
    </w:p>
    <w:p w14:paraId="217ADB5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This is another reason good data modeling matters.</w:t>
      </w:r>
    </w:p>
    <w:p w14:paraId="013DDBA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AA29342">
          <v:rect id="_x0000_i4030" style="width:0;height:1.5pt" o:hralign="center" o:hrstd="t" o:hr="t" fillcolor="#a0a0a0" stroked="f"/>
        </w:pict>
      </w:r>
    </w:p>
    <w:p w14:paraId="3D201B8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O — GROUPBY()</w:t>
      </w:r>
    </w:p>
    <w:p w14:paraId="13CC50E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56. Business Requirement</w:t>
      </w:r>
    </w:p>
    <w:p w14:paraId="20476FF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Dashboard should show:</w:t>
      </w:r>
    </w:p>
    <w:p w14:paraId="6F9F920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New             4</w:t>
      </w:r>
    </w:p>
    <w:p w14:paraId="57B2DA7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Assigned        2</w:t>
      </w:r>
    </w:p>
    <w:p w14:paraId="03739D5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In Progress     3</w:t>
      </w:r>
    </w:p>
    <w:p w14:paraId="0567B62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Resolved       11</w:t>
      </w:r>
    </w:p>
    <w:p w14:paraId="76C2A0D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This is:</w:t>
      </w:r>
    </w:p>
    <w:p w14:paraId="23A179A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Grouping + Aggregation.</w:t>
      </w:r>
    </w:p>
    <w:p w14:paraId="04C4C6D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9F82651">
          <v:rect id="_x0000_i4031" style="width:0;height:1.5pt" o:hralign="center" o:hrstd="t" o:hr="t" fillcolor="#a0a0a0" stroked="f"/>
        </w:pict>
      </w:r>
    </w:p>
    <w:p w14:paraId="0C0C474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57. GroupBy()</w:t>
      </w:r>
    </w:p>
    <w:p w14:paraId="4E16176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GroupBy() takes rows sharing the same value and places their remaining data into:</w:t>
      </w:r>
    </w:p>
    <w:p w14:paraId="408B8F6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 nested table.</w:t>
      </w:r>
    </w:p>
    <w:p w14:paraId="4509078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Conceptual example using a simple/local training table:</w:t>
      </w:r>
    </w:p>
    <w:p w14:paraId="0671DCB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GroupBy(</w:t>
      </w:r>
    </w:p>
    <w:p w14:paraId="592C63A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colTicketSnapshot,</w:t>
      </w:r>
    </w:p>
    <w:p w14:paraId="16F86A2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StatusLabel,</w:t>
      </w:r>
    </w:p>
    <w:p w14:paraId="530CCAC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GroupedTickets</w:t>
      </w:r>
    </w:p>
    <w:p w14:paraId="2CCD37F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57E91DF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FE2B504">
          <v:rect id="_x0000_i4032" style="width:0;height:1.5pt" o:hralign="center" o:hrstd="t" o:hr="t" fillcolor="#a0a0a0" stroked="f"/>
        </w:pict>
      </w:r>
    </w:p>
    <w:p w14:paraId="252EF2F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58. Conceptual Result</w:t>
      </w:r>
    </w:p>
    <w:p w14:paraId="152B684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StatusLabel      GroupedTickets</w:t>
      </w:r>
    </w:p>
    <w:p w14:paraId="3D4BA23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---------------------------------</w:t>
      </w:r>
    </w:p>
    <w:p w14:paraId="199AE39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New              [4 records]</w:t>
      </w:r>
    </w:p>
    <w:p w14:paraId="6619AF8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Assigned         [2 records]</w:t>
      </w:r>
    </w:p>
    <w:p w14:paraId="026FDD8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Resolved         [11 records]</w:t>
      </w:r>
    </w:p>
    <w:p w14:paraId="18927E2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Each row contains:</w:t>
      </w:r>
    </w:p>
    <w:p w14:paraId="46FF610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 nested table.</w:t>
      </w:r>
    </w:p>
    <w:p w14:paraId="4E3A7B3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74707CA">
          <v:rect id="_x0000_i4033" style="width:0;height:1.5pt" o:hralign="center" o:hrstd="t" o:hr="t" fillcolor="#a0a0a0" stroked="f"/>
        </w:pict>
      </w:r>
    </w:p>
    <w:p w14:paraId="349520B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59. Add Count</w:t>
      </w:r>
    </w:p>
    <w:p w14:paraId="581476A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Concept:</w:t>
      </w:r>
    </w:p>
    <w:p w14:paraId="2419AA2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AddColumns(</w:t>
      </w:r>
    </w:p>
    <w:p w14:paraId="07A19C2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GroupBy(</w:t>
      </w:r>
    </w:p>
    <w:p w14:paraId="5DF0FD1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colTicketSnapshot,</w:t>
      </w:r>
    </w:p>
    <w:p w14:paraId="0129D1D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StatusLabel,</w:t>
      </w:r>
    </w:p>
    <w:p w14:paraId="3C63FC5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GroupedTickets</w:t>
      </w:r>
    </w:p>
    <w:p w14:paraId="62D3C01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),</w:t>
      </w:r>
    </w:p>
    <w:p w14:paraId="707DF42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TicketCount,</w:t>
      </w:r>
    </w:p>
    <w:p w14:paraId="2B0D1B7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CountRows(GroupedTickets)</w:t>
      </w:r>
    </w:p>
    <w:p w14:paraId="30E2A7C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024B3C1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956"/>
      </w:tblGrid>
      <w:tr w:rsidR="00A250DC" w:rsidRPr="00A250DC" w14:paraId="00217D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CD3B6" w14:textId="77777777" w:rsidR="00A250DC" w:rsidRPr="00A250DC" w:rsidRDefault="00A250DC" w:rsidP="00A250DC">
            <w:pPr>
              <w:rPr>
                <w:b/>
                <w:bCs/>
                <w:sz w:val="32"/>
                <w:szCs w:val="32"/>
              </w:rPr>
            </w:pPr>
            <w:r w:rsidRPr="00A250DC">
              <w:rPr>
                <w:b/>
                <w:bCs/>
                <w:sz w:val="32"/>
                <w:szCs w:val="3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D62BE0A" w14:textId="77777777" w:rsidR="00A250DC" w:rsidRPr="00A250DC" w:rsidRDefault="00A250DC" w:rsidP="00A250DC">
            <w:pPr>
              <w:rPr>
                <w:b/>
                <w:bCs/>
                <w:sz w:val="32"/>
                <w:szCs w:val="32"/>
              </w:rPr>
            </w:pPr>
            <w:r w:rsidRPr="00A250DC">
              <w:rPr>
                <w:b/>
                <w:bCs/>
                <w:sz w:val="32"/>
                <w:szCs w:val="32"/>
              </w:rPr>
              <w:t>TicketCount</w:t>
            </w:r>
          </w:p>
        </w:tc>
      </w:tr>
      <w:tr w:rsidR="00A250DC" w:rsidRPr="00A250DC" w14:paraId="39724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7E3B3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5276FA6F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4</w:t>
            </w:r>
          </w:p>
        </w:tc>
      </w:tr>
      <w:tr w:rsidR="00A250DC" w:rsidRPr="00A250DC" w14:paraId="4591D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C5CF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Assigned</w:t>
            </w:r>
          </w:p>
        </w:tc>
        <w:tc>
          <w:tcPr>
            <w:tcW w:w="0" w:type="auto"/>
            <w:vAlign w:val="center"/>
            <w:hideMark/>
          </w:tcPr>
          <w:p w14:paraId="137689D1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2</w:t>
            </w:r>
          </w:p>
        </w:tc>
      </w:tr>
      <w:tr w:rsidR="00A250DC" w:rsidRPr="00A250DC" w14:paraId="0CC78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110FD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Resolved</w:t>
            </w:r>
          </w:p>
        </w:tc>
        <w:tc>
          <w:tcPr>
            <w:tcW w:w="0" w:type="auto"/>
            <w:vAlign w:val="center"/>
            <w:hideMark/>
          </w:tcPr>
          <w:p w14:paraId="6C156B6F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11</w:t>
            </w:r>
          </w:p>
        </w:tc>
      </w:tr>
    </w:tbl>
    <w:p w14:paraId="5D1FC57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B027FBD">
          <v:rect id="_x0000_i4034" style="width:0;height:1.5pt" o:hralign="center" o:hrstd="t" o:hr="t" fillcolor="#a0a0a0" stroked="f"/>
        </w:pict>
      </w:r>
    </w:p>
    <w:p w14:paraId="26E6914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60. Why Use a Small Training Dataset?</w:t>
      </w:r>
    </w:p>
    <w:p w14:paraId="765F91E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Grouping remote transactional data inside Canvas Apps can raise:</w:t>
      </w:r>
    </w:p>
    <w:p w14:paraId="4B6E221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Delegation</w:t>
      </w:r>
    </w:p>
    <w:p w14:paraId="5B1EA2E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and:</w:t>
      </w:r>
    </w:p>
    <w:p w14:paraId="415C238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Scale</w:t>
      </w:r>
    </w:p>
    <w:p w14:paraId="06CBC0F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questions.</w:t>
      </w:r>
    </w:p>
    <w:p w14:paraId="51B5C1A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 enterprise reporting over large Ticket volumes, consider:</w:t>
      </w:r>
    </w:p>
    <w:p w14:paraId="44D31748" w14:textId="77777777" w:rsidR="00A250DC" w:rsidRPr="00A250DC" w:rsidRDefault="00A250DC">
      <w:pPr>
        <w:numPr>
          <w:ilvl w:val="0"/>
          <w:numId w:val="5"/>
        </w:numPr>
        <w:rPr>
          <w:sz w:val="32"/>
          <w:szCs w:val="32"/>
        </w:rPr>
      </w:pPr>
      <w:r w:rsidRPr="00A250DC">
        <w:rPr>
          <w:sz w:val="32"/>
          <w:szCs w:val="32"/>
        </w:rPr>
        <w:t>Server-side aggregation</w:t>
      </w:r>
    </w:p>
    <w:p w14:paraId="71310968" w14:textId="77777777" w:rsidR="00A250DC" w:rsidRPr="00A250DC" w:rsidRDefault="00A250DC">
      <w:pPr>
        <w:numPr>
          <w:ilvl w:val="0"/>
          <w:numId w:val="5"/>
        </w:numPr>
        <w:rPr>
          <w:sz w:val="32"/>
          <w:szCs w:val="32"/>
        </w:rPr>
      </w:pPr>
      <w:r w:rsidRPr="00A250DC">
        <w:rPr>
          <w:sz w:val="32"/>
          <w:szCs w:val="32"/>
        </w:rPr>
        <w:t>Dataverse capabilities</w:t>
      </w:r>
    </w:p>
    <w:p w14:paraId="0142DC56" w14:textId="77777777" w:rsidR="00A250DC" w:rsidRPr="00A250DC" w:rsidRDefault="00A250DC">
      <w:pPr>
        <w:numPr>
          <w:ilvl w:val="0"/>
          <w:numId w:val="5"/>
        </w:numPr>
        <w:rPr>
          <w:sz w:val="32"/>
          <w:szCs w:val="32"/>
        </w:rPr>
      </w:pPr>
      <w:r w:rsidRPr="00A250DC">
        <w:rPr>
          <w:sz w:val="32"/>
          <w:szCs w:val="32"/>
        </w:rPr>
        <w:t>Power BI</w:t>
      </w:r>
    </w:p>
    <w:p w14:paraId="7D0B84F6" w14:textId="77777777" w:rsidR="00A250DC" w:rsidRPr="00A250DC" w:rsidRDefault="00A250DC">
      <w:pPr>
        <w:numPr>
          <w:ilvl w:val="0"/>
          <w:numId w:val="5"/>
        </w:numPr>
        <w:rPr>
          <w:sz w:val="32"/>
          <w:szCs w:val="32"/>
        </w:rPr>
      </w:pPr>
      <w:r w:rsidRPr="00A250DC">
        <w:rPr>
          <w:sz w:val="32"/>
          <w:szCs w:val="32"/>
        </w:rPr>
        <w:t>Appropriate APIs</w:t>
      </w:r>
    </w:p>
    <w:p w14:paraId="3DF8DAA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Today's goal is to understand:</w:t>
      </w:r>
    </w:p>
    <w:p w14:paraId="0EE87B9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Table grouping mechanics.</w:t>
      </w:r>
    </w:p>
    <w:p w14:paraId="07DA9B5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9EB47B5">
          <v:rect id="_x0000_i4035" style="width:0;height:1.5pt" o:hralign="center" o:hrstd="t" o:hr="t" fillcolor="#a0a0a0" stroked="f"/>
        </w:pict>
      </w:r>
    </w:p>
    <w:p w14:paraId="6886FF2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P — UNGROUP()</w:t>
      </w:r>
    </w:p>
    <w:p w14:paraId="1DF72FC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61. Ungroup()</w:t>
      </w:r>
    </w:p>
    <w:p w14:paraId="2EF05FA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Ungroup() reverses the grouped structure.</w:t>
      </w:r>
    </w:p>
    <w:p w14:paraId="569331C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Input:</w:t>
      </w:r>
    </w:p>
    <w:p w14:paraId="67E9BFD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New </w:t>
      </w:r>
      <w:r w:rsidRPr="00A250DC">
        <w:rPr>
          <w:rFonts w:ascii="Times New Roman" w:hAnsi="Times New Roman" w:cs="Times New Roman"/>
          <w:sz w:val="32"/>
          <w:szCs w:val="32"/>
        </w:rPr>
        <w:t>→</w:t>
      </w:r>
      <w:r w:rsidRPr="00A250DC">
        <w:rPr>
          <w:sz w:val="32"/>
          <w:szCs w:val="32"/>
        </w:rPr>
        <w:t xml:space="preserve"> [Ticket A, Ticket B]</w:t>
      </w:r>
    </w:p>
    <w:p w14:paraId="0D7264F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Resolved </w:t>
      </w:r>
      <w:r w:rsidRPr="00A250DC">
        <w:rPr>
          <w:rFonts w:ascii="Times New Roman" w:hAnsi="Times New Roman" w:cs="Times New Roman"/>
          <w:sz w:val="32"/>
          <w:szCs w:val="32"/>
        </w:rPr>
        <w:t>→</w:t>
      </w:r>
      <w:r w:rsidRPr="00A250DC">
        <w:rPr>
          <w:sz w:val="32"/>
          <w:szCs w:val="32"/>
        </w:rPr>
        <w:t xml:space="preserve"> [Ticket C]</w:t>
      </w:r>
    </w:p>
    <w:p w14:paraId="78973B5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Output:</w:t>
      </w:r>
    </w:p>
    <w:p w14:paraId="5CCCE8A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Ticket A</w:t>
      </w:r>
    </w:p>
    <w:p w14:paraId="3C070DC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Ticket B</w:t>
      </w:r>
    </w:p>
    <w:p w14:paraId="75A8C92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Ticket C</w:t>
      </w:r>
    </w:p>
    <w:p w14:paraId="673A0E5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22AC0A0">
          <v:rect id="_x0000_i4036" style="width:0;height:1.5pt" o:hralign="center" o:hrstd="t" o:hr="t" fillcolor="#a0a0a0" stroked="f"/>
        </w:pict>
      </w:r>
    </w:p>
    <w:p w14:paraId="394642A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62. Why Learn Ungroup?</w:t>
      </w:r>
    </w:p>
    <w:p w14:paraId="5778E3D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Because grouped data introduces:</w:t>
      </w:r>
    </w:p>
    <w:p w14:paraId="53C914F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Nested tables.</w:t>
      </w:r>
    </w:p>
    <w:p w14:paraId="6435C5C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Students need to understand that Power Fx tables can themselves contain:</w:t>
      </w:r>
    </w:p>
    <w:p w14:paraId="7DF16E2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Table-valued columns.</w:t>
      </w:r>
    </w:p>
    <w:p w14:paraId="321AFE7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D2C73C0">
          <v:rect id="_x0000_i4037" style="width:0;height:1.5pt" o:hralign="center" o:hrstd="t" o:hr="t" fillcolor="#a0a0a0" stroked="f"/>
        </w:pict>
      </w:r>
    </w:p>
    <w:p w14:paraId="50A02B1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Q — SUMMARIZE()</w:t>
      </w:r>
    </w:p>
    <w:p w14:paraId="2BA0E1E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63. Summarize Concept</w:t>
      </w:r>
    </w:p>
    <w:p w14:paraId="560618C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Current Power Fx also includes:</w:t>
      </w:r>
    </w:p>
    <w:p w14:paraId="42F1724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Summarize()</w:t>
      </w:r>
    </w:p>
    <w:p w14:paraId="43BA859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 grouping and creating aggregate output.</w:t>
      </w:r>
    </w:p>
    <w:p w14:paraId="65A372E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Its model is:</w:t>
      </w:r>
    </w:p>
    <w:p w14:paraId="4A7BF69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Table</w:t>
      </w:r>
    </w:p>
    <w:p w14:paraId="10AFBD3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40FA05C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Group Columns</w:t>
      </w:r>
    </w:p>
    <w:p w14:paraId="52BD4CC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43368CA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ThisGroup</w:t>
      </w:r>
    </w:p>
    <w:p w14:paraId="1EBF159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23AC5F2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Summary Calculations</w:t>
      </w:r>
    </w:p>
    <w:p w14:paraId="26CA58F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 today's lab:</w:t>
      </w:r>
    </w:p>
    <w:p w14:paraId="3BC2FB3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Understand the concept.</w:t>
      </w:r>
    </w:p>
    <w:p w14:paraId="422CCC9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 GroupBy() + AddColumns() for the hands-on exercise because it makes the nested-table mechanics explicit.</w:t>
      </w:r>
    </w:p>
    <w:p w14:paraId="4BB0B11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D613402">
          <v:rect id="_x0000_i4038" style="width:0;height:1.5pt" o:hralign="center" o:hrstd="t" o:hr="t" fillcolor="#a0a0a0" stroked="f"/>
        </w:pict>
      </w:r>
    </w:p>
    <w:p w14:paraId="5487889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R — PRIORITY SCORING</w:t>
      </w:r>
    </w:p>
    <w:p w14:paraId="6E8FE7A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64. Business Requirement</w:t>
      </w:r>
    </w:p>
    <w:p w14:paraId="21B64FC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IT manager wants an internal score:</w:t>
      </w:r>
    </w:p>
    <w:p w14:paraId="6A20416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Low      </w:t>
      </w:r>
      <w:r w:rsidRPr="00A250DC">
        <w:rPr>
          <w:rFonts w:ascii="Times New Roman" w:hAnsi="Times New Roman" w:cs="Times New Roman"/>
          <w:sz w:val="32"/>
          <w:szCs w:val="32"/>
        </w:rPr>
        <w:t>→</w:t>
      </w:r>
      <w:r w:rsidRPr="00A250DC">
        <w:rPr>
          <w:sz w:val="32"/>
          <w:szCs w:val="32"/>
        </w:rPr>
        <w:t xml:space="preserve"> 1</w:t>
      </w:r>
    </w:p>
    <w:p w14:paraId="727A667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Medium   </w:t>
      </w:r>
      <w:r w:rsidRPr="00A250DC">
        <w:rPr>
          <w:rFonts w:ascii="Times New Roman" w:hAnsi="Times New Roman" w:cs="Times New Roman"/>
          <w:sz w:val="32"/>
          <w:szCs w:val="32"/>
        </w:rPr>
        <w:t>→</w:t>
      </w:r>
      <w:r w:rsidRPr="00A250DC">
        <w:rPr>
          <w:sz w:val="32"/>
          <w:szCs w:val="32"/>
        </w:rPr>
        <w:t xml:space="preserve"> 2</w:t>
      </w:r>
    </w:p>
    <w:p w14:paraId="5CB9865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High     </w:t>
      </w:r>
      <w:r w:rsidRPr="00A250DC">
        <w:rPr>
          <w:rFonts w:ascii="Times New Roman" w:hAnsi="Times New Roman" w:cs="Times New Roman"/>
          <w:sz w:val="32"/>
          <w:szCs w:val="32"/>
        </w:rPr>
        <w:t>→</w:t>
      </w:r>
      <w:r w:rsidRPr="00A250DC">
        <w:rPr>
          <w:sz w:val="32"/>
          <w:szCs w:val="32"/>
        </w:rPr>
        <w:t xml:space="preserve"> 3</w:t>
      </w:r>
    </w:p>
    <w:p w14:paraId="5464CBB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Critical </w:t>
      </w:r>
      <w:r w:rsidRPr="00A250DC">
        <w:rPr>
          <w:rFonts w:ascii="Times New Roman" w:hAnsi="Times New Roman" w:cs="Times New Roman"/>
          <w:sz w:val="32"/>
          <w:szCs w:val="32"/>
        </w:rPr>
        <w:t>→</w:t>
      </w:r>
      <w:r w:rsidRPr="00A250DC">
        <w:rPr>
          <w:sz w:val="32"/>
          <w:szCs w:val="32"/>
        </w:rPr>
        <w:t xml:space="preserve"> 4</w:t>
      </w:r>
    </w:p>
    <w:p w14:paraId="39E735B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This score is for:</w:t>
      </w:r>
    </w:p>
    <w:p w14:paraId="7603B2D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UI sorting / operational logic.</w:t>
      </w:r>
    </w:p>
    <w:p w14:paraId="06F0153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It does not necessarily need to be stored in Dataverse.</w:t>
      </w:r>
    </w:p>
    <w:p w14:paraId="436B447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51537D3">
          <v:rect id="_x0000_i4039" style="width:0;height:1.5pt" o:hralign="center" o:hrstd="t" o:hr="t" fillcolor="#a0a0a0" stroked="f"/>
        </w:pict>
      </w:r>
    </w:p>
    <w:p w14:paraId="052F30E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65. Add Priority Score</w:t>
      </w:r>
    </w:p>
    <w:p w14:paraId="7E73B7F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Concept:</w:t>
      </w:r>
    </w:p>
    <w:p w14:paraId="3864E1A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AddColumns(</w:t>
      </w:r>
    </w:p>
    <w:p w14:paraId="1131D7F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 As Ticket,</w:t>
      </w:r>
    </w:p>
    <w:p w14:paraId="40367106" w14:textId="77777777" w:rsidR="00A250DC" w:rsidRPr="00A250DC" w:rsidRDefault="00A250DC" w:rsidP="00A250DC">
      <w:pPr>
        <w:rPr>
          <w:sz w:val="32"/>
          <w:szCs w:val="32"/>
        </w:rPr>
      </w:pPr>
    </w:p>
    <w:p w14:paraId="039AD4A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PriorityScore,</w:t>
      </w:r>
    </w:p>
    <w:p w14:paraId="65DD3D4C" w14:textId="77777777" w:rsidR="00A250DC" w:rsidRPr="00A250DC" w:rsidRDefault="00A250DC" w:rsidP="00A250DC">
      <w:pPr>
        <w:rPr>
          <w:sz w:val="32"/>
          <w:szCs w:val="32"/>
        </w:rPr>
      </w:pPr>
    </w:p>
    <w:p w14:paraId="738567A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Switch(</w:t>
      </w:r>
    </w:p>
    <w:p w14:paraId="5FE6196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Ticket.Priority,</w:t>
      </w:r>
    </w:p>
    <w:p w14:paraId="19688292" w14:textId="77777777" w:rsidR="00A250DC" w:rsidRPr="00A250DC" w:rsidRDefault="00A250DC" w:rsidP="00A250DC">
      <w:pPr>
        <w:rPr>
          <w:sz w:val="32"/>
          <w:szCs w:val="32"/>
        </w:rPr>
      </w:pPr>
    </w:p>
    <w:p w14:paraId="5965D6D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'Ticket Priority'.Low,</w:t>
      </w:r>
    </w:p>
    <w:p w14:paraId="32EF814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1,</w:t>
      </w:r>
    </w:p>
    <w:p w14:paraId="293F1061" w14:textId="77777777" w:rsidR="00A250DC" w:rsidRPr="00A250DC" w:rsidRDefault="00A250DC" w:rsidP="00A250DC">
      <w:pPr>
        <w:rPr>
          <w:sz w:val="32"/>
          <w:szCs w:val="32"/>
        </w:rPr>
      </w:pPr>
    </w:p>
    <w:p w14:paraId="73642AA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'Ticket Priority'.Medium,</w:t>
      </w:r>
    </w:p>
    <w:p w14:paraId="64C6666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2,</w:t>
      </w:r>
    </w:p>
    <w:p w14:paraId="2A5417F9" w14:textId="77777777" w:rsidR="00A250DC" w:rsidRPr="00A250DC" w:rsidRDefault="00A250DC" w:rsidP="00A250DC">
      <w:pPr>
        <w:rPr>
          <w:sz w:val="32"/>
          <w:szCs w:val="32"/>
        </w:rPr>
      </w:pPr>
    </w:p>
    <w:p w14:paraId="7728840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'Ticket Priority'.High,</w:t>
      </w:r>
    </w:p>
    <w:p w14:paraId="685DA87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3,</w:t>
      </w:r>
    </w:p>
    <w:p w14:paraId="6C15497A" w14:textId="77777777" w:rsidR="00A250DC" w:rsidRPr="00A250DC" w:rsidRDefault="00A250DC" w:rsidP="00A250DC">
      <w:pPr>
        <w:rPr>
          <w:sz w:val="32"/>
          <w:szCs w:val="32"/>
        </w:rPr>
      </w:pPr>
    </w:p>
    <w:p w14:paraId="07B0C28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'Ticket Priority'.Critical,</w:t>
      </w:r>
    </w:p>
    <w:p w14:paraId="2322D25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4,</w:t>
      </w:r>
    </w:p>
    <w:p w14:paraId="09ED0B29" w14:textId="77777777" w:rsidR="00A250DC" w:rsidRPr="00A250DC" w:rsidRDefault="00A250DC" w:rsidP="00A250DC">
      <w:pPr>
        <w:rPr>
          <w:sz w:val="32"/>
          <w:szCs w:val="32"/>
        </w:rPr>
      </w:pPr>
    </w:p>
    <w:p w14:paraId="65D1E16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0</w:t>
      </w:r>
    </w:p>
    <w:p w14:paraId="3FC157D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775436C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74C7A3A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A0B604F">
          <v:rect id="_x0000_i4040" style="width:0;height:1.5pt" o:hralign="center" o:hrstd="t" o:hr="t" fillcolor="#a0a0a0" stroked="f"/>
        </w:pict>
      </w:r>
    </w:p>
    <w:p w14:paraId="29DD17D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66. Sort by Priority Score</w:t>
      </w:r>
    </w:p>
    <w:p w14:paraId="21E8E13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Then:</w:t>
      </w:r>
    </w:p>
    <w:p w14:paraId="7E1588D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Sort(</w:t>
      </w:r>
    </w:p>
    <w:p w14:paraId="1B30B73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AddColumns(</w:t>
      </w:r>
    </w:p>
    <w:p w14:paraId="36F0A71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...</w:t>
      </w:r>
    </w:p>
    <w:p w14:paraId="49472AD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),</w:t>
      </w:r>
    </w:p>
    <w:p w14:paraId="4A4291B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PriorityScore,</w:t>
      </w:r>
    </w:p>
    <w:p w14:paraId="76DD8BC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SortOrder.Descending</w:t>
      </w:r>
    </w:p>
    <w:p w14:paraId="2C48FB4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06DCE1D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Critical Tickets appear first.</w:t>
      </w:r>
    </w:p>
    <w:p w14:paraId="62D078B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17A9B8D">
          <v:rect id="_x0000_i4041" style="width:0;height:1.5pt" o:hralign="center" o:hrstd="t" o:hr="t" fillcolor="#a0a0a0" stroked="f"/>
        </w:pict>
      </w:r>
    </w:p>
    <w:p w14:paraId="72B3607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67. Derived vs Stored Question</w:t>
      </w:r>
    </w:p>
    <w:p w14:paraId="66879AB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Should PriorityScore become:</w:t>
      </w:r>
    </w:p>
    <w:p w14:paraId="7B47BD1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 Dataverse column?</w:t>
      </w:r>
    </w:p>
    <w:p w14:paraId="0A2E0E4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Maybe not.</w:t>
      </w:r>
    </w:p>
    <w:p w14:paraId="23E745A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If it is simply a UI representation of an existing Choice:</w:t>
      </w:r>
    </w:p>
    <w:p w14:paraId="7A684C3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Derive it.</w:t>
      </w:r>
    </w:p>
    <w:p w14:paraId="0E41DD4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If the number itself has independent business meaning:</w:t>
      </w:r>
    </w:p>
    <w:p w14:paraId="0FD30F9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Consider storing/configuring it.</w:t>
      </w:r>
    </w:p>
    <w:p w14:paraId="2F0AC89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Architecture depends on:</w:t>
      </w:r>
    </w:p>
    <w:p w14:paraId="4BBCFD9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Requirements.</w:t>
      </w:r>
    </w:p>
    <w:p w14:paraId="2C58D24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7AE5CCB">
          <v:rect id="_x0000_i4042" style="width:0;height:1.5pt" o:hralign="center" o:hrstd="t" o:hr="t" fillcolor="#a0a0a0" stroked="f"/>
        </w:pict>
      </w:r>
    </w:p>
    <w:p w14:paraId="6687105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S — SEQUENCE()</w:t>
      </w:r>
    </w:p>
    <w:p w14:paraId="668B5FD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68. What is Sequence()?</w:t>
      </w:r>
    </w:p>
    <w:p w14:paraId="0BE9248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Sequence() generates:</w:t>
      </w:r>
    </w:p>
    <w:p w14:paraId="0A2A61C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 single-column table of sequential numbers.</w:t>
      </w:r>
    </w:p>
    <w:p w14:paraId="16F6AF6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Example:</w:t>
      </w:r>
    </w:p>
    <w:p w14:paraId="10B378D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Sequence(5)</w:t>
      </w:r>
    </w:p>
    <w:p w14:paraId="502F2D4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returns conceptually:</w:t>
      </w:r>
    </w:p>
    <w:p w14:paraId="3CE851C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1</w:t>
      </w:r>
    </w:p>
    <w:p w14:paraId="37965BD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2</w:t>
      </w:r>
    </w:p>
    <w:p w14:paraId="1E4D4BE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3</w:t>
      </w:r>
    </w:p>
    <w:p w14:paraId="1666854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4</w:t>
      </w:r>
    </w:p>
    <w:p w14:paraId="76131DB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5</w:t>
      </w:r>
    </w:p>
    <w:p w14:paraId="56683FD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 column is:</w:t>
      </w:r>
    </w:p>
    <w:p w14:paraId="7866CC4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Value</w:t>
      </w:r>
    </w:p>
    <w:p w14:paraId="1AB805E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72AB928">
          <v:rect id="_x0000_i4043" style="width:0;height:1.5pt" o:hralign="center" o:hrstd="t" o:hr="t" fillcolor="#a0a0a0" stroked="f"/>
        </w:pict>
      </w:r>
    </w:p>
    <w:p w14:paraId="20C752A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69. Sequence Parameters</w:t>
      </w:r>
    </w:p>
    <w:p w14:paraId="19BA7B1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Concept:</w:t>
      </w:r>
    </w:p>
    <w:p w14:paraId="221080C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Sequence(</w:t>
      </w:r>
    </w:p>
    <w:p w14:paraId="6E28922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NumberOfRecords,</w:t>
      </w:r>
    </w:p>
    <w:p w14:paraId="257BCFC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Start,</w:t>
      </w:r>
    </w:p>
    <w:p w14:paraId="19DF485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Step</w:t>
      </w:r>
    </w:p>
    <w:p w14:paraId="25E6B77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1F18971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Example:</w:t>
      </w:r>
    </w:p>
    <w:p w14:paraId="0D6803F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Sequence(</w:t>
      </w:r>
    </w:p>
    <w:p w14:paraId="6A6C518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5,</w:t>
      </w:r>
    </w:p>
    <w:p w14:paraId="5880701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10,</w:t>
      </w:r>
    </w:p>
    <w:p w14:paraId="525A4B6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10</w:t>
      </w:r>
    </w:p>
    <w:p w14:paraId="6D0C593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0DC814F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returns:</w:t>
      </w:r>
    </w:p>
    <w:p w14:paraId="4FD8E3D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10</w:t>
      </w:r>
    </w:p>
    <w:p w14:paraId="4EA91A4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20</w:t>
      </w:r>
    </w:p>
    <w:p w14:paraId="4861DC9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30</w:t>
      </w:r>
    </w:p>
    <w:p w14:paraId="6D58CC5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40</w:t>
      </w:r>
    </w:p>
    <w:p w14:paraId="02A53CD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50</w:t>
      </w:r>
    </w:p>
    <w:p w14:paraId="181BE65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D0DEC1B">
          <v:rect id="_x0000_i4044" style="width:0;height:1.5pt" o:hralign="center" o:hrstd="t" o:hr="t" fillcolor="#a0a0a0" stroked="f"/>
        </w:pict>
      </w:r>
    </w:p>
    <w:p w14:paraId="0160501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70. Help Desk Example</w:t>
      </w:r>
    </w:p>
    <w:p w14:paraId="66EDE4A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Generate:</w:t>
      </w:r>
    </w:p>
    <w:p w14:paraId="4F69305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Last 7 day offsets.</w:t>
      </w:r>
    </w:p>
    <w:p w14:paraId="1170207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Sequence(7)</w:t>
      </w:r>
    </w:p>
    <w:p w14:paraId="159B660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Then transform into Dates:</w:t>
      </w:r>
    </w:p>
    <w:p w14:paraId="05A5F5B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ForAll(</w:t>
      </w:r>
    </w:p>
    <w:p w14:paraId="4AD0E2F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Sequence(7),</w:t>
      </w:r>
    </w:p>
    <w:p w14:paraId="4A9F39D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DateAdd(</w:t>
      </w:r>
    </w:p>
    <w:p w14:paraId="597B352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Today(),</w:t>
      </w:r>
    </w:p>
    <w:p w14:paraId="66B3655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-(Value - 1),</w:t>
      </w:r>
    </w:p>
    <w:p w14:paraId="0B43E00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    TimeUnit.Days</w:t>
      </w:r>
    </w:p>
    <w:p w14:paraId="45F7089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3111A01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0C364E6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Possible result:</w:t>
      </w:r>
    </w:p>
    <w:p w14:paraId="1A6B391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Today</w:t>
      </w:r>
    </w:p>
    <w:p w14:paraId="1E79CF2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Yesterday</w:t>
      </w:r>
    </w:p>
    <w:p w14:paraId="420C833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2 days ago</w:t>
      </w:r>
    </w:p>
    <w:p w14:paraId="7513182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...</w:t>
      </w:r>
    </w:p>
    <w:p w14:paraId="78930A2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6 days ago</w:t>
      </w:r>
    </w:p>
    <w:p w14:paraId="3BF86C0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A27809C">
          <v:rect id="_x0000_i4045" style="width:0;height:1.5pt" o:hralign="center" o:hrstd="t" o:hr="t" fillcolor="#a0a0a0" stroked="f"/>
        </w:pict>
      </w:r>
    </w:p>
    <w:p w14:paraId="445532D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71. Sequence Limit</w:t>
      </w:r>
    </w:p>
    <w:p w14:paraId="138D3ED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Sequence() is intended for generated sequences and has a maximum generated record count.</w:t>
      </w:r>
    </w:p>
    <w:p w14:paraId="2CAFE5C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 not use it to simulate:</w:t>
      </w:r>
    </w:p>
    <w:p w14:paraId="730E641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Unlimited looping.</w:t>
      </w:r>
    </w:p>
    <w:p w14:paraId="0A23E3E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87D8803">
          <v:rect id="_x0000_i4046" style="width:0;height:1.5pt" o:hralign="center" o:hrstd="t" o:hr="t" fillcolor="#a0a0a0" stroked="f"/>
        </w:pict>
      </w:r>
    </w:p>
    <w:p w14:paraId="1DEA413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T — FORALL()</w:t>
      </w:r>
    </w:p>
    <w:p w14:paraId="3ED505A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72. What is ForAll()?</w:t>
      </w:r>
    </w:p>
    <w:p w14:paraId="0D47426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ForAll() evaluates a formula:</w:t>
      </w:r>
    </w:p>
    <w:p w14:paraId="01CBDFC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For every record in a table.</w:t>
      </w:r>
    </w:p>
    <w:p w14:paraId="0554DE7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Basic:</w:t>
      </w:r>
    </w:p>
    <w:p w14:paraId="23E82B4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ForAll(</w:t>
      </w:r>
    </w:p>
    <w:p w14:paraId="1CD1AA7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Table,</w:t>
      </w:r>
    </w:p>
    <w:p w14:paraId="328553B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Formula</w:t>
      </w:r>
    </w:p>
    <w:p w14:paraId="3FEA33D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16D3ADD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2D79C6D">
          <v:rect id="_x0000_i4047" style="width:0;height:1.5pt" o:hralign="center" o:hrstd="t" o:hr="t" fillcolor="#a0a0a0" stroked="f"/>
        </w:pict>
      </w:r>
    </w:p>
    <w:p w14:paraId="51BFD98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73. Calculation Example</w:t>
      </w:r>
    </w:p>
    <w:p w14:paraId="48090F7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ForAll(</w:t>
      </w:r>
    </w:p>
    <w:p w14:paraId="1EA453D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Sequence(5),</w:t>
      </w:r>
    </w:p>
    <w:p w14:paraId="2131AE6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Value * Value</w:t>
      </w:r>
    </w:p>
    <w:p w14:paraId="09FDA2C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625B817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Result:</w:t>
      </w:r>
    </w:p>
    <w:p w14:paraId="6B81A64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1</w:t>
      </w:r>
    </w:p>
    <w:p w14:paraId="67D44CD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4</w:t>
      </w:r>
    </w:p>
    <w:p w14:paraId="5695326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9</w:t>
      </w:r>
    </w:p>
    <w:p w14:paraId="34BC09F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16</w:t>
      </w:r>
    </w:p>
    <w:p w14:paraId="2CD6189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25</w:t>
      </w:r>
    </w:p>
    <w:p w14:paraId="2C7997D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498EA6C">
          <v:rect id="_x0000_i4048" style="width:0;height:1.5pt" o:hralign="center" o:hrstd="t" o:hr="t" fillcolor="#a0a0a0" stroked="f"/>
        </w:pict>
      </w:r>
    </w:p>
    <w:p w14:paraId="4FC213A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74. Table Transformation Example</w:t>
      </w:r>
    </w:p>
    <w:p w14:paraId="6378C8A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ForAll(</w:t>
      </w:r>
    </w:p>
    <w:p w14:paraId="2BB5B5F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Sequence(5) As Number,</w:t>
      </w:r>
    </w:p>
    <w:p w14:paraId="7512604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{</w:t>
      </w:r>
    </w:p>
    <w:p w14:paraId="5D05642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Number:</w:t>
      </w:r>
    </w:p>
    <w:p w14:paraId="32E11C7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Number.Value,</w:t>
      </w:r>
    </w:p>
    <w:p w14:paraId="010CEBD4" w14:textId="77777777" w:rsidR="00A250DC" w:rsidRPr="00A250DC" w:rsidRDefault="00A250DC" w:rsidP="00A250DC">
      <w:pPr>
        <w:rPr>
          <w:sz w:val="32"/>
          <w:szCs w:val="32"/>
        </w:rPr>
      </w:pPr>
    </w:p>
    <w:p w14:paraId="67BFD02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Square:</w:t>
      </w:r>
    </w:p>
    <w:p w14:paraId="44A11B1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Number.Value *</w:t>
      </w:r>
    </w:p>
    <w:p w14:paraId="739A46F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Number.Value</w:t>
      </w:r>
    </w:p>
    <w:p w14:paraId="00A1F96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}</w:t>
      </w:r>
    </w:p>
    <w:p w14:paraId="60E9C5C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03542EB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171"/>
      </w:tblGrid>
      <w:tr w:rsidR="00A250DC" w:rsidRPr="00A250DC" w14:paraId="62DEB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11139" w14:textId="77777777" w:rsidR="00A250DC" w:rsidRPr="00A250DC" w:rsidRDefault="00A250DC" w:rsidP="00A250DC">
            <w:pPr>
              <w:rPr>
                <w:b/>
                <w:bCs/>
                <w:sz w:val="32"/>
                <w:szCs w:val="32"/>
              </w:rPr>
            </w:pPr>
            <w:r w:rsidRPr="00A250DC">
              <w:rPr>
                <w:b/>
                <w:bCs/>
                <w:sz w:val="32"/>
                <w:szCs w:val="32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B4EA363" w14:textId="77777777" w:rsidR="00A250DC" w:rsidRPr="00A250DC" w:rsidRDefault="00A250DC" w:rsidP="00A250DC">
            <w:pPr>
              <w:rPr>
                <w:b/>
                <w:bCs/>
                <w:sz w:val="32"/>
                <w:szCs w:val="32"/>
              </w:rPr>
            </w:pPr>
            <w:r w:rsidRPr="00A250DC">
              <w:rPr>
                <w:b/>
                <w:bCs/>
                <w:sz w:val="32"/>
                <w:szCs w:val="32"/>
              </w:rPr>
              <w:t>Square</w:t>
            </w:r>
          </w:p>
        </w:tc>
      </w:tr>
      <w:tr w:rsidR="00A250DC" w:rsidRPr="00A250DC" w14:paraId="2D94D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1A13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330007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1</w:t>
            </w:r>
          </w:p>
        </w:tc>
      </w:tr>
      <w:tr w:rsidR="00A250DC" w:rsidRPr="00A250DC" w14:paraId="1AC18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7FDA1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69DFF6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4</w:t>
            </w:r>
          </w:p>
        </w:tc>
      </w:tr>
      <w:tr w:rsidR="00A250DC" w:rsidRPr="00A250DC" w14:paraId="0577D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870C0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AA331D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9</w:t>
            </w:r>
          </w:p>
        </w:tc>
      </w:tr>
      <w:tr w:rsidR="00A250DC" w:rsidRPr="00A250DC" w14:paraId="2A922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5721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E2743E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16</w:t>
            </w:r>
          </w:p>
        </w:tc>
      </w:tr>
      <w:tr w:rsidR="00A250DC" w:rsidRPr="00A250DC" w14:paraId="57802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D7C1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06F209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25</w:t>
            </w:r>
          </w:p>
        </w:tc>
      </w:tr>
    </w:tbl>
    <w:p w14:paraId="6A119F8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9660F93">
          <v:rect id="_x0000_i4049" style="width:0;height:1.5pt" o:hralign="center" o:hrstd="t" o:hr="t" fillcolor="#a0a0a0" stroked="f"/>
        </w:pict>
      </w:r>
    </w:p>
    <w:p w14:paraId="4121AE9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75. But Don't Automatically Use ForAll</w:t>
      </w:r>
    </w:p>
    <w:p w14:paraId="4433F20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If a function already works directly with a table:</w:t>
      </w:r>
    </w:p>
    <w:p w14:paraId="17D8FD9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Use it.</w:t>
      </w:r>
    </w:p>
    <w:p w14:paraId="7A84634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Example:</w:t>
      </w:r>
    </w:p>
    <w:p w14:paraId="43E1EFE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Instead of:</w:t>
      </w:r>
    </w:p>
    <w:p w14:paraId="4DBCC7C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ForAll(</w:t>
      </w:r>
    </w:p>
    <w:p w14:paraId="5E49283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SomeNumbers,</w:t>
      </w:r>
    </w:p>
    <w:p w14:paraId="3798705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Sqrt(Value)</w:t>
      </w:r>
    </w:p>
    <w:p w14:paraId="6E199EF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67F3D41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some table-aware functions can process the whole single-column table directly.</w:t>
      </w:r>
    </w:p>
    <w:p w14:paraId="101BCA3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This can be:</w:t>
      </w:r>
    </w:p>
    <w:p w14:paraId="1529C71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Simpler</w:t>
      </w:r>
    </w:p>
    <w:p w14:paraId="7EC6D99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and:</w:t>
      </w:r>
    </w:p>
    <w:p w14:paraId="2D97B20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More efficient.</w:t>
      </w:r>
    </w:p>
    <w:p w14:paraId="2F95ADC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B7021D1">
          <v:rect id="_x0000_i4050" style="width:0;height:1.5pt" o:hralign="center" o:hrstd="t" o:hr="t" fillcolor="#a0a0a0" stroked="f"/>
        </w:pict>
      </w:r>
    </w:p>
    <w:p w14:paraId="1C379E9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76. ForAll Delegation</w:t>
      </w:r>
    </w:p>
    <w:p w14:paraId="1CCB68F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ForAll() is:</w:t>
      </w:r>
    </w:p>
    <w:p w14:paraId="42866D0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Not delegable.</w:t>
      </w:r>
    </w:p>
    <w:p w14:paraId="3A10655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When used over a large remote data source:</w:t>
      </w:r>
    </w:p>
    <w:p w14:paraId="220D0B0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Only the locally available portion can be processed.</w:t>
      </w:r>
    </w:p>
    <w:p w14:paraId="696DFE5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Therefore:</w:t>
      </w:r>
    </w:p>
    <w:p w14:paraId="3BC40D4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 not do:</w:t>
      </w:r>
    </w:p>
    <w:p w14:paraId="6B3F22C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ForAll(</w:t>
      </w:r>
    </w:p>
    <w:p w14:paraId="70271EE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27D8D39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...</w:t>
      </w:r>
    </w:p>
    <w:p w14:paraId="443A1BB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044585B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and assume it processed:</w:t>
      </w:r>
    </w:p>
    <w:p w14:paraId="7A26546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 million Tickets.</w:t>
      </w:r>
    </w:p>
    <w:p w14:paraId="2B7FE3D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pict w14:anchorId="07CE173C">
          <v:rect id="_x0000_i4051" style="width:0;height:1.5pt" o:hralign="center" o:hrstd="t" o:hr="t" fillcolor="#a0a0a0" stroked="f"/>
        </w:pict>
      </w:r>
    </w:p>
    <w:p w14:paraId="6455217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77. ForAll Processing Order</w:t>
      </w:r>
    </w:p>
    <w:p w14:paraId="30F2F64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Records can be processed:</w:t>
      </w:r>
    </w:p>
    <w:p w14:paraId="73DEE64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In any order</w:t>
      </w:r>
    </w:p>
    <w:p w14:paraId="4934D52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and, where possible:</w:t>
      </w:r>
    </w:p>
    <w:p w14:paraId="0AE2558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In parallel.</w:t>
      </w:r>
    </w:p>
    <w:p w14:paraId="27F8928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 not write logic that requires:</w:t>
      </w:r>
    </w:p>
    <w:p w14:paraId="061B425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Record 1</w:t>
      </w:r>
    </w:p>
    <w:p w14:paraId="5ECD5EB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must finish before</w:t>
      </w:r>
    </w:p>
    <w:p w14:paraId="07B6B10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Record 2</w:t>
      </w:r>
    </w:p>
    <w:p w14:paraId="06B11AC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85E1724">
          <v:rect id="_x0000_i4052" style="width:0;height:1.5pt" o:hralign="center" o:hrstd="t" o:hr="t" fillcolor="#a0a0a0" stroked="f"/>
        </w:pict>
      </w:r>
    </w:p>
    <w:p w14:paraId="535D0C9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78. Important Restriction</w:t>
      </w:r>
    </w:p>
    <w:p w14:paraId="33B92E4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Inside ForAll() you should not use state-changing functions that depend on record execution order such as:</w:t>
      </w:r>
    </w:p>
    <w:p w14:paraId="6231852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UpdateContext()</w:t>
      </w:r>
    </w:p>
    <w:p w14:paraId="20CE12D2" w14:textId="77777777" w:rsidR="00A250DC" w:rsidRPr="00A250DC" w:rsidRDefault="00A250DC" w:rsidP="00A250DC">
      <w:pPr>
        <w:rPr>
          <w:sz w:val="32"/>
          <w:szCs w:val="32"/>
        </w:rPr>
      </w:pPr>
    </w:p>
    <w:p w14:paraId="1CB4BA1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Clear()</w:t>
      </w:r>
    </w:p>
    <w:p w14:paraId="5C54AA5F" w14:textId="77777777" w:rsidR="00A250DC" w:rsidRPr="00A250DC" w:rsidRDefault="00A250DC" w:rsidP="00A250DC">
      <w:pPr>
        <w:rPr>
          <w:sz w:val="32"/>
          <w:szCs w:val="32"/>
        </w:rPr>
      </w:pPr>
    </w:p>
    <w:p w14:paraId="3718F56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ClearCollect()</w:t>
      </w:r>
    </w:p>
    <w:p w14:paraId="538C143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These are blocked because ForAll() processing order is not guaranteed.</w:t>
      </w:r>
    </w:p>
    <w:p w14:paraId="3FEF5B1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CAA785A">
          <v:rect id="_x0000_i4053" style="width:0;height:1.5pt" o:hralign="center" o:hrstd="t" o:hr="t" fillcolor="#a0a0a0" stroked="f"/>
        </w:pict>
      </w:r>
    </w:p>
    <w:p w14:paraId="5C87540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79. Collect Inside ForAll</w:t>
      </w:r>
    </w:p>
    <w:p w14:paraId="4EAF915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Collect() can be used.</w:t>
      </w:r>
    </w:p>
    <w:p w14:paraId="4067C00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But:</w:t>
      </w:r>
    </w:p>
    <w:p w14:paraId="673E84F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Record insertion order is undefined.</w:t>
      </w:r>
    </w:p>
    <w:p w14:paraId="647FC8F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 not depend on collection order matching the input order.</w:t>
      </w:r>
    </w:p>
    <w:p w14:paraId="154D0E9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2D7D7FB">
          <v:rect id="_x0000_i4054" style="width:0;height:1.5pt" o:hralign="center" o:hrstd="t" o:hr="t" fillcolor="#a0a0a0" stroked="f"/>
        </w:pict>
      </w:r>
    </w:p>
    <w:p w14:paraId="4835511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U — FORALL EXAMPLE WITH TICKETS</w:t>
      </w:r>
    </w:p>
    <w:p w14:paraId="40745C2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80. Small Training Scenario</w:t>
      </w:r>
    </w:p>
    <w:p w14:paraId="4AFF657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Suppose the user selects:</w:t>
      </w:r>
    </w:p>
    <w:p w14:paraId="42E422E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Three Tickets</w:t>
      </w:r>
    </w:p>
    <w:p w14:paraId="451CCDB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 a small local collection.</w:t>
      </w:r>
    </w:p>
    <w:p w14:paraId="7D0DBE3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colSelectedTickets</w:t>
      </w:r>
    </w:p>
    <w:p w14:paraId="1347867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We want to add each selected Ticket to:</w:t>
      </w:r>
    </w:p>
    <w:p w14:paraId="39FF7E4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colReviewList</w:t>
      </w:r>
    </w:p>
    <w:p w14:paraId="199CDA0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Concept:</w:t>
      </w:r>
    </w:p>
    <w:p w14:paraId="31648BF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ForAll(</w:t>
      </w:r>
    </w:p>
    <w:p w14:paraId="795A6BA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colSelectedTickets As SelectedTicket,</w:t>
      </w:r>
    </w:p>
    <w:p w14:paraId="1CDFE4B8" w14:textId="77777777" w:rsidR="00A250DC" w:rsidRPr="00A250DC" w:rsidRDefault="00A250DC" w:rsidP="00A250DC">
      <w:pPr>
        <w:rPr>
          <w:sz w:val="32"/>
          <w:szCs w:val="32"/>
        </w:rPr>
      </w:pPr>
    </w:p>
    <w:p w14:paraId="5456299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Collect(</w:t>
      </w:r>
    </w:p>
    <w:p w14:paraId="0886F31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colReviewList,</w:t>
      </w:r>
    </w:p>
    <w:p w14:paraId="3C2822F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{</w:t>
      </w:r>
    </w:p>
    <w:p w14:paraId="6AD1B89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Ticket:</w:t>
      </w:r>
    </w:p>
    <w:p w14:paraId="0AA268E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            SelectedTicket.Ticket,</w:t>
      </w:r>
    </w:p>
    <w:p w14:paraId="139FDBE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SelectedOn:</w:t>
      </w:r>
    </w:p>
    <w:p w14:paraId="76C439A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Now()</w:t>
      </w:r>
    </w:p>
    <w:p w14:paraId="60E3DA5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}</w:t>
      </w:r>
    </w:p>
    <w:p w14:paraId="203BF10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369A86F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6137868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D85965E">
          <v:rect id="_x0000_i4055" style="width:0;height:1.5pt" o:hralign="center" o:hrstd="t" o:hr="t" fillcolor="#a0a0a0" stroked="f"/>
        </w:pict>
      </w:r>
    </w:p>
    <w:p w14:paraId="2A30744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81. Production Warning</w:t>
      </w:r>
    </w:p>
    <w:p w14:paraId="1FE9D17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ForAll is useful.</w:t>
      </w:r>
    </w:p>
    <w:p w14:paraId="6814830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But do not turn it into:</w:t>
      </w:r>
    </w:p>
    <w:p w14:paraId="75F2F54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The default bulk-update mechanism.</w:t>
      </w:r>
    </w:p>
    <w:p w14:paraId="04B9D52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Ask first:</w:t>
      </w:r>
    </w:p>
    <w:p w14:paraId="68322F8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Can Patch update a table directly?</w:t>
      </w:r>
    </w:p>
    <w:p w14:paraId="68560E0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Can UpdateIf solve it?</w:t>
      </w:r>
    </w:p>
    <w:p w14:paraId="4865276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Can server-side logic handle it better?</w:t>
      </w:r>
    </w:p>
    <w:p w14:paraId="6BA5030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Should Power Automate handle the operation?</w:t>
      </w:r>
    </w:p>
    <w:p w14:paraId="34727D1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8E67A5A">
          <v:rect id="_x0000_i4056" style="width:0;height:1.5pt" o:hralign="center" o:hrstd="t" o:hr="t" fillcolor="#a0a0a0" stroked="f"/>
        </w:pict>
      </w:r>
    </w:p>
    <w:p w14:paraId="27348DF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V — PATCH REVIEW</w:t>
      </w:r>
    </w:p>
    <w:p w14:paraId="26378E6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82. Patch()</w:t>
      </w:r>
    </w:p>
    <w:p w14:paraId="3C5E01E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Day 7:</w:t>
      </w:r>
    </w:p>
    <w:p w14:paraId="7D7C76A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Patch(</w:t>
      </w:r>
    </w:p>
    <w:p w14:paraId="2AE1B0A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'Leave Requests',</w:t>
      </w:r>
    </w:p>
    <w:p w14:paraId="2F43B0F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varSelectedRequest,</w:t>
      </w:r>
    </w:p>
    <w:p w14:paraId="52E9D97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{</w:t>
      </w:r>
    </w:p>
    <w:p w14:paraId="70477D5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Status:</w:t>
      </w:r>
    </w:p>
    <w:p w14:paraId="01A17DA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CancelledStatus</w:t>
      </w:r>
    </w:p>
    <w:p w14:paraId="2B5D545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}</w:t>
      </w:r>
    </w:p>
    <w:p w14:paraId="3679790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6D25DF3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updated one record.</w:t>
      </w:r>
    </w:p>
    <w:p w14:paraId="60F05FD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Today we go deeper.</w:t>
      </w:r>
    </w:p>
    <w:p w14:paraId="009ADEA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CF09F3E">
          <v:rect id="_x0000_i4057" style="width:0;height:1.5pt" o:hralign="center" o:hrstd="t" o:hr="t" fillcolor="#a0a0a0" stroked="f"/>
        </w:pict>
      </w:r>
    </w:p>
    <w:p w14:paraId="505BA08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83. Patch Mental Model</w:t>
      </w:r>
    </w:p>
    <w:p w14:paraId="662B27C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PATCH</w:t>
      </w:r>
    </w:p>
    <w:p w14:paraId="20A2BBF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|</w:t>
      </w:r>
    </w:p>
    <w:p w14:paraId="1E11BA1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+---- Data Source</w:t>
      </w:r>
    </w:p>
    <w:p w14:paraId="291BCEA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|</w:t>
      </w:r>
    </w:p>
    <w:p w14:paraId="2AD3CA8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+---- Base Record</w:t>
      </w:r>
    </w:p>
    <w:p w14:paraId="1A0CE85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|</w:t>
      </w:r>
    </w:p>
    <w:p w14:paraId="7C3B43B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+---- Change Record</w:t>
      </w:r>
    </w:p>
    <w:p w14:paraId="08A3024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619F17A">
          <v:rect id="_x0000_i4058" style="width:0;height:1.5pt" o:hralign="center" o:hrstd="t" o:hr="t" fillcolor="#a0a0a0" stroked="f"/>
        </w:pict>
      </w:r>
    </w:p>
    <w:p w14:paraId="709B3C6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84. Update Existing Ticket</w:t>
      </w:r>
    </w:p>
    <w:p w14:paraId="0E6A0B4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Example:</w:t>
      </w:r>
    </w:p>
    <w:p w14:paraId="153E4E3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Patch(</w:t>
      </w:r>
    </w:p>
    <w:p w14:paraId="124BAE7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7C71935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varSelectedTicket,</w:t>
      </w:r>
    </w:p>
    <w:p w14:paraId="2C2EC86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{</w:t>
      </w:r>
    </w:p>
    <w:p w14:paraId="19CACFB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Subject:</w:t>
      </w:r>
    </w:p>
    <w:p w14:paraId="148E7C9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"Updated subject"</w:t>
      </w:r>
    </w:p>
    <w:p w14:paraId="394E64A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}</w:t>
      </w:r>
    </w:p>
    <w:p w14:paraId="0F79270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35DBEE4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Only supplied fields change.</w:t>
      </w:r>
    </w:p>
    <w:p w14:paraId="5150B10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C51BAFF">
          <v:rect id="_x0000_i4059" style="width:0;height:1.5pt" o:hralign="center" o:hrstd="t" o:hr="t" fillcolor="#a0a0a0" stroked="f"/>
        </w:pict>
      </w:r>
    </w:p>
    <w:p w14:paraId="1FA3F27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85. Multiple Fields</w:t>
      </w:r>
    </w:p>
    <w:p w14:paraId="6F9AB84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Patch(</w:t>
      </w:r>
    </w:p>
    <w:p w14:paraId="1D9C098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06257CF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varSelectedTicket,</w:t>
      </w:r>
    </w:p>
    <w:p w14:paraId="6739020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{</w:t>
      </w:r>
    </w:p>
    <w:p w14:paraId="110F93A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Subject:</w:t>
      </w:r>
    </w:p>
    <w:p w14:paraId="1D9FF74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txtSubject.Text,</w:t>
      </w:r>
    </w:p>
    <w:p w14:paraId="1CDD8269" w14:textId="77777777" w:rsidR="00A250DC" w:rsidRPr="00A250DC" w:rsidRDefault="00A250DC" w:rsidP="00A250DC">
      <w:pPr>
        <w:rPr>
          <w:sz w:val="32"/>
          <w:szCs w:val="32"/>
        </w:rPr>
      </w:pPr>
    </w:p>
    <w:p w14:paraId="78E0AB0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Description:</w:t>
      </w:r>
    </w:p>
    <w:p w14:paraId="5E0EA7F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txtDescription.Text,</w:t>
      </w:r>
    </w:p>
    <w:p w14:paraId="734EF9B5" w14:textId="77777777" w:rsidR="00A250DC" w:rsidRPr="00A250DC" w:rsidRDefault="00A250DC" w:rsidP="00A250DC">
      <w:pPr>
        <w:rPr>
          <w:sz w:val="32"/>
          <w:szCs w:val="32"/>
        </w:rPr>
      </w:pPr>
    </w:p>
    <w:p w14:paraId="37CE976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Priority:</w:t>
      </w:r>
    </w:p>
    <w:p w14:paraId="0B94286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cmbPriority.Selected.Value</w:t>
      </w:r>
    </w:p>
    <w:p w14:paraId="4DDF08A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}</w:t>
      </w:r>
    </w:p>
    <w:p w14:paraId="005AE31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)</w:t>
      </w:r>
    </w:p>
    <w:p w14:paraId="39C640E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Actual Choice assignment syntax should use the real Choice value/type in the student's app.</w:t>
      </w:r>
    </w:p>
    <w:p w14:paraId="05B467B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67FB523">
          <v:rect id="_x0000_i4060" style="width:0;height:1.5pt" o:hralign="center" o:hrstd="t" o:hr="t" fillcolor="#a0a0a0" stroked="f"/>
        </w:pict>
      </w:r>
    </w:p>
    <w:p w14:paraId="74FC77A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W — CREATE RECORD WITH DEFAULTS()</w:t>
      </w:r>
    </w:p>
    <w:p w14:paraId="1487322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86. Defaults()</w:t>
      </w:r>
    </w:p>
    <w:p w14:paraId="219B34E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To create a new row with Patch:</w:t>
      </w:r>
    </w:p>
    <w:p w14:paraId="5A49EAC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Defaults(</w:t>
      </w:r>
    </w:p>
    <w:p w14:paraId="60C15C4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</w:t>
      </w:r>
    </w:p>
    <w:p w14:paraId="74FD737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3A43A97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provides a base record representing:</w:t>
      </w:r>
    </w:p>
    <w:p w14:paraId="50C9499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 new Support Ticket.</w:t>
      </w:r>
    </w:p>
    <w:p w14:paraId="55182BD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C54B3CA">
          <v:rect id="_x0000_i4061" style="width:0;height:1.5pt" o:hralign="center" o:hrstd="t" o:hr="t" fillcolor="#a0a0a0" stroked="f"/>
        </w:pict>
      </w:r>
    </w:p>
    <w:p w14:paraId="1B57EEF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87. Create Ticket</w:t>
      </w:r>
    </w:p>
    <w:p w14:paraId="177660B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Conceptually:</w:t>
      </w:r>
    </w:p>
    <w:p w14:paraId="33699CD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Patch(</w:t>
      </w:r>
    </w:p>
    <w:p w14:paraId="75B35CD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7CFE8C48" w14:textId="77777777" w:rsidR="00A250DC" w:rsidRPr="00A250DC" w:rsidRDefault="00A250DC" w:rsidP="00A250DC">
      <w:pPr>
        <w:rPr>
          <w:sz w:val="32"/>
          <w:szCs w:val="32"/>
        </w:rPr>
      </w:pPr>
    </w:p>
    <w:p w14:paraId="4C58AC0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Defaults(</w:t>
      </w:r>
    </w:p>
    <w:p w14:paraId="00CD5F5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'Support Tickets'</w:t>
      </w:r>
    </w:p>
    <w:p w14:paraId="61CF66A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),</w:t>
      </w:r>
    </w:p>
    <w:p w14:paraId="6CA294B2" w14:textId="77777777" w:rsidR="00A250DC" w:rsidRPr="00A250DC" w:rsidRDefault="00A250DC" w:rsidP="00A250DC">
      <w:pPr>
        <w:rPr>
          <w:sz w:val="32"/>
          <w:szCs w:val="32"/>
        </w:rPr>
      </w:pPr>
    </w:p>
    <w:p w14:paraId="342F6F8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{</w:t>
      </w:r>
    </w:p>
    <w:p w14:paraId="1AD608B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Subject:</w:t>
      </w:r>
    </w:p>
    <w:p w14:paraId="20197F0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txtTicketSubject.Text,</w:t>
      </w:r>
    </w:p>
    <w:p w14:paraId="0D2AA62E" w14:textId="77777777" w:rsidR="00A250DC" w:rsidRPr="00A250DC" w:rsidRDefault="00A250DC" w:rsidP="00A250DC">
      <w:pPr>
        <w:rPr>
          <w:sz w:val="32"/>
          <w:szCs w:val="32"/>
        </w:rPr>
      </w:pPr>
    </w:p>
    <w:p w14:paraId="3835F18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Description:</w:t>
      </w:r>
    </w:p>
    <w:p w14:paraId="087E9D9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txtTicketDescription.Text,</w:t>
      </w:r>
    </w:p>
    <w:p w14:paraId="7C702E0C" w14:textId="77777777" w:rsidR="00A250DC" w:rsidRPr="00A250DC" w:rsidRDefault="00A250DC" w:rsidP="00A250DC">
      <w:pPr>
        <w:rPr>
          <w:sz w:val="32"/>
          <w:szCs w:val="32"/>
        </w:rPr>
      </w:pPr>
    </w:p>
    <w:p w14:paraId="76A3892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Employee:</w:t>
      </w:r>
    </w:p>
    <w:p w14:paraId="7AD194A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CurrentEmployee,</w:t>
      </w:r>
    </w:p>
    <w:p w14:paraId="5541A642" w14:textId="77777777" w:rsidR="00A250DC" w:rsidRPr="00A250DC" w:rsidRDefault="00A250DC" w:rsidP="00A250DC">
      <w:pPr>
        <w:rPr>
          <w:sz w:val="32"/>
          <w:szCs w:val="32"/>
        </w:rPr>
      </w:pPr>
    </w:p>
    <w:p w14:paraId="5294241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Category:</w:t>
      </w:r>
    </w:p>
    <w:p w14:paraId="183978B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cmbTicketCategory.Selected,</w:t>
      </w:r>
    </w:p>
    <w:p w14:paraId="6FD8258B" w14:textId="77777777" w:rsidR="00A250DC" w:rsidRPr="00A250DC" w:rsidRDefault="00A250DC" w:rsidP="00A250DC">
      <w:pPr>
        <w:rPr>
          <w:sz w:val="32"/>
          <w:szCs w:val="32"/>
        </w:rPr>
      </w:pPr>
    </w:p>
    <w:p w14:paraId="5225406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Priority:</w:t>
      </w:r>
    </w:p>
    <w:p w14:paraId="7A239EE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cmbPriority.Selected.Value,</w:t>
      </w:r>
    </w:p>
    <w:p w14:paraId="43930F2E" w14:textId="77777777" w:rsidR="00A250DC" w:rsidRPr="00A250DC" w:rsidRDefault="00A250DC" w:rsidP="00A250DC">
      <w:pPr>
        <w:rPr>
          <w:sz w:val="32"/>
          <w:szCs w:val="32"/>
        </w:rPr>
      </w:pPr>
    </w:p>
    <w:p w14:paraId="7BBA31D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Status:</w:t>
      </w:r>
    </w:p>
    <w:p w14:paraId="31173F6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'Ticket Status'.New</w:t>
      </w:r>
    </w:p>
    <w:p w14:paraId="63E7354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}</w:t>
      </w:r>
    </w:p>
    <w:p w14:paraId="37F45BE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3476AF1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 actual control and Choice values from IntelliSense.</w:t>
      </w:r>
    </w:p>
    <w:p w14:paraId="48270C9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8822F71">
          <v:rect id="_x0000_i4062" style="width:0;height:1.5pt" o:hralign="center" o:hrstd="t" o:hr="t" fillcolor="#a0a0a0" stroked="f"/>
        </w:pict>
      </w:r>
    </w:p>
    <w:p w14:paraId="1D1A1E6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88. Why Patch Instead of Form?</w:t>
      </w:r>
    </w:p>
    <w:p w14:paraId="0E0BFA7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Forms are still excellent.</w:t>
      </w:r>
    </w:p>
    <w:p w14:paraId="7C94FD9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Patch is useful when:</w:t>
      </w:r>
    </w:p>
    <w:p w14:paraId="7AD1CA45" w14:textId="77777777" w:rsidR="00A250DC" w:rsidRPr="00A250DC" w:rsidRDefault="00A250DC">
      <w:pPr>
        <w:numPr>
          <w:ilvl w:val="0"/>
          <w:numId w:val="6"/>
        </w:numPr>
        <w:rPr>
          <w:sz w:val="32"/>
          <w:szCs w:val="32"/>
        </w:rPr>
      </w:pPr>
      <w:r w:rsidRPr="00A250DC">
        <w:rPr>
          <w:sz w:val="32"/>
          <w:szCs w:val="32"/>
        </w:rPr>
        <w:t>Building highly customized input experiences</w:t>
      </w:r>
    </w:p>
    <w:p w14:paraId="5D49A44A" w14:textId="77777777" w:rsidR="00A250DC" w:rsidRPr="00A250DC" w:rsidRDefault="00A250DC">
      <w:pPr>
        <w:numPr>
          <w:ilvl w:val="0"/>
          <w:numId w:val="6"/>
        </w:numPr>
        <w:rPr>
          <w:sz w:val="32"/>
          <w:szCs w:val="32"/>
        </w:rPr>
      </w:pPr>
      <w:r w:rsidRPr="00A250DC">
        <w:rPr>
          <w:sz w:val="32"/>
          <w:szCs w:val="32"/>
        </w:rPr>
        <w:t>Creating records without a Form control</w:t>
      </w:r>
    </w:p>
    <w:p w14:paraId="6D308206" w14:textId="77777777" w:rsidR="00A250DC" w:rsidRPr="00A250DC" w:rsidRDefault="00A250DC">
      <w:pPr>
        <w:numPr>
          <w:ilvl w:val="0"/>
          <w:numId w:val="6"/>
        </w:numPr>
        <w:rPr>
          <w:sz w:val="32"/>
          <w:szCs w:val="32"/>
        </w:rPr>
      </w:pPr>
      <w:r w:rsidRPr="00A250DC">
        <w:rPr>
          <w:sz w:val="32"/>
          <w:szCs w:val="32"/>
        </w:rPr>
        <w:t>Updating only selected fields</w:t>
      </w:r>
    </w:p>
    <w:p w14:paraId="78F90388" w14:textId="77777777" w:rsidR="00A250DC" w:rsidRPr="00A250DC" w:rsidRDefault="00A250DC">
      <w:pPr>
        <w:numPr>
          <w:ilvl w:val="0"/>
          <w:numId w:val="6"/>
        </w:numPr>
        <w:rPr>
          <w:sz w:val="32"/>
          <w:szCs w:val="32"/>
        </w:rPr>
      </w:pPr>
      <w:r w:rsidRPr="00A250DC">
        <w:rPr>
          <w:sz w:val="32"/>
          <w:szCs w:val="32"/>
        </w:rPr>
        <w:t>Coordinating multiple data operations</w:t>
      </w:r>
    </w:p>
    <w:p w14:paraId="0409733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 not replace every Form simply because:</w:t>
      </w:r>
    </w:p>
    <w:p w14:paraId="7995D3B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Patch looks advanced.</w:t>
      </w:r>
    </w:p>
    <w:p w14:paraId="03E8831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562BA79">
          <v:rect id="_x0000_i4063" style="width:0;height:1.5pt" o:hralign="center" o:hrstd="t" o:hr="t" fillcolor="#a0a0a0" stroked="f"/>
        </w:pict>
      </w:r>
    </w:p>
    <w:p w14:paraId="09FA521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X — CAPTURE PATCH RESULT</w:t>
      </w:r>
    </w:p>
    <w:p w14:paraId="632C076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89. Patch Return Value</w:t>
      </w:r>
    </w:p>
    <w:p w14:paraId="2B26075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Patch returns:</w:t>
      </w:r>
    </w:p>
    <w:p w14:paraId="6CF367A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The created or updated record.</w:t>
      </w:r>
    </w:p>
    <w:p w14:paraId="50DD02A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This is extremely useful.</w:t>
      </w:r>
    </w:p>
    <w:p w14:paraId="49BACFE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798852E">
          <v:rect id="_x0000_i4064" style="width:0;height:1.5pt" o:hralign="center" o:hrstd="t" o:hr="t" fillcolor="#a0a0a0" stroked="f"/>
        </w:pict>
      </w:r>
    </w:p>
    <w:p w14:paraId="1EC69C9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90. Create Then Open Details</w:t>
      </w:r>
    </w:p>
    <w:p w14:paraId="44725E9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Bad pattern:</w:t>
      </w:r>
    </w:p>
    <w:p w14:paraId="72A3ABD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 Ticket</w:t>
      </w:r>
    </w:p>
    <w:p w14:paraId="0C04EB1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33BAC46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Run LookUp again</w:t>
      </w:r>
    </w:p>
    <w:p w14:paraId="1F0DFD2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76B5E1E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Find newly-created record</w:t>
      </w:r>
    </w:p>
    <w:p w14:paraId="3AA7B30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4E8D080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Navigate</w:t>
      </w:r>
    </w:p>
    <w:p w14:paraId="1379327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Better:</w:t>
      </w:r>
    </w:p>
    <w:p w14:paraId="2B91846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Use the returned record.</w:t>
      </w:r>
    </w:p>
    <w:p w14:paraId="08912B5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13A0BA7">
          <v:rect id="_x0000_i4065" style="width:0;height:1.5pt" o:hralign="center" o:hrstd="t" o:hr="t" fillcolor="#a0a0a0" stroked="f"/>
        </w:pict>
      </w:r>
    </w:p>
    <w:p w14:paraId="4438DD8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91. Example</w:t>
      </w:r>
    </w:p>
    <w:p w14:paraId="549883D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Set(</w:t>
      </w:r>
    </w:p>
    <w:p w14:paraId="7A061D6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varSelectedTicket,</w:t>
      </w:r>
    </w:p>
    <w:p w14:paraId="57A3CE64" w14:textId="77777777" w:rsidR="00A250DC" w:rsidRPr="00A250DC" w:rsidRDefault="00A250DC" w:rsidP="00A250DC">
      <w:pPr>
        <w:rPr>
          <w:sz w:val="32"/>
          <w:szCs w:val="32"/>
        </w:rPr>
      </w:pPr>
    </w:p>
    <w:p w14:paraId="4231AC7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Patch(</w:t>
      </w:r>
    </w:p>
    <w:p w14:paraId="06B23EC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'Support Tickets',</w:t>
      </w:r>
    </w:p>
    <w:p w14:paraId="7F1F2132" w14:textId="77777777" w:rsidR="00A250DC" w:rsidRPr="00A250DC" w:rsidRDefault="00A250DC" w:rsidP="00A250DC">
      <w:pPr>
        <w:rPr>
          <w:sz w:val="32"/>
          <w:szCs w:val="32"/>
        </w:rPr>
      </w:pPr>
    </w:p>
    <w:p w14:paraId="6849714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Defaults(</w:t>
      </w:r>
    </w:p>
    <w:p w14:paraId="648A884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'Support Tickets'</w:t>
      </w:r>
    </w:p>
    <w:p w14:paraId="319AF87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),</w:t>
      </w:r>
    </w:p>
    <w:p w14:paraId="2139C911" w14:textId="77777777" w:rsidR="00A250DC" w:rsidRPr="00A250DC" w:rsidRDefault="00A250DC" w:rsidP="00A250DC">
      <w:pPr>
        <w:rPr>
          <w:sz w:val="32"/>
          <w:szCs w:val="32"/>
        </w:rPr>
      </w:pPr>
    </w:p>
    <w:p w14:paraId="40E345A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{</w:t>
      </w:r>
    </w:p>
    <w:p w14:paraId="69F2EAA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Subject:</w:t>
      </w:r>
    </w:p>
    <w:p w14:paraId="27211F9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txtTicketSubject.Text,</w:t>
      </w:r>
    </w:p>
    <w:p w14:paraId="3CC51D80" w14:textId="77777777" w:rsidR="00A250DC" w:rsidRPr="00A250DC" w:rsidRDefault="00A250DC" w:rsidP="00A250DC">
      <w:pPr>
        <w:rPr>
          <w:sz w:val="32"/>
          <w:szCs w:val="32"/>
        </w:rPr>
      </w:pPr>
    </w:p>
    <w:p w14:paraId="71097BD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Description:</w:t>
      </w:r>
    </w:p>
    <w:p w14:paraId="13E08D6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            txtTicketDescription.Text,</w:t>
      </w:r>
    </w:p>
    <w:p w14:paraId="289D2EA4" w14:textId="77777777" w:rsidR="00A250DC" w:rsidRPr="00A250DC" w:rsidRDefault="00A250DC" w:rsidP="00A250DC">
      <w:pPr>
        <w:rPr>
          <w:sz w:val="32"/>
          <w:szCs w:val="32"/>
        </w:rPr>
      </w:pPr>
    </w:p>
    <w:p w14:paraId="3112FFF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Employee:</w:t>
      </w:r>
    </w:p>
    <w:p w14:paraId="40F2EEB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CurrentEmployee,</w:t>
      </w:r>
    </w:p>
    <w:p w14:paraId="42BCB49A" w14:textId="77777777" w:rsidR="00A250DC" w:rsidRPr="00A250DC" w:rsidRDefault="00A250DC" w:rsidP="00A250DC">
      <w:pPr>
        <w:rPr>
          <w:sz w:val="32"/>
          <w:szCs w:val="32"/>
        </w:rPr>
      </w:pPr>
    </w:p>
    <w:p w14:paraId="5C6954C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Category:</w:t>
      </w:r>
    </w:p>
    <w:p w14:paraId="4FE6588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cmbTicketCategory.Selected,</w:t>
      </w:r>
    </w:p>
    <w:p w14:paraId="52DEB451" w14:textId="77777777" w:rsidR="00A250DC" w:rsidRPr="00A250DC" w:rsidRDefault="00A250DC" w:rsidP="00A250DC">
      <w:pPr>
        <w:rPr>
          <w:sz w:val="32"/>
          <w:szCs w:val="32"/>
        </w:rPr>
      </w:pPr>
    </w:p>
    <w:p w14:paraId="44B864A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Priority:</w:t>
      </w:r>
    </w:p>
    <w:p w14:paraId="70F9998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cmbPriority.Selected.Value,</w:t>
      </w:r>
    </w:p>
    <w:p w14:paraId="3284BC58" w14:textId="77777777" w:rsidR="00A250DC" w:rsidRPr="00A250DC" w:rsidRDefault="00A250DC" w:rsidP="00A250DC">
      <w:pPr>
        <w:rPr>
          <w:sz w:val="32"/>
          <w:szCs w:val="32"/>
        </w:rPr>
      </w:pPr>
    </w:p>
    <w:p w14:paraId="293A5B3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Status:</w:t>
      </w:r>
    </w:p>
    <w:p w14:paraId="3EC9AE8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'Ticket Status'.New</w:t>
      </w:r>
    </w:p>
    <w:p w14:paraId="5A3A878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}</w:t>
      </w:r>
    </w:p>
    <w:p w14:paraId="126E2F3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2817384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1DD63AE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Now:</w:t>
      </w:r>
    </w:p>
    <w:p w14:paraId="3E9EA49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varSelectedTicket</w:t>
      </w:r>
    </w:p>
    <w:p w14:paraId="671CBAD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contains:</w:t>
      </w:r>
    </w:p>
    <w:p w14:paraId="5439050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Newly-created Ticket.</w:t>
      </w:r>
    </w:p>
    <w:p w14:paraId="2A83A4F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ADDEC9E">
          <v:rect id="_x0000_i4066" style="width:0;height:1.5pt" o:hralign="center" o:hrstd="t" o:hr="t" fillcolor="#a0a0a0" stroked="f"/>
        </w:pict>
      </w:r>
    </w:p>
    <w:p w14:paraId="175D022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92. Continue</w:t>
      </w:r>
    </w:p>
    <w:p w14:paraId="6629861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After successful creation:</w:t>
      </w:r>
    </w:p>
    <w:p w14:paraId="620AD37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Navigate(</w:t>
      </w:r>
    </w:p>
    <w:p w14:paraId="54602AC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scrTicketDetails,</w:t>
      </w:r>
    </w:p>
    <w:p w14:paraId="0856730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ScreenTransition.Fade</w:t>
      </w:r>
    </w:p>
    <w:p w14:paraId="7788BA9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536B699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But:</w:t>
      </w:r>
    </w:p>
    <w:p w14:paraId="5ABF3A0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Only after we know Patch succeeded.</w:t>
      </w:r>
    </w:p>
    <w:p w14:paraId="7522B6E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4FD0706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IfError.</w:t>
      </w:r>
    </w:p>
    <w:p w14:paraId="0A74CBD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ECB5944">
          <v:rect id="_x0000_i4067" style="width:0;height:1.5pt" o:hralign="center" o:hrstd="t" o:hr="t" fillcolor="#a0a0a0" stroked="f"/>
        </w:pict>
      </w:r>
    </w:p>
    <w:p w14:paraId="3DBD390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Y — ADVANCED IFERROR()</w:t>
      </w:r>
    </w:p>
    <w:p w14:paraId="1F4151F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93. Problem</w:t>
      </w:r>
    </w:p>
    <w:p w14:paraId="27F1CF0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This is dangerous:</w:t>
      </w:r>
    </w:p>
    <w:p w14:paraId="029F89F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Set(</w:t>
      </w:r>
    </w:p>
    <w:p w14:paraId="3D7CCDC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varSelectedTicket,</w:t>
      </w:r>
    </w:p>
    <w:p w14:paraId="77F0221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Patch(...)</w:t>
      </w:r>
    </w:p>
    <w:p w14:paraId="5258BD6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);</w:t>
      </w:r>
    </w:p>
    <w:p w14:paraId="3167B5D2" w14:textId="77777777" w:rsidR="00A250DC" w:rsidRPr="00A250DC" w:rsidRDefault="00A250DC" w:rsidP="00A250DC">
      <w:pPr>
        <w:rPr>
          <w:sz w:val="32"/>
          <w:szCs w:val="32"/>
        </w:rPr>
      </w:pPr>
    </w:p>
    <w:p w14:paraId="72B70E1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Notify(</w:t>
      </w:r>
    </w:p>
    <w:p w14:paraId="73A5135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"Ticket created.",</w:t>
      </w:r>
    </w:p>
    <w:p w14:paraId="1EE3383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NotificationType.Success</w:t>
      </w:r>
    </w:p>
    <w:p w14:paraId="0DEF459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);</w:t>
      </w:r>
    </w:p>
    <w:p w14:paraId="2F4E1FAE" w14:textId="77777777" w:rsidR="00A250DC" w:rsidRPr="00A250DC" w:rsidRDefault="00A250DC" w:rsidP="00A250DC">
      <w:pPr>
        <w:rPr>
          <w:sz w:val="32"/>
          <w:szCs w:val="32"/>
        </w:rPr>
      </w:pPr>
    </w:p>
    <w:p w14:paraId="63221DE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Navigate(</w:t>
      </w:r>
    </w:p>
    <w:p w14:paraId="2EE293B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scrTicketDetails</w:t>
      </w:r>
    </w:p>
    <w:p w14:paraId="4548C68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13F582C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If Patch fails:</w:t>
      </w:r>
    </w:p>
    <w:p w14:paraId="4CA72D0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Later actions may still run.</w:t>
      </w:r>
    </w:p>
    <w:p w14:paraId="4476BDA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A2C66E3">
          <v:rect id="_x0000_i4068" style="width:0;height:1.5pt" o:hralign="center" o:hrstd="t" o:hr="t" fillcolor="#a0a0a0" stroked="f"/>
        </w:pict>
      </w:r>
    </w:p>
    <w:p w14:paraId="1A57A42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94. Better</w:t>
      </w:r>
    </w:p>
    <w:p w14:paraId="2F40AA1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IfError(</w:t>
      </w:r>
    </w:p>
    <w:p w14:paraId="5EC9B98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Set(</w:t>
      </w:r>
    </w:p>
    <w:p w14:paraId="7BDF37F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varSelectedTicket,</w:t>
      </w:r>
    </w:p>
    <w:p w14:paraId="3D7333A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Patch(</w:t>
      </w:r>
    </w:p>
    <w:p w14:paraId="07928D8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...</w:t>
      </w:r>
    </w:p>
    <w:p w14:paraId="1C4C3C6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)</w:t>
      </w:r>
    </w:p>
    <w:p w14:paraId="33B6E6E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),</w:t>
      </w:r>
    </w:p>
    <w:p w14:paraId="0AC52CCC" w14:textId="77777777" w:rsidR="00A250DC" w:rsidRPr="00A250DC" w:rsidRDefault="00A250DC" w:rsidP="00A250DC">
      <w:pPr>
        <w:rPr>
          <w:sz w:val="32"/>
          <w:szCs w:val="32"/>
        </w:rPr>
      </w:pPr>
    </w:p>
    <w:p w14:paraId="495451C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Notify(</w:t>
      </w:r>
    </w:p>
    <w:p w14:paraId="42D1CD3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"We couldn't create your ticket.",</w:t>
      </w:r>
    </w:p>
    <w:p w14:paraId="05BB220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NotificationType.Error</w:t>
      </w:r>
    </w:p>
    <w:p w14:paraId="77155F5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),</w:t>
      </w:r>
    </w:p>
    <w:p w14:paraId="09F6EBDE" w14:textId="77777777" w:rsidR="00A250DC" w:rsidRPr="00A250DC" w:rsidRDefault="00A250DC" w:rsidP="00A250DC">
      <w:pPr>
        <w:rPr>
          <w:sz w:val="32"/>
          <w:szCs w:val="32"/>
        </w:rPr>
      </w:pPr>
    </w:p>
    <w:p w14:paraId="60C348B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Notify(</w:t>
      </w:r>
    </w:p>
    <w:p w14:paraId="3ECA512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    "Ticket created successfully.",</w:t>
      </w:r>
    </w:p>
    <w:p w14:paraId="729729F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NotificationType.Success</w:t>
      </w:r>
    </w:p>
    <w:p w14:paraId="2C32C84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);</w:t>
      </w:r>
    </w:p>
    <w:p w14:paraId="333AC8F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Navigate(</w:t>
      </w:r>
    </w:p>
    <w:p w14:paraId="713CEF9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scrTicketDetails,</w:t>
      </w:r>
    </w:p>
    <w:p w14:paraId="49C06CB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ScreenTransition.Fade</w:t>
      </w:r>
    </w:p>
    <w:p w14:paraId="761781D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7EDE163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2907EDE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473DC7E">
          <v:rect id="_x0000_i4069" style="width:0;height:1.5pt" o:hralign="center" o:hrstd="t" o:hr="t" fillcolor="#a0a0a0" stroked="f"/>
        </w:pict>
      </w:r>
    </w:p>
    <w:p w14:paraId="303EF61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95. Development Diagnostics</w:t>
      </w:r>
    </w:p>
    <w:p w14:paraId="7A72854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Inside the error branch:</w:t>
      </w:r>
    </w:p>
    <w:p w14:paraId="1670AB6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FirstError.Message</w:t>
      </w:r>
    </w:p>
    <w:p w14:paraId="7B6B319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can help during development.</w:t>
      </w:r>
    </w:p>
    <w:p w14:paraId="5A5AD5D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Example:</w:t>
      </w:r>
    </w:p>
    <w:p w14:paraId="69CA340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Notify(</w:t>
      </w:r>
    </w:p>
    <w:p w14:paraId="0D39EC3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FirstError.Message,</w:t>
      </w:r>
    </w:p>
    <w:p w14:paraId="022802B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NotificationType.Error</w:t>
      </w:r>
    </w:p>
    <w:p w14:paraId="53FD600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3A58D65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 not expose raw technical errors to normal users in production unless appropriate.</w:t>
      </w:r>
    </w:p>
    <w:p w14:paraId="7D22A4A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BDEB94B">
          <v:rect id="_x0000_i4070" style="width:0;height:1.5pt" o:hralign="center" o:hrstd="t" o:hr="t" fillcolor="#a0a0a0" stroked="f"/>
        </w:pict>
      </w:r>
    </w:p>
    <w:p w14:paraId="3512D86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96. Dependent Operations</w:t>
      </w:r>
    </w:p>
    <w:p w14:paraId="2F05DE4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Suppose:</w:t>
      </w:r>
    </w:p>
    <w:p w14:paraId="0F2D66B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Step 1</w:t>
      </w:r>
    </w:p>
    <w:p w14:paraId="5BC97BC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 Ticket.</w:t>
      </w:r>
    </w:p>
    <w:p w14:paraId="5B9E553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Step 2</w:t>
      </w:r>
    </w:p>
    <w:p w14:paraId="6437E33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 a related Comment.</w:t>
      </w:r>
    </w:p>
    <w:p w14:paraId="4F15873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 Comment depends on:</w:t>
      </w:r>
    </w:p>
    <w:p w14:paraId="07F0D34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Ticket creation succeeding.</w:t>
      </w:r>
    </w:p>
    <w:p w14:paraId="3CE4ED4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 not allow Step 2 to run with:</w:t>
      </w:r>
    </w:p>
    <w:p w14:paraId="3570A5E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No valid Ticket.</w:t>
      </w:r>
    </w:p>
    <w:p w14:paraId="3D98425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A776530">
          <v:rect id="_x0000_i4071" style="width:0;height:1.5pt" o:hralign="center" o:hrstd="t" o:hr="t" fillcolor="#a0a0a0" stroked="f"/>
        </w:pict>
      </w:r>
    </w:p>
    <w:p w14:paraId="1536C84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97. Better Pattern with With()</w:t>
      </w:r>
    </w:p>
    <w:p w14:paraId="71ADDAC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Conceptually:</w:t>
      </w:r>
    </w:p>
    <w:p w14:paraId="35AEEAB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IfError(</w:t>
      </w:r>
    </w:p>
    <w:p w14:paraId="126F7A6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With(</w:t>
      </w:r>
    </w:p>
    <w:p w14:paraId="59B66D1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{</w:t>
      </w:r>
    </w:p>
    <w:p w14:paraId="46832E3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NewTicket:</w:t>
      </w:r>
    </w:p>
    <w:p w14:paraId="3190FCA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Patch(</w:t>
      </w:r>
    </w:p>
    <w:p w14:paraId="2239522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'Support Tickets',</w:t>
      </w:r>
    </w:p>
    <w:p w14:paraId="0C10B66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Defaults(</w:t>
      </w:r>
    </w:p>
    <w:p w14:paraId="78331F6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    'Support Tickets'</w:t>
      </w:r>
    </w:p>
    <w:p w14:paraId="5C49A2C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),</w:t>
      </w:r>
    </w:p>
    <w:p w14:paraId="0FF610F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TicketChanges</w:t>
      </w:r>
    </w:p>
    <w:p w14:paraId="6DF4E24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            )</w:t>
      </w:r>
    </w:p>
    <w:p w14:paraId="669A0A9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},</w:t>
      </w:r>
    </w:p>
    <w:p w14:paraId="3E946D36" w14:textId="77777777" w:rsidR="00A250DC" w:rsidRPr="00A250DC" w:rsidRDefault="00A250DC" w:rsidP="00A250DC">
      <w:pPr>
        <w:rPr>
          <w:sz w:val="32"/>
          <w:szCs w:val="32"/>
        </w:rPr>
      </w:pPr>
    </w:p>
    <w:p w14:paraId="5F2E993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Patch(</w:t>
      </w:r>
    </w:p>
    <w:p w14:paraId="19B8C2B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'Ticket Comments',</w:t>
      </w:r>
    </w:p>
    <w:p w14:paraId="6012203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Defaults(</w:t>
      </w:r>
    </w:p>
    <w:p w14:paraId="326A0FD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'Ticket Comments'</w:t>
      </w:r>
    </w:p>
    <w:p w14:paraId="29EE26E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),</w:t>
      </w:r>
    </w:p>
    <w:p w14:paraId="30578BE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{</w:t>
      </w:r>
    </w:p>
    <w:p w14:paraId="299E7C1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Ticket:</w:t>
      </w:r>
    </w:p>
    <w:p w14:paraId="400BB5D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NewTicket,</w:t>
      </w:r>
    </w:p>
    <w:p w14:paraId="1C4C662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Comment:</w:t>
      </w:r>
    </w:p>
    <w:p w14:paraId="39F8C17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"Ticket created"</w:t>
      </w:r>
    </w:p>
    <w:p w14:paraId="1722A20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}</w:t>
      </w:r>
    </w:p>
    <w:p w14:paraId="26AF08C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)</w:t>
      </w:r>
    </w:p>
    <w:p w14:paraId="23F0045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),</w:t>
      </w:r>
    </w:p>
    <w:p w14:paraId="49E38633" w14:textId="77777777" w:rsidR="00A250DC" w:rsidRPr="00A250DC" w:rsidRDefault="00A250DC" w:rsidP="00A250DC">
      <w:pPr>
        <w:rPr>
          <w:sz w:val="32"/>
          <w:szCs w:val="32"/>
        </w:rPr>
      </w:pPr>
    </w:p>
    <w:p w14:paraId="38A0316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Notify(</w:t>
      </w:r>
    </w:p>
    <w:p w14:paraId="74937B2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"Unable to complete the operation.",</w:t>
      </w:r>
    </w:p>
    <w:p w14:paraId="58E87F5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NotificationType.Error</w:t>
      </w:r>
    </w:p>
    <w:p w14:paraId="6A6A870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),</w:t>
      </w:r>
    </w:p>
    <w:p w14:paraId="13CAB72A" w14:textId="77777777" w:rsidR="00A250DC" w:rsidRPr="00A250DC" w:rsidRDefault="00A250DC" w:rsidP="00A250DC">
      <w:pPr>
        <w:rPr>
          <w:sz w:val="32"/>
          <w:szCs w:val="32"/>
        </w:rPr>
      </w:pPr>
    </w:p>
    <w:p w14:paraId="62E192C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Notify(</w:t>
      </w:r>
    </w:p>
    <w:p w14:paraId="02C807C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"Ticket created.",</w:t>
      </w:r>
    </w:p>
    <w:p w14:paraId="4EDF14F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NotificationType.Success</w:t>
      </w:r>
    </w:p>
    <w:p w14:paraId="5F341FF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6DBC696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70257B1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 second operation uses:</w:t>
      </w:r>
    </w:p>
    <w:p w14:paraId="68F05BB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NewTicket</w:t>
      </w:r>
    </w:p>
    <w:p w14:paraId="67FAD85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returned from the first.</w:t>
      </w:r>
    </w:p>
    <w:p w14:paraId="1D4A542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171AE7D">
          <v:rect id="_x0000_i4072" style="width:0;height:1.5pt" o:hralign="center" o:hrstd="t" o:hr="t" fillcolor="#a0a0a0" stroked="f"/>
        </w:pict>
      </w:r>
    </w:p>
    <w:p w14:paraId="478C22A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Z — MULTI-RECORD PATCH</w:t>
      </w:r>
    </w:p>
    <w:p w14:paraId="661963F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98. Patch Can Work With Tables</w:t>
      </w:r>
    </w:p>
    <w:p w14:paraId="771DB12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Advanced Patch can update:</w:t>
      </w:r>
    </w:p>
    <w:p w14:paraId="492239F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Multiple records</w:t>
      </w:r>
    </w:p>
    <w:p w14:paraId="4116FBC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by supplying:</w:t>
      </w:r>
    </w:p>
    <w:p w14:paraId="29C5872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 table of base records</w:t>
      </w:r>
    </w:p>
    <w:p w14:paraId="19DE2A0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and:</w:t>
      </w:r>
    </w:p>
    <w:p w14:paraId="7AFE052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 corresponding table of change records.</w:t>
      </w:r>
    </w:p>
    <w:p w14:paraId="7E17DFF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13FD943">
          <v:rect id="_x0000_i4073" style="width:0;height:1.5pt" o:hralign="center" o:hrstd="t" o:hr="t" fillcolor="#a0a0a0" stroked="f"/>
        </w:pict>
      </w:r>
    </w:p>
    <w:p w14:paraId="74F7CEE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99. Concept</w:t>
      </w:r>
    </w:p>
    <w:p w14:paraId="61C8B14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Base Records</w:t>
      </w:r>
    </w:p>
    <w:p w14:paraId="6B46EB4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Record A</w:t>
      </w:r>
    </w:p>
    <w:p w14:paraId="1ABC085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Record B</w:t>
      </w:r>
    </w:p>
    <w:p w14:paraId="3A99930E" w14:textId="77777777" w:rsidR="00A250DC" w:rsidRPr="00A250DC" w:rsidRDefault="00A250DC" w:rsidP="00A250DC">
      <w:pPr>
        <w:rPr>
          <w:sz w:val="32"/>
          <w:szCs w:val="32"/>
        </w:rPr>
      </w:pPr>
    </w:p>
    <w:p w14:paraId="30AB4D9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Changes</w:t>
      </w:r>
    </w:p>
    <w:p w14:paraId="36CB601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Change A</w:t>
      </w:r>
    </w:p>
    <w:p w14:paraId="3332E0F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Change B</w:t>
      </w:r>
    </w:p>
    <w:p w14:paraId="41EE73C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Patch applies:</w:t>
      </w:r>
    </w:p>
    <w:p w14:paraId="73DC444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Record A </w:t>
      </w:r>
      <w:r w:rsidRPr="00A250DC">
        <w:rPr>
          <w:rFonts w:ascii="Times New Roman" w:hAnsi="Times New Roman" w:cs="Times New Roman"/>
          <w:sz w:val="32"/>
          <w:szCs w:val="32"/>
        </w:rPr>
        <w:t>←</w:t>
      </w:r>
      <w:r w:rsidRPr="00A250DC">
        <w:rPr>
          <w:sz w:val="32"/>
          <w:szCs w:val="32"/>
        </w:rPr>
        <w:t xml:space="preserve"> Change A</w:t>
      </w:r>
    </w:p>
    <w:p w14:paraId="643521DA" w14:textId="77777777" w:rsidR="00A250DC" w:rsidRPr="00A250DC" w:rsidRDefault="00A250DC" w:rsidP="00A250DC">
      <w:pPr>
        <w:rPr>
          <w:sz w:val="32"/>
          <w:szCs w:val="32"/>
        </w:rPr>
      </w:pPr>
    </w:p>
    <w:p w14:paraId="656086F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Record B </w:t>
      </w:r>
      <w:r w:rsidRPr="00A250DC">
        <w:rPr>
          <w:rFonts w:ascii="Times New Roman" w:hAnsi="Times New Roman" w:cs="Times New Roman"/>
          <w:sz w:val="32"/>
          <w:szCs w:val="32"/>
        </w:rPr>
        <w:t>←</w:t>
      </w:r>
      <w:r w:rsidRPr="00A250DC">
        <w:rPr>
          <w:sz w:val="32"/>
          <w:szCs w:val="32"/>
        </w:rPr>
        <w:t xml:space="preserve"> Change B</w:t>
      </w:r>
    </w:p>
    <w:p w14:paraId="43271C6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 table sizes must correspond.</w:t>
      </w:r>
    </w:p>
    <w:p w14:paraId="4E7997B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97EAFBD">
          <v:rect id="_x0000_i4074" style="width:0;height:1.5pt" o:hralign="center" o:hrstd="t" o:hr="t" fillcolor="#a0a0a0" stroked="f"/>
        </w:pict>
      </w:r>
    </w:p>
    <w:p w14:paraId="29BE7B2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100. Why Learn This?</w:t>
      </w:r>
    </w:p>
    <w:p w14:paraId="0B879D6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Students often immediately write:</w:t>
      </w:r>
    </w:p>
    <w:p w14:paraId="6CAE332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ForAll(</w:t>
      </w:r>
    </w:p>
    <w:p w14:paraId="71ED955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SelectedRecords,</w:t>
      </w:r>
    </w:p>
    <w:p w14:paraId="4286342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Patch(...)</w:t>
      </w:r>
    </w:p>
    <w:p w14:paraId="318B42B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468A2C3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But Power Fx supports:</w:t>
      </w:r>
    </w:p>
    <w:p w14:paraId="3DCED80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Table-based Patch</w:t>
      </w:r>
    </w:p>
    <w:p w14:paraId="4342582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 certain multi-record patterns.</w:t>
      </w:r>
    </w:p>
    <w:p w14:paraId="633D120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C28BBAE">
          <v:rect id="_x0000_i4075" style="width:0;height:1.5pt" o:hralign="center" o:hrstd="t" o:hr="t" fillcolor="#a0a0a0" stroked="f"/>
        </w:pict>
      </w:r>
    </w:p>
    <w:p w14:paraId="38E8ACE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101. Training Example</w:t>
      </w:r>
    </w:p>
    <w:p w14:paraId="513DA2A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 a simple local/data-source scenario:</w:t>
      </w:r>
    </w:p>
    <w:p w14:paraId="4496F71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Patch(</w:t>
      </w:r>
    </w:p>
    <w:p w14:paraId="6E919C7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632D92FE" w14:textId="77777777" w:rsidR="00A250DC" w:rsidRPr="00A250DC" w:rsidRDefault="00A250DC" w:rsidP="00A250DC">
      <w:pPr>
        <w:rPr>
          <w:sz w:val="32"/>
          <w:szCs w:val="32"/>
        </w:rPr>
      </w:pPr>
    </w:p>
    <w:p w14:paraId="666D18F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colBaseTickets,</w:t>
      </w:r>
    </w:p>
    <w:p w14:paraId="02640E95" w14:textId="77777777" w:rsidR="00A250DC" w:rsidRPr="00A250DC" w:rsidRDefault="00A250DC" w:rsidP="00A250DC">
      <w:pPr>
        <w:rPr>
          <w:sz w:val="32"/>
          <w:szCs w:val="32"/>
        </w:rPr>
      </w:pPr>
    </w:p>
    <w:p w14:paraId="539022D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colTicketChanges</w:t>
      </w:r>
    </w:p>
    <w:p w14:paraId="5B95CBE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1CBD45E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where the tables are aligned record-for-record.</w:t>
      </w:r>
    </w:p>
    <w:p w14:paraId="24304E1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1B4C9C4">
          <v:rect id="_x0000_i4076" style="width:0;height:1.5pt" o:hralign="center" o:hrstd="t" o:hr="t" fillcolor="#a0a0a0" stroked="f"/>
        </w:pict>
      </w:r>
    </w:p>
    <w:p w14:paraId="6C31B78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102. Important Warning</w:t>
      </w:r>
    </w:p>
    <w:p w14:paraId="4A59AB3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Multi-record updates require careful handling of:</w:t>
      </w:r>
    </w:p>
    <w:p w14:paraId="6D09AD8C" w14:textId="77777777" w:rsidR="00A250DC" w:rsidRPr="00A250DC" w:rsidRDefault="00A250DC">
      <w:pPr>
        <w:numPr>
          <w:ilvl w:val="0"/>
          <w:numId w:val="7"/>
        </w:numPr>
        <w:rPr>
          <w:sz w:val="32"/>
          <w:szCs w:val="32"/>
        </w:rPr>
      </w:pPr>
      <w:r w:rsidRPr="00A250DC">
        <w:rPr>
          <w:sz w:val="32"/>
          <w:szCs w:val="32"/>
        </w:rPr>
        <w:t>Matching record order</w:t>
      </w:r>
    </w:p>
    <w:p w14:paraId="2753D4E3" w14:textId="77777777" w:rsidR="00A250DC" w:rsidRPr="00A250DC" w:rsidRDefault="00A250DC">
      <w:pPr>
        <w:numPr>
          <w:ilvl w:val="0"/>
          <w:numId w:val="7"/>
        </w:numPr>
        <w:rPr>
          <w:sz w:val="32"/>
          <w:szCs w:val="32"/>
        </w:rPr>
      </w:pPr>
      <w:r w:rsidRPr="00A250DC">
        <w:rPr>
          <w:sz w:val="32"/>
          <w:szCs w:val="32"/>
        </w:rPr>
        <w:t>Error handling</w:t>
      </w:r>
    </w:p>
    <w:p w14:paraId="561ADA36" w14:textId="77777777" w:rsidR="00A250DC" w:rsidRPr="00A250DC" w:rsidRDefault="00A250DC">
      <w:pPr>
        <w:numPr>
          <w:ilvl w:val="0"/>
          <w:numId w:val="7"/>
        </w:numPr>
        <w:rPr>
          <w:sz w:val="32"/>
          <w:szCs w:val="32"/>
        </w:rPr>
      </w:pPr>
      <w:r w:rsidRPr="00A250DC">
        <w:rPr>
          <w:sz w:val="32"/>
          <w:szCs w:val="32"/>
        </w:rPr>
        <w:t>Dataverse columns</w:t>
      </w:r>
    </w:p>
    <w:p w14:paraId="5F3229F9" w14:textId="77777777" w:rsidR="00A250DC" w:rsidRPr="00A250DC" w:rsidRDefault="00A250DC">
      <w:pPr>
        <w:numPr>
          <w:ilvl w:val="0"/>
          <w:numId w:val="7"/>
        </w:numPr>
        <w:rPr>
          <w:sz w:val="32"/>
          <w:szCs w:val="32"/>
        </w:rPr>
      </w:pPr>
      <w:r w:rsidRPr="00A250DC">
        <w:rPr>
          <w:sz w:val="32"/>
          <w:szCs w:val="32"/>
        </w:rPr>
        <w:t>Security</w:t>
      </w:r>
    </w:p>
    <w:p w14:paraId="228125ED" w14:textId="77777777" w:rsidR="00A250DC" w:rsidRPr="00A250DC" w:rsidRDefault="00A250DC">
      <w:pPr>
        <w:numPr>
          <w:ilvl w:val="0"/>
          <w:numId w:val="7"/>
        </w:numPr>
        <w:rPr>
          <w:sz w:val="32"/>
          <w:szCs w:val="32"/>
        </w:rPr>
      </w:pPr>
      <w:r w:rsidRPr="00A250DC">
        <w:rPr>
          <w:sz w:val="32"/>
          <w:szCs w:val="32"/>
        </w:rPr>
        <w:t>Concurrency</w:t>
      </w:r>
    </w:p>
    <w:p w14:paraId="4F98C139" w14:textId="77777777" w:rsidR="00A250DC" w:rsidRPr="00A250DC" w:rsidRDefault="00A250DC">
      <w:pPr>
        <w:numPr>
          <w:ilvl w:val="0"/>
          <w:numId w:val="7"/>
        </w:numPr>
        <w:rPr>
          <w:sz w:val="32"/>
          <w:szCs w:val="32"/>
        </w:rPr>
      </w:pPr>
      <w:r w:rsidRPr="00A250DC">
        <w:rPr>
          <w:sz w:val="32"/>
          <w:szCs w:val="32"/>
        </w:rPr>
        <w:t>Business rules</w:t>
      </w:r>
    </w:p>
    <w:p w14:paraId="3239968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6650855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Small controlled training data</w:t>
      </w:r>
    </w:p>
    <w:p w14:paraId="3A17712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before considering production use.</w:t>
      </w:r>
    </w:p>
    <w:p w14:paraId="305DDC1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FAD4FF3">
          <v:rect id="_x0000_i4077" style="width:0;height:1.5pt" o:hralign="center" o:hrstd="t" o:hr="t" fillcolor="#a0a0a0" stroked="f"/>
        </w:pict>
      </w:r>
    </w:p>
    <w:p w14:paraId="1BD1F55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AA — UPDATEIF()</w:t>
      </w:r>
    </w:p>
    <w:p w14:paraId="60BCE16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103. What is UpdateIf()?</w:t>
      </w:r>
    </w:p>
    <w:p w14:paraId="49209A2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UpdateIf() changes specified fields for records matching:</w:t>
      </w:r>
    </w:p>
    <w:p w14:paraId="02C7245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 condition.</w:t>
      </w:r>
    </w:p>
    <w:p w14:paraId="2CCAB4D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Concept:</w:t>
      </w:r>
    </w:p>
    <w:p w14:paraId="77895B2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UpdateIf(</w:t>
      </w:r>
    </w:p>
    <w:p w14:paraId="6B7AC1F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DataSource,</w:t>
      </w:r>
    </w:p>
    <w:p w14:paraId="5F7099B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Condition,</w:t>
      </w:r>
    </w:p>
    <w:p w14:paraId="7DC5F21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ChangeRecord</w:t>
      </w:r>
    </w:p>
    <w:p w14:paraId="2DE5832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58E5092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6E0FEC2">
          <v:rect id="_x0000_i4078" style="width:0;height:1.5pt" o:hralign="center" o:hrstd="t" o:hr="t" fillcolor="#a0a0a0" stroked="f"/>
        </w:pict>
      </w:r>
    </w:p>
    <w:p w14:paraId="659D919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104. Example</w:t>
      </w:r>
    </w:p>
    <w:p w14:paraId="68E6EE9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Conceptually:</w:t>
      </w:r>
    </w:p>
    <w:p w14:paraId="7E5C4BE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UpdateIf(</w:t>
      </w:r>
    </w:p>
    <w:p w14:paraId="35D7F0F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colLocalTickets,</w:t>
      </w:r>
    </w:p>
    <w:p w14:paraId="384357A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Selected = true,</w:t>
      </w:r>
    </w:p>
    <w:p w14:paraId="0A8625B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{</w:t>
      </w:r>
    </w:p>
    <w:p w14:paraId="5761AFF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Reviewed:</w:t>
      </w:r>
    </w:p>
    <w:p w14:paraId="59A8E32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true</w:t>
      </w:r>
    </w:p>
    <w:p w14:paraId="3F1E7CF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}</w:t>
      </w:r>
    </w:p>
    <w:p w14:paraId="0FAD2C5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018A847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09A3E74">
          <v:rect id="_x0000_i4079" style="width:0;height:1.5pt" o:hralign="center" o:hrstd="t" o:hr="t" fillcolor="#a0a0a0" stroked="f"/>
        </w:pict>
      </w:r>
    </w:p>
    <w:p w14:paraId="3A09471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105. Remote Data Warning</w:t>
      </w:r>
    </w:p>
    <w:p w14:paraId="10F9001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When working with remote data sources, do not assume UpdateIf() becomes an unlimited server-side bulk update.</w:t>
      </w:r>
    </w:p>
    <w:p w14:paraId="3B865E2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Its behavior and record-processing limits matter.</w:t>
      </w:r>
    </w:p>
    <w:p w14:paraId="2CD6130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 very large bulk operations consider:</w:t>
      </w:r>
    </w:p>
    <w:p w14:paraId="2BA48A66" w14:textId="77777777" w:rsidR="00A250DC" w:rsidRPr="00A250DC" w:rsidRDefault="00A250DC">
      <w:pPr>
        <w:numPr>
          <w:ilvl w:val="0"/>
          <w:numId w:val="8"/>
        </w:numPr>
        <w:rPr>
          <w:sz w:val="32"/>
          <w:szCs w:val="32"/>
        </w:rPr>
      </w:pPr>
      <w:r w:rsidRPr="00A250DC">
        <w:rPr>
          <w:sz w:val="32"/>
          <w:szCs w:val="32"/>
        </w:rPr>
        <w:t>Dataverse server-side capabilities</w:t>
      </w:r>
    </w:p>
    <w:p w14:paraId="625E2DE4" w14:textId="77777777" w:rsidR="00A250DC" w:rsidRPr="00A250DC" w:rsidRDefault="00A250DC">
      <w:pPr>
        <w:numPr>
          <w:ilvl w:val="0"/>
          <w:numId w:val="8"/>
        </w:numPr>
        <w:rPr>
          <w:sz w:val="32"/>
          <w:szCs w:val="32"/>
        </w:rPr>
      </w:pPr>
      <w:r w:rsidRPr="00A250DC">
        <w:rPr>
          <w:sz w:val="32"/>
          <w:szCs w:val="32"/>
        </w:rPr>
        <w:t>Power Automate</w:t>
      </w:r>
    </w:p>
    <w:p w14:paraId="52135E91" w14:textId="77777777" w:rsidR="00A250DC" w:rsidRPr="00A250DC" w:rsidRDefault="00A250DC">
      <w:pPr>
        <w:numPr>
          <w:ilvl w:val="0"/>
          <w:numId w:val="8"/>
        </w:numPr>
        <w:rPr>
          <w:sz w:val="32"/>
          <w:szCs w:val="32"/>
        </w:rPr>
      </w:pPr>
      <w:r w:rsidRPr="00A250DC">
        <w:rPr>
          <w:sz w:val="32"/>
          <w:szCs w:val="32"/>
        </w:rPr>
        <w:t>APIs</w:t>
      </w:r>
    </w:p>
    <w:p w14:paraId="4C1FB93E" w14:textId="77777777" w:rsidR="00A250DC" w:rsidRPr="00A250DC" w:rsidRDefault="00A250DC">
      <w:pPr>
        <w:numPr>
          <w:ilvl w:val="0"/>
          <w:numId w:val="8"/>
        </w:numPr>
        <w:rPr>
          <w:sz w:val="32"/>
          <w:szCs w:val="32"/>
        </w:rPr>
      </w:pPr>
      <w:r w:rsidRPr="00A250DC">
        <w:rPr>
          <w:sz w:val="32"/>
          <w:szCs w:val="32"/>
        </w:rPr>
        <w:t>Plugins</w:t>
      </w:r>
    </w:p>
    <w:p w14:paraId="78124DD2" w14:textId="77777777" w:rsidR="00A250DC" w:rsidRPr="00A250DC" w:rsidRDefault="00A250DC">
      <w:pPr>
        <w:numPr>
          <w:ilvl w:val="0"/>
          <w:numId w:val="8"/>
        </w:numPr>
        <w:rPr>
          <w:sz w:val="32"/>
          <w:szCs w:val="32"/>
        </w:rPr>
      </w:pPr>
      <w:r w:rsidRPr="00A250DC">
        <w:rPr>
          <w:sz w:val="32"/>
          <w:szCs w:val="32"/>
        </w:rPr>
        <w:t>Other backend processing</w:t>
      </w:r>
    </w:p>
    <w:p w14:paraId="71406A5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depending on the scenario.</w:t>
      </w:r>
    </w:p>
    <w:p w14:paraId="4F3DACB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85ACA26">
          <v:rect id="_x0000_i4080" style="width:0;height:1.5pt" o:hralign="center" o:hrstd="t" o:hr="t" fillcolor="#a0a0a0" stroked="f"/>
        </w:pict>
      </w:r>
    </w:p>
    <w:p w14:paraId="0C18634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106. UpdateIf vs Patch</w:t>
      </w:r>
    </w:p>
    <w:p w14:paraId="1EA4FFA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3AF1266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Patch</w:t>
      </w:r>
    </w:p>
    <w:p w14:paraId="505B0AB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when you know the specific record(s) being updated.</w:t>
      </w:r>
    </w:p>
    <w:p w14:paraId="4FB8063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61D475F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UpdateIf</w:t>
      </w:r>
    </w:p>
    <w:p w14:paraId="2EBDEE0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when you want to update records matching:</w:t>
      </w:r>
    </w:p>
    <w:p w14:paraId="47615AF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 condition.</w:t>
      </w:r>
    </w:p>
    <w:p w14:paraId="7CEB4FB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E09DDC2">
          <v:rect id="_x0000_i4081" style="width:0;height:1.5pt" o:hralign="center" o:hrstd="t" o:hr="t" fillcolor="#a0a0a0" stroked="f"/>
        </w:pict>
      </w:r>
    </w:p>
    <w:p w14:paraId="6A5E93E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AB — TRANSFORMATION VS MODIFICATION</w:t>
      </w:r>
    </w:p>
    <w:p w14:paraId="495CA5D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107. Transformation Functions</w:t>
      </w:r>
    </w:p>
    <w:p w14:paraId="0251EC7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Examples:</w:t>
      </w:r>
    </w:p>
    <w:p w14:paraId="1BE8504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Filter</w:t>
      </w:r>
    </w:p>
    <w:p w14:paraId="3A5D0B4A" w14:textId="77777777" w:rsidR="00A250DC" w:rsidRPr="00A250DC" w:rsidRDefault="00A250DC" w:rsidP="00A250DC">
      <w:pPr>
        <w:rPr>
          <w:sz w:val="32"/>
          <w:szCs w:val="32"/>
        </w:rPr>
      </w:pPr>
    </w:p>
    <w:p w14:paraId="1E86EFA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Sort</w:t>
      </w:r>
    </w:p>
    <w:p w14:paraId="39A47E02" w14:textId="77777777" w:rsidR="00A250DC" w:rsidRPr="00A250DC" w:rsidRDefault="00A250DC" w:rsidP="00A250DC">
      <w:pPr>
        <w:rPr>
          <w:sz w:val="32"/>
          <w:szCs w:val="32"/>
        </w:rPr>
      </w:pPr>
    </w:p>
    <w:p w14:paraId="7682F03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AddColumns</w:t>
      </w:r>
    </w:p>
    <w:p w14:paraId="18472203" w14:textId="77777777" w:rsidR="00A250DC" w:rsidRPr="00A250DC" w:rsidRDefault="00A250DC" w:rsidP="00A250DC">
      <w:pPr>
        <w:rPr>
          <w:sz w:val="32"/>
          <w:szCs w:val="32"/>
        </w:rPr>
      </w:pPr>
    </w:p>
    <w:p w14:paraId="7BF09C7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ShowColumns</w:t>
      </w:r>
    </w:p>
    <w:p w14:paraId="58AE5C3D" w14:textId="77777777" w:rsidR="00A250DC" w:rsidRPr="00A250DC" w:rsidRDefault="00A250DC" w:rsidP="00A250DC">
      <w:pPr>
        <w:rPr>
          <w:sz w:val="32"/>
          <w:szCs w:val="32"/>
        </w:rPr>
      </w:pPr>
    </w:p>
    <w:p w14:paraId="34156B3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GroupBy</w:t>
      </w:r>
    </w:p>
    <w:p w14:paraId="34BE519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These produce:</w:t>
      </w:r>
    </w:p>
    <w:p w14:paraId="044D652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New values/tables.</w:t>
      </w:r>
    </w:p>
    <w:p w14:paraId="282D50D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They do not directly modify Dataverse.</w:t>
      </w:r>
    </w:p>
    <w:p w14:paraId="6D834E9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B8D4009">
          <v:rect id="_x0000_i4082" style="width:0;height:1.5pt" o:hralign="center" o:hrstd="t" o:hr="t" fillcolor="#a0a0a0" stroked="f"/>
        </w:pict>
      </w:r>
    </w:p>
    <w:p w14:paraId="616B458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108. Modification Functions</w:t>
      </w:r>
    </w:p>
    <w:p w14:paraId="6B5664D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Examples:</w:t>
      </w:r>
    </w:p>
    <w:p w14:paraId="6C686DE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Patch</w:t>
      </w:r>
    </w:p>
    <w:p w14:paraId="7D4D9F1E" w14:textId="77777777" w:rsidR="00A250DC" w:rsidRPr="00A250DC" w:rsidRDefault="00A250DC" w:rsidP="00A250DC">
      <w:pPr>
        <w:rPr>
          <w:sz w:val="32"/>
          <w:szCs w:val="32"/>
        </w:rPr>
      </w:pPr>
    </w:p>
    <w:p w14:paraId="25DE3E8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UpdateIf</w:t>
      </w:r>
    </w:p>
    <w:p w14:paraId="5A10B766" w14:textId="77777777" w:rsidR="00A250DC" w:rsidRPr="00A250DC" w:rsidRDefault="00A250DC" w:rsidP="00A250DC">
      <w:pPr>
        <w:rPr>
          <w:sz w:val="32"/>
          <w:szCs w:val="32"/>
        </w:rPr>
      </w:pPr>
    </w:p>
    <w:p w14:paraId="4E58AA6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Collect</w:t>
      </w:r>
    </w:p>
    <w:p w14:paraId="3A8E3644" w14:textId="77777777" w:rsidR="00A250DC" w:rsidRPr="00A250DC" w:rsidRDefault="00A250DC" w:rsidP="00A250DC">
      <w:pPr>
        <w:rPr>
          <w:sz w:val="32"/>
          <w:szCs w:val="32"/>
        </w:rPr>
      </w:pPr>
    </w:p>
    <w:p w14:paraId="7CC4AA6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Remove</w:t>
      </w:r>
    </w:p>
    <w:p w14:paraId="1FCA8AF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These can:</w:t>
      </w:r>
    </w:p>
    <w:p w14:paraId="3840D85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Change data/state.</w:t>
      </w:r>
    </w:p>
    <w:p w14:paraId="2AB8D34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4DE43C1">
          <v:rect id="_x0000_i4083" style="width:0;height:1.5pt" o:hralign="center" o:hrstd="t" o:hr="t" fillcolor="#a0a0a0" stroked="f"/>
        </w:pict>
      </w:r>
    </w:p>
    <w:p w14:paraId="0F8D474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109. Instructor Question</w:t>
      </w:r>
    </w:p>
    <w:p w14:paraId="39F4EA8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Does:</w:t>
      </w:r>
    </w:p>
    <w:p w14:paraId="03D7090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AddColumns(</w:t>
      </w:r>
    </w:p>
    <w:p w14:paraId="6B830BC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1D683CF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TicketAge,</w:t>
      </w:r>
    </w:p>
    <w:p w14:paraId="42F6CD6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...</w:t>
      </w:r>
    </w:p>
    <w:p w14:paraId="1133D3A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0C4C37B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 a Dataverse column?</w:t>
      </w:r>
    </w:p>
    <w:p w14:paraId="630327B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0B17CAC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No.</w:t>
      </w:r>
    </w:p>
    <w:p w14:paraId="2ACB4E0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DDA1C94">
          <v:rect id="_x0000_i4084" style="width:0;height:1.5pt" o:hralign="center" o:hrstd="t" o:hr="t" fillcolor="#a0a0a0" stroked="f"/>
        </w:pict>
      </w:r>
    </w:p>
    <w:p w14:paraId="547DF1B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110. Instructor Question</w:t>
      </w:r>
    </w:p>
    <w:p w14:paraId="7EAE944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Does:</w:t>
      </w:r>
    </w:p>
    <w:p w14:paraId="0A7C4F3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Patch(</w:t>
      </w:r>
    </w:p>
    <w:p w14:paraId="5DF8244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1394D18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varSelectedTicket,</w:t>
      </w:r>
    </w:p>
    <w:p w14:paraId="4F37B73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{...}</w:t>
      </w:r>
    </w:p>
    <w:p w14:paraId="277C53C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67A7E0B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change Dataverse?</w:t>
      </w:r>
    </w:p>
    <w:p w14:paraId="2E64FFB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73B2AF2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Yes</w:t>
      </w:r>
    </w:p>
    <w:p w14:paraId="28F724D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if the operation succeeds.</w:t>
      </w:r>
    </w:p>
    <w:p w14:paraId="2C4C4D4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3872EF5">
          <v:rect id="_x0000_i4085" style="width:0;height:1.5pt" o:hralign="center" o:hrstd="t" o:hr="t" fillcolor="#a0a0a0" stroked="f"/>
        </w:pict>
      </w:r>
    </w:p>
    <w:p w14:paraId="063C7C9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AC — RELATE() &amp; UNRELATE()</w:t>
      </w:r>
    </w:p>
    <w:p w14:paraId="5984C61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111. Relationship Operations</w:t>
      </w:r>
    </w:p>
    <w:p w14:paraId="55AFFEE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Dataverse relationships can also be modified using:</w:t>
      </w:r>
    </w:p>
    <w:p w14:paraId="5BD3A82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Relate()</w:t>
      </w:r>
    </w:p>
    <w:p w14:paraId="61E5F89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and:</w:t>
      </w:r>
    </w:p>
    <w:p w14:paraId="4E7F9E3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Unrelate()</w:t>
      </w:r>
    </w:p>
    <w:p w14:paraId="10E47AA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 supported relationship scenarios.</w:t>
      </w:r>
    </w:p>
    <w:p w14:paraId="2841D24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4215B01">
          <v:rect id="_x0000_i4086" style="width:0;height:1.5pt" o:hralign="center" o:hrstd="t" o:hr="t" fillcolor="#a0a0a0" stroked="f"/>
        </w:pict>
      </w:r>
    </w:p>
    <w:p w14:paraId="002D9CF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112. Many-to-Many Example</w:t>
      </w:r>
    </w:p>
    <w:p w14:paraId="70EB135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Suppose later:</w:t>
      </w:r>
    </w:p>
    <w:p w14:paraId="055183C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Support Technician</w:t>
      </w:r>
    </w:p>
    <w:p w14:paraId="2339B16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</w:t>
      </w:r>
    </w:p>
    <w:p w14:paraId="775882A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|</w:t>
      </w:r>
    </w:p>
    <w:p w14:paraId="19993BA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|</w:t>
      </w:r>
    </w:p>
    <w:p w14:paraId="269145D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</w:t>
      </w:r>
    </w:p>
    <w:p w14:paraId="2E300A7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Support Team</w:t>
      </w:r>
    </w:p>
    <w:p w14:paraId="040F33A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with a many-to-many relationship.</w:t>
      </w:r>
    </w:p>
    <w:p w14:paraId="563D6A2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Relate() can associate existing records.</w:t>
      </w:r>
    </w:p>
    <w:p w14:paraId="0D1D536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Unrelate() can remove the association.</w:t>
      </w:r>
    </w:p>
    <w:p w14:paraId="3914461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EACDB5B">
          <v:rect id="_x0000_i4087" style="width:0;height:1.5pt" o:hralign="center" o:hrstd="t" o:hr="t" fillcolor="#a0a0a0" stroked="f"/>
        </w:pict>
      </w:r>
    </w:p>
    <w:p w14:paraId="59D2C83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113. Important</w:t>
      </w:r>
    </w:p>
    <w:p w14:paraId="06588FC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Relate() does not create the records.</w:t>
      </w:r>
    </w:p>
    <w:p w14:paraId="0E8F661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It creates:</w:t>
      </w:r>
    </w:p>
    <w:p w14:paraId="2E4C095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The relationship association</w:t>
      </w:r>
    </w:p>
    <w:p w14:paraId="360F6D6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between existing records.</w:t>
      </w:r>
    </w:p>
    <w:p w14:paraId="08E3F81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Unrelate() removes:</w:t>
      </w:r>
    </w:p>
    <w:p w14:paraId="2CB203C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The relationship association.</w:t>
      </w:r>
    </w:p>
    <w:p w14:paraId="4448505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867E90F">
          <v:rect id="_x0000_i4088" style="width:0;height:1.5pt" o:hralign="center" o:hrstd="t" o:hr="t" fillcolor="#a0a0a0" stroked="f"/>
        </w:pict>
      </w:r>
    </w:p>
    <w:p w14:paraId="25402D3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114. Today's Requirement</w:t>
      </w:r>
    </w:p>
    <w:p w14:paraId="2A14907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Understand these functions conceptually.</w:t>
      </w:r>
    </w:p>
    <w:p w14:paraId="71F7297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 not complicate today's Help Desk model with unnecessary many-to-many relationships.</w:t>
      </w:r>
    </w:p>
    <w:p w14:paraId="31FF1E0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564A45C">
          <v:rect id="_x0000_i4089" style="width:0;height:1.5pt" o:hralign="center" o:hrstd="t" o:hr="t" fillcolor="#a0a0a0" stroked="f"/>
        </w:pict>
      </w:r>
    </w:p>
    <w:p w14:paraId="232F3A2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AD — NAMED FORMULAS</w:t>
      </w:r>
    </w:p>
    <w:p w14:paraId="65D599B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115. Current Problem</w:t>
      </w:r>
    </w:p>
    <w:p w14:paraId="4E76F53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Day 9 may use:</w:t>
      </w:r>
    </w:p>
    <w:p w14:paraId="44AB3DB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Set(</w:t>
      </w:r>
    </w:p>
    <w:p w14:paraId="786B686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varCurrentEmployee,</w:t>
      </w:r>
    </w:p>
    <w:p w14:paraId="4B91FA5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LookUp(</w:t>
      </w:r>
    </w:p>
    <w:p w14:paraId="3A3E707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    Employees,</w:t>
      </w:r>
    </w:p>
    <w:p w14:paraId="086D654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Email = User().Email</w:t>
      </w:r>
    </w:p>
    <w:p w14:paraId="67D39C7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3C26D0E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382A27C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inside App.OnStart.</w:t>
      </w:r>
    </w:p>
    <w:p w14:paraId="4444FE0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But Current Employee is conceptually:</w:t>
      </w:r>
    </w:p>
    <w:p w14:paraId="25D1E1E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 derived value.</w:t>
      </w:r>
    </w:p>
    <w:p w14:paraId="7FD43DD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Does it need to be mutable?</w:t>
      </w:r>
    </w:p>
    <w:p w14:paraId="0C54988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Maybe not.</w:t>
      </w:r>
    </w:p>
    <w:p w14:paraId="246B400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1025B4D">
          <v:rect id="_x0000_i4090" style="width:0;height:1.5pt" o:hralign="center" o:hrstd="t" o:hr="t" fillcolor="#a0a0a0" stroked="f"/>
        </w:pict>
      </w:r>
    </w:p>
    <w:p w14:paraId="41849BC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116. App.Formulas</w:t>
      </w:r>
    </w:p>
    <w:p w14:paraId="1759A49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Canvas Apps support:</w:t>
      </w:r>
    </w:p>
    <w:p w14:paraId="650D347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Named Formulas</w:t>
      </w:r>
    </w:p>
    <w:p w14:paraId="46A3794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inside:</w:t>
      </w:r>
    </w:p>
    <w:p w14:paraId="086F5DE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App.Formulas.</w:t>
      </w:r>
    </w:p>
    <w:p w14:paraId="3373002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Example:</w:t>
      </w:r>
    </w:p>
    <w:p w14:paraId="5DD899D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CurrentEmployee =</w:t>
      </w:r>
    </w:p>
    <w:p w14:paraId="59930BF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LookUp(</w:t>
      </w:r>
    </w:p>
    <w:p w14:paraId="793E354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Employees,</w:t>
      </w:r>
    </w:p>
    <w:p w14:paraId="628DDF7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Email = User().Email</w:t>
      </w:r>
    </w:p>
    <w:p w14:paraId="77C3DFB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);</w:t>
      </w:r>
    </w:p>
    <w:p w14:paraId="306AE58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27578CF">
          <v:rect id="_x0000_i4091" style="width:0;height:1.5pt" o:hralign="center" o:hrstd="t" o:hr="t" fillcolor="#a0a0a0" stroked="f"/>
        </w:pict>
      </w:r>
    </w:p>
    <w:p w14:paraId="0FF4F2D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117. Important Difference</w:t>
      </w:r>
    </w:p>
    <w:p w14:paraId="4314164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Global Variable:</w:t>
      </w:r>
    </w:p>
    <w:p w14:paraId="74A7F0F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varCurrentEmployee</w:t>
      </w:r>
    </w:p>
    <w:p w14:paraId="69D43CF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is changed using:</w:t>
      </w:r>
    </w:p>
    <w:p w14:paraId="0E34F9D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Set()</w:t>
      </w:r>
    </w:p>
    <w:p w14:paraId="2161D34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Named Formula:</w:t>
      </w:r>
    </w:p>
    <w:p w14:paraId="40F3DFC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CurrentEmployee</w:t>
      </w:r>
    </w:p>
    <w:p w14:paraId="66DDA97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is:</w:t>
      </w:r>
    </w:p>
    <w:p w14:paraId="60BB2CF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Defined by its formula.</w:t>
      </w:r>
    </w:p>
    <w:p w14:paraId="07B81D4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It is not mutated using Set.</w:t>
      </w:r>
    </w:p>
    <w:p w14:paraId="3D47ECB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FA85CE3">
          <v:rect id="_x0000_i4092" style="width:0;height:1.5pt" o:hralign="center" o:hrstd="t" o:hr="t" fillcolor="#a0a0a0" stroked="f"/>
        </w:pict>
      </w:r>
    </w:p>
    <w:p w14:paraId="0B50B34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118. Why Named Formula?</w:t>
      </w:r>
    </w:p>
    <w:p w14:paraId="31FA3DE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It gives Power Fx a declarative relationship:</w:t>
      </w:r>
    </w:p>
    <w:p w14:paraId="6825869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CurrentEmployee</w:t>
      </w:r>
    </w:p>
    <w:p w14:paraId="02A9D14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=</w:t>
      </w:r>
    </w:p>
    <w:p w14:paraId="47CEA35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Employee matching current user</w:t>
      </w:r>
    </w:p>
    <w:p w14:paraId="5D5D98A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Whenever the value is needed:</w:t>
      </w:r>
    </w:p>
    <w:p w14:paraId="6AB5164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Power Fx can evaluate it appropriately.</w:t>
      </w:r>
    </w:p>
    <w:p w14:paraId="4025828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9005970">
          <v:rect id="_x0000_i4093" style="width:0;height:1.5pt" o:hralign="center" o:hrstd="t" o:hr="t" fillcolor="#a0a0a0" stroked="f"/>
        </w:pict>
      </w:r>
    </w:p>
    <w:p w14:paraId="7A0E61B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119. Named Formula Example</w:t>
      </w:r>
    </w:p>
    <w:p w14:paraId="14C7AB6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Inside:</w:t>
      </w:r>
    </w:p>
    <w:p w14:paraId="4B078D6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App.Formulas</w:t>
      </w:r>
    </w:p>
    <w:p w14:paraId="7BC93D8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add:</w:t>
      </w:r>
    </w:p>
    <w:p w14:paraId="72494C7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CurrentEmployee =</w:t>
      </w:r>
    </w:p>
    <w:p w14:paraId="0107398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LookUp(</w:t>
      </w:r>
    </w:p>
    <w:p w14:paraId="0D37218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Employees,</w:t>
      </w:r>
    </w:p>
    <w:p w14:paraId="170EDD7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Email = User().Email</w:t>
      </w:r>
    </w:p>
    <w:p w14:paraId="3052E8E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);</w:t>
      </w:r>
    </w:p>
    <w:p w14:paraId="77BD866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Then throughout the app:</w:t>
      </w:r>
    </w:p>
    <w:p w14:paraId="3CD9DA2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CurrentEmployee.'Full Name'</w:t>
      </w:r>
    </w:p>
    <w:p w14:paraId="0C92B30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instead of:</w:t>
      </w:r>
    </w:p>
    <w:p w14:paraId="72EA06F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varCurrentEmployee.'Full Name'</w:t>
      </w:r>
    </w:p>
    <w:p w14:paraId="171A87F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D7409E1">
          <v:rect id="_x0000_i4094" style="width:0;height:1.5pt" o:hralign="center" o:hrstd="t" o:hr="t" fillcolor="#a0a0a0" stroked="f"/>
        </w:pict>
      </w:r>
    </w:p>
    <w:p w14:paraId="6FDE5B1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120. UserTickets Formula</w:t>
      </w:r>
    </w:p>
    <w:p w14:paraId="4059EEE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Add:</w:t>
      </w:r>
    </w:p>
    <w:p w14:paraId="552E001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UserTickets =</w:t>
      </w:r>
    </w:p>
    <w:p w14:paraId="60C6175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Filter(</w:t>
      </w:r>
    </w:p>
    <w:p w14:paraId="2A7B670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'Support Tickets',</w:t>
      </w:r>
    </w:p>
    <w:p w14:paraId="5B2BAD3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Employee =</w:t>
      </w:r>
    </w:p>
    <w:p w14:paraId="35A0E9A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CurrentEmployee</w:t>
      </w:r>
    </w:p>
    <w:p w14:paraId="792F865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);</w:t>
      </w:r>
    </w:p>
    <w:p w14:paraId="2F42F64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Now:</w:t>
      </w:r>
    </w:p>
    <w:p w14:paraId="36EDEC5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UserTickets</w:t>
      </w:r>
    </w:p>
    <w:p w14:paraId="608F849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represents:</w:t>
      </w:r>
    </w:p>
    <w:p w14:paraId="7CDE724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Current Employee's Ticket table.</w:t>
      </w:r>
    </w:p>
    <w:p w14:paraId="7CD36E2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7AC0807">
          <v:rect id="_x0000_i4095" style="width:0;height:1.5pt" o:hralign="center" o:hrstd="t" o:hr="t" fillcolor="#a0a0a0" stroked="f"/>
        </w:pict>
      </w:r>
    </w:p>
    <w:p w14:paraId="5634BB8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121. Dashboard Formula</w:t>
      </w:r>
    </w:p>
    <w:p w14:paraId="400B3EA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Instead of repeating:</w:t>
      </w:r>
    </w:p>
    <w:p w14:paraId="0A6E616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Filter(</w:t>
      </w:r>
    </w:p>
    <w:p w14:paraId="479ABD9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16687DF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Employee =</w:t>
      </w:r>
    </w:p>
    <w:p w14:paraId="41B5F98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CurrentEmployee</w:t>
      </w:r>
    </w:p>
    <w:p w14:paraId="7D316BE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6C04826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everywhere:</w:t>
      </w:r>
    </w:p>
    <w:p w14:paraId="040BD0B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5453870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CountRows(</w:t>
      </w:r>
    </w:p>
    <w:p w14:paraId="236EE88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UserTickets</w:t>
      </w:r>
    </w:p>
    <w:p w14:paraId="70DAB77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11BC395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DBCE828">
          <v:rect id="_x0000_i4096" style="width:0;height:1.5pt" o:hralign="center" o:hrstd="t" o:hr="t" fillcolor="#a0a0a0" stroked="f"/>
        </w:pict>
      </w:r>
    </w:p>
    <w:p w14:paraId="7CF005E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122. Why This Helps</w:t>
      </w:r>
    </w:p>
    <w:p w14:paraId="1F1E9C0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Named formulas can:</w:t>
      </w:r>
    </w:p>
    <w:p w14:paraId="74555664" w14:textId="77777777" w:rsidR="00A250DC" w:rsidRPr="00A250DC" w:rsidRDefault="00A250DC">
      <w:pPr>
        <w:numPr>
          <w:ilvl w:val="0"/>
          <w:numId w:val="9"/>
        </w:numPr>
        <w:rPr>
          <w:sz w:val="32"/>
          <w:szCs w:val="32"/>
        </w:rPr>
      </w:pPr>
      <w:r w:rsidRPr="00A250DC">
        <w:rPr>
          <w:sz w:val="32"/>
          <w:szCs w:val="32"/>
        </w:rPr>
        <w:t>Reduce repeated expressions</w:t>
      </w:r>
    </w:p>
    <w:p w14:paraId="08E038F6" w14:textId="77777777" w:rsidR="00A250DC" w:rsidRPr="00A250DC" w:rsidRDefault="00A250DC">
      <w:pPr>
        <w:numPr>
          <w:ilvl w:val="0"/>
          <w:numId w:val="9"/>
        </w:numPr>
        <w:rPr>
          <w:sz w:val="32"/>
          <w:szCs w:val="32"/>
        </w:rPr>
      </w:pPr>
      <w:r w:rsidRPr="00A250DC">
        <w:rPr>
          <w:sz w:val="32"/>
          <w:szCs w:val="32"/>
        </w:rPr>
        <w:t>Improve readability</w:t>
      </w:r>
    </w:p>
    <w:p w14:paraId="1CF5E7F2" w14:textId="77777777" w:rsidR="00A250DC" w:rsidRPr="00A250DC" w:rsidRDefault="00A250DC">
      <w:pPr>
        <w:numPr>
          <w:ilvl w:val="0"/>
          <w:numId w:val="9"/>
        </w:numPr>
        <w:rPr>
          <w:sz w:val="32"/>
          <w:szCs w:val="32"/>
        </w:rPr>
      </w:pPr>
      <w:r w:rsidRPr="00A250DC">
        <w:rPr>
          <w:sz w:val="32"/>
          <w:szCs w:val="32"/>
        </w:rPr>
        <w:t>Reduce giant startup scripts</w:t>
      </w:r>
    </w:p>
    <w:p w14:paraId="20CFF9B2" w14:textId="77777777" w:rsidR="00A250DC" w:rsidRPr="00A250DC" w:rsidRDefault="00A250DC">
      <w:pPr>
        <w:numPr>
          <w:ilvl w:val="0"/>
          <w:numId w:val="9"/>
        </w:numPr>
        <w:rPr>
          <w:sz w:val="32"/>
          <w:szCs w:val="32"/>
        </w:rPr>
      </w:pPr>
      <w:r w:rsidRPr="00A250DC">
        <w:rPr>
          <w:sz w:val="32"/>
          <w:szCs w:val="32"/>
        </w:rPr>
        <w:t>Allow evaluation when values are needed</w:t>
      </w:r>
    </w:p>
    <w:p w14:paraId="65AADFC7" w14:textId="77777777" w:rsidR="00A250DC" w:rsidRPr="00A250DC" w:rsidRDefault="00A250DC">
      <w:pPr>
        <w:numPr>
          <w:ilvl w:val="0"/>
          <w:numId w:val="9"/>
        </w:numPr>
        <w:rPr>
          <w:sz w:val="32"/>
          <w:szCs w:val="32"/>
        </w:rPr>
      </w:pPr>
      <w:r w:rsidRPr="00A250DC">
        <w:rPr>
          <w:sz w:val="32"/>
          <w:szCs w:val="32"/>
        </w:rPr>
        <w:t>Make dependencies clearer</w:t>
      </w:r>
    </w:p>
    <w:p w14:paraId="6757C56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pict w14:anchorId="63232AC9">
          <v:rect id="_x0000_i4097" style="width:0;height:1.5pt" o:hralign="center" o:hrstd="t" o:hr="t" fillcolor="#a0a0a0" stroked="f"/>
        </w:pict>
      </w:r>
    </w:p>
    <w:p w14:paraId="2D3C369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123. Named Formula vs Variable</w:t>
      </w:r>
    </w:p>
    <w:p w14:paraId="7A08021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2045437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Named Formula</w:t>
      </w:r>
    </w:p>
    <w:p w14:paraId="1C3AD42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for:</w:t>
      </w:r>
    </w:p>
    <w:p w14:paraId="17E88E9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Derived values that should always follow a formula.</w:t>
      </w:r>
    </w:p>
    <w:p w14:paraId="4FB21A5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7EA8F78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Variable</w:t>
      </w:r>
    </w:p>
    <w:p w14:paraId="332E0A2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for:</w:t>
      </w:r>
    </w:p>
    <w:p w14:paraId="0847847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Mutable application state.</w:t>
      </w:r>
    </w:p>
    <w:p w14:paraId="3AB148A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72D3C35">
          <v:rect id="_x0000_i4098" style="width:0;height:1.5pt" o:hralign="center" o:hrstd="t" o:hr="t" fillcolor="#a0a0a0" stroked="f"/>
        </w:pict>
      </w:r>
    </w:p>
    <w:p w14:paraId="3E3C374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124. Examples</w:t>
      </w:r>
    </w:p>
    <w:p w14:paraId="27229DF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Good Named Formula:</w:t>
      </w:r>
    </w:p>
    <w:p w14:paraId="7613563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CurrentEmployee</w:t>
      </w:r>
    </w:p>
    <w:p w14:paraId="5EDF400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Good Named Formula:</w:t>
      </w:r>
    </w:p>
    <w:p w14:paraId="35A7B09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UserTickets</w:t>
      </w:r>
    </w:p>
    <w:p w14:paraId="7D2E9A9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Good Variable:</w:t>
      </w:r>
    </w:p>
    <w:p w14:paraId="7FECCDB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varSelectedTicket</w:t>
      </w:r>
    </w:p>
    <w:p w14:paraId="3A9C0CD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because selection changes due to user actions.</w:t>
      </w:r>
    </w:p>
    <w:p w14:paraId="0FA5729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Good Variable:</w:t>
      </w:r>
    </w:p>
    <w:p w14:paraId="5929E69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varLoading</w:t>
      </w:r>
    </w:p>
    <w:p w14:paraId="377F2F1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because loading state changes procedurally.</w:t>
      </w:r>
    </w:p>
    <w:p w14:paraId="253EDDE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pict w14:anchorId="7D6B9943">
          <v:rect id="_x0000_i4099" style="width:0;height:1.5pt" o:hralign="center" o:hrstd="t" o:hr="t" fillcolor="#a0a0a0" stroked="f"/>
        </w:pict>
      </w:r>
    </w:p>
    <w:p w14:paraId="77D3982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125. Naming</w:t>
      </w:r>
    </w:p>
    <w:p w14:paraId="0B80AA3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Don't prefix an immutable Named Formula with:</w:t>
      </w:r>
    </w:p>
    <w:p w14:paraId="620FEE7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var</w:t>
      </w:r>
    </w:p>
    <w:p w14:paraId="183BC17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because it is:</w:t>
      </w:r>
    </w:p>
    <w:p w14:paraId="477AC11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Not a variable.</w:t>
      </w:r>
    </w:p>
    <w:p w14:paraId="4B4E395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 names like:</w:t>
      </w:r>
    </w:p>
    <w:p w14:paraId="12F9A77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CurrentEmployee</w:t>
      </w:r>
    </w:p>
    <w:p w14:paraId="0E9ABF00" w14:textId="77777777" w:rsidR="00A250DC" w:rsidRPr="00A250DC" w:rsidRDefault="00A250DC" w:rsidP="00A250DC">
      <w:pPr>
        <w:rPr>
          <w:sz w:val="32"/>
          <w:szCs w:val="32"/>
        </w:rPr>
      </w:pPr>
    </w:p>
    <w:p w14:paraId="619E280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UserTickets</w:t>
      </w:r>
    </w:p>
    <w:p w14:paraId="0B71B9BC" w14:textId="77777777" w:rsidR="00A250DC" w:rsidRPr="00A250DC" w:rsidRDefault="00A250DC" w:rsidP="00A250DC">
      <w:pPr>
        <w:rPr>
          <w:sz w:val="32"/>
          <w:szCs w:val="32"/>
        </w:rPr>
      </w:pPr>
    </w:p>
    <w:p w14:paraId="24EF0F1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ActiveCategories</w:t>
      </w:r>
    </w:p>
    <w:p w14:paraId="02224B6F" w14:textId="77777777" w:rsidR="00A250DC" w:rsidRPr="00A250DC" w:rsidRDefault="00A250DC" w:rsidP="00A250DC">
      <w:pPr>
        <w:rPr>
          <w:sz w:val="32"/>
          <w:szCs w:val="32"/>
        </w:rPr>
      </w:pPr>
    </w:p>
    <w:p w14:paraId="78B49AA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OpenTicketCount</w:t>
      </w:r>
    </w:p>
    <w:p w14:paraId="439D840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3E3A1A4">
          <v:rect id="_x0000_i4100" style="width:0;height:1.5pt" o:hralign="center" o:hrstd="t" o:hr="t" fillcolor="#a0a0a0" stroked="f"/>
        </w:pict>
      </w:r>
    </w:p>
    <w:p w14:paraId="0CE0156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AE — OPEN TICKET NAMED FORMULA</w:t>
      </w:r>
    </w:p>
    <w:p w14:paraId="0BA1139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126. Example</w:t>
      </w:r>
    </w:p>
    <w:p w14:paraId="3D794A2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OpenTickets =</w:t>
      </w:r>
    </w:p>
    <w:p w14:paraId="711F23F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Filter(</w:t>
      </w:r>
    </w:p>
    <w:p w14:paraId="52B2C9F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UserTickets,</w:t>
      </w:r>
    </w:p>
    <w:p w14:paraId="2FFAD47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Status =</w:t>
      </w:r>
    </w:p>
    <w:p w14:paraId="44B6650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'Ticket Status'.New</w:t>
      </w:r>
    </w:p>
    <w:p w14:paraId="244E781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        ||</w:t>
      </w:r>
    </w:p>
    <w:p w14:paraId="7160D25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Status =</w:t>
      </w:r>
    </w:p>
    <w:p w14:paraId="2A71DC8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'Ticket Status'.Assigned</w:t>
      </w:r>
    </w:p>
    <w:p w14:paraId="6D25CBD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||</w:t>
      </w:r>
    </w:p>
    <w:p w14:paraId="5E098B5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Status =</w:t>
      </w:r>
    </w:p>
    <w:p w14:paraId="2F333DE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'Ticket Status'.'In Progress'</w:t>
      </w:r>
    </w:p>
    <w:p w14:paraId="5BD9C03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||</w:t>
      </w:r>
    </w:p>
    <w:p w14:paraId="4BAF27B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Status =</w:t>
      </w:r>
    </w:p>
    <w:p w14:paraId="199454E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'Ticket Status'.'Waiting for User'</w:t>
      </w:r>
    </w:p>
    <w:p w14:paraId="6A88FFB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);</w:t>
      </w:r>
    </w:p>
    <w:p w14:paraId="24C6463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Then:</w:t>
      </w:r>
    </w:p>
    <w:p w14:paraId="657FFA0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CountRows(</w:t>
      </w:r>
    </w:p>
    <w:p w14:paraId="79A6CC4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OpenTickets</w:t>
      </w:r>
    </w:p>
    <w:p w14:paraId="0EF7D0C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54114E6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EBCE59F">
          <v:rect id="_x0000_i4101" style="width:0;height:1.5pt" o:hralign="center" o:hrstd="t" o:hr="t" fillcolor="#a0a0a0" stroked="f"/>
        </w:pict>
      </w:r>
    </w:p>
    <w:p w14:paraId="36FA167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127. Important Performance Note</w:t>
      </w:r>
    </w:p>
    <w:p w14:paraId="333CCAE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 Named Formula does not magically make:</w:t>
      </w:r>
    </w:p>
    <w:p w14:paraId="3E4069B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 nondelegable query delegable.</w:t>
      </w:r>
    </w:p>
    <w:p w14:paraId="48255A7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 underlying formula still matters.</w:t>
      </w:r>
    </w:p>
    <w:p w14:paraId="5C0D5DA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Named formulas improve:</w:t>
      </w:r>
    </w:p>
    <w:p w14:paraId="07CEAD4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Structure and evaluation architecture.</w:t>
      </w:r>
    </w:p>
    <w:p w14:paraId="1ED96B6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They do not override data-source limitations.</w:t>
      </w:r>
    </w:p>
    <w:p w14:paraId="15FB4C7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pict w14:anchorId="5FC1E4D1">
          <v:rect id="_x0000_i4102" style="width:0;height:1.5pt" o:hralign="center" o:hrstd="t" o:hr="t" fillcolor="#a0a0a0" stroked="f"/>
        </w:pict>
      </w:r>
    </w:p>
    <w:p w14:paraId="64B1C54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AF — ACTIVE CATEGORIES FORMULA</w:t>
      </w:r>
    </w:p>
    <w:p w14:paraId="12EA104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128. Example</w:t>
      </w:r>
    </w:p>
    <w:p w14:paraId="387F6BA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ActiveCategories =</w:t>
      </w:r>
    </w:p>
    <w:p w14:paraId="0B52BDA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Filter(</w:t>
      </w:r>
    </w:p>
    <w:p w14:paraId="0042F93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'Ticket Categories',</w:t>
      </w:r>
    </w:p>
    <w:p w14:paraId="245FF11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Active = true</w:t>
      </w:r>
    </w:p>
    <w:p w14:paraId="0FB038E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);</w:t>
      </w:r>
    </w:p>
    <w:p w14:paraId="7684A7D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Then category control:</w:t>
      </w:r>
    </w:p>
    <w:p w14:paraId="5A28222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Items = ActiveCategories</w:t>
      </w:r>
    </w:p>
    <w:p w14:paraId="50B3D30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Cleaner than repeating the same Filter formula on multiple screens.</w:t>
      </w:r>
    </w:p>
    <w:p w14:paraId="1DB322E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C742109">
          <v:rect id="_x0000_i4103" style="width:0;height:1.5pt" o:hralign="center" o:hrstd="t" o:hr="t" fillcolor="#a0a0a0" stroked="f"/>
        </w:pict>
      </w:r>
    </w:p>
    <w:p w14:paraId="7C4F120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AG — CONCURRENT()</w:t>
      </w:r>
    </w:p>
    <w:p w14:paraId="0074223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129. What is Concurrent()?</w:t>
      </w:r>
    </w:p>
    <w:p w14:paraId="02505E6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Concurrent() evaluates multiple independent behavior formulas:</w:t>
      </w:r>
    </w:p>
    <w:p w14:paraId="6041B25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At the same time when possible.</w:t>
      </w:r>
    </w:p>
    <w:p w14:paraId="53647A2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This can reduce waiting time for:</w:t>
      </w:r>
    </w:p>
    <w:p w14:paraId="50B0008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Independent data calls.</w:t>
      </w:r>
    </w:p>
    <w:p w14:paraId="0B109E9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E241A73">
          <v:rect id="_x0000_i4104" style="width:0;height:1.5pt" o:hralign="center" o:hrstd="t" o:hr="t" fillcolor="#a0a0a0" stroked="f"/>
        </w:pict>
      </w:r>
    </w:p>
    <w:p w14:paraId="17A01FF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130. Sequential Example</w:t>
      </w:r>
    </w:p>
    <w:p w14:paraId="74F7AAF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Refresh(</w:t>
      </w:r>
    </w:p>
    <w:p w14:paraId="5C6683D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</w:t>
      </w:r>
    </w:p>
    <w:p w14:paraId="63DCE5A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);</w:t>
      </w:r>
    </w:p>
    <w:p w14:paraId="2C6274D5" w14:textId="77777777" w:rsidR="00A250DC" w:rsidRPr="00A250DC" w:rsidRDefault="00A250DC" w:rsidP="00A250DC">
      <w:pPr>
        <w:rPr>
          <w:sz w:val="32"/>
          <w:szCs w:val="32"/>
        </w:rPr>
      </w:pPr>
    </w:p>
    <w:p w14:paraId="5828E85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Refresh(</w:t>
      </w:r>
    </w:p>
    <w:p w14:paraId="34655C9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'Ticket Categories'</w:t>
      </w:r>
    </w:p>
    <w:p w14:paraId="2F9D0B2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);</w:t>
      </w:r>
    </w:p>
    <w:p w14:paraId="36C1C743" w14:textId="77777777" w:rsidR="00A250DC" w:rsidRPr="00A250DC" w:rsidRDefault="00A250DC" w:rsidP="00A250DC">
      <w:pPr>
        <w:rPr>
          <w:sz w:val="32"/>
          <w:szCs w:val="32"/>
        </w:rPr>
      </w:pPr>
    </w:p>
    <w:p w14:paraId="430624F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Refresh(</w:t>
      </w:r>
    </w:p>
    <w:p w14:paraId="5DC5DAF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Employees</w:t>
      </w:r>
    </w:p>
    <w:p w14:paraId="0A6E4CD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44877BE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This executes sequentially.</w:t>
      </w:r>
    </w:p>
    <w:p w14:paraId="1CA9EB1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Conceptually:</w:t>
      </w:r>
    </w:p>
    <w:p w14:paraId="3DABDF5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Refresh A</w:t>
      </w:r>
    </w:p>
    <w:p w14:paraId="05A2EEB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56AD60A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Refresh B</w:t>
      </w:r>
    </w:p>
    <w:p w14:paraId="54612BD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2EDC0D7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Refresh C</w:t>
      </w:r>
    </w:p>
    <w:p w14:paraId="4AFE05D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A17B938">
          <v:rect id="_x0000_i4105" style="width:0;height:1.5pt" o:hralign="center" o:hrstd="t" o:hr="t" fillcolor="#a0a0a0" stroked="f"/>
        </w:pict>
      </w:r>
    </w:p>
    <w:p w14:paraId="0E33FBD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131. Concurrent Example</w:t>
      </w:r>
    </w:p>
    <w:p w14:paraId="7B51AAB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Concurrent(</w:t>
      </w:r>
    </w:p>
    <w:p w14:paraId="07101EF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Refresh(</w:t>
      </w:r>
    </w:p>
    <w:p w14:paraId="108142A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    'Support Tickets'</w:t>
      </w:r>
    </w:p>
    <w:p w14:paraId="49E6AE6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),</w:t>
      </w:r>
    </w:p>
    <w:p w14:paraId="31BC6B13" w14:textId="77777777" w:rsidR="00A250DC" w:rsidRPr="00A250DC" w:rsidRDefault="00A250DC" w:rsidP="00A250DC">
      <w:pPr>
        <w:rPr>
          <w:sz w:val="32"/>
          <w:szCs w:val="32"/>
        </w:rPr>
      </w:pPr>
    </w:p>
    <w:p w14:paraId="2464755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Refresh(</w:t>
      </w:r>
    </w:p>
    <w:p w14:paraId="3CF688B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'Ticket Categories'</w:t>
      </w:r>
    </w:p>
    <w:p w14:paraId="58E77C7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),</w:t>
      </w:r>
    </w:p>
    <w:p w14:paraId="439FC776" w14:textId="77777777" w:rsidR="00A250DC" w:rsidRPr="00A250DC" w:rsidRDefault="00A250DC" w:rsidP="00A250DC">
      <w:pPr>
        <w:rPr>
          <w:sz w:val="32"/>
          <w:szCs w:val="32"/>
        </w:rPr>
      </w:pPr>
    </w:p>
    <w:p w14:paraId="63B3E3F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Refresh(</w:t>
      </w:r>
    </w:p>
    <w:p w14:paraId="073D5C5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Employees</w:t>
      </w:r>
    </w:p>
    <w:p w14:paraId="580D294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0BF4C22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47C8878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Conceptually:</w:t>
      </w:r>
    </w:p>
    <w:p w14:paraId="7304964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</w:t>
      </w:r>
      <w:r w:rsidRPr="00A250DC">
        <w:rPr>
          <w:rFonts w:ascii="MS Mincho" w:eastAsia="MS Mincho" w:hAnsi="MS Mincho" w:cs="MS Mincho" w:hint="eastAsia"/>
          <w:sz w:val="32"/>
          <w:szCs w:val="32"/>
        </w:rPr>
        <w:t>┌──</w:t>
      </w:r>
      <w:r w:rsidRPr="00A250DC">
        <w:rPr>
          <w:sz w:val="32"/>
          <w:szCs w:val="32"/>
        </w:rPr>
        <w:t xml:space="preserve"> Refresh Tickets</w:t>
      </w:r>
    </w:p>
    <w:p w14:paraId="1205A67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START </w:t>
      </w:r>
      <w:r w:rsidRPr="00A250DC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A250DC">
        <w:rPr>
          <w:sz w:val="32"/>
          <w:szCs w:val="32"/>
        </w:rPr>
        <w:t xml:space="preserve"> Refresh Categories</w:t>
      </w:r>
    </w:p>
    <w:p w14:paraId="7DCEFAB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</w:t>
      </w:r>
      <w:r w:rsidRPr="00A250DC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A250DC">
        <w:rPr>
          <w:sz w:val="32"/>
          <w:szCs w:val="32"/>
        </w:rPr>
        <w:t xml:space="preserve"> Refresh Employees</w:t>
      </w:r>
    </w:p>
    <w:p w14:paraId="08752B2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B297489">
          <v:rect id="_x0000_i4106" style="width:0;height:1.5pt" o:hralign="center" o:hrstd="t" o:hr="t" fillcolor="#a0a0a0" stroked="f"/>
        </w:pict>
      </w:r>
    </w:p>
    <w:p w14:paraId="1204532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132. Why It Can Be Faster</w:t>
      </w:r>
    </w:p>
    <w:p w14:paraId="4AF6C18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If independent operations take:</w:t>
      </w:r>
    </w:p>
    <w:p w14:paraId="776C3BE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 = 2 seconds</w:t>
      </w:r>
    </w:p>
    <w:p w14:paraId="0E41F1AC" w14:textId="77777777" w:rsidR="00A250DC" w:rsidRPr="00A250DC" w:rsidRDefault="00A250DC" w:rsidP="00A250DC">
      <w:pPr>
        <w:rPr>
          <w:sz w:val="32"/>
          <w:szCs w:val="32"/>
        </w:rPr>
      </w:pPr>
    </w:p>
    <w:p w14:paraId="12E0F92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 = 2 seconds</w:t>
      </w:r>
    </w:p>
    <w:p w14:paraId="5BC3F4D5" w14:textId="77777777" w:rsidR="00A250DC" w:rsidRPr="00A250DC" w:rsidRDefault="00A250DC" w:rsidP="00A250DC">
      <w:pPr>
        <w:rPr>
          <w:sz w:val="32"/>
          <w:szCs w:val="32"/>
        </w:rPr>
      </w:pPr>
    </w:p>
    <w:p w14:paraId="0794862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 = 3 seconds</w:t>
      </w:r>
    </w:p>
    <w:p w14:paraId="67EAE91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Sequential might roughly wait for:</w:t>
      </w:r>
    </w:p>
    <w:p w14:paraId="39FD2BA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2 + 2 + 3</w:t>
      </w:r>
    </w:p>
    <w:p w14:paraId="407FF7F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Concurrent can wait closer to:</w:t>
      </w:r>
    </w:p>
    <w:p w14:paraId="085879D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The longest independent branch</w:t>
      </w:r>
    </w:p>
    <w:p w14:paraId="45475FB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subject to network/device/service behavior.</w:t>
      </w:r>
    </w:p>
    <w:p w14:paraId="5E308A5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068616B">
          <v:rect id="_x0000_i4107" style="width:0;height:1.5pt" o:hralign="center" o:hrstd="t" o:hr="t" fillcolor="#a0a0a0" stroked="f"/>
        </w:pict>
      </w:r>
    </w:p>
    <w:p w14:paraId="0737D35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133. Critical Rule</w:t>
      </w:r>
    </w:p>
    <w:p w14:paraId="03B2AE9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Operations inside Concurrent must not depend on each other's results.</w:t>
      </w:r>
    </w:p>
    <w:p w14:paraId="78E1448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Bad idea:</w:t>
      </w:r>
    </w:p>
    <w:p w14:paraId="750ECF2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Operation A creates value</w:t>
      </w:r>
    </w:p>
    <w:p w14:paraId="542ECCFC" w14:textId="77777777" w:rsidR="00A250DC" w:rsidRPr="00A250DC" w:rsidRDefault="00A250DC" w:rsidP="00A250DC">
      <w:pPr>
        <w:rPr>
          <w:sz w:val="32"/>
          <w:szCs w:val="32"/>
        </w:rPr>
      </w:pPr>
    </w:p>
    <w:p w14:paraId="227ABF1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Operation B needs value from A</w:t>
      </w:r>
    </w:p>
    <w:p w14:paraId="5A0152C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inside separate concurrent branches.</w:t>
      </w:r>
    </w:p>
    <w:p w14:paraId="7FD2A24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F6E21CF">
          <v:rect id="_x0000_i4108" style="width:0;height:1.5pt" o:hralign="center" o:hrstd="t" o:hr="t" fillcolor="#a0a0a0" stroked="f"/>
        </w:pict>
      </w:r>
    </w:p>
    <w:p w14:paraId="4EA901F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134. Incorrect Concept</w:t>
      </w:r>
    </w:p>
    <w:p w14:paraId="44BC6D9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Concurrent(</w:t>
      </w:r>
    </w:p>
    <w:p w14:paraId="0BC4268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Set(</w:t>
      </w:r>
    </w:p>
    <w:p w14:paraId="7F079EA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varEmployee,</w:t>
      </w:r>
    </w:p>
    <w:p w14:paraId="625E45A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LookUp(...)</w:t>
      </w:r>
    </w:p>
    <w:p w14:paraId="55A41C5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),</w:t>
      </w:r>
    </w:p>
    <w:p w14:paraId="13DF5626" w14:textId="77777777" w:rsidR="00A250DC" w:rsidRPr="00A250DC" w:rsidRDefault="00A250DC" w:rsidP="00A250DC">
      <w:pPr>
        <w:rPr>
          <w:sz w:val="32"/>
          <w:szCs w:val="32"/>
        </w:rPr>
      </w:pPr>
    </w:p>
    <w:p w14:paraId="79F8B9E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Set(</w:t>
      </w:r>
    </w:p>
    <w:p w14:paraId="5600EBC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varDepartment,</w:t>
      </w:r>
    </w:p>
    <w:p w14:paraId="7C61D36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varEmployee.Department</w:t>
      </w:r>
    </w:p>
    <w:p w14:paraId="4FF7493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5CC1A61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0C0CAC2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Problem:</w:t>
      </w:r>
    </w:p>
    <w:p w14:paraId="5D34FCB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Second operation depends on first.</w:t>
      </w:r>
    </w:p>
    <w:p w14:paraId="54CF697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Execution order is not guaranteed.</w:t>
      </w:r>
    </w:p>
    <w:p w14:paraId="340EFA6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F13D72B">
          <v:rect id="_x0000_i4109" style="width:0;height:1.5pt" o:hralign="center" o:hrstd="t" o:hr="t" fillcolor="#a0a0a0" stroked="f"/>
        </w:pict>
      </w:r>
    </w:p>
    <w:p w14:paraId="3DA88C3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135. Better</w:t>
      </w:r>
    </w:p>
    <w:p w14:paraId="06181B8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Either:</w:t>
      </w:r>
    </w:p>
    <w:p w14:paraId="65E50C6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Run sequentially</w:t>
      </w:r>
    </w:p>
    <w:p w14:paraId="1F1A40C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or calculate the dependency declaratively.</w:t>
      </w:r>
    </w:p>
    <w:p w14:paraId="4D351A2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Example:</w:t>
      </w:r>
    </w:p>
    <w:p w14:paraId="0939BCB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Set(</w:t>
      </w:r>
    </w:p>
    <w:p w14:paraId="07096AD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varEmployee,</w:t>
      </w:r>
    </w:p>
    <w:p w14:paraId="0F54499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LookUp(...)</w:t>
      </w:r>
    </w:p>
    <w:p w14:paraId="2F98FCE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);</w:t>
      </w:r>
    </w:p>
    <w:p w14:paraId="1B2A0C59" w14:textId="77777777" w:rsidR="00A250DC" w:rsidRPr="00A250DC" w:rsidRDefault="00A250DC" w:rsidP="00A250DC">
      <w:pPr>
        <w:rPr>
          <w:sz w:val="32"/>
          <w:szCs w:val="32"/>
        </w:rPr>
      </w:pPr>
    </w:p>
    <w:p w14:paraId="3728662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Set(</w:t>
      </w:r>
    </w:p>
    <w:p w14:paraId="23E4E73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varDepartment,</w:t>
      </w:r>
    </w:p>
    <w:p w14:paraId="1F8760D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varEmployee.Department</w:t>
      </w:r>
    </w:p>
    <w:p w14:paraId="279B81A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13C9EA8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if mutable state is genuinely required.</w:t>
      </w:r>
    </w:p>
    <w:p w14:paraId="4437882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73265B6">
          <v:rect id="_x0000_i4110" style="width:0;height:1.5pt" o:hralign="center" o:hrstd="t" o:hr="t" fillcolor="#a0a0a0" stroked="f"/>
        </w:pict>
      </w:r>
    </w:p>
    <w:p w14:paraId="216FEA3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136. Concurrent Use Case</w:t>
      </w:r>
    </w:p>
    <w:p w14:paraId="5D79C90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Good:</w:t>
      </w:r>
    </w:p>
    <w:p w14:paraId="2420F09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Concurrent(</w:t>
      </w:r>
    </w:p>
    <w:p w14:paraId="1EBAF12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Refresh(</w:t>
      </w:r>
    </w:p>
    <w:p w14:paraId="04C146C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'Support Tickets'</w:t>
      </w:r>
    </w:p>
    <w:p w14:paraId="05C4CDD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),</w:t>
      </w:r>
    </w:p>
    <w:p w14:paraId="6A1A1FAD" w14:textId="77777777" w:rsidR="00A250DC" w:rsidRPr="00A250DC" w:rsidRDefault="00A250DC" w:rsidP="00A250DC">
      <w:pPr>
        <w:rPr>
          <w:sz w:val="32"/>
          <w:szCs w:val="32"/>
        </w:rPr>
      </w:pPr>
    </w:p>
    <w:p w14:paraId="073E16E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Refresh(</w:t>
      </w:r>
    </w:p>
    <w:p w14:paraId="74005FD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'Ticket Categories'</w:t>
      </w:r>
    </w:p>
    <w:p w14:paraId="4D69E4D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727C0FC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1C76F83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when neither operation depends on the other.</w:t>
      </w:r>
    </w:p>
    <w:p w14:paraId="1B1C965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374CFD4">
          <v:rect id="_x0000_i4111" style="width:0;height:1.5pt" o:hralign="center" o:hrstd="t" o:hr="t" fillcolor="#a0a0a0" stroked="f"/>
        </w:pict>
      </w:r>
    </w:p>
    <w:p w14:paraId="32C165D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137. Don't Use Concurrent Everywhere</w:t>
      </w:r>
    </w:p>
    <w:p w14:paraId="406C02A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Concurrent can introduce:</w:t>
      </w:r>
    </w:p>
    <w:p w14:paraId="0AAF9B71" w14:textId="77777777" w:rsidR="00A250DC" w:rsidRPr="00A250DC" w:rsidRDefault="00A250DC">
      <w:pPr>
        <w:numPr>
          <w:ilvl w:val="0"/>
          <w:numId w:val="10"/>
        </w:numPr>
        <w:rPr>
          <w:sz w:val="32"/>
          <w:szCs w:val="32"/>
        </w:rPr>
      </w:pPr>
      <w:r w:rsidRPr="00A250DC">
        <w:rPr>
          <w:sz w:val="32"/>
          <w:szCs w:val="32"/>
        </w:rPr>
        <w:t>Throttling</w:t>
      </w:r>
    </w:p>
    <w:p w14:paraId="0DEAE372" w14:textId="77777777" w:rsidR="00A250DC" w:rsidRPr="00A250DC" w:rsidRDefault="00A250DC">
      <w:pPr>
        <w:numPr>
          <w:ilvl w:val="0"/>
          <w:numId w:val="10"/>
        </w:numPr>
        <w:rPr>
          <w:sz w:val="32"/>
          <w:szCs w:val="32"/>
        </w:rPr>
      </w:pPr>
      <w:r w:rsidRPr="00A250DC">
        <w:rPr>
          <w:sz w:val="32"/>
          <w:szCs w:val="32"/>
        </w:rPr>
        <w:t>Side-effect complexity</w:t>
      </w:r>
    </w:p>
    <w:p w14:paraId="07243208" w14:textId="77777777" w:rsidR="00A250DC" w:rsidRPr="00A250DC" w:rsidRDefault="00A250DC">
      <w:pPr>
        <w:numPr>
          <w:ilvl w:val="0"/>
          <w:numId w:val="10"/>
        </w:num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Harder debugging</w:t>
      </w:r>
    </w:p>
    <w:p w14:paraId="12A0176E" w14:textId="77777777" w:rsidR="00A250DC" w:rsidRPr="00A250DC" w:rsidRDefault="00A250DC">
      <w:pPr>
        <w:numPr>
          <w:ilvl w:val="0"/>
          <w:numId w:val="10"/>
        </w:numPr>
        <w:rPr>
          <w:sz w:val="32"/>
          <w:szCs w:val="32"/>
        </w:rPr>
      </w:pPr>
      <w:r w:rsidRPr="00A250DC">
        <w:rPr>
          <w:sz w:val="32"/>
          <w:szCs w:val="32"/>
        </w:rPr>
        <w:t>Race-condition thinking</w:t>
      </w:r>
    </w:p>
    <w:p w14:paraId="22AF851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 it for:</w:t>
      </w:r>
    </w:p>
    <w:p w14:paraId="4292A58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Clearly independent operations.</w:t>
      </w:r>
    </w:p>
    <w:p w14:paraId="0EE5909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355FA9D">
          <v:rect id="_x0000_i4112" style="width:0;height:1.5pt" o:hralign="center" o:hrstd="t" o:hr="t" fillcolor="#a0a0a0" stroked="f"/>
        </w:pict>
      </w:r>
    </w:p>
    <w:p w14:paraId="17E8316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AH — HELP DESK v0.2 LAB</w:t>
      </w:r>
    </w:p>
    <w:p w14:paraId="41BBA8F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138. Lab Goal</w:t>
      </w:r>
    </w:p>
    <w:p w14:paraId="574CD05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Students will now apply today's concepts to:</w:t>
      </w:r>
    </w:p>
    <w:p w14:paraId="38E1423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IT Help Desk.</w:t>
      </w:r>
    </w:p>
    <w:p w14:paraId="34B6230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47C49F3">
          <v:rect id="_x0000_i4113" style="width:0;height:1.5pt" o:hralign="center" o:hrstd="t" o:hr="t" fillcolor="#a0a0a0" stroked="f"/>
        </w:pict>
      </w:r>
    </w:p>
    <w:p w14:paraId="4A6B993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139. Part 1 — Create CurrentEmployee Named Formula</w:t>
      </w:r>
    </w:p>
    <w:p w14:paraId="1CE1B79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Move/recreate current employee logic as:</w:t>
      </w:r>
    </w:p>
    <w:p w14:paraId="1A4DB35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CurrentEmployee =</w:t>
      </w:r>
    </w:p>
    <w:p w14:paraId="31E5D80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LookUp(</w:t>
      </w:r>
    </w:p>
    <w:p w14:paraId="599CC8E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Employees,</w:t>
      </w:r>
    </w:p>
    <w:p w14:paraId="6ED4094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Email =</w:t>
      </w:r>
    </w:p>
    <w:p w14:paraId="5774CDF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User().Email</w:t>
      </w:r>
    </w:p>
    <w:p w14:paraId="370D9F2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);</w:t>
      </w:r>
    </w:p>
    <w:p w14:paraId="209F2D4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Test:</w:t>
      </w:r>
    </w:p>
    <w:p w14:paraId="1599BB2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CurrentEmployee.'Full Name'</w:t>
      </w:r>
    </w:p>
    <w:p w14:paraId="45AE0C1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F2DE537">
          <v:rect id="_x0000_i4114" style="width:0;height:1.5pt" o:hralign="center" o:hrstd="t" o:hr="t" fillcolor="#a0a0a0" stroked="f"/>
        </w:pict>
      </w:r>
    </w:p>
    <w:p w14:paraId="4112429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140. Part 2 — Create UserTickets Named Formula</w:t>
      </w:r>
    </w:p>
    <w:p w14:paraId="7491873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UserTickets =</w:t>
      </w:r>
    </w:p>
    <w:p w14:paraId="0DFCA26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Filter(</w:t>
      </w:r>
    </w:p>
    <w:p w14:paraId="2FEEC1B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'Support Tickets',</w:t>
      </w:r>
    </w:p>
    <w:p w14:paraId="7589D50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Employee =</w:t>
      </w:r>
    </w:p>
    <w:p w14:paraId="43BE680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CurrentEmployee</w:t>
      </w:r>
    </w:p>
    <w:p w14:paraId="7AAA93F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);</w:t>
      </w:r>
    </w:p>
    <w:p w14:paraId="7CFB2B0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Update app formulas that unnecessarily repeat this filter.</w:t>
      </w:r>
    </w:p>
    <w:p w14:paraId="4AAE32F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EBF4538">
          <v:rect id="_x0000_i4115" style="width:0;height:1.5pt" o:hralign="center" o:hrstd="t" o:hr="t" fillcolor="#a0a0a0" stroked="f"/>
        </w:pict>
      </w:r>
    </w:p>
    <w:p w14:paraId="17E5E09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141. Part 3 — Dashboard Counts</w:t>
      </w:r>
    </w:p>
    <w:p w14:paraId="68E680F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Create:</w:t>
      </w:r>
    </w:p>
    <w:p w14:paraId="6DEE315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Total Tickets</w:t>
      </w:r>
    </w:p>
    <w:p w14:paraId="65E8880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CountRows(</w:t>
      </w:r>
    </w:p>
    <w:p w14:paraId="24B6C30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UserTickets</w:t>
      </w:r>
    </w:p>
    <w:p w14:paraId="126447D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2C24153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New Tickets</w:t>
      </w:r>
    </w:p>
    <w:p w14:paraId="7F4D9A5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CountRows(</w:t>
      </w:r>
    </w:p>
    <w:p w14:paraId="5F27F05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Filter(</w:t>
      </w:r>
    </w:p>
    <w:p w14:paraId="1A3D5FD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UserTickets,</w:t>
      </w:r>
    </w:p>
    <w:p w14:paraId="3F92106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Status =</w:t>
      </w:r>
    </w:p>
    <w:p w14:paraId="618BDE5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'Ticket Status'.New</w:t>
      </w:r>
    </w:p>
    <w:p w14:paraId="4DDE704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6986FDA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7ABD0A8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In Progress</w:t>
      </w:r>
    </w:p>
    <w:p w14:paraId="41493B8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CountRows(</w:t>
      </w:r>
    </w:p>
    <w:p w14:paraId="317E62B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Filter(</w:t>
      </w:r>
    </w:p>
    <w:p w14:paraId="589E062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UserTickets,</w:t>
      </w:r>
    </w:p>
    <w:p w14:paraId="415F1A2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Status =</w:t>
      </w:r>
    </w:p>
    <w:p w14:paraId="787B1A0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'Ticket Status'.'In Progress'</w:t>
      </w:r>
    </w:p>
    <w:p w14:paraId="25A2E39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7502490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73B9B48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Resolved</w:t>
      </w:r>
    </w:p>
    <w:p w14:paraId="3650082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CountRows(</w:t>
      </w:r>
    </w:p>
    <w:p w14:paraId="3755509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Filter(</w:t>
      </w:r>
    </w:p>
    <w:p w14:paraId="5F010F2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UserTickets,</w:t>
      </w:r>
    </w:p>
    <w:p w14:paraId="46AE959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Status =</w:t>
      </w:r>
    </w:p>
    <w:p w14:paraId="32ADC6E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'Ticket Status'.Resolved</w:t>
      </w:r>
    </w:p>
    <w:p w14:paraId="4FB562B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7C98E08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0FEB1B1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 actual Choice names.</w:t>
      </w:r>
    </w:p>
    <w:p w14:paraId="497A750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ACF782C">
          <v:rect id="_x0000_i4116" style="width:0;height:1.5pt" o:hralign="center" o:hrstd="t" o:hr="t" fillcolor="#a0a0a0" stroked="f"/>
        </w:pict>
      </w:r>
    </w:p>
    <w:p w14:paraId="79E77DA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142. Part 4 — Ticket Age</w:t>
      </w:r>
    </w:p>
    <w:p w14:paraId="40CD5FA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Update My Tickets Gallery Items.</w:t>
      </w:r>
    </w:p>
    <w:p w14:paraId="21DAF1E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Concept:</w:t>
      </w:r>
    </w:p>
    <w:p w14:paraId="677F87F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AddColumns(</w:t>
      </w:r>
    </w:p>
    <w:p w14:paraId="228F95B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UserTickets As Ticket,</w:t>
      </w:r>
    </w:p>
    <w:p w14:paraId="796EC9BE" w14:textId="77777777" w:rsidR="00A250DC" w:rsidRPr="00A250DC" w:rsidRDefault="00A250DC" w:rsidP="00A250DC">
      <w:pPr>
        <w:rPr>
          <w:sz w:val="32"/>
          <w:szCs w:val="32"/>
        </w:rPr>
      </w:pPr>
    </w:p>
    <w:p w14:paraId="2A3E766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TicketAge,</w:t>
      </w:r>
    </w:p>
    <w:p w14:paraId="3952564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DateDiff(</w:t>
      </w:r>
    </w:p>
    <w:p w14:paraId="26C455A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Ticket.'Created On',</w:t>
      </w:r>
    </w:p>
    <w:p w14:paraId="5516D78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Now(),</w:t>
      </w:r>
    </w:p>
    <w:p w14:paraId="685783E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TimeUnit.Days</w:t>
      </w:r>
    </w:p>
    <w:p w14:paraId="006B11C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2696AEC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7DBAEE5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441E927">
          <v:rect id="_x0000_i4117" style="width:0;height:1.5pt" o:hralign="center" o:hrstd="t" o:hr="t" fillcolor="#a0a0a0" stroked="f"/>
        </w:pict>
      </w:r>
    </w:p>
    <w:p w14:paraId="0755745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143. Part 5 — Age Display</w:t>
      </w:r>
    </w:p>
    <w:p w14:paraId="745D778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 a user-friendly derived value.</w:t>
      </w:r>
    </w:p>
    <w:p w14:paraId="40BFB09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Concept:</w:t>
      </w:r>
    </w:p>
    <w:p w14:paraId="14E75BF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AddColumns(</w:t>
      </w:r>
    </w:p>
    <w:p w14:paraId="0ABFDFE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AddColumns(</w:t>
      </w:r>
    </w:p>
    <w:p w14:paraId="7DFDA49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UserTickets As Ticket,</w:t>
      </w:r>
    </w:p>
    <w:p w14:paraId="069F2DF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TicketAge,</w:t>
      </w:r>
    </w:p>
    <w:p w14:paraId="23B3F83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DateDiff(</w:t>
      </w:r>
    </w:p>
    <w:p w14:paraId="4A45028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Ticket.'Created On',</w:t>
      </w:r>
    </w:p>
    <w:p w14:paraId="547F04F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Now(),</w:t>
      </w:r>
    </w:p>
    <w:p w14:paraId="27EEE86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TimeUnit.Days</w:t>
      </w:r>
    </w:p>
    <w:p w14:paraId="13567B6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)</w:t>
      </w:r>
    </w:p>
    <w:p w14:paraId="77C8086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),</w:t>
      </w:r>
    </w:p>
    <w:p w14:paraId="4FF78B9F" w14:textId="77777777" w:rsidR="00A250DC" w:rsidRPr="00A250DC" w:rsidRDefault="00A250DC" w:rsidP="00A250DC">
      <w:pPr>
        <w:rPr>
          <w:sz w:val="32"/>
          <w:szCs w:val="32"/>
        </w:rPr>
      </w:pPr>
    </w:p>
    <w:p w14:paraId="66B426C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AgeDisplay,</w:t>
      </w:r>
    </w:p>
    <w:p w14:paraId="283FABB5" w14:textId="77777777" w:rsidR="00A250DC" w:rsidRPr="00A250DC" w:rsidRDefault="00A250DC" w:rsidP="00A250DC">
      <w:pPr>
        <w:rPr>
          <w:sz w:val="32"/>
          <w:szCs w:val="32"/>
        </w:rPr>
      </w:pPr>
    </w:p>
    <w:p w14:paraId="2DAB005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If(</w:t>
      </w:r>
    </w:p>
    <w:p w14:paraId="1437FAC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TicketAge = 0,</w:t>
      </w:r>
    </w:p>
    <w:p w14:paraId="429D0FA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"Today",</w:t>
      </w:r>
    </w:p>
    <w:p w14:paraId="1E6DF4E0" w14:textId="77777777" w:rsidR="00A250DC" w:rsidRPr="00A250DC" w:rsidRDefault="00A250DC" w:rsidP="00A250DC">
      <w:pPr>
        <w:rPr>
          <w:sz w:val="32"/>
          <w:szCs w:val="32"/>
        </w:rPr>
      </w:pPr>
    </w:p>
    <w:p w14:paraId="7B57F73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TicketAge = 1,</w:t>
      </w:r>
    </w:p>
    <w:p w14:paraId="78B4AC0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"1 day ago",</w:t>
      </w:r>
    </w:p>
    <w:p w14:paraId="4638BD32" w14:textId="77777777" w:rsidR="00A250DC" w:rsidRPr="00A250DC" w:rsidRDefault="00A250DC" w:rsidP="00A250DC">
      <w:pPr>
        <w:rPr>
          <w:sz w:val="32"/>
          <w:szCs w:val="32"/>
        </w:rPr>
      </w:pPr>
    </w:p>
    <w:p w14:paraId="09BEFE9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TicketAge &amp; " days ago"</w:t>
      </w:r>
    </w:p>
    <w:p w14:paraId="7F3A592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7C7BD72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35FA023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F9A6DB5">
          <v:rect id="_x0000_i4118" style="width:0;height:1.5pt" o:hralign="center" o:hrstd="t" o:hr="t" fillcolor="#a0a0a0" stroked="f"/>
        </w:pict>
      </w:r>
    </w:p>
    <w:p w14:paraId="53337BA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144. Part 6 — Use As</w:t>
      </w:r>
    </w:p>
    <w:p w14:paraId="791B8BA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Rewrite a Gallery filter:</w:t>
      </w:r>
    </w:p>
    <w:p w14:paraId="30CAA67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Filter(</w:t>
      </w:r>
    </w:p>
    <w:p w14:paraId="69621B9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UserTickets As Ticket,</w:t>
      </w:r>
    </w:p>
    <w:p w14:paraId="73C97EA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Ticket.Priority =</w:t>
      </w:r>
    </w:p>
    <w:p w14:paraId="140D47E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'Ticket Priority'.High</w:t>
      </w:r>
    </w:p>
    <w:p w14:paraId="5C8C446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0C291B4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Explain what:</w:t>
      </w:r>
    </w:p>
    <w:p w14:paraId="20094AC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Ticket</w:t>
      </w:r>
    </w:p>
    <w:p w14:paraId="1F86FDD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represents.</w:t>
      </w:r>
    </w:p>
    <w:p w14:paraId="18C55F3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26FB236">
          <v:rect id="_x0000_i4119" style="width:0;height:1.5pt" o:hralign="center" o:hrstd="t" o:hr="t" fillcolor="#a0a0a0" stroked="f"/>
        </w:pict>
      </w:r>
    </w:p>
    <w:p w14:paraId="66E1FA8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145. Part 7 — ShowColumns Exercise</w:t>
      </w:r>
    </w:p>
    <w:p w14:paraId="0655B09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 a temporary table formula showing only:</w:t>
      </w:r>
    </w:p>
    <w:p w14:paraId="206461A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Ticket Number</w:t>
      </w:r>
    </w:p>
    <w:p w14:paraId="46022FFC" w14:textId="77777777" w:rsidR="00A250DC" w:rsidRPr="00A250DC" w:rsidRDefault="00A250DC" w:rsidP="00A250DC">
      <w:pPr>
        <w:rPr>
          <w:sz w:val="32"/>
          <w:szCs w:val="32"/>
        </w:rPr>
      </w:pPr>
    </w:p>
    <w:p w14:paraId="5CF7AFD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Subject</w:t>
      </w:r>
    </w:p>
    <w:p w14:paraId="2522788B" w14:textId="77777777" w:rsidR="00A250DC" w:rsidRPr="00A250DC" w:rsidRDefault="00A250DC" w:rsidP="00A250DC">
      <w:pPr>
        <w:rPr>
          <w:sz w:val="32"/>
          <w:szCs w:val="32"/>
        </w:rPr>
      </w:pPr>
    </w:p>
    <w:p w14:paraId="36773C5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Status</w:t>
      </w:r>
    </w:p>
    <w:p w14:paraId="1753D41E" w14:textId="77777777" w:rsidR="00A250DC" w:rsidRPr="00A250DC" w:rsidRDefault="00A250DC" w:rsidP="00A250DC">
      <w:pPr>
        <w:rPr>
          <w:sz w:val="32"/>
          <w:szCs w:val="32"/>
        </w:rPr>
      </w:pPr>
    </w:p>
    <w:p w14:paraId="05FD40F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Created On</w:t>
      </w:r>
    </w:p>
    <w:p w14:paraId="5FB1204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Example:</w:t>
      </w:r>
    </w:p>
    <w:p w14:paraId="293170D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ShowColumns(</w:t>
      </w:r>
    </w:p>
    <w:p w14:paraId="68C2781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UserTickets,</w:t>
      </w:r>
    </w:p>
    <w:p w14:paraId="0784F21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'Ticket Number',</w:t>
      </w:r>
    </w:p>
    <w:p w14:paraId="1248A5B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Subject,</w:t>
      </w:r>
    </w:p>
    <w:p w14:paraId="08092D6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Status,</w:t>
      </w:r>
    </w:p>
    <w:p w14:paraId="631F817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'Created On'</w:t>
      </w:r>
    </w:p>
    <w:p w14:paraId="4AB5884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313A809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Inspect the result in a temporary Gallery or formula viewer.</w:t>
      </w:r>
    </w:p>
    <w:p w14:paraId="2C63BE1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pict w14:anchorId="7214AC63">
          <v:rect id="_x0000_i4120" style="width:0;height:1.5pt" o:hralign="center" o:hrstd="t" o:hr="t" fillcolor="#a0a0a0" stroked="f"/>
        </w:pict>
      </w:r>
    </w:p>
    <w:p w14:paraId="097FD8F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146. Part 8 — DropColumns Exercise</w:t>
      </w:r>
    </w:p>
    <w:p w14:paraId="08B32B1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Take the Gallery's derived table and remove:</w:t>
      </w:r>
    </w:p>
    <w:p w14:paraId="5C88BD0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Description</w:t>
      </w:r>
    </w:p>
    <w:p w14:paraId="04C8FE8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Resolution</w:t>
      </w:r>
    </w:p>
    <w:p w14:paraId="2DD8547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 an exercise.</w:t>
      </w:r>
    </w:p>
    <w:p w14:paraId="5F2DE6A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Students should explain:</w:t>
      </w:r>
    </w:p>
    <w:p w14:paraId="7EF7353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Dataverse is unchanged.</w:t>
      </w:r>
    </w:p>
    <w:p w14:paraId="6CC16BE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E264BF3">
          <v:rect id="_x0000_i4121" style="width:0;height:1.5pt" o:hralign="center" o:hrstd="t" o:hr="t" fillcolor="#a0a0a0" stroked="f"/>
        </w:pict>
      </w:r>
    </w:p>
    <w:p w14:paraId="5356412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147. Part 9 — Priority Score</w:t>
      </w:r>
    </w:p>
    <w:p w14:paraId="2F0D8DB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Create:</w:t>
      </w:r>
    </w:p>
    <w:p w14:paraId="36019F0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PriorityScore</w:t>
      </w:r>
    </w:p>
    <w:p w14:paraId="773FE18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with:</w:t>
      </w:r>
    </w:p>
    <w:p w14:paraId="68BC0B8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Switch()</w:t>
      </w:r>
    </w:p>
    <w:p w14:paraId="1112195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Mapping:</w:t>
      </w:r>
    </w:p>
    <w:p w14:paraId="7E62473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Low = 1</w:t>
      </w:r>
    </w:p>
    <w:p w14:paraId="1B53D0F2" w14:textId="77777777" w:rsidR="00A250DC" w:rsidRPr="00A250DC" w:rsidRDefault="00A250DC" w:rsidP="00A250DC">
      <w:pPr>
        <w:rPr>
          <w:sz w:val="32"/>
          <w:szCs w:val="32"/>
        </w:rPr>
      </w:pPr>
    </w:p>
    <w:p w14:paraId="7983890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Medium = 2</w:t>
      </w:r>
    </w:p>
    <w:p w14:paraId="462D1628" w14:textId="77777777" w:rsidR="00A250DC" w:rsidRPr="00A250DC" w:rsidRDefault="00A250DC" w:rsidP="00A250DC">
      <w:pPr>
        <w:rPr>
          <w:sz w:val="32"/>
          <w:szCs w:val="32"/>
        </w:rPr>
      </w:pPr>
    </w:p>
    <w:p w14:paraId="4AB7C7F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High = 3</w:t>
      </w:r>
    </w:p>
    <w:p w14:paraId="077FE505" w14:textId="77777777" w:rsidR="00A250DC" w:rsidRPr="00A250DC" w:rsidRDefault="00A250DC" w:rsidP="00A250DC">
      <w:pPr>
        <w:rPr>
          <w:sz w:val="32"/>
          <w:szCs w:val="32"/>
        </w:rPr>
      </w:pPr>
    </w:p>
    <w:p w14:paraId="5081957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Critical = 4</w:t>
      </w:r>
    </w:p>
    <w:p w14:paraId="164F7C8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Then sort:</w:t>
      </w:r>
    </w:p>
    <w:p w14:paraId="0269046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Highest priority first.</w:t>
      </w:r>
    </w:p>
    <w:p w14:paraId="11DB00E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E3C7807">
          <v:rect id="_x0000_i4122" style="width:0;height:1.5pt" o:hralign="center" o:hrstd="t" o:hr="t" fillcolor="#a0a0a0" stroked="f"/>
        </w:pict>
      </w:r>
    </w:p>
    <w:p w14:paraId="19BF09D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148. Part 10 — Status Summary</w:t>
      </w:r>
    </w:p>
    <w:p w14:paraId="50EA79F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 a small local snapshot for the learning exercise.</w:t>
      </w:r>
    </w:p>
    <w:p w14:paraId="4E55DD4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Example:</w:t>
      </w:r>
    </w:p>
    <w:p w14:paraId="4F170A3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ClearCollect(</w:t>
      </w:r>
    </w:p>
    <w:p w14:paraId="41EFD1D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colTicketSummarySource,</w:t>
      </w:r>
    </w:p>
    <w:p w14:paraId="28533573" w14:textId="77777777" w:rsidR="00A250DC" w:rsidRPr="00A250DC" w:rsidRDefault="00A250DC" w:rsidP="00A250DC">
      <w:pPr>
        <w:rPr>
          <w:sz w:val="32"/>
          <w:szCs w:val="32"/>
        </w:rPr>
      </w:pPr>
    </w:p>
    <w:p w14:paraId="1B3643A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ForAll(</w:t>
      </w:r>
    </w:p>
    <w:p w14:paraId="0BCE7DC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UserTickets As Ticket,</w:t>
      </w:r>
    </w:p>
    <w:p w14:paraId="0BBC8E9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{</w:t>
      </w:r>
    </w:p>
    <w:p w14:paraId="5BB7196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StatusLabel:</w:t>
      </w:r>
    </w:p>
    <w:p w14:paraId="1A55BF5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Text(</w:t>
      </w:r>
    </w:p>
    <w:p w14:paraId="669A0DF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Ticket.Status</w:t>
      </w:r>
    </w:p>
    <w:p w14:paraId="3F15F69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),</w:t>
      </w:r>
    </w:p>
    <w:p w14:paraId="48A224D2" w14:textId="77777777" w:rsidR="00A250DC" w:rsidRPr="00A250DC" w:rsidRDefault="00A250DC" w:rsidP="00A250DC">
      <w:pPr>
        <w:rPr>
          <w:sz w:val="32"/>
          <w:szCs w:val="32"/>
        </w:rPr>
      </w:pPr>
    </w:p>
    <w:p w14:paraId="0F6B72F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TicketNumber:</w:t>
      </w:r>
    </w:p>
    <w:p w14:paraId="28255B8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Ticket.'Ticket Number'</w:t>
      </w:r>
    </w:p>
    <w:p w14:paraId="3C35D51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}</w:t>
      </w:r>
    </w:p>
    <w:p w14:paraId="783C94E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4729D2B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2A866EB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Instructor Note</w:t>
      </w:r>
    </w:p>
    <w:p w14:paraId="0251EBA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Keep this lab dataset small.</w:t>
      </w:r>
    </w:p>
    <w:p w14:paraId="1BC912B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 not teach this as an enterprise-scale reporting pattern.</w:t>
      </w:r>
    </w:p>
    <w:p w14:paraId="0BE0F70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0D57AB6">
          <v:rect id="_x0000_i4123" style="width:0;height:1.5pt" o:hralign="center" o:hrstd="t" o:hr="t" fillcolor="#a0a0a0" stroked="f"/>
        </w:pict>
      </w:r>
    </w:p>
    <w:p w14:paraId="507125D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149. Part 11 — Group Statuses</w:t>
      </w:r>
    </w:p>
    <w:p w14:paraId="1FC4F38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61BF871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GroupBy(</w:t>
      </w:r>
    </w:p>
    <w:p w14:paraId="0BAF542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colTicketSummarySource,</w:t>
      </w:r>
    </w:p>
    <w:p w14:paraId="603C363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StatusLabel,</w:t>
      </w:r>
    </w:p>
    <w:p w14:paraId="00F95C0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GroupedTickets</w:t>
      </w:r>
    </w:p>
    <w:p w14:paraId="794BAC1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6716CA3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Inspect nested tables.</w:t>
      </w:r>
    </w:p>
    <w:p w14:paraId="7059C60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8D16D9D">
          <v:rect id="_x0000_i4124" style="width:0;height:1.5pt" o:hralign="center" o:hrstd="t" o:hr="t" fillcolor="#a0a0a0" stroked="f"/>
        </w:pict>
      </w:r>
    </w:p>
    <w:p w14:paraId="3F0FC18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150. Part 12 — Add Count</w:t>
      </w:r>
    </w:p>
    <w:p w14:paraId="5A804BF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AddColumns(</w:t>
      </w:r>
    </w:p>
    <w:p w14:paraId="06EECFC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GroupBy(</w:t>
      </w:r>
    </w:p>
    <w:p w14:paraId="12A5834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colTicketSummarySource,</w:t>
      </w:r>
    </w:p>
    <w:p w14:paraId="72A9CB9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StatusLabel,</w:t>
      </w:r>
    </w:p>
    <w:p w14:paraId="76F3BA9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GroupedTickets</w:t>
      </w:r>
    </w:p>
    <w:p w14:paraId="7F4B0EB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),</w:t>
      </w:r>
    </w:p>
    <w:p w14:paraId="7D819D02" w14:textId="77777777" w:rsidR="00A250DC" w:rsidRPr="00A250DC" w:rsidRDefault="00A250DC" w:rsidP="00A250DC">
      <w:pPr>
        <w:rPr>
          <w:sz w:val="32"/>
          <w:szCs w:val="32"/>
        </w:rPr>
      </w:pPr>
    </w:p>
    <w:p w14:paraId="70715E0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TicketCount,</w:t>
      </w:r>
    </w:p>
    <w:p w14:paraId="4830CF3E" w14:textId="77777777" w:rsidR="00A250DC" w:rsidRPr="00A250DC" w:rsidRDefault="00A250DC" w:rsidP="00A250DC">
      <w:pPr>
        <w:rPr>
          <w:sz w:val="32"/>
          <w:szCs w:val="32"/>
        </w:rPr>
      </w:pPr>
    </w:p>
    <w:p w14:paraId="138B46E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CountRows(</w:t>
      </w:r>
    </w:p>
    <w:p w14:paraId="612AF8E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GroupedTickets</w:t>
      </w:r>
    </w:p>
    <w:p w14:paraId="489BCDF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1C38ABC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4523F77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Display result in a small Gallery.</w:t>
      </w:r>
    </w:p>
    <w:p w14:paraId="0FD8A2B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566DD2D">
          <v:rect id="_x0000_i4125" style="width:0;height:1.5pt" o:hralign="center" o:hrstd="t" o:hr="t" fillcolor="#a0a0a0" stroked="f"/>
        </w:pict>
      </w:r>
    </w:p>
    <w:p w14:paraId="04E5FE5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151. Expected Result</w:t>
      </w:r>
    </w:p>
    <w:p w14:paraId="065B6FF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Example:</w:t>
      </w:r>
    </w:p>
    <w:p w14:paraId="7CE2B26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New                2</w:t>
      </w:r>
    </w:p>
    <w:p w14:paraId="1FE27C7F" w14:textId="77777777" w:rsidR="00A250DC" w:rsidRPr="00A250DC" w:rsidRDefault="00A250DC" w:rsidP="00A250DC">
      <w:pPr>
        <w:rPr>
          <w:sz w:val="32"/>
          <w:szCs w:val="32"/>
        </w:rPr>
      </w:pPr>
    </w:p>
    <w:p w14:paraId="4ECEE9C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Assigned           1</w:t>
      </w:r>
    </w:p>
    <w:p w14:paraId="72EB68BB" w14:textId="77777777" w:rsidR="00A250DC" w:rsidRPr="00A250DC" w:rsidRDefault="00A250DC" w:rsidP="00A250DC">
      <w:pPr>
        <w:rPr>
          <w:sz w:val="32"/>
          <w:szCs w:val="32"/>
        </w:rPr>
      </w:pPr>
    </w:p>
    <w:p w14:paraId="4C1DCE4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 Progress        3</w:t>
      </w:r>
    </w:p>
    <w:p w14:paraId="2E7FA634" w14:textId="77777777" w:rsidR="00A250DC" w:rsidRPr="00A250DC" w:rsidRDefault="00A250DC" w:rsidP="00A250DC">
      <w:pPr>
        <w:rPr>
          <w:sz w:val="32"/>
          <w:szCs w:val="32"/>
        </w:rPr>
      </w:pPr>
    </w:p>
    <w:p w14:paraId="7217F10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Resolved           5</w:t>
      </w:r>
    </w:p>
    <w:p w14:paraId="1B85A49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63FE994">
          <v:rect id="_x0000_i4126" style="width:0;height:1.5pt" o:hralign="center" o:hrstd="t" o:hr="t" fillcolor="#a0a0a0" stroked="f"/>
        </w:pict>
      </w:r>
    </w:p>
    <w:p w14:paraId="7107AD4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152. Part 13 — Advanced New Ticket Validation</w:t>
      </w:r>
    </w:p>
    <w:p w14:paraId="4E8FBC7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Requirements:</w:t>
      </w:r>
    </w:p>
    <w:p w14:paraId="7B3DC6E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Subject not blank</w:t>
      </w:r>
    </w:p>
    <w:p w14:paraId="0C050D3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Subject at least 5 characters</w:t>
      </w:r>
    </w:p>
    <w:p w14:paraId="38D9144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Description at least 20 characters</w:t>
      </w:r>
    </w:p>
    <w:p w14:paraId="7AEAE59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Category selected</w:t>
      </w:r>
    </w:p>
    <w:p w14:paraId="2075D15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Priority selected</w:t>
      </w:r>
    </w:p>
    <w:p w14:paraId="62ED564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CF0B1A0">
          <v:rect id="_x0000_i4127" style="width:0;height:1.5pt" o:hralign="center" o:hrstd="t" o:hr="t" fillcolor="#a0a0a0" stroked="f"/>
        </w:pict>
      </w:r>
    </w:p>
    <w:p w14:paraId="4613501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153. Example Validation</w:t>
      </w:r>
    </w:p>
    <w:p w14:paraId="6DF5211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With(</w:t>
      </w:r>
    </w:p>
    <w:p w14:paraId="7003E7F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{</w:t>
      </w:r>
    </w:p>
    <w:p w14:paraId="60E6E2F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SubjectText:</w:t>
      </w:r>
    </w:p>
    <w:p w14:paraId="149D2D4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Trim(</w:t>
      </w:r>
    </w:p>
    <w:p w14:paraId="6CDE4AE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txtTicketSubject.Text</w:t>
      </w:r>
    </w:p>
    <w:p w14:paraId="26EBE7B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),</w:t>
      </w:r>
    </w:p>
    <w:p w14:paraId="43253E0F" w14:textId="77777777" w:rsidR="00A250DC" w:rsidRPr="00A250DC" w:rsidRDefault="00A250DC" w:rsidP="00A250DC">
      <w:pPr>
        <w:rPr>
          <w:sz w:val="32"/>
          <w:szCs w:val="32"/>
        </w:rPr>
      </w:pPr>
    </w:p>
    <w:p w14:paraId="06CA927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DescriptionText:</w:t>
      </w:r>
    </w:p>
    <w:p w14:paraId="246221A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Trim(</w:t>
      </w:r>
    </w:p>
    <w:p w14:paraId="63B284A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txtTicketDescription.Text</w:t>
      </w:r>
    </w:p>
    <w:p w14:paraId="5298955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)</w:t>
      </w:r>
    </w:p>
    <w:p w14:paraId="42A7440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},</w:t>
      </w:r>
    </w:p>
    <w:p w14:paraId="25E91383" w14:textId="77777777" w:rsidR="00A250DC" w:rsidRPr="00A250DC" w:rsidRDefault="00A250DC" w:rsidP="00A250DC">
      <w:pPr>
        <w:rPr>
          <w:sz w:val="32"/>
          <w:szCs w:val="32"/>
        </w:rPr>
      </w:pPr>
    </w:p>
    <w:p w14:paraId="799E5C0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!IsBlank(</w:t>
      </w:r>
    </w:p>
    <w:p w14:paraId="4B3E92A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SubjectText</w:t>
      </w:r>
    </w:p>
    <w:p w14:paraId="3A8BE29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2381566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&amp;&amp;</w:t>
      </w:r>
    </w:p>
    <w:p w14:paraId="33DBD40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Len(</w:t>
      </w:r>
    </w:p>
    <w:p w14:paraId="1361F60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    SubjectText</w:t>
      </w:r>
    </w:p>
    <w:p w14:paraId="30270F3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 &gt;= 5</w:t>
      </w:r>
    </w:p>
    <w:p w14:paraId="65800AD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&amp;&amp;</w:t>
      </w:r>
    </w:p>
    <w:p w14:paraId="7C2DEEF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Len(</w:t>
      </w:r>
    </w:p>
    <w:p w14:paraId="09347CE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DescriptionText</w:t>
      </w:r>
    </w:p>
    <w:p w14:paraId="3DA86C6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 &gt;= 20</w:t>
      </w:r>
    </w:p>
    <w:p w14:paraId="0152A38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&amp;&amp;</w:t>
      </w:r>
    </w:p>
    <w:p w14:paraId="5A572C4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!IsBlank(</w:t>
      </w:r>
    </w:p>
    <w:p w14:paraId="5D4B9F2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cmbTicketCategory.Selected</w:t>
      </w:r>
    </w:p>
    <w:p w14:paraId="39247E6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4812A90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0EEA9F4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 the actual selected-value semantics of the control in your app.</w:t>
      </w:r>
    </w:p>
    <w:p w14:paraId="59ED095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8DB1F51">
          <v:rect id="_x0000_i4128" style="width:0;height:1.5pt" o:hralign="center" o:hrstd="t" o:hr="t" fillcolor="#a0a0a0" stroked="f"/>
        </w:pict>
      </w:r>
    </w:p>
    <w:p w14:paraId="758BF7F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154. Part 14 — Patch New Ticket</w:t>
      </w:r>
    </w:p>
    <w:p w14:paraId="15B4A2C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Replace or supplement Form submission with a custom Patch exercise.</w:t>
      </w:r>
    </w:p>
    <w:p w14:paraId="4DD4D93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Conceptually:</w:t>
      </w:r>
    </w:p>
    <w:p w14:paraId="799D428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IfError(</w:t>
      </w:r>
    </w:p>
    <w:p w14:paraId="210D4BE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Set(</w:t>
      </w:r>
    </w:p>
    <w:p w14:paraId="1626565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varSelectedTicket,</w:t>
      </w:r>
    </w:p>
    <w:p w14:paraId="57CBAEAF" w14:textId="77777777" w:rsidR="00A250DC" w:rsidRPr="00A250DC" w:rsidRDefault="00A250DC" w:rsidP="00A250DC">
      <w:pPr>
        <w:rPr>
          <w:sz w:val="32"/>
          <w:szCs w:val="32"/>
        </w:rPr>
      </w:pPr>
    </w:p>
    <w:p w14:paraId="3BF9504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    Patch(</w:t>
      </w:r>
    </w:p>
    <w:p w14:paraId="668AAD4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'Support Tickets',</w:t>
      </w:r>
    </w:p>
    <w:p w14:paraId="7126810A" w14:textId="77777777" w:rsidR="00A250DC" w:rsidRPr="00A250DC" w:rsidRDefault="00A250DC" w:rsidP="00A250DC">
      <w:pPr>
        <w:rPr>
          <w:sz w:val="32"/>
          <w:szCs w:val="32"/>
        </w:rPr>
      </w:pPr>
    </w:p>
    <w:p w14:paraId="6D314D5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Defaults(</w:t>
      </w:r>
    </w:p>
    <w:p w14:paraId="17704A3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'Support Tickets'</w:t>
      </w:r>
    </w:p>
    <w:p w14:paraId="49DACF9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),</w:t>
      </w:r>
    </w:p>
    <w:p w14:paraId="6A5B41AD" w14:textId="77777777" w:rsidR="00A250DC" w:rsidRPr="00A250DC" w:rsidRDefault="00A250DC" w:rsidP="00A250DC">
      <w:pPr>
        <w:rPr>
          <w:sz w:val="32"/>
          <w:szCs w:val="32"/>
        </w:rPr>
      </w:pPr>
    </w:p>
    <w:p w14:paraId="49F377E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{</w:t>
      </w:r>
    </w:p>
    <w:p w14:paraId="1C4C45B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Subject:</w:t>
      </w:r>
    </w:p>
    <w:p w14:paraId="351A708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Trim(</w:t>
      </w:r>
    </w:p>
    <w:p w14:paraId="525C44C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    txtTicketSubject.Text</w:t>
      </w:r>
    </w:p>
    <w:p w14:paraId="38C7A70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),</w:t>
      </w:r>
    </w:p>
    <w:p w14:paraId="5E5F0FAE" w14:textId="77777777" w:rsidR="00A250DC" w:rsidRPr="00A250DC" w:rsidRDefault="00A250DC" w:rsidP="00A250DC">
      <w:pPr>
        <w:rPr>
          <w:sz w:val="32"/>
          <w:szCs w:val="32"/>
        </w:rPr>
      </w:pPr>
    </w:p>
    <w:p w14:paraId="7FE96E2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Description:</w:t>
      </w:r>
    </w:p>
    <w:p w14:paraId="39330C1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Trim(</w:t>
      </w:r>
    </w:p>
    <w:p w14:paraId="766353A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    txtTicketDescription.Text</w:t>
      </w:r>
    </w:p>
    <w:p w14:paraId="5B8DE9B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),</w:t>
      </w:r>
    </w:p>
    <w:p w14:paraId="6E4BF19C" w14:textId="77777777" w:rsidR="00A250DC" w:rsidRPr="00A250DC" w:rsidRDefault="00A250DC" w:rsidP="00A250DC">
      <w:pPr>
        <w:rPr>
          <w:sz w:val="32"/>
          <w:szCs w:val="32"/>
        </w:rPr>
      </w:pPr>
    </w:p>
    <w:p w14:paraId="7280EF9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Employee:</w:t>
      </w:r>
    </w:p>
    <w:p w14:paraId="5774993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CurrentEmployee,</w:t>
      </w:r>
    </w:p>
    <w:p w14:paraId="2F26F50D" w14:textId="77777777" w:rsidR="00A250DC" w:rsidRPr="00A250DC" w:rsidRDefault="00A250DC" w:rsidP="00A250DC">
      <w:pPr>
        <w:rPr>
          <w:sz w:val="32"/>
          <w:szCs w:val="32"/>
        </w:rPr>
      </w:pPr>
    </w:p>
    <w:p w14:paraId="0493C94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Category:</w:t>
      </w:r>
    </w:p>
    <w:p w14:paraId="349E065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                cmbTicketCategory.Selected,</w:t>
      </w:r>
    </w:p>
    <w:p w14:paraId="2D66AF2C" w14:textId="77777777" w:rsidR="00A250DC" w:rsidRPr="00A250DC" w:rsidRDefault="00A250DC" w:rsidP="00A250DC">
      <w:pPr>
        <w:rPr>
          <w:sz w:val="32"/>
          <w:szCs w:val="32"/>
        </w:rPr>
      </w:pPr>
    </w:p>
    <w:p w14:paraId="575AE3D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Priority:</w:t>
      </w:r>
    </w:p>
    <w:p w14:paraId="54E41D3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cmbPriority.Selected.Value,</w:t>
      </w:r>
    </w:p>
    <w:p w14:paraId="4E421DA6" w14:textId="77777777" w:rsidR="00A250DC" w:rsidRPr="00A250DC" w:rsidRDefault="00A250DC" w:rsidP="00A250DC">
      <w:pPr>
        <w:rPr>
          <w:sz w:val="32"/>
          <w:szCs w:val="32"/>
        </w:rPr>
      </w:pPr>
    </w:p>
    <w:p w14:paraId="5978528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Status:</w:t>
      </w:r>
    </w:p>
    <w:p w14:paraId="7801F99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'Ticket Status'.New</w:t>
      </w:r>
    </w:p>
    <w:p w14:paraId="7ED1618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}</w:t>
      </w:r>
    </w:p>
    <w:p w14:paraId="4196AD0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)</w:t>
      </w:r>
    </w:p>
    <w:p w14:paraId="4C79395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),</w:t>
      </w:r>
    </w:p>
    <w:p w14:paraId="619A91BB" w14:textId="77777777" w:rsidR="00A250DC" w:rsidRPr="00A250DC" w:rsidRDefault="00A250DC" w:rsidP="00A250DC">
      <w:pPr>
        <w:rPr>
          <w:sz w:val="32"/>
          <w:szCs w:val="32"/>
        </w:rPr>
      </w:pPr>
    </w:p>
    <w:p w14:paraId="01D590D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Notify(</w:t>
      </w:r>
    </w:p>
    <w:p w14:paraId="7921929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"We couldn't create the ticket.",</w:t>
      </w:r>
    </w:p>
    <w:p w14:paraId="1802987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NotificationType.Error</w:t>
      </w:r>
    </w:p>
    <w:p w14:paraId="369EAD6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),</w:t>
      </w:r>
    </w:p>
    <w:p w14:paraId="006FCC93" w14:textId="77777777" w:rsidR="00A250DC" w:rsidRPr="00A250DC" w:rsidRDefault="00A250DC" w:rsidP="00A250DC">
      <w:pPr>
        <w:rPr>
          <w:sz w:val="32"/>
          <w:szCs w:val="32"/>
        </w:rPr>
      </w:pPr>
    </w:p>
    <w:p w14:paraId="5C07C9B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Notify(</w:t>
      </w:r>
    </w:p>
    <w:p w14:paraId="31D15E2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"Ticket created successfully.",</w:t>
      </w:r>
    </w:p>
    <w:p w14:paraId="48169F3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NotificationType.Success</w:t>
      </w:r>
    </w:p>
    <w:p w14:paraId="26E7DE8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);</w:t>
      </w:r>
    </w:p>
    <w:p w14:paraId="28507BB8" w14:textId="77777777" w:rsidR="00A250DC" w:rsidRPr="00A250DC" w:rsidRDefault="00A250DC" w:rsidP="00A250DC">
      <w:pPr>
        <w:rPr>
          <w:sz w:val="32"/>
          <w:szCs w:val="32"/>
        </w:rPr>
      </w:pPr>
    </w:p>
    <w:p w14:paraId="32A70EC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Navigate(</w:t>
      </w:r>
    </w:p>
    <w:p w14:paraId="4DEF707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    scrTicketDetails,</w:t>
      </w:r>
    </w:p>
    <w:p w14:paraId="75BB571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ScreenTransition.Fade</w:t>
      </w:r>
    </w:p>
    <w:p w14:paraId="2F089B2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78349E1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15A2261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Adapt Priority syntax to the actual Choice control.</w:t>
      </w:r>
    </w:p>
    <w:p w14:paraId="089CD1E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94D3840">
          <v:rect id="_x0000_i4129" style="width:0;height:1.5pt" o:hralign="center" o:hrstd="t" o:hr="t" fillcolor="#a0a0a0" stroked="f"/>
        </w:pict>
      </w:r>
    </w:p>
    <w:p w14:paraId="032E04B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155. Part 15 — Capture Returned Record</w:t>
      </w:r>
    </w:p>
    <w:p w14:paraId="1778440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After successful Patch:</w:t>
      </w:r>
    </w:p>
    <w:p w14:paraId="7BD6FFC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Verify:</w:t>
      </w:r>
    </w:p>
    <w:p w14:paraId="021EBB4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varSelectedTicket.'Ticket Number'</w:t>
      </w:r>
    </w:p>
    <w:p w14:paraId="70043C5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contains the generated Ticket Number.</w:t>
      </w:r>
    </w:p>
    <w:p w14:paraId="6D8B6E0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This proves:</w:t>
      </w:r>
    </w:p>
    <w:p w14:paraId="1909221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Patch returned the new record.</w:t>
      </w:r>
    </w:p>
    <w:p w14:paraId="0E6CB51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273B037">
          <v:rect id="_x0000_i4130" style="width:0;height:1.5pt" o:hralign="center" o:hrstd="t" o:hr="t" fillcolor="#a0a0a0" stroked="f"/>
        </w:pict>
      </w:r>
    </w:p>
    <w:p w14:paraId="7B6B7E0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156. Part 16 — Selection Collection</w:t>
      </w:r>
    </w:p>
    <w:p w14:paraId="65CDDFF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 a Checkbox or selection action to My Tickets.</w:t>
      </w:r>
    </w:p>
    <w:p w14:paraId="26165E2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Create:</w:t>
      </w:r>
    </w:p>
    <w:p w14:paraId="4326B9F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colSelectedTickets</w:t>
      </w:r>
    </w:p>
    <w:p w14:paraId="3FB8EA4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B3BF3F6">
          <v:rect id="_x0000_i4131" style="width:0;height:1.5pt" o:hralign="center" o:hrstd="t" o:hr="t" fillcolor="#a0a0a0" stroked="f"/>
        </w:pict>
      </w:r>
    </w:p>
    <w:p w14:paraId="33FFC24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157. Select Ticket</w:t>
      </w:r>
    </w:p>
    <w:p w14:paraId="75CD625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Conceptually:</w:t>
      </w:r>
    </w:p>
    <w:p w14:paraId="63421B5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Collect(</w:t>
      </w:r>
    </w:p>
    <w:p w14:paraId="7A20998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colSelectedTickets,</w:t>
      </w:r>
    </w:p>
    <w:p w14:paraId="4FAE823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ThisItem</w:t>
      </w:r>
    </w:p>
    <w:p w14:paraId="74C7795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2386B8E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But prevent duplicates where needed.</w:t>
      </w:r>
    </w:p>
    <w:p w14:paraId="027035B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Better concept:</w:t>
      </w:r>
    </w:p>
    <w:p w14:paraId="25C8442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If(</w:t>
      </w:r>
    </w:p>
    <w:p w14:paraId="0EEB744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ThisItem in colSelectedTickets,</w:t>
      </w:r>
    </w:p>
    <w:p w14:paraId="79D76AD4" w14:textId="77777777" w:rsidR="00A250DC" w:rsidRPr="00A250DC" w:rsidRDefault="00A250DC" w:rsidP="00A250DC">
      <w:pPr>
        <w:rPr>
          <w:sz w:val="32"/>
          <w:szCs w:val="32"/>
        </w:rPr>
      </w:pPr>
    </w:p>
    <w:p w14:paraId="582A2DF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Remove(</w:t>
      </w:r>
    </w:p>
    <w:p w14:paraId="65324CB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colSelectedTickets,</w:t>
      </w:r>
    </w:p>
    <w:p w14:paraId="55B72A6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ThisItem</w:t>
      </w:r>
    </w:p>
    <w:p w14:paraId="6EE39F2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),</w:t>
      </w:r>
    </w:p>
    <w:p w14:paraId="2D5D1879" w14:textId="77777777" w:rsidR="00A250DC" w:rsidRPr="00A250DC" w:rsidRDefault="00A250DC" w:rsidP="00A250DC">
      <w:pPr>
        <w:rPr>
          <w:sz w:val="32"/>
          <w:szCs w:val="32"/>
        </w:rPr>
      </w:pPr>
    </w:p>
    <w:p w14:paraId="67809F1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Collect(</w:t>
      </w:r>
    </w:p>
    <w:p w14:paraId="4C650E7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colSelectedTickets,</w:t>
      </w:r>
    </w:p>
    <w:p w14:paraId="5BE92A3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ThisItem</w:t>
      </w:r>
    </w:p>
    <w:p w14:paraId="1B05A6A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42D5FA6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25F416B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Test according to the actual record identity and collection structure.</w:t>
      </w:r>
    </w:p>
    <w:p w14:paraId="20172C8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60B173B">
          <v:rect id="_x0000_i4132" style="width:0;height:1.5pt" o:hralign="center" o:hrstd="t" o:hr="t" fillcolor="#a0a0a0" stroked="f"/>
        </w:pict>
      </w:r>
    </w:p>
    <w:p w14:paraId="3414725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158. Selected Count</w:t>
      </w:r>
    </w:p>
    <w:p w14:paraId="0F74378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Display:</w:t>
      </w:r>
    </w:p>
    <w:p w14:paraId="7882CC1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CountRows(</w:t>
      </w:r>
    </w:p>
    <w:p w14:paraId="4CDBB7D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colSelectedTickets</w:t>
      </w:r>
    </w:p>
    <w:p w14:paraId="2427885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1BA6736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&amp;</w:t>
      </w:r>
    </w:p>
    <w:p w14:paraId="5BA5412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" selected"</w:t>
      </w:r>
    </w:p>
    <w:p w14:paraId="6DC16B1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2871DCF">
          <v:rect id="_x0000_i4133" style="width:0;height:1.5pt" o:hralign="center" o:hrstd="t" o:hr="t" fillcolor="#a0a0a0" stroked="f"/>
        </w:pict>
      </w:r>
    </w:p>
    <w:p w14:paraId="3036C0E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159. Part 17 — Safe Bulk Training Action</w:t>
      </w:r>
    </w:p>
    <w:p w14:paraId="3F932C8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 training only:</w:t>
      </w:r>
    </w:p>
    <w:p w14:paraId="0C1FB28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Suppose we add a custom:</w:t>
      </w:r>
    </w:p>
    <w:p w14:paraId="3711829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Reviewed</w:t>
      </w:r>
    </w:p>
    <w:p w14:paraId="35CBE3F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Yes/No field to a small test collection rather than directly changing production workflow status.</w:t>
      </w:r>
    </w:p>
    <w:p w14:paraId="69F5B0B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1189D7A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ForAll(</w:t>
      </w:r>
    </w:p>
    <w:p w14:paraId="7022830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colSelectedTickets As Ticket,</w:t>
      </w:r>
    </w:p>
    <w:p w14:paraId="77094BDA" w14:textId="77777777" w:rsidR="00A250DC" w:rsidRPr="00A250DC" w:rsidRDefault="00A250DC" w:rsidP="00A250DC">
      <w:pPr>
        <w:rPr>
          <w:sz w:val="32"/>
          <w:szCs w:val="32"/>
        </w:rPr>
      </w:pPr>
    </w:p>
    <w:p w14:paraId="3AAFDFE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Patch(</w:t>
      </w:r>
    </w:p>
    <w:p w14:paraId="082DAEE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'Support Tickets',</w:t>
      </w:r>
    </w:p>
    <w:p w14:paraId="5B9BDC2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Ticket,</w:t>
      </w:r>
    </w:p>
    <w:p w14:paraId="05590D1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{</w:t>
      </w:r>
    </w:p>
    <w:p w14:paraId="44583E8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Reviewed:</w:t>
      </w:r>
    </w:p>
    <w:p w14:paraId="08631DE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            true</w:t>
      </w:r>
    </w:p>
    <w:p w14:paraId="5D7EF97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}</w:t>
      </w:r>
    </w:p>
    <w:p w14:paraId="6B3610B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142B3FC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5A3B6BB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only if the optional training field exists.</w:t>
      </w:r>
    </w:p>
    <w:p w14:paraId="34A0604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48F4CEA">
          <v:rect id="_x0000_i4134" style="width:0;height:1.5pt" o:hralign="center" o:hrstd="t" o:hr="t" fillcolor="#a0a0a0" stroked="f"/>
        </w:pict>
      </w:r>
    </w:p>
    <w:p w14:paraId="079AC6A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160. Why Not Bulk Change Ticket Status?</w:t>
      </w:r>
    </w:p>
    <w:p w14:paraId="57C4EC3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Ticket status is:</w:t>
      </w:r>
    </w:p>
    <w:p w14:paraId="38A695C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Business-process state.</w:t>
      </w:r>
    </w:p>
    <w:p w14:paraId="69CCDC0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Mass-changing:</w:t>
      </w:r>
    </w:p>
    <w:p w14:paraId="7322694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New </w:t>
      </w:r>
      <w:r w:rsidRPr="00A250DC">
        <w:rPr>
          <w:rFonts w:ascii="Times New Roman" w:hAnsi="Times New Roman" w:cs="Times New Roman"/>
          <w:sz w:val="32"/>
          <w:szCs w:val="32"/>
        </w:rPr>
        <w:t>→</w:t>
      </w:r>
      <w:r w:rsidRPr="00A250DC">
        <w:rPr>
          <w:sz w:val="32"/>
          <w:szCs w:val="32"/>
        </w:rPr>
        <w:t xml:space="preserve"> Resolved</w:t>
      </w:r>
    </w:p>
    <w:p w14:paraId="0A2E06D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without performing real support work would be bad workflow design.</w:t>
      </w:r>
    </w:p>
    <w:p w14:paraId="22C8259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 an innocuous:</w:t>
      </w:r>
    </w:p>
    <w:p w14:paraId="7357DFE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Reviewed</w:t>
      </w:r>
    </w:p>
    <w:p w14:paraId="0D34D7D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test field or perform the exercise in a local collection.</w:t>
      </w:r>
    </w:p>
    <w:p w14:paraId="3F4A0F6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886881E">
          <v:rect id="_x0000_i4135" style="width:0;height:1.5pt" o:hralign="center" o:hrstd="t" o:hr="t" fillcolor="#a0a0a0" stroked="f"/>
        </w:pict>
      </w:r>
    </w:p>
    <w:p w14:paraId="173CCAC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161. Part 18 — ForAll Review</w:t>
      </w:r>
    </w:p>
    <w:p w14:paraId="123B827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After running:</w:t>
      </w:r>
    </w:p>
    <w:p w14:paraId="1008F11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ForAll(...)</w:t>
      </w:r>
    </w:p>
    <w:p w14:paraId="4215BB6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ask:</w:t>
      </w:r>
    </w:p>
    <w:p w14:paraId="56C2184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 what order were Tickets processed?</w:t>
      </w:r>
    </w:p>
    <w:p w14:paraId="6F2B5EA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Correct answer:</w:t>
      </w:r>
    </w:p>
    <w:p w14:paraId="6DDAD8E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We should not depend on an order.</w:t>
      </w:r>
    </w:p>
    <w:p w14:paraId="7FBEE9C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C20E24E">
          <v:rect id="_x0000_i4136" style="width:0;height:1.5pt" o:hralign="center" o:hrstd="t" o:hr="t" fillcolor="#a0a0a0" stroked="f"/>
        </w:pict>
      </w:r>
    </w:p>
    <w:p w14:paraId="5A1C7B5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162. Part 19 — Table-Based Patch Discussion</w:t>
      </w:r>
    </w:p>
    <w:p w14:paraId="11B4D46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Show the class that advanced Patch can accept:</w:t>
      </w:r>
    </w:p>
    <w:p w14:paraId="61447F4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Tables of base records</w:t>
      </w:r>
    </w:p>
    <w:p w14:paraId="1BD3B22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and:</w:t>
      </w:r>
    </w:p>
    <w:p w14:paraId="2366DA4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Tables of changes.</w:t>
      </w:r>
    </w:p>
    <w:p w14:paraId="3BD0107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 not require students to use it for live Ticket status changes today unless the training environment is well controlled.</w:t>
      </w:r>
    </w:p>
    <w:p w14:paraId="38153E3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496AA77">
          <v:rect id="_x0000_i4137" style="width:0;height:1.5pt" o:hralign="center" o:hrstd="t" o:hr="t" fillcolor="#a0a0a0" stroked="f"/>
        </w:pict>
      </w:r>
    </w:p>
    <w:p w14:paraId="22007D4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163. Part 20 — Concurrent Refresh</w:t>
      </w:r>
    </w:p>
    <w:p w14:paraId="07D3CB1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 a refresh action:</w:t>
      </w:r>
    </w:p>
    <w:p w14:paraId="6322FC3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Concurrent(</w:t>
      </w:r>
    </w:p>
    <w:p w14:paraId="503268B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Refresh(</w:t>
      </w:r>
    </w:p>
    <w:p w14:paraId="38E7870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'Support Tickets'</w:t>
      </w:r>
    </w:p>
    <w:p w14:paraId="2532DB0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),</w:t>
      </w:r>
    </w:p>
    <w:p w14:paraId="2B094EB8" w14:textId="77777777" w:rsidR="00A250DC" w:rsidRPr="00A250DC" w:rsidRDefault="00A250DC" w:rsidP="00A250DC">
      <w:pPr>
        <w:rPr>
          <w:sz w:val="32"/>
          <w:szCs w:val="32"/>
        </w:rPr>
      </w:pPr>
    </w:p>
    <w:p w14:paraId="1F1DC50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Refresh(</w:t>
      </w:r>
    </w:p>
    <w:p w14:paraId="541BA13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'Ticket Categories'</w:t>
      </w:r>
    </w:p>
    <w:p w14:paraId="43056DE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4255774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63CEBD0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Use it only where refresh is genuinely required.</w:t>
      </w:r>
    </w:p>
    <w:p w14:paraId="0D35CF1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3169928">
          <v:rect id="_x0000_i4138" style="width:0;height:1.5pt" o:hralign="center" o:hrstd="t" o:hr="t" fillcolor="#a0a0a0" stroked="f"/>
        </w:pict>
      </w:r>
    </w:p>
    <w:p w14:paraId="6457801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164. Part 21 — Remove Unnecessary State</w:t>
      </w:r>
    </w:p>
    <w:p w14:paraId="0BDB176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Students audit:</w:t>
      </w:r>
    </w:p>
    <w:p w14:paraId="6F1CB03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App.OnStart</w:t>
      </w:r>
    </w:p>
    <w:p w14:paraId="3AA10EDD" w14:textId="77777777" w:rsidR="00A250DC" w:rsidRPr="00A250DC" w:rsidRDefault="00A250DC" w:rsidP="00A250DC">
      <w:pPr>
        <w:rPr>
          <w:sz w:val="32"/>
          <w:szCs w:val="32"/>
        </w:rPr>
      </w:pPr>
    </w:p>
    <w:p w14:paraId="4FC408E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Global Variables</w:t>
      </w:r>
    </w:p>
    <w:p w14:paraId="2E957C5A" w14:textId="77777777" w:rsidR="00A250DC" w:rsidRPr="00A250DC" w:rsidRDefault="00A250DC" w:rsidP="00A250DC">
      <w:pPr>
        <w:rPr>
          <w:sz w:val="32"/>
          <w:szCs w:val="32"/>
        </w:rPr>
      </w:pPr>
    </w:p>
    <w:p w14:paraId="37D04FA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Context Variables</w:t>
      </w:r>
    </w:p>
    <w:p w14:paraId="4D8C9408" w14:textId="77777777" w:rsidR="00A250DC" w:rsidRPr="00A250DC" w:rsidRDefault="00A250DC" w:rsidP="00A250DC">
      <w:pPr>
        <w:rPr>
          <w:sz w:val="32"/>
          <w:szCs w:val="32"/>
        </w:rPr>
      </w:pPr>
    </w:p>
    <w:p w14:paraId="2517D2F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Collections</w:t>
      </w:r>
    </w:p>
    <w:p w14:paraId="1E063D2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 each:</w:t>
      </w:r>
    </w:p>
    <w:p w14:paraId="7065DE8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Ask:</w:t>
      </w:r>
    </w:p>
    <w:p w14:paraId="0F17ED6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Can this be a formula instead?</w:t>
      </w:r>
    </w:p>
    <w:p w14:paraId="23FBD0D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4FE6C2C">
          <v:rect id="_x0000_i4139" style="width:0;height:1.5pt" o:hralign="center" o:hrstd="t" o:hr="t" fillcolor="#a0a0a0" stroked="f"/>
        </w:pict>
      </w:r>
    </w:p>
    <w:p w14:paraId="0E8810C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AI — STATE AUDIT</w:t>
      </w:r>
    </w:p>
    <w:p w14:paraId="14F7F35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165. Likely Good Mutable State</w:t>
      </w:r>
    </w:p>
    <w:p w14:paraId="073E222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Keep:</w:t>
      </w:r>
    </w:p>
    <w:p w14:paraId="75B1D13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varSelectedTicket</w:t>
      </w:r>
    </w:p>
    <w:p w14:paraId="41B42603" w14:textId="77777777" w:rsidR="00A250DC" w:rsidRPr="00A250DC" w:rsidRDefault="00A250DC" w:rsidP="00A250DC">
      <w:pPr>
        <w:rPr>
          <w:sz w:val="32"/>
          <w:szCs w:val="32"/>
        </w:rPr>
      </w:pPr>
    </w:p>
    <w:p w14:paraId="372324D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varLoading</w:t>
      </w:r>
    </w:p>
    <w:p w14:paraId="5A485D0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because they represent:</w:t>
      </w:r>
    </w:p>
    <w:p w14:paraId="2527014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Runtime state.</w:t>
      </w:r>
    </w:p>
    <w:p w14:paraId="646A0D0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F88A941">
          <v:rect id="_x0000_i4140" style="width:0;height:1.5pt" o:hralign="center" o:hrstd="t" o:hr="t" fillcolor="#a0a0a0" stroked="f"/>
        </w:pict>
      </w:r>
    </w:p>
    <w:p w14:paraId="538219B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166. Likely Good Named Formulas</w:t>
      </w:r>
    </w:p>
    <w:p w14:paraId="41212AF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307B1DE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CurrentEmployee</w:t>
      </w:r>
    </w:p>
    <w:p w14:paraId="7E35FEC7" w14:textId="77777777" w:rsidR="00A250DC" w:rsidRPr="00A250DC" w:rsidRDefault="00A250DC" w:rsidP="00A250DC">
      <w:pPr>
        <w:rPr>
          <w:sz w:val="32"/>
          <w:szCs w:val="32"/>
        </w:rPr>
      </w:pPr>
    </w:p>
    <w:p w14:paraId="787C016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UserTickets</w:t>
      </w:r>
    </w:p>
    <w:p w14:paraId="484F39B7" w14:textId="77777777" w:rsidR="00A250DC" w:rsidRPr="00A250DC" w:rsidRDefault="00A250DC" w:rsidP="00A250DC">
      <w:pPr>
        <w:rPr>
          <w:sz w:val="32"/>
          <w:szCs w:val="32"/>
        </w:rPr>
      </w:pPr>
    </w:p>
    <w:p w14:paraId="2266053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ActiveCategories</w:t>
      </w:r>
    </w:p>
    <w:p w14:paraId="3EE2B96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because they are:</w:t>
      </w:r>
    </w:p>
    <w:p w14:paraId="1AEF03D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Derived values.</w:t>
      </w:r>
    </w:p>
    <w:p w14:paraId="5E728EF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8D1F136">
          <v:rect id="_x0000_i4141" style="width:0;height:1.5pt" o:hralign="center" o:hrstd="t" o:hr="t" fillcolor="#a0a0a0" stroked="f"/>
        </w:pict>
      </w:r>
    </w:p>
    <w:p w14:paraId="6BE3875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167. Questionable Global Variables</w:t>
      </w:r>
    </w:p>
    <w:p w14:paraId="12CC579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If app has:</w:t>
      </w:r>
    </w:p>
    <w:p w14:paraId="444847C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varEmployeeName</w:t>
      </w:r>
    </w:p>
    <w:p w14:paraId="23F702BA" w14:textId="77777777" w:rsidR="00A250DC" w:rsidRPr="00A250DC" w:rsidRDefault="00A250DC" w:rsidP="00A250DC">
      <w:pPr>
        <w:rPr>
          <w:sz w:val="32"/>
          <w:szCs w:val="32"/>
        </w:rPr>
      </w:pPr>
    </w:p>
    <w:p w14:paraId="5630541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varEmployeeEmail</w:t>
      </w:r>
    </w:p>
    <w:p w14:paraId="1716CAE1" w14:textId="77777777" w:rsidR="00A250DC" w:rsidRPr="00A250DC" w:rsidRDefault="00A250DC" w:rsidP="00A250DC">
      <w:pPr>
        <w:rPr>
          <w:sz w:val="32"/>
          <w:szCs w:val="32"/>
        </w:rPr>
      </w:pPr>
    </w:p>
    <w:p w14:paraId="6071C90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varEmployeeDepartment</w:t>
      </w:r>
    </w:p>
    <w:p w14:paraId="08398FE6" w14:textId="77777777" w:rsidR="00A250DC" w:rsidRPr="00A250DC" w:rsidRDefault="00A250DC" w:rsidP="00A250DC">
      <w:pPr>
        <w:rPr>
          <w:sz w:val="32"/>
          <w:szCs w:val="32"/>
        </w:rPr>
      </w:pPr>
    </w:p>
    <w:p w14:paraId="23521E2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varTicketCount</w:t>
      </w:r>
    </w:p>
    <w:p w14:paraId="205CAA52" w14:textId="77777777" w:rsidR="00A250DC" w:rsidRPr="00A250DC" w:rsidRDefault="00A250DC" w:rsidP="00A250DC">
      <w:pPr>
        <w:rPr>
          <w:sz w:val="32"/>
          <w:szCs w:val="32"/>
        </w:rPr>
      </w:pPr>
    </w:p>
    <w:p w14:paraId="1DFEDCF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varOpenTicketCount</w:t>
      </w:r>
    </w:p>
    <w:p w14:paraId="556EB22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ask:</w:t>
      </w:r>
    </w:p>
    <w:p w14:paraId="12B5B9F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Do these need to be mutable?</w:t>
      </w:r>
    </w:p>
    <w:p w14:paraId="60AC283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Most probably:</w:t>
      </w:r>
    </w:p>
    <w:p w14:paraId="478FF75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No.</w:t>
      </w:r>
    </w:p>
    <w:p w14:paraId="791075E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91F9336">
          <v:rect id="_x0000_i4142" style="width:0;height:1.5pt" o:hralign="center" o:hrstd="t" o:hr="t" fillcolor="#a0a0a0" stroked="f"/>
        </w:pict>
      </w:r>
    </w:p>
    <w:p w14:paraId="0788330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AJ — PERFORMANCE AUDIT</w:t>
      </w:r>
    </w:p>
    <w:p w14:paraId="0F1B579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168. Check Gallery Formula</w:t>
      </w:r>
    </w:p>
    <w:p w14:paraId="26FCC60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Look for:</w:t>
      </w:r>
    </w:p>
    <w:p w14:paraId="4A44CF0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ForAll directly over large remote tables</w:t>
      </w:r>
    </w:p>
    <w:p w14:paraId="4CC7485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Distinct directly over huge tables</w:t>
      </w:r>
    </w:p>
    <w:p w14:paraId="142FE53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Nested remote LookUps per row</w:t>
      </w:r>
    </w:p>
    <w:p w14:paraId="0C782E4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Unnecessary ClearCollect copies</w:t>
      </w:r>
    </w:p>
    <w:p w14:paraId="7993B9A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Nondelegation warnings</w:t>
      </w:r>
    </w:p>
    <w:p w14:paraId="3345F21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Repeated identical Filter formulas</w:t>
      </w:r>
    </w:p>
    <w:p w14:paraId="1D644B3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B5F5C5B">
          <v:rect id="_x0000_i4143" style="width:0;height:1.5pt" o:hralign="center" o:hrstd="t" o:hr="t" fillcolor="#a0a0a0" stroked="f"/>
        </w:pict>
      </w:r>
    </w:p>
    <w:p w14:paraId="2BA6836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169. Better Pipeline</w:t>
      </w:r>
    </w:p>
    <w:p w14:paraId="2E0BDB0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Prefer:</w:t>
      </w:r>
    </w:p>
    <w:p w14:paraId="17DDDEB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Delegable Filter</w:t>
      </w:r>
    </w:p>
    <w:p w14:paraId="35B5665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0B243EB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Small Relevant Result</w:t>
      </w:r>
    </w:p>
    <w:p w14:paraId="08860EC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19F0BEA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Local Table Shaping</w:t>
      </w:r>
    </w:p>
    <w:p w14:paraId="43CF03E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77D4A83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UI</w:t>
      </w:r>
    </w:p>
    <w:p w14:paraId="3445A81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when the resulting set is guaranteed to remain reasonably small.</w:t>
      </w:r>
    </w:p>
    <w:p w14:paraId="6F4E1BB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466CB73">
          <v:rect id="_x0000_i4144" style="width:0;height:1.5pt" o:hralign="center" o:hrstd="t" o:hr="t" fillcolor="#a0a0a0" stroked="f"/>
        </w:pict>
      </w:r>
    </w:p>
    <w:p w14:paraId="2289755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170. Worse Pipeline</w:t>
      </w:r>
    </w:p>
    <w:p w14:paraId="0E67B09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Download Huge Table</w:t>
      </w:r>
    </w:p>
    <w:p w14:paraId="3AEDB7B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4CACD54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ForAll</w:t>
      </w:r>
    </w:p>
    <w:p w14:paraId="1D7F8FD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41BDECA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Group locally</w:t>
      </w:r>
    </w:p>
    <w:p w14:paraId="2E2D337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171D144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Filter locally</w:t>
      </w:r>
    </w:p>
    <w:p w14:paraId="51A0E2A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242322B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UI</w:t>
      </w:r>
    </w:p>
    <w:p w14:paraId="72F7935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This will not scale reliably.</w:t>
      </w:r>
    </w:p>
    <w:p w14:paraId="1EDCF1D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697E40D">
          <v:rect id="_x0000_i4145" style="width:0;height:1.5pt" o:hralign="center" o:hrstd="t" o:hr="t" fillcolor="#a0a0a0" stroked="f"/>
        </w:pict>
      </w:r>
    </w:p>
    <w:p w14:paraId="1D36684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171. Delegation Example</w:t>
      </w:r>
    </w:p>
    <w:p w14:paraId="4B4A19F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If:</w:t>
      </w:r>
    </w:p>
    <w:p w14:paraId="74D40EB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Filter(</w:t>
      </w:r>
    </w:p>
    <w:p w14:paraId="0644B25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14794D0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Employee =</w:t>
      </w:r>
    </w:p>
    <w:p w14:paraId="0C8DC91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CurrentEmployee</w:t>
      </w:r>
    </w:p>
    <w:p w14:paraId="366810E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515D6BC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delegates:</w:t>
      </w:r>
    </w:p>
    <w:p w14:paraId="07FD50F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Dataverse can identify:</w:t>
      </w:r>
    </w:p>
    <w:p w14:paraId="1C17139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Relevant Tickets.</w:t>
      </w:r>
    </w:p>
    <w:p w14:paraId="3C57E3E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Then a local UI transformation may work well if:</w:t>
      </w:r>
    </w:p>
    <w:p w14:paraId="12CF9A9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That relevant result is small.</w:t>
      </w:r>
    </w:p>
    <w:p w14:paraId="4169919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Always inspect the actual formula and warnings.</w:t>
      </w:r>
    </w:p>
    <w:p w14:paraId="0A03B47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C14A86F">
          <v:rect id="_x0000_i4146" style="width:0;height:1.5pt" o:hralign="center" o:hrstd="t" o:hr="t" fillcolor="#a0a0a0" stroked="f"/>
        </w:pict>
      </w:r>
    </w:p>
    <w:p w14:paraId="4B2FD65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AK — ERROR-HANDLING LAB</w:t>
      </w:r>
    </w:p>
    <w:p w14:paraId="053E5A3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172. Create Error Scenario</w:t>
      </w:r>
    </w:p>
    <w:p w14:paraId="4416BF1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Temporarily test Patch with:</w:t>
      </w:r>
    </w:p>
    <w:p w14:paraId="37AD1B5D" w14:textId="77777777" w:rsidR="00A250DC" w:rsidRPr="00A250DC" w:rsidRDefault="00A250DC">
      <w:pPr>
        <w:numPr>
          <w:ilvl w:val="0"/>
          <w:numId w:val="11"/>
        </w:numPr>
        <w:rPr>
          <w:sz w:val="32"/>
          <w:szCs w:val="32"/>
        </w:rPr>
      </w:pPr>
      <w:r w:rsidRPr="00A250DC">
        <w:rPr>
          <w:sz w:val="32"/>
          <w:szCs w:val="32"/>
        </w:rPr>
        <w:t>Missing required data</w:t>
      </w:r>
    </w:p>
    <w:p w14:paraId="06FF8200" w14:textId="77777777" w:rsidR="00A250DC" w:rsidRPr="00A250DC" w:rsidRDefault="00A250DC">
      <w:pPr>
        <w:numPr>
          <w:ilvl w:val="0"/>
          <w:numId w:val="11"/>
        </w:numPr>
        <w:rPr>
          <w:sz w:val="32"/>
          <w:szCs w:val="32"/>
        </w:rPr>
      </w:pPr>
      <w:r w:rsidRPr="00A250DC">
        <w:rPr>
          <w:sz w:val="32"/>
          <w:szCs w:val="32"/>
        </w:rPr>
        <w:t>Insufficient permissions</w:t>
      </w:r>
    </w:p>
    <w:p w14:paraId="132AEADB" w14:textId="77777777" w:rsidR="00A250DC" w:rsidRPr="00A250DC" w:rsidRDefault="00A250DC">
      <w:pPr>
        <w:numPr>
          <w:ilvl w:val="0"/>
          <w:numId w:val="11"/>
        </w:numPr>
        <w:rPr>
          <w:sz w:val="32"/>
          <w:szCs w:val="32"/>
        </w:rPr>
      </w:pPr>
      <w:r w:rsidRPr="00A250DC">
        <w:rPr>
          <w:sz w:val="32"/>
          <w:szCs w:val="32"/>
        </w:rPr>
        <w:t>Invalid related record</w:t>
      </w:r>
    </w:p>
    <w:p w14:paraId="7080978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using a safe training/test record.</w:t>
      </w:r>
    </w:p>
    <w:p w14:paraId="1041997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Expected:</w:t>
      </w:r>
    </w:p>
    <w:p w14:paraId="3FAA380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Error branch executes.</w:t>
      </w:r>
    </w:p>
    <w:p w14:paraId="0034932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F8E5867">
          <v:rect id="_x0000_i4147" style="width:0;height:1.5pt" o:hralign="center" o:hrstd="t" o:hr="t" fillcolor="#a0a0a0" stroked="f"/>
        </w:pict>
      </w:r>
    </w:p>
    <w:p w14:paraId="7BFD150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173. User Message</w:t>
      </w:r>
    </w:p>
    <w:p w14:paraId="371BB42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3CDB673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We couldn't save your changes. Please try again.</w:t>
      </w:r>
    </w:p>
    <w:p w14:paraId="4814103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not:</w:t>
      </w:r>
    </w:p>
    <w:p w14:paraId="44BEAFE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Nothing.</w:t>
      </w:r>
    </w:p>
    <w:p w14:paraId="626FD57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2E25C74">
          <v:rect id="_x0000_i4148" style="width:0;height:1.5pt" o:hralign="center" o:hrstd="t" o:hr="t" fillcolor="#a0a0a0" stroked="f"/>
        </w:pict>
      </w:r>
    </w:p>
    <w:p w14:paraId="775C085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174. Development Detail</w:t>
      </w:r>
    </w:p>
    <w:p w14:paraId="20B81B7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During debugging:</w:t>
      </w:r>
    </w:p>
    <w:p w14:paraId="5201760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FirstError.Message</w:t>
      </w:r>
    </w:p>
    <w:p w14:paraId="1D1991F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can help the maker identify the problem.</w:t>
      </w:r>
    </w:p>
    <w:p w14:paraId="79012C4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Remove or reduce raw technical output before production.</w:t>
      </w:r>
    </w:p>
    <w:p w14:paraId="3D0DB76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101C3B3">
          <v:rect id="_x0000_i4149" style="width:0;height:1.5pt" o:hralign="center" o:hrstd="t" o:hr="t" fillcolor="#a0a0a0" stroked="f"/>
        </w:pict>
      </w:r>
    </w:p>
    <w:p w14:paraId="5241C90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AL — COMMON ERRORS</w:t>
      </w:r>
    </w:p>
    <w:p w14:paraId="40CAE15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175. Error — AddColumns Doesn't Create Dataverse Field</w:t>
      </w:r>
    </w:p>
    <w:p w14:paraId="4234D7B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Student expects:</w:t>
      </w:r>
    </w:p>
    <w:p w14:paraId="0043ADD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TicketAge</w:t>
      </w:r>
    </w:p>
    <w:p w14:paraId="3F71EE3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to appear in Dataverse table design.</w:t>
      </w:r>
    </w:p>
    <w:p w14:paraId="10CBD82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Explanation</w:t>
      </w:r>
    </w:p>
    <w:p w14:paraId="772EEAF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AddColumns() creates:</w:t>
      </w:r>
    </w:p>
    <w:p w14:paraId="5DF8C71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 derived output table column.</w:t>
      </w:r>
    </w:p>
    <w:p w14:paraId="2BF9C00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It does not alter the Dataverse schema.</w:t>
      </w:r>
    </w:p>
    <w:p w14:paraId="27479E4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BBDAA14">
          <v:rect id="_x0000_i4150" style="width:0;height:1.5pt" o:hralign="center" o:hrstd="t" o:hr="t" fillcolor="#a0a0a0" stroked="f"/>
        </w:pict>
      </w:r>
    </w:p>
    <w:p w14:paraId="018F372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176. Error — ShowColumns Deleted My Data</w:t>
      </w:r>
    </w:p>
    <w:p w14:paraId="6E43793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Student sees only three fields in the result.</w:t>
      </w:r>
    </w:p>
    <w:p w14:paraId="2D8EB0C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They think other Dataverse fields were deleted.</w:t>
      </w:r>
    </w:p>
    <w:p w14:paraId="5620169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28103C7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No.</w:t>
      </w:r>
    </w:p>
    <w:p w14:paraId="11ED246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ShowColumns only shaped:</w:t>
      </w:r>
    </w:p>
    <w:p w14:paraId="519A8EE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The returned value.</w:t>
      </w:r>
    </w:p>
    <w:p w14:paraId="316A48E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632AB70">
          <v:rect id="_x0000_i4151" style="width:0;height:1.5pt" o:hralign="center" o:hrstd="t" o:hr="t" fillcolor="#a0a0a0" stroked="f"/>
        </w:pict>
      </w:r>
    </w:p>
    <w:p w14:paraId="557BBD3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177. Error — Distinct Missing Values</w:t>
      </w:r>
    </w:p>
    <w:p w14:paraId="0716545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Data source has thousands of records.</w:t>
      </w:r>
    </w:p>
    <w:p w14:paraId="7EADC53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Distinct() appears incomplete.</w:t>
      </w:r>
    </w:p>
    <w:p w14:paraId="6B740A1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Likely:</w:t>
      </w:r>
    </w:p>
    <w:p w14:paraId="5DB36A2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Delegation limitation.</w:t>
      </w:r>
    </w:p>
    <w:p w14:paraId="46FCE9C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 not use Distinct over a massive transactional table as a substitute for good master-data modeling.</w:t>
      </w:r>
    </w:p>
    <w:p w14:paraId="6FA188A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0E7D05D">
          <v:rect id="_x0000_i4152" style="width:0;height:1.5pt" o:hralign="center" o:hrstd="t" o:hr="t" fillcolor="#a0a0a0" stroked="f"/>
        </w:pict>
      </w:r>
    </w:p>
    <w:p w14:paraId="2304573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178. Error — ForAll Misses Records</w:t>
      </w:r>
    </w:p>
    <w:p w14:paraId="7891DB9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Student runs:</w:t>
      </w:r>
    </w:p>
    <w:p w14:paraId="0EA3676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ForAll(</w:t>
      </w:r>
    </w:p>
    <w:p w14:paraId="2DC207E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07B6C31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...</w:t>
      </w:r>
    </w:p>
    <w:p w14:paraId="0967722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6093BE8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over a large remote table.</w:t>
      </w:r>
    </w:p>
    <w:p w14:paraId="1F0111E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Likely:</w:t>
      </w:r>
    </w:p>
    <w:p w14:paraId="0718314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Nondelegation.</w:t>
      </w:r>
    </w:p>
    <w:p w14:paraId="4627DF7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Only a limited source subset may be available to ForAll.</w:t>
      </w:r>
    </w:p>
    <w:p w14:paraId="02B3B9B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831501C">
          <v:rect id="_x0000_i4153" style="width:0;height:1.5pt" o:hralign="center" o:hrstd="t" o:hr="t" fillcolor="#a0a0a0" stroked="f"/>
        </w:pict>
      </w:r>
    </w:p>
    <w:p w14:paraId="43E73AE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179. Error — UpdateContext Inside ForAll</w:t>
      </w:r>
    </w:p>
    <w:p w14:paraId="18CC737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Student writes:</w:t>
      </w:r>
    </w:p>
    <w:p w14:paraId="76764CC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ForAll(</w:t>
      </w:r>
    </w:p>
    <w:p w14:paraId="336C897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SomeTable,</w:t>
      </w:r>
    </w:p>
    <w:p w14:paraId="65E2A15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UpdateContext(</w:t>
      </w:r>
    </w:p>
    <w:p w14:paraId="4253DA1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{</w:t>
      </w:r>
    </w:p>
    <w:p w14:paraId="25E2CEF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locCount:</w:t>
      </w:r>
    </w:p>
    <w:p w14:paraId="092ACA6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locCount + 1</w:t>
      </w:r>
    </w:p>
    <w:p w14:paraId="49A4724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}</w:t>
      </w:r>
    </w:p>
    <w:p w14:paraId="44C07D2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278E5B4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1B513E7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Problem:</w:t>
      </w:r>
    </w:p>
    <w:p w14:paraId="16D521A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UpdateContext() cannot be used this way within ForAll because record processing order is not deterministic.</w:t>
      </w:r>
    </w:p>
    <w:p w14:paraId="0978209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 appropriate table functions instead.</w:t>
      </w:r>
    </w:p>
    <w:p w14:paraId="6087FBE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6DB1139">
          <v:rect id="_x0000_i4154" style="width:0;height:1.5pt" o:hralign="center" o:hrstd="t" o:hr="t" fillcolor="#a0a0a0" stroked="f"/>
        </w:pict>
      </w:r>
    </w:p>
    <w:p w14:paraId="5BD8AB9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180. Error — ClearCollect Inside ForAll</w:t>
      </w:r>
    </w:p>
    <w:p w14:paraId="223B4FF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Student tries:</w:t>
      </w:r>
    </w:p>
    <w:p w14:paraId="5877929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ForAll(</w:t>
      </w:r>
    </w:p>
    <w:p w14:paraId="7E3F9F3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SomeTable,</w:t>
      </w:r>
    </w:p>
    <w:p w14:paraId="69CC048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ClearCollect(...)</w:t>
      </w:r>
    </w:p>
    <w:p w14:paraId="52D793E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3352CAD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This is not allowed.</w:t>
      </w:r>
    </w:p>
    <w:p w14:paraId="0A3D12A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It also indicates:</w:t>
      </w:r>
    </w:p>
    <w:p w14:paraId="64010AA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Poor state design.</w:t>
      </w:r>
    </w:p>
    <w:p w14:paraId="1703544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D308363">
          <v:rect id="_x0000_i4155" style="width:0;height:1.5pt" o:hralign="center" o:hrstd="t" o:hr="t" fillcolor="#a0a0a0" stroked="f"/>
        </w:pict>
      </w:r>
    </w:p>
    <w:p w14:paraId="75C61CC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181. Error — Collect Order Unexpected</w:t>
      </w:r>
    </w:p>
    <w:p w14:paraId="4C4B2CC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Student assumes:</w:t>
      </w:r>
    </w:p>
    <w:p w14:paraId="7B028FF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Input row 1 </w:t>
      </w:r>
      <w:r w:rsidRPr="00A250DC">
        <w:rPr>
          <w:rFonts w:ascii="Times New Roman" w:hAnsi="Times New Roman" w:cs="Times New Roman"/>
          <w:sz w:val="32"/>
          <w:szCs w:val="32"/>
        </w:rPr>
        <w:t>→</w:t>
      </w:r>
      <w:r w:rsidRPr="00A250DC">
        <w:rPr>
          <w:sz w:val="32"/>
          <w:szCs w:val="32"/>
        </w:rPr>
        <w:t xml:space="preserve"> Collection row 1</w:t>
      </w:r>
    </w:p>
    <w:p w14:paraId="2C59A1E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Input row 2 </w:t>
      </w:r>
      <w:r w:rsidRPr="00A250DC">
        <w:rPr>
          <w:rFonts w:ascii="Times New Roman" w:hAnsi="Times New Roman" w:cs="Times New Roman"/>
          <w:sz w:val="32"/>
          <w:szCs w:val="32"/>
        </w:rPr>
        <w:t>→</w:t>
      </w:r>
      <w:r w:rsidRPr="00A250DC">
        <w:rPr>
          <w:sz w:val="32"/>
          <w:szCs w:val="32"/>
        </w:rPr>
        <w:t xml:space="preserve"> Collection row 2</w:t>
      </w:r>
    </w:p>
    <w:p w14:paraId="05A4734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inside a ForAll side-effect pattern.</w:t>
      </w:r>
    </w:p>
    <w:p w14:paraId="10E767A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 not rely on:</w:t>
      </w:r>
    </w:p>
    <w:p w14:paraId="187F302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Collect insertion order.</w:t>
      </w:r>
    </w:p>
    <w:p w14:paraId="6266350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92D31FA">
          <v:rect id="_x0000_i4156" style="width:0;height:1.5pt" o:hralign="center" o:hrstd="t" o:hr="t" fillcolor="#a0a0a0" stroked="f"/>
        </w:pict>
      </w:r>
    </w:p>
    <w:p w14:paraId="060C717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182. Error — Concurrent Dependency</w:t>
      </w:r>
    </w:p>
    <w:p w14:paraId="2669664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Student writes:</w:t>
      </w:r>
    </w:p>
    <w:p w14:paraId="3485844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Concurrent(</w:t>
      </w:r>
    </w:p>
    <w:p w14:paraId="0130E43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Set(</w:t>
      </w:r>
    </w:p>
    <w:p w14:paraId="4BAF3FC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varCurrentEmployee,</w:t>
      </w:r>
    </w:p>
    <w:p w14:paraId="1D2ED1E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LookUp(...)</w:t>
      </w:r>
    </w:p>
    <w:p w14:paraId="2837154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),</w:t>
      </w:r>
    </w:p>
    <w:p w14:paraId="6437615C" w14:textId="77777777" w:rsidR="00A250DC" w:rsidRPr="00A250DC" w:rsidRDefault="00A250DC" w:rsidP="00A250DC">
      <w:pPr>
        <w:rPr>
          <w:sz w:val="32"/>
          <w:szCs w:val="32"/>
        </w:rPr>
      </w:pPr>
    </w:p>
    <w:p w14:paraId="3B9F053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Set(</w:t>
      </w:r>
    </w:p>
    <w:p w14:paraId="5E975C4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varManager,</w:t>
      </w:r>
    </w:p>
    <w:p w14:paraId="6FBB049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varCurrentEmployee.Manager</w:t>
      </w:r>
    </w:p>
    <w:p w14:paraId="74AB68D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6EE31B6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199E7FD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Problem:</w:t>
      </w:r>
    </w:p>
    <w:p w14:paraId="709BB4C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Second branch depends on first.</w:t>
      </w:r>
    </w:p>
    <w:p w14:paraId="2072DCF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Fix:</w:t>
      </w:r>
    </w:p>
    <w:p w14:paraId="7193725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Run sequentially</w:t>
      </w:r>
    </w:p>
    <w:p w14:paraId="4096CE3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or:</w:t>
      </w:r>
    </w:p>
    <w:p w14:paraId="747321E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Use formulas.</w:t>
      </w:r>
    </w:p>
    <w:p w14:paraId="7FE94F2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5E30275">
          <v:rect id="_x0000_i4157" style="width:0;height:1.5pt" o:hralign="center" o:hrstd="t" o:hr="t" fillcolor="#a0a0a0" stroked="f"/>
        </w:pict>
      </w:r>
    </w:p>
    <w:p w14:paraId="348F2F5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183. Error — Patch Creates Duplicate Tickets</w:t>
      </w:r>
    </w:p>
    <w:p w14:paraId="7416F24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Likely:</w:t>
      </w:r>
    </w:p>
    <w:p w14:paraId="2F5A061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Student used:</w:t>
      </w:r>
    </w:p>
    <w:p w14:paraId="2BA9122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Defaults(</w:t>
      </w:r>
    </w:p>
    <w:p w14:paraId="102A1B9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</w:t>
      </w:r>
    </w:p>
    <w:p w14:paraId="3A70426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7FB009C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while intending to edit an existing Ticket.</w:t>
      </w:r>
    </w:p>
    <w:p w14:paraId="1F744FD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 update:</w:t>
      </w:r>
    </w:p>
    <w:p w14:paraId="4C27D3A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2EEEB03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Existing base record.</w:t>
      </w:r>
    </w:p>
    <w:p w14:paraId="15EBEB7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0E23D04">
          <v:rect id="_x0000_i4158" style="width:0;height:1.5pt" o:hralign="center" o:hrstd="t" o:hr="t" fillcolor="#a0a0a0" stroked="f"/>
        </w:pict>
      </w:r>
    </w:p>
    <w:p w14:paraId="16B48C1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184. Error — Patch Updates Wrong Ticket</w:t>
      </w:r>
    </w:p>
    <w:p w14:paraId="276E5A9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Check:</w:t>
      </w:r>
    </w:p>
    <w:p w14:paraId="4F963AB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Base Record</w:t>
      </w:r>
    </w:p>
    <w:p w14:paraId="5157022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passed to Patch.</w:t>
      </w:r>
    </w:p>
    <w:p w14:paraId="11FA683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It should be:</w:t>
      </w:r>
    </w:p>
    <w:p w14:paraId="4E7BC0F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 intended Support Ticket record.</w:t>
      </w:r>
    </w:p>
    <w:p w14:paraId="7CA7BC0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Not:</w:t>
      </w:r>
    </w:p>
    <w:p w14:paraId="49E4ED4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Gallery.Selected from an unrelated screen.</w:t>
      </w:r>
    </w:p>
    <w:p w14:paraId="6E70629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Prefer:</w:t>
      </w:r>
    </w:p>
    <w:p w14:paraId="6882F67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varSelectedTicket</w:t>
      </w:r>
    </w:p>
    <w:p w14:paraId="0337567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where appropriate.</w:t>
      </w:r>
    </w:p>
    <w:p w14:paraId="7CFC84B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24B7555">
          <v:rect id="_x0000_i4159" style="width:0;height:1.5pt" o:hralign="center" o:hrstd="t" o:hr="t" fillcolor="#a0a0a0" stroked="f"/>
        </w:pict>
      </w:r>
    </w:p>
    <w:p w14:paraId="7E7B715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185. Error — Success Executes After Failure</w:t>
      </w:r>
    </w:p>
    <w:p w14:paraId="60B8DF5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Check whether success logic is:</w:t>
      </w:r>
    </w:p>
    <w:p w14:paraId="2F5BFAD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Outside IfError.</w:t>
      </w:r>
    </w:p>
    <w:p w14:paraId="76B40BA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Place dependent success logic inside:</w:t>
      </w:r>
    </w:p>
    <w:p w14:paraId="74312E2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Success branch.</w:t>
      </w:r>
    </w:p>
    <w:p w14:paraId="1DC3CE6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3E0FE2B">
          <v:rect id="_x0000_i4160" style="width:0;height:1.5pt" o:hralign="center" o:hrstd="t" o:hr="t" fillcolor="#a0a0a0" stroked="f"/>
        </w:pict>
      </w:r>
    </w:p>
    <w:p w14:paraId="7BD22F9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AM — DEBUGGING EXERCISES</w:t>
      </w:r>
    </w:p>
    <w:p w14:paraId="49789C7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186. Broken Formula 1</w:t>
      </w:r>
    </w:p>
    <w:p w14:paraId="3316FDD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AddColumns(</w:t>
      </w:r>
    </w:p>
    <w:p w14:paraId="1415B41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1FAAC80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TicketAge,</w:t>
      </w:r>
    </w:p>
    <w:p w14:paraId="75C856B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'Created On'</w:t>
      </w:r>
    </w:p>
    <w:p w14:paraId="21B3575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782B5D2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Does TicketAge represent age?</w:t>
      </w:r>
    </w:p>
    <w:p w14:paraId="32A0ACB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590F519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No.</w:t>
      </w:r>
    </w:p>
    <w:p w14:paraId="3BB99E3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It currently just copies Created On.</w:t>
      </w:r>
    </w:p>
    <w:p w14:paraId="5AF6883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 a calculation such as:</w:t>
      </w:r>
    </w:p>
    <w:p w14:paraId="3ED41AE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DateDiff(</w:t>
      </w:r>
    </w:p>
    <w:p w14:paraId="6A187B2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'Created On',</w:t>
      </w:r>
    </w:p>
    <w:p w14:paraId="4839C80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Now(),</w:t>
      </w:r>
    </w:p>
    <w:p w14:paraId="6BBBC99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TimeUnit.Days</w:t>
      </w:r>
    </w:p>
    <w:p w14:paraId="1E30F11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569E777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9838B9E">
          <v:rect id="_x0000_i4161" style="width:0;height:1.5pt" o:hralign="center" o:hrstd="t" o:hr="t" fillcolor="#a0a0a0" stroked="f"/>
        </w:pict>
      </w:r>
    </w:p>
    <w:p w14:paraId="185913B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187. Broken Formula 2</w:t>
      </w:r>
    </w:p>
    <w:p w14:paraId="2C55983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ShowColumns(</w:t>
      </w:r>
    </w:p>
    <w:p w14:paraId="6ABD35D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77C689D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TicketAge</w:t>
      </w:r>
    </w:p>
    <w:p w14:paraId="16A2BAB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7BE1247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But TicketAge only exists from a previous AddColumns result.</w:t>
      </w:r>
    </w:p>
    <w:p w14:paraId="0741C9D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Problem?</w:t>
      </w:r>
    </w:p>
    <w:p w14:paraId="01E935D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6AC25E4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3DA8A5D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ShowColumns(</w:t>
      </w:r>
    </w:p>
    <w:p w14:paraId="09EEE8E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AddColumns(</w:t>
      </w:r>
    </w:p>
    <w:p w14:paraId="2D687C9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...</w:t>
      </w:r>
    </w:p>
    <w:p w14:paraId="1C8094E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),</w:t>
      </w:r>
    </w:p>
    <w:p w14:paraId="0BDE53C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TicketAge</w:t>
      </w:r>
    </w:p>
    <w:p w14:paraId="6B404FD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1D44739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or store/pass the shaped table correctly.</w:t>
      </w:r>
    </w:p>
    <w:p w14:paraId="6613BC4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68FF7A1">
          <v:rect id="_x0000_i4162" style="width:0;height:1.5pt" o:hralign="center" o:hrstd="t" o:hr="t" fillcolor="#a0a0a0" stroked="f"/>
        </w:pict>
      </w:r>
    </w:p>
    <w:p w14:paraId="1E2AC7C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188. Broken Formula 3</w:t>
      </w:r>
    </w:p>
    <w:p w14:paraId="6A3E40C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ForAll(</w:t>
      </w:r>
    </w:p>
    <w:p w14:paraId="71471FC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'Support Tickets',</w:t>
      </w:r>
    </w:p>
    <w:p w14:paraId="509BE6B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Patch(</w:t>
      </w:r>
    </w:p>
    <w:p w14:paraId="07EE11C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'Support Tickets',</w:t>
      </w:r>
    </w:p>
    <w:p w14:paraId="532DEF3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ThisRecord,</w:t>
      </w:r>
    </w:p>
    <w:p w14:paraId="243DFF1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{</w:t>
      </w:r>
    </w:p>
    <w:p w14:paraId="797022D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Status:</w:t>
      </w:r>
    </w:p>
    <w:p w14:paraId="5DF4A9B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ResolvedStatus</w:t>
      </w:r>
    </w:p>
    <w:p w14:paraId="0E2043E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}</w:t>
      </w:r>
    </w:p>
    <w:p w14:paraId="06D8B32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425DC3A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)</w:t>
      </w:r>
    </w:p>
    <w:p w14:paraId="2227810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Why is this dangerous?</w:t>
      </w:r>
    </w:p>
    <w:p w14:paraId="608E05E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4385E56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It attempts to bulk-modify a transactional table, is nondelegable, and may bypass proper workflow/business processing.</w:t>
      </w:r>
    </w:p>
    <w:p w14:paraId="02BF9DB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0C12D09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Controlled bulk actions</w:t>
      </w:r>
    </w:p>
    <w:p w14:paraId="48D84F6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only when the business process explicitly allows them.</w:t>
      </w:r>
    </w:p>
    <w:p w14:paraId="2D69FAA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C1B9D0D">
          <v:rect id="_x0000_i4163" style="width:0;height:1.5pt" o:hralign="center" o:hrstd="t" o:hr="t" fillcolor="#a0a0a0" stroked="f"/>
        </w:pict>
      </w:r>
    </w:p>
    <w:p w14:paraId="55C1624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189. Broken Formula 4</w:t>
      </w:r>
    </w:p>
    <w:p w14:paraId="76E3616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CurrentEmployee =</w:t>
      </w:r>
    </w:p>
    <w:p w14:paraId="0C1CAE0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Set(</w:t>
      </w:r>
    </w:p>
    <w:p w14:paraId="434DBF2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varCurrentEmployee,</w:t>
      </w:r>
    </w:p>
    <w:p w14:paraId="18AA146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LookUp(...)</w:t>
      </w:r>
    </w:p>
    <w:p w14:paraId="4FDC9A5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);</w:t>
      </w:r>
    </w:p>
    <w:p w14:paraId="5D19D1E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inside App.Formulas.</w:t>
      </w:r>
    </w:p>
    <w:p w14:paraId="42972E2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Problem?</w:t>
      </w:r>
    </w:p>
    <w:p w14:paraId="3CD2DC8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0062BD4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Named formulas are:</w:t>
      </w:r>
    </w:p>
    <w:p w14:paraId="6704E46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Declarative and immutable.</w:t>
      </w:r>
    </w:p>
    <w:p w14:paraId="41BBFEF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6430478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CurrentEmployee =</w:t>
      </w:r>
    </w:p>
    <w:p w14:paraId="2B34058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LookUp(...);</w:t>
      </w:r>
    </w:p>
    <w:p w14:paraId="05C56BA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not Set().</w:t>
      </w:r>
    </w:p>
    <w:p w14:paraId="01BED9E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A64D316">
          <v:rect id="_x0000_i4164" style="width:0;height:1.5pt" o:hralign="center" o:hrstd="t" o:hr="t" fillcolor="#a0a0a0" stroked="f"/>
        </w:pict>
      </w:r>
    </w:p>
    <w:p w14:paraId="11BB3C2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190. Broken Formula 5</w:t>
      </w:r>
    </w:p>
    <w:p w14:paraId="56FF82F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Concurrent(</w:t>
      </w:r>
    </w:p>
    <w:p w14:paraId="234FB2D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Patch(</w:t>
      </w:r>
    </w:p>
    <w:p w14:paraId="438DBB8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Tickets,</w:t>
      </w:r>
    </w:p>
    <w:p w14:paraId="2F5FEB7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NewTicket,</w:t>
      </w:r>
    </w:p>
    <w:p w14:paraId="0DD8B0F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...</w:t>
      </w:r>
    </w:p>
    <w:p w14:paraId="4D089AF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),</w:t>
      </w:r>
    </w:p>
    <w:p w14:paraId="5E2DBCE9" w14:textId="77777777" w:rsidR="00A250DC" w:rsidRPr="00A250DC" w:rsidRDefault="00A250DC" w:rsidP="00A250DC">
      <w:pPr>
        <w:rPr>
          <w:sz w:val="32"/>
          <w:szCs w:val="32"/>
        </w:rPr>
      </w:pPr>
    </w:p>
    <w:p w14:paraId="1BB525E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Patch(</w:t>
      </w:r>
    </w:p>
    <w:p w14:paraId="0F7C51B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Comments,</w:t>
      </w:r>
    </w:p>
    <w:p w14:paraId="2F5856F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{</w:t>
      </w:r>
    </w:p>
    <w:p w14:paraId="6B0D080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Ticket:</w:t>
      </w:r>
    </w:p>
    <w:p w14:paraId="6DF9437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NewTicket</w:t>
      </w:r>
    </w:p>
    <w:p w14:paraId="0E9E071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}</w:t>
      </w:r>
    </w:p>
    <w:p w14:paraId="5F83F07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63AD455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094A36A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Problem?</w:t>
      </w:r>
    </w:p>
    <w:p w14:paraId="7F2098C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20914BB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Comment creation depends on successful Ticket creation.</w:t>
      </w:r>
    </w:p>
    <w:p w14:paraId="0113052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Those operations should not run as independent concurrent branches.</w:t>
      </w:r>
    </w:p>
    <w:p w14:paraId="51B94FD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902EB40">
          <v:rect id="_x0000_i4165" style="width:0;height:1.5pt" o:hralign="center" o:hrstd="t" o:hr="t" fillcolor="#a0a0a0" stroked="f"/>
        </w:pict>
      </w:r>
    </w:p>
    <w:p w14:paraId="4D386DB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AN — INDEPENDENT CHALLENGE 1</w:t>
      </w:r>
    </w:p>
    <w:p w14:paraId="08D66B9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191. Challenge — Ticket Display Table</w:t>
      </w:r>
    </w:p>
    <w:p w14:paraId="24EA2C5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 a derived table that contains:</w:t>
      </w:r>
    </w:p>
    <w:p w14:paraId="46B4C19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Ticket Number</w:t>
      </w:r>
    </w:p>
    <w:p w14:paraId="1F7323C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Subject</w:t>
      </w:r>
    </w:p>
    <w:p w14:paraId="1F30816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Status</w:t>
      </w:r>
    </w:p>
    <w:p w14:paraId="22E12CC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TicketAge</w:t>
      </w:r>
    </w:p>
    <w:p w14:paraId="337F986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AgeDisplay</w:t>
      </w:r>
    </w:p>
    <w:p w14:paraId="41064D2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PriorityScore</w:t>
      </w:r>
    </w:p>
    <w:p w14:paraId="29CBCC8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0A7249B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Filter</w:t>
      </w:r>
    </w:p>
    <w:p w14:paraId="5D8194F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AddColumns</w:t>
      </w:r>
    </w:p>
    <w:p w14:paraId="4F3CB22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ShowColumns</w:t>
      </w:r>
    </w:p>
    <w:p w14:paraId="668A732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007E48C">
          <v:rect id="_x0000_i4166" style="width:0;height:1.5pt" o:hralign="center" o:hrstd="t" o:hr="t" fillcolor="#a0a0a0" stroked="f"/>
        </w:pict>
      </w:r>
    </w:p>
    <w:p w14:paraId="686F9C5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192. Expected Pipeline</w:t>
      </w:r>
    </w:p>
    <w:p w14:paraId="1CCDB04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Support Tickets</w:t>
      </w:r>
    </w:p>
    <w:p w14:paraId="19EFE17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22A8837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Filter Current Employee</w:t>
      </w:r>
    </w:p>
    <w:p w14:paraId="35C951A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074DC46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 TicketAge</w:t>
      </w:r>
    </w:p>
    <w:p w14:paraId="4D73F29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742D6E0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 AgeDisplay</w:t>
      </w:r>
    </w:p>
    <w:p w14:paraId="0DE2FC1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57ED56B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 PriorityScore</w:t>
      </w:r>
    </w:p>
    <w:p w14:paraId="4724A75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6433731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Show Needed Columns</w:t>
      </w:r>
    </w:p>
    <w:p w14:paraId="24D2263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9D790B9">
          <v:rect id="_x0000_i4167" style="width:0;height:1.5pt" o:hralign="center" o:hrstd="t" o:hr="t" fillcolor="#a0a0a0" stroked="f"/>
        </w:pict>
      </w:r>
    </w:p>
    <w:p w14:paraId="2D102FE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AO — INDEPENDENT CHALLENGE 2</w:t>
      </w:r>
    </w:p>
    <w:p w14:paraId="610A34F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193. Challenge — Urgent Tickets</w:t>
      </w:r>
    </w:p>
    <w:p w14:paraId="5F9EBA3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 a table containing only:</w:t>
      </w:r>
    </w:p>
    <w:p w14:paraId="675B1C6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High</w:t>
      </w:r>
    </w:p>
    <w:p w14:paraId="2D5CC939" w14:textId="77777777" w:rsidR="00A250DC" w:rsidRPr="00A250DC" w:rsidRDefault="00A250DC" w:rsidP="00A250DC">
      <w:pPr>
        <w:rPr>
          <w:sz w:val="32"/>
          <w:szCs w:val="32"/>
        </w:rPr>
      </w:pPr>
    </w:p>
    <w:p w14:paraId="5BA05F9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Critical</w:t>
      </w:r>
    </w:p>
    <w:p w14:paraId="327FA2B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Tickets that are not:</w:t>
      </w:r>
    </w:p>
    <w:p w14:paraId="6592C45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Resolved</w:t>
      </w:r>
    </w:p>
    <w:p w14:paraId="4A83005E" w14:textId="77777777" w:rsidR="00A250DC" w:rsidRPr="00A250DC" w:rsidRDefault="00A250DC" w:rsidP="00A250DC">
      <w:pPr>
        <w:rPr>
          <w:sz w:val="32"/>
          <w:szCs w:val="32"/>
        </w:rPr>
      </w:pPr>
    </w:p>
    <w:p w14:paraId="1EB1E9E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Closed</w:t>
      </w:r>
    </w:p>
    <w:p w14:paraId="2A67B90F" w14:textId="77777777" w:rsidR="00A250DC" w:rsidRPr="00A250DC" w:rsidRDefault="00A250DC" w:rsidP="00A250DC">
      <w:pPr>
        <w:rPr>
          <w:sz w:val="32"/>
          <w:szCs w:val="32"/>
        </w:rPr>
      </w:pPr>
    </w:p>
    <w:p w14:paraId="6833425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Cancelled</w:t>
      </w:r>
    </w:p>
    <w:p w14:paraId="1186331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Then sort:</w:t>
      </w:r>
    </w:p>
    <w:p w14:paraId="6463E25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Critical first</w:t>
      </w:r>
    </w:p>
    <w:p w14:paraId="66EFC2C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then:</w:t>
      </w:r>
    </w:p>
    <w:p w14:paraId="17113B7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Most recent.</w:t>
      </w:r>
    </w:p>
    <w:p w14:paraId="0B22396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Students must decide the formula.</w:t>
      </w:r>
    </w:p>
    <w:p w14:paraId="3B0074E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DD7D616">
          <v:rect id="_x0000_i4168" style="width:0;height:1.5pt" o:hralign="center" o:hrstd="t" o:hr="t" fillcolor="#a0a0a0" stroked="f"/>
        </w:pict>
      </w:r>
    </w:p>
    <w:p w14:paraId="1B9208B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194. Expected Thinking</w:t>
      </w:r>
    </w:p>
    <w:p w14:paraId="4C64B71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FILTER</w:t>
      </w:r>
    </w:p>
    <w:p w14:paraId="4ED17F3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Priority High/Critical</w:t>
      </w:r>
    </w:p>
    <w:p w14:paraId="560A5D3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AND</w:t>
      </w:r>
    </w:p>
    <w:p w14:paraId="66A6C09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Status active</w:t>
      </w:r>
    </w:p>
    <w:p w14:paraId="2637A19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3F3E3EC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 PriorityScore</w:t>
      </w:r>
    </w:p>
    <w:p w14:paraId="51FAF88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</w:t>
      </w:r>
      <w:r w:rsidRPr="00A250DC">
        <w:rPr>
          <w:rFonts w:ascii="Times New Roman" w:hAnsi="Times New Roman" w:cs="Times New Roman"/>
          <w:sz w:val="32"/>
          <w:szCs w:val="32"/>
        </w:rPr>
        <w:t>↓</w:t>
      </w:r>
    </w:p>
    <w:p w14:paraId="241C977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SORT</w:t>
      </w:r>
    </w:p>
    <w:p w14:paraId="77EBEDA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 exact formula can differ.</w:t>
      </w:r>
    </w:p>
    <w:p w14:paraId="3108DA5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 student must explain:</w:t>
      </w:r>
    </w:p>
    <w:p w14:paraId="3BACF7C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Why it is correct.</w:t>
      </w:r>
    </w:p>
    <w:p w14:paraId="75AA3B4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C3CCB67">
          <v:rect id="_x0000_i4169" style="width:0;height:1.5pt" o:hralign="center" o:hrstd="t" o:hr="t" fillcolor="#a0a0a0" stroked="f"/>
        </w:pict>
      </w:r>
    </w:p>
    <w:p w14:paraId="1EB1C0A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AP — INDEPENDENT CHALLENGE 3</w:t>
      </w:r>
    </w:p>
    <w:p w14:paraId="2439A69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195. Challenge — 7-Day Activity Table</w:t>
      </w:r>
    </w:p>
    <w:p w14:paraId="52B9688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2DEB727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Sequence(7)</w:t>
      </w:r>
    </w:p>
    <w:p w14:paraId="3C93D36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to produce a table containing:</w:t>
      </w:r>
    </w:p>
    <w:p w14:paraId="0E22779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Date</w:t>
      </w:r>
    </w:p>
    <w:p w14:paraId="5B523C16" w14:textId="77777777" w:rsidR="00A250DC" w:rsidRPr="00A250DC" w:rsidRDefault="00A250DC" w:rsidP="00A250DC">
      <w:pPr>
        <w:rPr>
          <w:sz w:val="32"/>
          <w:szCs w:val="32"/>
        </w:rPr>
      </w:pPr>
    </w:p>
    <w:p w14:paraId="7CD7F13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DayLabel</w:t>
      </w:r>
    </w:p>
    <w:p w14:paraId="034E4B1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 today and the previous six days.</w:t>
      </w:r>
    </w:p>
    <w:p w14:paraId="6DA35F2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3541E36">
          <v:rect id="_x0000_i4170" style="width:0;height:1.5pt" o:hralign="center" o:hrstd="t" o:hr="t" fillcolor="#a0a0a0" stroked="f"/>
        </w:pict>
      </w:r>
    </w:p>
    <w:p w14:paraId="2F859AE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196. Suggested Pattern</w:t>
      </w:r>
    </w:p>
    <w:p w14:paraId="3393A08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ForAll(</w:t>
      </w:r>
    </w:p>
    <w:p w14:paraId="4181248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Sequence(7) As DayNumber,</w:t>
      </w:r>
    </w:p>
    <w:p w14:paraId="1262C9E0" w14:textId="77777777" w:rsidR="00A250DC" w:rsidRPr="00A250DC" w:rsidRDefault="00A250DC" w:rsidP="00A250DC">
      <w:pPr>
        <w:rPr>
          <w:sz w:val="32"/>
          <w:szCs w:val="32"/>
        </w:rPr>
      </w:pPr>
    </w:p>
    <w:p w14:paraId="72E75BC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With(</w:t>
      </w:r>
    </w:p>
    <w:p w14:paraId="30B802F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{</w:t>
      </w:r>
    </w:p>
    <w:p w14:paraId="1E5656F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ActivityDate:</w:t>
      </w:r>
    </w:p>
    <w:p w14:paraId="7153BD3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DateAdd(</w:t>
      </w:r>
    </w:p>
    <w:p w14:paraId="348DCAC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Today(),</w:t>
      </w:r>
    </w:p>
    <w:p w14:paraId="3EA832B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-(DayNumber.Value - 1),</w:t>
      </w:r>
    </w:p>
    <w:p w14:paraId="55AF7AB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TimeUnit.Days</w:t>
      </w:r>
    </w:p>
    <w:p w14:paraId="48029FB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)</w:t>
      </w:r>
    </w:p>
    <w:p w14:paraId="27B5C09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},</w:t>
      </w:r>
    </w:p>
    <w:p w14:paraId="02A93E0A" w14:textId="77777777" w:rsidR="00A250DC" w:rsidRPr="00A250DC" w:rsidRDefault="00A250DC" w:rsidP="00A250DC">
      <w:pPr>
        <w:rPr>
          <w:sz w:val="32"/>
          <w:szCs w:val="32"/>
        </w:rPr>
      </w:pPr>
    </w:p>
    <w:p w14:paraId="31BDC46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{</w:t>
      </w:r>
    </w:p>
    <w:p w14:paraId="5825455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Date:</w:t>
      </w:r>
    </w:p>
    <w:p w14:paraId="28E11C5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            ActivityDate,</w:t>
      </w:r>
    </w:p>
    <w:p w14:paraId="5F09800F" w14:textId="77777777" w:rsidR="00A250DC" w:rsidRPr="00A250DC" w:rsidRDefault="00A250DC" w:rsidP="00A250DC">
      <w:pPr>
        <w:rPr>
          <w:sz w:val="32"/>
          <w:szCs w:val="32"/>
        </w:rPr>
      </w:pPr>
    </w:p>
    <w:p w14:paraId="0A82B7B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DayLabel:</w:t>
      </w:r>
    </w:p>
    <w:p w14:paraId="53CE890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Text(</w:t>
      </w:r>
    </w:p>
    <w:p w14:paraId="356C799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ActivityDate,</w:t>
      </w:r>
    </w:p>
    <w:p w14:paraId="1D813C5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"ddd"</w:t>
      </w:r>
    </w:p>
    <w:p w14:paraId="01F5C9E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)</w:t>
      </w:r>
    </w:p>
    <w:p w14:paraId="4D50528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}</w:t>
      </w:r>
    </w:p>
    <w:p w14:paraId="1D7ADF3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</w:t>
      </w:r>
    </w:p>
    <w:p w14:paraId="0DD0EC4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2304862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D17D7C2">
          <v:rect id="_x0000_i4171" style="width:0;height:1.5pt" o:hralign="center" o:hrstd="t" o:hr="t" fillcolor="#a0a0a0" stroked="f"/>
        </w:pict>
      </w:r>
    </w:p>
    <w:p w14:paraId="7F9C634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AQ — KNOWLEDGE CHECK</w:t>
      </w:r>
    </w:p>
    <w:p w14:paraId="2D98BEE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197. Question 1</w:t>
      </w:r>
    </w:p>
    <w:p w14:paraId="57E1964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Is a Power Fx Table a value?</w:t>
      </w:r>
    </w:p>
    <w:p w14:paraId="044F68F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757A2AD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Yes.</w:t>
      </w:r>
    </w:p>
    <w:p w14:paraId="6ACA378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6BCF4A8">
          <v:rect id="_x0000_i4172" style="width:0;height:1.5pt" o:hralign="center" o:hrstd="t" o:hr="t" fillcolor="#a0a0a0" stroked="f"/>
        </w:pict>
      </w:r>
    </w:p>
    <w:p w14:paraId="6AC1CD9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198. Question 2</w:t>
      </w:r>
    </w:p>
    <w:p w14:paraId="27F95B6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What does ThisRecord represent?</w:t>
      </w:r>
    </w:p>
    <w:p w14:paraId="2434125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7CB0C64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 current record inside a record-scope formula.</w:t>
      </w:r>
    </w:p>
    <w:p w14:paraId="24B4A6B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A02C04C">
          <v:rect id="_x0000_i4173" style="width:0;height:1.5pt" o:hralign="center" o:hrstd="t" o:hr="t" fillcolor="#a0a0a0" stroked="f"/>
        </w:pict>
      </w:r>
    </w:p>
    <w:p w14:paraId="416C37B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199. Question 3</w:t>
      </w:r>
    </w:p>
    <w:p w14:paraId="6FA1FF4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Why use As?</w:t>
      </w:r>
    </w:p>
    <w:p w14:paraId="34CC4A6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1C4EF6A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To give the current record a meaningful explicit name and reduce ambiguity, especially in nested record scopes.</w:t>
      </w:r>
    </w:p>
    <w:p w14:paraId="1C596F7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69819B2">
          <v:rect id="_x0000_i4174" style="width:0;height:1.5pt" o:hralign="center" o:hrstd="t" o:hr="t" fillcolor="#a0a0a0" stroked="f"/>
        </w:pict>
      </w:r>
    </w:p>
    <w:p w14:paraId="2E14DE7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200. Question 4</w:t>
      </w:r>
    </w:p>
    <w:p w14:paraId="71A6B58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Does AddColumns() modify the original Dataverse table?</w:t>
      </w:r>
    </w:p>
    <w:p w14:paraId="238F988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56DC00D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No.</w:t>
      </w:r>
    </w:p>
    <w:p w14:paraId="5119D52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It returns a transformed table/record.</w:t>
      </w:r>
    </w:p>
    <w:p w14:paraId="671251B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41EA5B2">
          <v:rect id="_x0000_i4175" style="width:0;height:1.5pt" o:hralign="center" o:hrstd="t" o:hr="t" fillcolor="#a0a0a0" stroked="f"/>
        </w:pict>
      </w:r>
    </w:p>
    <w:p w14:paraId="44D4D30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201. Question 5</w:t>
      </w:r>
    </w:p>
    <w:p w14:paraId="33B1C58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What does ShowColumns() do?</w:t>
      </w:r>
    </w:p>
    <w:p w14:paraId="45F3DF8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37D21D5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Returns only the specified columns.</w:t>
      </w:r>
    </w:p>
    <w:p w14:paraId="12BBBB3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6C763F2">
          <v:rect id="_x0000_i4176" style="width:0;height:1.5pt" o:hralign="center" o:hrstd="t" o:hr="t" fillcolor="#a0a0a0" stroked="f"/>
        </w:pict>
      </w:r>
    </w:p>
    <w:p w14:paraId="470AF4F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202. Question 6</w:t>
      </w:r>
    </w:p>
    <w:p w14:paraId="0A639CF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What does DropColumns() do?</w:t>
      </w:r>
    </w:p>
    <w:p w14:paraId="2A897A4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7725121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Returns the input without the specified columns.</w:t>
      </w:r>
    </w:p>
    <w:p w14:paraId="6433F8C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A522349">
          <v:rect id="_x0000_i4177" style="width:0;height:1.5pt" o:hralign="center" o:hrstd="t" o:hr="t" fillcolor="#a0a0a0" stroked="f"/>
        </w:pict>
      </w:r>
    </w:p>
    <w:p w14:paraId="38DD122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203. Question 7</w:t>
      </w:r>
    </w:p>
    <w:p w14:paraId="140E9D7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Does RenameColumns() change the Dataverse schema?</w:t>
      </w:r>
    </w:p>
    <w:p w14:paraId="0FBCA22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52A5483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No.</w:t>
      </w:r>
    </w:p>
    <w:p w14:paraId="29CF8F7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It renames columns only in the returned transformed value.</w:t>
      </w:r>
    </w:p>
    <w:p w14:paraId="1ABE9D6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C20A8B2">
          <v:rect id="_x0000_i4178" style="width:0;height:1.5pt" o:hralign="center" o:hrstd="t" o:hr="t" fillcolor="#a0a0a0" stroked="f"/>
        </w:pict>
      </w:r>
    </w:p>
    <w:p w14:paraId="1DA9002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204. Question 8</w:t>
      </w:r>
    </w:p>
    <w:p w14:paraId="77770D6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What does Distinct() return?</w:t>
      </w:r>
    </w:p>
    <w:p w14:paraId="2D49848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786E08B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 one-column table of unique evaluated values.</w:t>
      </w:r>
    </w:p>
    <w:p w14:paraId="3051D80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BF49433">
          <v:rect id="_x0000_i4179" style="width:0;height:1.5pt" o:hralign="center" o:hrstd="t" o:hr="t" fillcolor="#a0a0a0" stroked="f"/>
        </w:pict>
      </w:r>
    </w:p>
    <w:p w14:paraId="4ED98C8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205. Question 9</w:t>
      </w:r>
    </w:p>
    <w:p w14:paraId="0AF1579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What is an important limitation of Distinct() against remote data sources?</w:t>
      </w:r>
    </w:p>
    <w:p w14:paraId="67BACE7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048FA06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It is nondelegable.</w:t>
      </w:r>
    </w:p>
    <w:p w14:paraId="150A060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0E632C8">
          <v:rect id="_x0000_i4180" style="width:0;height:1.5pt" o:hralign="center" o:hrstd="t" o:hr="t" fillcolor="#a0a0a0" stroked="f"/>
        </w:pict>
      </w:r>
    </w:p>
    <w:p w14:paraId="3C954C1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206. Question 10</w:t>
      </w:r>
    </w:p>
    <w:p w14:paraId="46953EF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What does GroupBy() create?</w:t>
      </w:r>
    </w:p>
    <w:p w14:paraId="669D421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39FCC38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 grouped table where records sharing group values are stored inside a nested table column.</w:t>
      </w:r>
    </w:p>
    <w:p w14:paraId="30E59F6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pict w14:anchorId="0A36FCB9">
          <v:rect id="_x0000_i4181" style="width:0;height:1.5pt" o:hralign="center" o:hrstd="t" o:hr="t" fillcolor="#a0a0a0" stroked="f"/>
        </w:pict>
      </w:r>
    </w:p>
    <w:p w14:paraId="742032D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207. Question 11</w:t>
      </w:r>
    </w:p>
    <w:p w14:paraId="124A48F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What does Ungroup() do?</w:t>
      </w:r>
    </w:p>
    <w:p w14:paraId="46DD87F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3BB6DC7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Expands grouped nested records back into individual rows.</w:t>
      </w:r>
    </w:p>
    <w:p w14:paraId="713475C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A8A056B">
          <v:rect id="_x0000_i4182" style="width:0;height:1.5pt" o:hralign="center" o:hrstd="t" o:hr="t" fillcolor="#a0a0a0" stroked="f"/>
        </w:pict>
      </w:r>
    </w:p>
    <w:p w14:paraId="0496539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208. Question 12</w:t>
      </w:r>
    </w:p>
    <w:p w14:paraId="16129A7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What does Sequence(5) create?</w:t>
      </w:r>
    </w:p>
    <w:p w14:paraId="62BC4DF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6D0830A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 five-row single-column table:</w:t>
      </w:r>
    </w:p>
    <w:p w14:paraId="6E3E954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1</w:t>
      </w:r>
    </w:p>
    <w:p w14:paraId="71F1001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2</w:t>
      </w:r>
    </w:p>
    <w:p w14:paraId="459D104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3</w:t>
      </w:r>
    </w:p>
    <w:p w14:paraId="3585535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4</w:t>
      </w:r>
    </w:p>
    <w:p w14:paraId="56DC417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5</w:t>
      </w:r>
    </w:p>
    <w:p w14:paraId="5AC8904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BFECD43">
          <v:rect id="_x0000_i4183" style="width:0;height:1.5pt" o:hralign="center" o:hrstd="t" o:hr="t" fillcolor="#a0a0a0" stroked="f"/>
        </w:pict>
      </w:r>
    </w:p>
    <w:p w14:paraId="5B52EA8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209. Question 13</w:t>
      </w:r>
    </w:p>
    <w:p w14:paraId="16FBF98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What does ForAll() do?</w:t>
      </w:r>
    </w:p>
    <w:p w14:paraId="5B9FE07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1F73392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Evaluates a formula for each record of a table.</w:t>
      </w:r>
    </w:p>
    <w:p w14:paraId="22656E8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91552B1">
          <v:rect id="_x0000_i4184" style="width:0;height:1.5pt" o:hralign="center" o:hrstd="t" o:hr="t" fillcolor="#a0a0a0" stroked="f"/>
        </w:pict>
      </w:r>
    </w:p>
    <w:p w14:paraId="284E229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210. Question 14</w:t>
      </w:r>
    </w:p>
    <w:p w14:paraId="5890A8E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Is ForAll() delegable?</w:t>
      </w:r>
    </w:p>
    <w:p w14:paraId="40ACA7C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3AAD021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No.</w:t>
      </w:r>
    </w:p>
    <w:p w14:paraId="1A35F7D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212117D">
          <v:rect id="_x0000_i4185" style="width:0;height:1.5pt" o:hralign="center" o:hrstd="t" o:hr="t" fillcolor="#a0a0a0" stroked="f"/>
        </w:pict>
      </w:r>
    </w:p>
    <w:p w14:paraId="237096A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211. Question 15</w:t>
      </w:r>
    </w:p>
    <w:p w14:paraId="3150E92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Can we depend on ForAll processing records in order?</w:t>
      </w:r>
    </w:p>
    <w:p w14:paraId="080C43A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598BF4A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No.</w:t>
      </w:r>
    </w:p>
    <w:p w14:paraId="69363B4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A35C34C">
          <v:rect id="_x0000_i4186" style="width:0;height:1.5pt" o:hralign="center" o:hrstd="t" o:hr="t" fillcolor="#a0a0a0" stroked="f"/>
        </w:pict>
      </w:r>
    </w:p>
    <w:p w14:paraId="608C257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212. Question 16</w:t>
      </w:r>
    </w:p>
    <w:p w14:paraId="7B866C4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Can UpdateContext() be used inside ForAll()?</w:t>
      </w:r>
    </w:p>
    <w:p w14:paraId="6EF480A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34F9AFE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No.</w:t>
      </w:r>
    </w:p>
    <w:p w14:paraId="69DD6A1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B92211D">
          <v:rect id="_x0000_i4187" style="width:0;height:1.5pt" o:hralign="center" o:hrstd="t" o:hr="t" fillcolor="#a0a0a0" stroked="f"/>
        </w:pict>
      </w:r>
    </w:p>
    <w:p w14:paraId="6E3C9B6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213. Question 17</w:t>
      </w:r>
    </w:p>
    <w:p w14:paraId="2623639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Can Collect() be used inside ForAll?</w:t>
      </w:r>
    </w:p>
    <w:p w14:paraId="36B14EB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4B264DD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Yes</w:t>
      </w:r>
    </w:p>
    <w:p w14:paraId="1784751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but insertion order is undefined.</w:t>
      </w:r>
    </w:p>
    <w:p w14:paraId="4F8CBA3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00D1B98">
          <v:rect id="_x0000_i4188" style="width:0;height:1.5pt" o:hralign="center" o:hrstd="t" o:hr="t" fillcolor="#a0a0a0" stroked="f"/>
        </w:pict>
      </w:r>
    </w:p>
    <w:p w14:paraId="64D1898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214. Question 18</w:t>
      </w:r>
    </w:p>
    <w:p w14:paraId="5596ECC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How do we create a record with Patch?</w:t>
      </w:r>
    </w:p>
    <w:p w14:paraId="1A070A4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Answer</w:t>
      </w:r>
    </w:p>
    <w:p w14:paraId="1B221A2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065284F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Defaults(</w:t>
      </w:r>
    </w:p>
    <w:p w14:paraId="26C3CB0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DataSource</w:t>
      </w:r>
    </w:p>
    <w:p w14:paraId="40518AF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134CE60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as the base record.</w:t>
      </w:r>
    </w:p>
    <w:p w14:paraId="082121D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1E869B1">
          <v:rect id="_x0000_i4189" style="width:0;height:1.5pt" o:hralign="center" o:hrstd="t" o:hr="t" fillcolor="#a0a0a0" stroked="f"/>
        </w:pict>
      </w:r>
    </w:p>
    <w:p w14:paraId="7A1AF3C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215. Question 19</w:t>
      </w:r>
    </w:p>
    <w:p w14:paraId="7707744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What does single-record Patch return?</w:t>
      </w:r>
    </w:p>
    <w:p w14:paraId="7405D22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1E5B880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The created or modified record.</w:t>
      </w:r>
    </w:p>
    <w:p w14:paraId="387DF2A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C2B6C1D">
          <v:rect id="_x0000_i4190" style="width:0;height:1.5pt" o:hralign="center" o:hrstd="t" o:hr="t" fillcolor="#a0a0a0" stroked="f"/>
        </w:pict>
      </w:r>
    </w:p>
    <w:p w14:paraId="52D3759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216. Question 20</w:t>
      </w:r>
    </w:p>
    <w:p w14:paraId="155227A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Why is the Patch return value useful?</w:t>
      </w:r>
    </w:p>
    <w:p w14:paraId="0BC7DB5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0D35FF0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It can contain:</w:t>
      </w:r>
    </w:p>
    <w:p w14:paraId="6B86983F" w14:textId="77777777" w:rsidR="00A250DC" w:rsidRPr="00A250DC" w:rsidRDefault="00A250DC">
      <w:pPr>
        <w:numPr>
          <w:ilvl w:val="0"/>
          <w:numId w:val="12"/>
        </w:numPr>
        <w:rPr>
          <w:sz w:val="32"/>
          <w:szCs w:val="32"/>
        </w:rPr>
      </w:pPr>
      <w:r w:rsidRPr="00A250DC">
        <w:rPr>
          <w:sz w:val="32"/>
          <w:szCs w:val="32"/>
        </w:rPr>
        <w:t>Generated ID</w:t>
      </w:r>
    </w:p>
    <w:p w14:paraId="258B92C3" w14:textId="77777777" w:rsidR="00A250DC" w:rsidRPr="00A250DC" w:rsidRDefault="00A250DC">
      <w:pPr>
        <w:numPr>
          <w:ilvl w:val="0"/>
          <w:numId w:val="12"/>
        </w:numPr>
        <w:rPr>
          <w:sz w:val="32"/>
          <w:szCs w:val="32"/>
        </w:rPr>
      </w:pPr>
      <w:r w:rsidRPr="00A250DC">
        <w:rPr>
          <w:sz w:val="32"/>
          <w:szCs w:val="32"/>
        </w:rPr>
        <w:t>Autonumber</w:t>
      </w:r>
    </w:p>
    <w:p w14:paraId="768A0FA3" w14:textId="77777777" w:rsidR="00A250DC" w:rsidRPr="00A250DC" w:rsidRDefault="00A250DC">
      <w:pPr>
        <w:numPr>
          <w:ilvl w:val="0"/>
          <w:numId w:val="12"/>
        </w:numPr>
        <w:rPr>
          <w:sz w:val="32"/>
          <w:szCs w:val="32"/>
        </w:rPr>
      </w:pPr>
      <w:r w:rsidRPr="00A250DC">
        <w:rPr>
          <w:sz w:val="32"/>
          <w:szCs w:val="32"/>
        </w:rPr>
        <w:t>Updated fields</w:t>
      </w:r>
    </w:p>
    <w:p w14:paraId="2986E763" w14:textId="77777777" w:rsidR="00A250DC" w:rsidRPr="00A250DC" w:rsidRDefault="00A250DC">
      <w:pPr>
        <w:numPr>
          <w:ilvl w:val="0"/>
          <w:numId w:val="12"/>
        </w:numPr>
        <w:rPr>
          <w:sz w:val="32"/>
          <w:szCs w:val="32"/>
        </w:rPr>
      </w:pPr>
      <w:r w:rsidRPr="00A250DC">
        <w:rPr>
          <w:sz w:val="32"/>
          <w:szCs w:val="32"/>
        </w:rPr>
        <w:t>Related returned values</w:t>
      </w:r>
    </w:p>
    <w:p w14:paraId="37678E8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and can be used immediately by subsequent logic.</w:t>
      </w:r>
    </w:p>
    <w:p w14:paraId="1AD337B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8DF72F1">
          <v:rect id="_x0000_i4191" style="width:0;height:1.5pt" o:hralign="center" o:hrstd="t" o:hr="t" fillcolor="#a0a0a0" stroked="f"/>
        </w:pict>
      </w:r>
    </w:p>
    <w:p w14:paraId="340D588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217. Question 21</w:t>
      </w:r>
    </w:p>
    <w:p w14:paraId="7F0AD05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What does UpdateIf() do?</w:t>
      </w:r>
    </w:p>
    <w:p w14:paraId="5CE89A5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6276B12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Updates specified fields on records that match a condition.</w:t>
      </w:r>
    </w:p>
    <w:p w14:paraId="7E764CE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F4982A8">
          <v:rect id="_x0000_i4192" style="width:0;height:1.5pt" o:hralign="center" o:hrstd="t" o:hr="t" fillcolor="#a0a0a0" stroked="f"/>
        </w:pict>
      </w:r>
    </w:p>
    <w:p w14:paraId="1B7114C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218. Question 22</w:t>
      </w:r>
    </w:p>
    <w:p w14:paraId="5C38096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What do Relate() and Unrelate() change?</w:t>
      </w:r>
    </w:p>
    <w:p w14:paraId="6CCDF48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342AFB1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Relationships between existing records.</w:t>
      </w:r>
    </w:p>
    <w:p w14:paraId="6FF0958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They do not create/delete the records themselves.</w:t>
      </w:r>
    </w:p>
    <w:p w14:paraId="7BA5178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2265195">
          <v:rect id="_x0000_i4193" style="width:0;height:1.5pt" o:hralign="center" o:hrstd="t" o:hr="t" fillcolor="#a0a0a0" stroked="f"/>
        </w:pict>
      </w:r>
    </w:p>
    <w:p w14:paraId="0784C54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219. Question 23</w:t>
      </w:r>
    </w:p>
    <w:p w14:paraId="0B91EF6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What is a Named Formula?</w:t>
      </w:r>
    </w:p>
    <w:p w14:paraId="789AAA8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608D8C0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 declarative, immutable formula defined in App.Formulas and referenced by name throughout the app.</w:t>
      </w:r>
    </w:p>
    <w:p w14:paraId="3142F52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3147FD8">
          <v:rect id="_x0000_i4194" style="width:0;height:1.5pt" o:hralign="center" o:hrstd="t" o:hr="t" fillcolor="#a0a0a0" stroked="f"/>
        </w:pict>
      </w:r>
    </w:p>
    <w:p w14:paraId="70C329D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220. Question 24</w:t>
      </w:r>
    </w:p>
    <w:p w14:paraId="0A27F23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Should Named Formulas be changed using Set()?</w:t>
      </w:r>
    </w:p>
    <w:p w14:paraId="398335B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79B0873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No.</w:t>
      </w:r>
    </w:p>
    <w:p w14:paraId="0441469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4795C95">
          <v:rect id="_x0000_i4195" style="width:0;height:1.5pt" o:hralign="center" o:hrstd="t" o:hr="t" fillcolor="#a0a0a0" stroked="f"/>
        </w:pict>
      </w:r>
    </w:p>
    <w:p w14:paraId="573DEC7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221. Question 25</w:t>
      </w:r>
    </w:p>
    <w:p w14:paraId="7DA47FD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Give one good Named Formula example.</w:t>
      </w:r>
    </w:p>
    <w:p w14:paraId="2ACA592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2FCB814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CurrentEmployee</w:t>
      </w:r>
    </w:p>
    <w:p w14:paraId="2D2BD65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or:</w:t>
      </w:r>
    </w:p>
    <w:p w14:paraId="05CA950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UserTickets</w:t>
      </w:r>
    </w:p>
    <w:p w14:paraId="47C3398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EE1952D">
          <v:rect id="_x0000_i4196" style="width:0;height:1.5pt" o:hralign="center" o:hrstd="t" o:hr="t" fillcolor="#a0a0a0" stroked="f"/>
        </w:pict>
      </w:r>
    </w:p>
    <w:p w14:paraId="2783CF8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222. Question 26</w:t>
      </w:r>
    </w:p>
    <w:p w14:paraId="06BD712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Give one good mutable global variable example.</w:t>
      </w:r>
    </w:p>
    <w:p w14:paraId="2CAB538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43AFC11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varSelectedTicket</w:t>
      </w:r>
    </w:p>
    <w:p w14:paraId="488ED2B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or:</w:t>
      </w:r>
    </w:p>
    <w:p w14:paraId="2A37788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varLoading</w:t>
      </w:r>
    </w:p>
    <w:p w14:paraId="2D177AA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F24990B">
          <v:rect id="_x0000_i4197" style="width:0;height:1.5pt" o:hralign="center" o:hrstd="t" o:hr="t" fillcolor="#a0a0a0" stroked="f"/>
        </w:pict>
      </w:r>
    </w:p>
    <w:p w14:paraId="78CA426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223. Question 27</w:t>
      </w:r>
    </w:p>
    <w:p w14:paraId="0263019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What does Concurrent() do?</w:t>
      </w:r>
    </w:p>
    <w:p w14:paraId="2B40443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5B8697D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Runs multiple independent behavior formulas concurrently when possible.</w:t>
      </w:r>
    </w:p>
    <w:p w14:paraId="557C5FC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A100F97">
          <v:rect id="_x0000_i4198" style="width:0;height:1.5pt" o:hralign="center" o:hrstd="t" o:hr="t" fillcolor="#a0a0a0" stroked="f"/>
        </w:pict>
      </w:r>
    </w:p>
    <w:p w14:paraId="1F746B5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224. Question 28</w:t>
      </w:r>
    </w:p>
    <w:p w14:paraId="50465B4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Should two Concurrent branches depend on each other's result?</w:t>
      </w:r>
    </w:p>
    <w:p w14:paraId="3628332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3F3FCEF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No.</w:t>
      </w:r>
    </w:p>
    <w:p w14:paraId="0DF2B09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532F078">
          <v:rect id="_x0000_i4199" style="width:0;height:1.5pt" o:hralign="center" o:hrstd="t" o:hr="t" fillcolor="#a0a0a0" stroked="f"/>
        </w:pict>
      </w:r>
    </w:p>
    <w:p w14:paraId="326E78A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225. Question 29</w:t>
      </w:r>
    </w:p>
    <w:p w14:paraId="5317CE6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Does using Named Formulas automatically solve delegation issues?</w:t>
      </w:r>
    </w:p>
    <w:p w14:paraId="535510B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016E2BA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No.</w:t>
      </w:r>
    </w:p>
    <w:p w14:paraId="7A8D2E8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Delegation depends on the underlying expression and data source.</w:t>
      </w:r>
    </w:p>
    <w:p w14:paraId="153E1BB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E3FF28C">
          <v:rect id="_x0000_i4200" style="width:0;height:1.5pt" o:hralign="center" o:hrstd="t" o:hr="t" fillcolor="#a0a0a0" stroked="f"/>
        </w:pict>
      </w:r>
    </w:p>
    <w:p w14:paraId="0AB98BC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226. Question 30</w:t>
      </w:r>
    </w:p>
    <w:p w14:paraId="0B3329E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Should Power Fx perform huge enterprise reporting aggregations in a Canvas App simply because GroupBy exists?</w:t>
      </w:r>
    </w:p>
    <w:p w14:paraId="44DB650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2FBE81E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No.</w:t>
      </w:r>
    </w:p>
    <w:p w14:paraId="3A8B1B2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Choose the right execution layer and tool.</w:t>
      </w:r>
    </w:p>
    <w:p w14:paraId="059E11B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648E595">
          <v:rect id="_x0000_i4201" style="width:0;height:1.5pt" o:hralign="center" o:hrstd="t" o:hr="t" fillcolor="#a0a0a0" stroked="f"/>
        </w:pict>
      </w:r>
    </w:p>
    <w:p w14:paraId="1C19A1A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AR — PRACTICAL ASSESSMENT</w:t>
      </w:r>
    </w:p>
    <w:p w14:paraId="1E5C0C5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227. Student Practical Test</w:t>
      </w:r>
    </w:p>
    <w:p w14:paraId="4C51482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Without instructor assistance:</w:t>
      </w:r>
    </w:p>
    <w:p w14:paraId="654AF4D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Step 1</w:t>
      </w:r>
    </w:p>
    <w:p w14:paraId="07A0883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Create:</w:t>
      </w:r>
    </w:p>
    <w:p w14:paraId="3495ABB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CurrentEmployee</w:t>
      </w:r>
    </w:p>
    <w:p w14:paraId="6CE8BB1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Named Formula.</w:t>
      </w:r>
    </w:p>
    <w:p w14:paraId="375DF24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Step 2</w:t>
      </w:r>
    </w:p>
    <w:p w14:paraId="2A24DCD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Create:</w:t>
      </w:r>
    </w:p>
    <w:p w14:paraId="6338394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UserTickets</w:t>
      </w:r>
    </w:p>
    <w:p w14:paraId="7EF9721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Named Formula.</w:t>
      </w:r>
    </w:p>
    <w:p w14:paraId="4299CEE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Step 3</w:t>
      </w:r>
    </w:p>
    <w:p w14:paraId="21A2DD1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Add:</w:t>
      </w:r>
    </w:p>
    <w:p w14:paraId="00079FA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TicketAge</w:t>
      </w:r>
    </w:p>
    <w:p w14:paraId="3F84B8A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using AddColumns.</w:t>
      </w:r>
    </w:p>
    <w:p w14:paraId="61AC1F6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Step 4</w:t>
      </w:r>
    </w:p>
    <w:p w14:paraId="233E9AC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Add:</w:t>
      </w:r>
    </w:p>
    <w:p w14:paraId="33C37EC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PriorityScore</w:t>
      </w:r>
    </w:p>
    <w:p w14:paraId="6DE39FF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using Switch.</w:t>
      </w:r>
    </w:p>
    <w:p w14:paraId="507D84E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Step 5</w:t>
      </w:r>
    </w:p>
    <w:p w14:paraId="7A5F68C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Display newest current-user Tickets.</w:t>
      </w:r>
    </w:p>
    <w:p w14:paraId="3944821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Step 6</w:t>
      </w:r>
    </w:p>
    <w:p w14:paraId="143FDC3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 one Ticket using Patch.</w:t>
      </w:r>
    </w:p>
    <w:p w14:paraId="70EFE95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Step 7</w:t>
      </w:r>
    </w:p>
    <w:p w14:paraId="3ED8AE9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Capture the returned Ticket.</w:t>
      </w:r>
    </w:p>
    <w:p w14:paraId="19AF936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Step 8</w:t>
      </w:r>
    </w:p>
    <w:p w14:paraId="7FB7A6F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Navigate to Details only after successful creation.</w:t>
      </w:r>
    </w:p>
    <w:p w14:paraId="438E5BC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Step 9</w:t>
      </w:r>
    </w:p>
    <w:p w14:paraId="4763C4B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Demonstrate one With() formula.</w:t>
      </w:r>
    </w:p>
    <w:p w14:paraId="597EC87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Step 10</w:t>
      </w:r>
    </w:p>
    <w:p w14:paraId="6FDD869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Explain one delegation concern.</w:t>
      </w:r>
    </w:p>
    <w:p w14:paraId="20808D3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59C87BA">
          <v:rect id="_x0000_i4202" style="width:0;height:1.5pt" o:hralign="center" o:hrstd="t" o:hr="t" fillcolor="#a0a0a0" stroked="f"/>
        </w:pict>
      </w:r>
    </w:p>
    <w:p w14:paraId="7EB672A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228. Practical Expected Architecture</w:t>
      </w:r>
    </w:p>
    <w:p w14:paraId="385A9F8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USER()</w:t>
      </w:r>
    </w:p>
    <w:p w14:paraId="07A6027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|</w:t>
      </w:r>
    </w:p>
    <w:p w14:paraId="06BA3B1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v</w:t>
      </w:r>
    </w:p>
    <w:p w14:paraId="3179DEB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CurrentEmployee</w:t>
      </w:r>
    </w:p>
    <w:p w14:paraId="2B61C18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|</w:t>
      </w:r>
    </w:p>
    <w:p w14:paraId="604A814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v</w:t>
      </w:r>
    </w:p>
    <w:p w14:paraId="254F73B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UserTickets</w:t>
      </w:r>
    </w:p>
    <w:p w14:paraId="7416056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|</w:t>
      </w:r>
    </w:p>
    <w:p w14:paraId="0BDADBF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+---------- FILTER / SHAPE -----------+</w:t>
      </w:r>
    </w:p>
    <w:p w14:paraId="6634B95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|                                      |</w:t>
      </w:r>
    </w:p>
    <w:p w14:paraId="0FB7241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v                                      v</w:t>
      </w:r>
    </w:p>
    <w:p w14:paraId="7FEF2B0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DASHBOARD                              GALLERY</w:t>
      </w:r>
    </w:p>
    <w:p w14:paraId="1553057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                     |</w:t>
      </w:r>
    </w:p>
    <w:p w14:paraId="2D04554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                     v</w:t>
      </w:r>
    </w:p>
    <w:p w14:paraId="1A4787F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                                 varSelectedTicket</w:t>
      </w:r>
    </w:p>
    <w:p w14:paraId="4537D10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                     |</w:t>
      </w:r>
    </w:p>
    <w:p w14:paraId="095B635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         +-----------+-----------+</w:t>
      </w:r>
    </w:p>
    <w:p w14:paraId="11FE0FD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         |                       |</w:t>
      </w:r>
    </w:p>
    <w:p w14:paraId="5AB276C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         v                       v</w:t>
      </w:r>
    </w:p>
    <w:p w14:paraId="0B83C20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       VIEW                    PATCH</w:t>
      </w:r>
    </w:p>
    <w:p w14:paraId="58B76B8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                                 |</w:t>
      </w:r>
    </w:p>
    <w:p w14:paraId="0FA5AE0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                                 v</w:t>
      </w:r>
    </w:p>
    <w:p w14:paraId="6211358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                              DATAVERSE</w:t>
      </w:r>
    </w:p>
    <w:p w14:paraId="493F5BB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10FDB7D">
          <v:rect id="_x0000_i4203" style="width:0;height:1.5pt" o:hralign="center" o:hrstd="t" o:hr="t" fillcolor="#a0a0a0" stroked="f"/>
        </w:pict>
      </w:r>
    </w:p>
    <w:p w14:paraId="1EAEC6B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AS — STUDENT CHECKLIST</w:t>
      </w:r>
    </w:p>
    <w:p w14:paraId="320918C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229. Day 10 Completion Checklist</w:t>
      </w:r>
    </w:p>
    <w:p w14:paraId="2208E8D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Every student should have:</w:t>
      </w:r>
    </w:p>
    <w:p w14:paraId="4AD8F8F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CurrentEmployee Named Formula</w:t>
      </w:r>
    </w:p>
    <w:p w14:paraId="00D4D1F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☐</w:t>
      </w:r>
    </w:p>
    <w:p w14:paraId="7F86975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UserTickets Named Formula</w:t>
      </w:r>
    </w:p>
    <w:p w14:paraId="6969A6F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☐</w:t>
      </w:r>
    </w:p>
    <w:p w14:paraId="1536875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ThisRecord exercise</w:t>
      </w:r>
    </w:p>
    <w:p w14:paraId="67F26D3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☐</w:t>
      </w:r>
    </w:p>
    <w:p w14:paraId="5A53DC2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As exercise</w:t>
      </w:r>
    </w:p>
    <w:p w14:paraId="5E3268F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☐</w:t>
      </w:r>
    </w:p>
    <w:p w14:paraId="4EF2860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Advanced With()</w:t>
      </w:r>
    </w:p>
    <w:p w14:paraId="490DA04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☐</w:t>
      </w:r>
    </w:p>
    <w:p w14:paraId="2AC996E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AddColumns()</w:t>
      </w:r>
    </w:p>
    <w:p w14:paraId="12B026F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☐</w:t>
      </w:r>
    </w:p>
    <w:p w14:paraId="0AD2B66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TicketAge</w:t>
      </w:r>
    </w:p>
    <w:p w14:paraId="50AC78D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☐</w:t>
      </w:r>
    </w:p>
    <w:p w14:paraId="03A5A24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AgeDisplay</w:t>
      </w:r>
    </w:p>
    <w:p w14:paraId="044E8E0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☐</w:t>
      </w:r>
    </w:p>
    <w:p w14:paraId="54AA6F8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ShowColumns()</w:t>
      </w:r>
    </w:p>
    <w:p w14:paraId="2985DD4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☐</w:t>
      </w:r>
    </w:p>
    <w:p w14:paraId="0F87702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DropColumns()</w:t>
      </w:r>
    </w:p>
    <w:p w14:paraId="59E521F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☐</w:t>
      </w:r>
    </w:p>
    <w:p w14:paraId="4655C0C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RenameColumns() exercise</w:t>
      </w:r>
    </w:p>
    <w:p w14:paraId="62D0576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☐</w:t>
      </w:r>
    </w:p>
    <w:p w14:paraId="6DB6A39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Distinct() exercise</w:t>
      </w:r>
    </w:p>
    <w:p w14:paraId="12AFFF5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☐</w:t>
      </w:r>
    </w:p>
    <w:p w14:paraId="04E3EB7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GroupBy() exercise</w:t>
      </w:r>
    </w:p>
    <w:p w14:paraId="36CC66C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☐</w:t>
      </w:r>
    </w:p>
    <w:p w14:paraId="5A8EDAF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Grouped count</w:t>
      </w:r>
    </w:p>
    <w:p w14:paraId="35743D2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☐</w:t>
      </w:r>
    </w:p>
    <w:p w14:paraId="475AFD2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Sequence() exercise</w:t>
      </w:r>
    </w:p>
    <w:p w14:paraId="08AF726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lastRenderedPageBreak/>
        <w:t>☐</w:t>
      </w:r>
    </w:p>
    <w:p w14:paraId="4DC5999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ForAll() exercise</w:t>
      </w:r>
    </w:p>
    <w:p w14:paraId="30A1EF1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☐</w:t>
      </w:r>
    </w:p>
    <w:p w14:paraId="4F5E899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Advanced Patch()</w:t>
      </w:r>
    </w:p>
    <w:p w14:paraId="78D15B3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☐</w:t>
      </w:r>
    </w:p>
    <w:p w14:paraId="12A451E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Captured Patch result</w:t>
      </w:r>
    </w:p>
    <w:p w14:paraId="44E5C79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☐</w:t>
      </w:r>
    </w:p>
    <w:p w14:paraId="3E26645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Selection Collection</w:t>
      </w:r>
    </w:p>
    <w:p w14:paraId="61E5175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☐</w:t>
      </w:r>
    </w:p>
    <w:p w14:paraId="2CBCDFA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Controlled multi-record exercise</w:t>
      </w:r>
    </w:p>
    <w:p w14:paraId="64DD30A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☐</w:t>
      </w:r>
    </w:p>
    <w:p w14:paraId="14A17EB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Concurrent()</w:t>
      </w:r>
    </w:p>
    <w:p w14:paraId="1286335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☐</w:t>
      </w:r>
    </w:p>
    <w:p w14:paraId="416BEDF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Performance review</w:t>
      </w:r>
    </w:p>
    <w:p w14:paraId="6495DFE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☐</w:t>
      </w:r>
    </w:p>
    <w:p w14:paraId="64BB3DF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Error handling</w:t>
      </w:r>
    </w:p>
    <w:p w14:paraId="7E45FF0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☐</w:t>
      </w:r>
    </w:p>
    <w:p w14:paraId="5E55B3D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86419FD">
          <v:rect id="_x0000_i4204" style="width:0;height:1.5pt" o:hralign="center" o:hrstd="t" o:hr="t" fillcolor="#a0a0a0" stroked="f"/>
        </w:pict>
      </w:r>
    </w:p>
    <w:p w14:paraId="18E21D1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AT — DAY 10 DELIVERABLES</w:t>
      </w:r>
    </w:p>
    <w:p w14:paraId="35830C9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230. Deliverable 1</w:t>
      </w:r>
    </w:p>
    <w:p w14:paraId="7F85F14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Submit:</w:t>
      </w:r>
    </w:p>
    <w:p w14:paraId="5085885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CurrentEmployee =</w:t>
      </w:r>
    </w:p>
    <w:p w14:paraId="2DCBFB6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LookUp(</w:t>
      </w:r>
    </w:p>
    <w:p w14:paraId="0579303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Employees,</w:t>
      </w:r>
    </w:p>
    <w:p w14:paraId="153B302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Email = User().Email</w:t>
      </w:r>
    </w:p>
    <w:p w14:paraId="1AB32C4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);</w:t>
      </w:r>
    </w:p>
    <w:p w14:paraId="66B646A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or the equivalent using the schema in your environment.</w:t>
      </w:r>
    </w:p>
    <w:p w14:paraId="79C2657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345AEA3">
          <v:rect id="_x0000_i4205" style="width:0;height:1.5pt" o:hralign="center" o:hrstd="t" o:hr="t" fillcolor="#a0a0a0" stroked="f"/>
        </w:pict>
      </w:r>
    </w:p>
    <w:p w14:paraId="31BB616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231. Deliverable 2</w:t>
      </w:r>
    </w:p>
    <w:p w14:paraId="7C9521F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Submit:</w:t>
      </w:r>
    </w:p>
    <w:p w14:paraId="004496E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UserTickets =</w:t>
      </w:r>
    </w:p>
    <w:p w14:paraId="625E397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Filter(</w:t>
      </w:r>
    </w:p>
    <w:p w14:paraId="53D0703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'Support Tickets',</w:t>
      </w:r>
    </w:p>
    <w:p w14:paraId="7E6EB7B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Employee =</w:t>
      </w:r>
    </w:p>
    <w:p w14:paraId="788BB6D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CurrentEmployee</w:t>
      </w:r>
    </w:p>
    <w:p w14:paraId="22F2F0A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);</w:t>
      </w:r>
    </w:p>
    <w:p w14:paraId="5D075C0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349981B">
          <v:rect id="_x0000_i4206" style="width:0;height:1.5pt" o:hralign="center" o:hrstd="t" o:hr="t" fillcolor="#a0a0a0" stroked="f"/>
        </w:pict>
      </w:r>
    </w:p>
    <w:p w14:paraId="7E629A8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232. Deliverable 3</w:t>
      </w:r>
    </w:p>
    <w:p w14:paraId="27CF6EB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Screenshot:</w:t>
      </w:r>
    </w:p>
    <w:p w14:paraId="5BD7EA9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My Tickets</w:t>
      </w:r>
    </w:p>
    <w:p w14:paraId="054FFAA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showing:</w:t>
      </w:r>
    </w:p>
    <w:p w14:paraId="684F90F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Ticket Age</w:t>
      </w:r>
    </w:p>
    <w:p w14:paraId="4F7830D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Priority</w:t>
      </w:r>
    </w:p>
    <w:p w14:paraId="50F65FE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Status</w:t>
      </w:r>
    </w:p>
    <w:p w14:paraId="16CAED4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95D0513">
          <v:rect id="_x0000_i4207" style="width:0;height:1.5pt" o:hralign="center" o:hrstd="t" o:hr="t" fillcolor="#a0a0a0" stroked="f"/>
        </w:pict>
      </w:r>
    </w:p>
    <w:p w14:paraId="01FE738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233. Deliverable 4</w:t>
      </w:r>
    </w:p>
    <w:p w14:paraId="19A2994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Submit one formula using:</w:t>
      </w:r>
    </w:p>
    <w:p w14:paraId="0DDED1C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As.</w:t>
      </w:r>
    </w:p>
    <w:p w14:paraId="3821698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0986565">
          <v:rect id="_x0000_i4208" style="width:0;height:1.5pt" o:hralign="center" o:hrstd="t" o:hr="t" fillcolor="#a0a0a0" stroked="f"/>
        </w:pict>
      </w:r>
    </w:p>
    <w:p w14:paraId="74DA0B0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234. Deliverable 5</w:t>
      </w:r>
    </w:p>
    <w:p w14:paraId="6BE6D59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Submit one formula using:</w:t>
      </w:r>
    </w:p>
    <w:p w14:paraId="119D53B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With().</w:t>
      </w:r>
    </w:p>
    <w:p w14:paraId="5BA1FE3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176B613">
          <v:rect id="_x0000_i4209" style="width:0;height:1.5pt" o:hralign="center" o:hrstd="t" o:hr="t" fillcolor="#a0a0a0" stroked="f"/>
        </w:pict>
      </w:r>
    </w:p>
    <w:p w14:paraId="70A2FA5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235. Deliverable 6</w:t>
      </w:r>
    </w:p>
    <w:p w14:paraId="376AE4C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Show:</w:t>
      </w:r>
    </w:p>
    <w:p w14:paraId="1AD8566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Status Summary</w:t>
      </w:r>
    </w:p>
    <w:p w14:paraId="7878782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example.</w:t>
      </w:r>
    </w:p>
    <w:p w14:paraId="40A640D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233BD68">
          <v:rect id="_x0000_i4210" style="width:0;height:1.5pt" o:hralign="center" o:hrstd="t" o:hr="t" fillcolor="#a0a0a0" stroked="f"/>
        </w:pict>
      </w:r>
    </w:p>
    <w:p w14:paraId="4513504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236. Deliverable 7</w:t>
      </w:r>
    </w:p>
    <w:p w14:paraId="10FA8BA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Submit:</w:t>
      </w:r>
    </w:p>
    <w:p w14:paraId="76CC6EC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New Ticket Patch formula</w:t>
      </w:r>
    </w:p>
    <w:p w14:paraId="1BC3358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with:</w:t>
      </w:r>
    </w:p>
    <w:p w14:paraId="2AE8E5C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Defaults</w:t>
      </w:r>
    </w:p>
    <w:p w14:paraId="43C4523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IfError</w:t>
      </w:r>
    </w:p>
    <w:p w14:paraId="5D9408E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Success</w:t>
      </w:r>
    </w:p>
    <w:p w14:paraId="1325C9A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Failure</w:t>
      </w:r>
    </w:p>
    <w:p w14:paraId="2BB6CA3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Returned record.</w:t>
      </w:r>
    </w:p>
    <w:p w14:paraId="1E77733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5F63C0F">
          <v:rect id="_x0000_i4211" style="width:0;height:1.5pt" o:hralign="center" o:hrstd="t" o:hr="t" fillcolor="#a0a0a0" stroked="f"/>
        </w:pict>
      </w:r>
    </w:p>
    <w:p w14:paraId="678B243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237. Deliverable 8</w:t>
      </w:r>
    </w:p>
    <w:p w14:paraId="5FFA71F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Show:</w:t>
      </w:r>
    </w:p>
    <w:p w14:paraId="25F3960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colSelectedTickets</w:t>
      </w:r>
    </w:p>
    <w:p w14:paraId="0CCE8CD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with at least:</w:t>
      </w:r>
    </w:p>
    <w:p w14:paraId="6AFCE95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Two selected Tickets.</w:t>
      </w:r>
    </w:p>
    <w:p w14:paraId="0390B06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26B0044">
          <v:rect id="_x0000_i4212" style="width:0;height:1.5pt" o:hralign="center" o:hrstd="t" o:hr="t" fillcolor="#a0a0a0" stroked="f"/>
        </w:pict>
      </w:r>
    </w:p>
    <w:p w14:paraId="60CB6A2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238. Deliverable 9</w:t>
      </w:r>
    </w:p>
    <w:p w14:paraId="76B4501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Demonstrate:</w:t>
      </w:r>
    </w:p>
    <w:p w14:paraId="7E71F1E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Sequence</w:t>
      </w:r>
    </w:p>
    <w:p w14:paraId="7459F98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generating a seven-row date table.</w:t>
      </w:r>
    </w:p>
    <w:p w14:paraId="3AC62B9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DF5EB12">
          <v:rect id="_x0000_i4213" style="width:0;height:1.5pt" o:hralign="center" o:hrstd="t" o:hr="t" fillcolor="#a0a0a0" stroked="f"/>
        </w:pict>
      </w:r>
    </w:p>
    <w:p w14:paraId="5F84578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239. Deliverable 10</w:t>
      </w:r>
    </w:p>
    <w:p w14:paraId="731F2EB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Submit:</w:t>
      </w:r>
    </w:p>
    <w:p w14:paraId="0E50C7D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Performance Audit</w:t>
      </w:r>
    </w:p>
    <w:p w14:paraId="4C0EC84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containing:</w:t>
      </w:r>
    </w:p>
    <w:p w14:paraId="6E26822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One delegation risk:</w:t>
      </w:r>
    </w:p>
    <w:p w14:paraId="565C89CE" w14:textId="77777777" w:rsidR="00A250DC" w:rsidRPr="00A250DC" w:rsidRDefault="00A250DC" w:rsidP="00A250DC">
      <w:pPr>
        <w:rPr>
          <w:sz w:val="32"/>
          <w:szCs w:val="32"/>
        </w:rPr>
      </w:pPr>
    </w:p>
    <w:p w14:paraId="371F8A1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_________________________</w:t>
      </w:r>
    </w:p>
    <w:p w14:paraId="5002520D" w14:textId="77777777" w:rsidR="00A250DC" w:rsidRPr="00A250DC" w:rsidRDefault="00A250DC" w:rsidP="00A250DC">
      <w:pPr>
        <w:rPr>
          <w:sz w:val="32"/>
          <w:szCs w:val="32"/>
        </w:rPr>
      </w:pPr>
    </w:p>
    <w:p w14:paraId="04129C8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One unnecessary state item removed:</w:t>
      </w:r>
    </w:p>
    <w:p w14:paraId="590CD9A3" w14:textId="77777777" w:rsidR="00A250DC" w:rsidRPr="00A250DC" w:rsidRDefault="00A250DC" w:rsidP="00A250DC">
      <w:pPr>
        <w:rPr>
          <w:sz w:val="32"/>
          <w:szCs w:val="32"/>
        </w:rPr>
      </w:pPr>
    </w:p>
    <w:p w14:paraId="5D062B3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_________________________</w:t>
      </w:r>
    </w:p>
    <w:p w14:paraId="50B3BCA2" w14:textId="77777777" w:rsidR="00A250DC" w:rsidRPr="00A250DC" w:rsidRDefault="00A250DC" w:rsidP="00A250DC">
      <w:pPr>
        <w:rPr>
          <w:sz w:val="32"/>
          <w:szCs w:val="32"/>
        </w:rPr>
      </w:pPr>
    </w:p>
    <w:p w14:paraId="1A5877C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One repeated formula centralized:</w:t>
      </w:r>
    </w:p>
    <w:p w14:paraId="4EF800D5" w14:textId="77777777" w:rsidR="00A250DC" w:rsidRPr="00A250DC" w:rsidRDefault="00A250DC" w:rsidP="00A250DC">
      <w:pPr>
        <w:rPr>
          <w:sz w:val="32"/>
          <w:szCs w:val="32"/>
        </w:rPr>
      </w:pPr>
    </w:p>
    <w:p w14:paraId="1B44C8A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_________________________</w:t>
      </w:r>
    </w:p>
    <w:p w14:paraId="38D30111" w14:textId="77777777" w:rsidR="00A250DC" w:rsidRPr="00A250DC" w:rsidRDefault="00A250DC" w:rsidP="00A250DC">
      <w:pPr>
        <w:rPr>
          <w:sz w:val="32"/>
          <w:szCs w:val="32"/>
        </w:rPr>
      </w:pPr>
    </w:p>
    <w:p w14:paraId="11DCC4D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One unnecessary remote query removed:</w:t>
      </w:r>
    </w:p>
    <w:p w14:paraId="5D773F05" w14:textId="77777777" w:rsidR="00A250DC" w:rsidRPr="00A250DC" w:rsidRDefault="00A250DC" w:rsidP="00A250DC">
      <w:pPr>
        <w:rPr>
          <w:sz w:val="32"/>
          <w:szCs w:val="32"/>
        </w:rPr>
      </w:pPr>
    </w:p>
    <w:p w14:paraId="42B98C6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_________________________</w:t>
      </w:r>
    </w:p>
    <w:p w14:paraId="634BAF8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E47FE7D">
          <v:rect id="_x0000_i4214" style="width:0;height:1.5pt" o:hralign="center" o:hrstd="t" o:hr="t" fillcolor="#a0a0a0" stroked="f"/>
        </w:pict>
      </w:r>
    </w:p>
    <w:p w14:paraId="699A51D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AU — ASSESSMENT RUBRIC</w:t>
      </w:r>
    </w:p>
    <w:p w14:paraId="6041B57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240. Day 10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3"/>
        <w:gridCol w:w="1025"/>
      </w:tblGrid>
      <w:tr w:rsidR="00A250DC" w:rsidRPr="00A250DC" w14:paraId="7F865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B5758" w14:textId="77777777" w:rsidR="00A250DC" w:rsidRPr="00A250DC" w:rsidRDefault="00A250DC" w:rsidP="00A250DC">
            <w:pPr>
              <w:rPr>
                <w:b/>
                <w:bCs/>
                <w:sz w:val="32"/>
                <w:szCs w:val="32"/>
              </w:rPr>
            </w:pPr>
            <w:r w:rsidRPr="00A250DC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0B29EE4" w14:textId="77777777" w:rsidR="00A250DC" w:rsidRPr="00A250DC" w:rsidRDefault="00A250DC" w:rsidP="00A250DC">
            <w:pPr>
              <w:rPr>
                <w:b/>
                <w:bCs/>
                <w:sz w:val="32"/>
                <w:szCs w:val="32"/>
              </w:rPr>
            </w:pPr>
            <w:r w:rsidRPr="00A250DC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A250DC" w:rsidRPr="00A250DC" w14:paraId="103F6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190A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Record Scope / As</w:t>
            </w:r>
          </w:p>
        </w:tc>
        <w:tc>
          <w:tcPr>
            <w:tcW w:w="0" w:type="auto"/>
            <w:vAlign w:val="center"/>
            <w:hideMark/>
          </w:tcPr>
          <w:p w14:paraId="107C6BC7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10</w:t>
            </w:r>
          </w:p>
        </w:tc>
      </w:tr>
      <w:tr w:rsidR="00A250DC" w:rsidRPr="00A250DC" w14:paraId="1B5EE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6BAD0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With</w:t>
            </w:r>
          </w:p>
        </w:tc>
        <w:tc>
          <w:tcPr>
            <w:tcW w:w="0" w:type="auto"/>
            <w:vAlign w:val="center"/>
            <w:hideMark/>
          </w:tcPr>
          <w:p w14:paraId="21E9A4AA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10</w:t>
            </w:r>
          </w:p>
        </w:tc>
      </w:tr>
      <w:tr w:rsidR="00A250DC" w:rsidRPr="00A250DC" w14:paraId="29884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AE65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Table Shaping</w:t>
            </w:r>
          </w:p>
        </w:tc>
        <w:tc>
          <w:tcPr>
            <w:tcW w:w="0" w:type="auto"/>
            <w:vAlign w:val="center"/>
            <w:hideMark/>
          </w:tcPr>
          <w:p w14:paraId="63AE1C80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15</w:t>
            </w:r>
          </w:p>
        </w:tc>
      </w:tr>
      <w:tr w:rsidR="00A250DC" w:rsidRPr="00A250DC" w14:paraId="5028F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05CC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Grouping/Aggregation</w:t>
            </w:r>
          </w:p>
        </w:tc>
        <w:tc>
          <w:tcPr>
            <w:tcW w:w="0" w:type="auto"/>
            <w:vAlign w:val="center"/>
            <w:hideMark/>
          </w:tcPr>
          <w:p w14:paraId="1C825CA5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10</w:t>
            </w:r>
          </w:p>
        </w:tc>
      </w:tr>
      <w:tr w:rsidR="00A250DC" w:rsidRPr="00A250DC" w14:paraId="276A5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8628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Sequence / ForAll</w:t>
            </w:r>
          </w:p>
        </w:tc>
        <w:tc>
          <w:tcPr>
            <w:tcW w:w="0" w:type="auto"/>
            <w:vAlign w:val="center"/>
            <w:hideMark/>
          </w:tcPr>
          <w:p w14:paraId="14449DE7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10</w:t>
            </w:r>
          </w:p>
        </w:tc>
      </w:tr>
      <w:tr w:rsidR="00A250DC" w:rsidRPr="00A250DC" w14:paraId="42FE6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51222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Named Formulas</w:t>
            </w:r>
          </w:p>
        </w:tc>
        <w:tc>
          <w:tcPr>
            <w:tcW w:w="0" w:type="auto"/>
            <w:vAlign w:val="center"/>
            <w:hideMark/>
          </w:tcPr>
          <w:p w14:paraId="04657321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15</w:t>
            </w:r>
          </w:p>
        </w:tc>
      </w:tr>
      <w:tr w:rsidR="00A250DC" w:rsidRPr="00A250DC" w14:paraId="20C09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A2F94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lastRenderedPageBreak/>
              <w:t>Patch</w:t>
            </w:r>
          </w:p>
        </w:tc>
        <w:tc>
          <w:tcPr>
            <w:tcW w:w="0" w:type="auto"/>
            <w:vAlign w:val="center"/>
            <w:hideMark/>
          </w:tcPr>
          <w:p w14:paraId="4E800806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15</w:t>
            </w:r>
          </w:p>
        </w:tc>
      </w:tr>
      <w:tr w:rsidR="00A250DC" w:rsidRPr="00A250DC" w14:paraId="7EADC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C4AB1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734A2657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5</w:t>
            </w:r>
          </w:p>
        </w:tc>
      </w:tr>
      <w:tr w:rsidR="00A250DC" w:rsidRPr="00A250DC" w14:paraId="2A41F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799C7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Concurrent</w:t>
            </w:r>
          </w:p>
        </w:tc>
        <w:tc>
          <w:tcPr>
            <w:tcW w:w="0" w:type="auto"/>
            <w:vAlign w:val="center"/>
            <w:hideMark/>
          </w:tcPr>
          <w:p w14:paraId="06634B07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5</w:t>
            </w:r>
          </w:p>
        </w:tc>
      </w:tr>
      <w:tr w:rsidR="00A250DC" w:rsidRPr="00A250DC" w14:paraId="1A0C8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4402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Performance Explanation</w:t>
            </w:r>
          </w:p>
        </w:tc>
        <w:tc>
          <w:tcPr>
            <w:tcW w:w="0" w:type="auto"/>
            <w:vAlign w:val="center"/>
            <w:hideMark/>
          </w:tcPr>
          <w:p w14:paraId="69A5D5EB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sz w:val="32"/>
                <w:szCs w:val="32"/>
              </w:rPr>
              <w:t>5</w:t>
            </w:r>
          </w:p>
        </w:tc>
      </w:tr>
      <w:tr w:rsidR="00A250DC" w:rsidRPr="00A250DC" w14:paraId="3357E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B907F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E335BDD" w14:textId="77777777" w:rsidR="00A250DC" w:rsidRPr="00A250DC" w:rsidRDefault="00A250DC" w:rsidP="00A250DC">
            <w:pPr>
              <w:rPr>
                <w:sz w:val="32"/>
                <w:szCs w:val="32"/>
              </w:rPr>
            </w:pPr>
            <w:r w:rsidRPr="00A250DC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4F3954C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AFACFEF">
          <v:rect id="_x0000_i4215" style="width:0;height:1.5pt" o:hralign="center" o:hrstd="t" o:hr="t" fillcolor="#a0a0a0" stroked="f"/>
        </w:pict>
      </w:r>
    </w:p>
    <w:p w14:paraId="65767A9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241. Excellent Submission</w:t>
      </w:r>
    </w:p>
    <w:p w14:paraId="0D4A997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 strong student should:</w:t>
      </w:r>
    </w:p>
    <w:p w14:paraId="01EE98E4" w14:textId="77777777" w:rsidR="00A250DC" w:rsidRPr="00A250DC" w:rsidRDefault="00A250DC">
      <w:pPr>
        <w:numPr>
          <w:ilvl w:val="0"/>
          <w:numId w:val="13"/>
        </w:numPr>
        <w:rPr>
          <w:sz w:val="32"/>
          <w:szCs w:val="32"/>
        </w:rPr>
      </w:pPr>
      <w:r w:rsidRPr="00A250DC">
        <w:rPr>
          <w:sz w:val="32"/>
          <w:szCs w:val="32"/>
        </w:rPr>
        <w:t>Treat tables as first-class values</w:t>
      </w:r>
    </w:p>
    <w:p w14:paraId="396C25D1" w14:textId="77777777" w:rsidR="00A250DC" w:rsidRPr="00A250DC" w:rsidRDefault="00A250DC">
      <w:pPr>
        <w:numPr>
          <w:ilvl w:val="0"/>
          <w:numId w:val="13"/>
        </w:numPr>
        <w:rPr>
          <w:sz w:val="32"/>
          <w:szCs w:val="32"/>
        </w:rPr>
      </w:pPr>
      <w:r w:rsidRPr="00A250DC">
        <w:rPr>
          <w:sz w:val="32"/>
          <w:szCs w:val="32"/>
        </w:rPr>
        <w:t>Understand record scope</w:t>
      </w:r>
    </w:p>
    <w:p w14:paraId="04F3853E" w14:textId="77777777" w:rsidR="00A250DC" w:rsidRPr="00A250DC" w:rsidRDefault="00A250DC">
      <w:pPr>
        <w:numPr>
          <w:ilvl w:val="0"/>
          <w:numId w:val="13"/>
        </w:numPr>
        <w:rPr>
          <w:sz w:val="32"/>
          <w:szCs w:val="32"/>
        </w:rPr>
      </w:pPr>
      <w:r w:rsidRPr="00A250DC">
        <w:rPr>
          <w:sz w:val="32"/>
          <w:szCs w:val="32"/>
        </w:rPr>
        <w:t>Use As in complex formulas</w:t>
      </w:r>
    </w:p>
    <w:p w14:paraId="0D4B5C7D" w14:textId="77777777" w:rsidR="00A250DC" w:rsidRPr="00A250DC" w:rsidRDefault="00A250DC">
      <w:pPr>
        <w:numPr>
          <w:ilvl w:val="0"/>
          <w:numId w:val="13"/>
        </w:numPr>
        <w:rPr>
          <w:sz w:val="32"/>
          <w:szCs w:val="32"/>
        </w:rPr>
      </w:pPr>
      <w:r w:rsidRPr="00A250DC">
        <w:rPr>
          <w:sz w:val="32"/>
          <w:szCs w:val="32"/>
        </w:rPr>
        <w:t>Use With to simplify logic</w:t>
      </w:r>
    </w:p>
    <w:p w14:paraId="1F27ED65" w14:textId="77777777" w:rsidR="00A250DC" w:rsidRPr="00A250DC" w:rsidRDefault="00A250DC">
      <w:pPr>
        <w:numPr>
          <w:ilvl w:val="0"/>
          <w:numId w:val="13"/>
        </w:numPr>
        <w:rPr>
          <w:sz w:val="32"/>
          <w:szCs w:val="32"/>
        </w:rPr>
      </w:pPr>
      <w:r w:rsidRPr="00A250DC">
        <w:rPr>
          <w:sz w:val="32"/>
          <w:szCs w:val="32"/>
        </w:rPr>
        <w:t>Understand transformation vs modification</w:t>
      </w:r>
    </w:p>
    <w:p w14:paraId="59CB0831" w14:textId="77777777" w:rsidR="00A250DC" w:rsidRPr="00A250DC" w:rsidRDefault="00A250DC">
      <w:pPr>
        <w:numPr>
          <w:ilvl w:val="0"/>
          <w:numId w:val="13"/>
        </w:numPr>
        <w:rPr>
          <w:sz w:val="32"/>
          <w:szCs w:val="32"/>
        </w:rPr>
      </w:pPr>
      <w:r w:rsidRPr="00A250DC">
        <w:rPr>
          <w:sz w:val="32"/>
          <w:szCs w:val="32"/>
        </w:rPr>
        <w:t>Use AddColumns for derived UI values</w:t>
      </w:r>
    </w:p>
    <w:p w14:paraId="5D062B19" w14:textId="77777777" w:rsidR="00A250DC" w:rsidRPr="00A250DC" w:rsidRDefault="00A250DC">
      <w:pPr>
        <w:numPr>
          <w:ilvl w:val="0"/>
          <w:numId w:val="13"/>
        </w:numPr>
        <w:rPr>
          <w:sz w:val="32"/>
          <w:szCs w:val="32"/>
        </w:rPr>
      </w:pPr>
      <w:r w:rsidRPr="00A250DC">
        <w:rPr>
          <w:sz w:val="32"/>
          <w:szCs w:val="32"/>
        </w:rPr>
        <w:t>Avoid storing unnecessary derived fields</w:t>
      </w:r>
    </w:p>
    <w:p w14:paraId="50B03C1E" w14:textId="77777777" w:rsidR="00A250DC" w:rsidRPr="00A250DC" w:rsidRDefault="00A250DC">
      <w:pPr>
        <w:numPr>
          <w:ilvl w:val="0"/>
          <w:numId w:val="13"/>
        </w:numPr>
        <w:rPr>
          <w:sz w:val="32"/>
          <w:szCs w:val="32"/>
        </w:rPr>
      </w:pPr>
      <w:r w:rsidRPr="00A250DC">
        <w:rPr>
          <w:sz w:val="32"/>
          <w:szCs w:val="32"/>
        </w:rPr>
        <w:t>Understand Distinct limitations</w:t>
      </w:r>
    </w:p>
    <w:p w14:paraId="13FF232B" w14:textId="77777777" w:rsidR="00A250DC" w:rsidRPr="00A250DC" w:rsidRDefault="00A250DC">
      <w:pPr>
        <w:numPr>
          <w:ilvl w:val="0"/>
          <w:numId w:val="13"/>
        </w:numPr>
        <w:rPr>
          <w:sz w:val="32"/>
          <w:szCs w:val="32"/>
        </w:rPr>
      </w:pPr>
      <w:r w:rsidRPr="00A250DC">
        <w:rPr>
          <w:sz w:val="32"/>
          <w:szCs w:val="32"/>
        </w:rPr>
        <w:t>Understand grouped nested tables</w:t>
      </w:r>
    </w:p>
    <w:p w14:paraId="3DF4DB0C" w14:textId="77777777" w:rsidR="00A250DC" w:rsidRPr="00A250DC" w:rsidRDefault="00A250DC">
      <w:pPr>
        <w:numPr>
          <w:ilvl w:val="0"/>
          <w:numId w:val="13"/>
        </w:numPr>
        <w:rPr>
          <w:sz w:val="32"/>
          <w:szCs w:val="32"/>
        </w:rPr>
      </w:pPr>
      <w:r w:rsidRPr="00A250DC">
        <w:rPr>
          <w:sz w:val="32"/>
          <w:szCs w:val="32"/>
        </w:rPr>
        <w:t>Avoid ForAll over huge remote sources</w:t>
      </w:r>
    </w:p>
    <w:p w14:paraId="75843E90" w14:textId="77777777" w:rsidR="00A250DC" w:rsidRPr="00A250DC" w:rsidRDefault="00A250DC">
      <w:pPr>
        <w:numPr>
          <w:ilvl w:val="0"/>
          <w:numId w:val="13"/>
        </w:numPr>
        <w:rPr>
          <w:sz w:val="32"/>
          <w:szCs w:val="32"/>
        </w:rPr>
      </w:pPr>
      <w:r w:rsidRPr="00A250DC">
        <w:rPr>
          <w:sz w:val="32"/>
          <w:szCs w:val="32"/>
        </w:rPr>
        <w:t>Avoid order-dependent logic in ForAll</w:t>
      </w:r>
    </w:p>
    <w:p w14:paraId="6D610708" w14:textId="77777777" w:rsidR="00A250DC" w:rsidRPr="00A250DC" w:rsidRDefault="00A250DC">
      <w:pPr>
        <w:numPr>
          <w:ilvl w:val="0"/>
          <w:numId w:val="13"/>
        </w:numPr>
        <w:rPr>
          <w:sz w:val="32"/>
          <w:szCs w:val="32"/>
        </w:rPr>
      </w:pPr>
      <w:r w:rsidRPr="00A250DC">
        <w:rPr>
          <w:sz w:val="32"/>
          <w:szCs w:val="32"/>
        </w:rPr>
        <w:t>Use Patch appropriately</w:t>
      </w:r>
    </w:p>
    <w:p w14:paraId="3E57AD53" w14:textId="77777777" w:rsidR="00A250DC" w:rsidRPr="00A250DC" w:rsidRDefault="00A250DC">
      <w:pPr>
        <w:numPr>
          <w:ilvl w:val="0"/>
          <w:numId w:val="13"/>
        </w:num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Capture Patch results</w:t>
      </w:r>
    </w:p>
    <w:p w14:paraId="44A126E3" w14:textId="77777777" w:rsidR="00A250DC" w:rsidRPr="00A250DC" w:rsidRDefault="00A250DC">
      <w:pPr>
        <w:numPr>
          <w:ilvl w:val="0"/>
          <w:numId w:val="13"/>
        </w:numPr>
        <w:rPr>
          <w:sz w:val="32"/>
          <w:szCs w:val="32"/>
        </w:rPr>
      </w:pPr>
      <w:r w:rsidRPr="00A250DC">
        <w:rPr>
          <w:sz w:val="32"/>
          <w:szCs w:val="32"/>
        </w:rPr>
        <w:t>Handle Patch failure</w:t>
      </w:r>
    </w:p>
    <w:p w14:paraId="755DB538" w14:textId="77777777" w:rsidR="00A250DC" w:rsidRPr="00A250DC" w:rsidRDefault="00A250DC">
      <w:pPr>
        <w:numPr>
          <w:ilvl w:val="0"/>
          <w:numId w:val="13"/>
        </w:numPr>
        <w:rPr>
          <w:sz w:val="32"/>
          <w:szCs w:val="32"/>
        </w:rPr>
      </w:pPr>
      <w:r w:rsidRPr="00A250DC">
        <w:rPr>
          <w:sz w:val="32"/>
          <w:szCs w:val="32"/>
        </w:rPr>
        <w:t>Use Named Formulas for derived reusable logic</w:t>
      </w:r>
    </w:p>
    <w:p w14:paraId="26FE0E9F" w14:textId="77777777" w:rsidR="00A250DC" w:rsidRPr="00A250DC" w:rsidRDefault="00A250DC">
      <w:pPr>
        <w:numPr>
          <w:ilvl w:val="0"/>
          <w:numId w:val="13"/>
        </w:numPr>
        <w:rPr>
          <w:sz w:val="32"/>
          <w:szCs w:val="32"/>
        </w:rPr>
      </w:pPr>
      <w:r w:rsidRPr="00A250DC">
        <w:rPr>
          <w:sz w:val="32"/>
          <w:szCs w:val="32"/>
        </w:rPr>
        <w:t>Use variables only for mutable state</w:t>
      </w:r>
    </w:p>
    <w:p w14:paraId="7B83A52D" w14:textId="77777777" w:rsidR="00A250DC" w:rsidRPr="00A250DC" w:rsidRDefault="00A250DC">
      <w:pPr>
        <w:numPr>
          <w:ilvl w:val="0"/>
          <w:numId w:val="13"/>
        </w:numPr>
        <w:rPr>
          <w:sz w:val="32"/>
          <w:szCs w:val="32"/>
        </w:rPr>
      </w:pPr>
      <w:r w:rsidRPr="00A250DC">
        <w:rPr>
          <w:sz w:val="32"/>
          <w:szCs w:val="32"/>
        </w:rPr>
        <w:t>Use Concurrent only for independent work</w:t>
      </w:r>
    </w:p>
    <w:p w14:paraId="0464B121" w14:textId="77777777" w:rsidR="00A250DC" w:rsidRPr="00A250DC" w:rsidRDefault="00A250DC">
      <w:pPr>
        <w:numPr>
          <w:ilvl w:val="0"/>
          <w:numId w:val="13"/>
        </w:numPr>
        <w:rPr>
          <w:sz w:val="32"/>
          <w:szCs w:val="32"/>
        </w:rPr>
      </w:pPr>
      <w:r w:rsidRPr="00A250DC">
        <w:rPr>
          <w:sz w:val="32"/>
          <w:szCs w:val="32"/>
        </w:rPr>
        <w:t>Think about delegation before production</w:t>
      </w:r>
    </w:p>
    <w:p w14:paraId="25EBE32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307EB73">
          <v:rect id="_x0000_i4216" style="width:0;height:1.5pt" o:hralign="center" o:hrstd="t" o:hr="t" fillcolor="#a0a0a0" stroked="f"/>
        </w:pict>
      </w:r>
    </w:p>
    <w:p w14:paraId="65772B4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AV — HOMEWORK</w:t>
      </w:r>
    </w:p>
    <w:p w14:paraId="27C4659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242. Day 10 Homework — Prepare for Integration</w:t>
      </w:r>
    </w:p>
    <w:p w14:paraId="347B069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Tomorrow:</w:t>
      </w:r>
    </w:p>
    <w:p w14:paraId="6EB7839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IT Help Desk v0.3</w:t>
      </w:r>
    </w:p>
    <w:p w14:paraId="113F804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will connect to systems outside Dataverse.</w:t>
      </w:r>
    </w:p>
    <w:p w14:paraId="4C28468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Students should identify:</w:t>
      </w:r>
    </w:p>
    <w:p w14:paraId="4025BD9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Which information comes from Microsoft 365?</w:t>
      </w:r>
    </w:p>
    <w:p w14:paraId="02E75E4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Which information belongs in Dataverse?</w:t>
      </w:r>
    </w:p>
    <w:p w14:paraId="0119103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Which information might come from SharePoint?</w:t>
      </w:r>
    </w:p>
    <w:p w14:paraId="398F742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Which information might come from SQL?</w:t>
      </w:r>
    </w:p>
    <w:p w14:paraId="4F6713A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Which capability might require an external API?</w:t>
      </w:r>
    </w:p>
    <w:p w14:paraId="4069326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51E07CB5">
          <v:rect id="_x0000_i4217" style="width:0;height:1.5pt" o:hralign="center" o:hrstd="t" o:hr="t" fillcolor="#a0a0a0" stroked="f"/>
        </w:pict>
      </w:r>
    </w:p>
    <w:p w14:paraId="1EBF594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243. Homework Scenario</w:t>
      </w:r>
    </w:p>
    <w:p w14:paraId="2DD0098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 company asks for:</w:t>
      </w:r>
    </w:p>
    <w:p w14:paraId="210A3DA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Employee profile picture</w:t>
      </w:r>
    </w:p>
    <w:p w14:paraId="20EB558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Employee job title</w:t>
      </w:r>
    </w:p>
    <w:p w14:paraId="7F3D088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Employee Microsoft 365 information</w:t>
      </w:r>
    </w:p>
    <w:p w14:paraId="637D709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Where might this data come from?</w:t>
      </w:r>
    </w:p>
    <w:p w14:paraId="5E54742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68F97B5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Microsoft 365 / Office 365 Users connector.</w:t>
      </w:r>
    </w:p>
    <w:p w14:paraId="45FEDEF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C1D151B">
          <v:rect id="_x0000_i4218" style="width:0;height:1.5pt" o:hralign="center" o:hrstd="t" o:hr="t" fillcolor="#a0a0a0" stroked="f"/>
        </w:pict>
      </w:r>
    </w:p>
    <w:p w14:paraId="5DBCF32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244. Homework Scenario</w:t>
      </w:r>
    </w:p>
    <w:p w14:paraId="34C8692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IT wants:</w:t>
      </w:r>
    </w:p>
    <w:p w14:paraId="07768BB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Knowledge documents</w:t>
      </w:r>
    </w:p>
    <w:p w14:paraId="69DA5B5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such as:</w:t>
      </w:r>
    </w:p>
    <w:p w14:paraId="78F0235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How to configure VPN</w:t>
      </w:r>
    </w:p>
    <w:p w14:paraId="2F8822DC" w14:textId="77777777" w:rsidR="00A250DC" w:rsidRPr="00A250DC" w:rsidRDefault="00A250DC" w:rsidP="00A250DC">
      <w:pPr>
        <w:rPr>
          <w:sz w:val="32"/>
          <w:szCs w:val="32"/>
        </w:rPr>
      </w:pPr>
    </w:p>
    <w:p w14:paraId="14AE279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How to reset password</w:t>
      </w:r>
    </w:p>
    <w:p w14:paraId="7830B0C0" w14:textId="77777777" w:rsidR="00A250DC" w:rsidRPr="00A250DC" w:rsidRDefault="00A250DC" w:rsidP="00A250DC">
      <w:pPr>
        <w:rPr>
          <w:sz w:val="32"/>
          <w:szCs w:val="32"/>
        </w:rPr>
      </w:pPr>
    </w:p>
    <w:p w14:paraId="7EF9B61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Laptop setup guide</w:t>
      </w:r>
    </w:p>
    <w:p w14:paraId="4CCBE32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Where might documents reasonably live?</w:t>
      </w:r>
    </w:p>
    <w:p w14:paraId="44D5412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4432538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Potentially:</w:t>
      </w:r>
    </w:p>
    <w:p w14:paraId="59BB6FB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SharePoint</w:t>
      </w:r>
    </w:p>
    <w:p w14:paraId="06BA454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depending on the business architecture.</w:t>
      </w:r>
    </w:p>
    <w:p w14:paraId="3300A7A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2BF6F1E">
          <v:rect id="_x0000_i4219" style="width:0;height:1.5pt" o:hralign="center" o:hrstd="t" o:hr="t" fillcolor="#a0a0a0" stroked="f"/>
        </w:pict>
      </w:r>
    </w:p>
    <w:p w14:paraId="3B2CC35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245. Homework Scenario</w:t>
      </w:r>
    </w:p>
    <w:p w14:paraId="3F4E4B8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The organization already has an enterprise asset database in:</w:t>
      </w:r>
    </w:p>
    <w:p w14:paraId="39B5387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SQL Server.</w:t>
      </w:r>
    </w:p>
    <w:p w14:paraId="7844EC3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Should we copy every asset into Dataverse automatically?</w:t>
      </w:r>
    </w:p>
    <w:p w14:paraId="072643B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620149A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Not necessarily.</w:t>
      </w:r>
    </w:p>
    <w:p w14:paraId="66737B0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We need to understand:</w:t>
      </w:r>
    </w:p>
    <w:p w14:paraId="7742F8C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Integration architecture.</w:t>
      </w:r>
    </w:p>
    <w:p w14:paraId="5F4EF09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516C896">
          <v:rect id="_x0000_i4220" style="width:0;height:1.5pt" o:hralign="center" o:hrstd="t" o:hr="t" fillcolor="#a0a0a0" stroked="f"/>
        </w:pict>
      </w:r>
    </w:p>
    <w:p w14:paraId="726FB15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246. Homework Scenario</w:t>
      </w:r>
    </w:p>
    <w:p w14:paraId="41F2EEB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 company has an internal API:</w:t>
      </w:r>
    </w:p>
    <w:p w14:paraId="1FBD68A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Service Status API</w:t>
      </w:r>
    </w:p>
    <w:p w14:paraId="4064BE0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but Power Platform has no built-in connector for it.</w:t>
      </w:r>
    </w:p>
    <w:p w14:paraId="73DA4FC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What might we build?</w:t>
      </w:r>
    </w:p>
    <w:p w14:paraId="19338B9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Answer</w:t>
      </w:r>
    </w:p>
    <w:p w14:paraId="697E005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Custom Connector.</w:t>
      </w:r>
    </w:p>
    <w:p w14:paraId="21DFA1B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619F18B">
          <v:rect id="_x0000_i4221" style="width:0;height:1.5pt" o:hralign="center" o:hrstd="t" o:hr="t" fillcolor="#a0a0a0" stroked="f"/>
        </w:pict>
      </w:r>
    </w:p>
    <w:p w14:paraId="1B4C6F8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247. Homework Concepts</w:t>
      </w:r>
    </w:p>
    <w:p w14:paraId="5E5E894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Students should research/think about:</w:t>
      </w:r>
    </w:p>
    <w:p w14:paraId="6BC4FB0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Connector</w:t>
      </w:r>
    </w:p>
    <w:p w14:paraId="7EDE0E28" w14:textId="77777777" w:rsidR="00A250DC" w:rsidRPr="00A250DC" w:rsidRDefault="00A250DC" w:rsidP="00A250DC">
      <w:pPr>
        <w:rPr>
          <w:sz w:val="32"/>
          <w:szCs w:val="32"/>
        </w:rPr>
      </w:pPr>
    </w:p>
    <w:p w14:paraId="27D208B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Connection</w:t>
      </w:r>
    </w:p>
    <w:p w14:paraId="3FA656BC" w14:textId="77777777" w:rsidR="00A250DC" w:rsidRPr="00A250DC" w:rsidRDefault="00A250DC" w:rsidP="00A250DC">
      <w:pPr>
        <w:rPr>
          <w:sz w:val="32"/>
          <w:szCs w:val="32"/>
        </w:rPr>
      </w:pPr>
    </w:p>
    <w:p w14:paraId="6B5A51D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Data Source</w:t>
      </w:r>
    </w:p>
    <w:p w14:paraId="0302CCB9" w14:textId="77777777" w:rsidR="00A250DC" w:rsidRPr="00A250DC" w:rsidRDefault="00A250DC" w:rsidP="00A250DC">
      <w:pPr>
        <w:rPr>
          <w:sz w:val="32"/>
          <w:szCs w:val="32"/>
        </w:rPr>
      </w:pPr>
    </w:p>
    <w:p w14:paraId="1D74956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REST API</w:t>
      </w:r>
    </w:p>
    <w:p w14:paraId="1C951D44" w14:textId="77777777" w:rsidR="00A250DC" w:rsidRPr="00A250DC" w:rsidRDefault="00A250DC" w:rsidP="00A250DC">
      <w:pPr>
        <w:rPr>
          <w:sz w:val="32"/>
          <w:szCs w:val="32"/>
        </w:rPr>
      </w:pPr>
    </w:p>
    <w:p w14:paraId="1F9079B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Endpoint</w:t>
      </w:r>
    </w:p>
    <w:p w14:paraId="049959CA" w14:textId="77777777" w:rsidR="00A250DC" w:rsidRPr="00A250DC" w:rsidRDefault="00A250DC" w:rsidP="00A250DC">
      <w:pPr>
        <w:rPr>
          <w:sz w:val="32"/>
          <w:szCs w:val="32"/>
        </w:rPr>
      </w:pPr>
    </w:p>
    <w:p w14:paraId="0A164FB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GET</w:t>
      </w:r>
    </w:p>
    <w:p w14:paraId="14FD9F5D" w14:textId="77777777" w:rsidR="00A250DC" w:rsidRPr="00A250DC" w:rsidRDefault="00A250DC" w:rsidP="00A250DC">
      <w:pPr>
        <w:rPr>
          <w:sz w:val="32"/>
          <w:szCs w:val="32"/>
        </w:rPr>
      </w:pPr>
    </w:p>
    <w:p w14:paraId="60D771E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POST</w:t>
      </w:r>
    </w:p>
    <w:p w14:paraId="443875F7" w14:textId="77777777" w:rsidR="00A250DC" w:rsidRPr="00A250DC" w:rsidRDefault="00A250DC" w:rsidP="00A250DC">
      <w:pPr>
        <w:rPr>
          <w:sz w:val="32"/>
          <w:szCs w:val="32"/>
        </w:rPr>
      </w:pPr>
    </w:p>
    <w:p w14:paraId="45126B8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JSON</w:t>
      </w:r>
    </w:p>
    <w:p w14:paraId="6EB42256" w14:textId="77777777" w:rsidR="00A250DC" w:rsidRPr="00A250DC" w:rsidRDefault="00A250DC" w:rsidP="00A250DC">
      <w:pPr>
        <w:rPr>
          <w:sz w:val="32"/>
          <w:szCs w:val="32"/>
        </w:rPr>
      </w:pPr>
    </w:p>
    <w:p w14:paraId="0F96269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Authentication</w:t>
      </w:r>
    </w:p>
    <w:p w14:paraId="0E5357A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No deep API knowledge is required yet.</w:t>
      </w:r>
    </w:p>
    <w:p w14:paraId="2E578C7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C542D2C">
          <v:rect id="_x0000_i4222" style="width:0;height:1.5pt" o:hralign="center" o:hrstd="t" o:hr="t" fillcolor="#a0a0a0" stroked="f"/>
        </w:pict>
      </w:r>
    </w:p>
    <w:p w14:paraId="6FB4C4C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PART AW — INSTRUCTOR ANSWER SUMMARY</w:t>
      </w:r>
    </w:p>
    <w:p w14:paraId="04ED5FA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248. Record Scope</w:t>
      </w:r>
    </w:p>
    <w:p w14:paraId="217A87D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Inside functions such as:</w:t>
      </w:r>
    </w:p>
    <w:p w14:paraId="74B93F1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Filter</w:t>
      </w:r>
    </w:p>
    <w:p w14:paraId="01B5E086" w14:textId="77777777" w:rsidR="00A250DC" w:rsidRPr="00A250DC" w:rsidRDefault="00A250DC" w:rsidP="00A250DC">
      <w:pPr>
        <w:rPr>
          <w:sz w:val="32"/>
          <w:szCs w:val="32"/>
        </w:rPr>
      </w:pPr>
    </w:p>
    <w:p w14:paraId="39732AB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AddColumns</w:t>
      </w:r>
    </w:p>
    <w:p w14:paraId="123A13D0" w14:textId="77777777" w:rsidR="00A250DC" w:rsidRPr="00A250DC" w:rsidRDefault="00A250DC" w:rsidP="00A250DC">
      <w:pPr>
        <w:rPr>
          <w:sz w:val="32"/>
          <w:szCs w:val="32"/>
        </w:rPr>
      </w:pPr>
    </w:p>
    <w:p w14:paraId="5916C39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ForAll</w:t>
      </w:r>
    </w:p>
    <w:p w14:paraId="5959639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you work with:</w:t>
      </w:r>
    </w:p>
    <w:p w14:paraId="554DC65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One record at a time.</w:t>
      </w:r>
    </w:p>
    <w:p w14:paraId="23BE931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611E3FA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ThisRecord</w:t>
      </w:r>
    </w:p>
    <w:p w14:paraId="607E045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or:</w:t>
      </w:r>
    </w:p>
    <w:p w14:paraId="5D79BA2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As</w:t>
      </w:r>
    </w:p>
    <w:p w14:paraId="21E637C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when explicit naming improves clarity.</w:t>
      </w:r>
    </w:p>
    <w:p w14:paraId="17F6216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455DC5B">
          <v:rect id="_x0000_i4223" style="width:0;height:1.5pt" o:hralign="center" o:hrstd="t" o:hr="t" fillcolor="#a0a0a0" stroked="f"/>
        </w:pict>
      </w:r>
    </w:p>
    <w:p w14:paraId="586B9BD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249. Table Shaping</w:t>
      </w:r>
    </w:p>
    <w:p w14:paraId="334789B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AddColumns</w:t>
      </w:r>
    </w:p>
    <w:p w14:paraId="5A7BD55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adds derived output columns.</w:t>
      </w:r>
    </w:p>
    <w:p w14:paraId="5BB3BDC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ShowColumns</w:t>
      </w:r>
    </w:p>
    <w:p w14:paraId="1985237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keeps selected columns.</w:t>
      </w:r>
    </w:p>
    <w:p w14:paraId="23AF26D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DropColumns</w:t>
      </w:r>
    </w:p>
    <w:p w14:paraId="1172A57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removes selected columns.</w:t>
      </w:r>
    </w:p>
    <w:p w14:paraId="764243A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RenameColumns</w:t>
      </w:r>
    </w:p>
    <w:p w14:paraId="672B63A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renames output columns.</w:t>
      </w:r>
    </w:p>
    <w:p w14:paraId="069B81E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These:</w:t>
      </w:r>
    </w:p>
    <w:p w14:paraId="16D301D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Do not change the original Dataverse schema.</w:t>
      </w:r>
    </w:p>
    <w:p w14:paraId="37F9575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CF37424">
          <v:rect id="_x0000_i4224" style="width:0;height:1.5pt" o:hralign="center" o:hrstd="t" o:hr="t" fillcolor="#a0a0a0" stroked="f"/>
        </w:pict>
      </w:r>
    </w:p>
    <w:p w14:paraId="73976E3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250. Grouping</w:t>
      </w:r>
    </w:p>
    <w:p w14:paraId="136CA2E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GroupBy</w:t>
      </w:r>
    </w:p>
    <w:p w14:paraId="49B341A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creates grouped records with:</w:t>
      </w:r>
    </w:p>
    <w:p w14:paraId="7CEB730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Nested tables.</w:t>
      </w:r>
    </w:p>
    <w:p w14:paraId="6FA96E1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Ungroup</w:t>
      </w:r>
    </w:p>
    <w:p w14:paraId="51F18DB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returns them to:</w:t>
      </w:r>
    </w:p>
    <w:p w14:paraId="3AD6C78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Individual rows.</w:t>
      </w:r>
    </w:p>
    <w:p w14:paraId="5CB241C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42BB3DE7">
          <v:rect id="_x0000_i4225" style="width:0;height:1.5pt" o:hralign="center" o:hrstd="t" o:hr="t" fillcolor="#a0a0a0" stroked="f"/>
        </w:pict>
      </w:r>
    </w:p>
    <w:p w14:paraId="3D92CCDB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251. Sequence</w:t>
      </w:r>
    </w:p>
    <w:p w14:paraId="43C9CBA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2F973E5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Sequence()</w:t>
      </w:r>
    </w:p>
    <w:p w14:paraId="583FFDB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to generate:</w:t>
      </w:r>
    </w:p>
    <w:p w14:paraId="29F5AC2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Sequential numeric rows.</w:t>
      </w:r>
    </w:p>
    <w:p w14:paraId="50DA170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2442A2EF">
          <v:rect id="_x0000_i4226" style="width:0;height:1.5pt" o:hralign="center" o:hrstd="t" o:hr="t" fillcolor="#a0a0a0" stroked="f"/>
        </w:pict>
      </w:r>
    </w:p>
    <w:p w14:paraId="59B15C1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252. ForAll</w:t>
      </w:r>
    </w:p>
    <w:p w14:paraId="04272A0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6D83836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ForAll()</w:t>
      </w:r>
    </w:p>
    <w:p w14:paraId="6954660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when a calculation/action genuinely must be evaluated per row.</w:t>
      </w:r>
    </w:p>
    <w:p w14:paraId="65DBC89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Remember:</w:t>
      </w:r>
    </w:p>
    <w:p w14:paraId="3BAAB70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Nondelegable.</w:t>
      </w:r>
    </w:p>
    <w:p w14:paraId="1F3C322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Order not guaranteed.</w:t>
      </w:r>
    </w:p>
    <w:p w14:paraId="635DCFB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Avoid order-dependent state.</w:t>
      </w:r>
    </w:p>
    <w:p w14:paraId="20F7C5B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pict w14:anchorId="2B716066">
          <v:rect id="_x0000_i4227" style="width:0;height:1.5pt" o:hralign="center" o:hrstd="t" o:hr="t" fillcolor="#a0a0a0" stroked="f"/>
        </w:pict>
      </w:r>
    </w:p>
    <w:p w14:paraId="5C6852C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253. Patch</w:t>
      </w:r>
    </w:p>
    <w:p w14:paraId="293C3B3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06B96DA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Patch()</w:t>
      </w:r>
    </w:p>
    <w:p w14:paraId="12B1498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for:</w:t>
      </w:r>
    </w:p>
    <w:p w14:paraId="365DDAE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Customized record creation/update.</w:t>
      </w:r>
    </w:p>
    <w:p w14:paraId="49A32E6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Create:</w:t>
      </w:r>
    </w:p>
    <w:p w14:paraId="1438DE0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Defaults(</w:t>
      </w:r>
    </w:p>
    <w:p w14:paraId="64AA382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DataSource</w:t>
      </w:r>
    </w:p>
    <w:p w14:paraId="71396EA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435632B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Update:</w:t>
      </w:r>
    </w:p>
    <w:p w14:paraId="5CE465A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Existing Base Record.</w:t>
      </w:r>
    </w:p>
    <w:p w14:paraId="411D9DD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78BFE06">
          <v:rect id="_x0000_i4228" style="width:0;height:1.5pt" o:hralign="center" o:hrstd="t" o:hr="t" fillcolor="#a0a0a0" stroked="f"/>
        </w:pict>
      </w:r>
    </w:p>
    <w:p w14:paraId="283C8AC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254. Named Formula</w:t>
      </w:r>
    </w:p>
    <w:p w14:paraId="35A5006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160D894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CurrentEmployee</w:t>
      </w:r>
    </w:p>
    <w:p w14:paraId="20570C35" w14:textId="77777777" w:rsidR="00A250DC" w:rsidRPr="00A250DC" w:rsidRDefault="00A250DC" w:rsidP="00A250DC">
      <w:pPr>
        <w:rPr>
          <w:sz w:val="32"/>
          <w:szCs w:val="32"/>
        </w:rPr>
      </w:pPr>
    </w:p>
    <w:p w14:paraId="467C0A5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UserTickets</w:t>
      </w:r>
    </w:p>
    <w:p w14:paraId="1FA4C70E" w14:textId="77777777" w:rsidR="00A250DC" w:rsidRPr="00A250DC" w:rsidRDefault="00A250DC" w:rsidP="00A250DC">
      <w:pPr>
        <w:rPr>
          <w:sz w:val="32"/>
          <w:szCs w:val="32"/>
        </w:rPr>
      </w:pPr>
    </w:p>
    <w:p w14:paraId="0F7520B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ActiveCategories</w:t>
      </w:r>
    </w:p>
    <w:p w14:paraId="1B74713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for:</w:t>
      </w:r>
    </w:p>
    <w:p w14:paraId="5D27D39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Reusable derived values.</w:t>
      </w:r>
    </w:p>
    <w:p w14:paraId="5BED6A2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pict w14:anchorId="109D0546">
          <v:rect id="_x0000_i4229" style="width:0;height:1.5pt" o:hralign="center" o:hrstd="t" o:hr="t" fillcolor="#a0a0a0" stroked="f"/>
        </w:pict>
      </w:r>
    </w:p>
    <w:p w14:paraId="3E0E1E4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255. Variables</w:t>
      </w:r>
    </w:p>
    <w:p w14:paraId="3EAC67E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771AE82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varSelectedTicket</w:t>
      </w:r>
    </w:p>
    <w:p w14:paraId="5E48F4D6" w14:textId="77777777" w:rsidR="00A250DC" w:rsidRPr="00A250DC" w:rsidRDefault="00A250DC" w:rsidP="00A250DC">
      <w:pPr>
        <w:rPr>
          <w:sz w:val="32"/>
          <w:szCs w:val="32"/>
        </w:rPr>
      </w:pPr>
    </w:p>
    <w:p w14:paraId="2FE5997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varLoading</w:t>
      </w:r>
    </w:p>
    <w:p w14:paraId="163D87B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for:</w:t>
      </w:r>
    </w:p>
    <w:p w14:paraId="518CE36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Mutable runtime state.</w:t>
      </w:r>
    </w:p>
    <w:p w14:paraId="24FDCC4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2E000C7">
          <v:rect id="_x0000_i4230" style="width:0;height:1.5pt" o:hralign="center" o:hrstd="t" o:hr="t" fillcolor="#a0a0a0" stroked="f"/>
        </w:pict>
      </w:r>
    </w:p>
    <w:p w14:paraId="3792870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256. Concurrent</w:t>
      </w:r>
    </w:p>
    <w:p w14:paraId="0B53CD9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Use:</w:t>
      </w:r>
    </w:p>
    <w:p w14:paraId="2903323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Concurrent(</w:t>
      </w:r>
    </w:p>
    <w:p w14:paraId="7AA9197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IndependentOperation1,</w:t>
      </w:r>
    </w:p>
    <w:p w14:paraId="4443467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IndependentOperation2</w:t>
      </w:r>
    </w:p>
    <w:p w14:paraId="63F2574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)</w:t>
      </w:r>
    </w:p>
    <w:p w14:paraId="630A62A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only when:</w:t>
      </w:r>
    </w:p>
    <w:p w14:paraId="2076AAA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Operations don't depend on each other.</w:t>
      </w:r>
    </w:p>
    <w:p w14:paraId="037DC5A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68AD4E5">
          <v:rect id="_x0000_i4231" style="width:0;height:1.5pt" o:hralign="center" o:hrstd="t" o:hr="t" fillcolor="#a0a0a0" stroked="f"/>
        </w:pict>
      </w:r>
    </w:p>
    <w:p w14:paraId="0B144A4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257. Performance Decision Framework</w:t>
      </w:r>
    </w:p>
    <w:p w14:paraId="24711DA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Before writing a formula, ask:</w:t>
      </w:r>
    </w:p>
    <w:p w14:paraId="228BE73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Can this query delegate?</w:t>
      </w:r>
    </w:p>
    <w:p w14:paraId="6C32D8E3" w14:textId="77777777" w:rsidR="00A250DC" w:rsidRPr="00A250DC" w:rsidRDefault="00A250DC" w:rsidP="00A250DC">
      <w:pPr>
        <w:rPr>
          <w:sz w:val="32"/>
          <w:szCs w:val="32"/>
        </w:rPr>
      </w:pPr>
    </w:p>
    <w:p w14:paraId="75B7727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How many records could exist?</w:t>
      </w:r>
    </w:p>
    <w:p w14:paraId="19AF8F75" w14:textId="77777777" w:rsidR="00A250DC" w:rsidRPr="00A250DC" w:rsidRDefault="00A250DC" w:rsidP="00A250DC">
      <w:pPr>
        <w:rPr>
          <w:sz w:val="32"/>
          <w:szCs w:val="32"/>
        </w:rPr>
      </w:pPr>
    </w:p>
    <w:p w14:paraId="7F1F4CF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Am I creating an unnecessary collection?</w:t>
      </w:r>
    </w:p>
    <w:p w14:paraId="6ED7F11F" w14:textId="77777777" w:rsidR="00A250DC" w:rsidRPr="00A250DC" w:rsidRDefault="00A250DC" w:rsidP="00A250DC">
      <w:pPr>
        <w:rPr>
          <w:sz w:val="32"/>
          <w:szCs w:val="32"/>
        </w:rPr>
      </w:pPr>
    </w:p>
    <w:p w14:paraId="6D4A335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Am I running a query once per Gallery row?</w:t>
      </w:r>
    </w:p>
    <w:p w14:paraId="52A14F6D" w14:textId="77777777" w:rsidR="00A250DC" w:rsidRPr="00A250DC" w:rsidRDefault="00A250DC" w:rsidP="00A250DC">
      <w:pPr>
        <w:rPr>
          <w:sz w:val="32"/>
          <w:szCs w:val="32"/>
        </w:rPr>
      </w:pPr>
    </w:p>
    <w:p w14:paraId="1170DDF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Can I use an existing relationship?</w:t>
      </w:r>
    </w:p>
    <w:p w14:paraId="31FF3C1F" w14:textId="77777777" w:rsidR="00A250DC" w:rsidRPr="00A250DC" w:rsidRDefault="00A250DC" w:rsidP="00A250DC">
      <w:pPr>
        <w:rPr>
          <w:sz w:val="32"/>
          <w:szCs w:val="32"/>
        </w:rPr>
      </w:pPr>
    </w:p>
    <w:p w14:paraId="27B2356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Can this be a Named Formula?</w:t>
      </w:r>
    </w:p>
    <w:p w14:paraId="7AB65B9E" w14:textId="77777777" w:rsidR="00A250DC" w:rsidRPr="00A250DC" w:rsidRDefault="00A250DC" w:rsidP="00A250DC">
      <w:pPr>
        <w:rPr>
          <w:sz w:val="32"/>
          <w:szCs w:val="32"/>
        </w:rPr>
      </w:pPr>
    </w:p>
    <w:p w14:paraId="40E5C1F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Can With reduce repeated logic?</w:t>
      </w:r>
    </w:p>
    <w:p w14:paraId="49502861" w14:textId="77777777" w:rsidR="00A250DC" w:rsidRPr="00A250DC" w:rsidRDefault="00A250DC" w:rsidP="00A250DC">
      <w:pPr>
        <w:rPr>
          <w:sz w:val="32"/>
          <w:szCs w:val="32"/>
        </w:rPr>
      </w:pPr>
    </w:p>
    <w:p w14:paraId="2329FBC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Does this operation belong on the server instead?</w:t>
      </w:r>
    </w:p>
    <w:p w14:paraId="1CAD331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7161FBE">
          <v:rect id="_x0000_i4232" style="width:0;height:1.5pt" o:hralign="center" o:hrstd="t" o:hr="t" fillcolor="#a0a0a0" stroked="f"/>
        </w:pict>
      </w:r>
    </w:p>
    <w:p w14:paraId="3B8E213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258. Complete Day 10 Architecture</w:t>
      </w:r>
    </w:p>
    <w:p w14:paraId="569C503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POWER FX</w:t>
      </w:r>
    </w:p>
    <w:p w14:paraId="45BDE15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   |</w:t>
      </w:r>
    </w:p>
    <w:p w14:paraId="20798EA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+-----------------+-----------------+</w:t>
      </w:r>
    </w:p>
    <w:p w14:paraId="72629FA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|                 |                 |</w:t>
      </w:r>
    </w:p>
    <w:p w14:paraId="4C9343E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v                 v                 v</w:t>
      </w:r>
    </w:p>
    <w:p w14:paraId="48A0A8F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RECORD SCOPE      TABLE SHAPING       STATE</w:t>
      </w:r>
    </w:p>
    <w:p w14:paraId="567FFB5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|                 |                 |</w:t>
      </w:r>
    </w:p>
    <w:p w14:paraId="06D9A44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 xml:space="preserve"> ThisRecord         Filter           Variables</w:t>
      </w:r>
    </w:p>
    <w:p w14:paraId="6680EF3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As                 AddColumns       Collections</w:t>
      </w:r>
    </w:p>
    <w:p w14:paraId="7B65271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With               ShowColumns</w:t>
      </w:r>
    </w:p>
    <w:p w14:paraId="729A1DC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GroupBy</w:t>
      </w:r>
    </w:p>
    <w:p w14:paraId="1D748B7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   |</w:t>
      </w:r>
    </w:p>
    <w:p w14:paraId="1B184FE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   v</w:t>
      </w:r>
    </w:p>
    <w:p w14:paraId="0EBDC5F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BUSINESS DATA</w:t>
      </w:r>
    </w:p>
    <w:p w14:paraId="2160F41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   |</w:t>
      </w:r>
    </w:p>
    <w:p w14:paraId="1F81024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+--------+--------+</w:t>
      </w:r>
    </w:p>
    <w:p w14:paraId="334040A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|                 |</w:t>
      </w:r>
    </w:p>
    <w:p w14:paraId="42FDBDC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v                 v</w:t>
      </w:r>
    </w:p>
    <w:p w14:paraId="1B667D7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TRANSFORM           MODIFY</w:t>
      </w:r>
    </w:p>
    <w:p w14:paraId="45E7457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|                 |</w:t>
      </w:r>
    </w:p>
    <w:p w14:paraId="546007B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Filter            Patch</w:t>
      </w:r>
    </w:p>
    <w:p w14:paraId="0316025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Sort              UpdateIf</w:t>
      </w:r>
    </w:p>
    <w:p w14:paraId="7E6519F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AddColumns        Relate</w:t>
      </w:r>
    </w:p>
    <w:p w14:paraId="07A2592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GroupBy           Unrelate</w:t>
      </w:r>
    </w:p>
    <w:p w14:paraId="7A42E2B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|                 |</w:t>
      </w:r>
    </w:p>
    <w:p w14:paraId="730167F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+--------+--------+</w:t>
      </w:r>
    </w:p>
    <w:p w14:paraId="17FF548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   |</w:t>
      </w:r>
    </w:p>
    <w:p w14:paraId="395A0C5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   v</w:t>
      </w:r>
    </w:p>
    <w:p w14:paraId="4E975A6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            DATAVERSE</w:t>
      </w:r>
    </w:p>
    <w:p w14:paraId="1F73757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pict w14:anchorId="56CCB1F6">
          <v:rect id="_x0000_i4233" style="width:0;height:1.5pt" o:hralign="center" o:hrstd="t" o:hr="t" fillcolor="#a0a0a0" stroked="f"/>
        </w:pict>
      </w:r>
    </w:p>
    <w:p w14:paraId="2B6D0BA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259. Most Important Day 10 Lesson</w:t>
      </w:r>
    </w:p>
    <w:p w14:paraId="1163CCF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Advanced Power Fx does not mean:</w:t>
      </w:r>
    </w:p>
    <w:p w14:paraId="3CBB29C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Use the longest possible formula.</w:t>
      </w:r>
    </w:p>
    <w:p w14:paraId="733D748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 strong maker asks:</w:t>
      </w:r>
    </w:p>
    <w:p w14:paraId="17AD423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Can I make this formula simpler?</w:t>
      </w:r>
    </w:p>
    <w:p w14:paraId="6CD19DD4" w14:textId="77777777" w:rsidR="00A250DC" w:rsidRPr="00A250DC" w:rsidRDefault="00A250DC" w:rsidP="00A250DC">
      <w:pPr>
        <w:rPr>
          <w:sz w:val="32"/>
          <w:szCs w:val="32"/>
        </w:rPr>
      </w:pPr>
    </w:p>
    <w:p w14:paraId="40A0BF2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Is this a record or a table?</w:t>
      </w:r>
    </w:p>
    <w:p w14:paraId="71D24628" w14:textId="77777777" w:rsidR="00A250DC" w:rsidRPr="00A250DC" w:rsidRDefault="00A250DC" w:rsidP="00A250DC">
      <w:pPr>
        <w:rPr>
          <w:sz w:val="32"/>
          <w:szCs w:val="32"/>
        </w:rPr>
      </w:pPr>
    </w:p>
    <w:p w14:paraId="2ADA6A9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Is this transformation or mutation?</w:t>
      </w:r>
    </w:p>
    <w:p w14:paraId="1836DDDF" w14:textId="77777777" w:rsidR="00A250DC" w:rsidRPr="00A250DC" w:rsidRDefault="00A250DC" w:rsidP="00A250DC">
      <w:pPr>
        <w:rPr>
          <w:sz w:val="32"/>
          <w:szCs w:val="32"/>
        </w:rPr>
      </w:pPr>
    </w:p>
    <w:p w14:paraId="0BEA796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Can I name this record scope?</w:t>
      </w:r>
    </w:p>
    <w:p w14:paraId="3D3FF92C" w14:textId="77777777" w:rsidR="00A250DC" w:rsidRPr="00A250DC" w:rsidRDefault="00A250DC" w:rsidP="00A250DC">
      <w:pPr>
        <w:rPr>
          <w:sz w:val="32"/>
          <w:szCs w:val="32"/>
        </w:rPr>
      </w:pPr>
    </w:p>
    <w:p w14:paraId="5A46F2E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Can I derive this instead of storing it?</w:t>
      </w:r>
    </w:p>
    <w:p w14:paraId="6EE0C980" w14:textId="77777777" w:rsidR="00A250DC" w:rsidRPr="00A250DC" w:rsidRDefault="00A250DC" w:rsidP="00A250DC">
      <w:pPr>
        <w:rPr>
          <w:sz w:val="32"/>
          <w:szCs w:val="32"/>
        </w:rPr>
      </w:pPr>
    </w:p>
    <w:p w14:paraId="409F27F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Can I use a Named Formula?</w:t>
      </w:r>
    </w:p>
    <w:p w14:paraId="34CC0684" w14:textId="77777777" w:rsidR="00A250DC" w:rsidRPr="00A250DC" w:rsidRDefault="00A250DC" w:rsidP="00A250DC">
      <w:pPr>
        <w:rPr>
          <w:sz w:val="32"/>
          <w:szCs w:val="32"/>
        </w:rPr>
      </w:pPr>
    </w:p>
    <w:p w14:paraId="1222D81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Does this operation delegate?</w:t>
      </w:r>
    </w:p>
    <w:p w14:paraId="5DC98210" w14:textId="77777777" w:rsidR="00A250DC" w:rsidRPr="00A250DC" w:rsidRDefault="00A250DC" w:rsidP="00A250DC">
      <w:pPr>
        <w:rPr>
          <w:sz w:val="32"/>
          <w:szCs w:val="32"/>
        </w:rPr>
      </w:pPr>
    </w:p>
    <w:p w14:paraId="168F7C2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Should I use ForAll at all?</w:t>
      </w:r>
    </w:p>
    <w:p w14:paraId="1999A913" w14:textId="77777777" w:rsidR="00A250DC" w:rsidRPr="00A250DC" w:rsidRDefault="00A250DC" w:rsidP="00A250DC">
      <w:pPr>
        <w:rPr>
          <w:sz w:val="32"/>
          <w:szCs w:val="32"/>
        </w:rPr>
      </w:pPr>
    </w:p>
    <w:p w14:paraId="36F8026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Can Patch return the record I already need?</w:t>
      </w:r>
    </w:p>
    <w:p w14:paraId="63806A8D" w14:textId="77777777" w:rsidR="00A250DC" w:rsidRPr="00A250DC" w:rsidRDefault="00A250DC" w:rsidP="00A250DC">
      <w:pPr>
        <w:rPr>
          <w:sz w:val="32"/>
          <w:szCs w:val="32"/>
        </w:rPr>
      </w:pPr>
    </w:p>
    <w:p w14:paraId="5084943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Are these operations actually independent?</w:t>
      </w:r>
    </w:p>
    <w:p w14:paraId="0936D88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05D40077">
          <v:rect id="_x0000_i4234" style="width:0;height:1.5pt" o:hralign="center" o:hrstd="t" o:hr="t" fillcolor="#a0a0a0" stroked="f"/>
        </w:pict>
      </w:r>
    </w:p>
    <w:p w14:paraId="181D5EA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260. Second Important Lesson</w:t>
      </w:r>
    </w:p>
    <w:p w14:paraId="39C4FB9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 not confuse:</w:t>
      </w:r>
    </w:p>
    <w:p w14:paraId="54F3CDC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Transformation</w:t>
      </w:r>
    </w:p>
    <w:p w14:paraId="282A3EE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with:</w:t>
      </w:r>
    </w:p>
    <w:p w14:paraId="77BC2E8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Modification.</w:t>
      </w:r>
    </w:p>
    <w:p w14:paraId="095218F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AddColumns()</w:t>
      </w:r>
    </w:p>
    <w:p w14:paraId="2D944B1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changes:</w:t>
      </w:r>
    </w:p>
    <w:p w14:paraId="2D11944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The returned table representation.</w:t>
      </w:r>
    </w:p>
    <w:p w14:paraId="16719F3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Patch()</w:t>
      </w:r>
    </w:p>
    <w:p w14:paraId="1FF4CDE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changes:</w:t>
      </w:r>
    </w:p>
    <w:p w14:paraId="0D8BEC1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The data source.</w:t>
      </w:r>
    </w:p>
    <w:p w14:paraId="4BEDDC2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That distinction is fundamental.</w:t>
      </w:r>
    </w:p>
    <w:p w14:paraId="7F2429F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31227D65">
          <v:rect id="_x0000_i4235" style="width:0;height:1.5pt" o:hralign="center" o:hrstd="t" o:hr="t" fillcolor="#a0a0a0" stroked="f"/>
        </w:pict>
      </w:r>
    </w:p>
    <w:p w14:paraId="296B12D2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261. Third Important Lesson</w:t>
      </w:r>
    </w:p>
    <w:p w14:paraId="0BBDC25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Do not think of:</w:t>
      </w:r>
    </w:p>
    <w:p w14:paraId="09D5DC27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ForAll</w:t>
      </w:r>
    </w:p>
    <w:p w14:paraId="6C6B756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as:</w:t>
      </w:r>
    </w:p>
    <w:p w14:paraId="71838A7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 Power Fx version of every programming-language loop.</w:t>
      </w:r>
    </w:p>
    <w:p w14:paraId="5E64E5B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Power Fx is a:</w:t>
      </w:r>
    </w:p>
    <w:p w14:paraId="5FCD13D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lastRenderedPageBreak/>
        <w:t>Table-oriented formula language.</w:t>
      </w:r>
    </w:p>
    <w:p w14:paraId="597E023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Many problems can be solved more clearly using:</w:t>
      </w:r>
    </w:p>
    <w:p w14:paraId="5227777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Filter</w:t>
      </w:r>
    </w:p>
    <w:p w14:paraId="4F1E92ED" w14:textId="77777777" w:rsidR="00A250DC" w:rsidRPr="00A250DC" w:rsidRDefault="00A250DC" w:rsidP="00A250DC">
      <w:pPr>
        <w:rPr>
          <w:sz w:val="32"/>
          <w:szCs w:val="32"/>
        </w:rPr>
      </w:pPr>
    </w:p>
    <w:p w14:paraId="62F77C9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AddColumns</w:t>
      </w:r>
    </w:p>
    <w:p w14:paraId="4B74902A" w14:textId="77777777" w:rsidR="00A250DC" w:rsidRPr="00A250DC" w:rsidRDefault="00A250DC" w:rsidP="00A250DC">
      <w:pPr>
        <w:rPr>
          <w:sz w:val="32"/>
          <w:szCs w:val="32"/>
        </w:rPr>
      </w:pPr>
    </w:p>
    <w:p w14:paraId="51CB822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ShowColumns</w:t>
      </w:r>
    </w:p>
    <w:p w14:paraId="074C3B41" w14:textId="77777777" w:rsidR="00A250DC" w:rsidRPr="00A250DC" w:rsidRDefault="00A250DC" w:rsidP="00A250DC">
      <w:pPr>
        <w:rPr>
          <w:sz w:val="32"/>
          <w:szCs w:val="32"/>
        </w:rPr>
      </w:pPr>
    </w:p>
    <w:p w14:paraId="1289EB7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Sort</w:t>
      </w:r>
    </w:p>
    <w:p w14:paraId="501B905E" w14:textId="77777777" w:rsidR="00A250DC" w:rsidRPr="00A250DC" w:rsidRDefault="00A250DC" w:rsidP="00A250DC">
      <w:pPr>
        <w:rPr>
          <w:sz w:val="32"/>
          <w:szCs w:val="32"/>
        </w:rPr>
      </w:pPr>
    </w:p>
    <w:p w14:paraId="4C7E595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Aggregate Functions</w:t>
      </w:r>
    </w:p>
    <w:p w14:paraId="263532D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without explicit iteration.</w:t>
      </w:r>
    </w:p>
    <w:p w14:paraId="61ED629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13314CF5">
          <v:rect id="_x0000_i4236" style="width:0;height:1.5pt" o:hralign="center" o:hrstd="t" o:hr="t" fillcolor="#a0a0a0" stroked="f"/>
        </w:pict>
      </w:r>
    </w:p>
    <w:p w14:paraId="6AEB081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262. Week 3 Progress</w:t>
      </w:r>
    </w:p>
    <w:p w14:paraId="55A1B1F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DAY 9</w:t>
      </w:r>
    </w:p>
    <w:p w14:paraId="373554A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Advanced Canvas Architecture</w:t>
      </w:r>
    </w:p>
    <w:p w14:paraId="13FE6C0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|</w:t>
      </w:r>
    </w:p>
    <w:p w14:paraId="22833A1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v</w:t>
      </w:r>
    </w:p>
    <w:p w14:paraId="1F57326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DAY 10</w:t>
      </w:r>
    </w:p>
    <w:p w14:paraId="6F359B44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Advanced Power Fx</w:t>
      </w:r>
    </w:p>
    <w:p w14:paraId="7692779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|</w:t>
      </w:r>
    </w:p>
    <w:p w14:paraId="6C02A74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v</w:t>
      </w:r>
    </w:p>
    <w:p w14:paraId="3CD9583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DAY 11</w:t>
      </w:r>
    </w:p>
    <w:p w14:paraId="791B149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Data Integration &amp; Connectors</w:t>
      </w:r>
    </w:p>
    <w:p w14:paraId="1EF0FAE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|</w:t>
      </w:r>
    </w:p>
    <w:p w14:paraId="1DD6766B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 xml:space="preserve">        v</w:t>
      </w:r>
    </w:p>
    <w:p w14:paraId="47899C1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DAY 12</w:t>
      </w:r>
    </w:p>
    <w:p w14:paraId="0535370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Model-Driven Apps</w:t>
      </w:r>
    </w:p>
    <w:p w14:paraId="658CF53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65620E7F">
          <v:rect id="_x0000_i4237" style="width:0;height:1.5pt" o:hralign="center" o:hrstd="t" o:hr="t" fillcolor="#a0a0a0" stroked="f"/>
        </w:pict>
      </w:r>
    </w:p>
    <w:p w14:paraId="6BA8FC0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END OF DAY 10</w:t>
      </w:r>
    </w:p>
    <w:p w14:paraId="4CD879D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IT Help Desk v0.2</w:t>
      </w:r>
    </w:p>
    <w:p w14:paraId="27C7386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Students now understand:</w:t>
      </w:r>
    </w:p>
    <w:p w14:paraId="20CB6E3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Tables as values</w:t>
      </w:r>
    </w:p>
    <w:p w14:paraId="3750AAB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Record scope</w:t>
      </w:r>
    </w:p>
    <w:p w14:paraId="2CB2342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ThisRecord</w:t>
      </w:r>
    </w:p>
    <w:p w14:paraId="4B8797CE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As</w:t>
      </w:r>
    </w:p>
    <w:p w14:paraId="2BD7994C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Advanced With</w:t>
      </w:r>
    </w:p>
    <w:p w14:paraId="0920BBD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AddColumns</w:t>
      </w:r>
    </w:p>
    <w:p w14:paraId="47D23E8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ShowColumns</w:t>
      </w:r>
    </w:p>
    <w:p w14:paraId="67B4C52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DropColumns</w:t>
      </w:r>
    </w:p>
    <w:p w14:paraId="1CFD929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RenameColumns</w:t>
      </w:r>
    </w:p>
    <w:p w14:paraId="46EE522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Distinct</w:t>
      </w:r>
    </w:p>
    <w:p w14:paraId="3FD24FB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GroupBy</w:t>
      </w:r>
    </w:p>
    <w:p w14:paraId="024956D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A250DC">
        <w:rPr>
          <w:sz w:val="32"/>
          <w:szCs w:val="32"/>
        </w:rPr>
        <w:t xml:space="preserve"> Ungroup</w:t>
      </w:r>
    </w:p>
    <w:p w14:paraId="5294EF10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Aggregations</w:t>
      </w:r>
    </w:p>
    <w:p w14:paraId="36A40FC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Sequence</w:t>
      </w:r>
    </w:p>
    <w:p w14:paraId="4EFF3E4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ForAll</w:t>
      </w:r>
    </w:p>
    <w:p w14:paraId="31043D7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ForAll ordering limitations</w:t>
      </w:r>
    </w:p>
    <w:p w14:paraId="0AB62598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ForAll delegation limitations</w:t>
      </w:r>
    </w:p>
    <w:p w14:paraId="08CCF045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Advanced Patch</w:t>
      </w:r>
    </w:p>
    <w:p w14:paraId="392A3573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Defaults</w:t>
      </w:r>
    </w:p>
    <w:p w14:paraId="235140F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Patch return values</w:t>
      </w:r>
    </w:p>
    <w:p w14:paraId="7F360271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Multi-record Patch concept</w:t>
      </w:r>
    </w:p>
    <w:p w14:paraId="5608AA8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UpdateIf</w:t>
      </w:r>
    </w:p>
    <w:p w14:paraId="2582D21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Relate / Unrelate</w:t>
      </w:r>
    </w:p>
    <w:p w14:paraId="26C2760D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Named Formulas</w:t>
      </w:r>
    </w:p>
    <w:p w14:paraId="0D37A552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App.Formulas</w:t>
      </w:r>
    </w:p>
    <w:p w14:paraId="2ACDF10A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Concurrent</w:t>
      </w:r>
    </w:p>
    <w:p w14:paraId="39A4D397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Error handling</w:t>
      </w:r>
    </w:p>
    <w:p w14:paraId="0356223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rFonts w:ascii="Segoe UI Symbol" w:hAnsi="Segoe UI Symbol" w:cs="Segoe UI Symbol"/>
          <w:sz w:val="32"/>
          <w:szCs w:val="32"/>
        </w:rPr>
        <w:t>✓</w:t>
      </w:r>
      <w:r w:rsidRPr="00A250DC">
        <w:rPr>
          <w:sz w:val="32"/>
          <w:szCs w:val="32"/>
        </w:rPr>
        <w:t xml:space="preserve"> Performance-aware Power Fx</w:t>
      </w:r>
    </w:p>
    <w:p w14:paraId="1A6B9A6F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pict w14:anchorId="7DD30084">
          <v:rect id="_x0000_i4238" style="width:0;height:1.5pt" o:hralign="center" o:hrstd="t" o:hr="t" fillcolor="#a0a0a0" stroked="f"/>
        </w:pict>
      </w:r>
    </w:p>
    <w:p w14:paraId="2D1050D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NEXT LAB</w:t>
      </w:r>
    </w:p>
    <w:p w14:paraId="65FB257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Day 11 — Data Integration &amp; Connectors</w:t>
      </w:r>
    </w:p>
    <w:p w14:paraId="6EDA529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lastRenderedPageBreak/>
        <w:t>Students will upgrade:</w:t>
      </w:r>
    </w:p>
    <w:p w14:paraId="489FB323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IT Help Desk v0.2</w:t>
      </w:r>
    </w:p>
    <w:p w14:paraId="31A833C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to:</w:t>
      </w:r>
    </w:p>
    <w:p w14:paraId="1CD77958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IT Help Desk v0.3</w:t>
      </w:r>
    </w:p>
    <w:p w14:paraId="1156D7D9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They will integrate:</w:t>
      </w:r>
    </w:p>
    <w:p w14:paraId="4BA3601F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Microsoft 365 user/profile data</w:t>
      </w:r>
    </w:p>
    <w:p w14:paraId="55AB594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Office 365 Users</w:t>
      </w:r>
    </w:p>
    <w:p w14:paraId="298C0435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Outlook</w:t>
      </w:r>
    </w:p>
    <w:p w14:paraId="7B8A26D0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SharePoint</w:t>
      </w:r>
    </w:p>
    <w:p w14:paraId="7DFFF74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SQL concepts</w:t>
      </w:r>
    </w:p>
    <w:p w14:paraId="5FBECA4A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REST APIs</w:t>
      </w:r>
    </w:p>
    <w:p w14:paraId="35637531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JSON</w:t>
      </w:r>
    </w:p>
    <w:p w14:paraId="43939964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Custom Connectors</w:t>
      </w:r>
    </w:p>
    <w:p w14:paraId="10705AD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Authentication</w:t>
      </w:r>
    </w:p>
    <w:p w14:paraId="41597E7C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Connection management</w:t>
      </w:r>
    </w:p>
    <w:p w14:paraId="21564479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Connection References</w:t>
      </w:r>
    </w:p>
    <w:p w14:paraId="058D9F3E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Integration error handling</w:t>
      </w:r>
    </w:p>
    <w:p w14:paraId="2522B35D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Integration performance</w:t>
      </w:r>
    </w:p>
    <w:p w14:paraId="3F47C636" w14:textId="77777777" w:rsidR="00A250DC" w:rsidRPr="00A250DC" w:rsidRDefault="00A250DC" w:rsidP="00A250DC">
      <w:pPr>
        <w:rPr>
          <w:sz w:val="32"/>
          <w:szCs w:val="32"/>
        </w:rPr>
      </w:pPr>
      <w:r w:rsidRPr="00A250DC">
        <w:rPr>
          <w:sz w:val="32"/>
          <w:szCs w:val="32"/>
        </w:rPr>
        <w:t>The next question becomes:</w:t>
      </w:r>
    </w:p>
    <w:p w14:paraId="3F8BCDC6" w14:textId="77777777" w:rsidR="00A250DC" w:rsidRPr="00A250DC" w:rsidRDefault="00A250DC" w:rsidP="00A250DC">
      <w:pPr>
        <w:rPr>
          <w:b/>
          <w:bCs/>
          <w:sz w:val="32"/>
          <w:szCs w:val="32"/>
        </w:rPr>
      </w:pPr>
      <w:r w:rsidRPr="00A250DC">
        <w:rPr>
          <w:b/>
          <w:bCs/>
          <w:sz w:val="32"/>
          <w:szCs w:val="32"/>
        </w:rPr>
        <w:t>How does a Power App safely communicate with the rest of the organization's technology ecosystem?</w:t>
      </w:r>
    </w:p>
    <w:p w14:paraId="01A61A5D" w14:textId="3B6A93A2" w:rsidR="008642E0" w:rsidRPr="008642E0" w:rsidRDefault="008642E0" w:rsidP="00A250DC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2FB27" w14:textId="77777777" w:rsidR="009F72A2" w:rsidRDefault="009F72A2" w:rsidP="00656987">
      <w:pPr>
        <w:spacing w:after="0" w:line="240" w:lineRule="auto"/>
      </w:pPr>
      <w:r>
        <w:separator/>
      </w:r>
    </w:p>
  </w:endnote>
  <w:endnote w:type="continuationSeparator" w:id="0">
    <w:p w14:paraId="59CC643F" w14:textId="77777777" w:rsidR="009F72A2" w:rsidRDefault="009F72A2" w:rsidP="00656987">
      <w:pPr>
        <w:spacing w:after="0" w:line="240" w:lineRule="auto"/>
      </w:pPr>
      <w:r>
        <w:continuationSeparator/>
      </w:r>
    </w:p>
  </w:endnote>
  <w:endnote w:type="continuationNotice" w:id="1">
    <w:p w14:paraId="48EA44EF" w14:textId="77777777" w:rsidR="009F72A2" w:rsidRDefault="009F72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EB518" w14:textId="77777777" w:rsidR="009F72A2" w:rsidRDefault="009F72A2" w:rsidP="00656987">
      <w:pPr>
        <w:spacing w:after="0" w:line="240" w:lineRule="auto"/>
      </w:pPr>
      <w:r>
        <w:separator/>
      </w:r>
    </w:p>
  </w:footnote>
  <w:footnote w:type="continuationSeparator" w:id="0">
    <w:p w14:paraId="6805F10A" w14:textId="77777777" w:rsidR="009F72A2" w:rsidRDefault="009F72A2" w:rsidP="00656987">
      <w:pPr>
        <w:spacing w:after="0" w:line="240" w:lineRule="auto"/>
      </w:pPr>
      <w:r>
        <w:continuationSeparator/>
      </w:r>
    </w:p>
  </w:footnote>
  <w:footnote w:type="continuationNotice" w:id="1">
    <w:p w14:paraId="706A32E2" w14:textId="77777777" w:rsidR="009F72A2" w:rsidRDefault="009F72A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5D21A2"/>
    <w:multiLevelType w:val="multilevel"/>
    <w:tmpl w:val="167A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80DA7"/>
    <w:multiLevelType w:val="multilevel"/>
    <w:tmpl w:val="FA66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D0B06"/>
    <w:multiLevelType w:val="multilevel"/>
    <w:tmpl w:val="1F3C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D0268"/>
    <w:multiLevelType w:val="multilevel"/>
    <w:tmpl w:val="002E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13DAE"/>
    <w:multiLevelType w:val="multilevel"/>
    <w:tmpl w:val="05D4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850D7"/>
    <w:multiLevelType w:val="multilevel"/>
    <w:tmpl w:val="1116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F7FB8"/>
    <w:multiLevelType w:val="multilevel"/>
    <w:tmpl w:val="F99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7246C"/>
    <w:multiLevelType w:val="multilevel"/>
    <w:tmpl w:val="1AEA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30B20"/>
    <w:multiLevelType w:val="multilevel"/>
    <w:tmpl w:val="145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E478E"/>
    <w:multiLevelType w:val="multilevel"/>
    <w:tmpl w:val="AF5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2171F"/>
    <w:multiLevelType w:val="multilevel"/>
    <w:tmpl w:val="856C0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DF5DD4"/>
    <w:multiLevelType w:val="multilevel"/>
    <w:tmpl w:val="B832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514148689">
    <w:abstractNumId w:val="2"/>
  </w:num>
  <w:num w:numId="3" w16cid:durableId="654651764">
    <w:abstractNumId w:val="11"/>
  </w:num>
  <w:num w:numId="4" w16cid:durableId="1401365288">
    <w:abstractNumId w:val="3"/>
  </w:num>
  <w:num w:numId="5" w16cid:durableId="720011209">
    <w:abstractNumId w:val="5"/>
  </w:num>
  <w:num w:numId="6" w16cid:durableId="1686395127">
    <w:abstractNumId w:val="1"/>
  </w:num>
  <w:num w:numId="7" w16cid:durableId="435559463">
    <w:abstractNumId w:val="7"/>
  </w:num>
  <w:num w:numId="8" w16cid:durableId="301427765">
    <w:abstractNumId w:val="6"/>
  </w:num>
  <w:num w:numId="9" w16cid:durableId="1390764745">
    <w:abstractNumId w:val="12"/>
  </w:num>
  <w:num w:numId="10" w16cid:durableId="2058044359">
    <w:abstractNumId w:val="10"/>
  </w:num>
  <w:num w:numId="11" w16cid:durableId="84306244">
    <w:abstractNumId w:val="9"/>
  </w:num>
  <w:num w:numId="12" w16cid:durableId="189341820">
    <w:abstractNumId w:val="4"/>
  </w:num>
  <w:num w:numId="13" w16cid:durableId="820388532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925A6"/>
    <w:rsid w:val="001947BC"/>
    <w:rsid w:val="001E4D7A"/>
    <w:rsid w:val="00224D99"/>
    <w:rsid w:val="00227F54"/>
    <w:rsid w:val="00246041"/>
    <w:rsid w:val="002B13CD"/>
    <w:rsid w:val="002B721E"/>
    <w:rsid w:val="002F1CDF"/>
    <w:rsid w:val="00300E51"/>
    <w:rsid w:val="0032378D"/>
    <w:rsid w:val="003731D1"/>
    <w:rsid w:val="00375D9E"/>
    <w:rsid w:val="00395BE5"/>
    <w:rsid w:val="003A628C"/>
    <w:rsid w:val="003B39D3"/>
    <w:rsid w:val="003D76CA"/>
    <w:rsid w:val="004932EF"/>
    <w:rsid w:val="004A222A"/>
    <w:rsid w:val="004A22B3"/>
    <w:rsid w:val="004D310D"/>
    <w:rsid w:val="00527CC7"/>
    <w:rsid w:val="00586F64"/>
    <w:rsid w:val="005A37F1"/>
    <w:rsid w:val="005D55BB"/>
    <w:rsid w:val="00646502"/>
    <w:rsid w:val="00656987"/>
    <w:rsid w:val="006C1AF7"/>
    <w:rsid w:val="006C54B7"/>
    <w:rsid w:val="006D2E99"/>
    <w:rsid w:val="00770E71"/>
    <w:rsid w:val="007D6EAF"/>
    <w:rsid w:val="00804B9E"/>
    <w:rsid w:val="00821744"/>
    <w:rsid w:val="0086137E"/>
    <w:rsid w:val="008642E0"/>
    <w:rsid w:val="00887347"/>
    <w:rsid w:val="00896C99"/>
    <w:rsid w:val="008F16C0"/>
    <w:rsid w:val="0090520B"/>
    <w:rsid w:val="00961F2E"/>
    <w:rsid w:val="00970F92"/>
    <w:rsid w:val="009A53EC"/>
    <w:rsid w:val="009F72A2"/>
    <w:rsid w:val="00A22A65"/>
    <w:rsid w:val="00A250DC"/>
    <w:rsid w:val="00A6312F"/>
    <w:rsid w:val="00AB2B54"/>
    <w:rsid w:val="00AC7A39"/>
    <w:rsid w:val="00B035EC"/>
    <w:rsid w:val="00B374FB"/>
    <w:rsid w:val="00B62D04"/>
    <w:rsid w:val="00BA0209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E25A5F"/>
    <w:rsid w:val="00E345CC"/>
    <w:rsid w:val="00E86E46"/>
    <w:rsid w:val="00ED1FAC"/>
    <w:rsid w:val="00EF07D3"/>
    <w:rsid w:val="00F4119B"/>
    <w:rsid w:val="00F5534D"/>
    <w:rsid w:val="00F85FDE"/>
    <w:rsid w:val="00FA094A"/>
    <w:rsid w:val="00FB1D12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251</TotalTime>
  <Pages>161</Pages>
  <Words>9239</Words>
  <Characters>52667</Characters>
  <Application>Microsoft Office Word</Application>
  <DocSecurity>0</DocSecurity>
  <Lines>438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13</cp:revision>
  <cp:lastPrinted>2025-04-23T21:13:00Z</cp:lastPrinted>
  <dcterms:created xsi:type="dcterms:W3CDTF">2026-06-13T18:32:00Z</dcterms:created>
  <dcterms:modified xsi:type="dcterms:W3CDTF">2026-09-10T14:12:00Z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