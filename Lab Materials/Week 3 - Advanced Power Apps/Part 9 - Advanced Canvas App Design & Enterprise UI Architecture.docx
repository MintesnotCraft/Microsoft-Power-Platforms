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68628FE2" w:rsidR="006D2E99" w:rsidRPr="000F480F" w:rsidRDefault="00300E51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Advanced canvas app design &amp; enterprise ui architecture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21A194C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Microsoft Power Platform Bootcamp</w:t>
      </w:r>
    </w:p>
    <w:p w14:paraId="4ED562A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Day 9 Lab — Advanced Canvas App Design &amp; Enterprise UI Architecture</w:t>
      </w:r>
    </w:p>
    <w:p w14:paraId="6B36314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b/>
          <w:bCs/>
          <w:sz w:val="32"/>
          <w:szCs w:val="32"/>
        </w:rPr>
        <w:t>Week:</w:t>
      </w:r>
      <w:r w:rsidRPr="00300E51">
        <w:rPr>
          <w:sz w:val="32"/>
          <w:szCs w:val="32"/>
        </w:rPr>
        <w:t xml:space="preserve"> 3 — Advanced Power Apps</w:t>
      </w:r>
      <w:r w:rsidRPr="00300E51">
        <w:rPr>
          <w:sz w:val="32"/>
          <w:szCs w:val="32"/>
        </w:rPr>
        <w:br/>
      </w:r>
      <w:r w:rsidRPr="00300E51">
        <w:rPr>
          <w:b/>
          <w:bCs/>
          <w:sz w:val="32"/>
          <w:szCs w:val="32"/>
        </w:rPr>
        <w:t>Duration:</w:t>
      </w:r>
      <w:r w:rsidRPr="00300E51">
        <w:rPr>
          <w:sz w:val="32"/>
          <w:szCs w:val="32"/>
        </w:rPr>
        <w:t xml:space="preserve"> 2 Hours</w:t>
      </w:r>
      <w:r w:rsidRPr="00300E51">
        <w:rPr>
          <w:sz w:val="32"/>
          <w:szCs w:val="32"/>
        </w:rPr>
        <w:br/>
      </w:r>
      <w:r w:rsidRPr="00300E51">
        <w:rPr>
          <w:b/>
          <w:bCs/>
          <w:sz w:val="32"/>
          <w:szCs w:val="32"/>
        </w:rPr>
        <w:t>Level:</w:t>
      </w:r>
      <w:r w:rsidRPr="00300E51">
        <w:rPr>
          <w:sz w:val="32"/>
          <w:szCs w:val="32"/>
        </w:rPr>
        <w:t xml:space="preserve"> Intermediate</w:t>
      </w:r>
      <w:r w:rsidRPr="00300E51">
        <w:rPr>
          <w:sz w:val="32"/>
          <w:szCs w:val="32"/>
        </w:rPr>
        <w:br/>
      </w:r>
      <w:r w:rsidRPr="00300E51">
        <w:rPr>
          <w:b/>
          <w:bCs/>
          <w:sz w:val="32"/>
          <w:szCs w:val="32"/>
        </w:rPr>
        <w:t>Format:</w:t>
      </w:r>
      <w:r w:rsidRPr="00300E51">
        <w:rPr>
          <w:sz w:val="32"/>
          <w:szCs w:val="32"/>
        </w:rPr>
        <w:t xml:space="preserve"> Architecture Workshop + Dataverse Build + Responsive Canvas App + Components + UX + Testing</w:t>
      </w:r>
      <w:r w:rsidRPr="00300E51">
        <w:rPr>
          <w:sz w:val="32"/>
          <w:szCs w:val="32"/>
        </w:rPr>
        <w:br/>
      </w:r>
      <w:r w:rsidRPr="00300E51">
        <w:rPr>
          <w:b/>
          <w:bCs/>
          <w:sz w:val="32"/>
          <w:szCs w:val="32"/>
        </w:rPr>
        <w:t>Project:</w:t>
      </w:r>
      <w:r w:rsidRPr="00300E51">
        <w:rPr>
          <w:sz w:val="32"/>
          <w:szCs w:val="32"/>
        </w:rPr>
        <w:t xml:space="preserve"> IT Help Desk</w:t>
      </w:r>
      <w:r w:rsidRPr="00300E51">
        <w:rPr>
          <w:sz w:val="32"/>
          <w:szCs w:val="32"/>
        </w:rPr>
        <w:br/>
      </w:r>
      <w:r w:rsidRPr="00300E51">
        <w:rPr>
          <w:b/>
          <w:bCs/>
          <w:sz w:val="32"/>
          <w:szCs w:val="32"/>
        </w:rPr>
        <w:t>Target Version:</w:t>
      </w:r>
      <w:r w:rsidRPr="00300E51">
        <w:rPr>
          <w:sz w:val="32"/>
          <w:szCs w:val="32"/>
        </w:rPr>
        <w:t xml:space="preserve"> v0.1</w:t>
      </w:r>
    </w:p>
    <w:p w14:paraId="190E3D4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7CAE352">
          <v:rect id="_x0000_i3320" style="width:0;height:1.5pt" o:hralign="center" o:hrstd="t" o:hr="t" fillcolor="#a0a0a0" stroked="f"/>
        </w:pict>
      </w:r>
    </w:p>
    <w:p w14:paraId="525097D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1. Day 9 Overview</w:t>
      </w:r>
    </w:p>
    <w:p w14:paraId="78DDF9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During Week 2, students built:</w:t>
      </w:r>
    </w:p>
    <w:p w14:paraId="76C91B3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Employee Leave Management App v1.0</w:t>
      </w:r>
    </w:p>
    <w:p w14:paraId="1C25D00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They learned how to:</w:t>
      </w:r>
    </w:p>
    <w:p w14:paraId="71AAFF59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t>Connect Power Apps to Dataverse</w:t>
      </w:r>
    </w:p>
    <w:p w14:paraId="4812F2DE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t>Build screens</w:t>
      </w:r>
    </w:p>
    <w:p w14:paraId="19FBFA1B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t>Use Galleries</w:t>
      </w:r>
    </w:p>
    <w:p w14:paraId="72B68DE9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t>Use Forms</w:t>
      </w:r>
    </w:p>
    <w:p w14:paraId="606F1502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t>Search</w:t>
      </w:r>
    </w:p>
    <w:p w14:paraId="2085E730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t>Filter</w:t>
      </w:r>
    </w:p>
    <w:p w14:paraId="4C02E0C6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t>Sort</w:t>
      </w:r>
    </w:p>
    <w:p w14:paraId="2575D895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t>Navigate</w:t>
      </w:r>
    </w:p>
    <w:p w14:paraId="35029F00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t>Identify the current user</w:t>
      </w:r>
    </w:p>
    <w:p w14:paraId="409A98CB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Use Power Fx</w:t>
      </w:r>
    </w:p>
    <w:p w14:paraId="05E47CC4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t>Use variables</w:t>
      </w:r>
    </w:p>
    <w:p w14:paraId="29931697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t>Update records</w:t>
      </w:r>
    </w:p>
    <w:p w14:paraId="0AD658DB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t>Handle errors</w:t>
      </w:r>
    </w:p>
    <w:p w14:paraId="5C1B6D4C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t>Build responsive layouts</w:t>
      </w:r>
    </w:p>
    <w:p w14:paraId="233CEF1A" w14:textId="77777777" w:rsidR="00300E51" w:rsidRPr="00300E51" w:rsidRDefault="00300E51" w:rsidP="00300E51">
      <w:pPr>
        <w:numPr>
          <w:ilvl w:val="0"/>
          <w:numId w:val="31"/>
        </w:numPr>
        <w:rPr>
          <w:sz w:val="32"/>
          <w:szCs w:val="32"/>
        </w:rPr>
      </w:pPr>
      <w:r w:rsidRPr="00300E51">
        <w:rPr>
          <w:sz w:val="32"/>
          <w:szCs w:val="32"/>
        </w:rPr>
        <w:t>Test and publish</w:t>
      </w:r>
    </w:p>
    <w:p w14:paraId="73AD80E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Today we begin:</w:t>
      </w:r>
    </w:p>
    <w:p w14:paraId="6236EA3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Project 2 — IT Help Desk</w:t>
      </w:r>
    </w:p>
    <w:p w14:paraId="6FC356B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But there is an important difference.</w:t>
      </w:r>
    </w:p>
    <w:p w14:paraId="33E22FB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instructor should not simply tell students:</w:t>
      </w:r>
    </w:p>
    <w:p w14:paraId="074DC1A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Put this button here.</w:t>
      </w:r>
    </w:p>
    <w:p w14:paraId="4D09BC7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Students must begin thinking like:</w:t>
      </w:r>
    </w:p>
    <w:p w14:paraId="098F001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Application Designers.</w:t>
      </w:r>
    </w:p>
    <w:p w14:paraId="4E02247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D7F89B1">
          <v:rect id="_x0000_i3321" style="width:0;height:1.5pt" o:hralign="center" o:hrstd="t" o:hr="t" fillcolor="#a0a0a0" stroked="f"/>
        </w:pict>
      </w:r>
    </w:p>
    <w:p w14:paraId="433D4A4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2. The Week 3 Goal</w:t>
      </w:r>
    </w:p>
    <w:p w14:paraId="2157ABB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Week 2 question:</w:t>
      </w:r>
    </w:p>
    <w:p w14:paraId="3B62384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Can you build a Canvas App?</w:t>
      </w:r>
    </w:p>
    <w:p w14:paraId="4215141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Week 3 question:</w:t>
      </w:r>
    </w:p>
    <w:p w14:paraId="3DB0A79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Can you design a Canvas App that remains maintainable as it grows?</w:t>
      </w:r>
    </w:p>
    <w:p w14:paraId="3D19777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We will focus on:</w:t>
      </w:r>
    </w:p>
    <w:p w14:paraId="1509BC0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Architecture</w:t>
      </w:r>
    </w:p>
    <w:p w14:paraId="317EDBD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Reusability</w:t>
      </w:r>
    </w:p>
    <w:p w14:paraId="6AC4A0A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Responsiveness</w:t>
      </w:r>
    </w:p>
    <w:p w14:paraId="1453B61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Components</w:t>
      </w:r>
    </w:p>
    <w:p w14:paraId="6A7DED5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Themes</w:t>
      </w:r>
    </w:p>
    <w:p w14:paraId="7C062F8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Application state</w:t>
      </w:r>
    </w:p>
    <w:p w14:paraId="1459B4C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Role-aware experiences</w:t>
      </w:r>
    </w:p>
    <w:p w14:paraId="5079A17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Performance-conscious design</w:t>
      </w:r>
    </w:p>
    <w:p w14:paraId="65353F2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0D24164">
          <v:rect id="_x0000_i3322" style="width:0;height:1.5pt" o:hralign="center" o:hrstd="t" o:hr="t" fillcolor="#a0a0a0" stroked="f"/>
        </w:pict>
      </w:r>
    </w:p>
    <w:p w14:paraId="46C3C57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3. Project Scenario</w:t>
      </w:r>
    </w:p>
    <w:p w14:paraId="5F7AE5A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company currently receives IT problems through:</w:t>
      </w:r>
    </w:p>
    <w:p w14:paraId="08C8405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Email</w:t>
      </w:r>
    </w:p>
    <w:p w14:paraId="0557E2F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Phone calls</w:t>
      </w:r>
    </w:p>
    <w:p w14:paraId="17AB673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Microsoft Teams messages</w:t>
      </w:r>
    </w:p>
    <w:p w14:paraId="25A36D0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Walking to the IT office</w:t>
      </w:r>
    </w:p>
    <w:p w14:paraId="099A099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756EEF9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My laptop is not starting.</w:t>
      </w:r>
    </w:p>
    <w:p w14:paraId="3BE9AEB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Another employee sends:</w:t>
      </w:r>
    </w:p>
    <w:p w14:paraId="0EDFC9D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Internet not working.</w:t>
      </w:r>
    </w:p>
    <w:p w14:paraId="3A4F1B8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Someone messages:</w:t>
      </w:r>
    </w:p>
    <w:p w14:paraId="07DF6BB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 forgot my password.</w:t>
      </w:r>
    </w:p>
    <w:p w14:paraId="2133763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There is no centralized:</w:t>
      </w:r>
    </w:p>
    <w:p w14:paraId="4E4ADAB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Ticket System.</w:t>
      </w:r>
    </w:p>
    <w:p w14:paraId="28B4B9C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D2356FF">
          <v:rect id="_x0000_i3323" style="width:0;height:1.5pt" o:hralign="center" o:hrstd="t" o:hr="t" fillcolor="#a0a0a0" stroked="f"/>
        </w:pict>
      </w:r>
    </w:p>
    <w:p w14:paraId="3847DC5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4. Current Problems</w:t>
      </w:r>
    </w:p>
    <w:p w14:paraId="37DCAF4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Ask students:</w:t>
      </w:r>
    </w:p>
    <w:p w14:paraId="283DF19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problems could this create?</w:t>
      </w:r>
    </w:p>
    <w:p w14:paraId="6B69244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Give students two minutes.</w:t>
      </w:r>
    </w:p>
    <w:p w14:paraId="3BA1F1D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FCD3AEB">
          <v:rect id="_x0000_i3324" style="width:0;height:1.5pt" o:hralign="center" o:hrstd="t" o:hr="t" fillcolor="#a0a0a0" stroked="f"/>
        </w:pict>
      </w:r>
    </w:p>
    <w:p w14:paraId="4EC79F8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5. Expected Answers</w:t>
      </w:r>
    </w:p>
    <w:p w14:paraId="5B407A8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Possible answers:</w:t>
      </w:r>
    </w:p>
    <w:p w14:paraId="53AA5202" w14:textId="77777777" w:rsidR="00300E51" w:rsidRPr="00300E51" w:rsidRDefault="00300E51" w:rsidP="00300E51">
      <w:pPr>
        <w:numPr>
          <w:ilvl w:val="0"/>
          <w:numId w:val="32"/>
        </w:numPr>
        <w:rPr>
          <w:sz w:val="32"/>
          <w:szCs w:val="32"/>
        </w:rPr>
      </w:pPr>
      <w:r w:rsidRPr="00300E51">
        <w:rPr>
          <w:sz w:val="32"/>
          <w:szCs w:val="32"/>
        </w:rPr>
        <w:t>Requests get lost</w:t>
      </w:r>
    </w:p>
    <w:p w14:paraId="4818E7F3" w14:textId="77777777" w:rsidR="00300E51" w:rsidRPr="00300E51" w:rsidRDefault="00300E51" w:rsidP="00300E51">
      <w:pPr>
        <w:numPr>
          <w:ilvl w:val="0"/>
          <w:numId w:val="32"/>
        </w:numPr>
        <w:rPr>
          <w:sz w:val="32"/>
          <w:szCs w:val="32"/>
        </w:rPr>
      </w:pPr>
      <w:r w:rsidRPr="00300E51">
        <w:rPr>
          <w:sz w:val="32"/>
          <w:szCs w:val="32"/>
        </w:rPr>
        <w:t>Employees contact different technicians</w:t>
      </w:r>
    </w:p>
    <w:p w14:paraId="7E872B37" w14:textId="77777777" w:rsidR="00300E51" w:rsidRPr="00300E51" w:rsidRDefault="00300E51" w:rsidP="00300E51">
      <w:pPr>
        <w:numPr>
          <w:ilvl w:val="0"/>
          <w:numId w:val="32"/>
        </w:numPr>
        <w:rPr>
          <w:sz w:val="32"/>
          <w:szCs w:val="32"/>
        </w:rPr>
      </w:pPr>
      <w:r w:rsidRPr="00300E51">
        <w:rPr>
          <w:sz w:val="32"/>
          <w:szCs w:val="32"/>
        </w:rPr>
        <w:t>No ticket numbers</w:t>
      </w:r>
    </w:p>
    <w:p w14:paraId="2291EA4C" w14:textId="77777777" w:rsidR="00300E51" w:rsidRPr="00300E51" w:rsidRDefault="00300E51" w:rsidP="00300E51">
      <w:pPr>
        <w:numPr>
          <w:ilvl w:val="0"/>
          <w:numId w:val="32"/>
        </w:numPr>
        <w:rPr>
          <w:sz w:val="32"/>
          <w:szCs w:val="32"/>
        </w:rPr>
      </w:pPr>
      <w:r w:rsidRPr="00300E51">
        <w:rPr>
          <w:sz w:val="32"/>
          <w:szCs w:val="32"/>
        </w:rPr>
        <w:t>No prioritization</w:t>
      </w:r>
    </w:p>
    <w:p w14:paraId="52D62F43" w14:textId="77777777" w:rsidR="00300E51" w:rsidRPr="00300E51" w:rsidRDefault="00300E51" w:rsidP="00300E51">
      <w:pPr>
        <w:numPr>
          <w:ilvl w:val="0"/>
          <w:numId w:val="32"/>
        </w:numPr>
        <w:rPr>
          <w:sz w:val="32"/>
          <w:szCs w:val="32"/>
        </w:rPr>
      </w:pPr>
      <w:r w:rsidRPr="00300E51">
        <w:rPr>
          <w:sz w:val="32"/>
          <w:szCs w:val="32"/>
        </w:rPr>
        <w:t>No ownership</w:t>
      </w:r>
    </w:p>
    <w:p w14:paraId="7DE00C61" w14:textId="77777777" w:rsidR="00300E51" w:rsidRPr="00300E51" w:rsidRDefault="00300E51" w:rsidP="00300E51">
      <w:pPr>
        <w:numPr>
          <w:ilvl w:val="0"/>
          <w:numId w:val="32"/>
        </w:numPr>
        <w:rPr>
          <w:sz w:val="32"/>
          <w:szCs w:val="32"/>
        </w:rPr>
      </w:pPr>
      <w:r w:rsidRPr="00300E51">
        <w:rPr>
          <w:sz w:val="32"/>
          <w:szCs w:val="32"/>
        </w:rPr>
        <w:t>No consistent categories</w:t>
      </w:r>
    </w:p>
    <w:p w14:paraId="1747ECC9" w14:textId="77777777" w:rsidR="00300E51" w:rsidRPr="00300E51" w:rsidRDefault="00300E51" w:rsidP="00300E51">
      <w:pPr>
        <w:numPr>
          <w:ilvl w:val="0"/>
          <w:numId w:val="32"/>
        </w:numPr>
        <w:rPr>
          <w:sz w:val="32"/>
          <w:szCs w:val="32"/>
        </w:rPr>
      </w:pPr>
      <w:r w:rsidRPr="00300E51">
        <w:rPr>
          <w:sz w:val="32"/>
          <w:szCs w:val="32"/>
        </w:rPr>
        <w:t>No resolution history</w:t>
      </w:r>
    </w:p>
    <w:p w14:paraId="3D53A520" w14:textId="77777777" w:rsidR="00300E51" w:rsidRPr="00300E51" w:rsidRDefault="00300E51" w:rsidP="00300E51">
      <w:pPr>
        <w:numPr>
          <w:ilvl w:val="0"/>
          <w:numId w:val="32"/>
        </w:numPr>
        <w:rPr>
          <w:sz w:val="32"/>
          <w:szCs w:val="32"/>
        </w:rPr>
      </w:pPr>
      <w:r w:rsidRPr="00300E51">
        <w:rPr>
          <w:sz w:val="32"/>
          <w:szCs w:val="32"/>
        </w:rPr>
        <w:t>No status tracking</w:t>
      </w:r>
    </w:p>
    <w:p w14:paraId="4CF288C0" w14:textId="77777777" w:rsidR="00300E51" w:rsidRPr="00300E51" w:rsidRDefault="00300E51" w:rsidP="00300E51">
      <w:pPr>
        <w:numPr>
          <w:ilvl w:val="0"/>
          <w:numId w:val="32"/>
        </w:numPr>
        <w:rPr>
          <w:sz w:val="32"/>
          <w:szCs w:val="32"/>
        </w:rPr>
      </w:pPr>
      <w:r w:rsidRPr="00300E51">
        <w:rPr>
          <w:sz w:val="32"/>
          <w:szCs w:val="32"/>
        </w:rPr>
        <w:t>Duplicate requests</w:t>
      </w:r>
    </w:p>
    <w:p w14:paraId="0F751C92" w14:textId="77777777" w:rsidR="00300E51" w:rsidRPr="00300E51" w:rsidRDefault="00300E51" w:rsidP="00300E51">
      <w:pPr>
        <w:numPr>
          <w:ilvl w:val="0"/>
          <w:numId w:val="32"/>
        </w:numPr>
        <w:rPr>
          <w:sz w:val="32"/>
          <w:szCs w:val="32"/>
        </w:rPr>
      </w:pPr>
      <w:r w:rsidRPr="00300E51">
        <w:rPr>
          <w:sz w:val="32"/>
          <w:szCs w:val="32"/>
        </w:rPr>
        <w:t>Difficult management reporting</w:t>
      </w:r>
    </w:p>
    <w:p w14:paraId="1AD5D952" w14:textId="77777777" w:rsidR="00300E51" w:rsidRPr="00300E51" w:rsidRDefault="00300E51" w:rsidP="00300E51">
      <w:pPr>
        <w:numPr>
          <w:ilvl w:val="0"/>
          <w:numId w:val="32"/>
        </w:numPr>
        <w:rPr>
          <w:sz w:val="32"/>
          <w:szCs w:val="32"/>
        </w:rPr>
      </w:pPr>
      <w:r w:rsidRPr="00300E51">
        <w:rPr>
          <w:sz w:val="32"/>
          <w:szCs w:val="32"/>
        </w:rPr>
        <w:t>Difficult SLA tracking</w:t>
      </w:r>
    </w:p>
    <w:p w14:paraId="18FECED2" w14:textId="77777777" w:rsidR="00300E51" w:rsidRPr="00300E51" w:rsidRDefault="00300E51" w:rsidP="00300E51">
      <w:pPr>
        <w:numPr>
          <w:ilvl w:val="0"/>
          <w:numId w:val="32"/>
        </w:numPr>
        <w:rPr>
          <w:sz w:val="32"/>
          <w:szCs w:val="32"/>
        </w:rPr>
      </w:pPr>
      <w:r w:rsidRPr="00300E51">
        <w:rPr>
          <w:sz w:val="32"/>
          <w:szCs w:val="32"/>
        </w:rPr>
        <w:t>No audit history</w:t>
      </w:r>
    </w:p>
    <w:p w14:paraId="02511254" w14:textId="77777777" w:rsidR="00300E51" w:rsidRPr="00300E51" w:rsidRDefault="00300E51" w:rsidP="00300E51">
      <w:pPr>
        <w:numPr>
          <w:ilvl w:val="0"/>
          <w:numId w:val="32"/>
        </w:numPr>
        <w:rPr>
          <w:sz w:val="32"/>
          <w:szCs w:val="32"/>
        </w:rPr>
      </w:pPr>
      <w:r w:rsidRPr="00300E51">
        <w:rPr>
          <w:sz w:val="32"/>
          <w:szCs w:val="32"/>
        </w:rPr>
        <w:t>Employees repeatedly ask for updates</w:t>
      </w:r>
    </w:p>
    <w:p w14:paraId="7B38D14A" w14:textId="77777777" w:rsidR="00300E51" w:rsidRPr="00300E51" w:rsidRDefault="00300E51" w:rsidP="00300E51">
      <w:pPr>
        <w:numPr>
          <w:ilvl w:val="0"/>
          <w:numId w:val="32"/>
        </w:num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No centralized support queue</w:t>
      </w:r>
    </w:p>
    <w:p w14:paraId="4DC20D9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F5A3D40">
          <v:rect id="_x0000_i3325" style="width:0;height:1.5pt" o:hralign="center" o:hrstd="t" o:hr="t" fillcolor="#a0a0a0" stroked="f"/>
        </w:pict>
      </w:r>
    </w:p>
    <w:p w14:paraId="2890B85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6. Proposed Solution</w:t>
      </w:r>
    </w:p>
    <w:p w14:paraId="52FBE06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We will build:</w:t>
      </w:r>
    </w:p>
    <w:p w14:paraId="23DDB01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IT Help Desk</w:t>
      </w:r>
    </w:p>
    <w:p w14:paraId="0AB9D4F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Architecture:</w:t>
      </w:r>
    </w:p>
    <w:p w14:paraId="162C342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EMPLOYEE</w:t>
      </w:r>
    </w:p>
    <w:p w14:paraId="38D9213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|</w:t>
      </w:r>
    </w:p>
    <w:p w14:paraId="7CDB460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v</w:t>
      </w:r>
    </w:p>
    <w:p w14:paraId="0319F2E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HELP DESK CANVAS APP</w:t>
      </w:r>
    </w:p>
    <w:p w14:paraId="15884DA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|</w:t>
      </w:r>
    </w:p>
    <w:p w14:paraId="2918C3D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v</w:t>
      </w:r>
    </w:p>
    <w:p w14:paraId="361CC48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DATAVERSE</w:t>
      </w:r>
    </w:p>
    <w:p w14:paraId="08AB365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|</w:t>
      </w:r>
    </w:p>
    <w:p w14:paraId="2B50B1A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+---- Support Ticket</w:t>
      </w:r>
    </w:p>
    <w:p w14:paraId="51BB10E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|</w:t>
      </w:r>
    </w:p>
    <w:p w14:paraId="1085511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+---- Ticket Category</w:t>
      </w:r>
    </w:p>
    <w:p w14:paraId="6584453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|</w:t>
      </w:r>
    </w:p>
    <w:p w14:paraId="1E5FCD0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+---- Employee</w:t>
      </w:r>
    </w:p>
    <w:p w14:paraId="5C49906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Later:</w:t>
      </w:r>
    </w:p>
    <w:p w14:paraId="0D34EFB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TECHNICIAN</w:t>
      </w:r>
    </w:p>
    <w:p w14:paraId="42DC4F5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|</w:t>
      </w:r>
    </w:p>
    <w:p w14:paraId="18DB8D2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    v</w:t>
      </w:r>
    </w:p>
    <w:p w14:paraId="39C1CF0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MODEL-DRIVEN APP</w:t>
      </w:r>
    </w:p>
    <w:p w14:paraId="5B30278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Both experiences will use:</w:t>
      </w:r>
    </w:p>
    <w:p w14:paraId="6169DDD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The Same Dataverse Data.</w:t>
      </w:r>
    </w:p>
    <w:p w14:paraId="3570022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3EC8376">
          <v:rect id="_x0000_i3326" style="width:0;height:1.5pt" o:hralign="center" o:hrstd="t" o:hr="t" fillcolor="#a0a0a0" stroked="f"/>
        </w:pict>
      </w:r>
    </w:p>
    <w:p w14:paraId="250F80D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7. Day 9 Final Result</w:t>
      </w:r>
    </w:p>
    <w:p w14:paraId="5ECE767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Students will build:</w:t>
      </w:r>
    </w:p>
    <w:p w14:paraId="31A2D20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IT Help Desk v0.1</w:t>
      </w:r>
    </w:p>
    <w:p w14:paraId="4E61000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with:</w:t>
      </w:r>
    </w:p>
    <w:p w14:paraId="7A4A2AE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Responsive application shell</w:t>
      </w:r>
    </w:p>
    <w:p w14:paraId="0A5D12D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Home Dashboard</w:t>
      </w:r>
    </w:p>
    <w:p w14:paraId="2FA8DF6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My Tickets</w:t>
      </w:r>
    </w:p>
    <w:p w14:paraId="7C8E703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New Ticket</w:t>
      </w:r>
    </w:p>
    <w:p w14:paraId="7F72ED7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Details</w:t>
      </w:r>
    </w:p>
    <w:p w14:paraId="770D4DE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Profile</w:t>
      </w:r>
    </w:p>
    <w:p w14:paraId="5472054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Reusable Header</w:t>
      </w:r>
    </w:p>
    <w:p w14:paraId="35428DA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Reusable Navigation</w:t>
      </w:r>
    </w:p>
    <w:p w14:paraId="554207D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Reusable Empty State</w:t>
      </w:r>
    </w:p>
    <w:p w14:paraId="6134268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Modern Theme</w:t>
      </w:r>
    </w:p>
    <w:p w14:paraId="28B6542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Responsive layouts</w:t>
      </w:r>
    </w:p>
    <w:p w14:paraId="75C6E02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Current Employee logic</w:t>
      </w:r>
    </w:p>
    <w:p w14:paraId="6991909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37C1D16">
          <v:rect id="_x0000_i3327" style="width:0;height:1.5pt" o:hralign="center" o:hrstd="t" o:hr="t" fillcolor="#a0a0a0" stroked="f"/>
        </w:pict>
      </w:r>
    </w:p>
    <w:p w14:paraId="106567B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8. Day 9 Learning Objectives</w:t>
      </w:r>
    </w:p>
    <w:p w14:paraId="1D49D14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By the end of today's session, students should be able to:</w:t>
      </w:r>
    </w:p>
    <w:p w14:paraId="33EE1776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Plan a Canvas App before building.</w:t>
      </w:r>
    </w:p>
    <w:p w14:paraId="5006EA13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Identify application layers.</w:t>
      </w:r>
    </w:p>
    <w:p w14:paraId="344EBD6F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Design an application shell.</w:t>
      </w:r>
    </w:p>
    <w:p w14:paraId="4BC61FB1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Understand reusable UI architecture.</w:t>
      </w:r>
    </w:p>
    <w:p w14:paraId="0ABAB760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Design responsive layouts using containers.</w:t>
      </w:r>
    </w:p>
    <w:p w14:paraId="38198AD5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Create horizontal and vertical container hierarchies.</w:t>
      </w:r>
    </w:p>
    <w:p w14:paraId="46EFE69E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Use flexible sizing.</w:t>
      </w:r>
    </w:p>
    <w:p w14:paraId="7C6F220C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Use Parent.Width.</w:t>
      </w:r>
    </w:p>
    <w:p w14:paraId="4E7A20B7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Use Parent.Height.</w:t>
      </w:r>
    </w:p>
    <w:p w14:paraId="3E45FE26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Use App.Width.</w:t>
      </w:r>
    </w:p>
    <w:p w14:paraId="1E33C056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Design breakpoint-based behavior.</w:t>
      </w:r>
    </w:p>
    <w:p w14:paraId="4266767D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Explain modern controls.</w:t>
      </w:r>
    </w:p>
    <w:p w14:paraId="6FDC6BAE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Apply a modern theme.</w:t>
      </w:r>
    </w:p>
    <w:p w14:paraId="761BDCFB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Understand centralized styling.</w:t>
      </w:r>
    </w:p>
    <w:p w14:paraId="25F9833E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Explain Canvas Components.</w:t>
      </w:r>
    </w:p>
    <w:p w14:paraId="702CB750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Build a reusable Header component.</w:t>
      </w:r>
    </w:p>
    <w:p w14:paraId="7E817770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Understand Component Input properties.</w:t>
      </w:r>
    </w:p>
    <w:p w14:paraId="47CFFBCC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Understand Component Output properties.</w:t>
      </w:r>
    </w:p>
    <w:p w14:paraId="10FBA18C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Understand component encapsulation.</w:t>
      </w:r>
    </w:p>
    <w:p w14:paraId="20712292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Explain Component Libraries.</w:t>
      </w:r>
    </w:p>
    <w:p w14:paraId="2F48030C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Build a reusable Navigation pattern.</w:t>
      </w:r>
    </w:p>
    <w:p w14:paraId="78A9AC30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Design role-aware UI.</w:t>
      </w:r>
    </w:p>
    <w:p w14:paraId="203F9C8F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Understand UI authorization vs Dataverse security.</w:t>
      </w:r>
    </w:p>
    <w:p w14:paraId="4365DBD0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Build loading, empty, and error-state patterns.</w:t>
      </w:r>
    </w:p>
    <w:p w14:paraId="35AE8771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Reduce duplicated formulas.</w:t>
      </w:r>
    </w:p>
    <w:p w14:paraId="038EBB78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Understand application state architecture.</w:t>
      </w:r>
    </w:p>
    <w:p w14:paraId="15BA8DAA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Identify cross-screen-reference problems.</w:t>
      </w:r>
    </w:p>
    <w:p w14:paraId="30D96689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Recognize N+1 query problems.</w:t>
      </w:r>
    </w:p>
    <w:p w14:paraId="1F3F5CF4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Review performance before an app becomes large.</w:t>
      </w:r>
    </w:p>
    <w:p w14:paraId="5CDDC58B" w14:textId="77777777" w:rsidR="00300E51" w:rsidRPr="00300E51" w:rsidRDefault="00300E51" w:rsidP="00300E51">
      <w:pPr>
        <w:numPr>
          <w:ilvl w:val="0"/>
          <w:numId w:val="33"/>
        </w:numPr>
        <w:rPr>
          <w:sz w:val="32"/>
          <w:szCs w:val="32"/>
        </w:rPr>
      </w:pPr>
      <w:r w:rsidRPr="00300E51">
        <w:rPr>
          <w:sz w:val="32"/>
          <w:szCs w:val="32"/>
        </w:rPr>
        <w:t>Build the first version of the IT Help Desk.</w:t>
      </w:r>
    </w:p>
    <w:p w14:paraId="42F05B9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B7498F4">
          <v:rect id="_x0000_i3328" style="width:0;height:1.5pt" o:hralign="center" o:hrstd="t" o:hr="t" fillcolor="#a0a0a0" stroked="f"/>
        </w:pict>
      </w:r>
    </w:p>
    <w:p w14:paraId="19F6472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9. Day 9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5071"/>
      </w:tblGrid>
      <w:tr w:rsidR="00300E51" w:rsidRPr="00300E51" w14:paraId="5890C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4B62E" w14:textId="77777777" w:rsidR="00300E51" w:rsidRPr="00300E51" w:rsidRDefault="00300E51" w:rsidP="00300E51">
            <w:pPr>
              <w:rPr>
                <w:b/>
                <w:bCs/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D9DC4B8" w14:textId="77777777" w:rsidR="00300E51" w:rsidRPr="00300E51" w:rsidRDefault="00300E51" w:rsidP="00300E51">
            <w:pPr>
              <w:rPr>
                <w:b/>
                <w:bCs/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300E51" w:rsidRPr="00300E51" w14:paraId="76469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475A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19FC11E1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Business Problem + Architecture</w:t>
            </w:r>
          </w:p>
        </w:tc>
      </w:tr>
      <w:tr w:rsidR="00300E51" w:rsidRPr="00300E51" w14:paraId="2CF9F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934C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00:10–00:25</w:t>
            </w:r>
          </w:p>
        </w:tc>
        <w:tc>
          <w:tcPr>
            <w:tcW w:w="0" w:type="auto"/>
            <w:vAlign w:val="center"/>
            <w:hideMark/>
          </w:tcPr>
          <w:p w14:paraId="30EA70E6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Dataverse Help Desk Model</w:t>
            </w:r>
          </w:p>
        </w:tc>
      </w:tr>
      <w:tr w:rsidR="00300E51" w:rsidRPr="00300E51" w14:paraId="37AC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FD65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00:25–00:40</w:t>
            </w:r>
          </w:p>
        </w:tc>
        <w:tc>
          <w:tcPr>
            <w:tcW w:w="0" w:type="auto"/>
            <w:vAlign w:val="center"/>
            <w:hideMark/>
          </w:tcPr>
          <w:p w14:paraId="2CEDBE58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Responsive App Shell</w:t>
            </w:r>
          </w:p>
        </w:tc>
      </w:tr>
      <w:tr w:rsidR="00300E51" w:rsidRPr="00300E51" w14:paraId="304E6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D7D6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00:40–00:55</w:t>
            </w:r>
          </w:p>
        </w:tc>
        <w:tc>
          <w:tcPr>
            <w:tcW w:w="0" w:type="auto"/>
            <w:vAlign w:val="center"/>
            <w:hideMark/>
          </w:tcPr>
          <w:p w14:paraId="64551D35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Theme + Design System</w:t>
            </w:r>
          </w:p>
        </w:tc>
      </w:tr>
      <w:tr w:rsidR="00300E51" w:rsidRPr="00300E51" w14:paraId="2642B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A3D8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00:55–01:15</w:t>
            </w:r>
          </w:p>
        </w:tc>
        <w:tc>
          <w:tcPr>
            <w:tcW w:w="0" w:type="auto"/>
            <w:vAlign w:val="center"/>
            <w:hideMark/>
          </w:tcPr>
          <w:p w14:paraId="05D061C0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Reusable Components</w:t>
            </w:r>
          </w:p>
        </w:tc>
      </w:tr>
      <w:tr w:rsidR="00300E51" w:rsidRPr="00300E51" w14:paraId="05EFB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66B0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01:15–01:30</w:t>
            </w:r>
          </w:p>
        </w:tc>
        <w:tc>
          <w:tcPr>
            <w:tcW w:w="0" w:type="auto"/>
            <w:vAlign w:val="center"/>
            <w:hideMark/>
          </w:tcPr>
          <w:p w14:paraId="675D6B71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Home Dashboard</w:t>
            </w:r>
          </w:p>
        </w:tc>
      </w:tr>
      <w:tr w:rsidR="00300E51" w:rsidRPr="00300E51" w14:paraId="62CD6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B713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01:30–01:42</w:t>
            </w:r>
          </w:p>
        </w:tc>
        <w:tc>
          <w:tcPr>
            <w:tcW w:w="0" w:type="auto"/>
            <w:vAlign w:val="center"/>
            <w:hideMark/>
          </w:tcPr>
          <w:p w14:paraId="59FD3B01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My Tickets + New Ticket</w:t>
            </w:r>
          </w:p>
        </w:tc>
      </w:tr>
      <w:tr w:rsidR="00300E51" w:rsidRPr="00300E51" w14:paraId="71630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F3B3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lastRenderedPageBreak/>
              <w:t>01:42–01:50</w:t>
            </w:r>
          </w:p>
        </w:tc>
        <w:tc>
          <w:tcPr>
            <w:tcW w:w="0" w:type="auto"/>
            <w:vAlign w:val="center"/>
            <w:hideMark/>
          </w:tcPr>
          <w:p w14:paraId="47390433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Details + States</w:t>
            </w:r>
          </w:p>
        </w:tc>
      </w:tr>
      <w:tr w:rsidR="00300E51" w:rsidRPr="00300E51" w14:paraId="12F56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F836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01:50–01:57</w:t>
            </w:r>
          </w:p>
        </w:tc>
        <w:tc>
          <w:tcPr>
            <w:tcW w:w="0" w:type="auto"/>
            <w:vAlign w:val="center"/>
            <w:hideMark/>
          </w:tcPr>
          <w:p w14:paraId="5E0C2507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Performance &amp; Architecture Audit</w:t>
            </w:r>
          </w:p>
        </w:tc>
      </w:tr>
      <w:tr w:rsidR="00300E51" w:rsidRPr="00300E51" w14:paraId="2B980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725F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01:57–02:00</w:t>
            </w:r>
          </w:p>
        </w:tc>
        <w:tc>
          <w:tcPr>
            <w:tcW w:w="0" w:type="auto"/>
            <w:vAlign w:val="center"/>
            <w:hideMark/>
          </w:tcPr>
          <w:p w14:paraId="07358766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Review</w:t>
            </w:r>
          </w:p>
        </w:tc>
      </w:tr>
    </w:tbl>
    <w:p w14:paraId="019C87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31C98D0">
          <v:rect id="_x0000_i3329" style="width:0;height:1.5pt" o:hralign="center" o:hrstd="t" o:hr="t" fillcolor="#a0a0a0" stroked="f"/>
        </w:pict>
      </w:r>
    </w:p>
    <w:p w14:paraId="6CF8EA4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 — APPLICATION ARCHITECTURE</w:t>
      </w:r>
    </w:p>
    <w:p w14:paraId="2441B31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10. Prototype vs Enterprise Application</w:t>
      </w:r>
    </w:p>
    <w:p w14:paraId="077F547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prototype might contain:</w:t>
      </w:r>
    </w:p>
    <w:p w14:paraId="3AD72E8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Screen1</w:t>
      </w:r>
    </w:p>
    <w:p w14:paraId="6C216CE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Button1</w:t>
      </w:r>
    </w:p>
    <w:p w14:paraId="595ABA2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Gallery1</w:t>
      </w:r>
    </w:p>
    <w:p w14:paraId="08A4F9F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Label24</w:t>
      </w:r>
    </w:p>
    <w:p w14:paraId="3C15186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Form3</w:t>
      </w:r>
    </w:p>
    <w:p w14:paraId="1055BAF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and repeated formulas everywhere.</w:t>
      </w:r>
    </w:p>
    <w:p w14:paraId="43F2CBF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It may work today.</w:t>
      </w:r>
    </w:p>
    <w:p w14:paraId="5487464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But after:</w:t>
      </w:r>
    </w:p>
    <w:p w14:paraId="649EF3B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12 Months</w:t>
      </w:r>
    </w:p>
    <w:p w14:paraId="40F7C37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and:</w:t>
      </w:r>
    </w:p>
    <w:p w14:paraId="7C1270D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30 Screens</w:t>
      </w:r>
    </w:p>
    <w:p w14:paraId="6A80B6C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it becomes difficult to maintain.</w:t>
      </w:r>
    </w:p>
    <w:p w14:paraId="66F20C0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B1F4B0A">
          <v:rect id="_x0000_i3330" style="width:0;height:1.5pt" o:hralign="center" o:hrstd="t" o:hr="t" fillcolor="#a0a0a0" stroked="f"/>
        </w:pict>
      </w:r>
    </w:p>
    <w:p w14:paraId="6EC4207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11. Enterprise Application Mindset</w:t>
      </w:r>
    </w:p>
    <w:p w14:paraId="751D55D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Instead think:</w:t>
      </w:r>
    </w:p>
    <w:p w14:paraId="0173A56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APP</w:t>
      </w:r>
    </w:p>
    <w:p w14:paraId="4C9E0B9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66301E5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DATA</w:t>
      </w:r>
    </w:p>
    <w:p w14:paraId="5F07C2A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47C411A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STATE</w:t>
      </w:r>
    </w:p>
    <w:p w14:paraId="47E542D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414183B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NAVIGATION</w:t>
      </w:r>
    </w:p>
    <w:p w14:paraId="09673FB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59039AA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REUSABLE COMPONENTS</w:t>
      </w:r>
    </w:p>
    <w:p w14:paraId="7A50F6B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0F14F87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SCREENS</w:t>
      </w:r>
    </w:p>
    <w:p w14:paraId="328B983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305B19F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BUSINESS LOGIC</w:t>
      </w:r>
    </w:p>
    <w:p w14:paraId="31FF39F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275EDB5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ERROR HANDLING</w:t>
      </w:r>
    </w:p>
    <w:p w14:paraId="7D1298E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4D8114D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SECURITY</w:t>
      </w:r>
    </w:p>
    <w:p w14:paraId="6C0928A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application should have:</w:t>
      </w:r>
    </w:p>
    <w:p w14:paraId="366AC4B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Structure.</w:t>
      </w:r>
    </w:p>
    <w:p w14:paraId="3908DC1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A8E928D">
          <v:rect id="_x0000_i3331" style="width:0;height:1.5pt" o:hralign="center" o:hrstd="t" o:hr="t" fillcolor="#a0a0a0" stroked="f"/>
        </w:pict>
      </w:r>
    </w:p>
    <w:p w14:paraId="23EF7E9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12. Application Layers</w:t>
      </w:r>
    </w:p>
    <w:p w14:paraId="35D8882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Teach students to think in layers.</w:t>
      </w:r>
    </w:p>
    <w:p w14:paraId="4EED02F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Experience Layer</w:t>
      </w:r>
    </w:p>
    <w:p w14:paraId="75975E5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Screens</w:t>
      </w:r>
    </w:p>
    <w:p w14:paraId="4B0A708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Controls</w:t>
      </w:r>
    </w:p>
    <w:p w14:paraId="6A8B543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Components</w:t>
      </w:r>
    </w:p>
    <w:p w14:paraId="7E29A64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A9915D9">
          <v:rect id="_x0000_i3332" style="width:0;height:1.5pt" o:hralign="center" o:hrstd="t" o:hr="t" fillcolor="#a0a0a0" stroked="f"/>
        </w:pict>
      </w:r>
    </w:p>
    <w:p w14:paraId="1EDCE0C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Logic Layer</w:t>
      </w:r>
    </w:p>
    <w:p w14:paraId="1AA7732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Power Fx</w:t>
      </w:r>
    </w:p>
    <w:p w14:paraId="24F88E1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Validation</w:t>
      </w:r>
    </w:p>
    <w:p w14:paraId="6E7088D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State</w:t>
      </w:r>
    </w:p>
    <w:p w14:paraId="6E3E4A3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Navigation</w:t>
      </w:r>
    </w:p>
    <w:p w14:paraId="66B1FD1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DE7EB84">
          <v:rect id="_x0000_i3333" style="width:0;height:1.5pt" o:hralign="center" o:hrstd="t" o:hr="t" fillcolor="#a0a0a0" stroked="f"/>
        </w:pict>
      </w:r>
    </w:p>
    <w:p w14:paraId="5548395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Data Layer</w:t>
      </w:r>
    </w:p>
    <w:p w14:paraId="4ECCCFD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Dataverse</w:t>
      </w:r>
    </w:p>
    <w:p w14:paraId="224D5F8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Relationships</w:t>
      </w:r>
    </w:p>
    <w:p w14:paraId="0D56159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Choices</w:t>
      </w:r>
    </w:p>
    <w:p w14:paraId="3A86CBA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Security</w:t>
      </w:r>
    </w:p>
    <w:p w14:paraId="6040577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542FDF2">
          <v:rect id="_x0000_i3334" style="width:0;height:1.5pt" o:hralign="center" o:hrstd="t" o:hr="t" fillcolor="#a0a0a0" stroked="f"/>
        </w:pict>
      </w:r>
    </w:p>
    <w:p w14:paraId="1F67F26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Process Layer</w:t>
      </w:r>
    </w:p>
    <w:p w14:paraId="71CB3D8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Later:</w:t>
      </w:r>
    </w:p>
    <w:p w14:paraId="1D040AE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Power Automate</w:t>
      </w:r>
    </w:p>
    <w:p w14:paraId="3F2430C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pict w14:anchorId="06150256">
          <v:rect id="_x0000_i3335" style="width:0;height:1.5pt" o:hralign="center" o:hrstd="t" o:hr="t" fillcolor="#a0a0a0" stroked="f"/>
        </w:pict>
      </w:r>
    </w:p>
    <w:p w14:paraId="6A70978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13. Why Separate Layers?</w:t>
      </w:r>
    </w:p>
    <w:p w14:paraId="7C72610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Suppose:</w:t>
      </w:r>
    </w:p>
    <w:p w14:paraId="4B00FF7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Priority</w:t>
      </w:r>
    </w:p>
    <w:p w14:paraId="0056563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is a controlled business concept.</w:t>
      </w:r>
    </w:p>
    <w:p w14:paraId="0B368D3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Should every screen independently define:</w:t>
      </w:r>
    </w:p>
    <w:p w14:paraId="46D36B6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Low</w:t>
      </w:r>
    </w:p>
    <w:p w14:paraId="37CBB45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Medium</w:t>
      </w:r>
    </w:p>
    <w:p w14:paraId="1CD209B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High</w:t>
      </w:r>
    </w:p>
    <w:p w14:paraId="40CB1CA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Critical</w:t>
      </w:r>
    </w:p>
    <w:p w14:paraId="4B16F97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?</w:t>
      </w:r>
    </w:p>
    <w:p w14:paraId="4B6D89B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No.</w:t>
      </w:r>
    </w:p>
    <w:p w14:paraId="444A48B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Use:</w:t>
      </w:r>
    </w:p>
    <w:p w14:paraId="70D476A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Dataverse Choice</w:t>
      </w:r>
    </w:p>
    <w:p w14:paraId="21D8231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or centralized configuration.</w:t>
      </w:r>
    </w:p>
    <w:p w14:paraId="7BC79F3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Good architecture reduces duplication.</w:t>
      </w:r>
    </w:p>
    <w:p w14:paraId="3433199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F07536A">
          <v:rect id="_x0000_i3336" style="width:0;height:1.5pt" o:hralign="center" o:hrstd="t" o:hr="t" fillcolor="#a0a0a0" stroked="f"/>
        </w:pict>
      </w:r>
    </w:p>
    <w:p w14:paraId="2769297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B — REQUIREMENTS WORKSHOP</w:t>
      </w:r>
    </w:p>
    <w:p w14:paraId="0869A1B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14. Personas</w:t>
      </w:r>
    </w:p>
    <w:p w14:paraId="576E96C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Help Desk has three main personas.</w:t>
      </w:r>
    </w:p>
    <w:p w14:paraId="489AC58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Employee</w:t>
      </w:r>
    </w:p>
    <w:p w14:paraId="7497B9B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Creates and tracks Tickets.</w:t>
      </w:r>
    </w:p>
    <w:p w14:paraId="7BBC386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Technician</w:t>
      </w:r>
    </w:p>
    <w:p w14:paraId="7ECCDE1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Works on Tickets.</w:t>
      </w:r>
    </w:p>
    <w:p w14:paraId="147149B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IT Manager</w:t>
      </w:r>
    </w:p>
    <w:p w14:paraId="5925A2D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Monitors support operations.</w:t>
      </w:r>
    </w:p>
    <w:p w14:paraId="13E5A04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717EFDD">
          <v:rect id="_x0000_i3337" style="width:0;height:1.5pt" o:hralign="center" o:hrstd="t" o:hr="t" fillcolor="#a0a0a0" stroked="f"/>
        </w:pict>
      </w:r>
    </w:p>
    <w:p w14:paraId="6B435D4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15. Employee Requirements</w:t>
      </w:r>
    </w:p>
    <w:p w14:paraId="125F16B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Employee needs to:</w:t>
      </w:r>
    </w:p>
    <w:p w14:paraId="64F6FF6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Create Ticket</w:t>
      </w:r>
    </w:p>
    <w:p w14:paraId="72B0467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View own Tickets</w:t>
      </w:r>
    </w:p>
    <w:p w14:paraId="6F8B2FD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Search Tickets</w:t>
      </w:r>
    </w:p>
    <w:p w14:paraId="49B766B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Filter Tickets</w:t>
      </w:r>
    </w:p>
    <w:p w14:paraId="1BECF81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View Ticket Status</w:t>
      </w:r>
    </w:p>
    <w:p w14:paraId="6CF744C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View Technician response</w:t>
      </w:r>
    </w:p>
    <w:p w14:paraId="6515803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Add information later</w:t>
      </w:r>
    </w:p>
    <w:p w14:paraId="04E5CC8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Optional future features:</w:t>
      </w:r>
    </w:p>
    <w:p w14:paraId="7EE4102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Add Comments</w:t>
      </w:r>
    </w:p>
    <w:p w14:paraId="0E4BF84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Upload Attachment</w:t>
      </w:r>
    </w:p>
    <w:p w14:paraId="1381062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Rate Resolution</w:t>
      </w:r>
    </w:p>
    <w:p w14:paraId="57D6B74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C59A98F">
          <v:rect id="_x0000_i3338" style="width:0;height:1.5pt" o:hralign="center" o:hrstd="t" o:hr="t" fillcolor="#a0a0a0" stroked="f"/>
        </w:pict>
      </w:r>
    </w:p>
    <w:p w14:paraId="6341EAD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16. Technician Requirements</w:t>
      </w:r>
    </w:p>
    <w:p w14:paraId="72DB485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Technician needs to:</w:t>
      </w:r>
    </w:p>
    <w:p w14:paraId="6172422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View assigned Tickets</w:t>
      </w:r>
    </w:p>
    <w:p w14:paraId="7762018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View unassigned Tickets</w:t>
      </w:r>
    </w:p>
    <w:p w14:paraId="05E18CE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Change status</w:t>
      </w:r>
    </w:p>
    <w:p w14:paraId="38E86E1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Assign Ticket</w:t>
      </w:r>
    </w:p>
    <w:p w14:paraId="47D423D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Add internal notes</w:t>
      </w:r>
    </w:p>
    <w:p w14:paraId="30701E3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Resolve Ticket</w:t>
      </w:r>
    </w:p>
    <w:p w14:paraId="5843EA6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experience will later be built using:</w:t>
      </w:r>
    </w:p>
    <w:p w14:paraId="4084B47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Model-Driven App.</w:t>
      </w:r>
    </w:p>
    <w:p w14:paraId="3E0BBF1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6CA963C">
          <v:rect id="_x0000_i3339" style="width:0;height:1.5pt" o:hralign="center" o:hrstd="t" o:hr="t" fillcolor="#a0a0a0" stroked="f"/>
        </w:pict>
      </w:r>
    </w:p>
    <w:p w14:paraId="63AE1C2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17. IT Manager Requirements</w:t>
      </w:r>
    </w:p>
    <w:p w14:paraId="297C209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Manager needs:</w:t>
      </w:r>
    </w:p>
    <w:p w14:paraId="19FA77A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Open Ticket visibility</w:t>
      </w:r>
    </w:p>
    <w:p w14:paraId="38CD09C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High Priority visibility</w:t>
      </w:r>
    </w:p>
    <w:p w14:paraId="2CFBDA8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Technician workloads</w:t>
      </w:r>
    </w:p>
    <w:p w14:paraId="54FC17D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Category statistics</w:t>
      </w:r>
    </w:p>
    <w:p w14:paraId="662C151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Resolution performance</w:t>
      </w:r>
    </w:p>
    <w:p w14:paraId="4431AF6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Later:</w:t>
      </w:r>
    </w:p>
    <w:p w14:paraId="4121F38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Power BI</w:t>
      </w:r>
    </w:p>
    <w:p w14:paraId="4E88735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can support deeper analytics.</w:t>
      </w:r>
    </w:p>
    <w:p w14:paraId="63BD764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4F259FC">
          <v:rect id="_x0000_i3340" style="width:0;height:1.5pt" o:hralign="center" o:hrstd="t" o:hr="t" fillcolor="#a0a0a0" stroked="f"/>
        </w:pict>
      </w:r>
    </w:p>
    <w:p w14:paraId="7670031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C — DATA MODEL</w:t>
      </w:r>
    </w:p>
    <w:p w14:paraId="4233A67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18. Identify Business Tables</w:t>
      </w:r>
    </w:p>
    <w:p w14:paraId="528692C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Ask students:</w:t>
      </w:r>
    </w:p>
    <w:p w14:paraId="0FB9AAD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Which business objects do we need?</w:t>
      </w:r>
    </w:p>
    <w:p w14:paraId="60DAFB8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Minimum:</w:t>
      </w:r>
    </w:p>
    <w:p w14:paraId="4BF1321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Category</w:t>
      </w:r>
    </w:p>
    <w:p w14:paraId="7F1B0BA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Support Ticket</w:t>
      </w:r>
    </w:p>
    <w:p w14:paraId="4B9AA5B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Reuse existing:</w:t>
      </w:r>
    </w:p>
    <w:p w14:paraId="06D5139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Employee</w:t>
      </w:r>
    </w:p>
    <w:p w14:paraId="375E1A3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from the first solution if appropriate.</w:t>
      </w:r>
    </w:p>
    <w:p w14:paraId="30219CC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072D863">
          <v:rect id="_x0000_i3341" style="width:0;height:1.5pt" o:hralign="center" o:hrstd="t" o:hr="t" fillcolor="#a0a0a0" stroked="f"/>
        </w:pict>
      </w:r>
    </w:p>
    <w:p w14:paraId="1489745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19. Ticket Category</w:t>
      </w:r>
    </w:p>
    <w:p w14:paraId="7840D77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Examples:</w:t>
      </w:r>
    </w:p>
    <w:p w14:paraId="6A97C4D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Hardware</w:t>
      </w:r>
    </w:p>
    <w:p w14:paraId="5B67D581" w14:textId="77777777" w:rsidR="00300E51" w:rsidRPr="00300E51" w:rsidRDefault="00300E51" w:rsidP="00300E51">
      <w:pPr>
        <w:rPr>
          <w:sz w:val="32"/>
          <w:szCs w:val="32"/>
        </w:rPr>
      </w:pPr>
    </w:p>
    <w:p w14:paraId="3976AEC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Software</w:t>
      </w:r>
    </w:p>
    <w:p w14:paraId="191CA865" w14:textId="77777777" w:rsidR="00300E51" w:rsidRPr="00300E51" w:rsidRDefault="00300E51" w:rsidP="00300E51">
      <w:pPr>
        <w:rPr>
          <w:sz w:val="32"/>
          <w:szCs w:val="32"/>
        </w:rPr>
      </w:pPr>
    </w:p>
    <w:p w14:paraId="7B74EDD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Network</w:t>
      </w:r>
    </w:p>
    <w:p w14:paraId="4FD4AE43" w14:textId="77777777" w:rsidR="00300E51" w:rsidRPr="00300E51" w:rsidRDefault="00300E51" w:rsidP="00300E51">
      <w:pPr>
        <w:rPr>
          <w:sz w:val="32"/>
          <w:szCs w:val="32"/>
        </w:rPr>
      </w:pPr>
    </w:p>
    <w:p w14:paraId="2D2E2ED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Account &amp; Access</w:t>
      </w:r>
    </w:p>
    <w:p w14:paraId="5FC884B0" w14:textId="77777777" w:rsidR="00300E51" w:rsidRPr="00300E51" w:rsidRDefault="00300E51" w:rsidP="00300E51">
      <w:pPr>
        <w:rPr>
          <w:sz w:val="32"/>
          <w:szCs w:val="32"/>
        </w:rPr>
      </w:pPr>
    </w:p>
    <w:p w14:paraId="2A973AD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Email</w:t>
      </w:r>
    </w:p>
    <w:p w14:paraId="06B82677" w14:textId="77777777" w:rsidR="00300E51" w:rsidRPr="00300E51" w:rsidRDefault="00300E51" w:rsidP="00300E51">
      <w:pPr>
        <w:rPr>
          <w:sz w:val="32"/>
          <w:szCs w:val="32"/>
        </w:rPr>
      </w:pPr>
    </w:p>
    <w:p w14:paraId="61A8621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Security</w:t>
      </w:r>
    </w:p>
    <w:p w14:paraId="13C81BC5" w14:textId="77777777" w:rsidR="00300E51" w:rsidRPr="00300E51" w:rsidRDefault="00300E51" w:rsidP="00300E51">
      <w:pPr>
        <w:rPr>
          <w:sz w:val="32"/>
          <w:szCs w:val="32"/>
        </w:rPr>
      </w:pPr>
    </w:p>
    <w:p w14:paraId="7EDE215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Other</w:t>
      </w:r>
    </w:p>
    <w:p w14:paraId="2AB2F3F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Ticket Category contains business information.</w:t>
      </w:r>
    </w:p>
    <w:p w14:paraId="2E45CB8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Therefore:</w:t>
      </w:r>
    </w:p>
    <w:p w14:paraId="469EE05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Table</w:t>
      </w:r>
    </w:p>
    <w:p w14:paraId="5811A76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rather than unrestricted Text.</w:t>
      </w:r>
    </w:p>
    <w:p w14:paraId="384FD19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0E41E83">
          <v:rect id="_x0000_i3342" style="width:0;height:1.5pt" o:hralign="center" o:hrstd="t" o:hr="t" fillcolor="#a0a0a0" stroked="f"/>
        </w:pict>
      </w:r>
    </w:p>
    <w:p w14:paraId="6927758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20. Create New Solution</w:t>
      </w:r>
    </w:p>
    <w:p w14:paraId="29D48B5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59F1830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IT Help Desk</w:t>
      </w:r>
    </w:p>
    <w:p w14:paraId="213BC2B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Solution.</w:t>
      </w:r>
    </w:p>
    <w:p w14:paraId="0CAA8C6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Suggested:</w:t>
      </w:r>
    </w:p>
    <w:p w14:paraId="05D9FB2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Display Name:</w:t>
      </w:r>
    </w:p>
    <w:p w14:paraId="1685D56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IT Help Desk</w:t>
      </w:r>
    </w:p>
    <w:p w14:paraId="2759758A" w14:textId="77777777" w:rsidR="00300E51" w:rsidRPr="00300E51" w:rsidRDefault="00300E51" w:rsidP="00300E51">
      <w:pPr>
        <w:rPr>
          <w:sz w:val="32"/>
          <w:szCs w:val="32"/>
        </w:rPr>
      </w:pPr>
    </w:p>
    <w:p w14:paraId="2DFEF8C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Version:</w:t>
      </w:r>
    </w:p>
    <w:p w14:paraId="299B261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1.0.0.0</w:t>
      </w:r>
    </w:p>
    <w:p w14:paraId="401014F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the training publisher.</w:t>
      </w:r>
    </w:p>
    <w:p w14:paraId="440244A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A736B8C">
          <v:rect id="_x0000_i3343" style="width:0;height:1.5pt" o:hralign="center" o:hrstd="t" o:hr="t" fillcolor="#a0a0a0" stroked="f"/>
        </w:pict>
      </w:r>
    </w:p>
    <w:p w14:paraId="2611194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21. Create Ticket Category Table</w:t>
      </w:r>
    </w:p>
    <w:p w14:paraId="7903ABB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1CE0173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Category</w:t>
      </w:r>
    </w:p>
    <w:p w14:paraId="5BE6D98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Primary Name:</w:t>
      </w:r>
    </w:p>
    <w:p w14:paraId="42337C9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Category Name</w:t>
      </w:r>
    </w:p>
    <w:p w14:paraId="4C3E717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Ownership:</w:t>
      </w:r>
    </w:p>
    <w:p w14:paraId="12938AD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Organization-owned</w:t>
      </w:r>
    </w:p>
    <w:p w14:paraId="4142452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this training architecture.</w:t>
      </w:r>
    </w:p>
    <w:p w14:paraId="2664BED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8F1992D">
          <v:rect id="_x0000_i3344" style="width:0;height:1.5pt" o:hralign="center" o:hrstd="t" o:hr="t" fillcolor="#a0a0a0" stroked="f"/>
        </w:pict>
      </w:r>
    </w:p>
    <w:p w14:paraId="01FA22B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22. Ticket Category Columns</w:t>
      </w:r>
    </w:p>
    <w:p w14:paraId="74135DF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074"/>
      </w:tblGrid>
      <w:tr w:rsidR="00300E51" w:rsidRPr="00300E51" w14:paraId="424FD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89424" w14:textId="77777777" w:rsidR="00300E51" w:rsidRPr="00300E51" w:rsidRDefault="00300E51" w:rsidP="00300E51">
            <w:pPr>
              <w:rPr>
                <w:b/>
                <w:bCs/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227F787" w14:textId="77777777" w:rsidR="00300E51" w:rsidRPr="00300E51" w:rsidRDefault="00300E51" w:rsidP="00300E51">
            <w:pPr>
              <w:rPr>
                <w:b/>
                <w:bCs/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Type</w:t>
            </w:r>
          </w:p>
        </w:tc>
      </w:tr>
      <w:tr w:rsidR="00300E51" w:rsidRPr="00300E51" w14:paraId="178B5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7702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Category Name</w:t>
            </w:r>
          </w:p>
        </w:tc>
        <w:tc>
          <w:tcPr>
            <w:tcW w:w="0" w:type="auto"/>
            <w:vAlign w:val="center"/>
            <w:hideMark/>
          </w:tcPr>
          <w:p w14:paraId="099E4360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Primary Text</w:t>
            </w:r>
          </w:p>
        </w:tc>
      </w:tr>
      <w:tr w:rsidR="00300E51" w:rsidRPr="00300E51" w14:paraId="57504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82C8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Category Code</w:t>
            </w:r>
          </w:p>
        </w:tc>
        <w:tc>
          <w:tcPr>
            <w:tcW w:w="0" w:type="auto"/>
            <w:vAlign w:val="center"/>
            <w:hideMark/>
          </w:tcPr>
          <w:p w14:paraId="47DF29B8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Text</w:t>
            </w:r>
          </w:p>
        </w:tc>
      </w:tr>
      <w:tr w:rsidR="00300E51" w:rsidRPr="00300E51" w14:paraId="5BDCB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70F3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3AE129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Multiline Text</w:t>
            </w:r>
          </w:p>
        </w:tc>
      </w:tr>
      <w:tr w:rsidR="00300E51" w:rsidRPr="00300E51" w14:paraId="0478D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B817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1E5A2CE3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Yes/No</w:t>
            </w:r>
          </w:p>
        </w:tc>
      </w:tr>
      <w:tr w:rsidR="00300E51" w:rsidRPr="00300E51" w14:paraId="7C9D9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DD73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Default Priority</w:t>
            </w:r>
          </w:p>
        </w:tc>
        <w:tc>
          <w:tcPr>
            <w:tcW w:w="0" w:type="auto"/>
            <w:vAlign w:val="center"/>
            <w:hideMark/>
          </w:tcPr>
          <w:p w14:paraId="0601581A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Choice</w:t>
            </w:r>
          </w:p>
        </w:tc>
      </w:tr>
    </w:tbl>
    <w:p w14:paraId="43B6807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78E197B">
          <v:rect id="_x0000_i3345" style="width:0;height:1.5pt" o:hralign="center" o:hrstd="t" o:hr="t" fillcolor="#a0a0a0" stroked="f"/>
        </w:pict>
      </w:r>
    </w:p>
    <w:p w14:paraId="4B6A433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23. Ticket Categories</w:t>
      </w:r>
    </w:p>
    <w:p w14:paraId="46A0AE5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1151"/>
      </w:tblGrid>
      <w:tr w:rsidR="00300E51" w:rsidRPr="00300E51" w14:paraId="6C2D9C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CAC34" w14:textId="77777777" w:rsidR="00300E51" w:rsidRPr="00300E51" w:rsidRDefault="00300E51" w:rsidP="00300E51">
            <w:pPr>
              <w:rPr>
                <w:b/>
                <w:bCs/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176F8A5" w14:textId="77777777" w:rsidR="00300E51" w:rsidRPr="00300E51" w:rsidRDefault="00300E51" w:rsidP="00300E51">
            <w:pPr>
              <w:rPr>
                <w:b/>
                <w:bCs/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Code</w:t>
            </w:r>
          </w:p>
        </w:tc>
      </w:tr>
      <w:tr w:rsidR="00300E51" w:rsidRPr="00300E51" w14:paraId="0384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0332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68B85AEC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HW</w:t>
            </w:r>
          </w:p>
        </w:tc>
      </w:tr>
      <w:tr w:rsidR="00300E51" w:rsidRPr="00300E51" w14:paraId="5BCED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96F7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0E6F3848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SW</w:t>
            </w:r>
          </w:p>
        </w:tc>
      </w:tr>
      <w:tr w:rsidR="00300E51" w:rsidRPr="00300E51" w14:paraId="70699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6A02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DD285F2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NET</w:t>
            </w:r>
          </w:p>
        </w:tc>
      </w:tr>
      <w:tr w:rsidR="00300E51" w:rsidRPr="00300E51" w14:paraId="77807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DA3D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lastRenderedPageBreak/>
              <w:t>Account &amp; Access</w:t>
            </w:r>
          </w:p>
        </w:tc>
        <w:tc>
          <w:tcPr>
            <w:tcW w:w="0" w:type="auto"/>
            <w:vAlign w:val="center"/>
            <w:hideMark/>
          </w:tcPr>
          <w:p w14:paraId="06C610D5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ACC</w:t>
            </w:r>
          </w:p>
        </w:tc>
      </w:tr>
      <w:tr w:rsidR="00300E51" w:rsidRPr="00300E51" w14:paraId="20166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2A5C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189D754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EMAIL</w:t>
            </w:r>
          </w:p>
        </w:tc>
      </w:tr>
      <w:tr w:rsidR="00300E51" w:rsidRPr="00300E51" w14:paraId="1FE33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15D2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DC1D3B2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SEC</w:t>
            </w:r>
          </w:p>
        </w:tc>
      </w:tr>
      <w:tr w:rsidR="00300E51" w:rsidRPr="00300E51" w14:paraId="0BB05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49B0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298FC61F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OTHER</w:t>
            </w:r>
          </w:p>
        </w:tc>
      </w:tr>
    </w:tbl>
    <w:p w14:paraId="07F7CB6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1745E20">
          <v:rect id="_x0000_i3346" style="width:0;height:1.5pt" o:hralign="center" o:hrstd="t" o:hr="t" fillcolor="#a0a0a0" stroked="f"/>
        </w:pict>
      </w:r>
    </w:p>
    <w:p w14:paraId="4843215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24. Ticket Priority</w:t>
      </w:r>
    </w:p>
    <w:p w14:paraId="5263925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 reusable Choice:</w:t>
      </w:r>
    </w:p>
    <w:p w14:paraId="50F1541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Priority</w:t>
      </w:r>
    </w:p>
    <w:p w14:paraId="5532E8D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Options:</w:t>
      </w:r>
    </w:p>
    <w:p w14:paraId="1D1A6F3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Low</w:t>
      </w:r>
    </w:p>
    <w:p w14:paraId="1A289FC4" w14:textId="77777777" w:rsidR="00300E51" w:rsidRPr="00300E51" w:rsidRDefault="00300E51" w:rsidP="00300E51">
      <w:pPr>
        <w:rPr>
          <w:sz w:val="32"/>
          <w:szCs w:val="32"/>
        </w:rPr>
      </w:pPr>
    </w:p>
    <w:p w14:paraId="2385EA7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Medium</w:t>
      </w:r>
    </w:p>
    <w:p w14:paraId="637F820F" w14:textId="77777777" w:rsidR="00300E51" w:rsidRPr="00300E51" w:rsidRDefault="00300E51" w:rsidP="00300E51">
      <w:pPr>
        <w:rPr>
          <w:sz w:val="32"/>
          <w:szCs w:val="32"/>
        </w:rPr>
      </w:pPr>
    </w:p>
    <w:p w14:paraId="2DAD5C3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High</w:t>
      </w:r>
    </w:p>
    <w:p w14:paraId="6EB7202A" w14:textId="77777777" w:rsidR="00300E51" w:rsidRPr="00300E51" w:rsidRDefault="00300E51" w:rsidP="00300E51">
      <w:pPr>
        <w:rPr>
          <w:sz w:val="32"/>
          <w:szCs w:val="32"/>
        </w:rPr>
      </w:pPr>
    </w:p>
    <w:p w14:paraId="0259CCF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Critical</w:t>
      </w:r>
    </w:p>
    <w:p w14:paraId="4A18F42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84BAE51">
          <v:rect id="_x0000_i3347" style="width:0;height:1.5pt" o:hralign="center" o:hrstd="t" o:hr="t" fillcolor="#a0a0a0" stroked="f"/>
        </w:pict>
      </w:r>
    </w:p>
    <w:p w14:paraId="3A5C310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25. Priority Meaning</w:t>
      </w:r>
    </w:p>
    <w:p w14:paraId="7DD1996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Low</w:t>
      </w:r>
    </w:p>
    <w:p w14:paraId="6CF6152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Minor issue.</w:t>
      </w:r>
    </w:p>
    <w:p w14:paraId="379636D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Work can continue.</w:t>
      </w:r>
    </w:p>
    <w:p w14:paraId="18C2761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Medium</w:t>
      </w:r>
    </w:p>
    <w:p w14:paraId="77398C6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Normal support issue.</w:t>
      </w:r>
    </w:p>
    <w:p w14:paraId="75CD084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High</w:t>
      </w:r>
    </w:p>
    <w:p w14:paraId="55C3DED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Major impact.</w:t>
      </w:r>
    </w:p>
    <w:p w14:paraId="5649B85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Work is significantly affected.</w:t>
      </w:r>
    </w:p>
    <w:p w14:paraId="6532160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Critical</w:t>
      </w:r>
    </w:p>
    <w:p w14:paraId="4D8419B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Severe outage or business-critical impact.</w:t>
      </w:r>
    </w:p>
    <w:p w14:paraId="5FDBF93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A6B3836">
          <v:rect id="_x0000_i3348" style="width:0;height:1.5pt" o:hralign="center" o:hrstd="t" o:hr="t" fillcolor="#a0a0a0" stroked="f"/>
        </w:pict>
      </w:r>
    </w:p>
    <w:p w14:paraId="14F3B9F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26. Ticket Status</w:t>
      </w:r>
    </w:p>
    <w:p w14:paraId="653251E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 reusable Choice:</w:t>
      </w:r>
    </w:p>
    <w:p w14:paraId="567C2F6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Status</w:t>
      </w:r>
    </w:p>
    <w:p w14:paraId="7534711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Options:</w:t>
      </w:r>
    </w:p>
    <w:p w14:paraId="77E463C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New</w:t>
      </w:r>
    </w:p>
    <w:p w14:paraId="0FD518C6" w14:textId="77777777" w:rsidR="00300E51" w:rsidRPr="00300E51" w:rsidRDefault="00300E51" w:rsidP="00300E51">
      <w:pPr>
        <w:rPr>
          <w:sz w:val="32"/>
          <w:szCs w:val="32"/>
        </w:rPr>
      </w:pPr>
    </w:p>
    <w:p w14:paraId="7D24160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Assigned</w:t>
      </w:r>
    </w:p>
    <w:p w14:paraId="6C6F04C7" w14:textId="77777777" w:rsidR="00300E51" w:rsidRPr="00300E51" w:rsidRDefault="00300E51" w:rsidP="00300E51">
      <w:pPr>
        <w:rPr>
          <w:sz w:val="32"/>
          <w:szCs w:val="32"/>
        </w:rPr>
      </w:pPr>
    </w:p>
    <w:p w14:paraId="7A17437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 Progress</w:t>
      </w:r>
    </w:p>
    <w:p w14:paraId="69854D0E" w14:textId="77777777" w:rsidR="00300E51" w:rsidRPr="00300E51" w:rsidRDefault="00300E51" w:rsidP="00300E51">
      <w:pPr>
        <w:rPr>
          <w:sz w:val="32"/>
          <w:szCs w:val="32"/>
        </w:rPr>
      </w:pPr>
    </w:p>
    <w:p w14:paraId="39E9FDE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Waiting for User</w:t>
      </w:r>
    </w:p>
    <w:p w14:paraId="60BE95BB" w14:textId="77777777" w:rsidR="00300E51" w:rsidRPr="00300E51" w:rsidRDefault="00300E51" w:rsidP="00300E51">
      <w:pPr>
        <w:rPr>
          <w:sz w:val="32"/>
          <w:szCs w:val="32"/>
        </w:rPr>
      </w:pPr>
    </w:p>
    <w:p w14:paraId="0A8308B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Resolved</w:t>
      </w:r>
    </w:p>
    <w:p w14:paraId="5FF22FE4" w14:textId="77777777" w:rsidR="00300E51" w:rsidRPr="00300E51" w:rsidRDefault="00300E51" w:rsidP="00300E51">
      <w:pPr>
        <w:rPr>
          <w:sz w:val="32"/>
          <w:szCs w:val="32"/>
        </w:rPr>
      </w:pPr>
    </w:p>
    <w:p w14:paraId="69242EB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Closed</w:t>
      </w:r>
    </w:p>
    <w:p w14:paraId="2C2224F6" w14:textId="77777777" w:rsidR="00300E51" w:rsidRPr="00300E51" w:rsidRDefault="00300E51" w:rsidP="00300E51">
      <w:pPr>
        <w:rPr>
          <w:sz w:val="32"/>
          <w:szCs w:val="32"/>
        </w:rPr>
      </w:pPr>
    </w:p>
    <w:p w14:paraId="34F0C77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Cancelled</w:t>
      </w:r>
    </w:p>
    <w:p w14:paraId="1420C86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E584C4E">
          <v:rect id="_x0000_i3349" style="width:0;height:1.5pt" o:hralign="center" o:hrstd="t" o:hr="t" fillcolor="#a0a0a0" stroked="f"/>
        </w:pict>
      </w:r>
    </w:p>
    <w:p w14:paraId="48B48BF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27. Status Lifecycle</w:t>
      </w:r>
    </w:p>
    <w:p w14:paraId="5169F17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Conceptually:</w:t>
      </w:r>
    </w:p>
    <w:p w14:paraId="6862778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New</w:t>
      </w:r>
    </w:p>
    <w:p w14:paraId="248FEFC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40ED68B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v</w:t>
      </w:r>
    </w:p>
    <w:p w14:paraId="6ED66D9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Assigned</w:t>
      </w:r>
    </w:p>
    <w:p w14:paraId="333766D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6F7215D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v</w:t>
      </w:r>
    </w:p>
    <w:p w14:paraId="06BD702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 Progress</w:t>
      </w:r>
    </w:p>
    <w:p w14:paraId="2C83D90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592A24C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+----------------+</w:t>
      </w:r>
    </w:p>
    <w:p w14:paraId="40D2DA5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 |                |</w:t>
      </w:r>
    </w:p>
    <w:p w14:paraId="740E02F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v                v</w:t>
      </w:r>
    </w:p>
    <w:p w14:paraId="589541C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Waiting        Resolved</w:t>
      </w:r>
    </w:p>
    <w:p w14:paraId="710A67F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User          |</w:t>
      </w:r>
    </w:p>
    <w:p w14:paraId="3742FFF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     v</w:t>
      </w:r>
    </w:p>
    <w:p w14:paraId="2062782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   Closed</w:t>
      </w:r>
    </w:p>
    <w:p w14:paraId="7CA9413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Alternative:</w:t>
      </w:r>
    </w:p>
    <w:p w14:paraId="0436F5C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New </w:t>
      </w:r>
      <w:r w:rsidRPr="00300E51">
        <w:rPr>
          <w:rFonts w:ascii="Times New Roman" w:hAnsi="Times New Roman" w:cs="Times New Roman"/>
          <w:sz w:val="32"/>
          <w:szCs w:val="32"/>
        </w:rPr>
        <w:t>→</w:t>
      </w:r>
      <w:r w:rsidRPr="00300E51">
        <w:rPr>
          <w:sz w:val="32"/>
          <w:szCs w:val="32"/>
        </w:rPr>
        <w:t xml:space="preserve"> Cancelled</w:t>
      </w:r>
    </w:p>
    <w:p w14:paraId="4B7EB7D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C741A43">
          <v:rect id="_x0000_i3350" style="width:0;height:1.5pt" o:hralign="center" o:hrstd="t" o:hr="t" fillcolor="#a0a0a0" stroked="f"/>
        </w:pict>
      </w:r>
    </w:p>
    <w:p w14:paraId="575EAA6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28. Create Support Ticket Table</w:t>
      </w:r>
    </w:p>
    <w:p w14:paraId="65BD588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2BFA756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Support Ticket</w:t>
      </w:r>
    </w:p>
    <w:p w14:paraId="4276F75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Primary display concept:</w:t>
      </w:r>
    </w:p>
    <w:p w14:paraId="68FC89C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Subject</w:t>
      </w:r>
    </w:p>
    <w:p w14:paraId="3B3F16E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Ownership:</w:t>
      </w:r>
    </w:p>
    <w:p w14:paraId="7E5D58F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User or Team owned</w:t>
      </w:r>
    </w:p>
    <w:p w14:paraId="5E2A70B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the training architecture.</w:t>
      </w:r>
    </w:p>
    <w:p w14:paraId="1D3301D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D205294">
          <v:rect id="_x0000_i3351" style="width:0;height:1.5pt" o:hralign="center" o:hrstd="t" o:hr="t" fillcolor="#a0a0a0" stroked="f"/>
        </w:pict>
      </w:r>
    </w:p>
    <w:p w14:paraId="48DB258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29. Support Ticket Columns</w:t>
      </w:r>
    </w:p>
    <w:p w14:paraId="1A3C306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4033"/>
      </w:tblGrid>
      <w:tr w:rsidR="00300E51" w:rsidRPr="00300E51" w14:paraId="1DAE7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A5A6E" w14:textId="77777777" w:rsidR="00300E51" w:rsidRPr="00300E51" w:rsidRDefault="00300E51" w:rsidP="00300E51">
            <w:pPr>
              <w:rPr>
                <w:b/>
                <w:bCs/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180BF479" w14:textId="77777777" w:rsidR="00300E51" w:rsidRPr="00300E51" w:rsidRDefault="00300E51" w:rsidP="00300E51">
            <w:pPr>
              <w:rPr>
                <w:b/>
                <w:bCs/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Type</w:t>
            </w:r>
          </w:p>
        </w:tc>
      </w:tr>
      <w:tr w:rsidR="00300E51" w:rsidRPr="00300E51" w14:paraId="03511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4E0A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Ticket Number</w:t>
            </w:r>
          </w:p>
        </w:tc>
        <w:tc>
          <w:tcPr>
            <w:tcW w:w="0" w:type="auto"/>
            <w:vAlign w:val="center"/>
            <w:hideMark/>
          </w:tcPr>
          <w:p w14:paraId="6B8FB64A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Autonumber</w:t>
            </w:r>
          </w:p>
        </w:tc>
      </w:tr>
      <w:tr w:rsidR="00300E51" w:rsidRPr="00300E51" w14:paraId="0D4F4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04C00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9F0934A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Text</w:t>
            </w:r>
          </w:p>
        </w:tc>
      </w:tr>
      <w:tr w:rsidR="00300E51" w:rsidRPr="00300E51" w14:paraId="0CDCD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D503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BC9CED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Multiline Text</w:t>
            </w:r>
          </w:p>
        </w:tc>
      </w:tr>
      <w:tr w:rsidR="00300E51" w:rsidRPr="00300E51" w14:paraId="2E7A1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ED90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63D7338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 xml:space="preserve">Lookup </w:t>
            </w:r>
            <w:r w:rsidRPr="00300E51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300E51">
              <w:rPr>
                <w:sz w:val="32"/>
                <w:szCs w:val="32"/>
              </w:rPr>
              <w:t xml:space="preserve"> Employee</w:t>
            </w:r>
          </w:p>
        </w:tc>
      </w:tr>
      <w:tr w:rsidR="00300E51" w:rsidRPr="00300E51" w14:paraId="27308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6E95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2D1016E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 xml:space="preserve">Lookup </w:t>
            </w:r>
            <w:r w:rsidRPr="00300E51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300E51">
              <w:rPr>
                <w:sz w:val="32"/>
                <w:szCs w:val="32"/>
              </w:rPr>
              <w:t xml:space="preserve"> Ticket Category</w:t>
            </w:r>
          </w:p>
        </w:tc>
      </w:tr>
      <w:tr w:rsidR="00300E51" w:rsidRPr="00300E51" w14:paraId="615A1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3301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D5858F9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Choice</w:t>
            </w:r>
          </w:p>
        </w:tc>
      </w:tr>
      <w:tr w:rsidR="00300E51" w:rsidRPr="00300E51" w14:paraId="1AD9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E229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F773281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Choice</w:t>
            </w:r>
          </w:p>
        </w:tc>
      </w:tr>
      <w:tr w:rsidR="00300E51" w:rsidRPr="00300E51" w14:paraId="75B15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C0F06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Assigned Technician</w:t>
            </w:r>
          </w:p>
        </w:tc>
        <w:tc>
          <w:tcPr>
            <w:tcW w:w="0" w:type="auto"/>
            <w:vAlign w:val="center"/>
            <w:hideMark/>
          </w:tcPr>
          <w:p w14:paraId="00591CC5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 xml:space="preserve">Lookup </w:t>
            </w:r>
            <w:r w:rsidRPr="00300E51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300E51">
              <w:rPr>
                <w:sz w:val="32"/>
                <w:szCs w:val="32"/>
              </w:rPr>
              <w:t xml:space="preserve"> Employee</w:t>
            </w:r>
          </w:p>
        </w:tc>
      </w:tr>
      <w:tr w:rsidR="00300E51" w:rsidRPr="00300E51" w14:paraId="795C0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7346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7D5D24DC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Multiline Text</w:t>
            </w:r>
          </w:p>
        </w:tc>
      </w:tr>
      <w:tr w:rsidR="00300E51" w:rsidRPr="00300E51" w14:paraId="77818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A894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Resolved On</w:t>
            </w:r>
          </w:p>
        </w:tc>
        <w:tc>
          <w:tcPr>
            <w:tcW w:w="0" w:type="auto"/>
            <w:vAlign w:val="center"/>
            <w:hideMark/>
          </w:tcPr>
          <w:p w14:paraId="59C50C9B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Date/Time</w:t>
            </w:r>
          </w:p>
        </w:tc>
      </w:tr>
    </w:tbl>
    <w:p w14:paraId="3EB7B0F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Dataverse already supplies system columns such as:</w:t>
      </w:r>
    </w:p>
    <w:p w14:paraId="280C199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Created On</w:t>
      </w:r>
    </w:p>
    <w:p w14:paraId="733EA25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and:</w:t>
      </w:r>
    </w:p>
    <w:p w14:paraId="44E7312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Modified On.</w:t>
      </w:r>
    </w:p>
    <w:p w14:paraId="7454C87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C0CFA98">
          <v:rect id="_x0000_i3352" style="width:0;height:1.5pt" o:hralign="center" o:hrstd="t" o:hr="t" fillcolor="#a0a0a0" stroked="f"/>
        </w:pict>
      </w:r>
    </w:p>
    <w:p w14:paraId="739BFC6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30. Ticket Number</w:t>
      </w:r>
    </w:p>
    <w:p w14:paraId="423021F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an Autonumber pattern.</w:t>
      </w:r>
    </w:p>
    <w:p w14:paraId="4B92D88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5B89221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TKT-000001</w:t>
      </w:r>
    </w:p>
    <w:p w14:paraId="36EE6410" w14:textId="77777777" w:rsidR="00300E51" w:rsidRPr="00300E51" w:rsidRDefault="00300E51" w:rsidP="00300E51">
      <w:pPr>
        <w:rPr>
          <w:sz w:val="32"/>
          <w:szCs w:val="32"/>
        </w:rPr>
      </w:pPr>
    </w:p>
    <w:p w14:paraId="7281961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TKT-000002</w:t>
      </w:r>
    </w:p>
    <w:p w14:paraId="70691B12" w14:textId="77777777" w:rsidR="00300E51" w:rsidRPr="00300E51" w:rsidRDefault="00300E51" w:rsidP="00300E51">
      <w:pPr>
        <w:rPr>
          <w:sz w:val="32"/>
          <w:szCs w:val="32"/>
        </w:rPr>
      </w:pPr>
    </w:p>
    <w:p w14:paraId="0B406C7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TKT-000003</w:t>
      </w:r>
    </w:p>
    <w:p w14:paraId="418DCC8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Users should not manually create Ticket Numbers.</w:t>
      </w:r>
    </w:p>
    <w:p w14:paraId="77EB17F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8F65263">
          <v:rect id="_x0000_i3353" style="width:0;height:1.5pt" o:hralign="center" o:hrstd="t" o:hr="t" fillcolor="#a0a0a0" stroked="f"/>
        </w:pict>
      </w:r>
    </w:p>
    <w:p w14:paraId="1103A49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31. Required Fields</w:t>
      </w:r>
    </w:p>
    <w:p w14:paraId="53CF104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our training solution:</w:t>
      </w:r>
    </w:p>
    <w:p w14:paraId="49B117B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Subject</w:t>
      </w:r>
    </w:p>
    <w:p w14:paraId="29E794B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Required</w:t>
      </w:r>
    </w:p>
    <w:p w14:paraId="3441AE3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Description</w:t>
      </w:r>
    </w:p>
    <w:p w14:paraId="56C442A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Required</w:t>
      </w:r>
    </w:p>
    <w:p w14:paraId="423CD02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Employee</w:t>
      </w:r>
    </w:p>
    <w:p w14:paraId="3209AAA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Required</w:t>
      </w:r>
    </w:p>
    <w:p w14:paraId="37E49DA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Category</w:t>
      </w:r>
    </w:p>
    <w:p w14:paraId="58804F4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Required</w:t>
      </w:r>
    </w:p>
    <w:p w14:paraId="4D6F3C0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Priority</w:t>
      </w:r>
    </w:p>
    <w:p w14:paraId="3F5F9AF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Required</w:t>
      </w:r>
    </w:p>
    <w:p w14:paraId="51C899D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Status</w:t>
      </w:r>
    </w:p>
    <w:p w14:paraId="17C2E27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Required</w:t>
      </w:r>
    </w:p>
    <w:p w14:paraId="2A75BC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CC39082">
          <v:rect id="_x0000_i3354" style="width:0;height:1.5pt" o:hralign="center" o:hrstd="t" o:hr="t" fillcolor="#a0a0a0" stroked="f"/>
        </w:pict>
      </w:r>
    </w:p>
    <w:p w14:paraId="01DCB81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32. Optional Fields</w:t>
      </w:r>
    </w:p>
    <w:p w14:paraId="0B8E4F5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Initially:</w:t>
      </w:r>
    </w:p>
    <w:p w14:paraId="6D85F34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Assigned Technician</w:t>
      </w:r>
    </w:p>
    <w:p w14:paraId="46D1D5C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Optional</w:t>
      </w:r>
    </w:p>
    <w:p w14:paraId="7B020CE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Resolution</w:t>
      </w:r>
    </w:p>
    <w:p w14:paraId="18B4DD5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Optional</w:t>
      </w:r>
    </w:p>
    <w:p w14:paraId="6D9B54A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Resolved On</w:t>
      </w:r>
    </w:p>
    <w:p w14:paraId="7B0B578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Optional</w:t>
      </w:r>
    </w:p>
    <w:p w14:paraId="7D2A576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Because a new Ticket:</w:t>
      </w:r>
    </w:p>
    <w:p w14:paraId="5C68A1A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Has not yet been resolved.</w:t>
      </w:r>
    </w:p>
    <w:p w14:paraId="350F42C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58B9E53">
          <v:rect id="_x0000_i3355" style="width:0;height:1.5pt" o:hralign="center" o:hrstd="t" o:hr="t" fillcolor="#a0a0a0" stroked="f"/>
        </w:pict>
      </w:r>
    </w:p>
    <w:p w14:paraId="25820A2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33. Default Status</w:t>
      </w:r>
    </w:p>
    <w:p w14:paraId="08CCAB6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New Ticket should begin:</w:t>
      </w:r>
    </w:p>
    <w:p w14:paraId="2ED74B9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New.</w:t>
      </w:r>
    </w:p>
    <w:p w14:paraId="147C48F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Employee should not manually select:</w:t>
      </w:r>
    </w:p>
    <w:p w14:paraId="7F07BC1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Resolved</w:t>
      </w:r>
    </w:p>
    <w:p w14:paraId="66C6A29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during creation.</w:t>
      </w:r>
    </w:p>
    <w:p w14:paraId="6D57EFD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Status belongs to:</w:t>
      </w:r>
    </w:p>
    <w:p w14:paraId="6198F06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Process state.</w:t>
      </w:r>
    </w:p>
    <w:p w14:paraId="434BB5C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8459A7C">
          <v:rect id="_x0000_i3356" style="width:0;height:1.5pt" o:hralign="center" o:hrstd="t" o:hr="t" fillcolor="#a0a0a0" stroked="f"/>
        </w:pict>
      </w:r>
    </w:p>
    <w:p w14:paraId="4A8A422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D — SAMPLE DATA</w:t>
      </w:r>
    </w:p>
    <w:p w14:paraId="3518B35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34. Create Sample Tickets</w:t>
      </w:r>
    </w:p>
    <w:p w14:paraId="0FA54DB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Add at least six tickets.</w:t>
      </w:r>
    </w:p>
    <w:p w14:paraId="53A39DB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2444"/>
        <w:gridCol w:w="1282"/>
        <w:gridCol w:w="2233"/>
      </w:tblGrid>
      <w:tr w:rsidR="00300E51" w:rsidRPr="00300E51" w14:paraId="610B1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6DB83" w14:textId="77777777" w:rsidR="00300E51" w:rsidRPr="00300E51" w:rsidRDefault="00300E51" w:rsidP="00300E51">
            <w:pPr>
              <w:rPr>
                <w:b/>
                <w:bCs/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17FFC7F" w14:textId="77777777" w:rsidR="00300E51" w:rsidRPr="00300E51" w:rsidRDefault="00300E51" w:rsidP="00300E51">
            <w:pPr>
              <w:rPr>
                <w:b/>
                <w:bCs/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60647B0" w14:textId="77777777" w:rsidR="00300E51" w:rsidRPr="00300E51" w:rsidRDefault="00300E51" w:rsidP="00300E51">
            <w:pPr>
              <w:rPr>
                <w:b/>
                <w:bCs/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9F90393" w14:textId="77777777" w:rsidR="00300E51" w:rsidRPr="00300E51" w:rsidRDefault="00300E51" w:rsidP="00300E51">
            <w:pPr>
              <w:rPr>
                <w:b/>
                <w:bCs/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Status</w:t>
            </w:r>
          </w:p>
        </w:tc>
      </w:tr>
      <w:tr w:rsidR="00300E51" w:rsidRPr="00300E51" w14:paraId="57D15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9A06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Laptop won't start</w:t>
            </w:r>
          </w:p>
        </w:tc>
        <w:tc>
          <w:tcPr>
            <w:tcW w:w="0" w:type="auto"/>
            <w:vAlign w:val="center"/>
            <w:hideMark/>
          </w:tcPr>
          <w:p w14:paraId="530B87FC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7C6CA40A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DE0E23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New</w:t>
            </w:r>
          </w:p>
        </w:tc>
      </w:tr>
      <w:tr w:rsidR="00300E51" w:rsidRPr="00300E51" w14:paraId="0AACE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8E28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Cannot access VPN</w:t>
            </w:r>
          </w:p>
        </w:tc>
        <w:tc>
          <w:tcPr>
            <w:tcW w:w="0" w:type="auto"/>
            <w:vAlign w:val="center"/>
            <w:hideMark/>
          </w:tcPr>
          <w:p w14:paraId="55064921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D306475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8AC4CD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Assigned</w:t>
            </w:r>
          </w:p>
        </w:tc>
      </w:tr>
      <w:tr w:rsidR="00300E51" w:rsidRPr="00300E51" w14:paraId="6E840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84F1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Outlook keeps closing</w:t>
            </w:r>
          </w:p>
        </w:tc>
        <w:tc>
          <w:tcPr>
            <w:tcW w:w="0" w:type="auto"/>
            <w:vAlign w:val="center"/>
            <w:hideMark/>
          </w:tcPr>
          <w:p w14:paraId="626AE252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39795CA6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FE4259E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In Progress</w:t>
            </w:r>
          </w:p>
        </w:tc>
      </w:tr>
      <w:tr w:rsidR="00300E51" w:rsidRPr="00300E51" w14:paraId="01ADB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EBC3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28DA90DA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Account &amp; Access</w:t>
            </w:r>
          </w:p>
        </w:tc>
        <w:tc>
          <w:tcPr>
            <w:tcW w:w="0" w:type="auto"/>
            <w:vAlign w:val="center"/>
            <w:hideMark/>
          </w:tcPr>
          <w:p w14:paraId="63F3BC15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835702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Resolved</w:t>
            </w:r>
          </w:p>
        </w:tc>
      </w:tr>
      <w:tr w:rsidR="00300E51" w:rsidRPr="00300E51" w14:paraId="539D4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1942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Wi-Fi unavailable</w:t>
            </w:r>
          </w:p>
        </w:tc>
        <w:tc>
          <w:tcPr>
            <w:tcW w:w="0" w:type="auto"/>
            <w:vAlign w:val="center"/>
            <w:hideMark/>
          </w:tcPr>
          <w:p w14:paraId="3383B42C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EA3D97D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4EDB717B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New</w:t>
            </w:r>
          </w:p>
        </w:tc>
      </w:tr>
      <w:tr w:rsidR="00300E51" w:rsidRPr="00300E51" w14:paraId="19F3B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B3A3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Suspicious email received</w:t>
            </w:r>
          </w:p>
        </w:tc>
        <w:tc>
          <w:tcPr>
            <w:tcW w:w="0" w:type="auto"/>
            <w:vAlign w:val="center"/>
            <w:hideMark/>
          </w:tcPr>
          <w:p w14:paraId="25595579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F30D3F4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401F0B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Waiting for User</w:t>
            </w:r>
          </w:p>
        </w:tc>
      </w:tr>
    </w:tbl>
    <w:p w14:paraId="3597F3A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1447A11">
          <v:rect id="_x0000_i3357" style="width:0;height:1.5pt" o:hralign="center" o:hrstd="t" o:hr="t" fillcolor="#a0a0a0" stroked="f"/>
        </w:pict>
      </w:r>
    </w:p>
    <w:p w14:paraId="216B5FB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35. Example Ticket</w:t>
      </w:r>
    </w:p>
    <w:p w14:paraId="2F4356E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Ticket:</w:t>
      </w:r>
    </w:p>
    <w:p w14:paraId="4569C5F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TKT-000001</w:t>
      </w:r>
    </w:p>
    <w:p w14:paraId="05DB8938" w14:textId="77777777" w:rsidR="00300E51" w:rsidRPr="00300E51" w:rsidRDefault="00300E51" w:rsidP="00300E51">
      <w:pPr>
        <w:rPr>
          <w:sz w:val="32"/>
          <w:szCs w:val="32"/>
        </w:rPr>
      </w:pPr>
    </w:p>
    <w:p w14:paraId="522BD49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Employee:</w:t>
      </w:r>
    </w:p>
    <w:p w14:paraId="7687042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Hana Tesfaye</w:t>
      </w:r>
    </w:p>
    <w:p w14:paraId="34B877C9" w14:textId="77777777" w:rsidR="00300E51" w:rsidRPr="00300E51" w:rsidRDefault="00300E51" w:rsidP="00300E51">
      <w:pPr>
        <w:rPr>
          <w:sz w:val="32"/>
          <w:szCs w:val="32"/>
        </w:rPr>
      </w:pPr>
    </w:p>
    <w:p w14:paraId="23D8257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Subject:</w:t>
      </w:r>
    </w:p>
    <w:p w14:paraId="3622696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Laptop won't start</w:t>
      </w:r>
    </w:p>
    <w:p w14:paraId="61334599" w14:textId="77777777" w:rsidR="00300E51" w:rsidRPr="00300E51" w:rsidRDefault="00300E51" w:rsidP="00300E51">
      <w:pPr>
        <w:rPr>
          <w:sz w:val="32"/>
          <w:szCs w:val="32"/>
        </w:rPr>
      </w:pPr>
    </w:p>
    <w:p w14:paraId="0701F7F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Category:</w:t>
      </w:r>
    </w:p>
    <w:p w14:paraId="7192A27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Hardware</w:t>
      </w:r>
    </w:p>
    <w:p w14:paraId="216F59A4" w14:textId="77777777" w:rsidR="00300E51" w:rsidRPr="00300E51" w:rsidRDefault="00300E51" w:rsidP="00300E51">
      <w:pPr>
        <w:rPr>
          <w:sz w:val="32"/>
          <w:szCs w:val="32"/>
        </w:rPr>
      </w:pPr>
    </w:p>
    <w:p w14:paraId="47CEBB3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Priority:</w:t>
      </w:r>
    </w:p>
    <w:p w14:paraId="60F160F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High</w:t>
      </w:r>
    </w:p>
    <w:p w14:paraId="27217C62" w14:textId="77777777" w:rsidR="00300E51" w:rsidRPr="00300E51" w:rsidRDefault="00300E51" w:rsidP="00300E51">
      <w:pPr>
        <w:rPr>
          <w:sz w:val="32"/>
          <w:szCs w:val="32"/>
        </w:rPr>
      </w:pPr>
    </w:p>
    <w:p w14:paraId="4AAD8C3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Status:</w:t>
      </w:r>
    </w:p>
    <w:p w14:paraId="7EE951A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New</w:t>
      </w:r>
    </w:p>
    <w:p w14:paraId="57ED6F0B" w14:textId="77777777" w:rsidR="00300E51" w:rsidRPr="00300E51" w:rsidRDefault="00300E51" w:rsidP="00300E51">
      <w:pPr>
        <w:rPr>
          <w:sz w:val="32"/>
          <w:szCs w:val="32"/>
        </w:rPr>
      </w:pPr>
    </w:p>
    <w:p w14:paraId="4AC9E60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Description:</w:t>
      </w:r>
    </w:p>
    <w:p w14:paraId="3E8A0C4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Laptop does not power on after pressing the power button.</w:t>
      </w:r>
    </w:p>
    <w:p w14:paraId="5106F8E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B0B8AAF">
          <v:rect id="_x0000_i3358" style="width:0;height:1.5pt" o:hralign="center" o:hrstd="t" o:hr="t" fillcolor="#a0a0a0" stroked="f"/>
        </w:pict>
      </w:r>
    </w:p>
    <w:p w14:paraId="1387BDB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E — CREATE CANVAS APP</w:t>
      </w:r>
    </w:p>
    <w:p w14:paraId="5984E7D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36. Create the App</w:t>
      </w:r>
    </w:p>
    <w:p w14:paraId="5AC0352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Inside:</w:t>
      </w:r>
    </w:p>
    <w:p w14:paraId="1AC4A6B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IT Help Desk Solution</w:t>
      </w:r>
    </w:p>
    <w:p w14:paraId="053B6F4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5428B94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Canvas App</w:t>
      </w:r>
    </w:p>
    <w:p w14:paraId="3957D0E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Name:</w:t>
      </w:r>
    </w:p>
    <w:p w14:paraId="78F4E82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IT Help Desk</w:t>
      </w:r>
    </w:p>
    <w:p w14:paraId="667C1F8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this project:</w:t>
      </w:r>
    </w:p>
    <w:p w14:paraId="42D155D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Prefer:</w:t>
      </w:r>
    </w:p>
    <w:p w14:paraId="73D6882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Responsive</w:t>
      </w:r>
    </w:p>
    <w:p w14:paraId="0832D7E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if available in the current creation experience.</w:t>
      </w:r>
    </w:p>
    <w:p w14:paraId="219088C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objective is to learn:</w:t>
      </w:r>
    </w:p>
    <w:p w14:paraId="40DB794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Responsive architecture from the beginning.</w:t>
      </w:r>
    </w:p>
    <w:p w14:paraId="3EC7995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4D4315E">
          <v:rect id="_x0000_i3359" style="width:0;height:1.5pt" o:hralign="center" o:hrstd="t" o:hr="t" fillcolor="#a0a0a0" stroked="f"/>
        </w:pict>
      </w:r>
    </w:p>
    <w:p w14:paraId="0A52799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37. Why Responsive From Day 1?</w:t>
      </w:r>
    </w:p>
    <w:p w14:paraId="190E9D2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app may run on:</w:t>
      </w:r>
    </w:p>
    <w:p w14:paraId="60AF7CB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Mobile</w:t>
      </w:r>
    </w:p>
    <w:p w14:paraId="475158D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Tablet</w:t>
      </w:r>
    </w:p>
    <w:p w14:paraId="16CB204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Browser</w:t>
      </w:r>
    </w:p>
    <w:p w14:paraId="09A31A2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Instead of building a rigid phone layout and fixing responsiveness later:</w:t>
      </w:r>
    </w:p>
    <w:p w14:paraId="512EADB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Design responsiveness intentionally.</w:t>
      </w:r>
    </w:p>
    <w:p w14:paraId="06CA5E9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B76C7A1">
          <v:rect id="_x0000_i3360" style="width:0;height:1.5pt" o:hralign="center" o:hrstd="t" o:hr="t" fillcolor="#a0a0a0" stroked="f"/>
        </w:pict>
      </w:r>
    </w:p>
    <w:p w14:paraId="1C9C2B1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F — APPLICATION SHELL</w:t>
      </w:r>
    </w:p>
    <w:p w14:paraId="2E2DCF7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38. What Is an Application Shell?</w:t>
      </w:r>
    </w:p>
    <w:p w14:paraId="2E7D1EB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 application shell is the reusable outer structure surrounding screen-specific content.</w:t>
      </w:r>
    </w:p>
    <w:p w14:paraId="110F159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0ABBF88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+---------------------------------------+</w:t>
      </w:r>
    </w:p>
    <w:p w14:paraId="683B29F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HEADER                                |</w:t>
      </w:r>
    </w:p>
    <w:p w14:paraId="40C6B6E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+----------+----------------------------+</w:t>
      </w:r>
    </w:p>
    <w:p w14:paraId="2263E6F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|          |                            |</w:t>
      </w:r>
    </w:p>
    <w:p w14:paraId="6DA0F8F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NAV      | CONTENT                    |</w:t>
      </w:r>
    </w:p>
    <w:p w14:paraId="537BBDA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|                            |</w:t>
      </w:r>
    </w:p>
    <w:p w14:paraId="4D28544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|                            |</w:t>
      </w:r>
    </w:p>
    <w:p w14:paraId="1F3573F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+----------+----------------------------+</w:t>
      </w:r>
    </w:p>
    <w:p w14:paraId="60ADCA1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6D53538">
          <v:rect id="_x0000_i3361" style="width:0;height:1.5pt" o:hralign="center" o:hrstd="t" o:hr="t" fillcolor="#a0a0a0" stroked="f"/>
        </w:pict>
      </w:r>
    </w:p>
    <w:p w14:paraId="062E3FD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39. Mobile Shell</w:t>
      </w:r>
    </w:p>
    <w:p w14:paraId="3753645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On smaller screens:</w:t>
      </w:r>
    </w:p>
    <w:p w14:paraId="153CF33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+------------------------+</w:t>
      </w:r>
    </w:p>
    <w:p w14:paraId="5E4A37E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HEADER                 |</w:t>
      </w:r>
    </w:p>
    <w:p w14:paraId="604F6CF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+------------------------+</w:t>
      </w:r>
    </w:p>
    <w:p w14:paraId="6214F81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|</w:t>
      </w:r>
    </w:p>
    <w:p w14:paraId="597F079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CONTENT                |</w:t>
      </w:r>
    </w:p>
    <w:p w14:paraId="7953E9C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|</w:t>
      </w:r>
    </w:p>
    <w:p w14:paraId="233C45A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+------------------------+</w:t>
      </w:r>
    </w:p>
    <w:p w14:paraId="5A498AF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HOME | TICKETS | NEW   |</w:t>
      </w:r>
    </w:p>
    <w:p w14:paraId="5264D10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+------------------------+</w:t>
      </w:r>
    </w:p>
    <w:p w14:paraId="00B4460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Same application.</w:t>
      </w:r>
    </w:p>
    <w:p w14:paraId="1EEF226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Different layout.</w:t>
      </w:r>
    </w:p>
    <w:p w14:paraId="5707BB8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C6774FE">
          <v:rect id="_x0000_i3362" style="width:0;height:1.5pt" o:hralign="center" o:hrstd="t" o:hr="t" fillcolor="#a0a0a0" stroked="f"/>
        </w:pict>
      </w:r>
    </w:p>
    <w:p w14:paraId="5EB24E3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40. Why Build a Shell?</w:t>
      </w:r>
    </w:p>
    <w:p w14:paraId="7970B66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Without one:</w:t>
      </w:r>
    </w:p>
    <w:p w14:paraId="74118BD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Each screen independently creates:</w:t>
      </w:r>
    </w:p>
    <w:p w14:paraId="602F9B63" w14:textId="77777777" w:rsidR="00300E51" w:rsidRPr="00300E51" w:rsidRDefault="00300E51" w:rsidP="00300E51">
      <w:pPr>
        <w:numPr>
          <w:ilvl w:val="0"/>
          <w:numId w:val="34"/>
        </w:numPr>
        <w:rPr>
          <w:sz w:val="32"/>
          <w:szCs w:val="32"/>
        </w:rPr>
      </w:pPr>
      <w:r w:rsidRPr="00300E51">
        <w:rPr>
          <w:sz w:val="32"/>
          <w:szCs w:val="32"/>
        </w:rPr>
        <w:t>Header</w:t>
      </w:r>
    </w:p>
    <w:p w14:paraId="1D6919C8" w14:textId="77777777" w:rsidR="00300E51" w:rsidRPr="00300E51" w:rsidRDefault="00300E51" w:rsidP="00300E51">
      <w:pPr>
        <w:numPr>
          <w:ilvl w:val="0"/>
          <w:numId w:val="34"/>
        </w:numPr>
        <w:rPr>
          <w:sz w:val="32"/>
          <w:szCs w:val="32"/>
        </w:rPr>
      </w:pPr>
      <w:r w:rsidRPr="00300E51">
        <w:rPr>
          <w:sz w:val="32"/>
          <w:szCs w:val="32"/>
        </w:rPr>
        <w:t>Navigation</w:t>
      </w:r>
    </w:p>
    <w:p w14:paraId="640EC7F3" w14:textId="77777777" w:rsidR="00300E51" w:rsidRPr="00300E51" w:rsidRDefault="00300E51" w:rsidP="00300E51">
      <w:pPr>
        <w:numPr>
          <w:ilvl w:val="0"/>
          <w:numId w:val="34"/>
        </w:numPr>
        <w:rPr>
          <w:sz w:val="32"/>
          <w:szCs w:val="32"/>
        </w:rPr>
      </w:pPr>
      <w:r w:rsidRPr="00300E51">
        <w:rPr>
          <w:sz w:val="32"/>
          <w:szCs w:val="32"/>
        </w:rPr>
        <w:t>Profile</w:t>
      </w:r>
    </w:p>
    <w:p w14:paraId="26199B42" w14:textId="77777777" w:rsidR="00300E51" w:rsidRPr="00300E51" w:rsidRDefault="00300E51" w:rsidP="00300E51">
      <w:pPr>
        <w:numPr>
          <w:ilvl w:val="0"/>
          <w:numId w:val="34"/>
        </w:numPr>
        <w:rPr>
          <w:sz w:val="32"/>
          <w:szCs w:val="32"/>
        </w:rPr>
      </w:pPr>
      <w:r w:rsidRPr="00300E51">
        <w:rPr>
          <w:sz w:val="32"/>
          <w:szCs w:val="32"/>
        </w:rPr>
        <w:t>Spacing</w:t>
      </w:r>
    </w:p>
    <w:p w14:paraId="3F65EE9F" w14:textId="77777777" w:rsidR="00300E51" w:rsidRPr="00300E51" w:rsidRDefault="00300E51" w:rsidP="00300E51">
      <w:pPr>
        <w:numPr>
          <w:ilvl w:val="0"/>
          <w:numId w:val="34"/>
        </w:numPr>
        <w:rPr>
          <w:sz w:val="32"/>
          <w:szCs w:val="32"/>
        </w:rPr>
      </w:pPr>
      <w:r w:rsidRPr="00300E51">
        <w:rPr>
          <w:sz w:val="32"/>
          <w:szCs w:val="32"/>
        </w:rPr>
        <w:t>App title</w:t>
      </w:r>
    </w:p>
    <w:p w14:paraId="448013B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Eventually:</w:t>
      </w:r>
    </w:p>
    <w:p w14:paraId="0081380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Every screen looks slightly different.</w:t>
      </w:r>
    </w:p>
    <w:p w14:paraId="784F81F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reusable shell creates:</w:t>
      </w:r>
    </w:p>
    <w:p w14:paraId="1D39D2A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Consistency.</w:t>
      </w:r>
    </w:p>
    <w:p w14:paraId="4E5206B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8001156">
          <v:rect id="_x0000_i3363" style="width:0;height:1.5pt" o:hralign="center" o:hrstd="t" o:hr="t" fillcolor="#a0a0a0" stroked="f"/>
        </w:pict>
      </w:r>
    </w:p>
    <w:p w14:paraId="3BD9467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G — SCREEN ARCHITECTURE</w:t>
      </w:r>
    </w:p>
    <w:p w14:paraId="197234B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41. Create Screens</w:t>
      </w:r>
    </w:p>
    <w:p w14:paraId="4D5CAA9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770859F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scrHome</w:t>
      </w:r>
    </w:p>
    <w:p w14:paraId="167011AE" w14:textId="77777777" w:rsidR="00300E51" w:rsidRPr="00300E51" w:rsidRDefault="00300E51" w:rsidP="00300E51">
      <w:pPr>
        <w:rPr>
          <w:sz w:val="32"/>
          <w:szCs w:val="32"/>
        </w:rPr>
      </w:pPr>
    </w:p>
    <w:p w14:paraId="6462F57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scrMyTickets</w:t>
      </w:r>
    </w:p>
    <w:p w14:paraId="43707581" w14:textId="77777777" w:rsidR="00300E51" w:rsidRPr="00300E51" w:rsidRDefault="00300E51" w:rsidP="00300E51">
      <w:pPr>
        <w:rPr>
          <w:sz w:val="32"/>
          <w:szCs w:val="32"/>
        </w:rPr>
      </w:pPr>
    </w:p>
    <w:p w14:paraId="4C58BF7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scrNewTicket</w:t>
      </w:r>
    </w:p>
    <w:p w14:paraId="03B502E8" w14:textId="77777777" w:rsidR="00300E51" w:rsidRPr="00300E51" w:rsidRDefault="00300E51" w:rsidP="00300E51">
      <w:pPr>
        <w:rPr>
          <w:sz w:val="32"/>
          <w:szCs w:val="32"/>
        </w:rPr>
      </w:pPr>
    </w:p>
    <w:p w14:paraId="523D423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scrTicketDetails</w:t>
      </w:r>
    </w:p>
    <w:p w14:paraId="132314B3" w14:textId="77777777" w:rsidR="00300E51" w:rsidRPr="00300E51" w:rsidRDefault="00300E51" w:rsidP="00300E51">
      <w:pPr>
        <w:rPr>
          <w:sz w:val="32"/>
          <w:szCs w:val="32"/>
        </w:rPr>
      </w:pPr>
    </w:p>
    <w:p w14:paraId="43DDD82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scrProfile</w:t>
      </w:r>
    </w:p>
    <w:p w14:paraId="30B9B10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Optional later:</w:t>
      </w:r>
    </w:p>
    <w:p w14:paraId="5EC8114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scrHelp</w:t>
      </w:r>
    </w:p>
    <w:p w14:paraId="3C4AFD0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5A5DAA5">
          <v:rect id="_x0000_i3364" style="width:0;height:1.5pt" o:hralign="center" o:hrstd="t" o:hr="t" fillcolor="#a0a0a0" stroked="f"/>
        </w:pict>
      </w:r>
    </w:p>
    <w:p w14:paraId="23D9A62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42. Avoid Screen Explosion</w:t>
      </w:r>
    </w:p>
    <w:p w14:paraId="6FC8BB6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create:</w:t>
      </w:r>
    </w:p>
    <w:p w14:paraId="02CA3AF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scrNewHardwareTicket</w:t>
      </w:r>
    </w:p>
    <w:p w14:paraId="23448912" w14:textId="77777777" w:rsidR="00300E51" w:rsidRPr="00300E51" w:rsidRDefault="00300E51" w:rsidP="00300E51">
      <w:pPr>
        <w:rPr>
          <w:sz w:val="32"/>
          <w:szCs w:val="32"/>
        </w:rPr>
      </w:pPr>
    </w:p>
    <w:p w14:paraId="174B36A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scrNewSoftwareTicket</w:t>
      </w:r>
    </w:p>
    <w:p w14:paraId="3B7BAD15" w14:textId="77777777" w:rsidR="00300E51" w:rsidRPr="00300E51" w:rsidRDefault="00300E51" w:rsidP="00300E51">
      <w:pPr>
        <w:rPr>
          <w:sz w:val="32"/>
          <w:szCs w:val="32"/>
        </w:rPr>
      </w:pPr>
    </w:p>
    <w:p w14:paraId="12ABDC5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scrNewNetworkTicket</w:t>
      </w:r>
    </w:p>
    <w:p w14:paraId="6631BE8A" w14:textId="77777777" w:rsidR="00300E51" w:rsidRPr="00300E51" w:rsidRDefault="00300E51" w:rsidP="00300E51">
      <w:pPr>
        <w:rPr>
          <w:sz w:val="32"/>
          <w:szCs w:val="32"/>
        </w:rPr>
      </w:pPr>
    </w:p>
    <w:p w14:paraId="1D679D6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scrNewSecurityTicket</w:t>
      </w:r>
    </w:p>
    <w:p w14:paraId="2B0E807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if one configurable:</w:t>
      </w:r>
    </w:p>
    <w:p w14:paraId="66640FD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New Ticket</w:t>
      </w:r>
    </w:p>
    <w:p w14:paraId="27C1133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screen can handle all categories.</w:t>
      </w:r>
    </w:p>
    <w:p w14:paraId="350BB3F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Reuse before duplication.</w:t>
      </w:r>
    </w:p>
    <w:p w14:paraId="1D05174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6C1D3F1">
          <v:rect id="_x0000_i3365" style="width:0;height:1.5pt" o:hralign="center" o:hrstd="t" o:hr="t" fillcolor="#a0a0a0" stroked="f"/>
        </w:pict>
      </w:r>
    </w:p>
    <w:p w14:paraId="6759D56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H — RESPONSIVE CONTAINERS</w:t>
      </w:r>
    </w:p>
    <w:p w14:paraId="7C5BCFF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43. Main Screen Structure</w:t>
      </w:r>
    </w:p>
    <w:p w14:paraId="6947105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Each screen should use an organized container hierarchy.</w:t>
      </w:r>
    </w:p>
    <w:p w14:paraId="664C094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0E0C601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conScreen</w:t>
      </w:r>
    </w:p>
    <w:p w14:paraId="0BCF9C9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36B709D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conHeader</w:t>
      </w:r>
    </w:p>
    <w:p w14:paraId="27019E2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041C18B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conBody</w:t>
      </w:r>
    </w:p>
    <w:p w14:paraId="44ED6F0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63C89EF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conNavigation</w:t>
      </w:r>
    </w:p>
    <w:p w14:paraId="2286E0D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Inside Body:</w:t>
      </w:r>
    </w:p>
    <w:p w14:paraId="2B6B742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conBody</w:t>
      </w:r>
    </w:p>
    <w:p w14:paraId="5454389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3E0CB23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conSidebar</w:t>
      </w:r>
    </w:p>
    <w:p w14:paraId="081D669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6AF4447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conContent</w:t>
      </w:r>
    </w:p>
    <w:p w14:paraId="37F3F5E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4ECA2E2">
          <v:rect id="_x0000_i3366" style="width:0;height:1.5pt" o:hralign="center" o:hrstd="t" o:hr="t" fillcolor="#a0a0a0" stroked="f"/>
        </w:pict>
      </w:r>
    </w:p>
    <w:p w14:paraId="252E7DC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44. Root Container</w:t>
      </w:r>
    </w:p>
    <w:p w14:paraId="039D399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For:</w:t>
      </w:r>
    </w:p>
    <w:p w14:paraId="41B6B24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scrHome</w:t>
      </w:r>
    </w:p>
    <w:p w14:paraId="18E1A9D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243CFCA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conHomeRoot</w:t>
      </w:r>
    </w:p>
    <w:p w14:paraId="52B5C6A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Configure to fill available space.</w:t>
      </w:r>
    </w:p>
    <w:p w14:paraId="22928D5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Conceptually:</w:t>
      </w:r>
    </w:p>
    <w:p w14:paraId="6B44536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Width = Parent.Width</w:t>
      </w:r>
    </w:p>
    <w:p w14:paraId="3740CE1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Height = Parent.Height</w:t>
      </w:r>
    </w:p>
    <w:p w14:paraId="4C2E43C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531AC3D">
          <v:rect id="_x0000_i3367" style="width:0;height:1.5pt" o:hralign="center" o:hrstd="t" o:hr="t" fillcolor="#a0a0a0" stroked="f"/>
        </w:pict>
      </w:r>
    </w:p>
    <w:p w14:paraId="25EC29A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45. Use Auto-Layout</w:t>
      </w:r>
    </w:p>
    <w:p w14:paraId="7007A4A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Prefer Horizontal/Vertical auto-layout containers for groups of related controls.</w:t>
      </w:r>
    </w:p>
    <w:p w14:paraId="70441CC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Benefits:</w:t>
      </w:r>
    </w:p>
    <w:p w14:paraId="00106858" w14:textId="77777777" w:rsidR="00300E51" w:rsidRPr="00300E51" w:rsidRDefault="00300E51" w:rsidP="00300E51">
      <w:pPr>
        <w:numPr>
          <w:ilvl w:val="0"/>
          <w:numId w:val="35"/>
        </w:numPr>
        <w:rPr>
          <w:sz w:val="32"/>
          <w:szCs w:val="32"/>
        </w:rPr>
      </w:pPr>
      <w:r w:rsidRPr="00300E51">
        <w:rPr>
          <w:sz w:val="32"/>
          <w:szCs w:val="32"/>
        </w:rPr>
        <w:t>Automatic positioning</w:t>
      </w:r>
    </w:p>
    <w:p w14:paraId="107FA30E" w14:textId="77777777" w:rsidR="00300E51" w:rsidRPr="00300E51" w:rsidRDefault="00300E51" w:rsidP="00300E51">
      <w:pPr>
        <w:numPr>
          <w:ilvl w:val="0"/>
          <w:numId w:val="35"/>
        </w:numPr>
        <w:rPr>
          <w:sz w:val="32"/>
          <w:szCs w:val="32"/>
        </w:rPr>
      </w:pPr>
      <w:r w:rsidRPr="00300E51">
        <w:rPr>
          <w:sz w:val="32"/>
          <w:szCs w:val="32"/>
        </w:rPr>
        <w:t>Easier spacing</w:t>
      </w:r>
    </w:p>
    <w:p w14:paraId="0B9F1493" w14:textId="77777777" w:rsidR="00300E51" w:rsidRPr="00300E51" w:rsidRDefault="00300E51" w:rsidP="00300E51">
      <w:pPr>
        <w:numPr>
          <w:ilvl w:val="0"/>
          <w:numId w:val="35"/>
        </w:numPr>
        <w:rPr>
          <w:sz w:val="32"/>
          <w:szCs w:val="32"/>
        </w:rPr>
      </w:pPr>
      <w:r w:rsidRPr="00300E51">
        <w:rPr>
          <w:sz w:val="32"/>
          <w:szCs w:val="32"/>
        </w:rPr>
        <w:t>Flexible sizing</w:t>
      </w:r>
    </w:p>
    <w:p w14:paraId="70E50D48" w14:textId="77777777" w:rsidR="00300E51" w:rsidRPr="00300E51" w:rsidRDefault="00300E51" w:rsidP="00300E51">
      <w:pPr>
        <w:numPr>
          <w:ilvl w:val="0"/>
          <w:numId w:val="35"/>
        </w:numPr>
        <w:rPr>
          <w:sz w:val="32"/>
          <w:szCs w:val="32"/>
        </w:rPr>
      </w:pPr>
      <w:r w:rsidRPr="00300E51">
        <w:rPr>
          <w:sz w:val="32"/>
          <w:szCs w:val="32"/>
        </w:rPr>
        <w:t>Better responsive behavior</w:t>
      </w:r>
    </w:p>
    <w:p w14:paraId="1E3B6E8D" w14:textId="77777777" w:rsidR="00300E51" w:rsidRPr="00300E51" w:rsidRDefault="00300E51" w:rsidP="00300E51">
      <w:pPr>
        <w:numPr>
          <w:ilvl w:val="0"/>
          <w:numId w:val="35"/>
        </w:numPr>
        <w:rPr>
          <w:sz w:val="32"/>
          <w:szCs w:val="32"/>
        </w:rPr>
      </w:pPr>
      <w:r w:rsidRPr="00300E51">
        <w:rPr>
          <w:sz w:val="32"/>
          <w:szCs w:val="32"/>
        </w:rPr>
        <w:t>Less manual X/Y management</w:t>
      </w:r>
    </w:p>
    <w:p w14:paraId="690CCE2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DA98ED4">
          <v:rect id="_x0000_i3368" style="width:0;height:1.5pt" o:hralign="center" o:hrstd="t" o:hr="t" fillcolor="#a0a0a0" stroked="f"/>
        </w:pict>
      </w:r>
    </w:p>
    <w:p w14:paraId="2B4D40C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46. Nested Containers</w:t>
      </w:r>
    </w:p>
    <w:p w14:paraId="4DB9E16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6F08726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conHomeRoot</w:t>
      </w:r>
    </w:p>
    <w:p w14:paraId="321A82C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3E19167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cmpHeader</w:t>
      </w:r>
    </w:p>
    <w:p w14:paraId="6380AAB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5A21877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conMain</w:t>
      </w:r>
    </w:p>
    <w:p w14:paraId="5355E1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|</w:t>
      </w:r>
    </w:p>
    <w:p w14:paraId="20C82B5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+---- cmpNavigation</w:t>
      </w:r>
    </w:p>
    <w:p w14:paraId="3A32987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|</w:t>
      </w:r>
    </w:p>
    <w:p w14:paraId="420F14F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       +---- conHomeContent</w:t>
      </w:r>
    </w:p>
    <w:p w14:paraId="57A459D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is:</w:t>
      </w:r>
    </w:p>
    <w:p w14:paraId="57176E9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Hierarchical Layout.</w:t>
      </w:r>
    </w:p>
    <w:p w14:paraId="38FA566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CD93FB9">
          <v:rect id="_x0000_i3369" style="width:0;height:1.5pt" o:hralign="center" o:hrstd="t" o:hr="t" fillcolor="#a0a0a0" stroked="f"/>
        </w:pict>
      </w:r>
    </w:p>
    <w:p w14:paraId="76D13BB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47. Desktop Layout</w:t>
      </w:r>
    </w:p>
    <w:p w14:paraId="53ED430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When:</w:t>
      </w:r>
    </w:p>
    <w:p w14:paraId="5030880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App.Width</w:t>
      </w:r>
    </w:p>
    <w:p w14:paraId="70E0633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is sufficiently wide:</w:t>
      </w:r>
    </w:p>
    <w:p w14:paraId="6B4C196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NAVIGATION | CONTENT</w:t>
      </w:r>
    </w:p>
    <w:p w14:paraId="6177D3E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can appear side-by-side.</w:t>
      </w:r>
    </w:p>
    <w:p w14:paraId="4D08D0A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56E547B">
          <v:rect id="_x0000_i3370" style="width:0;height:1.5pt" o:hralign="center" o:hrstd="t" o:hr="t" fillcolor="#a0a0a0" stroked="f"/>
        </w:pict>
      </w:r>
    </w:p>
    <w:p w14:paraId="663A90E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48. Mobile Layout</w:t>
      </w:r>
    </w:p>
    <w:p w14:paraId="6FD5EB1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compact widths:</w:t>
      </w:r>
    </w:p>
    <w:p w14:paraId="7CA9F21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Navigation can move to:</w:t>
      </w:r>
    </w:p>
    <w:p w14:paraId="1EB9DAB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Bottom</w:t>
      </w:r>
    </w:p>
    <w:p w14:paraId="5B0951E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or collapse.</w:t>
      </w:r>
    </w:p>
    <w:p w14:paraId="0F983B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Conceptually:</w:t>
      </w:r>
    </w:p>
    <w:p w14:paraId="5E3EC1B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App.Width &lt; 700</w:t>
      </w:r>
    </w:p>
    <w:p w14:paraId="289B720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can be used as a training breakpoint.</w:t>
      </w:r>
    </w:p>
    <w:p w14:paraId="6E729F3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4ABB5F9">
          <v:rect id="_x0000_i3371" style="width:0;height:1.5pt" o:hralign="center" o:hrstd="t" o:hr="t" fillcolor="#a0a0a0" stroked="f"/>
        </w:pict>
      </w:r>
    </w:p>
    <w:p w14:paraId="3E52893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49. Breakpoint Rule</w:t>
      </w:r>
    </w:p>
    <w:p w14:paraId="7F6728F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think:</w:t>
      </w:r>
    </w:p>
    <w:p w14:paraId="339AB29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Microsoft says every app must use 700.</w:t>
      </w:r>
    </w:p>
    <w:p w14:paraId="50C138D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breakpoint should reflect:</w:t>
      </w:r>
    </w:p>
    <w:p w14:paraId="1FADA97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Where your design stops fitting well.</w:t>
      </w:r>
    </w:p>
    <w:p w14:paraId="644AA6D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Test your actual application.</w:t>
      </w:r>
    </w:p>
    <w:p w14:paraId="1EEEC4C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A70C948">
          <v:rect id="_x0000_i3372" style="width:0;height:1.5pt" o:hralign="center" o:hrstd="t" o:hr="t" fillcolor="#a0a0a0" stroked="f"/>
        </w:pict>
      </w:r>
    </w:p>
    <w:p w14:paraId="48FF846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50. Flexible Width</w:t>
      </w:r>
    </w:p>
    <w:p w14:paraId="0D87E85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Avoid giving every content panel:</w:t>
      </w:r>
    </w:p>
    <w:p w14:paraId="31E8576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Width = 900</w:t>
      </w:r>
    </w:p>
    <w:p w14:paraId="396DB41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Consider:</w:t>
      </w:r>
    </w:p>
    <w:p w14:paraId="40A23CC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Width = Parent.Width</w:t>
      </w:r>
    </w:p>
    <w:p w14:paraId="2B03870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or container flexible-width behavior.</w:t>
      </w:r>
    </w:p>
    <w:p w14:paraId="415ECE8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3E68EFE">
          <v:rect id="_x0000_i3373" style="width:0;height:1.5pt" o:hralign="center" o:hrstd="t" o:hr="t" fillcolor="#a0a0a0" stroked="f"/>
        </w:pict>
      </w:r>
    </w:p>
    <w:p w14:paraId="6D25445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51. Min/Max Thinking</w:t>
      </w:r>
    </w:p>
    <w:p w14:paraId="49BAB14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form may need:</w:t>
      </w:r>
    </w:p>
    <w:p w14:paraId="1A2F4F7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Enough width to remain usable</w:t>
      </w:r>
    </w:p>
    <w:p w14:paraId="2407CF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but should not stretch so wide that reading becomes difficult.</w:t>
      </w:r>
    </w:p>
    <w:p w14:paraId="5AA23BD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Think:</w:t>
      </w:r>
    </w:p>
    <w:p w14:paraId="1CDDB36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AVAILABLE WIDTH</w:t>
      </w:r>
    </w:p>
    <w:p w14:paraId="0038D85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|</w:t>
      </w:r>
    </w:p>
    <w:p w14:paraId="1FCFDAC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+---- Minimum usable width</w:t>
      </w:r>
    </w:p>
    <w:p w14:paraId="0409742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|</w:t>
      </w:r>
    </w:p>
    <w:p w14:paraId="79B95B7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+---- Comfortable width</w:t>
      </w:r>
    </w:p>
    <w:p w14:paraId="56F80FD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      |</w:t>
      </w:r>
    </w:p>
    <w:p w14:paraId="0584C34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+---- Maximum readable width</w:t>
      </w:r>
    </w:p>
    <w:p w14:paraId="51449DF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F089D2F">
          <v:rect id="_x0000_i3374" style="width:0;height:1.5pt" o:hralign="center" o:hrstd="t" o:hr="t" fillcolor="#a0a0a0" stroked="f"/>
        </w:pict>
      </w:r>
    </w:p>
    <w:p w14:paraId="506DBDE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52. Responsive Test</w:t>
      </w:r>
    </w:p>
    <w:p w14:paraId="1D1B8D0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During development:</w:t>
      </w:r>
    </w:p>
    <w:p w14:paraId="44FE294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Resize the browser/app preview.</w:t>
      </w:r>
    </w:p>
    <w:p w14:paraId="6582333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Check:</w:t>
      </w:r>
    </w:p>
    <w:p w14:paraId="4EF3246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Wide</w:t>
      </w:r>
    </w:p>
    <w:p w14:paraId="60C7C34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Medium</w:t>
      </w:r>
    </w:p>
    <w:p w14:paraId="6A9B686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Narrow</w:t>
      </w:r>
    </w:p>
    <w:p w14:paraId="67017A6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wait until the project is finished.</w:t>
      </w:r>
    </w:p>
    <w:p w14:paraId="3EC0CD3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882F81B">
          <v:rect id="_x0000_i3375" style="width:0;height:1.5pt" o:hralign="center" o:hrstd="t" o:hr="t" fillcolor="#a0a0a0" stroked="f"/>
        </w:pict>
      </w:r>
    </w:p>
    <w:p w14:paraId="058D284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I — MODERN CONTROLS</w:t>
      </w:r>
    </w:p>
    <w:p w14:paraId="134FAE6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53. Modern Controls</w:t>
      </w:r>
    </w:p>
    <w:p w14:paraId="72E1464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modern controls where appropriate.</w:t>
      </w:r>
    </w:p>
    <w:p w14:paraId="475214D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Examples available in current Power Apps experiences include controls for:</w:t>
      </w:r>
    </w:p>
    <w:p w14:paraId="32F67078" w14:textId="77777777" w:rsidR="00300E51" w:rsidRPr="00300E51" w:rsidRDefault="00300E51" w:rsidP="00300E51">
      <w:pPr>
        <w:numPr>
          <w:ilvl w:val="0"/>
          <w:numId w:val="36"/>
        </w:numPr>
        <w:rPr>
          <w:sz w:val="32"/>
          <w:szCs w:val="32"/>
        </w:rPr>
      </w:pPr>
      <w:r w:rsidRPr="00300E51">
        <w:rPr>
          <w:sz w:val="32"/>
          <w:szCs w:val="32"/>
        </w:rPr>
        <w:t>Buttons</w:t>
      </w:r>
    </w:p>
    <w:p w14:paraId="334588CE" w14:textId="77777777" w:rsidR="00300E51" w:rsidRPr="00300E51" w:rsidRDefault="00300E51" w:rsidP="00300E51">
      <w:pPr>
        <w:numPr>
          <w:ilvl w:val="0"/>
          <w:numId w:val="36"/>
        </w:numPr>
        <w:rPr>
          <w:sz w:val="32"/>
          <w:szCs w:val="32"/>
        </w:rPr>
      </w:pPr>
      <w:r w:rsidRPr="00300E51">
        <w:rPr>
          <w:sz w:val="32"/>
          <w:szCs w:val="32"/>
        </w:rPr>
        <w:t>Text</w:t>
      </w:r>
    </w:p>
    <w:p w14:paraId="0D9E1F2E" w14:textId="77777777" w:rsidR="00300E51" w:rsidRPr="00300E51" w:rsidRDefault="00300E51" w:rsidP="00300E51">
      <w:pPr>
        <w:numPr>
          <w:ilvl w:val="0"/>
          <w:numId w:val="36"/>
        </w:numPr>
        <w:rPr>
          <w:sz w:val="32"/>
          <w:szCs w:val="32"/>
        </w:rPr>
      </w:pPr>
      <w:r w:rsidRPr="00300E51">
        <w:rPr>
          <w:sz w:val="32"/>
          <w:szCs w:val="32"/>
        </w:rPr>
        <w:t>Inputs</w:t>
      </w:r>
    </w:p>
    <w:p w14:paraId="061EE11C" w14:textId="77777777" w:rsidR="00300E51" w:rsidRPr="00300E51" w:rsidRDefault="00300E51" w:rsidP="00300E51">
      <w:pPr>
        <w:numPr>
          <w:ilvl w:val="0"/>
          <w:numId w:val="36"/>
        </w:numPr>
        <w:rPr>
          <w:sz w:val="32"/>
          <w:szCs w:val="32"/>
        </w:rPr>
      </w:pPr>
      <w:r w:rsidRPr="00300E51">
        <w:rPr>
          <w:sz w:val="32"/>
          <w:szCs w:val="32"/>
        </w:rPr>
        <w:t>Dropdowns</w:t>
      </w:r>
    </w:p>
    <w:p w14:paraId="69AEA7E4" w14:textId="77777777" w:rsidR="00300E51" w:rsidRPr="00300E51" w:rsidRDefault="00300E51" w:rsidP="00300E51">
      <w:pPr>
        <w:numPr>
          <w:ilvl w:val="0"/>
          <w:numId w:val="36"/>
        </w:numPr>
        <w:rPr>
          <w:sz w:val="32"/>
          <w:szCs w:val="32"/>
        </w:rPr>
      </w:pPr>
      <w:r w:rsidRPr="00300E51">
        <w:rPr>
          <w:sz w:val="32"/>
          <w:szCs w:val="32"/>
        </w:rPr>
        <w:t>Avatars</w:t>
      </w:r>
    </w:p>
    <w:p w14:paraId="6C6BC2EC" w14:textId="77777777" w:rsidR="00300E51" w:rsidRPr="00300E51" w:rsidRDefault="00300E51" w:rsidP="00300E51">
      <w:pPr>
        <w:numPr>
          <w:ilvl w:val="0"/>
          <w:numId w:val="36"/>
        </w:num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Badges</w:t>
      </w:r>
    </w:p>
    <w:p w14:paraId="7D21C38E" w14:textId="77777777" w:rsidR="00300E51" w:rsidRPr="00300E51" w:rsidRDefault="00300E51" w:rsidP="00300E51">
      <w:pPr>
        <w:numPr>
          <w:ilvl w:val="0"/>
          <w:numId w:val="36"/>
        </w:numPr>
        <w:rPr>
          <w:sz w:val="32"/>
          <w:szCs w:val="32"/>
        </w:rPr>
      </w:pPr>
      <w:r w:rsidRPr="00300E51">
        <w:rPr>
          <w:sz w:val="32"/>
          <w:szCs w:val="32"/>
        </w:rPr>
        <w:t>Date selection</w:t>
      </w:r>
    </w:p>
    <w:p w14:paraId="1358071D" w14:textId="77777777" w:rsidR="00300E51" w:rsidRPr="00300E51" w:rsidRDefault="00300E51" w:rsidP="00300E51">
      <w:pPr>
        <w:numPr>
          <w:ilvl w:val="0"/>
          <w:numId w:val="36"/>
        </w:numPr>
        <w:rPr>
          <w:sz w:val="32"/>
          <w:szCs w:val="32"/>
        </w:rPr>
      </w:pPr>
      <w:r w:rsidRPr="00300E51">
        <w:rPr>
          <w:sz w:val="32"/>
          <w:szCs w:val="32"/>
        </w:rPr>
        <w:t>Other standard interactions</w:t>
      </w:r>
    </w:p>
    <w:p w14:paraId="3315A5F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goal is:</w:t>
      </w:r>
    </w:p>
    <w:p w14:paraId="608E05E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Consistent modern experience.</w:t>
      </w:r>
    </w:p>
    <w:p w14:paraId="43850F5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374EA2B">
          <v:rect id="_x0000_i3376" style="width:0;height:1.5pt" o:hralign="center" o:hrstd="t" o:hr="t" fillcolor="#a0a0a0" stroked="f"/>
        </w:pict>
      </w:r>
    </w:p>
    <w:p w14:paraId="62AB2F3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54. Do Not Mix Random Styles</w:t>
      </w:r>
    </w:p>
    <w:p w14:paraId="5C3F0EF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Poor app:</w:t>
      </w:r>
    </w:p>
    <w:p w14:paraId="7A2D3C1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Classic Button</w:t>
      </w:r>
    </w:p>
    <w:p w14:paraId="3466566E" w14:textId="77777777" w:rsidR="00300E51" w:rsidRPr="00300E51" w:rsidRDefault="00300E51" w:rsidP="00300E51">
      <w:pPr>
        <w:rPr>
          <w:sz w:val="32"/>
          <w:szCs w:val="32"/>
        </w:rPr>
      </w:pPr>
    </w:p>
    <w:p w14:paraId="550E965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Modern Text Input</w:t>
      </w:r>
    </w:p>
    <w:p w14:paraId="2BAAACC0" w14:textId="77777777" w:rsidR="00300E51" w:rsidRPr="00300E51" w:rsidRDefault="00300E51" w:rsidP="00300E51">
      <w:pPr>
        <w:rPr>
          <w:sz w:val="32"/>
          <w:szCs w:val="32"/>
        </w:rPr>
      </w:pPr>
    </w:p>
    <w:p w14:paraId="4DB2021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Different custom button</w:t>
      </w:r>
    </w:p>
    <w:p w14:paraId="4107ED80" w14:textId="77777777" w:rsidR="00300E51" w:rsidRPr="00300E51" w:rsidRDefault="00300E51" w:rsidP="00300E51">
      <w:pPr>
        <w:rPr>
          <w:sz w:val="32"/>
          <w:szCs w:val="32"/>
        </w:rPr>
      </w:pPr>
    </w:p>
    <w:p w14:paraId="682F0E9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Old icon</w:t>
      </w:r>
    </w:p>
    <w:p w14:paraId="7050389B" w14:textId="77777777" w:rsidR="00300E51" w:rsidRPr="00300E51" w:rsidRDefault="00300E51" w:rsidP="00300E51">
      <w:pPr>
        <w:rPr>
          <w:sz w:val="32"/>
          <w:szCs w:val="32"/>
        </w:rPr>
      </w:pPr>
    </w:p>
    <w:p w14:paraId="50988C8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Different border radius</w:t>
      </w:r>
    </w:p>
    <w:p w14:paraId="075387B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with no design reason.</w:t>
      </w:r>
    </w:p>
    <w:p w14:paraId="2A89155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Result:</w:t>
      </w:r>
    </w:p>
    <w:p w14:paraId="6804C9D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Inconsistent product.</w:t>
      </w:r>
    </w:p>
    <w:p w14:paraId="1ABFA35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a deliberate visual system.</w:t>
      </w:r>
    </w:p>
    <w:p w14:paraId="44E9BB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7483C9B">
          <v:rect id="_x0000_i3377" style="width:0;height:1.5pt" o:hralign="center" o:hrstd="t" o:hr="t" fillcolor="#a0a0a0" stroked="f"/>
        </w:pict>
      </w:r>
    </w:p>
    <w:p w14:paraId="55BCFD9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PART J — THEMES</w:t>
      </w:r>
    </w:p>
    <w:p w14:paraId="4E59557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55. What Is a Theme?</w:t>
      </w:r>
    </w:p>
    <w:p w14:paraId="54304DE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Theme provides centralized visual styling.</w:t>
      </w:r>
    </w:p>
    <w:p w14:paraId="5C29A66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theme can influence areas such as:</w:t>
      </w:r>
    </w:p>
    <w:p w14:paraId="44E1B78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Colors</w:t>
      </w:r>
    </w:p>
    <w:p w14:paraId="224B78E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Typography</w:t>
      </w:r>
    </w:p>
    <w:p w14:paraId="446A509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Borders</w:t>
      </w:r>
    </w:p>
    <w:p w14:paraId="3DA1C74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Shadows</w:t>
      </w:r>
    </w:p>
    <w:p w14:paraId="0266F19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Supported control styling</w:t>
      </w:r>
    </w:p>
    <w:p w14:paraId="425019C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949B6A2">
          <v:rect id="_x0000_i3378" style="width:0;height:1.5pt" o:hralign="center" o:hrstd="t" o:hr="t" fillcolor="#a0a0a0" stroked="f"/>
        </w:pict>
      </w:r>
    </w:p>
    <w:p w14:paraId="15F9F04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56. Why Theme Matters</w:t>
      </w:r>
    </w:p>
    <w:p w14:paraId="30832CA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Without theme:</w:t>
      </w:r>
    </w:p>
    <w:p w14:paraId="3355F01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Button 1:</w:t>
      </w:r>
    </w:p>
    <w:p w14:paraId="02E89D3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Blue</w:t>
      </w:r>
    </w:p>
    <w:p w14:paraId="30E502CE" w14:textId="77777777" w:rsidR="00300E51" w:rsidRPr="00300E51" w:rsidRDefault="00300E51" w:rsidP="00300E51">
      <w:pPr>
        <w:rPr>
          <w:sz w:val="32"/>
          <w:szCs w:val="32"/>
        </w:rPr>
      </w:pPr>
    </w:p>
    <w:p w14:paraId="5CA963E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Button 2:</w:t>
      </w:r>
    </w:p>
    <w:p w14:paraId="696AF8F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Purple</w:t>
      </w:r>
    </w:p>
    <w:p w14:paraId="47DF4B8B" w14:textId="77777777" w:rsidR="00300E51" w:rsidRPr="00300E51" w:rsidRDefault="00300E51" w:rsidP="00300E51">
      <w:pPr>
        <w:rPr>
          <w:sz w:val="32"/>
          <w:szCs w:val="32"/>
        </w:rPr>
      </w:pPr>
    </w:p>
    <w:p w14:paraId="5C61E57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Button 3:</w:t>
      </w:r>
    </w:p>
    <w:p w14:paraId="32ACFB7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Different Blue</w:t>
      </w:r>
    </w:p>
    <w:p w14:paraId="3138F4E1" w14:textId="77777777" w:rsidR="00300E51" w:rsidRPr="00300E51" w:rsidRDefault="00300E51" w:rsidP="00300E51">
      <w:pPr>
        <w:rPr>
          <w:sz w:val="32"/>
          <w:szCs w:val="32"/>
        </w:rPr>
      </w:pPr>
    </w:p>
    <w:p w14:paraId="711728F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Screen 2:</w:t>
      </w:r>
    </w:p>
    <w:p w14:paraId="208C562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Different font</w:t>
      </w:r>
    </w:p>
    <w:p w14:paraId="42D2649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Result:</w:t>
      </w:r>
    </w:p>
    <w:p w14:paraId="1C6A052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Inconsistent Application.</w:t>
      </w:r>
    </w:p>
    <w:p w14:paraId="2A55165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BF06B20">
          <v:rect id="_x0000_i3379" style="width:0;height:1.5pt" o:hralign="center" o:hrstd="t" o:hr="t" fillcolor="#a0a0a0" stroked="f"/>
        </w:pict>
      </w:r>
    </w:p>
    <w:p w14:paraId="1D45F72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57. Theme Approach</w:t>
      </w:r>
    </w:p>
    <w:p w14:paraId="2027187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With centralized theming:</w:t>
      </w:r>
    </w:p>
    <w:p w14:paraId="16E3494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APPLICATION THEME</w:t>
      </w:r>
    </w:p>
    <w:p w14:paraId="287F08C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|</w:t>
      </w:r>
    </w:p>
    <w:p w14:paraId="2C8087E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+---- Buttons</w:t>
      </w:r>
    </w:p>
    <w:p w14:paraId="59EB231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|</w:t>
      </w:r>
    </w:p>
    <w:p w14:paraId="2CAE896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+---- Inputs</w:t>
      </w:r>
    </w:p>
    <w:p w14:paraId="3ED99F3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|</w:t>
      </w:r>
    </w:p>
    <w:p w14:paraId="3DBDCB4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+---- Navigation</w:t>
      </w:r>
    </w:p>
    <w:p w14:paraId="352D76B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|</w:t>
      </w:r>
    </w:p>
    <w:p w14:paraId="2C30C66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+---- Forms</w:t>
      </w:r>
    </w:p>
    <w:p w14:paraId="6637B7B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|</w:t>
      </w:r>
    </w:p>
    <w:p w14:paraId="02904CC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+---- Other controls</w:t>
      </w:r>
    </w:p>
    <w:p w14:paraId="74DDA7C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If branding changes:</w:t>
      </w:r>
    </w:p>
    <w:p w14:paraId="767AA6C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Update centrally where supported.</w:t>
      </w:r>
    </w:p>
    <w:p w14:paraId="5A5D32A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14A7148">
          <v:rect id="_x0000_i3380" style="width:0;height:1.5pt" o:hralign="center" o:hrstd="t" o:hr="t" fillcolor="#a0a0a0" stroked="f"/>
        </w:pict>
      </w:r>
    </w:p>
    <w:p w14:paraId="446C1A9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58. Lab — Apply Modern Theme</w:t>
      </w:r>
    </w:p>
    <w:p w14:paraId="0244CD0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Open:</w:t>
      </w:r>
    </w:p>
    <w:p w14:paraId="2479510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Themes</w:t>
      </w:r>
    </w:p>
    <w:p w14:paraId="5D26D6E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Select an appropriate modern theme.</w:t>
      </w:r>
    </w:p>
    <w:p w14:paraId="360E7C4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choose theme based only on:</w:t>
      </w:r>
    </w:p>
    <w:p w14:paraId="64C3C53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Favorite color.</w:t>
      </w:r>
    </w:p>
    <w:p w14:paraId="45723CC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Consider:</w:t>
      </w:r>
    </w:p>
    <w:p w14:paraId="4A93728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Readability</w:t>
      </w:r>
    </w:p>
    <w:p w14:paraId="159E11D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Contrast</w:t>
      </w:r>
    </w:p>
    <w:p w14:paraId="6C1E582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Brand consistency</w:t>
      </w:r>
    </w:p>
    <w:p w14:paraId="632929E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Accessibility</w:t>
      </w:r>
    </w:p>
    <w:p w14:paraId="3D39A3C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FE8BC02">
          <v:rect id="_x0000_i3381" style="width:0;height:1.5pt" o:hralign="center" o:hrstd="t" o:hr="t" fillcolor="#a0a0a0" stroked="f"/>
        </w:pict>
      </w:r>
    </w:p>
    <w:p w14:paraId="674D558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59. App.Theme</w:t>
      </w:r>
    </w:p>
    <w:p w14:paraId="1CD7BB8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Modern theme information can be accessed through:</w:t>
      </w:r>
    </w:p>
    <w:p w14:paraId="1B429B9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App.Theme</w:t>
      </w:r>
    </w:p>
    <w:p w14:paraId="6558A0E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allows formulas and supported controls to reference the active theme instead of hardcoding every style independently.</w:t>
      </w:r>
    </w:p>
    <w:p w14:paraId="14210FE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E818573">
          <v:rect id="_x0000_i3382" style="width:0;height:1.5pt" o:hralign="center" o:hrstd="t" o:hr="t" fillcolor="#a0a0a0" stroked="f"/>
        </w:pict>
      </w:r>
    </w:p>
    <w:p w14:paraId="536C499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60. Design Tokens Concept</w:t>
      </w:r>
    </w:p>
    <w:p w14:paraId="7C51026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Professional design systems use reusable tokens such as:</w:t>
      </w:r>
    </w:p>
    <w:p w14:paraId="4AD6C2C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SpacingSmall</w:t>
      </w:r>
    </w:p>
    <w:p w14:paraId="2BFB022B" w14:textId="77777777" w:rsidR="00300E51" w:rsidRPr="00300E51" w:rsidRDefault="00300E51" w:rsidP="00300E51">
      <w:pPr>
        <w:rPr>
          <w:sz w:val="32"/>
          <w:szCs w:val="32"/>
        </w:rPr>
      </w:pPr>
    </w:p>
    <w:p w14:paraId="578EF61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SpacingMedium</w:t>
      </w:r>
    </w:p>
    <w:p w14:paraId="22840C0E" w14:textId="77777777" w:rsidR="00300E51" w:rsidRPr="00300E51" w:rsidRDefault="00300E51" w:rsidP="00300E51">
      <w:pPr>
        <w:rPr>
          <w:sz w:val="32"/>
          <w:szCs w:val="32"/>
        </w:rPr>
      </w:pPr>
    </w:p>
    <w:p w14:paraId="3ECF28F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SpacingLarge</w:t>
      </w:r>
    </w:p>
    <w:p w14:paraId="2C624D57" w14:textId="77777777" w:rsidR="00300E51" w:rsidRPr="00300E51" w:rsidRDefault="00300E51" w:rsidP="00300E51">
      <w:pPr>
        <w:rPr>
          <w:sz w:val="32"/>
          <w:szCs w:val="32"/>
        </w:rPr>
      </w:pPr>
    </w:p>
    <w:p w14:paraId="523DC76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BorderRadius</w:t>
      </w:r>
    </w:p>
    <w:p w14:paraId="2717176E" w14:textId="77777777" w:rsidR="00300E51" w:rsidRPr="00300E51" w:rsidRDefault="00300E51" w:rsidP="00300E51">
      <w:pPr>
        <w:rPr>
          <w:sz w:val="32"/>
          <w:szCs w:val="32"/>
        </w:rPr>
      </w:pPr>
    </w:p>
    <w:p w14:paraId="3BEA911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PrimaryColor</w:t>
      </w:r>
    </w:p>
    <w:p w14:paraId="30CD90DA" w14:textId="77777777" w:rsidR="00300E51" w:rsidRPr="00300E51" w:rsidRDefault="00300E51" w:rsidP="00300E51">
      <w:pPr>
        <w:rPr>
          <w:sz w:val="32"/>
          <w:szCs w:val="32"/>
        </w:rPr>
      </w:pPr>
    </w:p>
    <w:p w14:paraId="593ABF1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SecondaryText</w:t>
      </w:r>
    </w:p>
    <w:p w14:paraId="3DC151D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Instead of:</w:t>
      </w:r>
    </w:p>
    <w:p w14:paraId="3C6D43F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13 pixels here</w:t>
      </w:r>
    </w:p>
    <w:p w14:paraId="46D5A15E" w14:textId="77777777" w:rsidR="00300E51" w:rsidRPr="00300E51" w:rsidRDefault="00300E51" w:rsidP="00300E51">
      <w:pPr>
        <w:rPr>
          <w:sz w:val="32"/>
          <w:szCs w:val="32"/>
        </w:rPr>
      </w:pPr>
    </w:p>
    <w:p w14:paraId="0C9C5AE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19 pixels there</w:t>
      </w:r>
    </w:p>
    <w:p w14:paraId="655936BF" w14:textId="77777777" w:rsidR="00300E51" w:rsidRPr="00300E51" w:rsidRDefault="00300E51" w:rsidP="00300E51">
      <w:pPr>
        <w:rPr>
          <w:sz w:val="32"/>
          <w:szCs w:val="32"/>
        </w:rPr>
      </w:pPr>
    </w:p>
    <w:p w14:paraId="2A9638D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11 pixels somewhere else</w:t>
      </w:r>
    </w:p>
    <w:p w14:paraId="601083A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9E955C2">
          <v:rect id="_x0000_i3383" style="width:0;height:1.5pt" o:hralign="center" o:hrstd="t" o:hr="t" fillcolor="#a0a0a0" stroked="f"/>
        </w:pict>
      </w:r>
    </w:p>
    <w:p w14:paraId="7498545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61. Training Spacing System</w:t>
      </w:r>
    </w:p>
    <w:p w14:paraId="12E7AAC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Use:</w:t>
      </w:r>
    </w:p>
    <w:p w14:paraId="5C8F57C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Small = 8</w:t>
      </w:r>
    </w:p>
    <w:p w14:paraId="02284691" w14:textId="77777777" w:rsidR="00300E51" w:rsidRPr="00300E51" w:rsidRDefault="00300E51" w:rsidP="00300E51">
      <w:pPr>
        <w:rPr>
          <w:sz w:val="32"/>
          <w:szCs w:val="32"/>
        </w:rPr>
      </w:pPr>
    </w:p>
    <w:p w14:paraId="5E27DC2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Medium = 16</w:t>
      </w:r>
    </w:p>
    <w:p w14:paraId="3A3595D8" w14:textId="77777777" w:rsidR="00300E51" w:rsidRPr="00300E51" w:rsidRDefault="00300E51" w:rsidP="00300E51">
      <w:pPr>
        <w:rPr>
          <w:sz w:val="32"/>
          <w:szCs w:val="32"/>
        </w:rPr>
      </w:pPr>
    </w:p>
    <w:p w14:paraId="34C2498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Large = 24</w:t>
      </w:r>
    </w:p>
    <w:p w14:paraId="1C8A78A9" w14:textId="77777777" w:rsidR="00300E51" w:rsidRPr="00300E51" w:rsidRDefault="00300E51" w:rsidP="00300E51">
      <w:pPr>
        <w:rPr>
          <w:sz w:val="32"/>
          <w:szCs w:val="32"/>
        </w:rPr>
      </w:pPr>
    </w:p>
    <w:p w14:paraId="0743B7F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Extra Large = 32</w:t>
      </w:r>
    </w:p>
    <w:p w14:paraId="4BF5975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You do not have to create variables for every value today.</w:t>
      </w:r>
    </w:p>
    <w:p w14:paraId="27BC7E5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important lesson is:</w:t>
      </w:r>
    </w:p>
    <w:p w14:paraId="054781E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Consistency.</w:t>
      </w:r>
    </w:p>
    <w:p w14:paraId="234E905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78BCA2B">
          <v:rect id="_x0000_i3384" style="width:0;height:1.5pt" o:hralign="center" o:hrstd="t" o:hr="t" fillcolor="#a0a0a0" stroked="f"/>
        </w:pict>
      </w:r>
    </w:p>
    <w:p w14:paraId="18055B1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K — COMPONENTS</w:t>
      </w:r>
    </w:p>
    <w:p w14:paraId="20852FC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62. What Is a Canvas Component?</w:t>
      </w:r>
    </w:p>
    <w:p w14:paraId="30864FF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Component is a reusable collection of controls and formulas that behaves like a custom reusable control.</w:t>
      </w:r>
    </w:p>
    <w:p w14:paraId="2BB58CF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6EECE2D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Header</w:t>
      </w:r>
    </w:p>
    <w:p w14:paraId="10C69A5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instead of rebuilding:</w:t>
      </w:r>
    </w:p>
    <w:p w14:paraId="2E1C8FD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Logo</w:t>
      </w:r>
    </w:p>
    <w:p w14:paraId="18C8065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App Name</w:t>
      </w:r>
    </w:p>
    <w:p w14:paraId="4CA76D5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User Name</w:t>
      </w:r>
    </w:p>
    <w:p w14:paraId="4E1AEF4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Avatar</w:t>
      </w:r>
    </w:p>
    <w:p w14:paraId="7A5B8CD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Notification</w:t>
      </w:r>
    </w:p>
    <w:p w14:paraId="253686C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on every screen.</w:t>
      </w:r>
    </w:p>
    <w:p w14:paraId="37DD00D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8D7B387">
          <v:rect id="_x0000_i3385" style="width:0;height:1.5pt" o:hralign="center" o:hrstd="t" o:hr="t" fillcolor="#a0a0a0" stroked="f"/>
        </w:pict>
      </w:r>
    </w:p>
    <w:p w14:paraId="3475362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63. Without Components</w:t>
      </w:r>
    </w:p>
    <w:p w14:paraId="0FAC5D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Imagine 12 screens.</w:t>
      </w:r>
    </w:p>
    <w:p w14:paraId="629B1C9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Each screen manually contains:</w:t>
      </w:r>
    </w:p>
    <w:p w14:paraId="73A3C29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Header</w:t>
      </w:r>
    </w:p>
    <w:p w14:paraId="6C6DD60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You change the app name.</w:t>
      </w:r>
    </w:p>
    <w:p w14:paraId="4CB7BD9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Now:</w:t>
      </w:r>
    </w:p>
    <w:p w14:paraId="3FF1A3A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12 screens require updates.</w:t>
      </w:r>
    </w:p>
    <w:p w14:paraId="3420D87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60F2F10">
          <v:rect id="_x0000_i3386" style="width:0;height:1.5pt" o:hralign="center" o:hrstd="t" o:hr="t" fillcolor="#a0a0a0" stroked="f"/>
        </w:pict>
      </w:r>
    </w:p>
    <w:p w14:paraId="6B1C7AE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64. With a Component</w:t>
      </w:r>
    </w:p>
    <w:p w14:paraId="3EA3186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11EBFB4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cmpHeader</w:t>
      </w:r>
    </w:p>
    <w:p w14:paraId="25131CF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it on:</w:t>
      </w:r>
    </w:p>
    <w:p w14:paraId="694C2C7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12 screens.</w:t>
      </w:r>
    </w:p>
    <w:p w14:paraId="2A51C1A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Update component definition.</w:t>
      </w:r>
    </w:p>
    <w:p w14:paraId="1D7F961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Instances can follow the reusable definition.</w:t>
      </w:r>
    </w:p>
    <w:p w14:paraId="42ACAE9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F8D5DAA">
          <v:rect id="_x0000_i3387" style="width:0;height:1.5pt" o:hralign="center" o:hrstd="t" o:hr="t" fillcolor="#a0a0a0" stroked="f"/>
        </w:pict>
      </w:r>
    </w:p>
    <w:p w14:paraId="75B2BB5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65. Component Candidates</w:t>
      </w:r>
    </w:p>
    <w:p w14:paraId="64C99BF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Good Help Desk candidates:</w:t>
      </w:r>
    </w:p>
    <w:p w14:paraId="25716F1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cmpHeader</w:t>
      </w:r>
    </w:p>
    <w:p w14:paraId="0BC03BD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cmpNavigation</w:t>
      </w:r>
    </w:p>
    <w:p w14:paraId="68C5A46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cmpStatusBadge</w:t>
      </w:r>
    </w:p>
    <w:p w14:paraId="01415E8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cmpMetricCard</w:t>
      </w:r>
    </w:p>
    <w:p w14:paraId="43D37F9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cmpEmptyState</w:t>
      </w:r>
    </w:p>
    <w:p w14:paraId="23D1851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cmpConfirmDialog</w:t>
      </w:r>
    </w:p>
    <w:p w14:paraId="37EB972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build all of them today.</w:t>
      </w:r>
    </w:p>
    <w:p w14:paraId="6411834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Start with:</w:t>
      </w:r>
    </w:p>
    <w:p w14:paraId="0EE761F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Header</w:t>
      </w:r>
    </w:p>
    <w:p w14:paraId="5DA6FD2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and:</w:t>
      </w:r>
    </w:p>
    <w:p w14:paraId="6A4A9DA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Navigation / Empty State.</w:t>
      </w:r>
    </w:p>
    <w:p w14:paraId="4B8E08D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D4F2F55">
          <v:rect id="_x0000_i3388" style="width:0;height:1.5pt" o:hralign="center" o:hrstd="t" o:hr="t" fillcolor="#a0a0a0" stroked="f"/>
        </w:pict>
      </w:r>
    </w:p>
    <w:p w14:paraId="22F7359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L — BUILD HEADER COMPONENT</w:t>
      </w:r>
    </w:p>
    <w:p w14:paraId="00D0C9B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66. Lab — Create cmpHeader</w:t>
      </w:r>
    </w:p>
    <w:p w14:paraId="64D81B3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Open:</w:t>
      </w:r>
    </w:p>
    <w:p w14:paraId="519A139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Components</w:t>
      </w:r>
    </w:p>
    <w:p w14:paraId="1EEE1C5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2FC0F31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cmpHeader</w:t>
      </w:r>
    </w:p>
    <w:p w14:paraId="183AA4E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Recommended contents:</w:t>
      </w:r>
    </w:p>
    <w:p w14:paraId="1CD4185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App Name</w:t>
      </w:r>
    </w:p>
    <w:p w14:paraId="0FB5A75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User Name</w:t>
      </w:r>
    </w:p>
    <w:p w14:paraId="46E11B6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Optional User Avatar</w:t>
      </w:r>
    </w:p>
    <w:p w14:paraId="44E6239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Optional Notification action</w:t>
      </w:r>
    </w:p>
    <w:p w14:paraId="4BF0A03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1D78B00">
          <v:rect id="_x0000_i3389" style="width:0;height:1.5pt" o:hralign="center" o:hrstd="t" o:hr="t" fillcolor="#a0a0a0" stroked="f"/>
        </w:pict>
      </w:r>
    </w:p>
    <w:p w14:paraId="693F2C9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67. Header Layout</w:t>
      </w:r>
    </w:p>
    <w:p w14:paraId="379E185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Concept:</w:t>
      </w:r>
    </w:p>
    <w:p w14:paraId="47195F2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+---------------------------------------+</w:t>
      </w:r>
    </w:p>
    <w:p w14:paraId="3364644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| IT Help Desk             Hana     </w:t>
      </w:r>
      <w:r w:rsidRPr="00300E51">
        <w:rPr>
          <w:rFonts w:ascii="Times New Roman" w:hAnsi="Times New Roman" w:cs="Times New Roman"/>
          <w:sz w:val="32"/>
          <w:szCs w:val="32"/>
        </w:rPr>
        <w:t>●</w:t>
      </w:r>
      <w:r w:rsidRPr="00300E51">
        <w:rPr>
          <w:sz w:val="32"/>
          <w:szCs w:val="32"/>
        </w:rPr>
        <w:t xml:space="preserve">   |</w:t>
      </w:r>
    </w:p>
    <w:p w14:paraId="2D682DC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+---------------------------------------+</w:t>
      </w:r>
    </w:p>
    <w:p w14:paraId="10B1A67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Mobile:</w:t>
      </w:r>
    </w:p>
    <w:p w14:paraId="0A4B849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+------------------------+</w:t>
      </w:r>
    </w:p>
    <w:p w14:paraId="0E2A3D2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IT Help Desk      Hana |</w:t>
      </w:r>
    </w:p>
    <w:p w14:paraId="057969D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+------------------------+</w:t>
      </w:r>
    </w:p>
    <w:p w14:paraId="1DDD76E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4FC3E8A">
          <v:rect id="_x0000_i3390" style="width:0;height:1.5pt" o:hralign="center" o:hrstd="t" o:hr="t" fillcolor="#a0a0a0" stroked="f"/>
        </w:pict>
      </w:r>
    </w:p>
    <w:p w14:paraId="54275F0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68. Component Input Property</w:t>
      </w:r>
    </w:p>
    <w:p w14:paraId="0576351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We do not want the component to permanently contain:</w:t>
      </w:r>
    </w:p>
    <w:p w14:paraId="22E066A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IT Help Desk</w:t>
      </w:r>
    </w:p>
    <w:p w14:paraId="15CE518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if we reuse it in another application?</w:t>
      </w:r>
    </w:p>
    <w:p w14:paraId="271AB1D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 an Input property:</w:t>
      </w:r>
    </w:p>
    <w:p w14:paraId="46253A0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AppTitle</w:t>
      </w:r>
    </w:p>
    <w:p w14:paraId="1D2F1B5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Type:</w:t>
      </w:r>
    </w:p>
    <w:p w14:paraId="3338D6C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Text.</w:t>
      </w:r>
    </w:p>
    <w:p w14:paraId="2694B25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BF80F2D">
          <v:rect id="_x0000_i3391" style="width:0;height:1.5pt" o:hralign="center" o:hrstd="t" o:hr="t" fillcolor="#a0a0a0" stroked="f"/>
        </w:pict>
      </w:r>
    </w:p>
    <w:p w14:paraId="318B6F5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69. Use Input Property</w:t>
      </w:r>
    </w:p>
    <w:p w14:paraId="4D3BBA2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Inside the component title:</w:t>
      </w:r>
    </w:p>
    <w:p w14:paraId="0761E1B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cmpHeader.AppTitle</w:t>
      </w:r>
    </w:p>
    <w:p w14:paraId="511DA22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or the corresponding component property reference available in the current editor.</w:t>
      </w:r>
    </w:p>
    <w:p w14:paraId="78E3204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Then each instance can supply:</w:t>
      </w:r>
    </w:p>
    <w:p w14:paraId="3C5A9A7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IT Help Desk</w:t>
      </w:r>
    </w:p>
    <w:p w14:paraId="7AE48A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66AF011">
          <v:rect id="_x0000_i3392" style="width:0;height:1.5pt" o:hralign="center" o:hrstd="t" o:hr="t" fillcolor="#a0a0a0" stroked="f"/>
        </w:pict>
      </w:r>
    </w:p>
    <w:p w14:paraId="2C9468C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70. Another Input Property</w:t>
      </w:r>
    </w:p>
    <w:p w14:paraId="5484BB7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031892E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UserName</w:t>
      </w:r>
    </w:p>
    <w:p w14:paraId="60C89D7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Type:</w:t>
      </w:r>
    </w:p>
    <w:p w14:paraId="0B4E514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Text.</w:t>
      </w:r>
    </w:p>
    <w:p w14:paraId="5691CAB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Instance value:</w:t>
      </w:r>
    </w:p>
    <w:p w14:paraId="321BB7B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Coalesce(</w:t>
      </w:r>
    </w:p>
    <w:p w14:paraId="6C638F0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varCurrentEmployee.'Full Name',</w:t>
      </w:r>
    </w:p>
    <w:p w14:paraId="42736F3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User().FullName</w:t>
      </w:r>
    </w:p>
    <w:p w14:paraId="617F53B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)</w:t>
      </w:r>
    </w:p>
    <w:p w14:paraId="6CBABA0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F8870ED">
          <v:rect id="_x0000_i3393" style="width:0;height:1.5pt" o:hralign="center" o:hrstd="t" o:hr="t" fillcolor="#a0a0a0" stroked="f"/>
        </w:pict>
      </w:r>
    </w:p>
    <w:p w14:paraId="527F09F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71. Why Inputs?</w:t>
      </w:r>
    </w:p>
    <w:p w14:paraId="6EAD17F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component controls:</w:t>
      </w:r>
    </w:p>
    <w:p w14:paraId="017D98D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How the Header looks.</w:t>
      </w:r>
    </w:p>
    <w:p w14:paraId="4A5DC48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screen/app controls:</w:t>
      </w:r>
    </w:p>
    <w:p w14:paraId="0A49470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Which data it displays.</w:t>
      </w:r>
    </w:p>
    <w:p w14:paraId="3836067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is:</w:t>
      </w:r>
    </w:p>
    <w:p w14:paraId="0BA3154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Reusability.</w:t>
      </w:r>
    </w:p>
    <w:p w14:paraId="0A73AC3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0610924">
          <v:rect id="_x0000_i3394" style="width:0;height:1.5pt" o:hralign="center" o:hrstd="t" o:hr="t" fillcolor="#a0a0a0" stroked="f"/>
        </w:pict>
      </w:r>
    </w:p>
    <w:p w14:paraId="12A2A40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72. Encapsulation</w:t>
      </w:r>
    </w:p>
    <w:p w14:paraId="047A950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Think:</w:t>
      </w:r>
    </w:p>
    <w:p w14:paraId="6DB3FF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SCREEN</w:t>
      </w:r>
    </w:p>
    <w:p w14:paraId="2D4FDA8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  |</w:t>
      </w:r>
    </w:p>
    <w:p w14:paraId="6B7E32D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| inputs</w:t>
      </w:r>
    </w:p>
    <w:p w14:paraId="63717A3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v</w:t>
      </w:r>
    </w:p>
    <w:p w14:paraId="136A394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COMPONENT</w:t>
      </w:r>
    </w:p>
    <w:p w14:paraId="6D23C2C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component should not unnecessarily know:</w:t>
      </w:r>
    </w:p>
    <w:p w14:paraId="0FF3A39C" w14:textId="77777777" w:rsidR="00300E51" w:rsidRPr="00300E51" w:rsidRDefault="00300E51" w:rsidP="00300E51">
      <w:pPr>
        <w:numPr>
          <w:ilvl w:val="0"/>
          <w:numId w:val="37"/>
        </w:numPr>
        <w:rPr>
          <w:sz w:val="32"/>
          <w:szCs w:val="32"/>
        </w:rPr>
      </w:pPr>
      <w:r w:rsidRPr="00300E51">
        <w:rPr>
          <w:sz w:val="32"/>
          <w:szCs w:val="32"/>
        </w:rPr>
        <w:t>Every app variable</w:t>
      </w:r>
    </w:p>
    <w:p w14:paraId="10D85963" w14:textId="77777777" w:rsidR="00300E51" w:rsidRPr="00300E51" w:rsidRDefault="00300E51" w:rsidP="00300E51">
      <w:pPr>
        <w:numPr>
          <w:ilvl w:val="0"/>
          <w:numId w:val="37"/>
        </w:numPr>
        <w:rPr>
          <w:sz w:val="32"/>
          <w:szCs w:val="32"/>
        </w:rPr>
      </w:pPr>
      <w:r w:rsidRPr="00300E51">
        <w:rPr>
          <w:sz w:val="32"/>
          <w:szCs w:val="32"/>
        </w:rPr>
        <w:t>Every screen control</w:t>
      </w:r>
    </w:p>
    <w:p w14:paraId="56E9E9E7" w14:textId="77777777" w:rsidR="00300E51" w:rsidRPr="00300E51" w:rsidRDefault="00300E51" w:rsidP="00300E51">
      <w:pPr>
        <w:numPr>
          <w:ilvl w:val="0"/>
          <w:numId w:val="37"/>
        </w:numPr>
        <w:rPr>
          <w:sz w:val="32"/>
          <w:szCs w:val="32"/>
        </w:rPr>
      </w:pPr>
      <w:r w:rsidRPr="00300E51">
        <w:rPr>
          <w:sz w:val="32"/>
          <w:szCs w:val="32"/>
        </w:rPr>
        <w:t>Every table</w:t>
      </w:r>
    </w:p>
    <w:p w14:paraId="66BF32E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Good components have:</w:t>
      </w:r>
    </w:p>
    <w:p w14:paraId="5011E9D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Clear contracts.</w:t>
      </w:r>
    </w:p>
    <w:p w14:paraId="5A45CAD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5A88A23">
          <v:rect id="_x0000_i3395" style="width:0;height:1.5pt" o:hralign="center" o:hrstd="t" o:hr="t" fillcolor="#a0a0a0" stroked="f"/>
        </w:pict>
      </w:r>
    </w:p>
    <w:p w14:paraId="4283176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73. Bad Component</w:t>
      </w:r>
    </w:p>
    <w:p w14:paraId="3A25DC4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cmpHeader directly reads:</w:t>
      </w:r>
    </w:p>
    <w:p w14:paraId="598168E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txtSearch.Text</w:t>
      </w:r>
    </w:p>
    <w:p w14:paraId="54A2A4E9" w14:textId="77777777" w:rsidR="00300E51" w:rsidRPr="00300E51" w:rsidRDefault="00300E51" w:rsidP="00300E51">
      <w:pPr>
        <w:rPr>
          <w:sz w:val="32"/>
          <w:szCs w:val="32"/>
        </w:rPr>
      </w:pPr>
    </w:p>
    <w:p w14:paraId="7E9D588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frmTicket.LastSubmit</w:t>
      </w:r>
    </w:p>
    <w:p w14:paraId="755B3E96" w14:textId="77777777" w:rsidR="00300E51" w:rsidRPr="00300E51" w:rsidRDefault="00300E51" w:rsidP="00300E51">
      <w:pPr>
        <w:rPr>
          <w:sz w:val="32"/>
          <w:szCs w:val="32"/>
        </w:rPr>
      </w:pPr>
    </w:p>
    <w:p w14:paraId="487CFC3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galTickets.Selected</w:t>
      </w:r>
    </w:p>
    <w:p w14:paraId="7DE4062B" w14:textId="77777777" w:rsidR="00300E51" w:rsidRPr="00300E51" w:rsidRDefault="00300E51" w:rsidP="00300E51">
      <w:pPr>
        <w:rPr>
          <w:sz w:val="32"/>
          <w:szCs w:val="32"/>
        </w:rPr>
      </w:pPr>
    </w:p>
    <w:p w14:paraId="2FCD911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varRandomScreenState</w:t>
      </w:r>
    </w:p>
    <w:p w14:paraId="7C42ECF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makes it difficult to reuse.</w:t>
      </w:r>
    </w:p>
    <w:p w14:paraId="2E8913D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DC83550">
          <v:rect id="_x0000_i3396" style="width:0;height:1.5pt" o:hralign="center" o:hrstd="t" o:hr="t" fillcolor="#a0a0a0" stroked="f"/>
        </w:pict>
      </w:r>
    </w:p>
    <w:p w14:paraId="5BCA4EB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74. Better Component</w:t>
      </w:r>
    </w:p>
    <w:p w14:paraId="7B3A536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Component receives:</w:t>
      </w:r>
    </w:p>
    <w:p w14:paraId="079EE54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AppTitle</w:t>
      </w:r>
    </w:p>
    <w:p w14:paraId="75CF5BB7" w14:textId="77777777" w:rsidR="00300E51" w:rsidRPr="00300E51" w:rsidRDefault="00300E51" w:rsidP="00300E51">
      <w:pPr>
        <w:rPr>
          <w:sz w:val="32"/>
          <w:szCs w:val="32"/>
        </w:rPr>
      </w:pPr>
    </w:p>
    <w:p w14:paraId="2EFE63C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UserName</w:t>
      </w:r>
    </w:p>
    <w:p w14:paraId="7046C380" w14:textId="77777777" w:rsidR="00300E51" w:rsidRPr="00300E51" w:rsidRDefault="00300E51" w:rsidP="00300E51">
      <w:pPr>
        <w:rPr>
          <w:sz w:val="32"/>
          <w:szCs w:val="32"/>
        </w:rPr>
      </w:pPr>
    </w:p>
    <w:p w14:paraId="65C6E92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ShowBackButton</w:t>
      </w:r>
    </w:p>
    <w:p w14:paraId="1AEB6D7D" w14:textId="77777777" w:rsidR="00300E51" w:rsidRPr="00300E51" w:rsidRDefault="00300E51" w:rsidP="00300E51">
      <w:pPr>
        <w:rPr>
          <w:sz w:val="32"/>
          <w:szCs w:val="32"/>
        </w:rPr>
      </w:pPr>
    </w:p>
    <w:p w14:paraId="54D4129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Optional NotificationCount</w:t>
      </w:r>
    </w:p>
    <w:p w14:paraId="66DA6EA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parent controls:</w:t>
      </w:r>
    </w:p>
    <w:p w14:paraId="64D37B7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Application context.</w:t>
      </w:r>
    </w:p>
    <w:p w14:paraId="2034880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4B1F450">
          <v:rect id="_x0000_i3397" style="width:0;height:1.5pt" o:hralign="center" o:hrstd="t" o:hr="t" fillcolor="#a0a0a0" stroked="f"/>
        </w:pict>
      </w:r>
    </w:p>
    <w:p w14:paraId="1A5361C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M — OUTPUT PROPERTIES</w:t>
      </w:r>
    </w:p>
    <w:p w14:paraId="0BDB55C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75. What Is an Output Property?</w:t>
      </w:r>
    </w:p>
    <w:p w14:paraId="7876937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 Output property lets a Component expose a value outward.</w:t>
      </w:r>
    </w:p>
    <w:p w14:paraId="7805780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04DA9F5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Component calculates:</w:t>
      </w:r>
    </w:p>
    <w:p w14:paraId="52200E7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IsCompact</w:t>
      </w:r>
    </w:p>
    <w:p w14:paraId="32D7019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parent could consume that value.</w:t>
      </w:r>
    </w:p>
    <w:p w14:paraId="7D64869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9F66805">
          <v:rect id="_x0000_i3398" style="width:0;height:1.5pt" o:hralign="center" o:hrstd="t" o:hr="t" fillcolor="#a0a0a0" stroked="f"/>
        </w:pict>
      </w:r>
    </w:p>
    <w:p w14:paraId="148D654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76. Input vs Output</w:t>
      </w:r>
    </w:p>
    <w:p w14:paraId="0F72C3F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Input</w:t>
      </w:r>
    </w:p>
    <w:p w14:paraId="40D386A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App </w:t>
      </w:r>
      <w:r w:rsidRPr="00300E51">
        <w:rPr>
          <w:rFonts w:ascii="Times New Roman" w:hAnsi="Times New Roman" w:cs="Times New Roman"/>
          <w:sz w:val="32"/>
          <w:szCs w:val="32"/>
        </w:rPr>
        <w:t>→</w:t>
      </w:r>
      <w:r w:rsidRPr="00300E51">
        <w:rPr>
          <w:sz w:val="32"/>
          <w:szCs w:val="32"/>
        </w:rPr>
        <w:t xml:space="preserve"> Component</w:t>
      </w:r>
    </w:p>
    <w:p w14:paraId="0DE2BFC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4EE3940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UserName</w:t>
      </w:r>
    </w:p>
    <w:p w14:paraId="0BB2918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Output</w:t>
      </w:r>
    </w:p>
    <w:p w14:paraId="5C84EE3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Component </w:t>
      </w:r>
      <w:r w:rsidRPr="00300E51">
        <w:rPr>
          <w:rFonts w:ascii="Times New Roman" w:hAnsi="Times New Roman" w:cs="Times New Roman"/>
          <w:sz w:val="32"/>
          <w:szCs w:val="32"/>
        </w:rPr>
        <w:t>→</w:t>
      </w:r>
      <w:r w:rsidRPr="00300E51">
        <w:rPr>
          <w:sz w:val="32"/>
          <w:szCs w:val="32"/>
        </w:rPr>
        <w:t xml:space="preserve"> App</w:t>
      </w:r>
    </w:p>
    <w:p w14:paraId="72B35A1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65951C3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SelectedNavigationItem</w:t>
      </w:r>
    </w:p>
    <w:p w14:paraId="2467883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D01622E">
          <v:rect id="_x0000_i3399" style="width:0;height:1.5pt" o:hralign="center" o:hrstd="t" o:hr="t" fillcolor="#a0a0a0" stroked="f"/>
        </w:pict>
      </w:r>
    </w:p>
    <w:p w14:paraId="32E0E4C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77. Today's Requirement</w:t>
      </w:r>
    </w:p>
    <w:p w14:paraId="78B6188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Students need to understand Output properties.</w:t>
      </w:r>
    </w:p>
    <w:p w14:paraId="7CD822F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They do not need to build complex component behavior today.</w:t>
      </w:r>
    </w:p>
    <w:p w14:paraId="0AC2972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Focus:</w:t>
      </w:r>
    </w:p>
    <w:p w14:paraId="662E88C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Inputs first.</w:t>
      </w:r>
    </w:p>
    <w:p w14:paraId="2241A4D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9205ACD">
          <v:rect id="_x0000_i3400" style="width:0;height:1.5pt" o:hralign="center" o:hrstd="t" o:hr="t" fillcolor="#a0a0a0" stroked="f"/>
        </w:pict>
      </w:r>
    </w:p>
    <w:p w14:paraId="4B5E8E1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N — COMPONENT LIBRARIES</w:t>
      </w:r>
    </w:p>
    <w:p w14:paraId="057D35F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78. Component Inside One App</w:t>
      </w:r>
    </w:p>
    <w:p w14:paraId="2F8AF32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Component can exist inside:</w:t>
      </w:r>
    </w:p>
    <w:p w14:paraId="009F1D8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One Canvas App.</w:t>
      </w:r>
    </w:p>
    <w:p w14:paraId="733B746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Useful when:</w:t>
      </w:r>
    </w:p>
    <w:p w14:paraId="4AEDFA3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Several screens reuse the same UI.</w:t>
      </w:r>
    </w:p>
    <w:p w14:paraId="26A446E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9482705">
          <v:rect id="_x0000_i3401" style="width:0;height:1.5pt" o:hralign="center" o:hrstd="t" o:hr="t" fillcolor="#a0a0a0" stroked="f"/>
        </w:pict>
      </w:r>
    </w:p>
    <w:p w14:paraId="0741C81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79. Component Library</w:t>
      </w:r>
    </w:p>
    <w:p w14:paraId="01A6EE7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If many apps need the same:</w:t>
      </w:r>
    </w:p>
    <w:p w14:paraId="7C16C3E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Header</w:t>
      </w:r>
    </w:p>
    <w:p w14:paraId="1065BCF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Navigation</w:t>
      </w:r>
    </w:p>
    <w:p w14:paraId="2A0E816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Status Badge</w:t>
      </w:r>
    </w:p>
    <w:p w14:paraId="098839E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we should not manually recreate them in every application.</w:t>
      </w:r>
    </w:p>
    <w:p w14:paraId="4A22C7D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A:</w:t>
      </w:r>
    </w:p>
    <w:p w14:paraId="335A147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Component Library</w:t>
      </w:r>
    </w:p>
    <w:p w14:paraId="21CF24D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provides centralized reusable components.</w:t>
      </w:r>
    </w:p>
    <w:p w14:paraId="22C62F1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00D954D">
          <v:rect id="_x0000_i3402" style="width:0;height:1.5pt" o:hralign="center" o:hrstd="t" o:hr="t" fillcolor="#a0a0a0" stroked="f"/>
        </w:pict>
      </w:r>
    </w:p>
    <w:p w14:paraId="280A5CE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80. Organization Example</w:t>
      </w:r>
    </w:p>
    <w:p w14:paraId="309ADCF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Company has:</w:t>
      </w:r>
    </w:p>
    <w:p w14:paraId="401AC6E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HR App</w:t>
      </w:r>
    </w:p>
    <w:p w14:paraId="5E4DF624" w14:textId="77777777" w:rsidR="00300E51" w:rsidRPr="00300E51" w:rsidRDefault="00300E51" w:rsidP="00300E51">
      <w:pPr>
        <w:rPr>
          <w:sz w:val="32"/>
          <w:szCs w:val="32"/>
        </w:rPr>
      </w:pPr>
    </w:p>
    <w:p w14:paraId="6FE8BBE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Finance App</w:t>
      </w:r>
    </w:p>
    <w:p w14:paraId="4E7EBF80" w14:textId="77777777" w:rsidR="00300E51" w:rsidRPr="00300E51" w:rsidRDefault="00300E51" w:rsidP="00300E51">
      <w:pPr>
        <w:rPr>
          <w:sz w:val="32"/>
          <w:szCs w:val="32"/>
        </w:rPr>
      </w:pPr>
    </w:p>
    <w:p w14:paraId="6F857F1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Procurement App</w:t>
      </w:r>
    </w:p>
    <w:p w14:paraId="6F6A9822" w14:textId="77777777" w:rsidR="00300E51" w:rsidRPr="00300E51" w:rsidRDefault="00300E51" w:rsidP="00300E51">
      <w:pPr>
        <w:rPr>
          <w:sz w:val="32"/>
          <w:szCs w:val="32"/>
        </w:rPr>
      </w:pPr>
    </w:p>
    <w:p w14:paraId="675B427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Help Desk App</w:t>
      </w:r>
    </w:p>
    <w:p w14:paraId="3311C1A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All need:</w:t>
      </w:r>
    </w:p>
    <w:p w14:paraId="4B3EBEC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Corporate Header.</w:t>
      </w:r>
    </w:p>
    <w:p w14:paraId="412A422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0D385B7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Company UI Component Library</w:t>
      </w:r>
    </w:p>
    <w:p w14:paraId="4619856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instead of four independent headers.</w:t>
      </w:r>
    </w:p>
    <w:p w14:paraId="5C206BF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4258471">
          <v:rect id="_x0000_i3403" style="width:0;height:1.5pt" o:hralign="center" o:hrstd="t" o:hr="t" fillcolor="#a0a0a0" stroked="f"/>
        </w:pict>
      </w:r>
    </w:p>
    <w:p w14:paraId="62DB5DA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81. Important Lifecycle Concept</w:t>
      </w:r>
    </w:p>
    <w:p w14:paraId="14A528A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Component library updates should be:</w:t>
      </w:r>
    </w:p>
    <w:p w14:paraId="1F15B66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Controlled.</w:t>
      </w:r>
    </w:p>
    <w:p w14:paraId="1F048E6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If 20 apps depend on a shared component:</w:t>
      </w:r>
    </w:p>
    <w:p w14:paraId="0CD7C33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careless component change can affect:</w:t>
      </w:r>
    </w:p>
    <w:p w14:paraId="4C69A90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Many applications.</w:t>
      </w:r>
    </w:p>
    <w:p w14:paraId="0C85DE9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Reusable design increases power.</w:t>
      </w:r>
    </w:p>
    <w:p w14:paraId="06B8FC0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It also increases:</w:t>
      </w:r>
    </w:p>
    <w:p w14:paraId="01AA7D9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Responsibility.</w:t>
      </w:r>
    </w:p>
    <w:p w14:paraId="04A05E1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E5691E1">
          <v:rect id="_x0000_i3404" style="width:0;height:1.5pt" o:hralign="center" o:hrstd="t" o:hr="t" fillcolor="#a0a0a0" stroked="f"/>
        </w:pict>
      </w:r>
    </w:p>
    <w:p w14:paraId="1746BBE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O — NAVIGATION COMPONENT</w:t>
      </w:r>
    </w:p>
    <w:p w14:paraId="0FA4519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82. Navigation Requirements</w:t>
      </w:r>
    </w:p>
    <w:p w14:paraId="2DDA40D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Help Desk navigation:</w:t>
      </w:r>
    </w:p>
    <w:p w14:paraId="28F7594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Home</w:t>
      </w:r>
    </w:p>
    <w:p w14:paraId="3428EC1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My Tickets</w:t>
      </w:r>
    </w:p>
    <w:p w14:paraId="20F5469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New Ticket</w:t>
      </w:r>
    </w:p>
    <w:p w14:paraId="7CA2F5F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Profile</w:t>
      </w:r>
    </w:p>
    <w:p w14:paraId="12C2459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Desktop:</w:t>
      </w:r>
    </w:p>
    <w:p w14:paraId="41F510C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Sidebar.</w:t>
      </w:r>
    </w:p>
    <w:p w14:paraId="719117A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Mobile:</w:t>
      </w:r>
    </w:p>
    <w:p w14:paraId="6645437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Bottom navigation.</w:t>
      </w:r>
    </w:p>
    <w:p w14:paraId="0A396E4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A2752BB">
          <v:rect id="_x0000_i3405" style="width:0;height:1.5pt" o:hralign="center" o:hrstd="t" o:hr="t" fillcolor="#a0a0a0" stroked="f"/>
        </w:pict>
      </w:r>
    </w:p>
    <w:p w14:paraId="5847F83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83. Navigation Architecture</w:t>
      </w:r>
    </w:p>
    <w:p w14:paraId="5C0A948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Instead of manually creating four buttons on five screens:</w:t>
      </w:r>
    </w:p>
    <w:p w14:paraId="1CF0AF2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Build:</w:t>
      </w:r>
    </w:p>
    <w:p w14:paraId="587C0FC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cmpNavigation</w:t>
      </w:r>
    </w:p>
    <w:p w14:paraId="2A774B3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or establish a reusable Gallery-based navigation pattern.</w:t>
      </w:r>
    </w:p>
    <w:p w14:paraId="3D8D871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19DC2A6">
          <v:rect id="_x0000_i3406" style="width:0;height:1.5pt" o:hralign="center" o:hrstd="t" o:hr="t" fillcolor="#a0a0a0" stroked="f"/>
        </w:pict>
      </w:r>
    </w:p>
    <w:p w14:paraId="7983B4A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84. Simple Navigation Component Inputs</w:t>
      </w:r>
    </w:p>
    <w:p w14:paraId="4CB7235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Potential inputs:</w:t>
      </w:r>
    </w:p>
    <w:p w14:paraId="28D3C05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CurrentPage</w:t>
      </w:r>
    </w:p>
    <w:p w14:paraId="5E8757A5" w14:textId="77777777" w:rsidR="00300E51" w:rsidRPr="00300E51" w:rsidRDefault="00300E51" w:rsidP="00300E51">
      <w:pPr>
        <w:rPr>
          <w:sz w:val="32"/>
          <w:szCs w:val="32"/>
        </w:rPr>
      </w:pPr>
    </w:p>
    <w:p w14:paraId="093A471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IsCompact</w:t>
      </w:r>
    </w:p>
    <w:p w14:paraId="1BC4D66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Possible output/event architecture:</w:t>
      </w:r>
    </w:p>
    <w:p w14:paraId="6962F47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Selected navigation destination</w:t>
      </w:r>
    </w:p>
    <w:p w14:paraId="1449E73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this first lab, instructor may keep navigation behavior simple while emphasizing:</w:t>
      </w:r>
    </w:p>
    <w:p w14:paraId="72378B8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Reusable layout.</w:t>
      </w:r>
    </w:p>
    <w:p w14:paraId="57F0D1D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C4137AB">
          <v:rect id="_x0000_i3407" style="width:0;height:1.5pt" o:hralign="center" o:hrstd="t" o:hr="t" fillcolor="#a0a0a0" stroked="f"/>
        </w:pict>
      </w:r>
    </w:p>
    <w:p w14:paraId="4CAF4BF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85. Navigation Table</w:t>
      </w:r>
    </w:p>
    <w:p w14:paraId="7C0256A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useful navigation structure concept:</w:t>
      </w:r>
    </w:p>
    <w:p w14:paraId="00C29A7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Home</w:t>
      </w:r>
    </w:p>
    <w:p w14:paraId="44AD56D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My Tickets</w:t>
      </w:r>
    </w:p>
    <w:p w14:paraId="48E9877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New Ticket</w:t>
      </w:r>
    </w:p>
    <w:p w14:paraId="41FED43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Profile</w:t>
      </w:r>
    </w:p>
    <w:p w14:paraId="6820491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Later students can represent navigation items using a table/collection and drive a Gallery instead of manually managing many duplicated buttons.</w:t>
      </w:r>
    </w:p>
    <w:p w14:paraId="39A04AD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D015B09">
          <v:rect id="_x0000_i3408" style="width:0;height:1.5pt" o:hralign="center" o:hrstd="t" o:hr="t" fillcolor="#a0a0a0" stroked="f"/>
        </w:pict>
      </w:r>
    </w:p>
    <w:p w14:paraId="556444B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P — CURRENT EMPLOYEE</w:t>
      </w:r>
    </w:p>
    <w:p w14:paraId="02AD112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86. Reuse Current Employee Pattern</w:t>
      </w:r>
    </w:p>
    <w:p w14:paraId="4478A60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6385C9E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varCurrentEmployee</w:t>
      </w:r>
    </w:p>
    <w:p w14:paraId="1E9FD40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today's project if continuing the training architecture.</w:t>
      </w:r>
    </w:p>
    <w:p w14:paraId="7496B97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Conceptually:</w:t>
      </w:r>
    </w:p>
    <w:p w14:paraId="55569DD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Set(</w:t>
      </w:r>
    </w:p>
    <w:p w14:paraId="76F137C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varCurrentEmployee,</w:t>
      </w:r>
    </w:p>
    <w:p w14:paraId="1EF50FB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LookUp(</w:t>
      </w:r>
    </w:p>
    <w:p w14:paraId="3A683A8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Employees,</w:t>
      </w:r>
    </w:p>
    <w:p w14:paraId="4B9AAB4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Email = User().Email</w:t>
      </w:r>
    </w:p>
    <w:p w14:paraId="07A9B94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)</w:t>
      </w:r>
    </w:p>
    <w:p w14:paraId="1534D32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)</w:t>
      </w:r>
    </w:p>
    <w:p w14:paraId="2694244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80E3FC8">
          <v:rect id="_x0000_i3409" style="width:0;height:1.5pt" o:hralign="center" o:hrstd="t" o:hr="t" fillcolor="#a0a0a0" stroked="f"/>
        </w:pict>
      </w:r>
    </w:p>
    <w:p w14:paraId="1C41883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87. Advanced Architecture Note</w:t>
      </w:r>
    </w:p>
    <w:p w14:paraId="1913BBE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Do not assume every reusable value must permanently live in:</w:t>
      </w:r>
    </w:p>
    <w:p w14:paraId="251CC53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App.OnStart.</w:t>
      </w:r>
    </w:p>
    <w:p w14:paraId="5BC7AF1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As apps grow, large startup scripts become difficult to manage and can slow initialization.</w:t>
      </w:r>
    </w:p>
    <w:p w14:paraId="16940D5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Later we will explore:</w:t>
      </w:r>
    </w:p>
    <w:p w14:paraId="48CFDD1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App.Formulas / Named Formulas.</w:t>
      </w:r>
    </w:p>
    <w:p w14:paraId="69611D6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5B1E1DA">
          <v:rect id="_x0000_i3410" style="width:0;height:1.5pt" o:hralign="center" o:hrstd="t" o:hr="t" fillcolor="#a0a0a0" stroked="f"/>
        </w:pict>
      </w:r>
    </w:p>
    <w:p w14:paraId="4DB11FA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88. Today's Rule</w:t>
      </w:r>
    </w:p>
    <w:p w14:paraId="1F1733F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current Employee initialization only as needed for the lab.</w:t>
      </w:r>
    </w:p>
    <w:p w14:paraId="5831415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put:</w:t>
      </w:r>
    </w:p>
    <w:p w14:paraId="74A5037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25 queries</w:t>
      </w:r>
    </w:p>
    <w:p w14:paraId="7983E4E4" w14:textId="77777777" w:rsidR="00300E51" w:rsidRPr="00300E51" w:rsidRDefault="00300E51" w:rsidP="00300E51">
      <w:pPr>
        <w:rPr>
          <w:sz w:val="32"/>
          <w:szCs w:val="32"/>
        </w:rPr>
      </w:pPr>
    </w:p>
    <w:p w14:paraId="53F1033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10 collections</w:t>
      </w:r>
    </w:p>
    <w:p w14:paraId="6015A069" w14:textId="77777777" w:rsidR="00300E51" w:rsidRPr="00300E51" w:rsidRDefault="00300E51" w:rsidP="00300E51">
      <w:pPr>
        <w:rPr>
          <w:sz w:val="32"/>
          <w:szCs w:val="32"/>
        </w:rPr>
      </w:pPr>
    </w:p>
    <w:p w14:paraId="38B7BB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15 variables</w:t>
      </w:r>
    </w:p>
    <w:p w14:paraId="7BB06C0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inside App.OnStart.</w:t>
      </w:r>
    </w:p>
    <w:p w14:paraId="3A2C291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4324E53">
          <v:rect id="_x0000_i3411" style="width:0;height:1.5pt" o:hralign="center" o:hrstd="t" o:hr="t" fillcolor="#a0a0a0" stroked="f"/>
        </w:pict>
      </w:r>
    </w:p>
    <w:p w14:paraId="4B31698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Q — HOME DASHBOARD</w:t>
      </w:r>
    </w:p>
    <w:p w14:paraId="41AABB9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89. Home Screen Requirements</w:t>
      </w:r>
    </w:p>
    <w:p w14:paraId="4DEB24E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Home should show:</w:t>
      </w:r>
    </w:p>
    <w:p w14:paraId="50F3DA0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Welcome</w:t>
      </w:r>
    </w:p>
    <w:p w14:paraId="36013C0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Current Employee</w:t>
      </w:r>
    </w:p>
    <w:p w14:paraId="6867C1E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Create Ticket</w:t>
      </w:r>
    </w:p>
    <w:p w14:paraId="6F87EA4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Open Tickets Count</w:t>
      </w:r>
    </w:p>
    <w:p w14:paraId="4C339AA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In Progress Count</w:t>
      </w:r>
    </w:p>
    <w:p w14:paraId="72C1ECD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Resolved Count</w:t>
      </w:r>
    </w:p>
    <w:p w14:paraId="14A7AF9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Recent Tickets</w:t>
      </w:r>
    </w:p>
    <w:p w14:paraId="0008631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8F38FBC">
          <v:rect id="_x0000_i3412" style="width:0;height:1.5pt" o:hralign="center" o:hrstd="t" o:hr="t" fillcolor="#a0a0a0" stroked="f"/>
        </w:pict>
      </w:r>
    </w:p>
    <w:p w14:paraId="5CCF23E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90. Home Architecture</w:t>
      </w:r>
    </w:p>
    <w:p w14:paraId="11A142F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scrHome</w:t>
      </w:r>
    </w:p>
    <w:p w14:paraId="7293C4D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29F454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cmpHeader</w:t>
      </w:r>
    </w:p>
    <w:p w14:paraId="1D4C945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1DE2937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cmpNavigation</w:t>
      </w:r>
    </w:p>
    <w:p w14:paraId="1840CE6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093AC41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conHomeContent</w:t>
      </w:r>
    </w:p>
    <w:p w14:paraId="2E80B60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|</w:t>
      </w:r>
    </w:p>
    <w:p w14:paraId="1AD46CC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+---- conWelcome</w:t>
      </w:r>
    </w:p>
    <w:p w14:paraId="625D211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|</w:t>
      </w:r>
    </w:p>
    <w:p w14:paraId="29CC898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+---- conMetrics</w:t>
      </w:r>
    </w:p>
    <w:p w14:paraId="26C44BF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|</w:t>
      </w:r>
    </w:p>
    <w:p w14:paraId="53A339B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+---- conQuickActions</w:t>
      </w:r>
    </w:p>
    <w:p w14:paraId="37EA0C6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|</w:t>
      </w:r>
    </w:p>
    <w:p w14:paraId="28EAACF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+---- conRecentTickets</w:t>
      </w:r>
    </w:p>
    <w:p w14:paraId="4DFAB95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pict w14:anchorId="72DDE102">
          <v:rect id="_x0000_i3413" style="width:0;height:1.5pt" o:hralign="center" o:hrstd="t" o:hr="t" fillcolor="#a0a0a0" stroked="f"/>
        </w:pict>
      </w:r>
    </w:p>
    <w:p w14:paraId="26A4A26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91. Welcome</w:t>
      </w:r>
    </w:p>
    <w:p w14:paraId="14F84AC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Display:</w:t>
      </w:r>
    </w:p>
    <w:p w14:paraId="14596E9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Hi Hana,</w:t>
      </w:r>
    </w:p>
    <w:p w14:paraId="45F4567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How can we help today?</w:t>
      </w:r>
    </w:p>
    <w:p w14:paraId="49A61B9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Use:</w:t>
      </w:r>
    </w:p>
    <w:p w14:paraId="047DAC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Coalesce(</w:t>
      </w:r>
    </w:p>
    <w:p w14:paraId="645ED81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varCurrentEmployee.'Full Name',</w:t>
      </w:r>
    </w:p>
    <w:p w14:paraId="25957AD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User().FullName</w:t>
      </w:r>
    </w:p>
    <w:p w14:paraId="7297888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)</w:t>
      </w:r>
    </w:p>
    <w:p w14:paraId="3A5DF39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50DEF08">
          <v:rect id="_x0000_i3414" style="width:0;height:1.5pt" o:hralign="center" o:hrstd="t" o:hr="t" fillcolor="#a0a0a0" stroked="f"/>
        </w:pict>
      </w:r>
    </w:p>
    <w:p w14:paraId="4155EEF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92. Main Action</w:t>
      </w:r>
    </w:p>
    <w:p w14:paraId="18BE870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Primary action:</w:t>
      </w:r>
    </w:p>
    <w:p w14:paraId="604DE71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Create Ticket</w:t>
      </w:r>
    </w:p>
    <w:p w14:paraId="27A719E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should be one of the easiest elements to find.</w:t>
      </w:r>
    </w:p>
    <w:p w14:paraId="50995D6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make users search through:</w:t>
      </w:r>
    </w:p>
    <w:p w14:paraId="26A111E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Three menus.</w:t>
      </w:r>
    </w:p>
    <w:p w14:paraId="0C37E04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297CF90">
          <v:rect id="_x0000_i3415" style="width:0;height:1.5pt" o:hralign="center" o:hrstd="t" o:hr="t" fillcolor="#a0a0a0" stroked="f"/>
        </w:pict>
      </w:r>
    </w:p>
    <w:p w14:paraId="56A48B3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R — DASHBOARD METRICS</w:t>
      </w:r>
    </w:p>
    <w:p w14:paraId="017E95E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93. Total Open Tickets</w:t>
      </w:r>
    </w:p>
    <w:p w14:paraId="70488FB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the employee, define operationally open statuses.</w:t>
      </w:r>
    </w:p>
    <w:p w14:paraId="2ABF059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example:</w:t>
      </w:r>
    </w:p>
    <w:p w14:paraId="7D45BB8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New</w:t>
      </w:r>
    </w:p>
    <w:p w14:paraId="77383628" w14:textId="77777777" w:rsidR="00300E51" w:rsidRPr="00300E51" w:rsidRDefault="00300E51" w:rsidP="00300E51">
      <w:pPr>
        <w:rPr>
          <w:sz w:val="32"/>
          <w:szCs w:val="32"/>
        </w:rPr>
      </w:pPr>
    </w:p>
    <w:p w14:paraId="4282902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Assigned</w:t>
      </w:r>
    </w:p>
    <w:p w14:paraId="25E0BFC6" w14:textId="77777777" w:rsidR="00300E51" w:rsidRPr="00300E51" w:rsidRDefault="00300E51" w:rsidP="00300E51">
      <w:pPr>
        <w:rPr>
          <w:sz w:val="32"/>
          <w:szCs w:val="32"/>
        </w:rPr>
      </w:pPr>
    </w:p>
    <w:p w14:paraId="3A29CAB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 Progress</w:t>
      </w:r>
    </w:p>
    <w:p w14:paraId="7052F318" w14:textId="77777777" w:rsidR="00300E51" w:rsidRPr="00300E51" w:rsidRDefault="00300E51" w:rsidP="00300E51">
      <w:pPr>
        <w:rPr>
          <w:sz w:val="32"/>
          <w:szCs w:val="32"/>
        </w:rPr>
      </w:pPr>
    </w:p>
    <w:p w14:paraId="3944E26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Waiting for User</w:t>
      </w:r>
    </w:p>
    <w:p w14:paraId="22AE0E2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5028FFE">
          <v:rect id="_x0000_i3416" style="width:0;height:1.5pt" o:hralign="center" o:hrstd="t" o:hr="t" fillcolor="#a0a0a0" stroked="f"/>
        </w:pict>
      </w:r>
    </w:p>
    <w:p w14:paraId="0A613F9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94. Simple New Count</w:t>
      </w:r>
    </w:p>
    <w:p w14:paraId="4FD051E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Conceptually:</w:t>
      </w:r>
    </w:p>
    <w:p w14:paraId="05E2D58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CountRows(</w:t>
      </w:r>
    </w:p>
    <w:p w14:paraId="6A27326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Filter(</w:t>
      </w:r>
    </w:p>
    <w:p w14:paraId="7CC56B6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'Support Tickets',</w:t>
      </w:r>
    </w:p>
    <w:p w14:paraId="3CB5AA3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Employee = varCurrentEmployee &amp;&amp;</w:t>
      </w:r>
    </w:p>
    <w:p w14:paraId="2050574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Status = 'Ticket Status'.New</w:t>
      </w:r>
    </w:p>
    <w:p w14:paraId="4530067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)</w:t>
      </w:r>
    </w:p>
    <w:p w14:paraId="5E7509B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)</w:t>
      </w:r>
    </w:p>
    <w:p w14:paraId="4B03002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actual Choice names via IntelliSense.</w:t>
      </w:r>
    </w:p>
    <w:p w14:paraId="4D28F0D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E5AE474">
          <v:rect id="_x0000_i3417" style="width:0;height:1.5pt" o:hralign="center" o:hrstd="t" o:hr="t" fillcolor="#a0a0a0" stroked="f"/>
        </w:pict>
      </w:r>
    </w:p>
    <w:p w14:paraId="36AC55C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95. In Progress Count</w:t>
      </w:r>
    </w:p>
    <w:p w14:paraId="0C64705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Concept:</w:t>
      </w:r>
    </w:p>
    <w:p w14:paraId="04359AE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CountRows(</w:t>
      </w:r>
    </w:p>
    <w:p w14:paraId="17849B1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    Filter(</w:t>
      </w:r>
    </w:p>
    <w:p w14:paraId="553D740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'Support Tickets',</w:t>
      </w:r>
    </w:p>
    <w:p w14:paraId="3199FC4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Employee = varCurrentEmployee &amp;&amp;</w:t>
      </w:r>
    </w:p>
    <w:p w14:paraId="7B6F01C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Status =</w:t>
      </w:r>
    </w:p>
    <w:p w14:paraId="6CA544E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'Ticket Status'.'In Progress'</w:t>
      </w:r>
    </w:p>
    <w:p w14:paraId="1B504E1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)</w:t>
      </w:r>
    </w:p>
    <w:p w14:paraId="72D1C1C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)</w:t>
      </w:r>
    </w:p>
    <w:p w14:paraId="7403797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FFB2688">
          <v:rect id="_x0000_i3418" style="width:0;height:1.5pt" o:hralign="center" o:hrstd="t" o:hr="t" fillcolor="#a0a0a0" stroked="f"/>
        </w:pict>
      </w:r>
    </w:p>
    <w:p w14:paraId="4458587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96. Resolved Count</w:t>
      </w:r>
    </w:p>
    <w:p w14:paraId="0C47E0D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CountRows(</w:t>
      </w:r>
    </w:p>
    <w:p w14:paraId="3C8A919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Filter(</w:t>
      </w:r>
    </w:p>
    <w:p w14:paraId="2B00521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'Support Tickets',</w:t>
      </w:r>
    </w:p>
    <w:p w14:paraId="465AA0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Employee = varCurrentEmployee &amp;&amp;</w:t>
      </w:r>
    </w:p>
    <w:p w14:paraId="1DBE3FC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Status =</w:t>
      </w:r>
    </w:p>
    <w:p w14:paraId="26A064D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'Ticket Status'.Resolved</w:t>
      </w:r>
    </w:p>
    <w:p w14:paraId="72497FD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)</w:t>
      </w:r>
    </w:p>
    <w:p w14:paraId="08BB59D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)</w:t>
      </w:r>
    </w:p>
    <w:p w14:paraId="1672600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1021AEE">
          <v:rect id="_x0000_i3419" style="width:0;height:1.5pt" o:hralign="center" o:hrstd="t" o:hr="t" fillcolor="#a0a0a0" stroked="f"/>
        </w:pict>
      </w:r>
    </w:p>
    <w:p w14:paraId="3CDBAF7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97. Metric Card Design</w:t>
      </w:r>
    </w:p>
    <w:p w14:paraId="52E7FCF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Each metric card should contain:</w:t>
      </w:r>
    </w:p>
    <w:p w14:paraId="28DF7BA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Label</w:t>
      </w:r>
    </w:p>
    <w:p w14:paraId="2098525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Open</w:t>
      </w:r>
    </w:p>
    <w:p w14:paraId="0E9AEFA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Value</w:t>
      </w:r>
    </w:p>
    <w:p w14:paraId="68E8A7A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4</w:t>
      </w:r>
    </w:p>
    <w:p w14:paraId="4075285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Optional icon</w:t>
      </w:r>
    </w:p>
    <w:p w14:paraId="69991D3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Keep cards:</w:t>
      </w:r>
    </w:p>
    <w:p w14:paraId="3202CD1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Simple.</w:t>
      </w:r>
    </w:p>
    <w:p w14:paraId="30833D8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8CFE90B">
          <v:rect id="_x0000_i3420" style="width:0;height:1.5pt" o:hralign="center" o:hrstd="t" o:hr="t" fillcolor="#a0a0a0" stroked="f"/>
        </w:pict>
      </w:r>
    </w:p>
    <w:p w14:paraId="35DC512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S — REUSABLE METRIC CARD</w:t>
      </w:r>
    </w:p>
    <w:p w14:paraId="6021978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98. Bonus Component</w:t>
      </w:r>
    </w:p>
    <w:p w14:paraId="03BF4B3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5CB5852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cmpMetricCard</w:t>
      </w:r>
    </w:p>
    <w:p w14:paraId="3AC0F80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Inputs:</w:t>
      </w:r>
    </w:p>
    <w:p w14:paraId="17F8623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Title</w:t>
      </w:r>
    </w:p>
    <w:p w14:paraId="2EDB9B03" w14:textId="77777777" w:rsidR="00300E51" w:rsidRPr="00300E51" w:rsidRDefault="00300E51" w:rsidP="00300E51">
      <w:pPr>
        <w:rPr>
          <w:sz w:val="32"/>
          <w:szCs w:val="32"/>
        </w:rPr>
      </w:pPr>
    </w:p>
    <w:p w14:paraId="39D6982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Value</w:t>
      </w:r>
    </w:p>
    <w:p w14:paraId="78991199" w14:textId="77777777" w:rsidR="00300E51" w:rsidRPr="00300E51" w:rsidRDefault="00300E51" w:rsidP="00300E51">
      <w:pPr>
        <w:rPr>
          <w:sz w:val="32"/>
          <w:szCs w:val="32"/>
        </w:rPr>
      </w:pPr>
    </w:p>
    <w:p w14:paraId="2345023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Optional Icon</w:t>
      </w:r>
    </w:p>
    <w:p w14:paraId="29728D3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Instead of building four completely different cards.</w:t>
      </w:r>
    </w:p>
    <w:p w14:paraId="2A9F2D6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B2BF089">
          <v:rect id="_x0000_i3421" style="width:0;height:1.5pt" o:hralign="center" o:hrstd="t" o:hr="t" fillcolor="#a0a0a0" stroked="f"/>
        </w:pict>
      </w:r>
    </w:p>
    <w:p w14:paraId="379E70E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99. Why Metric Component?</w:t>
      </w:r>
    </w:p>
    <w:p w14:paraId="545E6AF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If card design changes:</w:t>
      </w:r>
    </w:p>
    <w:p w14:paraId="453A7B2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Change one definition.</w:t>
      </w:r>
    </w:p>
    <w:p w14:paraId="6F93061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is a strong example of:</w:t>
      </w:r>
    </w:p>
    <w:p w14:paraId="765E984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Reuse.</w:t>
      </w:r>
    </w:p>
    <w:p w14:paraId="2604742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FB791AF">
          <v:rect id="_x0000_i3422" style="width:0;height:1.5pt" o:hralign="center" o:hrstd="t" o:hr="t" fillcolor="#a0a0a0" stroked="f"/>
        </w:pict>
      </w:r>
    </w:p>
    <w:p w14:paraId="13E88AA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T — RECENT TICKETS</w:t>
      </w:r>
    </w:p>
    <w:p w14:paraId="5B1B1E8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100. Add Recent Tickets Gallery</w:t>
      </w:r>
    </w:p>
    <w:p w14:paraId="3A6DF07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26ADCDA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galRecentTickets</w:t>
      </w:r>
    </w:p>
    <w:p w14:paraId="74B77F1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Requirement:</w:t>
      </w:r>
    </w:p>
    <w:p w14:paraId="3E94A0F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Current Employee's newest:</w:t>
      </w:r>
    </w:p>
    <w:p w14:paraId="66F0730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5 Tickets.</w:t>
      </w:r>
    </w:p>
    <w:p w14:paraId="317AD0E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Conceptually:</w:t>
      </w:r>
    </w:p>
    <w:p w14:paraId="4FAE031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FirstN(</w:t>
      </w:r>
    </w:p>
    <w:p w14:paraId="61B87D6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Sort(</w:t>
      </w:r>
    </w:p>
    <w:p w14:paraId="7DAF337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Filter(</w:t>
      </w:r>
    </w:p>
    <w:p w14:paraId="4556BA7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'Support Tickets',</w:t>
      </w:r>
    </w:p>
    <w:p w14:paraId="2B3C5DD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Employee =</w:t>
      </w:r>
    </w:p>
    <w:p w14:paraId="45E8EF8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  varCurrentEmployee</w:t>
      </w:r>
    </w:p>
    <w:p w14:paraId="143AC40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),</w:t>
      </w:r>
    </w:p>
    <w:p w14:paraId="2D7EDED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'Created On',</w:t>
      </w:r>
    </w:p>
    <w:p w14:paraId="7736BA1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SortOrder.Descending</w:t>
      </w:r>
    </w:p>
    <w:p w14:paraId="098DC6B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),</w:t>
      </w:r>
    </w:p>
    <w:p w14:paraId="1F0E3E7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5</w:t>
      </w:r>
    </w:p>
    <w:p w14:paraId="007F341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)</w:t>
      </w:r>
    </w:p>
    <w:p w14:paraId="2AFE66E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pict w14:anchorId="505CBF37">
          <v:rect id="_x0000_i3423" style="width:0;height:1.5pt" o:hralign="center" o:hrstd="t" o:hr="t" fillcolor="#a0a0a0" stroked="f"/>
        </w:pict>
      </w:r>
    </w:p>
    <w:p w14:paraId="7CBE216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101. Gallery Fields</w:t>
      </w:r>
    </w:p>
    <w:p w14:paraId="25154DD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Display:</w:t>
      </w:r>
    </w:p>
    <w:p w14:paraId="3D572CD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Number</w:t>
      </w:r>
    </w:p>
    <w:p w14:paraId="5460B6E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Subject</w:t>
      </w:r>
    </w:p>
    <w:p w14:paraId="1D55CAF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Status</w:t>
      </w:r>
    </w:p>
    <w:p w14:paraId="7F57E95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Priority</w:t>
      </w:r>
    </w:p>
    <w:p w14:paraId="6A9F0A9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Created Date</w:t>
      </w:r>
    </w:p>
    <w:p w14:paraId="7265286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1207641">
          <v:rect id="_x0000_i3424" style="width:0;height:1.5pt" o:hralign="center" o:hrstd="t" o:hr="t" fillcolor="#a0a0a0" stroked="f"/>
        </w:pict>
      </w:r>
    </w:p>
    <w:p w14:paraId="2DCCCFF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102. Avoid Overloading Dashboard</w:t>
      </w:r>
    </w:p>
    <w:p w14:paraId="25520B3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Dashboard does not need:</w:t>
      </w:r>
    </w:p>
    <w:p w14:paraId="578545C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Complete Description</w:t>
      </w:r>
    </w:p>
    <w:p w14:paraId="2ED396E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Resolution</w:t>
      </w:r>
    </w:p>
    <w:p w14:paraId="064FDB3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Technician Notes</w:t>
      </w:r>
    </w:p>
    <w:p w14:paraId="40992CD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Every relationship</w:t>
      </w:r>
    </w:p>
    <w:p w14:paraId="4F59EA8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Those belong in:</w:t>
      </w:r>
    </w:p>
    <w:p w14:paraId="47862BC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Details.</w:t>
      </w:r>
    </w:p>
    <w:p w14:paraId="0149839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56543DA">
          <v:rect id="_x0000_i3425" style="width:0;height:1.5pt" o:hralign="center" o:hrstd="t" o:hr="t" fillcolor="#a0a0a0" stroked="f"/>
        </w:pict>
      </w:r>
    </w:p>
    <w:p w14:paraId="7C4A616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U — MY TICKETS</w:t>
      </w:r>
    </w:p>
    <w:p w14:paraId="4C8821B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103. Create scrMyTickets</w:t>
      </w:r>
    </w:p>
    <w:p w14:paraId="1D8302D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Architecture:</w:t>
      </w:r>
    </w:p>
    <w:p w14:paraId="4610A7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scrMyTickets</w:t>
      </w:r>
    </w:p>
    <w:p w14:paraId="080632C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 |</w:t>
      </w:r>
    </w:p>
    <w:p w14:paraId="70D7627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cmpHeader</w:t>
      </w:r>
    </w:p>
    <w:p w14:paraId="11E995C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492484D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cmpNavigation</w:t>
      </w:r>
    </w:p>
    <w:p w14:paraId="1909A5E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222EF27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conTicketFilters</w:t>
      </w:r>
    </w:p>
    <w:p w14:paraId="7E18FE7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1FE64A3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galTickets</w:t>
      </w:r>
    </w:p>
    <w:p w14:paraId="60BAAC2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746B0B2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cmpEmptyState</w:t>
      </w:r>
    </w:p>
    <w:p w14:paraId="4998308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8E8CA6D">
          <v:rect id="_x0000_i3426" style="width:0;height:1.5pt" o:hralign="center" o:hrstd="t" o:hr="t" fillcolor="#a0a0a0" stroked="f"/>
        </w:pict>
      </w:r>
    </w:p>
    <w:p w14:paraId="6E8ACF5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104. Filter Requirements</w:t>
      </w:r>
    </w:p>
    <w:p w14:paraId="5E41E33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 controls for:</w:t>
      </w:r>
    </w:p>
    <w:p w14:paraId="20B6E3A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Search</w:t>
      </w:r>
    </w:p>
    <w:p w14:paraId="2347CD9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Status</w:t>
      </w:r>
    </w:p>
    <w:p w14:paraId="14A5F5F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Priority</w:t>
      </w:r>
    </w:p>
    <w:p w14:paraId="3DDABB3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Later we can add:</w:t>
      </w:r>
    </w:p>
    <w:p w14:paraId="0B4DBBD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Category.</w:t>
      </w:r>
    </w:p>
    <w:p w14:paraId="402C3F8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5AA9555">
          <v:rect id="_x0000_i3427" style="width:0;height:1.5pt" o:hralign="center" o:hrstd="t" o:hr="t" fillcolor="#a0a0a0" stroked="f"/>
        </w:pict>
      </w:r>
    </w:p>
    <w:p w14:paraId="7C8D499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105. Search</w:t>
      </w:r>
    </w:p>
    <w:p w14:paraId="534D579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Users should search:</w:t>
      </w:r>
    </w:p>
    <w:p w14:paraId="5925E9A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Subject</w:t>
      </w:r>
    </w:p>
    <w:p w14:paraId="1E80EB6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Ticket Number</w:t>
      </w:r>
    </w:p>
    <w:p w14:paraId="52D2C7E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and potentially Description depending on the performance/query design.</w:t>
      </w:r>
    </w:p>
    <w:p w14:paraId="7B4C80D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C2FC0A3">
          <v:rect id="_x0000_i3428" style="width:0;height:1.5pt" o:hralign="center" o:hrstd="t" o:hr="t" fillcolor="#a0a0a0" stroked="f"/>
        </w:pict>
      </w:r>
    </w:p>
    <w:p w14:paraId="40F7F60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106. Gallery Card</w:t>
      </w:r>
    </w:p>
    <w:p w14:paraId="03A715E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Each Ticket card:</w:t>
      </w:r>
    </w:p>
    <w:p w14:paraId="3BFF4BA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TKT-000041</w:t>
      </w:r>
    </w:p>
    <w:p w14:paraId="4C071E1D" w14:textId="77777777" w:rsidR="00300E51" w:rsidRPr="00300E51" w:rsidRDefault="00300E51" w:rsidP="00300E51">
      <w:pPr>
        <w:rPr>
          <w:sz w:val="32"/>
          <w:szCs w:val="32"/>
        </w:rPr>
      </w:pPr>
    </w:p>
    <w:p w14:paraId="481B187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Laptop won't start</w:t>
      </w:r>
    </w:p>
    <w:p w14:paraId="5285CC6B" w14:textId="77777777" w:rsidR="00300E51" w:rsidRPr="00300E51" w:rsidRDefault="00300E51" w:rsidP="00300E51">
      <w:pPr>
        <w:rPr>
          <w:sz w:val="32"/>
          <w:szCs w:val="32"/>
        </w:rPr>
      </w:pPr>
    </w:p>
    <w:p w14:paraId="71FFFA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Hardware</w:t>
      </w:r>
    </w:p>
    <w:p w14:paraId="042C05AF" w14:textId="77777777" w:rsidR="00300E51" w:rsidRPr="00300E51" w:rsidRDefault="00300E51" w:rsidP="00300E51">
      <w:pPr>
        <w:rPr>
          <w:sz w:val="32"/>
          <w:szCs w:val="32"/>
        </w:rPr>
      </w:pPr>
    </w:p>
    <w:p w14:paraId="27E2AC8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High • In Progress</w:t>
      </w:r>
    </w:p>
    <w:p w14:paraId="3E0128A8" w14:textId="77777777" w:rsidR="00300E51" w:rsidRPr="00300E51" w:rsidRDefault="00300E51" w:rsidP="00300E51">
      <w:pPr>
        <w:rPr>
          <w:sz w:val="32"/>
          <w:szCs w:val="32"/>
        </w:rPr>
      </w:pPr>
    </w:p>
    <w:p w14:paraId="4D8193A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Sep 9</w:t>
      </w:r>
    </w:p>
    <w:p w14:paraId="7F0ACA6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Keep hierarchy clear.</w:t>
      </w:r>
    </w:p>
    <w:p w14:paraId="5C03D5F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EFDF021">
          <v:rect id="_x0000_i3429" style="width:0;height:1.5pt" o:hralign="center" o:hrstd="t" o:hr="t" fillcolor="#a0a0a0" stroked="f"/>
        </w:pict>
      </w:r>
    </w:p>
    <w:p w14:paraId="1A344B0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107. Select Ticket</w:t>
      </w:r>
    </w:p>
    <w:p w14:paraId="632E633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On Ticket action:</w:t>
      </w:r>
    </w:p>
    <w:p w14:paraId="05A2215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Set(</w:t>
      </w:r>
    </w:p>
    <w:p w14:paraId="37E6861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varSelectedTicket,</w:t>
      </w:r>
    </w:p>
    <w:p w14:paraId="21B3C92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ThisItem</w:t>
      </w:r>
    </w:p>
    <w:p w14:paraId="09387CA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);</w:t>
      </w:r>
    </w:p>
    <w:p w14:paraId="57125E24" w14:textId="77777777" w:rsidR="00300E51" w:rsidRPr="00300E51" w:rsidRDefault="00300E51" w:rsidP="00300E51">
      <w:pPr>
        <w:rPr>
          <w:sz w:val="32"/>
          <w:szCs w:val="32"/>
        </w:rPr>
      </w:pPr>
    </w:p>
    <w:p w14:paraId="76B27E9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Navigate(</w:t>
      </w:r>
    </w:p>
    <w:p w14:paraId="38B050A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scrTicketDetails,</w:t>
      </w:r>
    </w:p>
    <w:p w14:paraId="5F1428F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ScreenTransition.Fade</w:t>
      </w:r>
    </w:p>
    <w:p w14:paraId="2374219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)</w:t>
      </w:r>
    </w:p>
    <w:p w14:paraId="393A390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EF1DD56">
          <v:rect id="_x0000_i3430" style="width:0;height:1.5pt" o:hralign="center" o:hrstd="t" o:hr="t" fillcolor="#a0a0a0" stroked="f"/>
        </w:pict>
      </w:r>
    </w:p>
    <w:p w14:paraId="09A9EBA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V — EMPTY STATE COMPONENT</w:t>
      </w:r>
    </w:p>
    <w:p w14:paraId="56C31F8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108. Repeated Requirement</w:t>
      </w:r>
    </w:p>
    <w:p w14:paraId="169DED3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Home recent Tickets:</w:t>
      </w:r>
    </w:p>
    <w:p w14:paraId="43A2290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Could be empty.</w:t>
      </w:r>
    </w:p>
    <w:p w14:paraId="3F0CC76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My Tickets:</w:t>
      </w:r>
    </w:p>
    <w:p w14:paraId="684AE72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Could be empty.</w:t>
      </w:r>
    </w:p>
    <w:p w14:paraId="1C91AA9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Search:</w:t>
      </w:r>
    </w:p>
    <w:p w14:paraId="1B4B29C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Could have no matches.</w:t>
      </w:r>
    </w:p>
    <w:p w14:paraId="2D8E312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Instead of manually rebuilding:</w:t>
      </w:r>
    </w:p>
    <w:p w14:paraId="43005CB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Icon</w:t>
      </w:r>
    </w:p>
    <w:p w14:paraId="7FF0BCA0" w14:textId="77777777" w:rsidR="00300E51" w:rsidRPr="00300E51" w:rsidRDefault="00300E51" w:rsidP="00300E51">
      <w:pPr>
        <w:rPr>
          <w:sz w:val="32"/>
          <w:szCs w:val="32"/>
        </w:rPr>
      </w:pPr>
    </w:p>
    <w:p w14:paraId="51814D8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Title</w:t>
      </w:r>
    </w:p>
    <w:p w14:paraId="6887C9D8" w14:textId="77777777" w:rsidR="00300E51" w:rsidRPr="00300E51" w:rsidRDefault="00300E51" w:rsidP="00300E51">
      <w:pPr>
        <w:rPr>
          <w:sz w:val="32"/>
          <w:szCs w:val="32"/>
        </w:rPr>
      </w:pPr>
    </w:p>
    <w:p w14:paraId="3C575E3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Description</w:t>
      </w:r>
    </w:p>
    <w:p w14:paraId="7EC5B898" w14:textId="77777777" w:rsidR="00300E51" w:rsidRPr="00300E51" w:rsidRDefault="00300E51" w:rsidP="00300E51">
      <w:pPr>
        <w:rPr>
          <w:sz w:val="32"/>
          <w:szCs w:val="32"/>
        </w:rPr>
      </w:pPr>
    </w:p>
    <w:p w14:paraId="024798E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Button</w:t>
      </w:r>
    </w:p>
    <w:p w14:paraId="0FC1AF2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each time:</w:t>
      </w:r>
    </w:p>
    <w:p w14:paraId="1469783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2D348E1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cmpEmptyState.</w:t>
      </w:r>
    </w:p>
    <w:p w14:paraId="543B311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FC4DA52">
          <v:rect id="_x0000_i3431" style="width:0;height:1.5pt" o:hralign="center" o:hrstd="t" o:hr="t" fillcolor="#a0a0a0" stroked="f"/>
        </w:pict>
      </w:r>
    </w:p>
    <w:p w14:paraId="7DD61B8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109. Empty State Inputs</w:t>
      </w:r>
    </w:p>
    <w:p w14:paraId="19EC3A9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Possible Inputs:</w:t>
      </w:r>
    </w:p>
    <w:p w14:paraId="1691175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Title</w:t>
      </w:r>
    </w:p>
    <w:p w14:paraId="57382B15" w14:textId="77777777" w:rsidR="00300E51" w:rsidRPr="00300E51" w:rsidRDefault="00300E51" w:rsidP="00300E51">
      <w:pPr>
        <w:rPr>
          <w:sz w:val="32"/>
          <w:szCs w:val="32"/>
        </w:rPr>
      </w:pPr>
    </w:p>
    <w:p w14:paraId="20D9A85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Message</w:t>
      </w:r>
    </w:p>
    <w:p w14:paraId="591CA232" w14:textId="77777777" w:rsidR="00300E51" w:rsidRPr="00300E51" w:rsidRDefault="00300E51" w:rsidP="00300E51">
      <w:pPr>
        <w:rPr>
          <w:sz w:val="32"/>
          <w:szCs w:val="32"/>
        </w:rPr>
      </w:pPr>
    </w:p>
    <w:p w14:paraId="3A872AA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ShowAction</w:t>
      </w:r>
    </w:p>
    <w:p w14:paraId="6E7C6EB5" w14:textId="77777777" w:rsidR="00300E51" w:rsidRPr="00300E51" w:rsidRDefault="00300E51" w:rsidP="00300E51">
      <w:pPr>
        <w:rPr>
          <w:sz w:val="32"/>
          <w:szCs w:val="32"/>
        </w:rPr>
      </w:pPr>
    </w:p>
    <w:p w14:paraId="36B0036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ActionText</w:t>
      </w:r>
    </w:p>
    <w:p w14:paraId="197E49D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1CE2F63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Title:</w:t>
      </w:r>
    </w:p>
    <w:p w14:paraId="4A0CC8F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 tickets yet</w:t>
      </w:r>
    </w:p>
    <w:p w14:paraId="67877B68" w14:textId="77777777" w:rsidR="00300E51" w:rsidRPr="00300E51" w:rsidRDefault="00300E51" w:rsidP="00300E51">
      <w:pPr>
        <w:rPr>
          <w:sz w:val="32"/>
          <w:szCs w:val="32"/>
        </w:rPr>
      </w:pPr>
    </w:p>
    <w:p w14:paraId="53963B6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Message:</w:t>
      </w:r>
    </w:p>
    <w:p w14:paraId="457159C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 your first support ticket to get help.</w:t>
      </w:r>
    </w:p>
    <w:p w14:paraId="288DD0BB" w14:textId="77777777" w:rsidR="00300E51" w:rsidRPr="00300E51" w:rsidRDefault="00300E51" w:rsidP="00300E51">
      <w:pPr>
        <w:rPr>
          <w:sz w:val="32"/>
          <w:szCs w:val="32"/>
        </w:rPr>
      </w:pPr>
    </w:p>
    <w:p w14:paraId="638D5A9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ActionText:</w:t>
      </w:r>
    </w:p>
    <w:p w14:paraId="40D8553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Create Ticket</w:t>
      </w:r>
    </w:p>
    <w:p w14:paraId="46496E4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DF870D3">
          <v:rect id="_x0000_i3432" style="width:0;height:1.5pt" o:hralign="center" o:hrstd="t" o:hr="t" fillcolor="#a0a0a0" stroked="f"/>
        </w:pict>
      </w:r>
    </w:p>
    <w:p w14:paraId="0A18711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110. Search Empty State</w:t>
      </w:r>
    </w:p>
    <w:p w14:paraId="66B723E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Same component.</w:t>
      </w:r>
    </w:p>
    <w:p w14:paraId="1AE9E0C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Different Inputs:</w:t>
      </w:r>
    </w:p>
    <w:p w14:paraId="196166D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Title:</w:t>
      </w:r>
    </w:p>
    <w:p w14:paraId="48B4496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 matching tickets</w:t>
      </w:r>
    </w:p>
    <w:p w14:paraId="47711729" w14:textId="77777777" w:rsidR="00300E51" w:rsidRPr="00300E51" w:rsidRDefault="00300E51" w:rsidP="00300E51">
      <w:pPr>
        <w:rPr>
          <w:sz w:val="32"/>
          <w:szCs w:val="32"/>
        </w:rPr>
      </w:pPr>
    </w:p>
    <w:p w14:paraId="58926DD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Message:</w:t>
      </w:r>
    </w:p>
    <w:p w14:paraId="048BB05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Try changing your search or filters.</w:t>
      </w:r>
    </w:p>
    <w:p w14:paraId="7DF7A82D" w14:textId="77777777" w:rsidR="00300E51" w:rsidRPr="00300E51" w:rsidRDefault="00300E51" w:rsidP="00300E51">
      <w:pPr>
        <w:rPr>
          <w:sz w:val="32"/>
          <w:szCs w:val="32"/>
        </w:rPr>
      </w:pPr>
    </w:p>
    <w:p w14:paraId="20FBD29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ShowAction:</w:t>
      </w:r>
    </w:p>
    <w:p w14:paraId="77CBAC1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</w:t>
      </w:r>
    </w:p>
    <w:p w14:paraId="5B9522F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demonstrates:</w:t>
      </w:r>
    </w:p>
    <w:p w14:paraId="036BB52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Same Component</w:t>
      </w:r>
    </w:p>
    <w:p w14:paraId="561154F6" w14:textId="77777777" w:rsidR="00300E51" w:rsidRPr="00300E51" w:rsidRDefault="00300E51" w:rsidP="00300E51">
      <w:pPr>
        <w:numPr>
          <w:ilvl w:val="0"/>
          <w:numId w:val="38"/>
        </w:numPr>
        <w:rPr>
          <w:sz w:val="32"/>
          <w:szCs w:val="32"/>
        </w:rPr>
      </w:pPr>
    </w:p>
    <w:p w14:paraId="71F5394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Different Data.</w:t>
      </w:r>
    </w:p>
    <w:p w14:paraId="67A2754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F0D445D">
          <v:rect id="_x0000_i3433" style="width:0;height:1.5pt" o:hralign="center" o:hrstd="t" o:hr="t" fillcolor="#a0a0a0" stroked="f"/>
        </w:pict>
      </w:r>
    </w:p>
    <w:p w14:paraId="5E7A695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W — NEW TICKET SCREEN</w:t>
      </w:r>
    </w:p>
    <w:p w14:paraId="1927A65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111. Create scrNewTicket</w:t>
      </w:r>
    </w:p>
    <w:p w14:paraId="2126186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Architecture:</w:t>
      </w:r>
    </w:p>
    <w:p w14:paraId="4D81E58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scrNewTicket</w:t>
      </w:r>
    </w:p>
    <w:p w14:paraId="0B4E5C6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 |</w:t>
      </w:r>
    </w:p>
    <w:p w14:paraId="583BD3C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cmpHeader</w:t>
      </w:r>
    </w:p>
    <w:p w14:paraId="0A37620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09B7F13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conTicketForm</w:t>
      </w:r>
    </w:p>
    <w:p w14:paraId="70ACD86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|</w:t>
      </w:r>
    </w:p>
    <w:p w14:paraId="31F73EC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+---- Subject</w:t>
      </w:r>
    </w:p>
    <w:p w14:paraId="752F9A2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+---- Category</w:t>
      </w:r>
    </w:p>
    <w:p w14:paraId="3E3A9A4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+---- Priority</w:t>
      </w:r>
    </w:p>
    <w:p w14:paraId="693E297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+---- Description</w:t>
      </w:r>
    </w:p>
    <w:p w14:paraId="10C92AC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+---- Submit</w:t>
      </w:r>
    </w:p>
    <w:p w14:paraId="107B9DE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+---- Cancel</w:t>
      </w:r>
    </w:p>
    <w:p w14:paraId="7165F09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B048B69">
          <v:rect id="_x0000_i3434" style="width:0;height:1.5pt" o:hralign="center" o:hrstd="t" o:hr="t" fillcolor="#a0a0a0" stroked="f"/>
        </w:pict>
      </w:r>
    </w:p>
    <w:p w14:paraId="6ECD031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112. Employee Field</w:t>
      </w:r>
    </w:p>
    <w:p w14:paraId="49FB6E0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Should Employee select their own name?</w:t>
      </w:r>
    </w:p>
    <w:p w14:paraId="4DB8EE1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No.</w:t>
      </w:r>
    </w:p>
    <w:p w14:paraId="4A91CEC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application already knows:</w:t>
      </w:r>
    </w:p>
    <w:p w14:paraId="56B58E0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varCurrentEmployee</w:t>
      </w:r>
    </w:p>
    <w:p w14:paraId="0E16095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Employee identity should be:</w:t>
      </w:r>
    </w:p>
    <w:p w14:paraId="7E7233C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Automatically assigned.</w:t>
      </w:r>
    </w:p>
    <w:p w14:paraId="7E39A1A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8651D14">
          <v:rect id="_x0000_i3435" style="width:0;height:1.5pt" o:hralign="center" o:hrstd="t" o:hr="t" fillcolor="#a0a0a0" stroked="f"/>
        </w:pict>
      </w:r>
    </w:p>
    <w:p w14:paraId="03FB526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113. Status Field</w:t>
      </w:r>
    </w:p>
    <w:p w14:paraId="5B95A91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Should Employee choose:</w:t>
      </w:r>
    </w:p>
    <w:p w14:paraId="17859A0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Resolved</w:t>
      </w:r>
    </w:p>
    <w:p w14:paraId="7B71AB0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Closed</w:t>
      </w:r>
    </w:p>
    <w:p w14:paraId="52BAC16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?</w:t>
      </w:r>
    </w:p>
    <w:p w14:paraId="619B279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No.</w:t>
      </w:r>
    </w:p>
    <w:p w14:paraId="1849F5F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New Tickets begin:</w:t>
      </w:r>
    </w:p>
    <w:p w14:paraId="686EBE9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New.</w:t>
      </w:r>
    </w:p>
    <w:p w14:paraId="7B93160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Status should be system/process controlled.</w:t>
      </w:r>
    </w:p>
    <w:p w14:paraId="54C0DC9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A194B53">
          <v:rect id="_x0000_i3436" style="width:0;height:1.5pt" o:hralign="center" o:hrstd="t" o:hr="t" fillcolor="#a0a0a0" stroked="f"/>
        </w:pict>
      </w:r>
    </w:p>
    <w:p w14:paraId="05DB62C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114. Assigned Technician</w:t>
      </w:r>
    </w:p>
    <w:p w14:paraId="4C6A130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Should Employee choose:</w:t>
      </w:r>
    </w:p>
    <w:p w14:paraId="1C6A165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Technician?</w:t>
      </w:r>
    </w:p>
    <w:p w14:paraId="2CE7028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Usually:</w:t>
      </w:r>
    </w:p>
    <w:p w14:paraId="355904D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No.</w:t>
      </w:r>
    </w:p>
    <w:p w14:paraId="331B28A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Assignment belongs to:</w:t>
      </w:r>
    </w:p>
    <w:p w14:paraId="33F3A79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Support process.</w:t>
      </w:r>
    </w:p>
    <w:p w14:paraId="2571680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76B9ECC">
          <v:rect id="_x0000_i3437" style="width:0;height:1.5pt" o:hralign="center" o:hrstd="t" o:hr="t" fillcolor="#a0a0a0" stroked="f"/>
        </w:pict>
      </w:r>
    </w:p>
    <w:p w14:paraId="0AAFDCE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115. User-Editable Fields</w:t>
      </w:r>
    </w:p>
    <w:p w14:paraId="17B9A0D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Employee enters:</w:t>
      </w:r>
    </w:p>
    <w:p w14:paraId="475D4B8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Subject</w:t>
      </w:r>
    </w:p>
    <w:p w14:paraId="61273C9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Category</w:t>
      </w:r>
    </w:p>
    <w:p w14:paraId="394BDEF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Priority</w:t>
      </w:r>
    </w:p>
    <w:p w14:paraId="2EB69F5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Description</w:t>
      </w:r>
    </w:p>
    <w:p w14:paraId="2F0AFFF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Everything else is:</w:t>
      </w:r>
    </w:p>
    <w:p w14:paraId="540A147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System/process controlled.</w:t>
      </w:r>
    </w:p>
    <w:p w14:paraId="21BF4D5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6B7C451">
          <v:rect id="_x0000_i3438" style="width:0;height:1.5pt" o:hralign="center" o:hrstd="t" o:hr="t" fillcolor="#a0a0a0" stroked="f"/>
        </w:pict>
      </w:r>
    </w:p>
    <w:p w14:paraId="4306694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116. Subject</w:t>
      </w:r>
    </w:p>
    <w:p w14:paraId="6801B9D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 Text Input:</w:t>
      </w:r>
    </w:p>
    <w:p w14:paraId="25440A6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txtTicketSubject</w:t>
      </w:r>
    </w:p>
    <w:p w14:paraId="3E51122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Requirement:</w:t>
      </w:r>
    </w:p>
    <w:p w14:paraId="4733179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Required.</w:t>
      </w:r>
    </w:p>
    <w:p w14:paraId="0E1E0F5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323F81F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Laptop won't start</w:t>
      </w:r>
    </w:p>
    <w:p w14:paraId="496A39F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2F3007C">
          <v:rect id="_x0000_i3439" style="width:0;height:1.5pt" o:hralign="center" o:hrstd="t" o:hr="t" fillcolor="#a0a0a0" stroked="f"/>
        </w:pict>
      </w:r>
    </w:p>
    <w:p w14:paraId="0B3DE8D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117. Category</w:t>
      </w:r>
    </w:p>
    <w:p w14:paraId="611B01A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Dropdown/Combo Box tied to:</w:t>
      </w:r>
    </w:p>
    <w:p w14:paraId="641A892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Active Ticket Categories.</w:t>
      </w:r>
    </w:p>
    <w:p w14:paraId="690C8D2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Conceptually:</w:t>
      </w:r>
    </w:p>
    <w:p w14:paraId="2191331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Filter(</w:t>
      </w:r>
    </w:p>
    <w:p w14:paraId="5A62E71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'Ticket Categories',</w:t>
      </w:r>
    </w:p>
    <w:p w14:paraId="1F47DAA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Active = true</w:t>
      </w:r>
    </w:p>
    <w:p w14:paraId="229C4A8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)</w:t>
      </w:r>
    </w:p>
    <w:p w14:paraId="60E4F62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F668391">
          <v:rect id="_x0000_i3440" style="width:0;height:1.5pt" o:hralign="center" o:hrstd="t" o:hr="t" fillcolor="#a0a0a0" stroked="f"/>
        </w:pict>
      </w:r>
    </w:p>
    <w:p w14:paraId="4AC4752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118. Priority</w:t>
      </w:r>
    </w:p>
    <w:p w14:paraId="6DCF7FC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Use:</w:t>
      </w:r>
    </w:p>
    <w:p w14:paraId="4C6700D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Ticket Priority Choice.</w:t>
      </w:r>
    </w:p>
    <w:p w14:paraId="26980D7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Explain priority guidance clearly.</w:t>
      </w:r>
    </w:p>
    <w:p w14:paraId="3248CA5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AD22872">
          <v:rect id="_x0000_i3441" style="width:0;height:1.5pt" o:hralign="center" o:hrstd="t" o:hr="t" fillcolor="#a0a0a0" stroked="f"/>
        </w:pict>
      </w:r>
    </w:p>
    <w:p w14:paraId="2D877C7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119. Critical Priority Guidance</w:t>
      </w:r>
    </w:p>
    <w:p w14:paraId="41BDD92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If Priority = Critical:</w:t>
      </w:r>
    </w:p>
    <w:p w14:paraId="2B40D92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Display:</w:t>
      </w:r>
    </w:p>
    <w:p w14:paraId="71D69BA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Critical only when a major business function is unavailable or there is severe operational impact.</w:t>
      </w:r>
    </w:p>
    <w:p w14:paraId="511E5F9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is:</w:t>
      </w:r>
    </w:p>
    <w:p w14:paraId="1546CCF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Contextual Guidance.</w:t>
      </w:r>
    </w:p>
    <w:p w14:paraId="5831419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B665DED">
          <v:rect id="_x0000_i3442" style="width:0;height:1.5pt" o:hralign="center" o:hrstd="t" o:hr="t" fillcolor="#a0a0a0" stroked="f"/>
        </w:pict>
      </w:r>
    </w:p>
    <w:p w14:paraId="74AF453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120. Progressive Disclosure</w:t>
      </w:r>
    </w:p>
    <w:p w14:paraId="02FED0E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show every possible instruction all the time.</w:t>
      </w:r>
    </w:p>
    <w:p w14:paraId="04A209D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Only show Critical guidance when:</w:t>
      </w:r>
    </w:p>
    <w:p w14:paraId="575F31C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Critical selected.</w:t>
      </w:r>
    </w:p>
    <w:p w14:paraId="7A0484A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is:</w:t>
      </w:r>
    </w:p>
    <w:p w14:paraId="1A61090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Progressive Disclosure.</w:t>
      </w:r>
    </w:p>
    <w:p w14:paraId="17A3303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12E3600">
          <v:rect id="_x0000_i3443" style="width:0;height:1.5pt" o:hralign="center" o:hrstd="t" o:hr="t" fillcolor="#a0a0a0" stroked="f"/>
        </w:pict>
      </w:r>
    </w:p>
    <w:p w14:paraId="6A7DD1C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121. Description</w:t>
      </w:r>
    </w:p>
    <w:p w14:paraId="77E5755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 multiline Text Input.</w:t>
      </w:r>
    </w:p>
    <w:p w14:paraId="38D27CD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Help text:</w:t>
      </w:r>
    </w:p>
    <w:p w14:paraId="7E0C2AD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Describe the issue, what you were doing, and any error message you saw.</w:t>
      </w:r>
    </w:p>
    <w:p w14:paraId="33D4085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Good forms teach users:</w:t>
      </w:r>
    </w:p>
    <w:p w14:paraId="6850DF3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What information is useful.</w:t>
      </w:r>
    </w:p>
    <w:p w14:paraId="019083F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4DA5CDD">
          <v:rect id="_x0000_i3444" style="width:0;height:1.5pt" o:hralign="center" o:hrstd="t" o:hr="t" fillcolor="#a0a0a0" stroked="f"/>
        </w:pict>
      </w:r>
    </w:p>
    <w:p w14:paraId="2022A68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122. Validation</w:t>
      </w:r>
    </w:p>
    <w:p w14:paraId="6C5AFA5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Require:</w:t>
      </w:r>
    </w:p>
    <w:p w14:paraId="794369A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Subject</w:t>
      </w:r>
    </w:p>
    <w:p w14:paraId="2A3A411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Category</w:t>
      </w:r>
    </w:p>
    <w:p w14:paraId="17E07D4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Priority</w:t>
      </w:r>
    </w:p>
    <w:p w14:paraId="1A31F54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Description</w:t>
      </w:r>
    </w:p>
    <w:p w14:paraId="099BE71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Optional minimum description length:</w:t>
      </w:r>
    </w:p>
    <w:p w14:paraId="3CFCEA3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20 characters</w:t>
      </w:r>
    </w:p>
    <w:p w14:paraId="4DB32FA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training.</w:t>
      </w:r>
    </w:p>
    <w:p w14:paraId="6E37FF6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8297356">
          <v:rect id="_x0000_i3445" style="width:0;height:1.5pt" o:hralign="center" o:hrstd="t" o:hr="t" fillcolor="#a0a0a0" stroked="f"/>
        </w:pict>
      </w:r>
    </w:p>
    <w:p w14:paraId="754E9F5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123. Submit</w:t>
      </w:r>
    </w:p>
    <w:p w14:paraId="64437CA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Students may use:</w:t>
      </w:r>
    </w:p>
    <w:p w14:paraId="0C113D5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Form</w:t>
      </w:r>
    </w:p>
    <w:p w14:paraId="0C6A774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or:</w:t>
      </w:r>
    </w:p>
    <w:p w14:paraId="6B6E249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Patch</w:t>
      </w:r>
    </w:p>
    <w:p w14:paraId="7B7DF01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depending on instructor choice.</w:t>
      </w:r>
    </w:p>
    <w:p w14:paraId="296FC64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today:</w:t>
      </w:r>
    </w:p>
    <w:p w14:paraId="401615E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A Form remains acceptable.</w:t>
      </w:r>
    </w:p>
    <w:p w14:paraId="2A538B7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Day 10 will explore:</w:t>
      </w:r>
    </w:p>
    <w:p w14:paraId="621A762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Advanced Patch.</w:t>
      </w:r>
    </w:p>
    <w:p w14:paraId="2C337DC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93A8282">
          <v:rect id="_x0000_i3446" style="width:0;height:1.5pt" o:hralign="center" o:hrstd="t" o:hr="t" fillcolor="#a0a0a0" stroked="f"/>
        </w:pict>
      </w:r>
    </w:p>
    <w:p w14:paraId="4E6DEDD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X — TICKET DETAILS</w:t>
      </w:r>
    </w:p>
    <w:p w14:paraId="6A49950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124. Create scrTicketDetails</w:t>
      </w:r>
    </w:p>
    <w:p w14:paraId="23E67A5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Display:</w:t>
      </w:r>
    </w:p>
    <w:p w14:paraId="5BF13FA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Number</w:t>
      </w:r>
    </w:p>
    <w:p w14:paraId="51243C9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Subject</w:t>
      </w:r>
    </w:p>
    <w:p w14:paraId="763552E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Status</w:t>
      </w:r>
    </w:p>
    <w:p w14:paraId="76BA774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Priority</w:t>
      </w:r>
    </w:p>
    <w:p w14:paraId="6A7DE4E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Category</w:t>
      </w:r>
    </w:p>
    <w:p w14:paraId="7AC29E1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Created On</w:t>
      </w:r>
    </w:p>
    <w:p w14:paraId="17370EE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Description</w:t>
      </w:r>
    </w:p>
    <w:p w14:paraId="364473A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Assigned Technician</w:t>
      </w:r>
    </w:p>
    <w:p w14:paraId="7B15106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Resolution</w:t>
      </w:r>
    </w:p>
    <w:p w14:paraId="72221CB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4AD8E05">
          <v:rect id="_x0000_i3447" style="width:0;height:1.5pt" o:hralign="center" o:hrstd="t" o:hr="t" fillcolor="#a0a0a0" stroked="f"/>
        </w:pict>
      </w:r>
    </w:p>
    <w:p w14:paraId="21B5BE8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125. Selected Ticket</w:t>
      </w:r>
    </w:p>
    <w:p w14:paraId="545C081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Use:</w:t>
      </w:r>
    </w:p>
    <w:p w14:paraId="69AFC85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varSelectedTicket</w:t>
      </w:r>
    </w:p>
    <w:p w14:paraId="17A5142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instead of tightly coupling Details to:</w:t>
      </w:r>
    </w:p>
    <w:p w14:paraId="330333F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galTickets.Selected.</w:t>
      </w:r>
    </w:p>
    <w:p w14:paraId="1CEDB17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pict w14:anchorId="012E12AA">
          <v:rect id="_x0000_i3448" style="width:0;height:1.5pt" o:hralign="center" o:hrstd="t" o:hr="t" fillcolor="#a0a0a0" stroked="f"/>
        </w:pict>
      </w:r>
    </w:p>
    <w:p w14:paraId="65BD420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126. Blank Technician</w:t>
      </w:r>
    </w:p>
    <w:p w14:paraId="289AB15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If none assigned:</w:t>
      </w:r>
    </w:p>
    <w:p w14:paraId="5191B27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Display:</w:t>
      </w:r>
    </w:p>
    <w:p w14:paraId="5D79507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Not assigned yet</w:t>
      </w:r>
    </w:p>
    <w:p w14:paraId="12116E2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instead of:</w:t>
      </w:r>
    </w:p>
    <w:p w14:paraId="41BC98F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Blank.</w:t>
      </w:r>
    </w:p>
    <w:p w14:paraId="7B45867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F8EA3C0">
          <v:rect id="_x0000_i3449" style="width:0;height:1.5pt" o:hralign="center" o:hrstd="t" o:hr="t" fillcolor="#a0a0a0" stroked="f"/>
        </w:pict>
      </w:r>
    </w:p>
    <w:p w14:paraId="354530D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127. Blank Resolution</w:t>
      </w:r>
    </w:p>
    <w:p w14:paraId="3A6E9FD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If unresolved:</w:t>
      </w:r>
    </w:p>
    <w:p w14:paraId="40F5B8E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Display:</w:t>
      </w:r>
    </w:p>
    <w:p w14:paraId="2DC2E3D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 resolution has been provided yet.</w:t>
      </w:r>
    </w:p>
    <w:p w14:paraId="28AC516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E2CEC17">
          <v:rect id="_x0000_i3450" style="width:0;height:1.5pt" o:hralign="center" o:hrstd="t" o:hr="t" fillcolor="#a0a0a0" stroked="f"/>
        </w:pict>
      </w:r>
    </w:p>
    <w:p w14:paraId="75BAC3A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Y — STATUS BADGE</w:t>
      </w:r>
    </w:p>
    <w:p w14:paraId="18F0366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128. Repeated Status UI</w:t>
      </w:r>
    </w:p>
    <w:p w14:paraId="526406B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Status appears in:</w:t>
      </w:r>
    </w:p>
    <w:p w14:paraId="6262EA5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Home</w:t>
      </w:r>
    </w:p>
    <w:p w14:paraId="07C493C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My Tickets</w:t>
      </w:r>
    </w:p>
    <w:p w14:paraId="1B65E50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Details</w:t>
      </w:r>
    </w:p>
    <w:p w14:paraId="2F11008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Instead of creating different-looking statuses everywhere:</w:t>
      </w:r>
    </w:p>
    <w:p w14:paraId="3A4F49D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Consider:</w:t>
      </w:r>
    </w:p>
    <w:p w14:paraId="0ECF7E9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cmpStatusBadge.</w:t>
      </w:r>
    </w:p>
    <w:p w14:paraId="4937378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pict w14:anchorId="1C6A36E1">
          <v:rect id="_x0000_i3451" style="width:0;height:1.5pt" o:hralign="center" o:hrstd="t" o:hr="t" fillcolor="#a0a0a0" stroked="f"/>
        </w:pict>
      </w:r>
    </w:p>
    <w:p w14:paraId="6659E80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129. Status Badge Input</w:t>
      </w:r>
    </w:p>
    <w:p w14:paraId="2226E79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Input:</w:t>
      </w:r>
    </w:p>
    <w:p w14:paraId="498ED17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StatusText</w:t>
      </w:r>
    </w:p>
    <w:p w14:paraId="07076F2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Possible output:</w:t>
      </w:r>
    </w:p>
    <w:p w14:paraId="433FA3E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New</w:t>
      </w:r>
    </w:p>
    <w:p w14:paraId="7B7F9700" w14:textId="77777777" w:rsidR="00300E51" w:rsidRPr="00300E51" w:rsidRDefault="00300E51" w:rsidP="00300E51">
      <w:pPr>
        <w:rPr>
          <w:sz w:val="32"/>
          <w:szCs w:val="32"/>
        </w:rPr>
      </w:pPr>
    </w:p>
    <w:p w14:paraId="68D0E32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Assigned</w:t>
      </w:r>
    </w:p>
    <w:p w14:paraId="30A6DDEE" w14:textId="77777777" w:rsidR="00300E51" w:rsidRPr="00300E51" w:rsidRDefault="00300E51" w:rsidP="00300E51">
      <w:pPr>
        <w:rPr>
          <w:sz w:val="32"/>
          <w:szCs w:val="32"/>
        </w:rPr>
      </w:pPr>
    </w:p>
    <w:p w14:paraId="0C9CC4F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 Progress</w:t>
      </w:r>
    </w:p>
    <w:p w14:paraId="753DC2FF" w14:textId="77777777" w:rsidR="00300E51" w:rsidRPr="00300E51" w:rsidRDefault="00300E51" w:rsidP="00300E51">
      <w:pPr>
        <w:rPr>
          <w:sz w:val="32"/>
          <w:szCs w:val="32"/>
        </w:rPr>
      </w:pPr>
    </w:p>
    <w:p w14:paraId="5D6EAD7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Resolved</w:t>
      </w:r>
    </w:p>
    <w:p w14:paraId="7A019FB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component controls:</w:t>
      </w:r>
    </w:p>
    <w:p w14:paraId="2B5A435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Consistent visual presentation.</w:t>
      </w:r>
    </w:p>
    <w:p w14:paraId="40D6629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1C8076B">
          <v:rect id="_x0000_i3452" style="width:0;height:1.5pt" o:hralign="center" o:hrstd="t" o:hr="t" fillcolor="#a0a0a0" stroked="f"/>
        </w:pict>
      </w:r>
    </w:p>
    <w:p w14:paraId="7B91B3C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130. Important Accessibility Rule</w:t>
      </w:r>
    </w:p>
    <w:p w14:paraId="1FAA4FC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Status must not rely only on:</w:t>
      </w:r>
    </w:p>
    <w:p w14:paraId="63C35C9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Color.</w:t>
      </w:r>
    </w:p>
    <w:p w14:paraId="58C3B16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Always display:</w:t>
      </w:r>
    </w:p>
    <w:p w14:paraId="667A484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Text.</w:t>
      </w:r>
    </w:p>
    <w:p w14:paraId="7C34005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1D157C1">
          <v:rect id="_x0000_i3453" style="width:0;height:1.5pt" o:hralign="center" o:hrstd="t" o:hr="t" fillcolor="#a0a0a0" stroked="f"/>
        </w:pict>
      </w:r>
    </w:p>
    <w:p w14:paraId="71FF0CE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Z — ROLE-AWARE UI</w:t>
      </w:r>
    </w:p>
    <w:p w14:paraId="609F1CB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131. Different Users Need Different Experiences</w:t>
      </w:r>
    </w:p>
    <w:p w14:paraId="531E4D4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Employee:</w:t>
      </w:r>
    </w:p>
    <w:p w14:paraId="4C86CB9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Submit Ticket</w:t>
      </w:r>
    </w:p>
    <w:p w14:paraId="6A3C7DC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Technician:</w:t>
      </w:r>
    </w:p>
    <w:p w14:paraId="2DB1F7B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Work Ticket</w:t>
      </w:r>
    </w:p>
    <w:p w14:paraId="1F77DDD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IT Manager:</w:t>
      </w:r>
    </w:p>
    <w:p w14:paraId="5486AF8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Monitor Operations</w:t>
      </w:r>
    </w:p>
    <w:p w14:paraId="4E09159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Should all three personas necessarily use identical screens?</w:t>
      </w:r>
    </w:p>
    <w:p w14:paraId="4D8D9D7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No.</w:t>
      </w:r>
    </w:p>
    <w:p w14:paraId="4CDDC74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72076AF">
          <v:rect id="_x0000_i3454" style="width:0;height:1.5pt" o:hralign="center" o:hrstd="t" o:hr="t" fillcolor="#a0a0a0" stroked="f"/>
        </w:pict>
      </w:r>
    </w:p>
    <w:p w14:paraId="7331BBD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132. Role-Aware Canvas App</w:t>
      </w:r>
    </w:p>
    <w:p w14:paraId="5600F06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Canvas App may conditionally show certain navigation or features based on the user's role/business attributes.</w:t>
      </w:r>
    </w:p>
    <w:p w14:paraId="7D13F85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022ACF5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Employee</w:t>
      </w:r>
    </w:p>
    <w:p w14:paraId="3F60026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Times New Roman" w:hAnsi="Times New Roman" w:cs="Times New Roman"/>
          <w:sz w:val="32"/>
          <w:szCs w:val="32"/>
        </w:rPr>
        <w:t>→</w:t>
      </w:r>
      <w:r w:rsidRPr="00300E51">
        <w:rPr>
          <w:sz w:val="32"/>
          <w:szCs w:val="32"/>
        </w:rPr>
        <w:t xml:space="preserve"> Home</w:t>
      </w:r>
    </w:p>
    <w:p w14:paraId="6149418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Times New Roman" w:hAnsi="Times New Roman" w:cs="Times New Roman"/>
          <w:sz w:val="32"/>
          <w:szCs w:val="32"/>
        </w:rPr>
        <w:t>→</w:t>
      </w:r>
      <w:r w:rsidRPr="00300E51">
        <w:rPr>
          <w:sz w:val="32"/>
          <w:szCs w:val="32"/>
        </w:rPr>
        <w:t xml:space="preserve"> My Tickets</w:t>
      </w:r>
    </w:p>
    <w:p w14:paraId="5263982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Times New Roman" w:hAnsi="Times New Roman" w:cs="Times New Roman"/>
          <w:sz w:val="32"/>
          <w:szCs w:val="32"/>
        </w:rPr>
        <w:t>→</w:t>
      </w:r>
      <w:r w:rsidRPr="00300E51">
        <w:rPr>
          <w:sz w:val="32"/>
          <w:szCs w:val="32"/>
        </w:rPr>
        <w:t xml:space="preserve"> New Ticket</w:t>
      </w:r>
    </w:p>
    <w:p w14:paraId="51D20922" w14:textId="77777777" w:rsidR="00300E51" w:rsidRPr="00300E51" w:rsidRDefault="00300E51" w:rsidP="00300E51">
      <w:pPr>
        <w:rPr>
          <w:sz w:val="32"/>
          <w:szCs w:val="32"/>
        </w:rPr>
      </w:pPr>
    </w:p>
    <w:p w14:paraId="01B530D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Technician</w:t>
      </w:r>
    </w:p>
    <w:p w14:paraId="1F1ECF7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Times New Roman" w:hAnsi="Times New Roman" w:cs="Times New Roman"/>
          <w:sz w:val="32"/>
          <w:szCs w:val="32"/>
        </w:rPr>
        <w:t>→</w:t>
      </w:r>
      <w:r w:rsidRPr="00300E51">
        <w:rPr>
          <w:sz w:val="32"/>
          <w:szCs w:val="32"/>
        </w:rPr>
        <w:t xml:space="preserve"> Work Queue</w:t>
      </w:r>
    </w:p>
    <w:p w14:paraId="7C09E6A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Times New Roman" w:hAnsi="Times New Roman" w:cs="Times New Roman"/>
          <w:sz w:val="32"/>
          <w:szCs w:val="32"/>
        </w:rPr>
        <w:t>→</w:t>
      </w:r>
      <w:r w:rsidRPr="00300E51">
        <w:rPr>
          <w:sz w:val="32"/>
          <w:szCs w:val="32"/>
        </w:rPr>
        <w:t xml:space="preserve"> Assigned Tickets</w:t>
      </w:r>
    </w:p>
    <w:p w14:paraId="22E20D5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pict w14:anchorId="7375DCCE">
          <v:rect id="_x0000_i3455" style="width:0;height:1.5pt" o:hralign="center" o:hrstd="t" o:hr="t" fillcolor="#a0a0a0" stroked="f"/>
        </w:pict>
      </w:r>
    </w:p>
    <w:p w14:paraId="55260AC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133. But Do Not Build Everything Into One App</w:t>
      </w:r>
    </w:p>
    <w:p w14:paraId="2F788E7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common mistake:</w:t>
      </w:r>
    </w:p>
    <w:p w14:paraId="3EFF70E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One Giant App</w:t>
      </w:r>
    </w:p>
    <w:p w14:paraId="689C4FA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|</w:t>
      </w:r>
    </w:p>
    <w:p w14:paraId="4FA8707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+ Employee</w:t>
      </w:r>
    </w:p>
    <w:p w14:paraId="0BEE706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+ Technician</w:t>
      </w:r>
    </w:p>
    <w:p w14:paraId="555BC31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+ Manager</w:t>
      </w:r>
    </w:p>
    <w:p w14:paraId="3C590E3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+ Admin</w:t>
      </w:r>
    </w:p>
    <w:p w14:paraId="3F84512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+ HR</w:t>
      </w:r>
    </w:p>
    <w:p w14:paraId="5229AC2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+ Finance</w:t>
      </w:r>
    </w:p>
    <w:p w14:paraId="23BDC7A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+ Reporting</w:t>
      </w:r>
    </w:p>
    <w:p w14:paraId="42A1450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Eventually the app becomes:</w:t>
      </w:r>
    </w:p>
    <w:p w14:paraId="3FE31FC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Difficult to maintain.</w:t>
      </w:r>
    </w:p>
    <w:p w14:paraId="0747BCA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BA4C4BF">
          <v:rect id="_x0000_i3456" style="width:0;height:1.5pt" o:hralign="center" o:hrstd="t" o:hr="t" fillcolor="#a0a0a0" stroked="f"/>
        </w:pict>
      </w:r>
    </w:p>
    <w:p w14:paraId="661D7A4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134. Better Architecture</w:t>
      </w:r>
    </w:p>
    <w:p w14:paraId="13E902A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our Help Desk:</w:t>
      </w:r>
    </w:p>
    <w:p w14:paraId="6D17D37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Employee</w:t>
      </w:r>
    </w:p>
    <w:p w14:paraId="4617DC9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Canvas App.</w:t>
      </w:r>
    </w:p>
    <w:p w14:paraId="1C77340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Technician/Admin</w:t>
      </w:r>
    </w:p>
    <w:p w14:paraId="2412A9F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Model-Driven App.</w:t>
      </w:r>
    </w:p>
    <w:p w14:paraId="7B0FF50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Both use:</w:t>
      </w:r>
    </w:p>
    <w:p w14:paraId="2E38B8A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Dataverse.</w:t>
      </w:r>
    </w:p>
    <w:p w14:paraId="5110E31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B1C9B3E">
          <v:rect id="_x0000_i3457" style="width:0;height:1.5pt" o:hralign="center" o:hrstd="t" o:hr="t" fillcolor="#a0a0a0" stroked="f"/>
        </w:pict>
      </w:r>
    </w:p>
    <w:p w14:paraId="0FE3DB7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135. Why Model-Driven for Technician?</w:t>
      </w:r>
    </w:p>
    <w:p w14:paraId="336656D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Technicians need:</w:t>
      </w:r>
    </w:p>
    <w:p w14:paraId="781E594F" w14:textId="77777777" w:rsidR="00300E51" w:rsidRPr="00300E51" w:rsidRDefault="00300E51" w:rsidP="00300E51">
      <w:pPr>
        <w:numPr>
          <w:ilvl w:val="0"/>
          <w:numId w:val="39"/>
        </w:numPr>
        <w:rPr>
          <w:sz w:val="32"/>
          <w:szCs w:val="32"/>
        </w:rPr>
      </w:pPr>
      <w:r w:rsidRPr="00300E51">
        <w:rPr>
          <w:sz w:val="32"/>
          <w:szCs w:val="32"/>
        </w:rPr>
        <w:t>Data-dense views</w:t>
      </w:r>
    </w:p>
    <w:p w14:paraId="3F55186C" w14:textId="77777777" w:rsidR="00300E51" w:rsidRPr="00300E51" w:rsidRDefault="00300E51" w:rsidP="00300E51">
      <w:pPr>
        <w:numPr>
          <w:ilvl w:val="0"/>
          <w:numId w:val="39"/>
        </w:numPr>
        <w:rPr>
          <w:sz w:val="32"/>
          <w:szCs w:val="32"/>
        </w:rPr>
      </w:pPr>
      <w:r w:rsidRPr="00300E51">
        <w:rPr>
          <w:sz w:val="32"/>
          <w:szCs w:val="32"/>
        </w:rPr>
        <w:t>Queues</w:t>
      </w:r>
    </w:p>
    <w:p w14:paraId="3E96B04A" w14:textId="77777777" w:rsidR="00300E51" w:rsidRPr="00300E51" w:rsidRDefault="00300E51" w:rsidP="00300E51">
      <w:pPr>
        <w:numPr>
          <w:ilvl w:val="0"/>
          <w:numId w:val="39"/>
        </w:numPr>
        <w:rPr>
          <w:sz w:val="32"/>
          <w:szCs w:val="32"/>
        </w:rPr>
      </w:pPr>
      <w:r w:rsidRPr="00300E51">
        <w:rPr>
          <w:sz w:val="32"/>
          <w:szCs w:val="32"/>
        </w:rPr>
        <w:t>Forms</w:t>
      </w:r>
    </w:p>
    <w:p w14:paraId="35F5E48B" w14:textId="77777777" w:rsidR="00300E51" w:rsidRPr="00300E51" w:rsidRDefault="00300E51" w:rsidP="00300E51">
      <w:pPr>
        <w:numPr>
          <w:ilvl w:val="0"/>
          <w:numId w:val="39"/>
        </w:numPr>
        <w:rPr>
          <w:sz w:val="32"/>
          <w:szCs w:val="32"/>
        </w:rPr>
      </w:pPr>
      <w:r w:rsidRPr="00300E51">
        <w:rPr>
          <w:sz w:val="32"/>
          <w:szCs w:val="32"/>
        </w:rPr>
        <w:t>Administrative workflows</w:t>
      </w:r>
    </w:p>
    <w:p w14:paraId="354D8449" w14:textId="77777777" w:rsidR="00300E51" w:rsidRPr="00300E51" w:rsidRDefault="00300E51" w:rsidP="00300E51">
      <w:pPr>
        <w:numPr>
          <w:ilvl w:val="0"/>
          <w:numId w:val="39"/>
        </w:numPr>
        <w:rPr>
          <w:sz w:val="32"/>
          <w:szCs w:val="32"/>
        </w:rPr>
      </w:pPr>
      <w:r w:rsidRPr="00300E51">
        <w:rPr>
          <w:sz w:val="32"/>
          <w:szCs w:val="32"/>
        </w:rPr>
        <w:t>Many related records</w:t>
      </w:r>
    </w:p>
    <w:p w14:paraId="79D8AB8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often fits:</w:t>
      </w:r>
    </w:p>
    <w:p w14:paraId="083A218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Model-Driven App</w:t>
      </w:r>
    </w:p>
    <w:p w14:paraId="39261CA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better than a heavily customized employee-facing Canvas App.</w:t>
      </w:r>
    </w:p>
    <w:p w14:paraId="0625106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Day 12 will build it.</w:t>
      </w:r>
    </w:p>
    <w:p w14:paraId="56F1FC1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37C7AC8">
          <v:rect id="_x0000_i3458" style="width:0;height:1.5pt" o:hralign="center" o:hrstd="t" o:hr="t" fillcolor="#a0a0a0" stroked="f"/>
        </w:pict>
      </w:r>
    </w:p>
    <w:p w14:paraId="1C6076D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136. UI Role Check Is Not Security</w:t>
      </w:r>
    </w:p>
    <w:p w14:paraId="3BBCCFD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Suppose:</w:t>
      </w:r>
    </w:p>
    <w:p w14:paraId="557DE62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Visible = varIsTechnician</w:t>
      </w:r>
    </w:p>
    <w:p w14:paraId="59F38D2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Does this secure Support Ticket data?</w:t>
      </w:r>
    </w:p>
    <w:p w14:paraId="6F7C193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No.</w:t>
      </w:r>
    </w:p>
    <w:p w14:paraId="06DF53D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It only hides/shows a UI control.</w:t>
      </w:r>
    </w:p>
    <w:p w14:paraId="409FBC9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Real authorization remains:</w:t>
      </w:r>
    </w:p>
    <w:p w14:paraId="4B11C44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Dataverse Security.</w:t>
      </w:r>
    </w:p>
    <w:p w14:paraId="03A34A6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97F1BA7">
          <v:rect id="_x0000_i3459" style="width:0;height:1.5pt" o:hralign="center" o:hrstd="t" o:hr="t" fillcolor="#a0a0a0" stroked="f"/>
        </w:pict>
      </w:r>
    </w:p>
    <w:p w14:paraId="2A6957B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AA — LOADING STATES</w:t>
      </w:r>
    </w:p>
    <w:p w14:paraId="2657A1B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137. Four UI States</w:t>
      </w:r>
    </w:p>
    <w:p w14:paraId="0AE48C5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Professional data regions should consider:</w:t>
      </w:r>
    </w:p>
    <w:p w14:paraId="7CE9377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Loading</w:t>
      </w:r>
    </w:p>
    <w:p w14:paraId="1A023AE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Success/Data</w:t>
      </w:r>
    </w:p>
    <w:p w14:paraId="629AAC3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Empty</w:t>
      </w:r>
    </w:p>
    <w:p w14:paraId="62CDEDA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Error</w:t>
      </w:r>
    </w:p>
    <w:p w14:paraId="112335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C54BD12">
          <v:rect id="_x0000_i3460" style="width:0;height:1.5pt" o:hralign="center" o:hrstd="t" o:hr="t" fillcolor="#a0a0a0" stroked="f"/>
        </w:pict>
      </w:r>
    </w:p>
    <w:p w14:paraId="0ED799A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138. Loading</w:t>
      </w:r>
    </w:p>
    <w:p w14:paraId="002ED1D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1F342E9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Loading your tickets...</w:t>
      </w:r>
    </w:p>
    <w:p w14:paraId="2FEB633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with appropriate visual feedback.</w:t>
      </w:r>
    </w:p>
    <w:p w14:paraId="744B1F5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9E6287D">
          <v:rect id="_x0000_i3461" style="width:0;height:1.5pt" o:hralign="center" o:hrstd="t" o:hr="t" fillcolor="#a0a0a0" stroked="f"/>
        </w:pict>
      </w:r>
    </w:p>
    <w:p w14:paraId="00FDE99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139. Data</w:t>
      </w:r>
    </w:p>
    <w:p w14:paraId="27F79E2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617BE70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TKT-00021</w:t>
      </w:r>
    </w:p>
    <w:p w14:paraId="695B1C9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VPN not working</w:t>
      </w:r>
    </w:p>
    <w:p w14:paraId="6763FC8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 Progress</w:t>
      </w:r>
    </w:p>
    <w:p w14:paraId="01DBD20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DAC3228">
          <v:rect id="_x0000_i3462" style="width:0;height:1.5pt" o:hralign="center" o:hrstd="t" o:hr="t" fillcolor="#a0a0a0" stroked="f"/>
        </w:pict>
      </w:r>
    </w:p>
    <w:p w14:paraId="69157AE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140. Empty</w:t>
      </w:r>
    </w:p>
    <w:p w14:paraId="781A109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No tickets yet.</w:t>
      </w:r>
    </w:p>
    <w:p w14:paraId="1AFB8C09" w14:textId="77777777" w:rsidR="00300E51" w:rsidRPr="00300E51" w:rsidRDefault="00300E51" w:rsidP="00300E51">
      <w:pPr>
        <w:rPr>
          <w:sz w:val="32"/>
          <w:szCs w:val="32"/>
        </w:rPr>
      </w:pPr>
    </w:p>
    <w:p w14:paraId="3F37EFA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 a ticket when you need IT assistance.</w:t>
      </w:r>
    </w:p>
    <w:p w14:paraId="5FF12D2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20CEDFE">
          <v:rect id="_x0000_i3463" style="width:0;height:1.5pt" o:hralign="center" o:hrstd="t" o:hr="t" fillcolor="#a0a0a0" stroked="f"/>
        </w:pict>
      </w:r>
    </w:p>
    <w:p w14:paraId="425E5BC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141. Error</w:t>
      </w:r>
    </w:p>
    <w:p w14:paraId="38F3D1F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We couldn't load your tickets.</w:t>
      </w:r>
    </w:p>
    <w:p w14:paraId="7CCB9193" w14:textId="77777777" w:rsidR="00300E51" w:rsidRPr="00300E51" w:rsidRDefault="00300E51" w:rsidP="00300E51">
      <w:pPr>
        <w:rPr>
          <w:sz w:val="32"/>
          <w:szCs w:val="32"/>
        </w:rPr>
      </w:pPr>
    </w:p>
    <w:p w14:paraId="289CBD3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Please try again.</w:t>
      </w:r>
    </w:p>
    <w:p w14:paraId="2014014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confuse:</w:t>
      </w:r>
    </w:p>
    <w:p w14:paraId="3A811AB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Error</w:t>
      </w:r>
    </w:p>
    <w:p w14:paraId="05EBB5B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with:</w:t>
      </w:r>
    </w:p>
    <w:p w14:paraId="3EA77E1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Empty.</w:t>
      </w:r>
    </w:p>
    <w:p w14:paraId="3A9CB97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512EB5C">
          <v:rect id="_x0000_i3464" style="width:0;height:1.5pt" o:hralign="center" o:hrstd="t" o:hr="t" fillcolor="#a0a0a0" stroked="f"/>
        </w:pict>
      </w:r>
    </w:p>
    <w:p w14:paraId="298472F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AB — SKELETON CONCEPT</w:t>
      </w:r>
    </w:p>
    <w:p w14:paraId="593B019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142. Skeleton Loading</w:t>
      </w:r>
    </w:p>
    <w:p w14:paraId="47B8B68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Instead of only:</w:t>
      </w:r>
    </w:p>
    <w:p w14:paraId="143E32A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Loading...</w:t>
      </w:r>
    </w:p>
    <w:p w14:paraId="3129141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some applications use placeholder shapes resembling the eventual content.</w:t>
      </w:r>
    </w:p>
    <w:p w14:paraId="0FF3B84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Concept:</w:t>
      </w:r>
    </w:p>
    <w:p w14:paraId="13F0548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Times New Roman" w:hAnsi="Times New Roman" w:cs="Times New Roman"/>
          <w:sz w:val="32"/>
          <w:szCs w:val="32"/>
        </w:rPr>
        <w:t>████████████</w:t>
      </w:r>
    </w:p>
    <w:p w14:paraId="05E8953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Times New Roman" w:hAnsi="Times New Roman" w:cs="Times New Roman"/>
          <w:sz w:val="32"/>
          <w:szCs w:val="32"/>
        </w:rPr>
        <w:t>██████</w:t>
      </w:r>
    </w:p>
    <w:p w14:paraId="46B23434" w14:textId="77777777" w:rsidR="00300E51" w:rsidRPr="00300E51" w:rsidRDefault="00300E51" w:rsidP="00300E51">
      <w:pPr>
        <w:rPr>
          <w:sz w:val="32"/>
          <w:szCs w:val="32"/>
        </w:rPr>
      </w:pPr>
    </w:p>
    <w:p w14:paraId="3D89901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Times New Roman" w:hAnsi="Times New Roman" w:cs="Times New Roman"/>
          <w:sz w:val="32"/>
          <w:szCs w:val="32"/>
        </w:rPr>
        <w:t>████████████</w:t>
      </w:r>
    </w:p>
    <w:p w14:paraId="6168F2E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Times New Roman" w:hAnsi="Times New Roman" w:cs="Times New Roman"/>
          <w:sz w:val="32"/>
          <w:szCs w:val="32"/>
        </w:rPr>
        <w:t>██████</w:t>
      </w:r>
    </w:p>
    <w:p w14:paraId="123C7FF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can make waiting feel more structured.</w:t>
      </w:r>
    </w:p>
    <w:p w14:paraId="3606B32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today's lab:</w:t>
      </w:r>
    </w:p>
    <w:p w14:paraId="3A129E8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Concept only.</w:t>
      </w:r>
    </w:p>
    <w:p w14:paraId="77587AF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standard loading indicator is sufficient.</w:t>
      </w:r>
    </w:p>
    <w:p w14:paraId="1871E1A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1DC0A35">
          <v:rect id="_x0000_i3465" style="width:0;height:1.5pt" o:hralign="center" o:hrstd="t" o:hr="t" fillcolor="#a0a0a0" stroked="f"/>
        </w:pict>
      </w:r>
    </w:p>
    <w:p w14:paraId="63EA4C4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AC — APPLICATION STATE</w:t>
      </w:r>
    </w:p>
    <w:p w14:paraId="2E7D621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143. Review Current State</w:t>
      </w:r>
    </w:p>
    <w:p w14:paraId="1B28D07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Possible app state:</w:t>
      </w:r>
    </w:p>
    <w:p w14:paraId="07D2435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varCurrentEmployee</w:t>
      </w:r>
    </w:p>
    <w:p w14:paraId="286E3FD7" w14:textId="77777777" w:rsidR="00300E51" w:rsidRPr="00300E51" w:rsidRDefault="00300E51" w:rsidP="00300E51">
      <w:pPr>
        <w:rPr>
          <w:sz w:val="32"/>
          <w:szCs w:val="32"/>
        </w:rPr>
      </w:pPr>
    </w:p>
    <w:p w14:paraId="2893EFC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varSelectedTicket</w:t>
      </w:r>
    </w:p>
    <w:p w14:paraId="4E626282" w14:textId="77777777" w:rsidR="00300E51" w:rsidRPr="00300E51" w:rsidRDefault="00300E51" w:rsidP="00300E51">
      <w:pPr>
        <w:rPr>
          <w:sz w:val="32"/>
          <w:szCs w:val="32"/>
        </w:rPr>
      </w:pPr>
    </w:p>
    <w:p w14:paraId="2F69FE6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varLoading</w:t>
      </w:r>
    </w:p>
    <w:p w14:paraId="1052765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Screen-local state might include:</w:t>
      </w:r>
    </w:p>
    <w:p w14:paraId="469299C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locFilterOpen</w:t>
      </w:r>
    </w:p>
    <w:p w14:paraId="0123688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180484E">
          <v:rect id="_x0000_i3466" style="width:0;height:1.5pt" o:hralign="center" o:hrstd="t" o:hr="t" fillcolor="#a0a0a0" stroked="f"/>
        </w:pict>
      </w:r>
    </w:p>
    <w:p w14:paraId="466CC93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144. State Audit</w:t>
      </w:r>
    </w:p>
    <w:p w14:paraId="5670579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Ask for each variable:</w:t>
      </w:r>
    </w:p>
    <w:p w14:paraId="2EDC1C0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Why does this exist?</w:t>
      </w:r>
    </w:p>
    <w:p w14:paraId="4D2C4E4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If the answer is:</w:t>
      </w:r>
    </w:p>
    <w:p w14:paraId="37C2C3F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 don't know.</w:t>
      </w:r>
    </w:p>
    <w:p w14:paraId="45E3D47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Investigate whether it should exist.</w:t>
      </w:r>
    </w:p>
    <w:p w14:paraId="505A798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162A2E5">
          <v:rect id="_x0000_i3467" style="width:0;height:1.5pt" o:hralign="center" o:hrstd="t" o:hr="t" fillcolor="#a0a0a0" stroked="f"/>
        </w:pict>
      </w:r>
    </w:p>
    <w:p w14:paraId="39F4EE8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145. Duplicate State</w:t>
      </w:r>
    </w:p>
    <w:p w14:paraId="046FC3F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Avoid:</w:t>
      </w:r>
    </w:p>
    <w:p w14:paraId="4EBE2F3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varTicketStatus</w:t>
      </w:r>
    </w:p>
    <w:p w14:paraId="7126A300" w14:textId="77777777" w:rsidR="00300E51" w:rsidRPr="00300E51" w:rsidRDefault="00300E51" w:rsidP="00300E51">
      <w:pPr>
        <w:rPr>
          <w:sz w:val="32"/>
          <w:szCs w:val="32"/>
        </w:rPr>
      </w:pPr>
    </w:p>
    <w:p w14:paraId="72483C8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varTicketSubject</w:t>
      </w:r>
    </w:p>
    <w:p w14:paraId="5846AE87" w14:textId="77777777" w:rsidR="00300E51" w:rsidRPr="00300E51" w:rsidRDefault="00300E51" w:rsidP="00300E51">
      <w:pPr>
        <w:rPr>
          <w:sz w:val="32"/>
          <w:szCs w:val="32"/>
        </w:rPr>
      </w:pPr>
    </w:p>
    <w:p w14:paraId="2AA266C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varTicketCategory</w:t>
      </w:r>
    </w:p>
    <w:p w14:paraId="334CE1AA" w14:textId="77777777" w:rsidR="00300E51" w:rsidRPr="00300E51" w:rsidRDefault="00300E51" w:rsidP="00300E51">
      <w:pPr>
        <w:rPr>
          <w:sz w:val="32"/>
          <w:szCs w:val="32"/>
        </w:rPr>
      </w:pPr>
    </w:p>
    <w:p w14:paraId="277A11A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varTicketPriority</w:t>
      </w:r>
    </w:p>
    <w:p w14:paraId="1103CD7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if:</w:t>
      </w:r>
    </w:p>
    <w:p w14:paraId="59ED547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varSelectedTicket</w:t>
      </w:r>
    </w:p>
    <w:p w14:paraId="00CE796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already contains the record.</w:t>
      </w:r>
    </w:p>
    <w:p w14:paraId="0C1531C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Use:</w:t>
      </w:r>
    </w:p>
    <w:p w14:paraId="2423575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varSelectedTicket.Subject</w:t>
      </w:r>
    </w:p>
    <w:p w14:paraId="7ADA84D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instead.</w:t>
      </w:r>
    </w:p>
    <w:p w14:paraId="2C27720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00FD467">
          <v:rect id="_x0000_i3468" style="width:0;height:1.5pt" o:hralign="center" o:hrstd="t" o:hr="t" fillcolor="#a0a0a0" stroked="f"/>
        </w:pict>
      </w:r>
    </w:p>
    <w:p w14:paraId="004E5C1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146. Formula-First Mindset</w:t>
      </w:r>
    </w:p>
    <w:p w14:paraId="592EFD1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Ask:</w:t>
      </w:r>
    </w:p>
    <w:p w14:paraId="7AB08AC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Can this be calculated from existing state/data?</w:t>
      </w:r>
    </w:p>
    <w:p w14:paraId="61C84B8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If yes:</w:t>
      </w:r>
    </w:p>
    <w:p w14:paraId="5C06817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Consider a:</w:t>
      </w:r>
    </w:p>
    <w:p w14:paraId="00A0882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Formula</w:t>
      </w:r>
    </w:p>
    <w:p w14:paraId="2993C0D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instead of creating another mutable variable.</w:t>
      </w:r>
    </w:p>
    <w:p w14:paraId="2459EA4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A544983">
          <v:rect id="_x0000_i3469" style="width:0;height:1.5pt" o:hralign="center" o:hrstd="t" o:hr="t" fillcolor="#a0a0a0" stroked="f"/>
        </w:pict>
      </w:r>
    </w:p>
    <w:p w14:paraId="287E440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AD — APP.ONSTART</w:t>
      </w:r>
    </w:p>
    <w:p w14:paraId="0F05B88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147. Startup Anti-Pattern</w:t>
      </w:r>
    </w:p>
    <w:p w14:paraId="6983B57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Poor:</w:t>
      </w:r>
    </w:p>
    <w:p w14:paraId="7CD4955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App.OnStart:</w:t>
      </w:r>
    </w:p>
    <w:p w14:paraId="02711DBF" w14:textId="77777777" w:rsidR="00300E51" w:rsidRPr="00300E51" w:rsidRDefault="00300E51" w:rsidP="00300E51">
      <w:pPr>
        <w:rPr>
          <w:sz w:val="32"/>
          <w:szCs w:val="32"/>
        </w:rPr>
      </w:pPr>
    </w:p>
    <w:p w14:paraId="488EC94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Load every Employee</w:t>
      </w:r>
    </w:p>
    <w:p w14:paraId="28CC9F0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Load every Ticket</w:t>
      </w:r>
    </w:p>
    <w:p w14:paraId="4CFDD88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Load every Category</w:t>
      </w:r>
    </w:p>
    <w:p w14:paraId="4167F4E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Load every Technician</w:t>
      </w:r>
    </w:p>
    <w:p w14:paraId="4C2C120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Calculate 20 metrics</w:t>
      </w:r>
    </w:p>
    <w:p w14:paraId="51BD2A0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 10 collections</w:t>
      </w:r>
    </w:p>
    <w:p w14:paraId="610330C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Set 15 variables</w:t>
      </w:r>
    </w:p>
    <w:p w14:paraId="527420E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Refresh 5 tables</w:t>
      </w:r>
    </w:p>
    <w:p w14:paraId="4C1E53F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makes startup:</w:t>
      </w:r>
    </w:p>
    <w:p w14:paraId="4288311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Heavy.</w:t>
      </w:r>
    </w:p>
    <w:p w14:paraId="7DCF99E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E950094">
          <v:rect id="_x0000_i3470" style="width:0;height:1.5pt" o:hralign="center" o:hrstd="t" o:hr="t" fillcolor="#a0a0a0" stroked="f"/>
        </w:pict>
      </w:r>
    </w:p>
    <w:p w14:paraId="204FA09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148. Better Startup</w:t>
      </w:r>
    </w:p>
    <w:p w14:paraId="29CF7AF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Load/create only what is genuinely necessary.</w:t>
      </w:r>
    </w:p>
    <w:p w14:paraId="17AD60F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Possible:</w:t>
      </w:r>
    </w:p>
    <w:p w14:paraId="716D107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Current Employee</w:t>
      </w:r>
    </w:p>
    <w:p w14:paraId="001E467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Small static configuration</w:t>
      </w:r>
    </w:p>
    <w:p w14:paraId="2481AF1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Essential initialization</w:t>
      </w:r>
    </w:p>
    <w:p w14:paraId="1E264B1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Allow other data to be queried:</w:t>
      </w:r>
    </w:p>
    <w:p w14:paraId="3E1A80E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When needed.</w:t>
      </w:r>
    </w:p>
    <w:p w14:paraId="19CFDA7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5440D60">
          <v:rect id="_x0000_i3471" style="width:0;height:1.5pt" o:hralign="center" o:hrstd="t" o:hr="t" fillcolor="#a0a0a0" stroked="f"/>
        </w:pict>
      </w:r>
    </w:p>
    <w:p w14:paraId="55FCB1B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AE — NAMED FORMULAS PREVIEW</w:t>
      </w:r>
    </w:p>
    <w:p w14:paraId="5A3A92F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149. App.Formulas</w:t>
      </w:r>
    </w:p>
    <w:p w14:paraId="1424231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Power Apps supports:</w:t>
      </w:r>
    </w:p>
    <w:p w14:paraId="4963B0C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Named Formulas</w:t>
      </w:r>
    </w:p>
    <w:p w14:paraId="10829B3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through App.Formulas.</w:t>
      </w:r>
    </w:p>
    <w:p w14:paraId="7D885DC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Conceptually:</w:t>
      </w:r>
    </w:p>
    <w:p w14:paraId="7383416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CurrentEmployee =</w:t>
      </w:r>
    </w:p>
    <w:p w14:paraId="0D704A8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LookUp(...)</w:t>
      </w:r>
    </w:p>
    <w:p w14:paraId="27E9107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Then the app can refer to:</w:t>
      </w:r>
    </w:p>
    <w:p w14:paraId="332967C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CurrentEmployee</w:t>
      </w:r>
    </w:p>
    <w:p w14:paraId="567EAF6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without manually setting a mutable variable.</w:t>
      </w:r>
    </w:p>
    <w:p w14:paraId="551CF80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EC1ED05">
          <v:rect id="_x0000_i3472" style="width:0;height:1.5pt" o:hralign="center" o:hrstd="t" o:hr="t" fillcolor="#a0a0a0" stroked="f"/>
        </w:pict>
      </w:r>
    </w:p>
    <w:p w14:paraId="536357E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150. Why Named Formulas Matter</w:t>
      </w:r>
    </w:p>
    <w:p w14:paraId="252FA6A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Named formulas can:</w:t>
      </w:r>
    </w:p>
    <w:p w14:paraId="301888C4" w14:textId="77777777" w:rsidR="00300E51" w:rsidRPr="00300E51" w:rsidRDefault="00300E51" w:rsidP="00300E51">
      <w:pPr>
        <w:numPr>
          <w:ilvl w:val="0"/>
          <w:numId w:val="40"/>
        </w:numPr>
        <w:rPr>
          <w:sz w:val="32"/>
          <w:szCs w:val="32"/>
        </w:rPr>
      </w:pPr>
      <w:r w:rsidRPr="00300E51">
        <w:rPr>
          <w:sz w:val="32"/>
          <w:szCs w:val="32"/>
        </w:rPr>
        <w:t>Centralize reusable calculations</w:t>
      </w:r>
    </w:p>
    <w:p w14:paraId="3843A0F8" w14:textId="77777777" w:rsidR="00300E51" w:rsidRPr="00300E51" w:rsidRDefault="00300E51" w:rsidP="00300E51">
      <w:pPr>
        <w:numPr>
          <w:ilvl w:val="0"/>
          <w:numId w:val="40"/>
        </w:numPr>
        <w:rPr>
          <w:sz w:val="32"/>
          <w:szCs w:val="32"/>
        </w:rPr>
      </w:pPr>
      <w:r w:rsidRPr="00300E51">
        <w:rPr>
          <w:sz w:val="32"/>
          <w:szCs w:val="32"/>
        </w:rPr>
        <w:t>Reduce duplicated expressions</w:t>
      </w:r>
    </w:p>
    <w:p w14:paraId="158314CD" w14:textId="77777777" w:rsidR="00300E51" w:rsidRPr="00300E51" w:rsidRDefault="00300E51" w:rsidP="00300E51">
      <w:pPr>
        <w:numPr>
          <w:ilvl w:val="0"/>
          <w:numId w:val="40"/>
        </w:numPr>
        <w:rPr>
          <w:sz w:val="32"/>
          <w:szCs w:val="32"/>
        </w:rPr>
      </w:pPr>
      <w:r w:rsidRPr="00300E51">
        <w:rPr>
          <w:sz w:val="32"/>
          <w:szCs w:val="32"/>
        </w:rPr>
        <w:t>Reduce unnecessary startup scripting</w:t>
      </w:r>
    </w:p>
    <w:p w14:paraId="60C1B39E" w14:textId="77777777" w:rsidR="00300E51" w:rsidRPr="00300E51" w:rsidRDefault="00300E51" w:rsidP="00300E51">
      <w:pPr>
        <w:numPr>
          <w:ilvl w:val="0"/>
          <w:numId w:val="40"/>
        </w:numPr>
        <w:rPr>
          <w:sz w:val="32"/>
          <w:szCs w:val="32"/>
        </w:rPr>
      </w:pPr>
      <w:r w:rsidRPr="00300E51">
        <w:rPr>
          <w:sz w:val="32"/>
          <w:szCs w:val="32"/>
        </w:rPr>
        <w:t>Allow Power Fx to evaluate values when needed</w:t>
      </w:r>
    </w:p>
    <w:p w14:paraId="0214A89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We will explore them more deeply on:</w:t>
      </w:r>
    </w:p>
    <w:p w14:paraId="6D955E4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Day 10.</w:t>
      </w:r>
    </w:p>
    <w:p w14:paraId="164FDD4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0AECE27">
          <v:rect id="_x0000_i3473" style="width:0;height:1.5pt" o:hralign="center" o:hrstd="t" o:hr="t" fillcolor="#a0a0a0" stroked="f"/>
        </w:pict>
      </w:r>
    </w:p>
    <w:p w14:paraId="10E9092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AF — START SCREEN PREVIEW</w:t>
      </w:r>
    </w:p>
    <w:p w14:paraId="571193A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151. App.StartScreen</w:t>
      </w:r>
    </w:p>
    <w:p w14:paraId="585B6AF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Canvas Apps provide:</w:t>
      </w:r>
    </w:p>
    <w:p w14:paraId="4623E0D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App.StartScreen</w:t>
      </w:r>
    </w:p>
    <w:p w14:paraId="6974B69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determining the initial screen.</w:t>
      </w:r>
    </w:p>
    <w:p w14:paraId="3D8EE5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build complicated initial navigation solely by chaining:</w:t>
      </w:r>
    </w:p>
    <w:p w14:paraId="2E16973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Navigate(...)</w:t>
      </w:r>
    </w:p>
    <w:p w14:paraId="33B44A6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inside a huge startup routine.</w:t>
      </w:r>
    </w:p>
    <w:p w14:paraId="26977CC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Advanced startup design will be revisited later.</w:t>
      </w:r>
    </w:p>
    <w:p w14:paraId="1C9AC7F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D27993D">
          <v:rect id="_x0000_i3474" style="width:0;height:1.5pt" o:hralign="center" o:hrstd="t" o:hr="t" fillcolor="#a0a0a0" stroked="f"/>
        </w:pict>
      </w:r>
    </w:p>
    <w:p w14:paraId="78F546B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AG — PERFORMANCE</w:t>
      </w:r>
    </w:p>
    <w:p w14:paraId="74A7807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152. Performance Mindset</w:t>
      </w:r>
    </w:p>
    <w:p w14:paraId="58F97F0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wait until an app is slow.</w:t>
      </w:r>
    </w:p>
    <w:p w14:paraId="768BD36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Ask early:</w:t>
      </w:r>
    </w:p>
    <w:p w14:paraId="6D39699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How much data?</w:t>
      </w:r>
    </w:p>
    <w:p w14:paraId="4E956E3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How many controls?</w:t>
      </w:r>
    </w:p>
    <w:p w14:paraId="55B15CF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How many network requests?</w:t>
      </w:r>
    </w:p>
    <w:p w14:paraId="1049342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How many repeated queries?</w:t>
      </w:r>
    </w:p>
    <w:p w14:paraId="636342C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Are queries delegable?</w:t>
      </w:r>
    </w:p>
    <w:p w14:paraId="7206322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32EA8A7">
          <v:rect id="_x0000_i3475" style="width:0;height:1.5pt" o:hralign="center" o:hrstd="t" o:hr="t" fillcolor="#a0a0a0" stroked="f"/>
        </w:pict>
      </w:r>
    </w:p>
    <w:p w14:paraId="72BFA65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153. N+1 Query Problem</w:t>
      </w:r>
    </w:p>
    <w:p w14:paraId="3D5C2D4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Imagine Gallery loads:</w:t>
      </w:r>
    </w:p>
    <w:p w14:paraId="1442752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50 Tickets.</w:t>
      </w:r>
    </w:p>
    <w:p w14:paraId="549644D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Inside every row you run:</w:t>
      </w:r>
    </w:p>
    <w:p w14:paraId="23DCECB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LookUp(</w:t>
      </w:r>
    </w:p>
    <w:p w14:paraId="6D71E9D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Employees,</w:t>
      </w:r>
    </w:p>
    <w:p w14:paraId="4623DFC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EmployeeID =</w:t>
      </w:r>
    </w:p>
    <w:p w14:paraId="694BA71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ThisItem.TechnicianID</w:t>
      </w:r>
    </w:p>
    <w:p w14:paraId="1655C4C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)</w:t>
      </w:r>
    </w:p>
    <w:p w14:paraId="736A81D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can cause:</w:t>
      </w:r>
    </w:p>
    <w:p w14:paraId="58052CB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Repeated remote queries.</w:t>
      </w:r>
    </w:p>
    <w:p w14:paraId="5991471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008F34C">
          <v:rect id="_x0000_i3476" style="width:0;height:1.5pt" o:hralign="center" o:hrstd="t" o:hr="t" fillcolor="#a0a0a0" stroked="f"/>
        </w:pict>
      </w:r>
    </w:p>
    <w:p w14:paraId="35620D2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154. Better Dataverse Design</w:t>
      </w:r>
    </w:p>
    <w:p w14:paraId="0DA0A24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If Support Ticket has:</w:t>
      </w:r>
    </w:p>
    <w:p w14:paraId="667DA42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Assigned Technician Lookup</w:t>
      </w:r>
    </w:p>
    <w:p w14:paraId="7D10494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the relationship:</w:t>
      </w:r>
    </w:p>
    <w:p w14:paraId="74D74CE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Ticket.Assigned Technician</w:t>
      </w:r>
    </w:p>
    <w:p w14:paraId="02AF2C4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rather than repeatedly searching the Employees table.</w:t>
      </w:r>
    </w:p>
    <w:p w14:paraId="1542E70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Good data modeling improves:</w:t>
      </w:r>
    </w:p>
    <w:p w14:paraId="42A5D0B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Application performance.</w:t>
      </w:r>
    </w:p>
    <w:p w14:paraId="6E44A67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26A8247">
          <v:rect id="_x0000_i3477" style="width:0;height:1.5pt" o:hralign="center" o:hrstd="t" o:hr="t" fillcolor="#a0a0a0" stroked="f"/>
        </w:pict>
      </w:r>
    </w:p>
    <w:p w14:paraId="5AB20C1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155. Avoid Repeated LookUp</w:t>
      </w:r>
    </w:p>
    <w:p w14:paraId="7B870D3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Poor:</w:t>
      </w:r>
    </w:p>
    <w:p w14:paraId="0712298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Gallery Row 1 </w:t>
      </w:r>
      <w:r w:rsidRPr="00300E51">
        <w:rPr>
          <w:rFonts w:ascii="Times New Roman" w:hAnsi="Times New Roman" w:cs="Times New Roman"/>
          <w:sz w:val="32"/>
          <w:szCs w:val="32"/>
        </w:rPr>
        <w:t>→</w:t>
      </w:r>
      <w:r w:rsidRPr="00300E51">
        <w:rPr>
          <w:sz w:val="32"/>
          <w:szCs w:val="32"/>
        </w:rPr>
        <w:t xml:space="preserve"> LookUp Employees</w:t>
      </w:r>
    </w:p>
    <w:p w14:paraId="5ECF1AE5" w14:textId="77777777" w:rsidR="00300E51" w:rsidRPr="00300E51" w:rsidRDefault="00300E51" w:rsidP="00300E51">
      <w:pPr>
        <w:rPr>
          <w:sz w:val="32"/>
          <w:szCs w:val="32"/>
        </w:rPr>
      </w:pPr>
    </w:p>
    <w:p w14:paraId="4A47A5A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Gallery Row 2 </w:t>
      </w:r>
      <w:r w:rsidRPr="00300E51">
        <w:rPr>
          <w:rFonts w:ascii="Times New Roman" w:hAnsi="Times New Roman" w:cs="Times New Roman"/>
          <w:sz w:val="32"/>
          <w:szCs w:val="32"/>
        </w:rPr>
        <w:t>→</w:t>
      </w:r>
      <w:r w:rsidRPr="00300E51">
        <w:rPr>
          <w:sz w:val="32"/>
          <w:szCs w:val="32"/>
        </w:rPr>
        <w:t xml:space="preserve"> LookUp Employees</w:t>
      </w:r>
    </w:p>
    <w:p w14:paraId="39AA9EB5" w14:textId="77777777" w:rsidR="00300E51" w:rsidRPr="00300E51" w:rsidRDefault="00300E51" w:rsidP="00300E51">
      <w:pPr>
        <w:rPr>
          <w:sz w:val="32"/>
          <w:szCs w:val="32"/>
        </w:rPr>
      </w:pPr>
    </w:p>
    <w:p w14:paraId="6197519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Gallery Row 3 </w:t>
      </w:r>
      <w:r w:rsidRPr="00300E51">
        <w:rPr>
          <w:rFonts w:ascii="Times New Roman" w:hAnsi="Times New Roman" w:cs="Times New Roman"/>
          <w:sz w:val="32"/>
          <w:szCs w:val="32"/>
        </w:rPr>
        <w:t>→</w:t>
      </w:r>
      <w:r w:rsidRPr="00300E51">
        <w:rPr>
          <w:sz w:val="32"/>
          <w:szCs w:val="32"/>
        </w:rPr>
        <w:t xml:space="preserve"> LookUp Employees</w:t>
      </w:r>
    </w:p>
    <w:p w14:paraId="05219414" w14:textId="77777777" w:rsidR="00300E51" w:rsidRPr="00300E51" w:rsidRDefault="00300E51" w:rsidP="00300E51">
      <w:pPr>
        <w:rPr>
          <w:sz w:val="32"/>
          <w:szCs w:val="32"/>
        </w:rPr>
      </w:pPr>
    </w:p>
    <w:p w14:paraId="743A79A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...</w:t>
      </w:r>
    </w:p>
    <w:p w14:paraId="025A43A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Possible result:</w:t>
      </w:r>
    </w:p>
    <w:p w14:paraId="5BE22FD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Many network calls.</w:t>
      </w:r>
    </w:p>
    <w:p w14:paraId="0F53151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existing relationships whenever appropriate.</w:t>
      </w:r>
    </w:p>
    <w:p w14:paraId="015D021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B14A533">
          <v:rect id="_x0000_i3478" style="width:0;height:1.5pt" o:hralign="center" o:hrstd="t" o:hr="t" fillcolor="#a0a0a0" stroked="f"/>
        </w:pict>
      </w:r>
    </w:p>
    <w:p w14:paraId="682664C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156. Delegation</w:t>
      </w:r>
    </w:p>
    <w:p w14:paraId="23F41AA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Review:</w:t>
      </w:r>
    </w:p>
    <w:p w14:paraId="66AE619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production Support Ticket table might contain:</w:t>
      </w:r>
    </w:p>
    <w:p w14:paraId="4AE396A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500,000 Tickets.</w:t>
      </w:r>
    </w:p>
    <w:p w14:paraId="1818787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Queries must be designed with:</w:t>
      </w:r>
    </w:p>
    <w:p w14:paraId="7DD22C3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Delegation</w:t>
      </w:r>
    </w:p>
    <w:p w14:paraId="02F83D8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 mind.</w:t>
      </w:r>
    </w:p>
    <w:p w14:paraId="085C8F2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2127357">
          <v:rect id="_x0000_i3479" style="width:0;height:1.5pt" o:hralign="center" o:hrstd="t" o:hr="t" fillcolor="#a0a0a0" stroked="f"/>
        </w:pict>
      </w:r>
    </w:p>
    <w:p w14:paraId="61EC865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157. Do Not Load Every Ticket</w:t>
      </w:r>
    </w:p>
    <w:p w14:paraId="49EB7B4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Bad:</w:t>
      </w:r>
    </w:p>
    <w:p w14:paraId="69E5847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ClearCollect(</w:t>
      </w:r>
    </w:p>
    <w:p w14:paraId="2516FCF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colAllTickets,</w:t>
      </w:r>
    </w:p>
    <w:p w14:paraId="7DF2F9E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'Support Tickets'</w:t>
      </w:r>
    </w:p>
    <w:p w14:paraId="6D6AD86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)</w:t>
      </w:r>
    </w:p>
    <w:p w14:paraId="36FCE96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a large enterprise table.</w:t>
      </w:r>
    </w:p>
    <w:p w14:paraId="1F938D6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Better:</w:t>
      </w:r>
    </w:p>
    <w:p w14:paraId="7AA498F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Query only what the screen requires.</w:t>
      </w:r>
    </w:p>
    <w:p w14:paraId="178CE87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8DF93F7">
          <v:rect id="_x0000_i3480" style="width:0;height:1.5pt" o:hralign="center" o:hrstd="t" o:hr="t" fillcolor="#a0a0a0" stroked="f"/>
        </w:pict>
      </w:r>
    </w:p>
    <w:p w14:paraId="13BEE1A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158. Employee Gallery Filter</w:t>
      </w:r>
    </w:p>
    <w:p w14:paraId="1CE3243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My Tickets should begin with:</w:t>
      </w:r>
    </w:p>
    <w:p w14:paraId="50F0874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Current Employee</w:t>
      </w:r>
    </w:p>
    <w:p w14:paraId="368284F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filtering.</w:t>
      </w:r>
    </w:p>
    <w:p w14:paraId="4833A6D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Not:</w:t>
      </w:r>
    </w:p>
    <w:p w14:paraId="0095296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Download all Tickets</w:t>
      </w:r>
    </w:p>
    <w:p w14:paraId="75631CD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then filter locally.</w:t>
      </w:r>
    </w:p>
    <w:p w14:paraId="7655CFD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43C4FE1">
          <v:rect id="_x0000_i3481" style="width:0;height:1.5pt" o:hralign="center" o:hrstd="t" o:hr="t" fillcolor="#a0a0a0" stroked="f"/>
        </w:pict>
      </w:r>
    </w:p>
    <w:p w14:paraId="5514A81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PART AH — CONTROL COUNT</w:t>
      </w:r>
    </w:p>
    <w:p w14:paraId="1481E4A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159. More Controls ≠ Better App</w:t>
      </w:r>
    </w:p>
    <w:p w14:paraId="562DDA7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screen containing:</w:t>
      </w:r>
    </w:p>
    <w:p w14:paraId="38240F5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Hundreds of unnecessary controls</w:t>
      </w:r>
    </w:p>
    <w:p w14:paraId="5A6CF78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can become harder to:</w:t>
      </w:r>
    </w:p>
    <w:p w14:paraId="216028F2" w14:textId="77777777" w:rsidR="00300E51" w:rsidRPr="00300E51" w:rsidRDefault="00300E51" w:rsidP="00300E51">
      <w:pPr>
        <w:numPr>
          <w:ilvl w:val="0"/>
          <w:numId w:val="41"/>
        </w:numPr>
        <w:rPr>
          <w:sz w:val="32"/>
          <w:szCs w:val="32"/>
        </w:rPr>
      </w:pPr>
      <w:r w:rsidRPr="00300E51">
        <w:rPr>
          <w:sz w:val="32"/>
          <w:szCs w:val="32"/>
        </w:rPr>
        <w:t>Render</w:t>
      </w:r>
    </w:p>
    <w:p w14:paraId="010F82EA" w14:textId="77777777" w:rsidR="00300E51" w:rsidRPr="00300E51" w:rsidRDefault="00300E51" w:rsidP="00300E51">
      <w:pPr>
        <w:numPr>
          <w:ilvl w:val="0"/>
          <w:numId w:val="41"/>
        </w:numPr>
        <w:rPr>
          <w:sz w:val="32"/>
          <w:szCs w:val="32"/>
        </w:rPr>
      </w:pPr>
      <w:r w:rsidRPr="00300E51">
        <w:rPr>
          <w:sz w:val="32"/>
          <w:szCs w:val="32"/>
        </w:rPr>
        <w:t>Maintain</w:t>
      </w:r>
    </w:p>
    <w:p w14:paraId="4B1E0AEC" w14:textId="77777777" w:rsidR="00300E51" w:rsidRPr="00300E51" w:rsidRDefault="00300E51" w:rsidP="00300E51">
      <w:pPr>
        <w:numPr>
          <w:ilvl w:val="0"/>
          <w:numId w:val="41"/>
        </w:numPr>
        <w:rPr>
          <w:sz w:val="32"/>
          <w:szCs w:val="32"/>
        </w:rPr>
      </w:pPr>
      <w:r w:rsidRPr="00300E51">
        <w:rPr>
          <w:sz w:val="32"/>
          <w:szCs w:val="32"/>
        </w:rPr>
        <w:t>Navigate</w:t>
      </w:r>
    </w:p>
    <w:p w14:paraId="5A95D740" w14:textId="77777777" w:rsidR="00300E51" w:rsidRPr="00300E51" w:rsidRDefault="00300E51" w:rsidP="00300E51">
      <w:pPr>
        <w:numPr>
          <w:ilvl w:val="0"/>
          <w:numId w:val="41"/>
        </w:numPr>
        <w:rPr>
          <w:sz w:val="32"/>
          <w:szCs w:val="32"/>
        </w:rPr>
      </w:pPr>
      <w:r w:rsidRPr="00300E51">
        <w:rPr>
          <w:sz w:val="32"/>
          <w:szCs w:val="32"/>
        </w:rPr>
        <w:t>Debug</w:t>
      </w:r>
    </w:p>
    <w:p w14:paraId="416F9D8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Use:</w:t>
      </w:r>
    </w:p>
    <w:p w14:paraId="71FBE1E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Reuse</w:t>
      </w:r>
    </w:p>
    <w:p w14:paraId="6715E67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and:</w:t>
      </w:r>
    </w:p>
    <w:p w14:paraId="4E36EF7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Simplicity.</w:t>
      </w:r>
    </w:p>
    <w:p w14:paraId="2C8CB33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8D1732F">
          <v:rect id="_x0000_i3482" style="width:0;height:1.5pt" o:hralign="center" o:hrstd="t" o:hr="t" fillcolor="#a0a0a0" stroked="f"/>
        </w:pict>
      </w:r>
    </w:p>
    <w:p w14:paraId="2CC3434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160. Component Advantage</w:t>
      </w:r>
    </w:p>
    <w:p w14:paraId="59F8EAE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If the same Header contains:</w:t>
      </w:r>
    </w:p>
    <w:p w14:paraId="3D57D61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8 controls</w:t>
      </w:r>
    </w:p>
    <w:p w14:paraId="6DBDF39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across:</w:t>
      </w:r>
    </w:p>
    <w:p w14:paraId="2B36FEF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10 screens</w:t>
      </w:r>
    </w:p>
    <w:p w14:paraId="77E0F19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copy/paste produces:</w:t>
      </w:r>
    </w:p>
    <w:p w14:paraId="0BA2461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80 duplicated controls.</w:t>
      </w:r>
    </w:p>
    <w:p w14:paraId="6B66C3D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Reusable patterns reduce:</w:t>
      </w:r>
    </w:p>
    <w:p w14:paraId="60738B0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Duplication.</w:t>
      </w:r>
    </w:p>
    <w:p w14:paraId="4BAA9FC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63CA313">
          <v:rect id="_x0000_i3483" style="width:0;height:1.5pt" o:hralign="center" o:hrstd="t" o:hr="t" fillcolor="#a0a0a0" stroked="f"/>
        </w:pict>
      </w:r>
    </w:p>
    <w:p w14:paraId="6BC0939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AI — CROSS-SCREEN REFERENCES</w:t>
      </w:r>
    </w:p>
    <w:p w14:paraId="55EC1E0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161. Fragile Formula</w:t>
      </w:r>
    </w:p>
    <w:p w14:paraId="5E49596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3EF769E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txtSearchOnMyTickets.Text</w:t>
      </w:r>
    </w:p>
    <w:p w14:paraId="34A5D60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referenced from:</w:t>
      </w:r>
    </w:p>
    <w:p w14:paraId="5911671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Home screen.</w:t>
      </w:r>
    </w:p>
    <w:p w14:paraId="0BADE52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Now Home depends on a control living on another screen.</w:t>
      </w:r>
    </w:p>
    <w:p w14:paraId="293D01A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 creates unnecessary:</w:t>
      </w:r>
    </w:p>
    <w:p w14:paraId="2475408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Coupling.</w:t>
      </w:r>
    </w:p>
    <w:p w14:paraId="413870B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F48D0F0">
          <v:rect id="_x0000_i3484" style="width:0;height:1.5pt" o:hralign="center" o:hrstd="t" o:hr="t" fillcolor="#a0a0a0" stroked="f"/>
        </w:pict>
      </w:r>
    </w:p>
    <w:p w14:paraId="2D495D9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162. Better</w:t>
      </w:r>
    </w:p>
    <w:p w14:paraId="7297873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Use:</w:t>
      </w:r>
    </w:p>
    <w:p w14:paraId="3A2C7A97" w14:textId="77777777" w:rsidR="00300E51" w:rsidRPr="00300E51" w:rsidRDefault="00300E51" w:rsidP="00300E51">
      <w:pPr>
        <w:numPr>
          <w:ilvl w:val="0"/>
          <w:numId w:val="42"/>
        </w:numPr>
        <w:rPr>
          <w:sz w:val="32"/>
          <w:szCs w:val="32"/>
        </w:rPr>
      </w:pPr>
      <w:r w:rsidRPr="00300E51">
        <w:rPr>
          <w:sz w:val="32"/>
          <w:szCs w:val="32"/>
        </w:rPr>
        <w:t>Screen-local state</w:t>
      </w:r>
    </w:p>
    <w:p w14:paraId="5767D2B0" w14:textId="77777777" w:rsidR="00300E51" w:rsidRPr="00300E51" w:rsidRDefault="00300E51" w:rsidP="00300E51">
      <w:pPr>
        <w:numPr>
          <w:ilvl w:val="0"/>
          <w:numId w:val="42"/>
        </w:numPr>
        <w:rPr>
          <w:sz w:val="32"/>
          <w:szCs w:val="32"/>
        </w:rPr>
      </w:pPr>
      <w:r w:rsidRPr="00300E51">
        <w:rPr>
          <w:sz w:val="32"/>
          <w:szCs w:val="32"/>
        </w:rPr>
        <w:t>App state</w:t>
      </w:r>
    </w:p>
    <w:p w14:paraId="450A8FFD" w14:textId="77777777" w:rsidR="00300E51" w:rsidRPr="00300E51" w:rsidRDefault="00300E51" w:rsidP="00300E51">
      <w:pPr>
        <w:numPr>
          <w:ilvl w:val="0"/>
          <w:numId w:val="42"/>
        </w:numPr>
        <w:rPr>
          <w:sz w:val="32"/>
          <w:szCs w:val="32"/>
        </w:rPr>
      </w:pPr>
      <w:r w:rsidRPr="00300E51">
        <w:rPr>
          <w:sz w:val="32"/>
          <w:szCs w:val="32"/>
        </w:rPr>
        <w:t>Navigation parameters</w:t>
      </w:r>
    </w:p>
    <w:p w14:paraId="4142C5E3" w14:textId="77777777" w:rsidR="00300E51" w:rsidRPr="00300E51" w:rsidRDefault="00300E51" w:rsidP="00300E51">
      <w:pPr>
        <w:numPr>
          <w:ilvl w:val="0"/>
          <w:numId w:val="42"/>
        </w:numPr>
        <w:rPr>
          <w:sz w:val="32"/>
          <w:szCs w:val="32"/>
        </w:rPr>
      </w:pPr>
      <w:r w:rsidRPr="00300E51">
        <w:rPr>
          <w:sz w:val="32"/>
          <w:szCs w:val="32"/>
        </w:rPr>
        <w:t>Reusable formulas</w:t>
      </w:r>
    </w:p>
    <w:p w14:paraId="39AE5B4C" w14:textId="77777777" w:rsidR="00300E51" w:rsidRPr="00300E51" w:rsidRDefault="00300E51" w:rsidP="00300E51">
      <w:pPr>
        <w:numPr>
          <w:ilvl w:val="0"/>
          <w:numId w:val="42"/>
        </w:numPr>
        <w:rPr>
          <w:sz w:val="32"/>
          <w:szCs w:val="32"/>
        </w:rPr>
      </w:pPr>
      <w:r w:rsidRPr="00300E51">
        <w:rPr>
          <w:sz w:val="32"/>
          <w:szCs w:val="32"/>
        </w:rPr>
        <w:t>Data source</w:t>
      </w:r>
    </w:p>
    <w:p w14:paraId="70F1578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depending on the requirement.</w:t>
      </w:r>
    </w:p>
    <w:p w14:paraId="75B8164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Screens should be:</w:t>
      </w:r>
    </w:p>
    <w:p w14:paraId="323CB22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As independent as practical.</w:t>
      </w:r>
    </w:p>
    <w:p w14:paraId="5D8AAFA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pict w14:anchorId="27847A81">
          <v:rect id="_x0000_i3485" style="width:0;height:1.5pt" o:hralign="center" o:hrstd="t" o:hr="t" fillcolor="#a0a0a0" stroked="f"/>
        </w:pict>
      </w:r>
    </w:p>
    <w:p w14:paraId="2C8233D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AJ — HANDS-ON LAB PLAN</w:t>
      </w:r>
    </w:p>
    <w:p w14:paraId="1A0BE7E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163. Lab 1 — Build Dataverse</w:t>
      </w:r>
    </w:p>
    <w:p w14:paraId="55CD054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Students must create:</w:t>
      </w:r>
    </w:p>
    <w:p w14:paraId="355045A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Priority Choice</w:t>
      </w:r>
    </w:p>
    <w:p w14:paraId="638C7E0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Status Choice</w:t>
      </w:r>
    </w:p>
    <w:p w14:paraId="1FCC413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Category</w:t>
      </w:r>
    </w:p>
    <w:p w14:paraId="79EDBC6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Support Ticket</w:t>
      </w:r>
    </w:p>
    <w:p w14:paraId="3062BAA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Relationships</w:t>
      </w:r>
    </w:p>
    <w:p w14:paraId="56A05C4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Sample Tickets</w:t>
      </w:r>
    </w:p>
    <w:p w14:paraId="6101236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05C6F52">
          <v:rect id="_x0000_i3486" style="width:0;height:1.5pt" o:hralign="center" o:hrstd="t" o:hr="t" fillcolor="#a0a0a0" stroked="f"/>
        </w:pict>
      </w:r>
    </w:p>
    <w:p w14:paraId="03B7F9D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164. Lab 2 — Create Canvas App</w:t>
      </w:r>
    </w:p>
    <w:p w14:paraId="43F780C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0913E81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IT Help Desk</w:t>
      </w:r>
    </w:p>
    <w:p w14:paraId="5BBBDB7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Use:</w:t>
      </w:r>
    </w:p>
    <w:p w14:paraId="50DEB8D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Responsive layout</w:t>
      </w:r>
    </w:p>
    <w:p w14:paraId="0B66302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where available.</w:t>
      </w:r>
    </w:p>
    <w:p w14:paraId="6A52216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Add Dataverse:</w:t>
      </w:r>
    </w:p>
    <w:p w14:paraId="6BD8796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Employees</w:t>
      </w:r>
    </w:p>
    <w:p w14:paraId="6AB76B5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Categories</w:t>
      </w:r>
    </w:p>
    <w:p w14:paraId="199CF41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Support Tickets</w:t>
      </w:r>
    </w:p>
    <w:p w14:paraId="354D054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5276912">
          <v:rect id="_x0000_i3487" style="width:0;height:1.5pt" o:hralign="center" o:hrstd="t" o:hr="t" fillcolor="#a0a0a0" stroked="f"/>
        </w:pict>
      </w:r>
    </w:p>
    <w:p w14:paraId="66CF3B7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165. Lab 3 — Create Screens</w:t>
      </w:r>
    </w:p>
    <w:p w14:paraId="372A496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6C4F058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scrHome</w:t>
      </w:r>
    </w:p>
    <w:p w14:paraId="2E94EC35" w14:textId="77777777" w:rsidR="00300E51" w:rsidRPr="00300E51" w:rsidRDefault="00300E51" w:rsidP="00300E51">
      <w:pPr>
        <w:rPr>
          <w:sz w:val="32"/>
          <w:szCs w:val="32"/>
        </w:rPr>
      </w:pPr>
    </w:p>
    <w:p w14:paraId="22367C0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scrMyTickets</w:t>
      </w:r>
    </w:p>
    <w:p w14:paraId="1F400888" w14:textId="77777777" w:rsidR="00300E51" w:rsidRPr="00300E51" w:rsidRDefault="00300E51" w:rsidP="00300E51">
      <w:pPr>
        <w:rPr>
          <w:sz w:val="32"/>
          <w:szCs w:val="32"/>
        </w:rPr>
      </w:pPr>
    </w:p>
    <w:p w14:paraId="76941EE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scrNewTicket</w:t>
      </w:r>
    </w:p>
    <w:p w14:paraId="2B724110" w14:textId="77777777" w:rsidR="00300E51" w:rsidRPr="00300E51" w:rsidRDefault="00300E51" w:rsidP="00300E51">
      <w:pPr>
        <w:rPr>
          <w:sz w:val="32"/>
          <w:szCs w:val="32"/>
        </w:rPr>
      </w:pPr>
    </w:p>
    <w:p w14:paraId="5936BEA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scrTicketDetails</w:t>
      </w:r>
    </w:p>
    <w:p w14:paraId="243DF812" w14:textId="77777777" w:rsidR="00300E51" w:rsidRPr="00300E51" w:rsidRDefault="00300E51" w:rsidP="00300E51">
      <w:pPr>
        <w:rPr>
          <w:sz w:val="32"/>
          <w:szCs w:val="32"/>
        </w:rPr>
      </w:pPr>
    </w:p>
    <w:p w14:paraId="7862A2B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scrProfile</w:t>
      </w:r>
    </w:p>
    <w:p w14:paraId="7B09B1C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3F68792">
          <v:rect id="_x0000_i3488" style="width:0;height:1.5pt" o:hralign="center" o:hrstd="t" o:hr="t" fillcolor="#a0a0a0" stroked="f"/>
        </w:pict>
      </w:r>
    </w:p>
    <w:p w14:paraId="3DF5207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166. Lab 4 — Responsive Root Layout</w:t>
      </w:r>
    </w:p>
    <w:p w14:paraId="7FEA551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 an organized container hierarchy for:</w:t>
      </w:r>
    </w:p>
    <w:p w14:paraId="5BCFE6A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scrHome.</w:t>
      </w:r>
    </w:p>
    <w:p w14:paraId="51D008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Required:</w:t>
      </w:r>
    </w:p>
    <w:p w14:paraId="34F2724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Header region</w:t>
      </w:r>
    </w:p>
    <w:p w14:paraId="5416673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Main content</w:t>
      </w:r>
    </w:p>
    <w:p w14:paraId="7A82212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Navigation region</w:t>
      </w:r>
    </w:p>
    <w:p w14:paraId="6D400C7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3BBB013">
          <v:rect id="_x0000_i3489" style="width:0;height:1.5pt" o:hralign="center" o:hrstd="t" o:hr="t" fillcolor="#a0a0a0" stroked="f"/>
        </w:pict>
      </w:r>
    </w:p>
    <w:p w14:paraId="4D2B564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167. Lab 5 — Apply Theme</w:t>
      </w:r>
    </w:p>
    <w:p w14:paraId="129A817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Enable/use:</w:t>
      </w:r>
    </w:p>
    <w:p w14:paraId="4C64B21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Modern controls and theme</w:t>
      </w:r>
    </w:p>
    <w:p w14:paraId="4E11786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where appropriate.</w:t>
      </w:r>
    </w:p>
    <w:p w14:paraId="0F458D1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Choose one consistent app theme.</w:t>
      </w:r>
    </w:p>
    <w:p w14:paraId="7A41AA1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manually give each Button a different style.</w:t>
      </w:r>
    </w:p>
    <w:p w14:paraId="44279AF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25EA00C">
          <v:rect id="_x0000_i3490" style="width:0;height:1.5pt" o:hralign="center" o:hrstd="t" o:hr="t" fillcolor="#a0a0a0" stroked="f"/>
        </w:pict>
      </w:r>
    </w:p>
    <w:p w14:paraId="3E7192F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168. Lab 6 — Build cmpHeader</w:t>
      </w:r>
    </w:p>
    <w:p w14:paraId="2620946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Required Inputs:</w:t>
      </w:r>
    </w:p>
    <w:p w14:paraId="4AEB135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AppTitle</w:t>
      </w:r>
    </w:p>
    <w:p w14:paraId="37526A44" w14:textId="77777777" w:rsidR="00300E51" w:rsidRPr="00300E51" w:rsidRDefault="00300E51" w:rsidP="00300E51">
      <w:pPr>
        <w:rPr>
          <w:sz w:val="32"/>
          <w:szCs w:val="32"/>
        </w:rPr>
      </w:pPr>
    </w:p>
    <w:p w14:paraId="6FC3953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UserName</w:t>
      </w:r>
    </w:p>
    <w:p w14:paraId="3D40F32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on:</w:t>
      </w:r>
    </w:p>
    <w:p w14:paraId="7FBD807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Home</w:t>
      </w:r>
    </w:p>
    <w:p w14:paraId="23F6A99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My Tickets</w:t>
      </w:r>
    </w:p>
    <w:p w14:paraId="48D463E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New Ticket</w:t>
      </w:r>
    </w:p>
    <w:p w14:paraId="1709D6F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Details</w:t>
      </w:r>
    </w:p>
    <w:p w14:paraId="6F89464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32EA95A">
          <v:rect id="_x0000_i3491" style="width:0;height:1.5pt" o:hralign="center" o:hrstd="t" o:hr="t" fillcolor="#a0a0a0" stroked="f"/>
        </w:pict>
      </w:r>
    </w:p>
    <w:p w14:paraId="00591B1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169. Lab 7 — Navigation Pattern</w:t>
      </w:r>
    </w:p>
    <w:p w14:paraId="7571BF6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Build:</w:t>
      </w:r>
    </w:p>
    <w:p w14:paraId="27CA035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Reusable Navigation</w:t>
      </w:r>
    </w:p>
    <w:p w14:paraId="0BEF8FD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or an organized repeated navigation pattern if component behavior is too advanced for the class.</w:t>
      </w:r>
    </w:p>
    <w:p w14:paraId="006E773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Required destinations:</w:t>
      </w:r>
    </w:p>
    <w:p w14:paraId="28E0245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Home</w:t>
      </w:r>
    </w:p>
    <w:p w14:paraId="39DFE42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My Tickets</w:t>
      </w:r>
    </w:p>
    <w:p w14:paraId="5D40350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New Ticket</w:t>
      </w:r>
    </w:p>
    <w:p w14:paraId="033FE82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Profile</w:t>
      </w:r>
    </w:p>
    <w:p w14:paraId="45BABF8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023B5FD">
          <v:rect id="_x0000_i3492" style="width:0;height:1.5pt" o:hralign="center" o:hrstd="t" o:hr="t" fillcolor="#a0a0a0" stroked="f"/>
        </w:pict>
      </w:r>
    </w:p>
    <w:p w14:paraId="28521B8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170. Lab 8 — Home Dashboard</w:t>
      </w:r>
    </w:p>
    <w:p w14:paraId="70F5C13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Build:</w:t>
      </w:r>
    </w:p>
    <w:p w14:paraId="1F02FC6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Welcome</w:t>
      </w:r>
    </w:p>
    <w:p w14:paraId="509AD58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Create Ticket</w:t>
      </w:r>
    </w:p>
    <w:p w14:paraId="5EFDDC5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Open/New count</w:t>
      </w:r>
    </w:p>
    <w:p w14:paraId="4BFB59C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In Progress count</w:t>
      </w:r>
    </w:p>
    <w:p w14:paraId="04AF6B5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Resolved count</w:t>
      </w:r>
    </w:p>
    <w:p w14:paraId="58B6298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Recent Tickets</w:t>
      </w:r>
    </w:p>
    <w:p w14:paraId="5F64AF2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5099203">
          <v:rect id="_x0000_i3493" style="width:0;height:1.5pt" o:hralign="center" o:hrstd="t" o:hr="t" fillcolor="#a0a0a0" stroked="f"/>
        </w:pict>
      </w:r>
    </w:p>
    <w:p w14:paraId="349F8BE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171. Lab 9 — My Tickets</w:t>
      </w:r>
    </w:p>
    <w:p w14:paraId="67C82ED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Build:</w:t>
      </w:r>
    </w:p>
    <w:p w14:paraId="05B9878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Search</w:t>
      </w:r>
    </w:p>
    <w:p w14:paraId="39904FC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Status filter</w:t>
      </w:r>
    </w:p>
    <w:p w14:paraId="705279E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Priority filter</w:t>
      </w:r>
    </w:p>
    <w:p w14:paraId="271BC4F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Gallery</w:t>
      </w:r>
    </w:p>
    <w:p w14:paraId="6F5F67E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Empty state</w:t>
      </w:r>
    </w:p>
    <w:p w14:paraId="3A23048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B335488">
          <v:rect id="_x0000_i3494" style="width:0;height:1.5pt" o:hralign="center" o:hrstd="t" o:hr="t" fillcolor="#a0a0a0" stroked="f"/>
        </w:pict>
      </w:r>
    </w:p>
    <w:p w14:paraId="6C70AA3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172. Lab 10 — New Ticket</w:t>
      </w:r>
    </w:p>
    <w:p w14:paraId="393E182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Build input experience for:</w:t>
      </w:r>
    </w:p>
    <w:p w14:paraId="1E308D6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Subject</w:t>
      </w:r>
    </w:p>
    <w:p w14:paraId="47AE1D2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Category</w:t>
      </w:r>
    </w:p>
    <w:p w14:paraId="7DA0845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Priority</w:t>
      </w:r>
    </w:p>
    <w:p w14:paraId="120188B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Description</w:t>
      </w:r>
    </w:p>
    <w:p w14:paraId="5FE5EA0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expose:</w:t>
      </w:r>
    </w:p>
    <w:p w14:paraId="124F244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Status</w:t>
      </w:r>
    </w:p>
    <w:p w14:paraId="01303BB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Technician</w:t>
      </w:r>
    </w:p>
    <w:p w14:paraId="326FDFF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Resolution</w:t>
      </w:r>
    </w:p>
    <w:p w14:paraId="08EF72E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to employee.</w:t>
      </w:r>
    </w:p>
    <w:p w14:paraId="6516DB8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B3EBE46">
          <v:rect id="_x0000_i3495" style="width:0;height:1.5pt" o:hralign="center" o:hrstd="t" o:hr="t" fillcolor="#a0a0a0" stroked="f"/>
        </w:pict>
      </w:r>
    </w:p>
    <w:p w14:paraId="38F155B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173. Lab 11 — Critical Guidance</w:t>
      </w:r>
    </w:p>
    <w:p w14:paraId="1D7283D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When:</w:t>
      </w:r>
    </w:p>
    <w:p w14:paraId="4D3946B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Critical</w:t>
      </w:r>
    </w:p>
    <w:p w14:paraId="295BCD3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priority selected:</w:t>
      </w:r>
    </w:p>
    <w:p w14:paraId="41DCFA9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show:</w:t>
      </w:r>
    </w:p>
    <w:p w14:paraId="5587635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Critical priority should only be used for severe outages or major business impact.</w:t>
      </w:r>
    </w:p>
    <w:p w14:paraId="45FB595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Use:</w:t>
      </w:r>
    </w:p>
    <w:p w14:paraId="56A07E0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Conditional Visible logic.</w:t>
      </w:r>
    </w:p>
    <w:p w14:paraId="660EED2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116473E">
          <v:rect id="_x0000_i3496" style="width:0;height:1.5pt" o:hralign="center" o:hrstd="t" o:hr="t" fillcolor="#a0a0a0" stroked="f"/>
        </w:pict>
      </w:r>
    </w:p>
    <w:p w14:paraId="65AD475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174. Lab 12 — Ticket Details</w:t>
      </w:r>
    </w:p>
    <w:p w14:paraId="4395A6D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Display:</w:t>
      </w:r>
    </w:p>
    <w:p w14:paraId="5F2EA40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Number</w:t>
      </w:r>
    </w:p>
    <w:p w14:paraId="1B58830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Subject</w:t>
      </w:r>
    </w:p>
    <w:p w14:paraId="2DA78A7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Status</w:t>
      </w:r>
    </w:p>
    <w:p w14:paraId="0F78F3A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Priority</w:t>
      </w:r>
    </w:p>
    <w:p w14:paraId="2E27BBB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Category</w:t>
      </w:r>
    </w:p>
    <w:p w14:paraId="4558120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Created On</w:t>
      </w:r>
    </w:p>
    <w:p w14:paraId="5EB7534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Description</w:t>
      </w:r>
    </w:p>
    <w:p w14:paraId="3A02BD5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Assigned Technician</w:t>
      </w:r>
    </w:p>
    <w:p w14:paraId="162741D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Resolution</w:t>
      </w:r>
    </w:p>
    <w:p w14:paraId="7B15E9F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EB7D7C2">
          <v:rect id="_x0000_i3497" style="width:0;height:1.5pt" o:hralign="center" o:hrstd="t" o:hr="t" fillcolor="#a0a0a0" stroked="f"/>
        </w:pict>
      </w:r>
    </w:p>
    <w:p w14:paraId="12BE65A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175. Lab 13 — Empty State</w:t>
      </w:r>
    </w:p>
    <w:p w14:paraId="2D4F84E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5EA955D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cmpEmptyState</w:t>
      </w:r>
    </w:p>
    <w:p w14:paraId="214F42D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or a reusable empty-state pattern.</w:t>
      </w:r>
    </w:p>
    <w:p w14:paraId="78C335B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it for:</w:t>
      </w:r>
    </w:p>
    <w:p w14:paraId="73F0E65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My Tickets.</w:t>
      </w:r>
    </w:p>
    <w:p w14:paraId="7BC1028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DDD1D31">
          <v:rect id="_x0000_i3498" style="width:0;height:1.5pt" o:hralign="center" o:hrstd="t" o:hr="t" fillcolor="#a0a0a0" stroked="f"/>
        </w:pict>
      </w:r>
    </w:p>
    <w:p w14:paraId="368BB39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176. Lab 14 — Responsive Test</w:t>
      </w:r>
    </w:p>
    <w:p w14:paraId="28747B2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Test:</w:t>
      </w:r>
    </w:p>
    <w:p w14:paraId="17A5207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Wide browser</w:t>
      </w:r>
    </w:p>
    <w:p w14:paraId="34DC6AC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Medium browser</w:t>
      </w:r>
    </w:p>
    <w:p w14:paraId="06F80D9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Narrow/mobile width</w:t>
      </w:r>
    </w:p>
    <w:p w14:paraId="752DF20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Record:</w:t>
      </w:r>
    </w:p>
    <w:p w14:paraId="7EABF69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3 responsive changes.</w:t>
      </w:r>
    </w:p>
    <w:p w14:paraId="2621359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6B5E5CD">
          <v:rect id="_x0000_i3499" style="width:0;height:1.5pt" o:hralign="center" o:hrstd="t" o:hr="t" fillcolor="#a0a0a0" stroked="f"/>
        </w:pict>
      </w:r>
    </w:p>
    <w:p w14:paraId="63109C4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177. Lab 15 — Performance Review</w:t>
      </w:r>
    </w:p>
    <w:p w14:paraId="0F47DD6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Inspect:</w:t>
      </w:r>
    </w:p>
    <w:p w14:paraId="5306A10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Gallery queries</w:t>
      </w:r>
    </w:p>
    <w:p w14:paraId="405D2C4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Collections</w:t>
      </w:r>
    </w:p>
    <w:p w14:paraId="5177FD8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Repeated LookUps</w:t>
      </w:r>
    </w:p>
    <w:p w14:paraId="0346E3B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Cross-screen references</w:t>
      </w:r>
    </w:p>
    <w:p w14:paraId="5199AC2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App.OnStart</w:t>
      </w:r>
    </w:p>
    <w:p w14:paraId="0F6D5BF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Control duplication</w:t>
      </w:r>
    </w:p>
    <w:p w14:paraId="716EB5E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B3DACD6">
          <v:rect id="_x0000_i3500" style="width:0;height:1.5pt" o:hralign="center" o:hrstd="t" o:hr="t" fillcolor="#a0a0a0" stroked="f"/>
        </w:pict>
      </w:r>
    </w:p>
    <w:p w14:paraId="3F45333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AK — EXPECTED HOME SCREEN</w:t>
      </w:r>
    </w:p>
    <w:p w14:paraId="5CCA85C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178. Desktop Concept</w:t>
      </w:r>
    </w:p>
    <w:p w14:paraId="607B9B2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+---------------------------------------------------+</w:t>
      </w:r>
    </w:p>
    <w:p w14:paraId="00FC224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| IT Help Desk                         Hana      </w:t>
      </w:r>
      <w:r w:rsidRPr="00300E51">
        <w:rPr>
          <w:rFonts w:ascii="Times New Roman" w:hAnsi="Times New Roman" w:cs="Times New Roman"/>
          <w:sz w:val="32"/>
          <w:szCs w:val="32"/>
        </w:rPr>
        <w:t>●</w:t>
      </w:r>
      <w:r w:rsidRPr="00300E51">
        <w:rPr>
          <w:sz w:val="32"/>
          <w:szCs w:val="32"/>
        </w:rPr>
        <w:t xml:space="preserve">   |</w:t>
      </w:r>
    </w:p>
    <w:p w14:paraId="63BBC1F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+-------------+-------------------------------------+</w:t>
      </w:r>
    </w:p>
    <w:p w14:paraId="350D78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Home        | Hi Hana,                            |</w:t>
      </w:r>
    </w:p>
    <w:p w14:paraId="60E3F62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My Tickets  | How can we help today?             |</w:t>
      </w:r>
    </w:p>
    <w:p w14:paraId="2466436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New Ticket  |                                     |</w:t>
      </w:r>
    </w:p>
    <w:p w14:paraId="0233AF9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| Profile     | [ + Create Ticket ]                 |</w:t>
      </w:r>
    </w:p>
    <w:p w14:paraId="13E3F50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|                                     |</w:t>
      </w:r>
    </w:p>
    <w:p w14:paraId="2B3C81E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| New     In Progress     Resolved    |</w:t>
      </w:r>
    </w:p>
    <w:p w14:paraId="4B4FB89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|  2           3              8       |</w:t>
      </w:r>
    </w:p>
    <w:p w14:paraId="4C69F5A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|                                     |</w:t>
      </w:r>
    </w:p>
    <w:p w14:paraId="18024F0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| Recent Tickets                      |</w:t>
      </w:r>
    </w:p>
    <w:p w14:paraId="2B9F8CD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| ----------------------------------  |</w:t>
      </w:r>
    </w:p>
    <w:p w14:paraId="22EA521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| TKT-0041 Laptop won't start         |</w:t>
      </w:r>
    </w:p>
    <w:p w14:paraId="125C3B9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| TKT-0038 VPN problem                |</w:t>
      </w:r>
    </w:p>
    <w:p w14:paraId="7766AD4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+-------------+-------------------------------------+</w:t>
      </w:r>
    </w:p>
    <w:p w14:paraId="39134B9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81C4C87">
          <v:rect id="_x0000_i3501" style="width:0;height:1.5pt" o:hralign="center" o:hrstd="t" o:hr="t" fillcolor="#a0a0a0" stroked="f"/>
        </w:pict>
      </w:r>
    </w:p>
    <w:p w14:paraId="34470FC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179. Mobile Concept</w:t>
      </w:r>
    </w:p>
    <w:p w14:paraId="253458A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+-----------------------------+</w:t>
      </w:r>
    </w:p>
    <w:p w14:paraId="6439A39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IT Help Desk          Hana  |</w:t>
      </w:r>
    </w:p>
    <w:p w14:paraId="1246603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+-----------------------------+</w:t>
      </w:r>
    </w:p>
    <w:p w14:paraId="30E57E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Hi Hana,                    |</w:t>
      </w:r>
    </w:p>
    <w:p w14:paraId="6F24D6F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How can we help today?      |</w:t>
      </w:r>
    </w:p>
    <w:p w14:paraId="73586C5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|</w:t>
      </w:r>
    </w:p>
    <w:p w14:paraId="2240597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[ + Create Ticket ]         |</w:t>
      </w:r>
    </w:p>
    <w:p w14:paraId="19B5BFD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|</w:t>
      </w:r>
    </w:p>
    <w:p w14:paraId="6C8D741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New        In Progress      |</w:t>
      </w:r>
    </w:p>
    <w:p w14:paraId="09AC9B0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2              3           |</w:t>
      </w:r>
    </w:p>
    <w:p w14:paraId="3DC37C2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|                             |</w:t>
      </w:r>
    </w:p>
    <w:p w14:paraId="0F7F01F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Resolved                    |</w:t>
      </w:r>
    </w:p>
    <w:p w14:paraId="167B4F1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8                        |</w:t>
      </w:r>
    </w:p>
    <w:p w14:paraId="1396614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|</w:t>
      </w:r>
    </w:p>
    <w:p w14:paraId="0B1EA98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Recent Tickets              |</w:t>
      </w:r>
    </w:p>
    <w:p w14:paraId="325B480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TKT-0041 Laptop won't start |</w:t>
      </w:r>
    </w:p>
    <w:p w14:paraId="72E660F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TKT-0038 VPN problem        |</w:t>
      </w:r>
    </w:p>
    <w:p w14:paraId="0B24028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+-----------------------------+</w:t>
      </w:r>
    </w:p>
    <w:p w14:paraId="7F820AD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Home | Tickets | New | Me   |</w:t>
      </w:r>
    </w:p>
    <w:p w14:paraId="3AE61E5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+-----------------------------+</w:t>
      </w:r>
    </w:p>
    <w:p w14:paraId="2925BF0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0B0DF7C">
          <v:rect id="_x0000_i3502" style="width:0;height:1.5pt" o:hralign="center" o:hrstd="t" o:hr="t" fillcolor="#a0a0a0" stroked="f"/>
        </w:pict>
      </w:r>
    </w:p>
    <w:p w14:paraId="281D37F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AL — EXPECTED MY TICKETS</w:t>
      </w:r>
    </w:p>
    <w:p w14:paraId="03F8FE3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180. My Tickets</w:t>
      </w:r>
    </w:p>
    <w:p w14:paraId="023C29C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+----------------------------------+</w:t>
      </w:r>
    </w:p>
    <w:p w14:paraId="591C069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My Tickets                       |</w:t>
      </w:r>
    </w:p>
    <w:p w14:paraId="2336CC3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     |</w:t>
      </w:r>
    </w:p>
    <w:p w14:paraId="084646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[ Search tickets...            ] |</w:t>
      </w:r>
    </w:p>
    <w:p w14:paraId="0AFD578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     |</w:t>
      </w:r>
    </w:p>
    <w:p w14:paraId="3412987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| [ Status </w:t>
      </w:r>
      <w:r w:rsidRPr="00300E51">
        <w:rPr>
          <w:rFonts w:ascii="Times New Roman" w:hAnsi="Times New Roman" w:cs="Times New Roman"/>
          <w:sz w:val="32"/>
          <w:szCs w:val="32"/>
        </w:rPr>
        <w:t>▼</w:t>
      </w:r>
      <w:r w:rsidRPr="00300E51">
        <w:rPr>
          <w:sz w:val="32"/>
          <w:szCs w:val="32"/>
        </w:rPr>
        <w:t xml:space="preserve"> ]   [ Priority </w:t>
      </w:r>
      <w:r w:rsidRPr="00300E51">
        <w:rPr>
          <w:rFonts w:ascii="Times New Roman" w:hAnsi="Times New Roman" w:cs="Times New Roman"/>
          <w:sz w:val="32"/>
          <w:szCs w:val="32"/>
        </w:rPr>
        <w:t>▼</w:t>
      </w:r>
      <w:r w:rsidRPr="00300E51">
        <w:rPr>
          <w:sz w:val="32"/>
          <w:szCs w:val="32"/>
        </w:rPr>
        <w:t xml:space="preserve"> ]    |</w:t>
      </w:r>
    </w:p>
    <w:p w14:paraId="4870450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     |</w:t>
      </w:r>
    </w:p>
    <w:p w14:paraId="16150D0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TKT-00041                        |</w:t>
      </w:r>
    </w:p>
    <w:p w14:paraId="40A1F6E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Laptop won't start               |</w:t>
      </w:r>
    </w:p>
    <w:p w14:paraId="2089AD3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| Hardware                         |</w:t>
      </w:r>
    </w:p>
    <w:p w14:paraId="5CC72B1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High • In Progress              &gt;|</w:t>
      </w:r>
    </w:p>
    <w:p w14:paraId="5FCDD55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|----------------------------------|</w:t>
      </w:r>
    </w:p>
    <w:p w14:paraId="767E7AB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TKT-00038                        |</w:t>
      </w:r>
    </w:p>
    <w:p w14:paraId="6D35BD7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VPN connection problem           |</w:t>
      </w:r>
    </w:p>
    <w:p w14:paraId="41B1ED5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Network                          |</w:t>
      </w:r>
    </w:p>
    <w:p w14:paraId="61EC347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High • Assigned                 &gt;|</w:t>
      </w:r>
    </w:p>
    <w:p w14:paraId="3DA4D89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+----------------------------------+</w:t>
      </w:r>
    </w:p>
    <w:p w14:paraId="78154D1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C7A8F68">
          <v:rect id="_x0000_i3503" style="width:0;height:1.5pt" o:hralign="center" o:hrstd="t" o:hr="t" fillcolor="#a0a0a0" stroked="f"/>
        </w:pict>
      </w:r>
    </w:p>
    <w:p w14:paraId="643BC62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AM — EXPECTED NEW TICKET</w:t>
      </w:r>
    </w:p>
    <w:p w14:paraId="642D624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181. New Ticket</w:t>
      </w:r>
    </w:p>
    <w:p w14:paraId="3C1FA8F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+----------------------------------+</w:t>
      </w:r>
    </w:p>
    <w:p w14:paraId="25A1D28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New Support Ticket               |</w:t>
      </w:r>
    </w:p>
    <w:p w14:paraId="4C16C48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     |</w:t>
      </w:r>
    </w:p>
    <w:p w14:paraId="207F864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Subject *                        |</w:t>
      </w:r>
    </w:p>
    <w:p w14:paraId="574F33F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[                              ] |</w:t>
      </w:r>
    </w:p>
    <w:p w14:paraId="1488C92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     |</w:t>
      </w:r>
    </w:p>
    <w:p w14:paraId="5E9A52E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Category *                       |</w:t>
      </w:r>
    </w:p>
    <w:p w14:paraId="616C6C4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| [ Select Category </w:t>
      </w:r>
      <w:r w:rsidRPr="00300E51">
        <w:rPr>
          <w:rFonts w:ascii="Times New Roman" w:hAnsi="Times New Roman" w:cs="Times New Roman"/>
          <w:sz w:val="32"/>
          <w:szCs w:val="32"/>
        </w:rPr>
        <w:t>▼</w:t>
      </w:r>
      <w:r w:rsidRPr="00300E51">
        <w:rPr>
          <w:sz w:val="32"/>
          <w:szCs w:val="32"/>
        </w:rPr>
        <w:t xml:space="preserve"> ]            |</w:t>
      </w:r>
    </w:p>
    <w:p w14:paraId="17827DE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     |</w:t>
      </w:r>
    </w:p>
    <w:p w14:paraId="0425549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Priority *                       |</w:t>
      </w:r>
    </w:p>
    <w:p w14:paraId="272B3C3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| [ Medium </w:t>
      </w:r>
      <w:r w:rsidRPr="00300E51">
        <w:rPr>
          <w:rFonts w:ascii="Times New Roman" w:hAnsi="Times New Roman" w:cs="Times New Roman"/>
          <w:sz w:val="32"/>
          <w:szCs w:val="32"/>
        </w:rPr>
        <w:t>▼</w:t>
      </w:r>
      <w:r w:rsidRPr="00300E51">
        <w:rPr>
          <w:sz w:val="32"/>
          <w:szCs w:val="32"/>
        </w:rPr>
        <w:t xml:space="preserve"> ]                     |</w:t>
      </w:r>
    </w:p>
    <w:p w14:paraId="40B1BA2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|                                  |</w:t>
      </w:r>
    </w:p>
    <w:p w14:paraId="7D3F88D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Description *                    |</w:t>
      </w:r>
    </w:p>
    <w:p w14:paraId="09727B8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[                              ] |</w:t>
      </w:r>
    </w:p>
    <w:p w14:paraId="07FA8E0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[                              ] |</w:t>
      </w:r>
    </w:p>
    <w:p w14:paraId="3227E9D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[                              ] |</w:t>
      </w:r>
    </w:p>
    <w:p w14:paraId="4043305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     |</w:t>
      </w:r>
    </w:p>
    <w:p w14:paraId="6CA1E21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[ Cancel ]        [ Submit ]     |</w:t>
      </w:r>
    </w:p>
    <w:p w14:paraId="196AF1C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+----------------------------------+</w:t>
      </w:r>
    </w:p>
    <w:p w14:paraId="36C966E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4DC7043">
          <v:rect id="_x0000_i3504" style="width:0;height:1.5pt" o:hralign="center" o:hrstd="t" o:hr="t" fillcolor="#a0a0a0" stroked="f"/>
        </w:pict>
      </w:r>
    </w:p>
    <w:p w14:paraId="677CC9E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AN — EXPECTED DETAILS</w:t>
      </w:r>
    </w:p>
    <w:p w14:paraId="395AD95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182. Ticket Details</w:t>
      </w:r>
    </w:p>
    <w:p w14:paraId="6D51D04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+----------------------------------+</w:t>
      </w:r>
    </w:p>
    <w:p w14:paraId="76B0FC0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&lt; Ticket Details                 |</w:t>
      </w:r>
    </w:p>
    <w:p w14:paraId="7EC2761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     |</w:t>
      </w:r>
    </w:p>
    <w:p w14:paraId="0538EB1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TKT-00041                        |</w:t>
      </w:r>
    </w:p>
    <w:p w14:paraId="73A03EC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Laptop won't start               |</w:t>
      </w:r>
    </w:p>
    <w:p w14:paraId="6596301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     |</w:t>
      </w:r>
    </w:p>
    <w:p w14:paraId="4DBEBDB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Status                           |</w:t>
      </w:r>
    </w:p>
    <w:p w14:paraId="2981D30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In Progress                      |</w:t>
      </w:r>
    </w:p>
    <w:p w14:paraId="7489857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     |</w:t>
      </w:r>
    </w:p>
    <w:p w14:paraId="5AD107F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Priority                         |</w:t>
      </w:r>
    </w:p>
    <w:p w14:paraId="202C106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High                             |</w:t>
      </w:r>
    </w:p>
    <w:p w14:paraId="557E590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|                                  |</w:t>
      </w:r>
    </w:p>
    <w:p w14:paraId="6B29FC9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Category                         |</w:t>
      </w:r>
    </w:p>
    <w:p w14:paraId="44CC1CA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Hardware                         |</w:t>
      </w:r>
    </w:p>
    <w:p w14:paraId="6573E67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     |</w:t>
      </w:r>
    </w:p>
    <w:p w14:paraId="2A5C6A9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Assigned Technician              |</w:t>
      </w:r>
    </w:p>
    <w:p w14:paraId="3672387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Abel Bekele                      |</w:t>
      </w:r>
    </w:p>
    <w:p w14:paraId="56EDE32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     |</w:t>
      </w:r>
    </w:p>
    <w:p w14:paraId="7F2F736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Description                      |</w:t>
      </w:r>
    </w:p>
    <w:p w14:paraId="5A6A3CE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Laptop does not power on...      |</w:t>
      </w:r>
    </w:p>
    <w:p w14:paraId="38AE92A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                             |</w:t>
      </w:r>
    </w:p>
    <w:p w14:paraId="1C3BECE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Resolution                       |</w:t>
      </w:r>
    </w:p>
    <w:p w14:paraId="41FB24A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No resolution provided yet.      |</w:t>
      </w:r>
    </w:p>
    <w:p w14:paraId="5ABA7F0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+----------------------------------+</w:t>
      </w:r>
    </w:p>
    <w:p w14:paraId="3FA8E1C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7CB67E5">
          <v:rect id="_x0000_i3505" style="width:0;height:1.5pt" o:hralign="center" o:hrstd="t" o:hr="t" fillcolor="#a0a0a0" stroked="f"/>
        </w:pict>
      </w:r>
    </w:p>
    <w:p w14:paraId="4CEA50C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AO — TESTING</w:t>
      </w:r>
    </w:p>
    <w:p w14:paraId="5429D90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183. Test 1 — Responsive Shell</w:t>
      </w:r>
    </w:p>
    <w:p w14:paraId="6478C41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Resize application.</w:t>
      </w:r>
    </w:p>
    <w:p w14:paraId="0808075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370F668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Content remains usable</w:t>
      </w:r>
    </w:p>
    <w:p w14:paraId="64DD50E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Header remains visible</w:t>
      </w:r>
    </w:p>
    <w:p w14:paraId="1974FA5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Navigation remains accessible</w:t>
      </w:r>
    </w:p>
    <w:p w14:paraId="37B5C33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No major overlap</w:t>
      </w:r>
    </w:p>
    <w:p w14:paraId="530DD68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pict w14:anchorId="015DA6D2">
          <v:rect id="_x0000_i3506" style="width:0;height:1.5pt" o:hralign="center" o:hrstd="t" o:hr="t" fillcolor="#a0a0a0" stroked="f"/>
        </w:pict>
      </w:r>
    </w:p>
    <w:p w14:paraId="54EB43C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184. Test 2 — Component Header</w:t>
      </w:r>
    </w:p>
    <w:p w14:paraId="6093B0C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Change Header title once.</w:t>
      </w:r>
    </w:p>
    <w:p w14:paraId="1CF1EF2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087086B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All instances using the same component definition remain consistent.</w:t>
      </w:r>
    </w:p>
    <w:p w14:paraId="5FED8C6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0D5659D">
          <v:rect id="_x0000_i3507" style="width:0;height:1.5pt" o:hralign="center" o:hrstd="t" o:hr="t" fillcolor="#a0a0a0" stroked="f"/>
        </w:pict>
      </w:r>
    </w:p>
    <w:p w14:paraId="3730F8E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185. Test 3 — Current Employee</w:t>
      </w:r>
    </w:p>
    <w:p w14:paraId="6CCA994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33680CD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Correct User Name</w:t>
      </w:r>
    </w:p>
    <w:p w14:paraId="39C092D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Correct business profile</w:t>
      </w:r>
    </w:p>
    <w:p w14:paraId="2BCEA8B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5A7E8AB">
          <v:rect id="_x0000_i3508" style="width:0;height:1.5pt" o:hralign="center" o:hrstd="t" o:hr="t" fillcolor="#a0a0a0" stroked="f"/>
        </w:pict>
      </w:r>
    </w:p>
    <w:p w14:paraId="322C119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186. Test 4 — Dashboard</w:t>
      </w:r>
    </w:p>
    <w:p w14:paraId="5FAB607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Compare Dashboard counts with Dataverse.</w:t>
      </w:r>
    </w:p>
    <w:p w14:paraId="4C9F845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1EA4439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Correct counts.</w:t>
      </w:r>
    </w:p>
    <w:p w14:paraId="1EC2A14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595A2AC">
          <v:rect id="_x0000_i3509" style="width:0;height:1.5pt" o:hralign="center" o:hrstd="t" o:hr="t" fillcolor="#a0a0a0" stroked="f"/>
        </w:pict>
      </w:r>
    </w:p>
    <w:p w14:paraId="2BB0C51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187. Test 5 — Recent Tickets</w:t>
      </w:r>
    </w:p>
    <w:p w14:paraId="378660C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393B35B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Current Employee's newest Tickets.</w:t>
      </w:r>
    </w:p>
    <w:p w14:paraId="2F897B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Not:</w:t>
      </w:r>
    </w:p>
    <w:p w14:paraId="4845C1A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Every employee's Tickets.</w:t>
      </w:r>
    </w:p>
    <w:p w14:paraId="37224E7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pict w14:anchorId="388E9B08">
          <v:rect id="_x0000_i3510" style="width:0;height:1.5pt" o:hralign="center" o:hrstd="t" o:hr="t" fillcolor="#a0a0a0" stroked="f"/>
        </w:pict>
      </w:r>
    </w:p>
    <w:p w14:paraId="3A29640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188. Test 6 — My Tickets</w:t>
      </w:r>
    </w:p>
    <w:p w14:paraId="60EE515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31B3E57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Current Employee's Tickets only.</w:t>
      </w:r>
    </w:p>
    <w:p w14:paraId="5D7755D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1DE4B56">
          <v:rect id="_x0000_i3511" style="width:0;height:1.5pt" o:hralign="center" o:hrstd="t" o:hr="t" fillcolor="#a0a0a0" stroked="f"/>
        </w:pict>
      </w:r>
    </w:p>
    <w:p w14:paraId="462598E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189. Test 7 — Search</w:t>
      </w:r>
    </w:p>
    <w:p w14:paraId="2B68012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Search known Subject.</w:t>
      </w:r>
    </w:p>
    <w:p w14:paraId="50002AB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3172FB7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Correct matching Ticket.</w:t>
      </w:r>
    </w:p>
    <w:p w14:paraId="2325769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7FCFC61">
          <v:rect id="_x0000_i3512" style="width:0;height:1.5pt" o:hralign="center" o:hrstd="t" o:hr="t" fillcolor="#a0a0a0" stroked="f"/>
        </w:pict>
      </w:r>
    </w:p>
    <w:p w14:paraId="6F437CC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190. Test 8 — Status Filter</w:t>
      </w:r>
    </w:p>
    <w:p w14:paraId="0B17F80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Choose:</w:t>
      </w:r>
    </w:p>
    <w:p w14:paraId="3191F9E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Resolved.</w:t>
      </w:r>
    </w:p>
    <w:p w14:paraId="482E08C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2914D5E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Resolved Tickets only.</w:t>
      </w:r>
    </w:p>
    <w:p w14:paraId="1F5DC2B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F6B02C9">
          <v:rect id="_x0000_i3513" style="width:0;height:1.5pt" o:hralign="center" o:hrstd="t" o:hr="t" fillcolor="#a0a0a0" stroked="f"/>
        </w:pict>
      </w:r>
    </w:p>
    <w:p w14:paraId="6B031C1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191. Test 9 — Priority Filter</w:t>
      </w:r>
    </w:p>
    <w:p w14:paraId="7158F6F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Choose:</w:t>
      </w:r>
    </w:p>
    <w:p w14:paraId="7D06671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High.</w:t>
      </w:r>
    </w:p>
    <w:p w14:paraId="79AD108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7F60EA8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High Priority Tickets only.</w:t>
      </w:r>
    </w:p>
    <w:p w14:paraId="4412403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756A1EC">
          <v:rect id="_x0000_i3514" style="width:0;height:1.5pt" o:hralign="center" o:hrstd="t" o:hr="t" fillcolor="#a0a0a0" stroked="f"/>
        </w:pict>
      </w:r>
    </w:p>
    <w:p w14:paraId="0B37667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192. Test 10 — Combined Filters</w:t>
      </w:r>
    </w:p>
    <w:p w14:paraId="676291D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Choose:</w:t>
      </w:r>
    </w:p>
    <w:p w14:paraId="4B8197D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Status = New</w:t>
      </w:r>
    </w:p>
    <w:p w14:paraId="45AA9F1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Priority = High</w:t>
      </w:r>
    </w:p>
    <w:p w14:paraId="3DA637F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2CBD7C7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Only Tickets satisfying both conditions.</w:t>
      </w:r>
    </w:p>
    <w:p w14:paraId="7C5D69A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18ED0D3">
          <v:rect id="_x0000_i3515" style="width:0;height:1.5pt" o:hralign="center" o:hrstd="t" o:hr="t" fillcolor="#a0a0a0" stroked="f"/>
        </w:pict>
      </w:r>
    </w:p>
    <w:p w14:paraId="26AB05E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193. Test 11 — Empty State</w:t>
      </w:r>
    </w:p>
    <w:p w14:paraId="0A0D7D4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Search:</w:t>
      </w:r>
    </w:p>
    <w:p w14:paraId="428AEB6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zzz-no-ticket</w:t>
      </w:r>
    </w:p>
    <w:p w14:paraId="6675782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438F50A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Empty-state component appears.</w:t>
      </w:r>
    </w:p>
    <w:p w14:paraId="6C16D4E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EEDEC51">
          <v:rect id="_x0000_i3516" style="width:0;height:1.5pt" o:hralign="center" o:hrstd="t" o:hr="t" fillcolor="#a0a0a0" stroked="f"/>
        </w:pict>
      </w:r>
    </w:p>
    <w:p w14:paraId="42F1F2B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194. Test 12 — New Ticket</w:t>
      </w:r>
    </w:p>
    <w:p w14:paraId="56F91FD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Enter valid:</w:t>
      </w:r>
    </w:p>
    <w:p w14:paraId="2E4727E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Subject</w:t>
      </w:r>
    </w:p>
    <w:p w14:paraId="7AD3074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Category</w:t>
      </w:r>
    </w:p>
    <w:p w14:paraId="0CCC509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Priority</w:t>
      </w:r>
    </w:p>
    <w:p w14:paraId="153CAA7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Description</w:t>
      </w:r>
    </w:p>
    <w:p w14:paraId="5364698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4E303E4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created.</w:t>
      </w:r>
    </w:p>
    <w:p w14:paraId="2BD1D70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88FCC12">
          <v:rect id="_x0000_i3517" style="width:0;height:1.5pt" o:hralign="center" o:hrstd="t" o:hr="t" fillcolor="#a0a0a0" stroked="f"/>
        </w:pict>
      </w:r>
    </w:p>
    <w:p w14:paraId="2C33DC7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195. Test 13 — System Fields</w:t>
      </w:r>
    </w:p>
    <w:p w14:paraId="5C9DE42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Verify Employee cannot manually select:</w:t>
      </w:r>
    </w:p>
    <w:p w14:paraId="3045751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Status</w:t>
      </w:r>
    </w:p>
    <w:p w14:paraId="73AAE36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Technician</w:t>
      </w:r>
    </w:p>
    <w:p w14:paraId="7DE2C8A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Resolution</w:t>
      </w:r>
    </w:p>
    <w:p w14:paraId="0038673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during Ticket creation.</w:t>
      </w:r>
    </w:p>
    <w:p w14:paraId="0EDD6E6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F94C260">
          <v:rect id="_x0000_i3518" style="width:0;height:1.5pt" o:hralign="center" o:hrstd="t" o:hr="t" fillcolor="#a0a0a0" stroked="f"/>
        </w:pict>
      </w:r>
    </w:p>
    <w:p w14:paraId="5FE0ED5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196. Test 14 — Details</w:t>
      </w:r>
    </w:p>
    <w:p w14:paraId="52FED45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Select a Ticket.</w:t>
      </w:r>
    </w:p>
    <w:p w14:paraId="1526066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6ED122C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Correct Ticket opens.</w:t>
      </w:r>
    </w:p>
    <w:p w14:paraId="682FA89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8F1D609">
          <v:rect id="_x0000_i3519" style="width:0;height:1.5pt" o:hralign="center" o:hrstd="t" o:hr="t" fillcolor="#a0a0a0" stroked="f"/>
        </w:pict>
      </w:r>
    </w:p>
    <w:p w14:paraId="0764B98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197. Test 15 — Missing Technician</w:t>
      </w:r>
    </w:p>
    <w:p w14:paraId="3E2D1FE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Open unassigned Ticket.</w:t>
      </w:r>
    </w:p>
    <w:p w14:paraId="642D571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3A73622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Not assigned yet</w:t>
      </w:r>
    </w:p>
    <w:p w14:paraId="7789469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not blank/confusing UI.</w:t>
      </w:r>
    </w:p>
    <w:p w14:paraId="6866C3B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0ACE62C">
          <v:rect id="_x0000_i3520" style="width:0;height:1.5pt" o:hralign="center" o:hrstd="t" o:hr="t" fillcolor="#a0a0a0" stroked="f"/>
        </w:pict>
      </w:r>
    </w:p>
    <w:p w14:paraId="496EEC7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AP — COMMON ERRORS</w:t>
      </w:r>
    </w:p>
    <w:p w14:paraId="3F7278C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198. Error — Component Can't Access Screen Variable</w:t>
      </w:r>
    </w:p>
    <w:p w14:paraId="25906B8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Possible cause:</w:t>
      </w:r>
    </w:p>
    <w:p w14:paraId="307A9A0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component is too tightly coupled to external app state.</w:t>
      </w:r>
    </w:p>
    <w:p w14:paraId="6A72B80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Better:</w:t>
      </w:r>
    </w:p>
    <w:p w14:paraId="4E0BEAE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Pass the value through an Input property.</w:t>
      </w:r>
    </w:p>
    <w:p w14:paraId="3A40208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406E3B9">
          <v:rect id="_x0000_i3521" style="width:0;height:1.5pt" o:hralign="center" o:hrstd="t" o:hr="t" fillcolor="#a0a0a0" stroked="f"/>
        </w:pict>
      </w:r>
    </w:p>
    <w:p w14:paraId="492D794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199. Error — Header Looks Different on Screens</w:t>
      </w:r>
    </w:p>
    <w:p w14:paraId="709220C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Possible cause:</w:t>
      </w:r>
    </w:p>
    <w:p w14:paraId="31018FC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Student copied Header instead of using:</w:t>
      </w:r>
    </w:p>
    <w:p w14:paraId="23F4779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Component.</w:t>
      </w:r>
    </w:p>
    <w:p w14:paraId="749DAB1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Fix:</w:t>
      </w:r>
    </w:p>
    <w:p w14:paraId="5FB937C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Use:</w:t>
      </w:r>
    </w:p>
    <w:p w14:paraId="5F9E47A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cmpHeader.</w:t>
      </w:r>
    </w:p>
    <w:p w14:paraId="562EC00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75B23D2">
          <v:rect id="_x0000_i3522" style="width:0;height:1.5pt" o:hralign="center" o:hrstd="t" o:hr="t" fillcolor="#a0a0a0" stroked="f"/>
        </w:pict>
      </w:r>
    </w:p>
    <w:p w14:paraId="5A88E25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200. Error — Component Input Not Updating</w:t>
      </w:r>
    </w:p>
    <w:p w14:paraId="5061219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Check:</w:t>
      </w:r>
    </w:p>
    <w:p w14:paraId="395277D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Input property type</w:t>
      </w:r>
    </w:p>
    <w:p w14:paraId="2BCC791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Instance formula</w:t>
      </w:r>
    </w:p>
    <w:p w14:paraId="5E4DC56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Correct component property referenced internally</w:t>
      </w:r>
    </w:p>
    <w:p w14:paraId="689B427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E7A139F">
          <v:rect id="_x0000_i3523" style="width:0;height:1.5pt" o:hralign="center" o:hrstd="t" o:hr="t" fillcolor="#a0a0a0" stroked="f"/>
        </w:pict>
      </w:r>
    </w:p>
    <w:p w14:paraId="275253C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201. Error — Mobile Layout Overlaps</w:t>
      </w:r>
    </w:p>
    <w:p w14:paraId="1C64029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Check:</w:t>
      </w:r>
    </w:p>
    <w:p w14:paraId="43C4D8F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Fixed Width values</w:t>
      </w:r>
    </w:p>
    <w:p w14:paraId="71C346D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Fixed X/Y positioning</w:t>
      </w:r>
    </w:p>
    <w:p w14:paraId="6B8206F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Container structure</w:t>
      </w:r>
    </w:p>
    <w:p w14:paraId="76520F9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Minimum widths</w:t>
      </w:r>
    </w:p>
    <w:p w14:paraId="452DEAC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Responsive visibility</w:t>
      </w:r>
    </w:p>
    <w:p w14:paraId="0D95A28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C4F768D">
          <v:rect id="_x0000_i3524" style="width:0;height:1.5pt" o:hralign="center" o:hrstd="t" o:hr="t" fillcolor="#a0a0a0" stroked="f"/>
        </w:pict>
      </w:r>
    </w:p>
    <w:p w14:paraId="4089BA2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202. Error — Navigation Disappears on Mobile</w:t>
      </w:r>
    </w:p>
    <w:p w14:paraId="7EB7A6E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Responsive design should:</w:t>
      </w:r>
    </w:p>
    <w:p w14:paraId="668B27B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Rearrange navigation</w:t>
      </w:r>
    </w:p>
    <w:p w14:paraId="037E6C4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not accidentally:</w:t>
      </w:r>
    </w:p>
    <w:p w14:paraId="240C6B0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Remove the only way to navigate.</w:t>
      </w:r>
    </w:p>
    <w:p w14:paraId="0B72F53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F83FD7B">
          <v:rect id="_x0000_i3525" style="width:0;height:1.5pt" o:hralign="center" o:hrstd="t" o:hr="t" fillcolor="#a0a0a0" stroked="f"/>
        </w:pict>
      </w:r>
    </w:p>
    <w:p w14:paraId="5434FFC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203. Error — Every Ticket Shows Same Technician</w:t>
      </w:r>
    </w:p>
    <w:p w14:paraId="1044C71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Likely formula references:</w:t>
      </w:r>
    </w:p>
    <w:p w14:paraId="399587E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galTickets.Selected</w:t>
      </w:r>
    </w:p>
    <w:p w14:paraId="388A9F2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inside each Gallery row instead of:</w:t>
      </w:r>
    </w:p>
    <w:p w14:paraId="3907670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ThisItem</w:t>
      </w:r>
    </w:p>
    <w:p w14:paraId="6C08D15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Remember:</w:t>
      </w:r>
    </w:p>
    <w:p w14:paraId="2954916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ThisItem = current row.</w:t>
      </w:r>
    </w:p>
    <w:p w14:paraId="2C5A4A3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5A00DB5">
          <v:rect id="_x0000_i3526" style="width:0;height:1.5pt" o:hralign="center" o:hrstd="t" o:hr="t" fillcolor="#a0a0a0" stroked="f"/>
        </w:pict>
      </w:r>
    </w:p>
    <w:p w14:paraId="1EDE3C9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204. Error — New Ticket Shows Technician Field</w:t>
      </w:r>
    </w:p>
    <w:p w14:paraId="4EC6EBB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Remove/hide:</w:t>
      </w:r>
    </w:p>
    <w:p w14:paraId="404E495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Process-controlled fields.</w:t>
      </w:r>
    </w:p>
    <w:p w14:paraId="1660515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Employee should enter:</w:t>
      </w:r>
    </w:p>
    <w:p w14:paraId="081E56E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Problem information.</w:t>
      </w:r>
    </w:p>
    <w:p w14:paraId="0EF9521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Support team controls:</w:t>
      </w:r>
    </w:p>
    <w:p w14:paraId="0DCDD76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Support workflow.</w:t>
      </w:r>
    </w:p>
    <w:p w14:paraId="2CCC541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83AB12B">
          <v:rect id="_x0000_i3527" style="width:0;height:1.5pt" o:hralign="center" o:hrstd="t" o:hr="t" fillcolor="#a0a0a0" stroked="f"/>
        </w:pict>
      </w:r>
    </w:p>
    <w:p w14:paraId="35C3DF5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205. Error — App Loads Slowly</w:t>
      </w:r>
    </w:p>
    <w:p w14:paraId="365CABC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Investigate:</w:t>
      </w:r>
    </w:p>
    <w:p w14:paraId="1C37E07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Large App.OnStart</w:t>
      </w:r>
    </w:p>
    <w:p w14:paraId="26AA2A6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Collections</w:t>
      </w:r>
    </w:p>
    <w:p w14:paraId="692901E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Nondelegable queries</w:t>
      </w:r>
    </w:p>
    <w:p w14:paraId="653B41B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Repeated LookUps</w:t>
      </w:r>
    </w:p>
    <w:p w14:paraId="2D546C1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Too many data calls</w:t>
      </w:r>
    </w:p>
    <w:p w14:paraId="1AC4403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Too many controls</w:t>
      </w:r>
    </w:p>
    <w:p w14:paraId="75E07A3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randomly remove features.</w:t>
      </w:r>
    </w:p>
    <w:p w14:paraId="3FBD499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Measure and inspect.</w:t>
      </w:r>
    </w:p>
    <w:p w14:paraId="5BBD66A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EABA558">
          <v:rect id="_x0000_i3528" style="width:0;height:1.5pt" o:hralign="center" o:hrstd="t" o:hr="t" fillcolor="#a0a0a0" stroked="f"/>
        </w:pict>
      </w:r>
    </w:p>
    <w:p w14:paraId="0C17AFA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206. Error — Employee Sees Other Tickets</w:t>
      </w:r>
    </w:p>
    <w:p w14:paraId="03BA0F6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Investigate:</w:t>
      </w:r>
    </w:p>
    <w:p w14:paraId="13EDC0A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Canvas filter</w:t>
      </w:r>
    </w:p>
    <w:p w14:paraId="23059A0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and more importantly:</w:t>
      </w:r>
    </w:p>
    <w:p w14:paraId="28F27E3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Dataverse security.</w:t>
      </w:r>
    </w:p>
    <w:p w14:paraId="79E1F4D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UI filtering does not secure data.</w:t>
      </w:r>
    </w:p>
    <w:p w14:paraId="6C7B315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9F3225F">
          <v:rect id="_x0000_i3529" style="width:0;height:1.5pt" o:hralign="center" o:hrstd="t" o:hr="t" fillcolor="#a0a0a0" stroked="f"/>
        </w:pict>
      </w:r>
    </w:p>
    <w:p w14:paraId="4D2121B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207. Error — Category Displays ID</w:t>
      </w:r>
    </w:p>
    <w:p w14:paraId="0B1813A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Use the relationship's:</w:t>
      </w:r>
    </w:p>
    <w:p w14:paraId="35B58AF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Primary Name</w:t>
      </w:r>
    </w:p>
    <w:p w14:paraId="109FDA4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rather than exposing GUID/internal IDs.</w:t>
      </w:r>
    </w:p>
    <w:p w14:paraId="5F868FE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Users should see:</w:t>
      </w:r>
    </w:p>
    <w:p w14:paraId="484B087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Hardware</w:t>
      </w:r>
    </w:p>
    <w:p w14:paraId="01900FD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not:</w:t>
      </w:r>
    </w:p>
    <w:p w14:paraId="0EBBE8A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a542-823...</w:t>
      </w:r>
    </w:p>
    <w:p w14:paraId="59D8D75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F7A64AA">
          <v:rect id="_x0000_i3530" style="width:0;height:1.5pt" o:hralign="center" o:hrstd="t" o:hr="t" fillcolor="#a0a0a0" stroked="f"/>
        </w:pict>
      </w:r>
    </w:p>
    <w:p w14:paraId="6ECACC7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AQ — ARCHITECTURE CHALLENGES</w:t>
      </w:r>
    </w:p>
    <w:p w14:paraId="7512998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208. Challenge 1</w:t>
      </w:r>
    </w:p>
    <w:p w14:paraId="659938D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Company asks:</w:t>
      </w:r>
    </w:p>
    <w:p w14:paraId="42269E1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Add the company logo to every screen.</w:t>
      </w:r>
    </w:p>
    <w:p w14:paraId="5E8BE09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Would you:</w:t>
      </w:r>
    </w:p>
    <w:p w14:paraId="373349C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A. Insert image manually 15 times.</w:t>
      </w:r>
    </w:p>
    <w:p w14:paraId="45A26A7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B. Add it to Header component.</w:t>
      </w:r>
    </w:p>
    <w:p w14:paraId="02DAB41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1B3BA8E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B.</w:t>
      </w:r>
    </w:p>
    <w:p w14:paraId="5ACC6C6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574928B">
          <v:rect id="_x0000_i3531" style="width:0;height:1.5pt" o:hralign="center" o:hrstd="t" o:hr="t" fillcolor="#a0a0a0" stroked="f"/>
        </w:pict>
      </w:r>
    </w:p>
    <w:p w14:paraId="6F66C5B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209. Challenge 2</w:t>
      </w:r>
    </w:p>
    <w:p w14:paraId="54BCD13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Company changes app title.</w:t>
      </w:r>
    </w:p>
    <w:p w14:paraId="6AB2A74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Without Component:</w:t>
      </w:r>
    </w:p>
    <w:p w14:paraId="62C95F5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Many screens updated.</w:t>
      </w:r>
    </w:p>
    <w:p w14:paraId="625C283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With:</w:t>
      </w:r>
    </w:p>
    <w:p w14:paraId="047F66A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Header Component</w:t>
      </w:r>
    </w:p>
    <w:p w14:paraId="2691CFA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change is centralized.</w:t>
      </w:r>
    </w:p>
    <w:p w14:paraId="42D7782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426AE98">
          <v:rect id="_x0000_i3532" style="width:0;height:1.5pt" o:hralign="center" o:hrstd="t" o:hr="t" fillcolor="#a0a0a0" stroked="f"/>
        </w:pict>
      </w:r>
    </w:p>
    <w:p w14:paraId="5F2A5FF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210. Challenge 3</w:t>
      </w:r>
    </w:p>
    <w:p w14:paraId="77B1609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Employee should see:</w:t>
      </w:r>
    </w:p>
    <w:p w14:paraId="6AD3B8C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My Tickets.</w:t>
      </w:r>
    </w:p>
    <w:p w14:paraId="57658DF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Should you download all company Tickets into:</w:t>
      </w:r>
    </w:p>
    <w:p w14:paraId="6E04933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colTickets</w:t>
      </w:r>
    </w:p>
    <w:p w14:paraId="4091D98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then filter locally?</w:t>
      </w:r>
    </w:p>
    <w:p w14:paraId="365259B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1048CD9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No.</w:t>
      </w:r>
    </w:p>
    <w:p w14:paraId="540433A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Filter/query the data source appropriately.</w:t>
      </w:r>
    </w:p>
    <w:p w14:paraId="403F96E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B04DDB9">
          <v:rect id="_x0000_i3533" style="width:0;height:1.5pt" o:hralign="center" o:hrstd="t" o:hr="t" fillcolor="#a0a0a0" stroked="f"/>
        </w:pict>
      </w:r>
    </w:p>
    <w:p w14:paraId="628C8C4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211. Challenge 4</w:t>
      </w:r>
    </w:p>
    <w:p w14:paraId="44ED9B3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Gallery runs an Employees LookUp() for every Ticket to find assigned technician.</w:t>
      </w:r>
    </w:p>
    <w:p w14:paraId="6A6956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But Ticket already has:</w:t>
      </w:r>
    </w:p>
    <w:p w14:paraId="661A7AE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Assigned Technician Lookup.</w:t>
      </w:r>
    </w:p>
    <w:p w14:paraId="20E9788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Better solution?</w:t>
      </w:r>
    </w:p>
    <w:p w14:paraId="37C1F55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26EDCEB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Use the relationship.</w:t>
      </w:r>
    </w:p>
    <w:p w14:paraId="0C20209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pict w14:anchorId="34BB009D">
          <v:rect id="_x0000_i3534" style="width:0;height:1.5pt" o:hralign="center" o:hrstd="t" o:hr="t" fillcolor="#a0a0a0" stroked="f"/>
        </w:pict>
      </w:r>
    </w:p>
    <w:p w14:paraId="478F201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212. Challenge 5</w:t>
      </w:r>
    </w:p>
    <w:p w14:paraId="58CEE70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Should employee and technician interfaces necessarily live in one giant Canvas App?</w:t>
      </w:r>
    </w:p>
    <w:p w14:paraId="1481B4C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4F005FA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No.</w:t>
      </w:r>
    </w:p>
    <w:p w14:paraId="5C634A9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our architecture:</w:t>
      </w:r>
    </w:p>
    <w:p w14:paraId="6831350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Employee:</w:t>
      </w:r>
    </w:p>
    <w:p w14:paraId="42CD4EC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Canvas App.</w:t>
      </w:r>
    </w:p>
    <w:p w14:paraId="5952EE7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Technician:</w:t>
      </w:r>
    </w:p>
    <w:p w14:paraId="5D935FD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Model-Driven App.</w:t>
      </w:r>
    </w:p>
    <w:p w14:paraId="79CF8FD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5134B00">
          <v:rect id="_x0000_i3535" style="width:0;height:1.5pt" o:hralign="center" o:hrstd="t" o:hr="t" fillcolor="#a0a0a0" stroked="f"/>
        </w:pict>
      </w:r>
    </w:p>
    <w:p w14:paraId="2ACD3C4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AR — INDEPENDENT CHALLENGE</w:t>
      </w:r>
    </w:p>
    <w:p w14:paraId="1E8EA3F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213. Challenge — Build cmpMetricCard</w:t>
      </w:r>
    </w:p>
    <w:p w14:paraId="6136418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797DCF3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cmpMetricCard</w:t>
      </w:r>
    </w:p>
    <w:p w14:paraId="6A83104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Inputs:</w:t>
      </w:r>
    </w:p>
    <w:p w14:paraId="4115311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MetricTitle</w:t>
      </w:r>
    </w:p>
    <w:p w14:paraId="650A08E3" w14:textId="77777777" w:rsidR="00300E51" w:rsidRPr="00300E51" w:rsidRDefault="00300E51" w:rsidP="00300E51">
      <w:pPr>
        <w:rPr>
          <w:sz w:val="32"/>
          <w:szCs w:val="32"/>
        </w:rPr>
      </w:pPr>
    </w:p>
    <w:p w14:paraId="4D03E71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MetricValue</w:t>
      </w:r>
    </w:p>
    <w:p w14:paraId="29C6775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Optional:</w:t>
      </w:r>
    </w:p>
    <w:p w14:paraId="3DDE023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MetricIcon</w:t>
      </w:r>
    </w:p>
    <w:p w14:paraId="090843F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Use it for:</w:t>
      </w:r>
    </w:p>
    <w:p w14:paraId="1D23120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New Tickets</w:t>
      </w:r>
    </w:p>
    <w:p w14:paraId="65764C3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In Progress</w:t>
      </w:r>
    </w:p>
    <w:p w14:paraId="0657898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Resolved</w:t>
      </w:r>
    </w:p>
    <w:p w14:paraId="6743601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030E8CF">
          <v:rect id="_x0000_i3536" style="width:0;height:1.5pt" o:hralign="center" o:hrstd="t" o:hr="t" fillcolor="#a0a0a0" stroked="f"/>
        </w:pict>
      </w:r>
    </w:p>
    <w:p w14:paraId="1ECB76E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214. Expected Result</w:t>
      </w:r>
    </w:p>
    <w:p w14:paraId="7E9E50F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One Component.</w:t>
      </w:r>
    </w:p>
    <w:p w14:paraId="1A95F38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Three instances.</w:t>
      </w:r>
    </w:p>
    <w:p w14:paraId="05AC07A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33AED0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+------------+</w:t>
      </w:r>
    </w:p>
    <w:p w14:paraId="54739E3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New        |</w:t>
      </w:r>
    </w:p>
    <w:p w14:paraId="7289731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3      |</w:t>
      </w:r>
    </w:p>
    <w:p w14:paraId="1E11A57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+------------+</w:t>
      </w:r>
    </w:p>
    <w:p w14:paraId="26053A78" w14:textId="77777777" w:rsidR="00300E51" w:rsidRPr="00300E51" w:rsidRDefault="00300E51" w:rsidP="00300E51">
      <w:pPr>
        <w:rPr>
          <w:sz w:val="32"/>
          <w:szCs w:val="32"/>
        </w:rPr>
      </w:pPr>
    </w:p>
    <w:p w14:paraId="31A0D39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+------------+</w:t>
      </w:r>
    </w:p>
    <w:p w14:paraId="01E1A14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In Progress|</w:t>
      </w:r>
    </w:p>
    <w:p w14:paraId="47F4990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2      |</w:t>
      </w:r>
    </w:p>
    <w:p w14:paraId="0D9E730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+------------+</w:t>
      </w:r>
    </w:p>
    <w:p w14:paraId="12B00F8B" w14:textId="77777777" w:rsidR="00300E51" w:rsidRPr="00300E51" w:rsidRDefault="00300E51" w:rsidP="00300E51">
      <w:pPr>
        <w:rPr>
          <w:sz w:val="32"/>
          <w:szCs w:val="32"/>
        </w:rPr>
      </w:pPr>
    </w:p>
    <w:p w14:paraId="0750F0D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+------------+</w:t>
      </w:r>
    </w:p>
    <w:p w14:paraId="4734E59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Resolved   |</w:t>
      </w:r>
    </w:p>
    <w:p w14:paraId="535898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|     12     |</w:t>
      </w:r>
    </w:p>
    <w:p w14:paraId="08D15F1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+------------+</w:t>
      </w:r>
    </w:p>
    <w:p w14:paraId="6339D02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F6034AC">
          <v:rect id="_x0000_i3537" style="width:0;height:1.5pt" o:hralign="center" o:hrstd="t" o:hr="t" fillcolor="#a0a0a0" stroked="f"/>
        </w:pict>
      </w:r>
    </w:p>
    <w:p w14:paraId="3BF3E12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215. Challenge — Status Badge</w:t>
      </w:r>
    </w:p>
    <w:p w14:paraId="161185B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Create:</w:t>
      </w:r>
    </w:p>
    <w:p w14:paraId="39436A3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cmpStatusBadge</w:t>
      </w:r>
    </w:p>
    <w:p w14:paraId="6A4E845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Input:</w:t>
      </w:r>
    </w:p>
    <w:p w14:paraId="6136E41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StatusText</w:t>
      </w:r>
    </w:p>
    <w:p w14:paraId="11D8A62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on:</w:t>
      </w:r>
    </w:p>
    <w:p w14:paraId="3F6A628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My Tickets</w:t>
      </w:r>
    </w:p>
    <w:p w14:paraId="6F51EE3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and:</w:t>
      </w:r>
    </w:p>
    <w:p w14:paraId="352D924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Details.</w:t>
      </w:r>
    </w:p>
    <w:p w14:paraId="3051418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Requirement:</w:t>
      </w:r>
    </w:p>
    <w:p w14:paraId="384A9C9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Text must always remain visible.</w:t>
      </w:r>
    </w:p>
    <w:p w14:paraId="21657B6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Color may supplement the status.</w:t>
      </w:r>
    </w:p>
    <w:p w14:paraId="4D3C33F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8D1A4C5">
          <v:rect id="_x0000_i3538" style="width:0;height:1.5pt" o:hralign="center" o:hrstd="t" o:hr="t" fillcolor="#a0a0a0" stroked="f"/>
        </w:pict>
      </w:r>
    </w:p>
    <w:p w14:paraId="19A2C69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AS — KNOWLEDGE CHECK</w:t>
      </w:r>
    </w:p>
    <w:p w14:paraId="14A8DD8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216. Question 1</w:t>
      </w:r>
    </w:p>
    <w:p w14:paraId="2D48567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is an application shell?</w:t>
      </w:r>
    </w:p>
    <w:p w14:paraId="4B2B0BA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4D6B8E8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reusable outer layout containing elements such as:</w:t>
      </w:r>
    </w:p>
    <w:p w14:paraId="324821CB" w14:textId="77777777" w:rsidR="00300E51" w:rsidRPr="00300E51" w:rsidRDefault="00300E51" w:rsidP="00300E51">
      <w:pPr>
        <w:numPr>
          <w:ilvl w:val="0"/>
          <w:numId w:val="43"/>
        </w:numPr>
        <w:rPr>
          <w:sz w:val="32"/>
          <w:szCs w:val="32"/>
        </w:rPr>
      </w:pPr>
      <w:r w:rsidRPr="00300E51">
        <w:rPr>
          <w:sz w:val="32"/>
          <w:szCs w:val="32"/>
        </w:rPr>
        <w:t>Header</w:t>
      </w:r>
    </w:p>
    <w:p w14:paraId="14454489" w14:textId="77777777" w:rsidR="00300E51" w:rsidRPr="00300E51" w:rsidRDefault="00300E51" w:rsidP="00300E51">
      <w:pPr>
        <w:numPr>
          <w:ilvl w:val="0"/>
          <w:numId w:val="43"/>
        </w:numPr>
        <w:rPr>
          <w:sz w:val="32"/>
          <w:szCs w:val="32"/>
        </w:rPr>
      </w:pPr>
      <w:r w:rsidRPr="00300E51">
        <w:rPr>
          <w:sz w:val="32"/>
          <w:szCs w:val="32"/>
        </w:rPr>
        <w:t>Navigation</w:t>
      </w:r>
    </w:p>
    <w:p w14:paraId="406302CD" w14:textId="77777777" w:rsidR="00300E51" w:rsidRPr="00300E51" w:rsidRDefault="00300E51" w:rsidP="00300E51">
      <w:pPr>
        <w:numPr>
          <w:ilvl w:val="0"/>
          <w:numId w:val="43"/>
        </w:num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Main content structure</w:t>
      </w:r>
    </w:p>
    <w:p w14:paraId="316F53C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DAADDD4">
          <v:rect id="_x0000_i3539" style="width:0;height:1.5pt" o:hralign="center" o:hrstd="t" o:hr="t" fillcolor="#a0a0a0" stroked="f"/>
        </w:pict>
      </w:r>
    </w:p>
    <w:p w14:paraId="16EEDDC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217. Question 2</w:t>
      </w:r>
    </w:p>
    <w:p w14:paraId="64BFE4C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Why use containers?</w:t>
      </w:r>
    </w:p>
    <w:p w14:paraId="30B78D7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0CB9ECE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To create structured and responsive groups of controls with less manual positioning.</w:t>
      </w:r>
    </w:p>
    <w:p w14:paraId="53C27DB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F0CD3B2">
          <v:rect id="_x0000_i3540" style="width:0;height:1.5pt" o:hralign="center" o:hrstd="t" o:hr="t" fillcolor="#a0a0a0" stroked="f"/>
        </w:pict>
      </w:r>
    </w:p>
    <w:p w14:paraId="675D8B8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218. Question 3</w:t>
      </w:r>
    </w:p>
    <w:p w14:paraId="0ABDAC4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does:</w:t>
      </w:r>
    </w:p>
    <w:p w14:paraId="2987068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Parent.Width</w:t>
      </w:r>
    </w:p>
    <w:p w14:paraId="3C11F74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represent?</w:t>
      </w:r>
    </w:p>
    <w:p w14:paraId="18484C4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28A28EA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available width of the current control's parent.</w:t>
      </w:r>
    </w:p>
    <w:p w14:paraId="7F46FD6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A225105">
          <v:rect id="_x0000_i3541" style="width:0;height:1.5pt" o:hralign="center" o:hrstd="t" o:hr="t" fillcolor="#a0a0a0" stroked="f"/>
        </w:pict>
      </w:r>
    </w:p>
    <w:p w14:paraId="6174FBE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219. Question 4</w:t>
      </w:r>
    </w:p>
    <w:p w14:paraId="5FF023C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Should one breakpoint value be used blindly for every application?</w:t>
      </w:r>
    </w:p>
    <w:p w14:paraId="1A99943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10D7AC5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No.</w:t>
      </w:r>
    </w:p>
    <w:p w14:paraId="3CFA6AF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Choose responsive behavior according to the application's actual layout requirements.</w:t>
      </w:r>
    </w:p>
    <w:p w14:paraId="6DE5F01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pict w14:anchorId="718B024F">
          <v:rect id="_x0000_i3542" style="width:0;height:1.5pt" o:hralign="center" o:hrstd="t" o:hr="t" fillcolor="#a0a0a0" stroked="f"/>
        </w:pict>
      </w:r>
    </w:p>
    <w:p w14:paraId="2937F62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220. Question 5</w:t>
      </w:r>
    </w:p>
    <w:p w14:paraId="62EAE35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is a Component?</w:t>
      </w:r>
    </w:p>
    <w:p w14:paraId="6820BB7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4AC5119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reusable Canvas App building block composed of controls and logic.</w:t>
      </w:r>
    </w:p>
    <w:p w14:paraId="054162C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CE47433">
          <v:rect id="_x0000_i3543" style="width:0;height:1.5pt" o:hralign="center" o:hrstd="t" o:hr="t" fillcolor="#a0a0a0" stroked="f"/>
        </w:pict>
      </w:r>
    </w:p>
    <w:p w14:paraId="3877C66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221. Question 6</w:t>
      </w:r>
    </w:p>
    <w:p w14:paraId="66037A9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is a Component Input?</w:t>
      </w:r>
    </w:p>
    <w:p w14:paraId="2E83DC6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13AA856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value supplied:</w:t>
      </w:r>
    </w:p>
    <w:p w14:paraId="0FCC862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From the app/screen to the Component.</w:t>
      </w:r>
    </w:p>
    <w:p w14:paraId="34444A4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34AD11F">
          <v:rect id="_x0000_i3544" style="width:0;height:1.5pt" o:hralign="center" o:hrstd="t" o:hr="t" fillcolor="#a0a0a0" stroked="f"/>
        </w:pict>
      </w:r>
    </w:p>
    <w:p w14:paraId="3AE389F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222. Question 7</w:t>
      </w:r>
    </w:p>
    <w:p w14:paraId="4631D88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is a Component Output?</w:t>
      </w:r>
    </w:p>
    <w:p w14:paraId="014D55B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0EDD312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value exposed:</w:t>
      </w:r>
    </w:p>
    <w:p w14:paraId="56B48F4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From the Component back to the app.</w:t>
      </w:r>
    </w:p>
    <w:p w14:paraId="67EA36E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8457132">
          <v:rect id="_x0000_i3545" style="width:0;height:1.5pt" o:hralign="center" o:hrstd="t" o:hr="t" fillcolor="#a0a0a0" stroked="f"/>
        </w:pict>
      </w:r>
    </w:p>
    <w:p w14:paraId="1F4A223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223. Question 8</w:t>
      </w:r>
    </w:p>
    <w:p w14:paraId="7A0FD5C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Why use Component Libraries?</w:t>
      </w:r>
    </w:p>
    <w:p w14:paraId="4C88EA7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3B96BE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To centrally manage reusable components shared across multiple apps.</w:t>
      </w:r>
    </w:p>
    <w:p w14:paraId="2126733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B146A53">
          <v:rect id="_x0000_i3546" style="width:0;height:1.5pt" o:hralign="center" o:hrstd="t" o:hr="t" fillcolor="#a0a0a0" stroked="f"/>
        </w:pict>
      </w:r>
    </w:p>
    <w:p w14:paraId="5B1DFF6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224. Question 9</w:t>
      </w:r>
    </w:p>
    <w:p w14:paraId="28DB319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Should a Component directly depend on many unrelated controls from other screens?</w:t>
      </w:r>
    </w:p>
    <w:p w14:paraId="7C0B13C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5003690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No.</w:t>
      </w:r>
    </w:p>
    <w:p w14:paraId="2DE1FFF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 clean component inputs/outputs and limit unnecessary coupling.</w:t>
      </w:r>
    </w:p>
    <w:p w14:paraId="5224DA2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93FBFDA">
          <v:rect id="_x0000_i3547" style="width:0;height:1.5pt" o:hralign="center" o:hrstd="t" o:hr="t" fillcolor="#a0a0a0" stroked="f"/>
        </w:pict>
      </w:r>
    </w:p>
    <w:p w14:paraId="6AD1F1F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225. Question 10</w:t>
      </w:r>
    </w:p>
    <w:p w14:paraId="133B9A5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does a Theme solve?</w:t>
      </w:r>
    </w:p>
    <w:p w14:paraId="709CFC1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5180855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Centralized and consistent application styling.</w:t>
      </w:r>
    </w:p>
    <w:p w14:paraId="4A88BD1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DAFF5E6">
          <v:rect id="_x0000_i3548" style="width:0;height:1.5pt" o:hralign="center" o:hrstd="t" o:hr="t" fillcolor="#a0a0a0" stroked="f"/>
        </w:pict>
      </w:r>
    </w:p>
    <w:p w14:paraId="7ACBDF3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226. Question 11</w:t>
      </w:r>
    </w:p>
    <w:p w14:paraId="7A3E5CF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does:</w:t>
      </w:r>
    </w:p>
    <w:p w14:paraId="4580C3B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App.Theme</w:t>
      </w:r>
    </w:p>
    <w:p w14:paraId="77E25EC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represent?</w:t>
      </w:r>
    </w:p>
    <w:p w14:paraId="425A39A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1A629B3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active application theme object in modern theme-enabled Canvas Apps.</w:t>
      </w:r>
    </w:p>
    <w:p w14:paraId="53E8E41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pict w14:anchorId="52793B04">
          <v:rect id="_x0000_i3549" style="width:0;height:1.5pt" o:hralign="center" o:hrstd="t" o:hr="t" fillcolor="#a0a0a0" stroked="f"/>
        </w:pict>
      </w:r>
    </w:p>
    <w:p w14:paraId="288259A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227. Question 12</w:t>
      </w:r>
    </w:p>
    <w:p w14:paraId="2BB5868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are the four major UI data states?</w:t>
      </w:r>
    </w:p>
    <w:p w14:paraId="6DF79BD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4F23B33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Loading</w:t>
      </w:r>
    </w:p>
    <w:p w14:paraId="27A04DD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Data</w:t>
      </w:r>
    </w:p>
    <w:p w14:paraId="4BD6A4F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Empty</w:t>
      </w:r>
    </w:p>
    <w:p w14:paraId="0483879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Error</w:t>
      </w:r>
    </w:p>
    <w:p w14:paraId="44F5D9B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FD9E6B7">
          <v:rect id="_x0000_i3550" style="width:0;height:1.5pt" o:hralign="center" o:hrstd="t" o:hr="t" fillcolor="#a0a0a0" stroked="f"/>
        </w:pict>
      </w:r>
    </w:p>
    <w:p w14:paraId="26AD1E5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228. Question 13</w:t>
      </w:r>
    </w:p>
    <w:p w14:paraId="5A729F1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Does hiding a Technician menu secure Technician data?</w:t>
      </w:r>
    </w:p>
    <w:p w14:paraId="7A4D1B6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7B2027A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No.</w:t>
      </w:r>
    </w:p>
    <w:p w14:paraId="1B9E6CE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Dataverse security must enforce actual authorization.</w:t>
      </w:r>
    </w:p>
    <w:p w14:paraId="27C523D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574C14A">
          <v:rect id="_x0000_i3551" style="width:0;height:1.5pt" o:hralign="center" o:hrstd="t" o:hr="t" fillcolor="#a0a0a0" stroked="f"/>
        </w:pict>
      </w:r>
    </w:p>
    <w:p w14:paraId="50FD29A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229. Question 14</w:t>
      </w:r>
    </w:p>
    <w:p w14:paraId="1B34B6A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is an N+1 query problem?</w:t>
      </w:r>
    </w:p>
    <w:p w14:paraId="504EFDB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0168AE1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Repeatedly querying another remote data source for each record in an already retrieved list, resulting in many unnecessary network requests.</w:t>
      </w:r>
    </w:p>
    <w:p w14:paraId="27EBD3A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B28004F">
          <v:rect id="_x0000_i3552" style="width:0;height:1.5pt" o:hralign="center" o:hrstd="t" o:hr="t" fillcolor="#a0a0a0" stroked="f"/>
        </w:pict>
      </w:r>
    </w:p>
    <w:p w14:paraId="1D231D4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230. Question 15</w:t>
      </w:r>
    </w:p>
    <w:p w14:paraId="67265AC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How can Dataverse relationships help reduce repeated LookUps?</w:t>
      </w:r>
    </w:p>
    <w:p w14:paraId="45759F2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4C66AFD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Related records can be accessed through configured Lookup relationships rather than repeatedly querying the related table.</w:t>
      </w:r>
    </w:p>
    <w:p w14:paraId="1A75D3A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8A0BB08">
          <v:rect id="_x0000_i3553" style="width:0;height:1.5pt" o:hralign="center" o:hrstd="t" o:hr="t" fillcolor="#a0a0a0" stroked="f"/>
        </w:pict>
      </w:r>
    </w:p>
    <w:p w14:paraId="35459F1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231. Question 16</w:t>
      </w:r>
    </w:p>
    <w:p w14:paraId="4AF5CF2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Should every table be loaded into a Collection at App startup?</w:t>
      </w:r>
    </w:p>
    <w:p w14:paraId="5319378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0973210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No.</w:t>
      </w:r>
    </w:p>
    <w:p w14:paraId="20C63F1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Retrieve only the data required by the experience.</w:t>
      </w:r>
    </w:p>
    <w:p w14:paraId="706E33E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933DDB3">
          <v:rect id="_x0000_i3554" style="width:0;height:1.5pt" o:hralign="center" o:hrstd="t" o:hr="t" fillcolor="#a0a0a0" stroked="f"/>
        </w:pict>
      </w:r>
    </w:p>
    <w:p w14:paraId="4EC9549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232. Question 17</w:t>
      </w:r>
    </w:p>
    <w:p w14:paraId="1CBF2FD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Why should App.OnStart remain reasonably small?</w:t>
      </w:r>
    </w:p>
    <w:p w14:paraId="6D9B6F7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7F1148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Large startup scripts can increase startup complexity and delay and create unnecessary application state.</w:t>
      </w:r>
    </w:p>
    <w:p w14:paraId="5526CA2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5CCF3EC">
          <v:rect id="_x0000_i3555" style="width:0;height:1.5pt" o:hralign="center" o:hrstd="t" o:hr="t" fillcolor="#a0a0a0" stroked="f"/>
        </w:pict>
      </w:r>
    </w:p>
    <w:p w14:paraId="4C269E0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233. Question 18</w:t>
      </w:r>
    </w:p>
    <w:p w14:paraId="0089342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feature will we explore later as an alternative for reusable derived calculations?</w:t>
      </w:r>
    </w:p>
    <w:p w14:paraId="2AA3A70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634C452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App.Formulas / Named Formulas.</w:t>
      </w:r>
    </w:p>
    <w:p w14:paraId="0005238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2B65AAE">
          <v:rect id="_x0000_i3556" style="width:0;height:1.5pt" o:hralign="center" o:hrstd="t" o:hr="t" fillcolor="#a0a0a0" stroked="f"/>
        </w:pict>
      </w:r>
    </w:p>
    <w:p w14:paraId="603098B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234. Question 19</w:t>
      </w:r>
    </w:p>
    <w:p w14:paraId="435F271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app will Employees use in the Help Desk architecture?</w:t>
      </w:r>
    </w:p>
    <w:p w14:paraId="346C05D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2F29949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Canvas App.</w:t>
      </w:r>
    </w:p>
    <w:p w14:paraId="69369CF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8C1BD05">
          <v:rect id="_x0000_i3557" style="width:0;height:1.5pt" o:hralign="center" o:hrstd="t" o:hr="t" fillcolor="#a0a0a0" stroked="f"/>
        </w:pict>
      </w:r>
    </w:p>
    <w:p w14:paraId="6F3021A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235. Question 20</w:t>
      </w:r>
    </w:p>
    <w:p w14:paraId="24878B1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app will IT technicians build later?</w:t>
      </w:r>
    </w:p>
    <w:p w14:paraId="7EEFA43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4A7C521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Model-Driven App.</w:t>
      </w:r>
    </w:p>
    <w:p w14:paraId="1E65EA2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B7D53BE">
          <v:rect id="_x0000_i3558" style="width:0;height:1.5pt" o:hralign="center" o:hrstd="t" o:hr="t" fillcolor="#a0a0a0" stroked="f"/>
        </w:pict>
      </w:r>
    </w:p>
    <w:p w14:paraId="46D419E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AT — PRACTICAL ASSESSMENT</w:t>
      </w:r>
    </w:p>
    <w:p w14:paraId="51F1AC6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236. Student Practical Task</w:t>
      </w:r>
    </w:p>
    <w:p w14:paraId="3F70835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Without direct instructor step-by-step help:</w:t>
      </w:r>
    </w:p>
    <w:p w14:paraId="5A6BDE8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Step 1</w:t>
      </w:r>
    </w:p>
    <w:p w14:paraId="77458C4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Open IT Help Desk.</w:t>
      </w:r>
    </w:p>
    <w:p w14:paraId="4224784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Step 2</w:t>
      </w:r>
    </w:p>
    <w:p w14:paraId="0C283EC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Show responsive application shell.</w:t>
      </w:r>
    </w:p>
    <w:p w14:paraId="7EFDF89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Step 3</w:t>
      </w:r>
    </w:p>
    <w:p w14:paraId="70379D7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Show Header component.</w:t>
      </w:r>
    </w:p>
    <w:p w14:paraId="209FBC0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Step 4</w:t>
      </w:r>
    </w:p>
    <w:p w14:paraId="2AFC8F5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Show Home metrics.</w:t>
      </w:r>
    </w:p>
    <w:p w14:paraId="3613C4B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Step 5</w:t>
      </w:r>
    </w:p>
    <w:p w14:paraId="2F6D63B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Open My Tickets.</w:t>
      </w:r>
    </w:p>
    <w:p w14:paraId="12980E4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Step 6</w:t>
      </w:r>
    </w:p>
    <w:p w14:paraId="6E693BC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Search/filter.</w:t>
      </w:r>
    </w:p>
    <w:p w14:paraId="5626DD5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Step 7</w:t>
      </w:r>
    </w:p>
    <w:p w14:paraId="2C0543D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Create a Ticket.</w:t>
      </w:r>
    </w:p>
    <w:p w14:paraId="6109748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Step 8</w:t>
      </w:r>
    </w:p>
    <w:p w14:paraId="42C7AFC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Open Ticket Details.</w:t>
      </w:r>
    </w:p>
    <w:p w14:paraId="01AEB47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Step 9</w:t>
      </w:r>
    </w:p>
    <w:p w14:paraId="264D1C6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Resize app.</w:t>
      </w:r>
    </w:p>
    <w:p w14:paraId="774794F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Step 10</w:t>
      </w:r>
    </w:p>
    <w:p w14:paraId="102A36F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Explain one performance decision.</w:t>
      </w:r>
    </w:p>
    <w:p w14:paraId="3E8AC7B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2025B38">
          <v:rect id="_x0000_i3559" style="width:0;height:1.5pt" o:hralign="center" o:hrstd="t" o:hr="t" fillcolor="#a0a0a0" stroked="f"/>
        </w:pict>
      </w:r>
    </w:p>
    <w:p w14:paraId="6D1D981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237. Practical Explanation</w:t>
      </w:r>
    </w:p>
    <w:p w14:paraId="2360A2E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Student should be able to answer:</w:t>
      </w:r>
    </w:p>
    <w:p w14:paraId="4D56CEE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Why did you create a Header component?</w:t>
      </w:r>
    </w:p>
    <w:p w14:paraId="164BB92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720BBD9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To centralize and reuse common header UI instead of duplicating it across screens.</w:t>
      </w:r>
    </w:p>
    <w:p w14:paraId="4775970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F7239DB">
          <v:rect id="_x0000_i3560" style="width:0;height:1.5pt" o:hralign="center" o:hrstd="t" o:hr="t" fillcolor="#a0a0a0" stroked="f"/>
        </w:pict>
      </w:r>
    </w:p>
    <w:p w14:paraId="052F0E7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238. Practical Explanation</w:t>
      </w:r>
    </w:p>
    <w:p w14:paraId="794A531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Question:</w:t>
      </w:r>
    </w:p>
    <w:p w14:paraId="3362F9E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Why didn't you let the Employee choose the Ticket Status?</w:t>
      </w:r>
    </w:p>
    <w:p w14:paraId="771A6E6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4C09806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Because Status represents:</w:t>
      </w:r>
    </w:p>
    <w:p w14:paraId="2390420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Process state</w:t>
      </w:r>
    </w:p>
    <w:p w14:paraId="70426A2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controlled by the support workflow.</w:t>
      </w:r>
    </w:p>
    <w:p w14:paraId="3EF0137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C22371C">
          <v:rect id="_x0000_i3561" style="width:0;height:1.5pt" o:hralign="center" o:hrstd="t" o:hr="t" fillcolor="#a0a0a0" stroked="f"/>
        </w:pict>
      </w:r>
    </w:p>
    <w:p w14:paraId="1B26C0D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239. Practical Explanation</w:t>
      </w:r>
    </w:p>
    <w:p w14:paraId="38C0324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Question:</w:t>
      </w:r>
    </w:p>
    <w:p w14:paraId="4055762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Why use responsive containers?</w:t>
      </w:r>
    </w:p>
    <w:p w14:paraId="29A398E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Expected:</w:t>
      </w:r>
    </w:p>
    <w:p w14:paraId="042CC53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To allow layout to adapt more maintainably to available screen size instead of relying entirely on fixed positioning.</w:t>
      </w:r>
    </w:p>
    <w:p w14:paraId="44974BF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7A921FC">
          <v:rect id="_x0000_i3562" style="width:0;height:1.5pt" o:hralign="center" o:hrstd="t" o:hr="t" fillcolor="#a0a0a0" stroked="f"/>
        </w:pict>
      </w:r>
    </w:p>
    <w:p w14:paraId="7B49186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AU — STUDENT CHECKLIST</w:t>
      </w:r>
    </w:p>
    <w:p w14:paraId="3E3A9FB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240. Day 9 Completion Checklist</w:t>
      </w:r>
    </w:p>
    <w:p w14:paraId="6A0EA14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Every student should have:</w:t>
      </w:r>
    </w:p>
    <w:p w14:paraId="4E4DDA3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IT Help Desk Solution</w:t>
      </w:r>
    </w:p>
    <w:p w14:paraId="1BB8428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06DCD56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Priority Choice</w:t>
      </w:r>
    </w:p>
    <w:p w14:paraId="60F408F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0D08D42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Status Choice</w:t>
      </w:r>
    </w:p>
    <w:p w14:paraId="26C0CA7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lastRenderedPageBreak/>
        <w:t>☐</w:t>
      </w:r>
    </w:p>
    <w:p w14:paraId="4D251F2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Category Table</w:t>
      </w:r>
    </w:p>
    <w:p w14:paraId="242A3EF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03BF65D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Support Ticket Table</w:t>
      </w:r>
    </w:p>
    <w:p w14:paraId="60B30BE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4FDD519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Sample Tickets</w:t>
      </w:r>
    </w:p>
    <w:p w14:paraId="7891286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73C73FD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IT Help Desk Canvas App</w:t>
      </w:r>
    </w:p>
    <w:p w14:paraId="3DE83DD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119875B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Responsive root layout</w:t>
      </w:r>
    </w:p>
    <w:p w14:paraId="20E97BF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3845CEA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scrHome</w:t>
      </w:r>
    </w:p>
    <w:p w14:paraId="6915DCA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06BE891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scrMyTickets</w:t>
      </w:r>
    </w:p>
    <w:p w14:paraId="569D5D4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6E10D35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scrNewTicket</w:t>
      </w:r>
    </w:p>
    <w:p w14:paraId="1688D3A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1A2C6AB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scrTicketDetails</w:t>
      </w:r>
    </w:p>
    <w:p w14:paraId="3507898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7D3515E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scrProfile</w:t>
      </w:r>
    </w:p>
    <w:p w14:paraId="7897234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5931302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Modern Theme</w:t>
      </w:r>
    </w:p>
    <w:p w14:paraId="4F10845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47B2888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cmpHeader</w:t>
      </w:r>
    </w:p>
    <w:p w14:paraId="272B707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48874B0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Header Input properties</w:t>
      </w:r>
    </w:p>
    <w:p w14:paraId="0955CFF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3C1805B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Navigation pattern</w:t>
      </w:r>
    </w:p>
    <w:p w14:paraId="009FB57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0A015F5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Dashboard</w:t>
      </w:r>
    </w:p>
    <w:p w14:paraId="71B4310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28CAA2E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Recent Tickets</w:t>
      </w:r>
    </w:p>
    <w:p w14:paraId="00D7DAE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73F65E4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Search/filter</w:t>
      </w:r>
    </w:p>
    <w:p w14:paraId="4D8AF19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66638E6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New Ticket</w:t>
      </w:r>
    </w:p>
    <w:p w14:paraId="145B60D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109DB90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Details</w:t>
      </w:r>
    </w:p>
    <w:p w14:paraId="0DD0BEA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1C2ED67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Empty state</w:t>
      </w:r>
    </w:p>
    <w:p w14:paraId="4BE6B69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6CF6FE5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Responsive test</w:t>
      </w:r>
    </w:p>
    <w:p w14:paraId="5A8840B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lastRenderedPageBreak/>
        <w:t>☐</w:t>
      </w:r>
    </w:p>
    <w:p w14:paraId="3828C40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Performance review</w:t>
      </w:r>
    </w:p>
    <w:p w14:paraId="0EF4A51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☐</w:t>
      </w:r>
    </w:p>
    <w:p w14:paraId="5A6F5DA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E89A148">
          <v:rect id="_x0000_i3563" style="width:0;height:1.5pt" o:hralign="center" o:hrstd="t" o:hr="t" fillcolor="#a0a0a0" stroked="f"/>
        </w:pict>
      </w:r>
    </w:p>
    <w:p w14:paraId="7D6946E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AV — DAY 9 DELIVERABLES</w:t>
      </w:r>
    </w:p>
    <w:p w14:paraId="4AD3022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241. Deliverable 1</w:t>
      </w:r>
    </w:p>
    <w:p w14:paraId="1C07AA4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Screenshot:</w:t>
      </w:r>
    </w:p>
    <w:p w14:paraId="6D1D350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Dataverse Help Desk Model.</w:t>
      </w:r>
    </w:p>
    <w:p w14:paraId="1487F3F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0FD0DBD">
          <v:rect id="_x0000_i3564" style="width:0;height:1.5pt" o:hralign="center" o:hrstd="t" o:hr="t" fillcolor="#a0a0a0" stroked="f"/>
        </w:pict>
      </w:r>
    </w:p>
    <w:p w14:paraId="3EA7C51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242. Deliverable 2</w:t>
      </w:r>
    </w:p>
    <w:p w14:paraId="453FF1B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Screenshot:</w:t>
      </w:r>
    </w:p>
    <w:p w14:paraId="41280F4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Desktop Home Screen.</w:t>
      </w:r>
    </w:p>
    <w:p w14:paraId="38E014C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704E98C">
          <v:rect id="_x0000_i3565" style="width:0;height:1.5pt" o:hralign="center" o:hrstd="t" o:hr="t" fillcolor="#a0a0a0" stroked="f"/>
        </w:pict>
      </w:r>
    </w:p>
    <w:p w14:paraId="0789F04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243. Deliverable 3</w:t>
      </w:r>
    </w:p>
    <w:p w14:paraId="51D3D9C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Screenshot:</w:t>
      </w:r>
    </w:p>
    <w:p w14:paraId="4756055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Narrow/Mobile Home Screen.</w:t>
      </w:r>
    </w:p>
    <w:p w14:paraId="4A181CA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2806A31">
          <v:rect id="_x0000_i3566" style="width:0;height:1.5pt" o:hralign="center" o:hrstd="t" o:hr="t" fillcolor="#a0a0a0" stroked="f"/>
        </w:pict>
      </w:r>
    </w:p>
    <w:p w14:paraId="1A10B73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244. Deliverable 4</w:t>
      </w:r>
    </w:p>
    <w:p w14:paraId="0E50C24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Screenshot:</w:t>
      </w:r>
    </w:p>
    <w:p w14:paraId="4B3A9BE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cmpHeader Component.</w:t>
      </w:r>
    </w:p>
    <w:p w14:paraId="227AB80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Show:</w:t>
      </w:r>
    </w:p>
    <w:p w14:paraId="58F3456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AppTitle Input</w:t>
      </w:r>
    </w:p>
    <w:p w14:paraId="07BA5E3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UserName Input</w:t>
      </w:r>
    </w:p>
    <w:p w14:paraId="13BDC0C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3769479">
          <v:rect id="_x0000_i3567" style="width:0;height:1.5pt" o:hralign="center" o:hrstd="t" o:hr="t" fillcolor="#a0a0a0" stroked="f"/>
        </w:pict>
      </w:r>
    </w:p>
    <w:p w14:paraId="719A10E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245. Deliverable 5</w:t>
      </w:r>
    </w:p>
    <w:p w14:paraId="3E8729A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Screenshot:</w:t>
      </w:r>
    </w:p>
    <w:p w14:paraId="6255233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My Tickets.</w:t>
      </w:r>
    </w:p>
    <w:p w14:paraId="7734B60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Must show:</w:t>
      </w:r>
    </w:p>
    <w:p w14:paraId="3C37AAC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Search</w:t>
      </w:r>
    </w:p>
    <w:p w14:paraId="3E9F100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Filters</w:t>
      </w:r>
    </w:p>
    <w:p w14:paraId="7736827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Cards</w:t>
      </w:r>
    </w:p>
    <w:p w14:paraId="013798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72AA20C">
          <v:rect id="_x0000_i3568" style="width:0;height:1.5pt" o:hralign="center" o:hrstd="t" o:hr="t" fillcolor="#a0a0a0" stroked="f"/>
        </w:pict>
      </w:r>
    </w:p>
    <w:p w14:paraId="4CF173A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246. Deliverable 6</w:t>
      </w:r>
    </w:p>
    <w:p w14:paraId="65EF1ED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Screenshot:</w:t>
      </w:r>
    </w:p>
    <w:p w14:paraId="2180155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New Ticket.</w:t>
      </w:r>
    </w:p>
    <w:p w14:paraId="49BFC3F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Must not expose:</w:t>
      </w:r>
    </w:p>
    <w:p w14:paraId="5CCE6D6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Technician</w:t>
      </w:r>
    </w:p>
    <w:p w14:paraId="764877A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Resolution</w:t>
      </w:r>
    </w:p>
    <w:p w14:paraId="55238DC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arbitrary Status selection.</w:t>
      </w:r>
    </w:p>
    <w:p w14:paraId="5002B6A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9979A1F">
          <v:rect id="_x0000_i3569" style="width:0;height:1.5pt" o:hralign="center" o:hrstd="t" o:hr="t" fillcolor="#a0a0a0" stroked="f"/>
        </w:pict>
      </w:r>
    </w:p>
    <w:p w14:paraId="1326EB3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247. Deliverable 7</w:t>
      </w:r>
    </w:p>
    <w:p w14:paraId="571A1A5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Screenshot:</w:t>
      </w:r>
    </w:p>
    <w:p w14:paraId="1F72078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Ticket Details.</w:t>
      </w:r>
    </w:p>
    <w:p w14:paraId="749874A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pict w14:anchorId="78008973">
          <v:rect id="_x0000_i3570" style="width:0;height:1.5pt" o:hralign="center" o:hrstd="t" o:hr="t" fillcolor="#a0a0a0" stroked="f"/>
        </w:pict>
      </w:r>
    </w:p>
    <w:p w14:paraId="17C1037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248. Deliverable 8</w:t>
      </w:r>
    </w:p>
    <w:p w14:paraId="62AFA8F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Submit:</w:t>
      </w:r>
    </w:p>
    <w:p w14:paraId="07F16A9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Responsive Audit.</w:t>
      </w:r>
    </w:p>
    <w:p w14:paraId="5393D7E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Document:</w:t>
      </w:r>
    </w:p>
    <w:p w14:paraId="69CFCFE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Wide layout behavior:</w:t>
      </w:r>
    </w:p>
    <w:p w14:paraId="6468AAB6" w14:textId="77777777" w:rsidR="00300E51" w:rsidRPr="00300E51" w:rsidRDefault="00300E51" w:rsidP="00300E51">
      <w:pPr>
        <w:rPr>
          <w:sz w:val="32"/>
          <w:szCs w:val="32"/>
        </w:rPr>
      </w:pPr>
    </w:p>
    <w:p w14:paraId="1E69EC6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______________________</w:t>
      </w:r>
    </w:p>
    <w:p w14:paraId="609DD3B3" w14:textId="77777777" w:rsidR="00300E51" w:rsidRPr="00300E51" w:rsidRDefault="00300E51" w:rsidP="00300E51">
      <w:pPr>
        <w:rPr>
          <w:sz w:val="32"/>
          <w:szCs w:val="32"/>
        </w:rPr>
      </w:pPr>
    </w:p>
    <w:p w14:paraId="21CF560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Medium layout behavior:</w:t>
      </w:r>
    </w:p>
    <w:p w14:paraId="2A249992" w14:textId="77777777" w:rsidR="00300E51" w:rsidRPr="00300E51" w:rsidRDefault="00300E51" w:rsidP="00300E51">
      <w:pPr>
        <w:rPr>
          <w:sz w:val="32"/>
          <w:szCs w:val="32"/>
        </w:rPr>
      </w:pPr>
    </w:p>
    <w:p w14:paraId="59244B0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______________________</w:t>
      </w:r>
    </w:p>
    <w:p w14:paraId="605E64D1" w14:textId="77777777" w:rsidR="00300E51" w:rsidRPr="00300E51" w:rsidRDefault="00300E51" w:rsidP="00300E51">
      <w:pPr>
        <w:rPr>
          <w:sz w:val="32"/>
          <w:szCs w:val="32"/>
        </w:rPr>
      </w:pPr>
    </w:p>
    <w:p w14:paraId="204E7EA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Compact layout behavior:</w:t>
      </w:r>
    </w:p>
    <w:p w14:paraId="7E5D35D0" w14:textId="77777777" w:rsidR="00300E51" w:rsidRPr="00300E51" w:rsidRDefault="00300E51" w:rsidP="00300E51">
      <w:pPr>
        <w:rPr>
          <w:sz w:val="32"/>
          <w:szCs w:val="32"/>
        </w:rPr>
      </w:pPr>
    </w:p>
    <w:p w14:paraId="58E65D6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______________________</w:t>
      </w:r>
    </w:p>
    <w:p w14:paraId="189A278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7A5FA16">
          <v:rect id="_x0000_i3571" style="width:0;height:1.5pt" o:hralign="center" o:hrstd="t" o:hr="t" fillcolor="#a0a0a0" stroked="f"/>
        </w:pict>
      </w:r>
    </w:p>
    <w:p w14:paraId="6CEB9AE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249. Deliverable 9</w:t>
      </w:r>
    </w:p>
    <w:p w14:paraId="25A315A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Document one:</w:t>
      </w:r>
    </w:p>
    <w:p w14:paraId="7C82208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Reusability improvement.</w:t>
      </w:r>
    </w:p>
    <w:p w14:paraId="2727913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33FBF76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Header moved into cmpHeader rather than being duplicated on every screen.</w:t>
      </w:r>
    </w:p>
    <w:p w14:paraId="644FECC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577FAD4">
          <v:rect id="_x0000_i3572" style="width:0;height:1.5pt" o:hralign="center" o:hrstd="t" o:hr="t" fillcolor="#a0a0a0" stroked="f"/>
        </w:pict>
      </w:r>
    </w:p>
    <w:p w14:paraId="693AB85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250. Deliverable 10</w:t>
      </w:r>
    </w:p>
    <w:p w14:paraId="0CBF216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Document one:</w:t>
      </w:r>
    </w:p>
    <w:p w14:paraId="1B72061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Performance improvement.</w:t>
      </w:r>
    </w:p>
    <w:p w14:paraId="005FD89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Example:</w:t>
      </w:r>
    </w:p>
    <w:p w14:paraId="780458C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Assigned Technician is read through the Dataverse relationship instead of running a separate Employees LookUp for every Gallery row.</w:t>
      </w:r>
    </w:p>
    <w:p w14:paraId="59CF31F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6DE72E1">
          <v:rect id="_x0000_i3573" style="width:0;height:1.5pt" o:hralign="center" o:hrstd="t" o:hr="t" fillcolor="#a0a0a0" stroked="f"/>
        </w:pict>
      </w:r>
    </w:p>
    <w:p w14:paraId="7CBCF79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AW — ASSESSMENT RUBRIC</w:t>
      </w:r>
    </w:p>
    <w:p w14:paraId="78736FC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251. Day 9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8"/>
        <w:gridCol w:w="1025"/>
      </w:tblGrid>
      <w:tr w:rsidR="00300E51" w:rsidRPr="00300E51" w14:paraId="24ACD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37B41" w14:textId="77777777" w:rsidR="00300E51" w:rsidRPr="00300E51" w:rsidRDefault="00300E51" w:rsidP="00300E51">
            <w:pPr>
              <w:rPr>
                <w:b/>
                <w:bCs/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7EC70B6" w14:textId="77777777" w:rsidR="00300E51" w:rsidRPr="00300E51" w:rsidRDefault="00300E51" w:rsidP="00300E51">
            <w:pPr>
              <w:rPr>
                <w:b/>
                <w:bCs/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300E51" w:rsidRPr="00300E51" w14:paraId="7EB94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AC29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Dataverse Model</w:t>
            </w:r>
          </w:p>
        </w:tc>
        <w:tc>
          <w:tcPr>
            <w:tcW w:w="0" w:type="auto"/>
            <w:vAlign w:val="center"/>
            <w:hideMark/>
          </w:tcPr>
          <w:p w14:paraId="58D8581E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15</w:t>
            </w:r>
          </w:p>
        </w:tc>
      </w:tr>
      <w:tr w:rsidR="00300E51" w:rsidRPr="00300E51" w14:paraId="21B05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9D00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Responsive Architecture</w:t>
            </w:r>
          </w:p>
        </w:tc>
        <w:tc>
          <w:tcPr>
            <w:tcW w:w="0" w:type="auto"/>
            <w:vAlign w:val="center"/>
            <w:hideMark/>
          </w:tcPr>
          <w:p w14:paraId="3785C3AB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15</w:t>
            </w:r>
          </w:p>
        </w:tc>
      </w:tr>
      <w:tr w:rsidR="00300E51" w:rsidRPr="00300E51" w14:paraId="7BE90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502C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Application Shell</w:t>
            </w:r>
          </w:p>
        </w:tc>
        <w:tc>
          <w:tcPr>
            <w:tcW w:w="0" w:type="auto"/>
            <w:vAlign w:val="center"/>
            <w:hideMark/>
          </w:tcPr>
          <w:p w14:paraId="34354D73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10</w:t>
            </w:r>
          </w:p>
        </w:tc>
      </w:tr>
      <w:tr w:rsidR="00300E51" w:rsidRPr="00300E51" w14:paraId="19F8E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20F8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Modern Theme &amp; Consistency</w:t>
            </w:r>
          </w:p>
        </w:tc>
        <w:tc>
          <w:tcPr>
            <w:tcW w:w="0" w:type="auto"/>
            <w:vAlign w:val="center"/>
            <w:hideMark/>
          </w:tcPr>
          <w:p w14:paraId="0C2F9F24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10</w:t>
            </w:r>
          </w:p>
        </w:tc>
      </w:tr>
      <w:tr w:rsidR="00300E51" w:rsidRPr="00300E51" w14:paraId="73587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3D85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Header Component</w:t>
            </w:r>
          </w:p>
        </w:tc>
        <w:tc>
          <w:tcPr>
            <w:tcW w:w="0" w:type="auto"/>
            <w:vAlign w:val="center"/>
            <w:hideMark/>
          </w:tcPr>
          <w:p w14:paraId="4A171A4A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15</w:t>
            </w:r>
          </w:p>
        </w:tc>
      </w:tr>
      <w:tr w:rsidR="00300E51" w:rsidRPr="00300E51" w14:paraId="0809E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8342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BA730D9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10</w:t>
            </w:r>
          </w:p>
        </w:tc>
      </w:tr>
      <w:tr w:rsidR="00300E51" w:rsidRPr="00300E51" w14:paraId="60A9A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E699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My Tickets</w:t>
            </w:r>
          </w:p>
        </w:tc>
        <w:tc>
          <w:tcPr>
            <w:tcW w:w="0" w:type="auto"/>
            <w:vAlign w:val="center"/>
            <w:hideMark/>
          </w:tcPr>
          <w:p w14:paraId="2FE78A19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10</w:t>
            </w:r>
          </w:p>
        </w:tc>
      </w:tr>
      <w:tr w:rsidR="00300E51" w:rsidRPr="00300E51" w14:paraId="0D578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E38C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lastRenderedPageBreak/>
              <w:t>New/Details Screens</w:t>
            </w:r>
          </w:p>
        </w:tc>
        <w:tc>
          <w:tcPr>
            <w:tcW w:w="0" w:type="auto"/>
            <w:vAlign w:val="center"/>
            <w:hideMark/>
          </w:tcPr>
          <w:p w14:paraId="638F5909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5</w:t>
            </w:r>
          </w:p>
        </w:tc>
      </w:tr>
      <w:tr w:rsidR="00300E51" w:rsidRPr="00300E51" w14:paraId="437BE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C3F4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Performance Architecture</w:t>
            </w:r>
          </w:p>
        </w:tc>
        <w:tc>
          <w:tcPr>
            <w:tcW w:w="0" w:type="auto"/>
            <w:vAlign w:val="center"/>
            <w:hideMark/>
          </w:tcPr>
          <w:p w14:paraId="4EB65230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5</w:t>
            </w:r>
          </w:p>
        </w:tc>
      </w:tr>
      <w:tr w:rsidR="00300E51" w:rsidRPr="00300E51" w14:paraId="790C7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C2D0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Testing &amp; Explanation</w:t>
            </w:r>
          </w:p>
        </w:tc>
        <w:tc>
          <w:tcPr>
            <w:tcW w:w="0" w:type="auto"/>
            <w:vAlign w:val="center"/>
            <w:hideMark/>
          </w:tcPr>
          <w:p w14:paraId="3B4C4C00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sz w:val="32"/>
                <w:szCs w:val="32"/>
              </w:rPr>
              <w:t>5</w:t>
            </w:r>
          </w:p>
        </w:tc>
      </w:tr>
      <w:tr w:rsidR="00300E51" w:rsidRPr="00300E51" w14:paraId="14E05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F5C0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50CBDF6" w14:textId="77777777" w:rsidR="00300E51" w:rsidRPr="00300E51" w:rsidRDefault="00300E51" w:rsidP="00300E51">
            <w:pPr>
              <w:rPr>
                <w:sz w:val="32"/>
                <w:szCs w:val="32"/>
              </w:rPr>
            </w:pPr>
            <w:r w:rsidRPr="00300E51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7ECC237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EE9EFBD">
          <v:rect id="_x0000_i3574" style="width:0;height:1.5pt" o:hralign="center" o:hrstd="t" o:hr="t" fillcolor="#a0a0a0" stroked="f"/>
        </w:pict>
      </w:r>
    </w:p>
    <w:p w14:paraId="78788FE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252. Excellent Submission</w:t>
      </w:r>
    </w:p>
    <w:p w14:paraId="443643E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strong student should:</w:t>
      </w:r>
    </w:p>
    <w:p w14:paraId="70D7AF6F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t>Design before building</w:t>
      </w:r>
    </w:p>
    <w:p w14:paraId="1D723036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t>Use a clean Dataverse model</w:t>
      </w:r>
    </w:p>
    <w:p w14:paraId="40B036E6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t>Use responsive containers</w:t>
      </w:r>
    </w:p>
    <w:p w14:paraId="4336E0A2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t>Avoid unnecessary fixed positioning</w:t>
      </w:r>
    </w:p>
    <w:p w14:paraId="2B5480D8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t>Create a reusable Header</w:t>
      </w:r>
    </w:p>
    <w:p w14:paraId="63DF97B6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t>Understand Component inputs</w:t>
      </w:r>
    </w:p>
    <w:p w14:paraId="13CC18A1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t>Apply a consistent Theme</w:t>
      </w:r>
    </w:p>
    <w:p w14:paraId="17D9A777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t>Build a user-focused Dashboard</w:t>
      </w:r>
    </w:p>
    <w:p w14:paraId="13FA44F1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t>Hide process-controlled Ticket fields</w:t>
      </w:r>
    </w:p>
    <w:p w14:paraId="03339AAF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t>Use explicit selected-ticket state</w:t>
      </w:r>
    </w:p>
    <w:p w14:paraId="6DC1E9D6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t>Build reusable empty-state UI</w:t>
      </w:r>
    </w:p>
    <w:p w14:paraId="4334B4C6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t>Avoid unnecessary cross-screen references</w:t>
      </w:r>
    </w:p>
    <w:p w14:paraId="5807EE6A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t>Avoid copying entire large tables into Collections</w:t>
      </w:r>
    </w:p>
    <w:p w14:paraId="43523438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Use Dataverse relationships appropriately</w:t>
      </w:r>
    </w:p>
    <w:p w14:paraId="43AA2EC5" w14:textId="77777777" w:rsidR="00300E51" w:rsidRPr="00300E51" w:rsidRDefault="00300E51" w:rsidP="00300E51">
      <w:pPr>
        <w:numPr>
          <w:ilvl w:val="0"/>
          <w:numId w:val="44"/>
        </w:numPr>
        <w:rPr>
          <w:sz w:val="32"/>
          <w:szCs w:val="32"/>
        </w:rPr>
      </w:pPr>
      <w:r w:rsidRPr="00300E51">
        <w:rPr>
          <w:sz w:val="32"/>
          <w:szCs w:val="32"/>
        </w:rPr>
        <w:t>Test multiple viewport sizes</w:t>
      </w:r>
    </w:p>
    <w:p w14:paraId="72D1210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F9F02DF">
          <v:rect id="_x0000_i3575" style="width:0;height:1.5pt" o:hralign="center" o:hrstd="t" o:hr="t" fillcolor="#a0a0a0" stroked="f"/>
        </w:pict>
      </w:r>
    </w:p>
    <w:p w14:paraId="5BEC946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AX — HOMEWORK</w:t>
      </w:r>
    </w:p>
    <w:p w14:paraId="1E0640A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253. Day 9 Homework — Prepare for Advanced Power Fx</w:t>
      </w:r>
    </w:p>
    <w:p w14:paraId="70EB55E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Tomorrow the application becomes:</w:t>
      </w:r>
    </w:p>
    <w:p w14:paraId="0F4C70B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Smarter.</w:t>
      </w:r>
    </w:p>
    <w:p w14:paraId="028BF91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Students should review:</w:t>
      </w:r>
    </w:p>
    <w:p w14:paraId="4EDEAE9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Records</w:t>
      </w:r>
    </w:p>
    <w:p w14:paraId="4FDC66D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Tables</w:t>
      </w:r>
    </w:p>
    <w:p w14:paraId="556144D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Record Scope</w:t>
      </w:r>
    </w:p>
    <w:p w14:paraId="0F9B52B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ThisItem</w:t>
      </w:r>
    </w:p>
    <w:p w14:paraId="54C1D39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ThisRecord</w:t>
      </w:r>
    </w:p>
    <w:p w14:paraId="2ADEDA7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With()</w:t>
      </w:r>
    </w:p>
    <w:p w14:paraId="426ED65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Filter()</w:t>
      </w:r>
    </w:p>
    <w:p w14:paraId="31210D9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Patch()</w:t>
      </w:r>
    </w:p>
    <w:p w14:paraId="5C14033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23DFD5B">
          <v:rect id="_x0000_i3576" style="width:0;height:1.5pt" o:hralign="center" o:hrstd="t" o:hr="t" fillcolor="#a0a0a0" stroked="f"/>
        </w:pict>
      </w:r>
    </w:p>
    <w:p w14:paraId="06CD5F1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254. Homework Exercise 1</w:t>
      </w:r>
    </w:p>
    <w:p w14:paraId="0FC652C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does this return?</w:t>
      </w:r>
    </w:p>
    <w:p w14:paraId="46621FB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Filter(</w:t>
      </w:r>
    </w:p>
    <w:p w14:paraId="3D687D2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'Support Tickets',</w:t>
      </w:r>
    </w:p>
    <w:p w14:paraId="6C957BA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Employee = varCurrentEmployee</w:t>
      </w:r>
    </w:p>
    <w:p w14:paraId="3DB4E07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)</w:t>
      </w:r>
    </w:p>
    <w:p w14:paraId="5F146E1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2DCFD33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Table.</w:t>
      </w:r>
    </w:p>
    <w:p w14:paraId="18E7295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F2D4575">
          <v:rect id="_x0000_i3577" style="width:0;height:1.5pt" o:hralign="center" o:hrstd="t" o:hr="t" fillcolor="#a0a0a0" stroked="f"/>
        </w:pict>
      </w:r>
    </w:p>
    <w:p w14:paraId="772AD80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255. Homework Exercise 2</w:t>
      </w:r>
    </w:p>
    <w:p w14:paraId="41AF9A4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does:</w:t>
      </w:r>
    </w:p>
    <w:p w14:paraId="08BE861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galTickets.Selected</w:t>
      </w:r>
    </w:p>
    <w:p w14:paraId="102BC4B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return?</w:t>
      </w:r>
    </w:p>
    <w:p w14:paraId="7A26E44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410FF69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One Ticket Record.</w:t>
      </w:r>
    </w:p>
    <w:p w14:paraId="1C7402A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6CE523B">
          <v:rect id="_x0000_i3578" style="width:0;height:1.5pt" o:hralign="center" o:hrstd="t" o:hr="t" fillcolor="#a0a0a0" stroked="f"/>
        </w:pict>
      </w:r>
    </w:p>
    <w:p w14:paraId="2996ADE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256. Homework Exercise 3</w:t>
      </w:r>
    </w:p>
    <w:p w14:paraId="149ABD6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does:</w:t>
      </w:r>
    </w:p>
    <w:p w14:paraId="0F60F8A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ThisItem.Subject</w:t>
      </w:r>
    </w:p>
    <w:p w14:paraId="162EF4A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refer to?</w:t>
      </w:r>
    </w:p>
    <w:p w14:paraId="226CA56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3D12282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Subject from the current Gallery record.</w:t>
      </w:r>
    </w:p>
    <w:p w14:paraId="7C9A26F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543558CE">
          <v:rect id="_x0000_i3579" style="width:0;height:1.5pt" o:hralign="center" o:hrstd="t" o:hr="t" fillcolor="#a0a0a0" stroked="f"/>
        </w:pict>
      </w:r>
    </w:p>
    <w:p w14:paraId="40D4EB2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257. Homework Exercise 4</w:t>
      </w:r>
    </w:p>
    <w:p w14:paraId="434E1DE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Dashboard requirement:</w:t>
      </w:r>
    </w:p>
    <w:p w14:paraId="26DDB52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Show each Ticket's age in days without storing a permanent Ticket Age field.</w:t>
      </w:r>
    </w:p>
    <w:p w14:paraId="227B86A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Which concept may help?</w:t>
      </w:r>
    </w:p>
    <w:p w14:paraId="77E9038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4138B2C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AddColumns()</w:t>
      </w:r>
    </w:p>
    <w:p w14:paraId="37301FD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with:</w:t>
      </w:r>
    </w:p>
    <w:p w14:paraId="4C424BE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DateDiff().</w:t>
      </w:r>
    </w:p>
    <w:p w14:paraId="2665C93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Tomorrow we will learn it.</w:t>
      </w:r>
    </w:p>
    <w:p w14:paraId="29E5DC1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D9CB998">
          <v:rect id="_x0000_i3580" style="width:0;height:1.5pt" o:hralign="center" o:hrstd="t" o:hr="t" fillcolor="#a0a0a0" stroked="f"/>
        </w:pict>
      </w:r>
    </w:p>
    <w:p w14:paraId="723A0BC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258. Homework Exercise 5</w:t>
      </w:r>
    </w:p>
    <w:p w14:paraId="37E33A9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Management wants:</w:t>
      </w:r>
    </w:p>
    <w:p w14:paraId="234CB18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Hardware    12</w:t>
      </w:r>
    </w:p>
    <w:p w14:paraId="5042E0E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Network      7</w:t>
      </w:r>
    </w:p>
    <w:p w14:paraId="30BBEB5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Software     9</w:t>
      </w:r>
    </w:p>
    <w:p w14:paraId="3440637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a small filtered operational dataset.</w:t>
      </w:r>
    </w:p>
    <w:p w14:paraId="2535880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kind of operations are needed?</w:t>
      </w:r>
    </w:p>
    <w:p w14:paraId="11B14C2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59C3C13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Grouping</w:t>
      </w:r>
    </w:p>
    <w:p w14:paraId="45D96D7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and:</w:t>
      </w:r>
    </w:p>
    <w:p w14:paraId="414A724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Aggregation.</w:t>
      </w:r>
    </w:p>
    <w:p w14:paraId="600F297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Tomorrow we explore:</w:t>
      </w:r>
    </w:p>
    <w:p w14:paraId="40B7B1D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GroupBy()</w:t>
      </w:r>
    </w:p>
    <w:p w14:paraId="622E9AF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and related table operations.</w:t>
      </w:r>
    </w:p>
    <w:p w14:paraId="30FBB3F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2088BF22">
          <v:rect id="_x0000_i3581" style="width:0;height:1.5pt" o:hralign="center" o:hrstd="t" o:hr="t" fillcolor="#a0a0a0" stroked="f"/>
        </w:pict>
      </w:r>
    </w:p>
    <w:p w14:paraId="4335154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259. Homework Exercise 6</w:t>
      </w:r>
    </w:p>
    <w:p w14:paraId="667F18B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Technician selects:</w:t>
      </w:r>
    </w:p>
    <w:p w14:paraId="34E50ED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Five Tickets</w:t>
      </w:r>
    </w:p>
    <w:p w14:paraId="5276EB1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and needs to apply an action.</w:t>
      </w:r>
    </w:p>
    <w:p w14:paraId="3726299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What do we need to think about?</w:t>
      </w:r>
    </w:p>
    <w:p w14:paraId="4E16B4A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Answer</w:t>
      </w:r>
    </w:p>
    <w:p w14:paraId="581DAEAE" w14:textId="77777777" w:rsidR="00300E51" w:rsidRPr="00300E51" w:rsidRDefault="00300E51" w:rsidP="00300E51">
      <w:pPr>
        <w:numPr>
          <w:ilvl w:val="0"/>
          <w:numId w:val="45"/>
        </w:numPr>
        <w:rPr>
          <w:sz w:val="32"/>
          <w:szCs w:val="32"/>
        </w:rPr>
      </w:pPr>
      <w:r w:rsidRPr="00300E51">
        <w:rPr>
          <w:sz w:val="32"/>
          <w:szCs w:val="32"/>
        </w:rPr>
        <w:t>Selection state</w:t>
      </w:r>
    </w:p>
    <w:p w14:paraId="05C329A6" w14:textId="77777777" w:rsidR="00300E51" w:rsidRPr="00300E51" w:rsidRDefault="00300E51" w:rsidP="00300E51">
      <w:pPr>
        <w:numPr>
          <w:ilvl w:val="0"/>
          <w:numId w:val="45"/>
        </w:numPr>
        <w:rPr>
          <w:sz w:val="32"/>
          <w:szCs w:val="32"/>
        </w:rPr>
      </w:pPr>
      <w:r w:rsidRPr="00300E51">
        <w:rPr>
          <w:sz w:val="32"/>
          <w:szCs w:val="32"/>
        </w:rPr>
        <w:t>Tables/records</w:t>
      </w:r>
    </w:p>
    <w:p w14:paraId="2B217004" w14:textId="77777777" w:rsidR="00300E51" w:rsidRPr="00300E51" w:rsidRDefault="00300E51" w:rsidP="00300E51">
      <w:pPr>
        <w:numPr>
          <w:ilvl w:val="0"/>
          <w:numId w:val="45"/>
        </w:numPr>
        <w:rPr>
          <w:sz w:val="32"/>
          <w:szCs w:val="32"/>
        </w:rPr>
      </w:pPr>
      <w:r w:rsidRPr="00300E51">
        <w:rPr>
          <w:sz w:val="32"/>
          <w:szCs w:val="32"/>
        </w:rPr>
        <w:t>ForAll()</w:t>
      </w:r>
    </w:p>
    <w:p w14:paraId="3CD31176" w14:textId="77777777" w:rsidR="00300E51" w:rsidRPr="00300E51" w:rsidRDefault="00300E51" w:rsidP="00300E51">
      <w:pPr>
        <w:numPr>
          <w:ilvl w:val="0"/>
          <w:numId w:val="45"/>
        </w:numPr>
        <w:rPr>
          <w:sz w:val="32"/>
          <w:szCs w:val="32"/>
        </w:rPr>
      </w:pPr>
      <w:r w:rsidRPr="00300E51">
        <w:rPr>
          <w:sz w:val="32"/>
          <w:szCs w:val="32"/>
        </w:rPr>
        <w:t>Patch()</w:t>
      </w:r>
    </w:p>
    <w:p w14:paraId="0851A4B4" w14:textId="77777777" w:rsidR="00300E51" w:rsidRPr="00300E51" w:rsidRDefault="00300E51" w:rsidP="00300E51">
      <w:pPr>
        <w:numPr>
          <w:ilvl w:val="0"/>
          <w:numId w:val="45"/>
        </w:numPr>
        <w:rPr>
          <w:sz w:val="32"/>
          <w:szCs w:val="32"/>
        </w:rPr>
      </w:pPr>
      <w:r w:rsidRPr="00300E51">
        <w:rPr>
          <w:sz w:val="32"/>
          <w:szCs w:val="32"/>
        </w:rPr>
        <w:t>Performance</w:t>
      </w:r>
    </w:p>
    <w:p w14:paraId="3F282FC8" w14:textId="77777777" w:rsidR="00300E51" w:rsidRPr="00300E51" w:rsidRDefault="00300E51" w:rsidP="00300E51">
      <w:pPr>
        <w:numPr>
          <w:ilvl w:val="0"/>
          <w:numId w:val="45"/>
        </w:numPr>
        <w:rPr>
          <w:sz w:val="32"/>
          <w:szCs w:val="32"/>
        </w:rPr>
      </w:pPr>
      <w:r w:rsidRPr="00300E51">
        <w:rPr>
          <w:sz w:val="32"/>
          <w:szCs w:val="32"/>
        </w:rPr>
        <w:t>Error handling</w:t>
      </w:r>
    </w:p>
    <w:p w14:paraId="03BDF3D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91936B2">
          <v:rect id="_x0000_i3582" style="width:0;height:1.5pt" o:hralign="center" o:hrstd="t" o:hr="t" fillcolor="#a0a0a0" stroked="f"/>
        </w:pict>
      </w:r>
    </w:p>
    <w:p w14:paraId="293F121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PART AY — INSTRUCTOR ANSWER SUMMARY</w:t>
      </w:r>
    </w:p>
    <w:p w14:paraId="73A681B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260. Responsive Architecture</w:t>
      </w:r>
    </w:p>
    <w:p w14:paraId="55CAC5C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Use:</w:t>
      </w:r>
    </w:p>
    <w:p w14:paraId="5F1373E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Container Hierarchy</w:t>
      </w:r>
    </w:p>
    <w:p w14:paraId="08537A9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instead of uncontrolled fixed positioning.</w:t>
      </w:r>
    </w:p>
    <w:p w14:paraId="0592690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Think:</w:t>
      </w:r>
    </w:p>
    <w:p w14:paraId="5CD4865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ROOT</w:t>
      </w:r>
    </w:p>
    <w:p w14:paraId="60328C0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0E339D6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HEADER</w:t>
      </w:r>
    </w:p>
    <w:p w14:paraId="6D2A214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 |</w:t>
      </w:r>
    </w:p>
    <w:p w14:paraId="044A943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BODY</w:t>
      </w:r>
    </w:p>
    <w:p w14:paraId="3C25583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</w:t>
      </w:r>
    </w:p>
    <w:p w14:paraId="7FB5824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 NAVIGATION</w:t>
      </w:r>
    </w:p>
    <w:p w14:paraId="7153D14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7541F1C">
          <v:rect id="_x0000_i3583" style="width:0;height:1.5pt" o:hralign="center" o:hrstd="t" o:hr="t" fillcolor="#a0a0a0" stroked="f"/>
        </w:pict>
      </w:r>
    </w:p>
    <w:p w14:paraId="378FA75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261. Reusability</w:t>
      </w:r>
    </w:p>
    <w:p w14:paraId="1D14ABA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Repeated UI?</w:t>
      </w:r>
    </w:p>
    <w:p w14:paraId="3D08D0D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Consider:</w:t>
      </w:r>
    </w:p>
    <w:p w14:paraId="1641DA4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Component.</w:t>
      </w:r>
    </w:p>
    <w:p w14:paraId="775E778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Examples:</w:t>
      </w:r>
    </w:p>
    <w:p w14:paraId="7E1D662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Header</w:t>
      </w:r>
    </w:p>
    <w:p w14:paraId="48E54288" w14:textId="77777777" w:rsidR="00300E51" w:rsidRPr="00300E51" w:rsidRDefault="00300E51" w:rsidP="00300E51">
      <w:pPr>
        <w:rPr>
          <w:sz w:val="32"/>
          <w:szCs w:val="32"/>
        </w:rPr>
      </w:pPr>
    </w:p>
    <w:p w14:paraId="1E363D3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Navigation</w:t>
      </w:r>
    </w:p>
    <w:p w14:paraId="21D635DA" w14:textId="77777777" w:rsidR="00300E51" w:rsidRPr="00300E51" w:rsidRDefault="00300E51" w:rsidP="00300E51">
      <w:pPr>
        <w:rPr>
          <w:sz w:val="32"/>
          <w:szCs w:val="32"/>
        </w:rPr>
      </w:pPr>
    </w:p>
    <w:p w14:paraId="31DCB6C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Metric Card</w:t>
      </w:r>
    </w:p>
    <w:p w14:paraId="7B5BB352" w14:textId="77777777" w:rsidR="00300E51" w:rsidRPr="00300E51" w:rsidRDefault="00300E51" w:rsidP="00300E51">
      <w:pPr>
        <w:rPr>
          <w:sz w:val="32"/>
          <w:szCs w:val="32"/>
        </w:rPr>
      </w:pPr>
    </w:p>
    <w:p w14:paraId="07FB4D4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Status Badge</w:t>
      </w:r>
    </w:p>
    <w:p w14:paraId="4ECF387C" w14:textId="77777777" w:rsidR="00300E51" w:rsidRPr="00300E51" w:rsidRDefault="00300E51" w:rsidP="00300E51">
      <w:pPr>
        <w:rPr>
          <w:sz w:val="32"/>
          <w:szCs w:val="32"/>
        </w:rPr>
      </w:pPr>
    </w:p>
    <w:p w14:paraId="7EB6DBA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Empty State</w:t>
      </w:r>
    </w:p>
    <w:p w14:paraId="4815005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13A43DA">
          <v:rect id="_x0000_i3584" style="width:0;height:1.5pt" o:hralign="center" o:hrstd="t" o:hr="t" fillcolor="#a0a0a0" stroked="f"/>
        </w:pict>
      </w:r>
    </w:p>
    <w:p w14:paraId="68B9DFE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262. Component Contract</w:t>
      </w:r>
    </w:p>
    <w:p w14:paraId="3DCF1E1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Input:</w:t>
      </w:r>
    </w:p>
    <w:p w14:paraId="4DC1762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App </w:t>
      </w:r>
      <w:r w:rsidRPr="00300E51">
        <w:rPr>
          <w:rFonts w:ascii="Times New Roman" w:hAnsi="Times New Roman" w:cs="Times New Roman"/>
          <w:sz w:val="32"/>
          <w:szCs w:val="32"/>
        </w:rPr>
        <w:t>→</w:t>
      </w:r>
      <w:r w:rsidRPr="00300E51">
        <w:rPr>
          <w:sz w:val="32"/>
          <w:szCs w:val="32"/>
        </w:rPr>
        <w:t xml:space="preserve"> Component</w:t>
      </w:r>
    </w:p>
    <w:p w14:paraId="11DD7E7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Output:</w:t>
      </w:r>
    </w:p>
    <w:p w14:paraId="7948A69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Component </w:t>
      </w:r>
      <w:r w:rsidRPr="00300E51">
        <w:rPr>
          <w:rFonts w:ascii="Times New Roman" w:hAnsi="Times New Roman" w:cs="Times New Roman"/>
          <w:sz w:val="32"/>
          <w:szCs w:val="32"/>
        </w:rPr>
        <w:t>→</w:t>
      </w:r>
      <w:r w:rsidRPr="00300E51">
        <w:rPr>
          <w:sz w:val="32"/>
          <w:szCs w:val="32"/>
        </w:rPr>
        <w:t xml:space="preserve"> App</w:t>
      </w:r>
    </w:p>
    <w:p w14:paraId="732AE9A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Keep components:</w:t>
      </w:r>
    </w:p>
    <w:p w14:paraId="5051C77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Reusable</w:t>
      </w:r>
    </w:p>
    <w:p w14:paraId="6C5EE5F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and:</w:t>
      </w:r>
    </w:p>
    <w:p w14:paraId="0FA83F1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Loosely coupled.</w:t>
      </w:r>
    </w:p>
    <w:p w14:paraId="44894EF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349AB09">
          <v:rect id="_x0000_i3585" style="width:0;height:1.5pt" o:hralign="center" o:hrstd="t" o:hr="t" fillcolor="#a0a0a0" stroked="f"/>
        </w:pict>
      </w:r>
    </w:p>
    <w:p w14:paraId="62A72C0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263. Theme</w:t>
      </w:r>
    </w:p>
    <w:p w14:paraId="424FE6C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manually style:</w:t>
      </w:r>
    </w:p>
    <w:p w14:paraId="0E550D8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Every control independently.</w:t>
      </w:r>
    </w:p>
    <w:p w14:paraId="6FF5A8F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Use:</w:t>
      </w:r>
    </w:p>
    <w:p w14:paraId="3E602EA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Centralized Theme</w:t>
      </w:r>
    </w:p>
    <w:p w14:paraId="0AE985C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where possible.</w:t>
      </w:r>
    </w:p>
    <w:p w14:paraId="3BBDA1A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3C332B85">
          <v:rect id="_x0000_i3586" style="width:0;height:1.5pt" o:hralign="center" o:hrstd="t" o:hr="t" fillcolor="#a0a0a0" stroked="f"/>
        </w:pict>
      </w:r>
    </w:p>
    <w:p w14:paraId="74EF10E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264. State</w:t>
      </w:r>
    </w:p>
    <w:p w14:paraId="12695A1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Store only what the app genuinely needs to remember.</w:t>
      </w:r>
    </w:p>
    <w:p w14:paraId="6EB135A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Examples:</w:t>
      </w:r>
    </w:p>
    <w:p w14:paraId="1F656FE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varCurrentEmployee</w:t>
      </w:r>
    </w:p>
    <w:p w14:paraId="118328DF" w14:textId="77777777" w:rsidR="00300E51" w:rsidRPr="00300E51" w:rsidRDefault="00300E51" w:rsidP="00300E51">
      <w:pPr>
        <w:rPr>
          <w:sz w:val="32"/>
          <w:szCs w:val="32"/>
        </w:rPr>
      </w:pPr>
    </w:p>
    <w:p w14:paraId="6FC3A3B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varSelectedTicket</w:t>
      </w:r>
    </w:p>
    <w:p w14:paraId="3F6C7FD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Avoid duplicating every selected-ticket field into separate variables.</w:t>
      </w:r>
    </w:p>
    <w:p w14:paraId="4072402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2197074">
          <v:rect id="_x0000_i3587" style="width:0;height:1.5pt" o:hralign="center" o:hrstd="t" o:hr="t" fillcolor="#a0a0a0" stroked="f"/>
        </w:pict>
      </w:r>
    </w:p>
    <w:p w14:paraId="7A136C6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265. Performance</w:t>
      </w:r>
    </w:p>
    <w:p w14:paraId="5632CEF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Ask:</w:t>
      </w:r>
    </w:p>
    <w:p w14:paraId="763B877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How much data am I loading?</w:t>
      </w:r>
    </w:p>
    <w:p w14:paraId="64C8CBFA" w14:textId="77777777" w:rsidR="00300E51" w:rsidRPr="00300E51" w:rsidRDefault="00300E51" w:rsidP="00300E51">
      <w:pPr>
        <w:rPr>
          <w:sz w:val="32"/>
          <w:szCs w:val="32"/>
        </w:rPr>
      </w:pPr>
    </w:p>
    <w:p w14:paraId="0646177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How often am I querying?</w:t>
      </w:r>
    </w:p>
    <w:p w14:paraId="49FE8A9E" w14:textId="77777777" w:rsidR="00300E51" w:rsidRPr="00300E51" w:rsidRDefault="00300E51" w:rsidP="00300E51">
      <w:pPr>
        <w:rPr>
          <w:sz w:val="32"/>
          <w:szCs w:val="32"/>
        </w:rPr>
      </w:pPr>
    </w:p>
    <w:p w14:paraId="4518A23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Can the query delegate?</w:t>
      </w:r>
    </w:p>
    <w:p w14:paraId="5D1326FD" w14:textId="77777777" w:rsidR="00300E51" w:rsidRPr="00300E51" w:rsidRDefault="00300E51" w:rsidP="00300E51">
      <w:pPr>
        <w:rPr>
          <w:sz w:val="32"/>
          <w:szCs w:val="32"/>
        </w:rPr>
      </w:pPr>
    </w:p>
    <w:p w14:paraId="42CB950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Am I making one query per Gallery row?</w:t>
      </w:r>
    </w:p>
    <w:p w14:paraId="1721BEBC" w14:textId="77777777" w:rsidR="00300E51" w:rsidRPr="00300E51" w:rsidRDefault="00300E51" w:rsidP="00300E51">
      <w:pPr>
        <w:rPr>
          <w:sz w:val="32"/>
          <w:szCs w:val="32"/>
        </w:rPr>
      </w:pPr>
    </w:p>
    <w:p w14:paraId="049EEFD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Am I loading data before it is needed?</w:t>
      </w:r>
    </w:p>
    <w:p w14:paraId="6062DD4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4FBC22B">
          <v:rect id="_x0000_i3588" style="width:0;height:1.5pt" o:hralign="center" o:hrstd="t" o:hr="t" fillcolor="#a0a0a0" stroked="f"/>
        </w:pict>
      </w:r>
    </w:p>
    <w:p w14:paraId="4BCF90A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266. Role-Aware Architecture</w:t>
      </w:r>
    </w:p>
    <w:p w14:paraId="74EE63A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 not automatically build:</w:t>
      </w:r>
    </w:p>
    <w:p w14:paraId="78714AC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One Giant Application</w:t>
      </w:r>
    </w:p>
    <w:p w14:paraId="2D4F1AD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for every persona.</w:t>
      </w:r>
    </w:p>
    <w:p w14:paraId="4EC5CD3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Our architecture:</w:t>
      </w:r>
    </w:p>
    <w:p w14:paraId="155EEE1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EMPLOYEE</w:t>
      </w:r>
    </w:p>
    <w:p w14:paraId="75E158F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|</w:t>
      </w:r>
    </w:p>
    <w:p w14:paraId="611E45A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   v</w:t>
      </w:r>
    </w:p>
    <w:p w14:paraId="61622C4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CANVAS APP</w:t>
      </w:r>
    </w:p>
    <w:p w14:paraId="0E4A2E4A" w14:textId="77777777" w:rsidR="00300E51" w:rsidRPr="00300E51" w:rsidRDefault="00300E51" w:rsidP="00300E51">
      <w:pPr>
        <w:rPr>
          <w:sz w:val="32"/>
          <w:szCs w:val="32"/>
        </w:rPr>
      </w:pPr>
    </w:p>
    <w:p w14:paraId="4EDE75B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TECHNICIAN / ADMIN</w:t>
      </w:r>
    </w:p>
    <w:p w14:paraId="4756ED7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|</w:t>
      </w:r>
    </w:p>
    <w:p w14:paraId="6CE084A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v</w:t>
      </w:r>
    </w:p>
    <w:p w14:paraId="7C4D209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MODEL-DRIVEN APP</w:t>
      </w:r>
    </w:p>
    <w:p w14:paraId="35E8A79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7954D604">
          <v:rect id="_x0000_i3589" style="width:0;height:1.5pt" o:hralign="center" o:hrstd="t" o:hr="t" fillcolor="#a0a0a0" stroked="f"/>
        </w:pict>
      </w:r>
    </w:p>
    <w:p w14:paraId="3970FD4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267. Complete Help Desk v0.1 Architecture</w:t>
      </w:r>
    </w:p>
    <w:p w14:paraId="3EB16EF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          USER</w:t>
      </w:r>
    </w:p>
    <w:p w14:paraId="37FA382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           |</w:t>
      </w:r>
    </w:p>
    <w:p w14:paraId="1549A5F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           v</w:t>
      </w:r>
    </w:p>
    <w:p w14:paraId="456F934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    IT HELP DESK</w:t>
      </w:r>
    </w:p>
    <w:p w14:paraId="6471A8E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           |</w:t>
      </w:r>
    </w:p>
    <w:p w14:paraId="7769F39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+-----------+-----------+</w:t>
      </w:r>
    </w:p>
    <w:p w14:paraId="36B2FF3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|                       |</w:t>
      </w:r>
    </w:p>
    <w:p w14:paraId="0BF5912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v                       v</w:t>
      </w:r>
    </w:p>
    <w:p w14:paraId="66CEA3D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APP SHELL                 STATE</w:t>
      </w:r>
    </w:p>
    <w:p w14:paraId="20714A8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|                       |</w:t>
      </w:r>
    </w:p>
    <w:p w14:paraId="3545C0F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+------+------+          Current Employee</w:t>
      </w:r>
    </w:p>
    <w:p w14:paraId="500890F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|             |          Selected Ticket</w:t>
      </w:r>
    </w:p>
    <w:p w14:paraId="73AED16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v             v</w:t>
      </w:r>
    </w:p>
    <w:p w14:paraId="14A590E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   HEADER       NAVIGATION</w:t>
      </w:r>
    </w:p>
    <w:p w14:paraId="2EB3BD7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|</w:t>
      </w:r>
    </w:p>
    <w:p w14:paraId="40783AC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v</w:t>
      </w:r>
    </w:p>
    <w:p w14:paraId="5F738EC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SCREENS</w:t>
      </w:r>
    </w:p>
    <w:p w14:paraId="6F3941C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|</w:t>
      </w:r>
    </w:p>
    <w:p w14:paraId="029C84A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+----+---------+-----------+</w:t>
      </w:r>
    </w:p>
    <w:p w14:paraId="499A823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              |           |</w:t>
      </w:r>
    </w:p>
    <w:p w14:paraId="4781652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HOME       MY TICKETS   NEW TICKET</w:t>
      </w:r>
    </w:p>
    <w:p w14:paraId="4A11468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              |           |</w:t>
      </w:r>
    </w:p>
    <w:p w14:paraId="13CAA07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              v           |</w:t>
      </w:r>
    </w:p>
    <w:p w14:paraId="5F7A309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         TICKET DETAILS    |</w:t>
      </w:r>
    </w:p>
    <w:p w14:paraId="6DA728B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|              |           |</w:t>
      </w:r>
    </w:p>
    <w:p w14:paraId="40D2954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+--------------+-----------+</w:t>
      </w:r>
    </w:p>
    <w:p w14:paraId="69B4BA4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  |</w:t>
      </w:r>
    </w:p>
    <w:p w14:paraId="555A08B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  v</w:t>
      </w:r>
    </w:p>
    <w:p w14:paraId="7A0CF15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DATAVERSE</w:t>
      </w:r>
    </w:p>
    <w:p w14:paraId="5D92FAB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  |</w:t>
      </w:r>
    </w:p>
    <w:p w14:paraId="6AA9C24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+--------+--------+</w:t>
      </w:r>
    </w:p>
    <w:p w14:paraId="0D8E2E2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|                 |</w:t>
      </w:r>
    </w:p>
    <w:p w14:paraId="228D4F4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v                 v</w:t>
      </w:r>
    </w:p>
    <w:p w14:paraId="2227511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SUPPORT TICKET     TICKET CATEGORY</w:t>
      </w:r>
    </w:p>
    <w:p w14:paraId="595E308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|</w:t>
      </w:r>
    </w:p>
    <w:p w14:paraId="0D7870B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       v</w:t>
      </w:r>
    </w:p>
    <w:p w14:paraId="6089668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EMPLOYEE</w:t>
      </w:r>
    </w:p>
    <w:p w14:paraId="123077B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46A354F5">
          <v:rect id="_x0000_i3590" style="width:0;height:1.5pt" o:hralign="center" o:hrstd="t" o:hr="t" fillcolor="#a0a0a0" stroked="f"/>
        </w:pict>
      </w:r>
    </w:p>
    <w:p w14:paraId="686E1D7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268. Most Important Day 9 Lesson</w:t>
      </w:r>
    </w:p>
    <w:p w14:paraId="636D6AF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 beginner asks:</w:t>
      </w:r>
    </w:p>
    <w:p w14:paraId="77ACA46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How do I make this Button work?</w:t>
      </w:r>
    </w:p>
    <w:p w14:paraId="352BB8C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An application designer also asks:</w:t>
      </w:r>
    </w:p>
    <w:p w14:paraId="695C1DA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Should this control exist on every screen?</w:t>
      </w:r>
    </w:p>
    <w:p w14:paraId="0DE98EF2" w14:textId="77777777" w:rsidR="00300E51" w:rsidRPr="00300E51" w:rsidRDefault="00300E51" w:rsidP="00300E51">
      <w:pPr>
        <w:rPr>
          <w:sz w:val="32"/>
          <w:szCs w:val="32"/>
        </w:rPr>
      </w:pPr>
    </w:p>
    <w:p w14:paraId="541D8B2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Should it be a Component?</w:t>
      </w:r>
    </w:p>
    <w:p w14:paraId="0C6FCAE2" w14:textId="77777777" w:rsidR="00300E51" w:rsidRPr="00300E51" w:rsidRDefault="00300E51" w:rsidP="00300E51">
      <w:pPr>
        <w:rPr>
          <w:sz w:val="32"/>
          <w:szCs w:val="32"/>
        </w:rPr>
      </w:pPr>
    </w:p>
    <w:p w14:paraId="37C6FBA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Who owns this state?</w:t>
      </w:r>
    </w:p>
    <w:p w14:paraId="67B1B878" w14:textId="77777777" w:rsidR="00300E51" w:rsidRPr="00300E51" w:rsidRDefault="00300E51" w:rsidP="00300E51">
      <w:pPr>
        <w:rPr>
          <w:sz w:val="32"/>
          <w:szCs w:val="32"/>
        </w:rPr>
      </w:pPr>
    </w:p>
    <w:p w14:paraId="27FEBC4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Does this formula belong here?</w:t>
      </w:r>
    </w:p>
    <w:p w14:paraId="72897363" w14:textId="77777777" w:rsidR="00300E51" w:rsidRPr="00300E51" w:rsidRDefault="00300E51" w:rsidP="00300E51">
      <w:pPr>
        <w:rPr>
          <w:sz w:val="32"/>
          <w:szCs w:val="32"/>
        </w:rPr>
      </w:pPr>
    </w:p>
    <w:p w14:paraId="1E1C926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How does this screen behave on mobile?</w:t>
      </w:r>
    </w:p>
    <w:p w14:paraId="49285EFE" w14:textId="77777777" w:rsidR="00300E51" w:rsidRPr="00300E51" w:rsidRDefault="00300E51" w:rsidP="00300E51">
      <w:pPr>
        <w:rPr>
          <w:sz w:val="32"/>
          <w:szCs w:val="32"/>
        </w:rPr>
      </w:pPr>
    </w:p>
    <w:p w14:paraId="2CD1024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Does this query scale?</w:t>
      </w:r>
    </w:p>
    <w:p w14:paraId="69503221" w14:textId="77777777" w:rsidR="00300E51" w:rsidRPr="00300E51" w:rsidRDefault="00300E51" w:rsidP="00300E51">
      <w:pPr>
        <w:rPr>
          <w:sz w:val="32"/>
          <w:szCs w:val="32"/>
        </w:rPr>
      </w:pPr>
    </w:p>
    <w:p w14:paraId="44A016D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Does this screen depend on another screen unnecessarily?</w:t>
      </w:r>
    </w:p>
    <w:p w14:paraId="4C9A3EA8" w14:textId="77777777" w:rsidR="00300E51" w:rsidRPr="00300E51" w:rsidRDefault="00300E51" w:rsidP="00300E51">
      <w:pPr>
        <w:rPr>
          <w:sz w:val="32"/>
          <w:szCs w:val="32"/>
        </w:rPr>
      </w:pPr>
    </w:p>
    <w:p w14:paraId="54627E1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Should this persona even use the same application?</w:t>
      </w:r>
    </w:p>
    <w:p w14:paraId="618CD22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>That is the transition from:</w:t>
      </w:r>
    </w:p>
    <w:p w14:paraId="72674E8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App Maker</w:t>
      </w:r>
    </w:p>
    <w:p w14:paraId="003B7C0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to:</w:t>
      </w:r>
    </w:p>
    <w:p w14:paraId="05114E2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Application Designer.</w:t>
      </w:r>
    </w:p>
    <w:p w14:paraId="03EF86C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02FF1E70">
          <v:rect id="_x0000_i3591" style="width:0;height:1.5pt" o:hralign="center" o:hrstd="t" o:hr="t" fillcolor="#a0a0a0" stroked="f"/>
        </w:pict>
      </w:r>
    </w:p>
    <w:p w14:paraId="171193DC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269. Week 3 Direction</w:t>
      </w:r>
    </w:p>
    <w:p w14:paraId="1862283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DAY 9</w:t>
      </w:r>
    </w:p>
    <w:p w14:paraId="08AEBD0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Advanced Canvas Architecture</w:t>
      </w:r>
    </w:p>
    <w:p w14:paraId="329618B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|</w:t>
      </w:r>
    </w:p>
    <w:p w14:paraId="433EF918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v</w:t>
      </w:r>
    </w:p>
    <w:p w14:paraId="61E6E27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DAY 10</w:t>
      </w:r>
    </w:p>
    <w:p w14:paraId="718AB36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Advanced Power Fx</w:t>
      </w:r>
    </w:p>
    <w:p w14:paraId="7111CE9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|</w:t>
      </w:r>
    </w:p>
    <w:p w14:paraId="532F2BA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v</w:t>
      </w:r>
    </w:p>
    <w:p w14:paraId="53AB8E4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DAY 11</w:t>
      </w:r>
    </w:p>
    <w:p w14:paraId="777EDC8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Data Integration &amp; Connectors</w:t>
      </w:r>
    </w:p>
    <w:p w14:paraId="58DE84C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|</w:t>
      </w:r>
    </w:p>
    <w:p w14:paraId="6B99860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v</w:t>
      </w:r>
    </w:p>
    <w:p w14:paraId="7BB6FD4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DAY 12</w:t>
      </w:r>
    </w:p>
    <w:p w14:paraId="361E6A4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Model-Driven Apps</w:t>
      </w:r>
    </w:p>
    <w:p w14:paraId="47DFDA2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At the end of Week 3:</w:t>
      </w:r>
    </w:p>
    <w:p w14:paraId="71C17C2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EMPLOYEE</w:t>
      </w:r>
    </w:p>
    <w:p w14:paraId="26C60BB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lastRenderedPageBreak/>
        <w:t xml:space="preserve">   |</w:t>
      </w:r>
    </w:p>
    <w:p w14:paraId="16BD247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v</w:t>
      </w:r>
    </w:p>
    <w:p w14:paraId="712C6B5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CANVAS APP</w:t>
      </w:r>
    </w:p>
    <w:p w14:paraId="501E52A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|</w:t>
      </w:r>
    </w:p>
    <w:p w14:paraId="3655A21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+----------+</w:t>
      </w:r>
    </w:p>
    <w:p w14:paraId="0E391D6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|</w:t>
      </w:r>
    </w:p>
    <w:p w14:paraId="4029133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v</w:t>
      </w:r>
    </w:p>
    <w:p w14:paraId="02D2096F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DATAVERSE</w:t>
      </w:r>
    </w:p>
    <w:p w14:paraId="4EC0978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^</w:t>
      </w:r>
    </w:p>
    <w:p w14:paraId="4D8101D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           |</w:t>
      </w:r>
    </w:p>
    <w:p w14:paraId="693054A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+----------+</w:t>
      </w:r>
    </w:p>
    <w:p w14:paraId="7E2C18F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|</w:t>
      </w:r>
    </w:p>
    <w:p w14:paraId="7CC7234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MODEL-DRIVEN APP</w:t>
      </w:r>
    </w:p>
    <w:p w14:paraId="7EA07F4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^</w:t>
      </w:r>
    </w:p>
    <w:p w14:paraId="6E40B59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 xml:space="preserve">   |</w:t>
      </w:r>
    </w:p>
    <w:p w14:paraId="43825A9C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TECHNICIAN</w:t>
      </w:r>
    </w:p>
    <w:p w14:paraId="7ADAF1E7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Two different experiences.</w:t>
      </w:r>
    </w:p>
    <w:p w14:paraId="3C7F25F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One business platform.</w:t>
      </w:r>
    </w:p>
    <w:p w14:paraId="74DFBF0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103F6397">
          <v:rect id="_x0000_i3592" style="width:0;height:1.5pt" o:hralign="center" o:hrstd="t" o:hr="t" fillcolor="#a0a0a0" stroked="f"/>
        </w:pict>
      </w:r>
    </w:p>
    <w:p w14:paraId="46AF808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END OF DAY 9</w:t>
      </w:r>
    </w:p>
    <w:p w14:paraId="55E1812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IT Help Desk v0.1</w:t>
      </w:r>
    </w:p>
    <w:p w14:paraId="47244FB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Students now understand:</w:t>
      </w:r>
    </w:p>
    <w:p w14:paraId="57121EA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300E51">
        <w:rPr>
          <w:sz w:val="32"/>
          <w:szCs w:val="32"/>
        </w:rPr>
        <w:t xml:space="preserve"> Advanced application architecture</w:t>
      </w:r>
    </w:p>
    <w:p w14:paraId="6D2FC9D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Responsive containers</w:t>
      </w:r>
    </w:p>
    <w:p w14:paraId="5D5EDB4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Application shells</w:t>
      </w:r>
    </w:p>
    <w:p w14:paraId="1B0FFA9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Modern controls</w:t>
      </w:r>
    </w:p>
    <w:p w14:paraId="4F0DD9C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Modern themes</w:t>
      </w:r>
    </w:p>
    <w:p w14:paraId="6168C6D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Component fundamentals</w:t>
      </w:r>
    </w:p>
    <w:p w14:paraId="0BA00EC1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Component Inputs</w:t>
      </w:r>
    </w:p>
    <w:p w14:paraId="1662B8E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Component Outputs</w:t>
      </w:r>
    </w:p>
    <w:p w14:paraId="645BADD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Component Libraries</w:t>
      </w:r>
    </w:p>
    <w:p w14:paraId="2C28CEA0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Reusable Headers</w:t>
      </w:r>
    </w:p>
    <w:p w14:paraId="348B887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Reusable Navigation</w:t>
      </w:r>
    </w:p>
    <w:p w14:paraId="67FF5435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Metric Card patterns</w:t>
      </w:r>
    </w:p>
    <w:p w14:paraId="494E75A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Empty State patterns</w:t>
      </w:r>
    </w:p>
    <w:p w14:paraId="62057AC9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Role-aware UI</w:t>
      </w:r>
    </w:p>
    <w:p w14:paraId="0744646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UI vs Security</w:t>
      </w:r>
    </w:p>
    <w:p w14:paraId="65CCDF7E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Application state architecture</w:t>
      </w:r>
    </w:p>
    <w:p w14:paraId="7FA6CC52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App.OnStart concerns</w:t>
      </w:r>
    </w:p>
    <w:p w14:paraId="3CF9670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Named Formula preview</w:t>
      </w:r>
    </w:p>
    <w:p w14:paraId="46F2D13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Cross-screen coupling</w:t>
      </w:r>
    </w:p>
    <w:p w14:paraId="6C50D1A4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t>✓</w:t>
      </w:r>
      <w:r w:rsidRPr="00300E51">
        <w:rPr>
          <w:sz w:val="32"/>
          <w:szCs w:val="32"/>
        </w:rPr>
        <w:t xml:space="preserve"> N+1 query awareness</w:t>
      </w:r>
    </w:p>
    <w:p w14:paraId="7387764A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300E51">
        <w:rPr>
          <w:sz w:val="32"/>
          <w:szCs w:val="32"/>
        </w:rPr>
        <w:t xml:space="preserve"> Performance-conscious architecture</w:t>
      </w:r>
    </w:p>
    <w:p w14:paraId="2ED1DC83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pict w14:anchorId="6ADC5479">
          <v:rect id="_x0000_i3593" style="width:0;height:1.5pt" o:hralign="center" o:hrstd="t" o:hr="t" fillcolor="#a0a0a0" stroked="f"/>
        </w:pict>
      </w:r>
    </w:p>
    <w:p w14:paraId="4405492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NEXT LAB</w:t>
      </w:r>
    </w:p>
    <w:p w14:paraId="19D46CE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Day 10 — Advanced Power Fx: Table Shaping, Bulk Operations &amp; Scalable Logic</w:t>
      </w:r>
    </w:p>
    <w:p w14:paraId="0561DC6B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Students will upgrade:</w:t>
      </w:r>
    </w:p>
    <w:p w14:paraId="16519ED5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IT Help Desk v0.1</w:t>
      </w:r>
    </w:p>
    <w:p w14:paraId="5447206D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to:</w:t>
      </w:r>
    </w:p>
    <w:p w14:paraId="47B3E7A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IT Help Desk v0.2</w:t>
      </w:r>
    </w:p>
    <w:p w14:paraId="5BCA439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They will learn:</w:t>
      </w:r>
    </w:p>
    <w:p w14:paraId="798FB67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ThisRecord</w:t>
      </w:r>
    </w:p>
    <w:p w14:paraId="1958FA4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As</w:t>
      </w:r>
    </w:p>
    <w:p w14:paraId="0586756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Advanced With()</w:t>
      </w:r>
    </w:p>
    <w:p w14:paraId="12528A5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AddColumns()</w:t>
      </w:r>
    </w:p>
    <w:p w14:paraId="039225F8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ShowColumns()</w:t>
      </w:r>
    </w:p>
    <w:p w14:paraId="18C73FF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DropColumns()</w:t>
      </w:r>
    </w:p>
    <w:p w14:paraId="2EED81EE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RenameColumns()</w:t>
      </w:r>
    </w:p>
    <w:p w14:paraId="689E5ED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Distinct()</w:t>
      </w:r>
    </w:p>
    <w:p w14:paraId="1EA8BCEA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GroupBy()</w:t>
      </w:r>
    </w:p>
    <w:p w14:paraId="4A6424F0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Ungroup()</w:t>
      </w:r>
    </w:p>
    <w:p w14:paraId="7EE9F36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Aggregations</w:t>
      </w:r>
    </w:p>
    <w:p w14:paraId="702BF662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Sequence()</w:t>
      </w:r>
    </w:p>
    <w:p w14:paraId="6197F586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lastRenderedPageBreak/>
        <w:t>ForAll()</w:t>
      </w:r>
    </w:p>
    <w:p w14:paraId="1DB3137D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Advanced Patch()</w:t>
      </w:r>
    </w:p>
    <w:p w14:paraId="79FF54E9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Multi-record operations</w:t>
      </w:r>
    </w:p>
    <w:p w14:paraId="536958D1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Named Formulas</w:t>
      </w:r>
    </w:p>
    <w:p w14:paraId="0B81329B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Concurrent()</w:t>
      </w:r>
    </w:p>
    <w:p w14:paraId="767F0E44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Advanced validation</w:t>
      </w:r>
    </w:p>
    <w:p w14:paraId="03533C1F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Advanced IfError()</w:t>
      </w:r>
    </w:p>
    <w:p w14:paraId="2B3616A7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Performance-aware Power Fx</w:t>
      </w:r>
    </w:p>
    <w:p w14:paraId="550FD0A6" w14:textId="77777777" w:rsidR="00300E51" w:rsidRPr="00300E51" w:rsidRDefault="00300E51" w:rsidP="00300E51">
      <w:pPr>
        <w:rPr>
          <w:sz w:val="32"/>
          <w:szCs w:val="32"/>
        </w:rPr>
      </w:pPr>
      <w:r w:rsidRPr="00300E51">
        <w:rPr>
          <w:sz w:val="32"/>
          <w:szCs w:val="32"/>
        </w:rPr>
        <w:t>The next question becomes:</w:t>
      </w:r>
    </w:p>
    <w:p w14:paraId="5AC441D3" w14:textId="77777777" w:rsidR="00300E51" w:rsidRPr="00300E51" w:rsidRDefault="00300E51" w:rsidP="00300E51">
      <w:pPr>
        <w:rPr>
          <w:b/>
          <w:bCs/>
          <w:sz w:val="32"/>
          <w:szCs w:val="32"/>
        </w:rPr>
      </w:pPr>
      <w:r w:rsidRPr="00300E51">
        <w:rPr>
          <w:b/>
          <w:bCs/>
          <w:sz w:val="32"/>
          <w:szCs w:val="32"/>
        </w:rPr>
        <w:t>Can we manipulate tables and business data without creating fragile or slow formulas?</w:t>
      </w:r>
    </w:p>
    <w:p w14:paraId="01A61A5D" w14:textId="3B6A93A2" w:rsidR="008642E0" w:rsidRPr="008642E0" w:rsidRDefault="008642E0" w:rsidP="00300E51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A9938" w14:textId="77777777" w:rsidR="00FB1D12" w:rsidRDefault="00FB1D12" w:rsidP="00656987">
      <w:pPr>
        <w:spacing w:after="0" w:line="240" w:lineRule="auto"/>
      </w:pPr>
      <w:r>
        <w:separator/>
      </w:r>
    </w:p>
  </w:endnote>
  <w:endnote w:type="continuationSeparator" w:id="0">
    <w:p w14:paraId="7CDC1E20" w14:textId="77777777" w:rsidR="00FB1D12" w:rsidRDefault="00FB1D12" w:rsidP="00656987">
      <w:pPr>
        <w:spacing w:after="0" w:line="240" w:lineRule="auto"/>
      </w:pPr>
      <w:r>
        <w:continuationSeparator/>
      </w:r>
    </w:p>
  </w:endnote>
  <w:endnote w:type="continuationNotice" w:id="1">
    <w:p w14:paraId="012F2A3C" w14:textId="77777777" w:rsidR="00FB1D12" w:rsidRDefault="00FB1D1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73801" w14:textId="77777777" w:rsidR="00FB1D12" w:rsidRDefault="00FB1D12" w:rsidP="00656987">
      <w:pPr>
        <w:spacing w:after="0" w:line="240" w:lineRule="auto"/>
      </w:pPr>
      <w:r>
        <w:separator/>
      </w:r>
    </w:p>
  </w:footnote>
  <w:footnote w:type="continuationSeparator" w:id="0">
    <w:p w14:paraId="555DB8F1" w14:textId="77777777" w:rsidR="00FB1D12" w:rsidRDefault="00FB1D12" w:rsidP="00656987">
      <w:pPr>
        <w:spacing w:after="0" w:line="240" w:lineRule="auto"/>
      </w:pPr>
      <w:r>
        <w:continuationSeparator/>
      </w:r>
    </w:p>
  </w:footnote>
  <w:footnote w:type="continuationNotice" w:id="1">
    <w:p w14:paraId="42AEE1F6" w14:textId="77777777" w:rsidR="00FB1D12" w:rsidRDefault="00FB1D1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52225"/>
    <w:multiLevelType w:val="multilevel"/>
    <w:tmpl w:val="593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30D09"/>
    <w:multiLevelType w:val="multilevel"/>
    <w:tmpl w:val="780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D032B"/>
    <w:multiLevelType w:val="multilevel"/>
    <w:tmpl w:val="6190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D1853"/>
    <w:multiLevelType w:val="multilevel"/>
    <w:tmpl w:val="B0DE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34564"/>
    <w:multiLevelType w:val="multilevel"/>
    <w:tmpl w:val="B8C0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945C5"/>
    <w:multiLevelType w:val="multilevel"/>
    <w:tmpl w:val="C30C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20DB8"/>
    <w:multiLevelType w:val="multilevel"/>
    <w:tmpl w:val="F4E0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BB2BFB"/>
    <w:multiLevelType w:val="multilevel"/>
    <w:tmpl w:val="D770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908C1"/>
    <w:multiLevelType w:val="multilevel"/>
    <w:tmpl w:val="E778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495F13"/>
    <w:multiLevelType w:val="multilevel"/>
    <w:tmpl w:val="3DE4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9A3BBC"/>
    <w:multiLevelType w:val="multilevel"/>
    <w:tmpl w:val="98A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C87FBA"/>
    <w:multiLevelType w:val="multilevel"/>
    <w:tmpl w:val="968E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55454B"/>
    <w:multiLevelType w:val="multilevel"/>
    <w:tmpl w:val="2118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BE07B4"/>
    <w:multiLevelType w:val="multilevel"/>
    <w:tmpl w:val="60D8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CA2999"/>
    <w:multiLevelType w:val="multilevel"/>
    <w:tmpl w:val="21D2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2"/>
  </w:num>
  <w:num w:numId="3" w16cid:durableId="233711693">
    <w:abstractNumId w:val="20"/>
  </w:num>
  <w:num w:numId="4" w16cid:durableId="778911827">
    <w:abstractNumId w:val="28"/>
  </w:num>
  <w:num w:numId="5" w16cid:durableId="1525747523">
    <w:abstractNumId w:val="36"/>
  </w:num>
  <w:num w:numId="6" w16cid:durableId="384259846">
    <w:abstractNumId w:val="4"/>
  </w:num>
  <w:num w:numId="7" w16cid:durableId="822159960">
    <w:abstractNumId w:val="31"/>
  </w:num>
  <w:num w:numId="8" w16cid:durableId="1015573614">
    <w:abstractNumId w:val="19"/>
  </w:num>
  <w:num w:numId="9" w16cid:durableId="206182635">
    <w:abstractNumId w:val="1"/>
  </w:num>
  <w:num w:numId="10" w16cid:durableId="1606234489">
    <w:abstractNumId w:val="37"/>
  </w:num>
  <w:num w:numId="11" w16cid:durableId="26831847">
    <w:abstractNumId w:val="11"/>
  </w:num>
  <w:num w:numId="12" w16cid:durableId="141124713">
    <w:abstractNumId w:val="32"/>
  </w:num>
  <w:num w:numId="13" w16cid:durableId="112598648">
    <w:abstractNumId w:val="33"/>
  </w:num>
  <w:num w:numId="14" w16cid:durableId="151289765">
    <w:abstractNumId w:val="10"/>
  </w:num>
  <w:num w:numId="15" w16cid:durableId="932476659">
    <w:abstractNumId w:val="16"/>
  </w:num>
  <w:num w:numId="16" w16cid:durableId="1939941639">
    <w:abstractNumId w:val="8"/>
  </w:num>
  <w:num w:numId="17" w16cid:durableId="1498616171">
    <w:abstractNumId w:val="24"/>
  </w:num>
  <w:num w:numId="18" w16cid:durableId="1530606076">
    <w:abstractNumId w:val="34"/>
  </w:num>
  <w:num w:numId="19" w16cid:durableId="258565879">
    <w:abstractNumId w:val="21"/>
  </w:num>
  <w:num w:numId="20" w16cid:durableId="669675691">
    <w:abstractNumId w:val="35"/>
  </w:num>
  <w:num w:numId="21" w16cid:durableId="2010788165">
    <w:abstractNumId w:val="12"/>
  </w:num>
  <w:num w:numId="22" w16cid:durableId="732042256">
    <w:abstractNumId w:val="38"/>
  </w:num>
  <w:num w:numId="23" w16cid:durableId="807161548">
    <w:abstractNumId w:val="6"/>
  </w:num>
  <w:num w:numId="24" w16cid:durableId="857234296">
    <w:abstractNumId w:val="18"/>
  </w:num>
  <w:num w:numId="25" w16cid:durableId="1285192001">
    <w:abstractNumId w:val="40"/>
  </w:num>
  <w:num w:numId="26" w16cid:durableId="74982798">
    <w:abstractNumId w:val="7"/>
  </w:num>
  <w:num w:numId="27" w16cid:durableId="1277255618">
    <w:abstractNumId w:val="44"/>
  </w:num>
  <w:num w:numId="28" w16cid:durableId="336277804">
    <w:abstractNumId w:val="22"/>
  </w:num>
  <w:num w:numId="29" w16cid:durableId="1515993023">
    <w:abstractNumId w:val="15"/>
  </w:num>
  <w:num w:numId="30" w16cid:durableId="1902984227">
    <w:abstractNumId w:val="27"/>
  </w:num>
  <w:num w:numId="31" w16cid:durableId="1834487443">
    <w:abstractNumId w:val="14"/>
  </w:num>
  <w:num w:numId="32" w16cid:durableId="1167405428">
    <w:abstractNumId w:val="25"/>
  </w:num>
  <w:num w:numId="33" w16cid:durableId="1184175985">
    <w:abstractNumId w:val="42"/>
  </w:num>
  <w:num w:numId="34" w16cid:durableId="1372730185">
    <w:abstractNumId w:val="43"/>
  </w:num>
  <w:num w:numId="35" w16cid:durableId="932199275">
    <w:abstractNumId w:val="26"/>
  </w:num>
  <w:num w:numId="36" w16cid:durableId="472406325">
    <w:abstractNumId w:val="29"/>
  </w:num>
  <w:num w:numId="37" w16cid:durableId="2037920150">
    <w:abstractNumId w:val="5"/>
  </w:num>
  <w:num w:numId="38" w16cid:durableId="726339837">
    <w:abstractNumId w:val="3"/>
  </w:num>
  <w:num w:numId="39" w16cid:durableId="1676300478">
    <w:abstractNumId w:val="41"/>
  </w:num>
  <w:num w:numId="40" w16cid:durableId="1468669737">
    <w:abstractNumId w:val="30"/>
  </w:num>
  <w:num w:numId="41" w16cid:durableId="1271937698">
    <w:abstractNumId w:val="17"/>
  </w:num>
  <w:num w:numId="42" w16cid:durableId="1851481287">
    <w:abstractNumId w:val="13"/>
  </w:num>
  <w:num w:numId="43" w16cid:durableId="1842617501">
    <w:abstractNumId w:val="9"/>
  </w:num>
  <w:num w:numId="44" w16cid:durableId="2061130068">
    <w:abstractNumId w:val="39"/>
  </w:num>
  <w:num w:numId="45" w16cid:durableId="1036659270">
    <w:abstractNumId w:val="2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00E51"/>
    <w:rsid w:val="0032378D"/>
    <w:rsid w:val="003731D1"/>
    <w:rsid w:val="00375D9E"/>
    <w:rsid w:val="00395BE5"/>
    <w:rsid w:val="003A628C"/>
    <w:rsid w:val="003B39D3"/>
    <w:rsid w:val="003D76CA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A53EC"/>
    <w:rsid w:val="00A22A65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4119B"/>
    <w:rsid w:val="00F5534D"/>
    <w:rsid w:val="00F85FDE"/>
    <w:rsid w:val="00FA094A"/>
    <w:rsid w:val="00FB1D12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248</TotalTime>
  <Pages>143</Pages>
  <Words>8221</Words>
  <Characters>46861</Characters>
  <Application>Microsoft Office Word</Application>
  <DocSecurity>0</DocSecurity>
  <Lines>390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12</cp:revision>
  <cp:lastPrinted>2025-04-23T21:13:00Z</cp:lastPrinted>
  <dcterms:created xsi:type="dcterms:W3CDTF">2026-06-13T18:32:00Z</dcterms:created>
  <dcterms:modified xsi:type="dcterms:W3CDTF">2026-09-10T14:03:00Z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