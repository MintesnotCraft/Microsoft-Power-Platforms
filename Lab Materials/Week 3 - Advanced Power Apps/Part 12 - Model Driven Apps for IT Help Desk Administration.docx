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7E70E32D" w:rsidR="006D2E99" w:rsidRPr="000F480F" w:rsidRDefault="00D85DE4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model driven apps for it help desk administration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630BEF7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Microsoft Power Platform Bootcamp</w:t>
      </w:r>
    </w:p>
    <w:p w14:paraId="5BEFCCE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Day 12 Lab — Model-Driven Apps for IT Help Desk Administration</w:t>
      </w:r>
    </w:p>
    <w:p w14:paraId="1993A33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b/>
          <w:bCs/>
          <w:sz w:val="32"/>
          <w:szCs w:val="32"/>
        </w:rPr>
        <w:t>Week:</w:t>
      </w:r>
      <w:r w:rsidRPr="00D85DE4">
        <w:rPr>
          <w:sz w:val="32"/>
          <w:szCs w:val="32"/>
        </w:rPr>
        <w:t xml:space="preserve"> 3 — Advanced Power Apps</w:t>
      </w:r>
      <w:r w:rsidRPr="00D85DE4">
        <w:rPr>
          <w:sz w:val="32"/>
          <w:szCs w:val="32"/>
        </w:rPr>
        <w:br/>
      </w:r>
      <w:r w:rsidRPr="00D85DE4">
        <w:rPr>
          <w:b/>
          <w:bCs/>
          <w:sz w:val="32"/>
          <w:szCs w:val="32"/>
        </w:rPr>
        <w:t>Duration:</w:t>
      </w:r>
      <w:r w:rsidRPr="00D85DE4">
        <w:rPr>
          <w:sz w:val="32"/>
          <w:szCs w:val="32"/>
        </w:rPr>
        <w:t xml:space="preserve"> 2 Hours</w:t>
      </w:r>
      <w:r w:rsidRPr="00D85DE4">
        <w:rPr>
          <w:sz w:val="32"/>
          <w:szCs w:val="32"/>
        </w:rPr>
        <w:br/>
      </w:r>
      <w:r w:rsidRPr="00D85DE4">
        <w:rPr>
          <w:b/>
          <w:bCs/>
          <w:sz w:val="32"/>
          <w:szCs w:val="32"/>
        </w:rPr>
        <w:t>Level:</w:t>
      </w:r>
      <w:r w:rsidRPr="00D85DE4">
        <w:rPr>
          <w:sz w:val="32"/>
          <w:szCs w:val="32"/>
        </w:rPr>
        <w:t xml:space="preserve"> Intermediate</w:t>
      </w:r>
      <w:r w:rsidRPr="00D85DE4">
        <w:rPr>
          <w:sz w:val="32"/>
          <w:szCs w:val="32"/>
        </w:rPr>
        <w:br/>
      </w:r>
      <w:r w:rsidRPr="00D85DE4">
        <w:rPr>
          <w:b/>
          <w:bCs/>
          <w:sz w:val="32"/>
          <w:szCs w:val="32"/>
        </w:rPr>
        <w:t>Format:</w:t>
      </w:r>
      <w:r w:rsidRPr="00D85DE4">
        <w:rPr>
          <w:sz w:val="32"/>
          <w:szCs w:val="32"/>
        </w:rPr>
        <w:t xml:space="preserve"> Model-Driven App Build + Views + Forms + Dashboard + Security + Testing</w:t>
      </w:r>
      <w:r w:rsidRPr="00D85DE4">
        <w:rPr>
          <w:sz w:val="32"/>
          <w:szCs w:val="32"/>
        </w:rPr>
        <w:br/>
      </w:r>
      <w:r w:rsidRPr="00D85DE4">
        <w:rPr>
          <w:b/>
          <w:bCs/>
          <w:sz w:val="32"/>
          <w:szCs w:val="32"/>
        </w:rPr>
        <w:t>Project:</w:t>
      </w:r>
      <w:r w:rsidRPr="00D85DE4">
        <w:rPr>
          <w:sz w:val="32"/>
          <w:szCs w:val="32"/>
        </w:rPr>
        <w:t xml:space="preserve"> IT Help Desk</w:t>
      </w:r>
      <w:r w:rsidRPr="00D85DE4">
        <w:rPr>
          <w:sz w:val="32"/>
          <w:szCs w:val="32"/>
        </w:rPr>
        <w:br/>
      </w:r>
      <w:r w:rsidRPr="00D85DE4">
        <w:rPr>
          <w:b/>
          <w:bCs/>
          <w:sz w:val="32"/>
          <w:szCs w:val="32"/>
        </w:rPr>
        <w:t>Canvas App Version:</w:t>
      </w:r>
      <w:r w:rsidRPr="00D85DE4">
        <w:rPr>
          <w:sz w:val="32"/>
          <w:szCs w:val="32"/>
        </w:rPr>
        <w:t xml:space="preserve"> v0.3</w:t>
      </w:r>
      <w:r w:rsidRPr="00D85DE4">
        <w:rPr>
          <w:sz w:val="32"/>
          <w:szCs w:val="32"/>
        </w:rPr>
        <w:br/>
      </w:r>
      <w:r w:rsidRPr="00D85DE4">
        <w:rPr>
          <w:b/>
          <w:bCs/>
          <w:sz w:val="32"/>
          <w:szCs w:val="32"/>
        </w:rPr>
        <w:t>Model-Driven App Target:</w:t>
      </w:r>
      <w:r w:rsidRPr="00D85DE4">
        <w:rPr>
          <w:sz w:val="32"/>
          <w:szCs w:val="32"/>
        </w:rPr>
        <w:t xml:space="preserve"> v1.0</w:t>
      </w:r>
      <w:r w:rsidRPr="00D85DE4">
        <w:rPr>
          <w:sz w:val="32"/>
          <w:szCs w:val="32"/>
        </w:rPr>
        <w:br/>
      </w:r>
      <w:r w:rsidRPr="00D85DE4">
        <w:rPr>
          <w:b/>
          <w:bCs/>
          <w:sz w:val="32"/>
          <w:szCs w:val="32"/>
        </w:rPr>
        <w:t>Week 3 Final Architecture:</w:t>
      </w:r>
      <w:r w:rsidRPr="00D85DE4">
        <w:rPr>
          <w:sz w:val="32"/>
          <w:szCs w:val="32"/>
        </w:rPr>
        <w:t xml:space="preserve"> Canvas App + Dataverse + Model-Driven App</w:t>
      </w:r>
    </w:p>
    <w:p w14:paraId="4FEA2A4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9B553BB">
          <v:rect id="_x0000_i3284" style="width:0;height:1.5pt" o:hralign="center" o:hrstd="t" o:hr="t" fillcolor="#a0a0a0" stroked="f"/>
        </w:pict>
      </w:r>
    </w:p>
    <w:p w14:paraId="6565052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1. Day 12 Overview</w:t>
      </w:r>
    </w:p>
    <w:p w14:paraId="6F84038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During Days 9–11, students built:</w:t>
      </w:r>
    </w:p>
    <w:p w14:paraId="3687779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Canvas App</w:t>
      </w:r>
    </w:p>
    <w:p w14:paraId="0604460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for:</w:t>
      </w:r>
    </w:p>
    <w:p w14:paraId="6CFE864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Employees.</w:t>
      </w:r>
    </w:p>
    <w:p w14:paraId="7B71490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Employees can:</w:t>
      </w:r>
    </w:p>
    <w:p w14:paraId="440C3EAE" w14:textId="77777777" w:rsidR="00D85DE4" w:rsidRPr="00D85DE4" w:rsidRDefault="00D85DE4">
      <w:pPr>
        <w:numPr>
          <w:ilvl w:val="0"/>
          <w:numId w:val="2"/>
        </w:numPr>
        <w:rPr>
          <w:sz w:val="32"/>
          <w:szCs w:val="32"/>
        </w:rPr>
      </w:pPr>
      <w:r w:rsidRPr="00D85DE4">
        <w:rPr>
          <w:sz w:val="32"/>
          <w:szCs w:val="32"/>
        </w:rPr>
        <w:t>Create support Tickets</w:t>
      </w:r>
    </w:p>
    <w:p w14:paraId="24CD73A7" w14:textId="77777777" w:rsidR="00D85DE4" w:rsidRPr="00D85DE4" w:rsidRDefault="00D85DE4">
      <w:pPr>
        <w:numPr>
          <w:ilvl w:val="0"/>
          <w:numId w:val="2"/>
        </w:numPr>
        <w:rPr>
          <w:sz w:val="32"/>
          <w:szCs w:val="32"/>
        </w:rPr>
      </w:pPr>
      <w:r w:rsidRPr="00D85DE4">
        <w:rPr>
          <w:sz w:val="32"/>
          <w:szCs w:val="32"/>
        </w:rPr>
        <w:t>View their own Tickets</w:t>
      </w:r>
    </w:p>
    <w:p w14:paraId="78DA8A5B" w14:textId="77777777" w:rsidR="00D85DE4" w:rsidRPr="00D85DE4" w:rsidRDefault="00D85DE4">
      <w:pPr>
        <w:numPr>
          <w:ilvl w:val="0"/>
          <w:numId w:val="2"/>
        </w:numPr>
        <w:rPr>
          <w:sz w:val="32"/>
          <w:szCs w:val="32"/>
        </w:rPr>
      </w:pPr>
      <w:r w:rsidRPr="00D85DE4">
        <w:rPr>
          <w:sz w:val="32"/>
          <w:szCs w:val="32"/>
        </w:rPr>
        <w:t>Search Tickets</w:t>
      </w:r>
    </w:p>
    <w:p w14:paraId="72FACA34" w14:textId="77777777" w:rsidR="00D85DE4" w:rsidRPr="00D85DE4" w:rsidRDefault="00D85DE4">
      <w:pPr>
        <w:numPr>
          <w:ilvl w:val="0"/>
          <w:numId w:val="2"/>
        </w:numPr>
        <w:rPr>
          <w:sz w:val="32"/>
          <w:szCs w:val="32"/>
        </w:rPr>
      </w:pPr>
      <w:r w:rsidRPr="00D85DE4">
        <w:rPr>
          <w:sz w:val="32"/>
          <w:szCs w:val="32"/>
        </w:rPr>
        <w:t>Filter Tickets</w:t>
      </w:r>
    </w:p>
    <w:p w14:paraId="1A2C248E" w14:textId="77777777" w:rsidR="00D85DE4" w:rsidRPr="00D85DE4" w:rsidRDefault="00D85DE4">
      <w:pPr>
        <w:numPr>
          <w:ilvl w:val="0"/>
          <w:numId w:val="2"/>
        </w:num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View Ticket details</w:t>
      </w:r>
    </w:p>
    <w:p w14:paraId="2A831236" w14:textId="77777777" w:rsidR="00D85DE4" w:rsidRPr="00D85DE4" w:rsidRDefault="00D85DE4">
      <w:pPr>
        <w:numPr>
          <w:ilvl w:val="0"/>
          <w:numId w:val="2"/>
        </w:numPr>
        <w:rPr>
          <w:sz w:val="32"/>
          <w:szCs w:val="32"/>
        </w:rPr>
      </w:pPr>
      <w:r w:rsidRPr="00D85DE4">
        <w:rPr>
          <w:sz w:val="32"/>
          <w:szCs w:val="32"/>
        </w:rPr>
        <w:t>View profile information</w:t>
      </w:r>
    </w:p>
    <w:p w14:paraId="015E650F" w14:textId="77777777" w:rsidR="00D85DE4" w:rsidRPr="00D85DE4" w:rsidRDefault="00D85DE4">
      <w:pPr>
        <w:numPr>
          <w:ilvl w:val="0"/>
          <w:numId w:val="2"/>
        </w:numPr>
        <w:rPr>
          <w:sz w:val="32"/>
          <w:szCs w:val="32"/>
        </w:rPr>
      </w:pPr>
      <w:r w:rsidRPr="00D85DE4">
        <w:rPr>
          <w:sz w:val="32"/>
          <w:szCs w:val="32"/>
        </w:rPr>
        <w:t>Search Knowledge Articles</w:t>
      </w:r>
    </w:p>
    <w:p w14:paraId="1D578FD9" w14:textId="77777777" w:rsidR="00D85DE4" w:rsidRPr="00D85DE4" w:rsidRDefault="00D85DE4">
      <w:pPr>
        <w:numPr>
          <w:ilvl w:val="0"/>
          <w:numId w:val="2"/>
        </w:numPr>
        <w:rPr>
          <w:sz w:val="32"/>
          <w:szCs w:val="32"/>
        </w:rPr>
      </w:pPr>
      <w:r w:rsidRPr="00D85DE4">
        <w:rPr>
          <w:sz w:val="32"/>
          <w:szCs w:val="32"/>
        </w:rPr>
        <w:t>See integrated Microsoft 365 information</w:t>
      </w:r>
    </w:p>
    <w:p w14:paraId="43362F6E" w14:textId="77777777" w:rsidR="00D85DE4" w:rsidRPr="00D85DE4" w:rsidRDefault="00D85DE4">
      <w:pPr>
        <w:numPr>
          <w:ilvl w:val="0"/>
          <w:numId w:val="2"/>
        </w:numPr>
        <w:rPr>
          <w:sz w:val="32"/>
          <w:szCs w:val="32"/>
        </w:rPr>
      </w:pPr>
      <w:r w:rsidRPr="00D85DE4">
        <w:rPr>
          <w:sz w:val="32"/>
          <w:szCs w:val="32"/>
        </w:rPr>
        <w:t>Work with external integrations</w:t>
      </w:r>
    </w:p>
    <w:p w14:paraId="10C66BC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But technicians have a different job.</w:t>
      </w:r>
    </w:p>
    <w:p w14:paraId="2720DD1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Technician may need to work with:</w:t>
      </w:r>
    </w:p>
    <w:p w14:paraId="32CDF57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100+ Tickets</w:t>
      </w:r>
    </w:p>
    <w:p w14:paraId="224E049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 quickly answer:</w:t>
      </w:r>
    </w:p>
    <w:p w14:paraId="2611BC3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Which Tickets are new?</w:t>
      </w:r>
    </w:p>
    <w:p w14:paraId="116F454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Which Tickets are unassigned?</w:t>
      </w:r>
    </w:p>
    <w:p w14:paraId="74C19BD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Which Tickets belong to me?</w:t>
      </w:r>
    </w:p>
    <w:p w14:paraId="428397C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Which Tickets are Critical?</w:t>
      </w:r>
    </w:p>
    <w:p w14:paraId="4D61F0F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Which users are waiting for a response?</w:t>
      </w:r>
    </w:p>
    <w:p w14:paraId="4166783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Which Tickets were resolved today?</w:t>
      </w:r>
    </w:p>
    <w:p w14:paraId="131DD3A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Which Technician is overloaded?</w:t>
      </w:r>
    </w:p>
    <w:p w14:paraId="7A4E98E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requires a:</w:t>
      </w:r>
    </w:p>
    <w:p w14:paraId="344D5FF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Data-Dense Administrative Experience.</w:t>
      </w:r>
    </w:p>
    <w:p w14:paraId="1768470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Today we build:</w:t>
      </w:r>
    </w:p>
    <w:p w14:paraId="167A84E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Administration</w:t>
      </w:r>
    </w:p>
    <w:p w14:paraId="7549812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using:</w:t>
      </w:r>
    </w:p>
    <w:p w14:paraId="1FEDDE2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Model-Driven Apps.</w:t>
      </w:r>
    </w:p>
    <w:p w14:paraId="0370AEE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2C5A01C1">
          <v:rect id="_x0000_i3285" style="width:0;height:1.5pt" o:hralign="center" o:hrstd="t" o:hr="t" fillcolor="#a0a0a0" stroked="f"/>
        </w:pict>
      </w:r>
    </w:p>
    <w:p w14:paraId="14F3806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2. Final Architecture</w:t>
      </w:r>
    </w:p>
    <w:p w14:paraId="5C90F19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At the end of today:</w:t>
      </w:r>
    </w:p>
    <w:p w14:paraId="3F91EED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EMPLOYEE</w:t>
      </w:r>
    </w:p>
    <w:p w14:paraId="5C84DA5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|</w:t>
      </w:r>
    </w:p>
    <w:p w14:paraId="6FBA125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v</w:t>
      </w:r>
    </w:p>
    <w:p w14:paraId="505DF39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CANVAS APP</w:t>
      </w:r>
    </w:p>
    <w:p w14:paraId="3F57927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|</w:t>
      </w:r>
    </w:p>
    <w:p w14:paraId="1D99F30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v</w:t>
      </w:r>
    </w:p>
    <w:p w14:paraId="360D6F0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DATAVERSE</w:t>
      </w:r>
    </w:p>
    <w:p w14:paraId="3C68E8F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^</w:t>
      </w:r>
    </w:p>
    <w:p w14:paraId="1FBEE10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|</w:t>
      </w:r>
    </w:p>
    <w:p w14:paraId="78CC202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+---------+---------+</w:t>
      </w:r>
    </w:p>
    <w:p w14:paraId="49F9C0F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|                   |</w:t>
      </w:r>
    </w:p>
    <w:p w14:paraId="0D6BE2D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v                   v</w:t>
      </w:r>
    </w:p>
    <w:p w14:paraId="7EEA7DF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MODEL-DRIVEN APP    POWER AUTOMATE</w:t>
      </w:r>
    </w:p>
    <w:p w14:paraId="04F046F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^                 FUTURE</w:t>
      </w:r>
    </w:p>
    <w:p w14:paraId="10DFA6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|</w:t>
      </w:r>
    </w:p>
    <w:p w14:paraId="6EF9153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TECHNICIAN / MANAGER</w:t>
      </w:r>
    </w:p>
    <w:p w14:paraId="64B02C3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Same:</w:t>
      </w:r>
    </w:p>
    <w:p w14:paraId="559CDAD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Data.</w:t>
      </w:r>
    </w:p>
    <w:p w14:paraId="7D85933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Different:</w:t>
      </w:r>
    </w:p>
    <w:p w14:paraId="086EC9D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User Experiences.</w:t>
      </w:r>
    </w:p>
    <w:p w14:paraId="1D4294A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4021445">
          <v:rect id="_x0000_i3286" style="width:0;height:1.5pt" o:hralign="center" o:hrstd="t" o:hr="t" fillcolor="#a0a0a0" stroked="f"/>
        </w:pict>
      </w:r>
    </w:p>
    <w:p w14:paraId="1E4E7A9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3. Why Two Applications?</w:t>
      </w:r>
    </w:p>
    <w:p w14:paraId="43C14F6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needs:</w:t>
      </w:r>
    </w:p>
    <w:p w14:paraId="6A10729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Simple</w:t>
      </w:r>
    </w:p>
    <w:p w14:paraId="1408157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Focused</w:t>
      </w:r>
    </w:p>
    <w:p w14:paraId="152B780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Friendly</w:t>
      </w:r>
    </w:p>
    <w:p w14:paraId="3FA9690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Mobile-friendly</w:t>
      </w:r>
    </w:p>
    <w:p w14:paraId="6130323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Customized</w:t>
      </w:r>
    </w:p>
    <w:p w14:paraId="1103A36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needs:</w:t>
      </w:r>
    </w:p>
    <w:p w14:paraId="539F7E9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Many records</w:t>
      </w:r>
    </w:p>
    <w:p w14:paraId="28C7D26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Views</w:t>
      </w:r>
    </w:p>
    <w:p w14:paraId="14DF7CB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Filtering</w:t>
      </w:r>
    </w:p>
    <w:p w14:paraId="5CBFE39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Sorting</w:t>
      </w:r>
    </w:p>
    <w:p w14:paraId="488A649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Data-dense forms</w:t>
      </w:r>
    </w:p>
    <w:p w14:paraId="00425ED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Related information</w:t>
      </w:r>
    </w:p>
    <w:p w14:paraId="0D3DDB8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Administrative navigation</w:t>
      </w:r>
    </w:p>
    <w:p w14:paraId="191B164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Trying to force both personas into one large Canvas App can create:</w:t>
      </w:r>
    </w:p>
    <w:p w14:paraId="3F32299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Unnecessary Complexity.</w:t>
      </w:r>
    </w:p>
    <w:p w14:paraId="0271D92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ED055A9">
          <v:rect id="_x0000_i3287" style="width:0;height:1.5pt" o:hralign="center" o:hrstd="t" o:hr="t" fillcolor="#a0a0a0" stroked="f"/>
        </w:pict>
      </w:r>
    </w:p>
    <w:p w14:paraId="64A4D98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4. Day 12 Learning Objectives</w:t>
      </w:r>
    </w:p>
    <w:p w14:paraId="2338FB0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By the end of today's lab, students should be able to:</w:t>
      </w:r>
    </w:p>
    <w:p w14:paraId="5C028811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Explain what a Model-Driven App is.</w:t>
      </w:r>
    </w:p>
    <w:p w14:paraId="682AD62E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Compare Canvas Apps with Model-Driven Apps.</w:t>
      </w:r>
    </w:p>
    <w:p w14:paraId="4E679307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Identify when a Model-Driven App is appropriate.</w:t>
      </w:r>
    </w:p>
    <w:p w14:paraId="76805818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Explain why Model-Driven Apps require Dataverse.</w:t>
      </w:r>
    </w:p>
    <w:p w14:paraId="34C087C8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Create a Model-Driven App inside a Solution.</w:t>
      </w:r>
    </w:p>
    <w:p w14:paraId="5925CF42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Navigate the modern App Designer.</w:t>
      </w:r>
    </w:p>
    <w:p w14:paraId="1A8CFB62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Add Dataverse tables to the application.</w:t>
      </w:r>
    </w:p>
    <w:p w14:paraId="2D94A15D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Configure app navigation.</w:t>
      </w:r>
    </w:p>
    <w:p w14:paraId="39FF408E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Pages.</w:t>
      </w:r>
    </w:p>
    <w:p w14:paraId="105C6447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Views.</w:t>
      </w:r>
    </w:p>
    <w:p w14:paraId="437F9F5B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Explain Public/System vs Personal Views.</w:t>
      </w:r>
    </w:p>
    <w:p w14:paraId="12113C4E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Create custom Public Views.</w:t>
      </w:r>
    </w:p>
    <w:p w14:paraId="3A43326F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Add and remove View columns.</w:t>
      </w:r>
    </w:p>
    <w:p w14:paraId="3EF2ABB5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Configure View filtering.</w:t>
      </w:r>
    </w:p>
    <w:p w14:paraId="7EB2215B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Configure View sorting.</w:t>
      </w:r>
    </w:p>
    <w:p w14:paraId="12B6A1C3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Configure multiple-column sorting.</w:t>
      </w:r>
    </w:p>
    <w:p w14:paraId="03687981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performance implications of excessive View columns.</w:t>
      </w:r>
    </w:p>
    <w:p w14:paraId="5A09FE29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Create Open Tickets View.</w:t>
      </w:r>
    </w:p>
    <w:p w14:paraId="4C6862DB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Create My Assigned Tickets View.</w:t>
      </w:r>
    </w:p>
    <w:p w14:paraId="5BA53DFA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Create Unassigned Tickets View.</w:t>
      </w:r>
    </w:p>
    <w:p w14:paraId="6D479887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Create High Priority Tickets View.</w:t>
      </w:r>
    </w:p>
    <w:p w14:paraId="6EB364C8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Create Waiting for User View.</w:t>
      </w:r>
    </w:p>
    <w:p w14:paraId="732E42AA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Create Resolved Tickets View.</w:t>
      </w:r>
    </w:p>
    <w:p w14:paraId="50C07742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Main Forms.</w:t>
      </w:r>
    </w:p>
    <w:p w14:paraId="02ABF06D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Build a Technician Main Form.</w:t>
      </w:r>
    </w:p>
    <w:p w14:paraId="19334A16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Organize Forms with Tabs and Sections.</w:t>
      </w:r>
    </w:p>
    <w:p w14:paraId="5FADE238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Configure required fields.</w:t>
      </w:r>
    </w:p>
    <w:p w14:paraId="2CCC5FFA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Add related information.</w:t>
      </w:r>
    </w:p>
    <w:p w14:paraId="378AC74C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Quick Create Forms.</w:t>
      </w:r>
    </w:p>
    <w:p w14:paraId="620C8167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Create a Ticket Quick Create Form.</w:t>
      </w:r>
    </w:p>
    <w:p w14:paraId="14CD419C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Quick View Forms.</w:t>
      </w:r>
    </w:p>
    <w:p w14:paraId="215AB472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Card Forms conceptually.</w:t>
      </w:r>
    </w:p>
    <w:p w14:paraId="2FC94ACA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Explain Command Bar concepts.</w:t>
      </w:r>
    </w:p>
    <w:p w14:paraId="5846E4E6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Model-Driven App Dashboards.</w:t>
      </w:r>
    </w:p>
    <w:p w14:paraId="32C82A44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Create a basic IT Support Dashboard.</w:t>
      </w:r>
    </w:p>
    <w:p w14:paraId="440A3CF5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Add Views and Charts to the app.</w:t>
      </w:r>
    </w:p>
    <w:p w14:paraId="57D15D11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role-based Model-Driven App access.</w:t>
      </w:r>
    </w:p>
    <w:p w14:paraId="15EC3BC1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Reuse Dataverse Security Roles.</w:t>
      </w:r>
    </w:p>
    <w:p w14:paraId="22BD2824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Distinguish application access from data privileges.</w:t>
      </w:r>
    </w:p>
    <w:p w14:paraId="4DB9BC6D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Test Technician and IT Manager personas.</w:t>
      </w:r>
    </w:p>
    <w:p w14:paraId="697E8925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t>Explain why Model-Driven Apps and Canvas Apps can share the same data.</w:t>
      </w:r>
    </w:p>
    <w:p w14:paraId="366051B2" w14:textId="77777777" w:rsidR="00D85DE4" w:rsidRPr="00D85DE4" w:rsidRDefault="00D85DE4">
      <w:pPr>
        <w:numPr>
          <w:ilvl w:val="0"/>
          <w:numId w:val="3"/>
        </w:num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Complete Week 3 architecture.</w:t>
      </w:r>
    </w:p>
    <w:p w14:paraId="282AD9C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9730FE3">
          <v:rect id="_x0000_i3288" style="width:0;height:1.5pt" o:hralign="center" o:hrstd="t" o:hr="t" fillcolor="#a0a0a0" stroked="f"/>
        </w:pict>
      </w:r>
    </w:p>
    <w:p w14:paraId="0EF279E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5. Day 12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5759"/>
      </w:tblGrid>
      <w:tr w:rsidR="00D85DE4" w:rsidRPr="00D85DE4" w14:paraId="1A7D7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B19AA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1544F93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D85DE4" w:rsidRPr="00D85DE4" w14:paraId="3FD38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C7A85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6315365D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Canvas vs Model-Driven Review</w:t>
            </w:r>
          </w:p>
        </w:tc>
      </w:tr>
      <w:tr w:rsidR="00D85DE4" w:rsidRPr="00D85DE4" w14:paraId="18FB5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EA2E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1396BDC8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Create Model-Driven App + Navigation</w:t>
            </w:r>
          </w:p>
        </w:tc>
      </w:tr>
      <w:tr w:rsidR="00D85DE4" w:rsidRPr="00D85DE4" w14:paraId="60C11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869F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00:25–00:45</w:t>
            </w:r>
          </w:p>
        </w:tc>
        <w:tc>
          <w:tcPr>
            <w:tcW w:w="0" w:type="auto"/>
            <w:vAlign w:val="center"/>
            <w:hideMark/>
          </w:tcPr>
          <w:p w14:paraId="54BC8EDA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Build Technician Views</w:t>
            </w:r>
          </w:p>
        </w:tc>
      </w:tr>
      <w:tr w:rsidR="00D85DE4" w:rsidRPr="00D85DE4" w14:paraId="0041C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4F7DF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00:45–01:05</w:t>
            </w:r>
          </w:p>
        </w:tc>
        <w:tc>
          <w:tcPr>
            <w:tcW w:w="0" w:type="auto"/>
            <w:vAlign w:val="center"/>
            <w:hideMark/>
          </w:tcPr>
          <w:p w14:paraId="1B860A32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Build Technician Main Form</w:t>
            </w:r>
          </w:p>
        </w:tc>
      </w:tr>
      <w:tr w:rsidR="00D85DE4" w:rsidRPr="00D85DE4" w14:paraId="70EB5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55D1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01:05–01:15</w:t>
            </w:r>
          </w:p>
        </w:tc>
        <w:tc>
          <w:tcPr>
            <w:tcW w:w="0" w:type="auto"/>
            <w:vAlign w:val="center"/>
            <w:hideMark/>
          </w:tcPr>
          <w:p w14:paraId="5DC530BB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Quick Create + Related Data</w:t>
            </w:r>
          </w:p>
        </w:tc>
      </w:tr>
      <w:tr w:rsidR="00D85DE4" w:rsidRPr="00D85DE4" w14:paraId="3AF89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9953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01:15–01:30</w:t>
            </w:r>
          </w:p>
        </w:tc>
        <w:tc>
          <w:tcPr>
            <w:tcW w:w="0" w:type="auto"/>
            <w:vAlign w:val="center"/>
            <w:hideMark/>
          </w:tcPr>
          <w:p w14:paraId="24B7D1CE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Dashboard &amp; Charts</w:t>
            </w:r>
          </w:p>
        </w:tc>
      </w:tr>
      <w:tr w:rsidR="00D85DE4" w:rsidRPr="00D85DE4" w14:paraId="35557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5B8B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01:30–01:40</w:t>
            </w:r>
          </w:p>
        </w:tc>
        <w:tc>
          <w:tcPr>
            <w:tcW w:w="0" w:type="auto"/>
            <w:vAlign w:val="center"/>
            <w:hideMark/>
          </w:tcPr>
          <w:p w14:paraId="22DDE2E0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Security &amp; App Access</w:t>
            </w:r>
          </w:p>
        </w:tc>
      </w:tr>
      <w:tr w:rsidR="00D85DE4" w:rsidRPr="00D85DE4" w14:paraId="2D0E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DEE9F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01:40–01:52</w:t>
            </w:r>
          </w:p>
        </w:tc>
        <w:tc>
          <w:tcPr>
            <w:tcW w:w="0" w:type="auto"/>
            <w:vAlign w:val="center"/>
            <w:hideMark/>
          </w:tcPr>
          <w:p w14:paraId="4AA813DE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Full Technician Workflow Testing</w:t>
            </w:r>
          </w:p>
        </w:tc>
      </w:tr>
      <w:tr w:rsidR="00D85DE4" w:rsidRPr="00D85DE4" w14:paraId="7A3BA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55C0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01:52–01:57</w:t>
            </w:r>
          </w:p>
        </w:tc>
        <w:tc>
          <w:tcPr>
            <w:tcW w:w="0" w:type="auto"/>
            <w:vAlign w:val="center"/>
            <w:hideMark/>
          </w:tcPr>
          <w:p w14:paraId="029A7308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Independent Challenge</w:t>
            </w:r>
          </w:p>
        </w:tc>
      </w:tr>
      <w:tr w:rsidR="00D85DE4" w:rsidRPr="00D85DE4" w14:paraId="44511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2039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01:57–02:00</w:t>
            </w:r>
          </w:p>
        </w:tc>
        <w:tc>
          <w:tcPr>
            <w:tcW w:w="0" w:type="auto"/>
            <w:vAlign w:val="center"/>
            <w:hideMark/>
          </w:tcPr>
          <w:p w14:paraId="532818ED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Knowledge Check</w:t>
            </w:r>
          </w:p>
        </w:tc>
      </w:tr>
    </w:tbl>
    <w:p w14:paraId="76DFFD0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E3522A0">
          <v:rect id="_x0000_i3289" style="width:0;height:1.5pt" o:hralign="center" o:hrstd="t" o:hr="t" fillcolor="#a0a0a0" stroked="f"/>
        </w:pict>
      </w:r>
    </w:p>
    <w:p w14:paraId="09FBE97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 — CANVAS VS MODEL-DRIVEN</w:t>
      </w:r>
    </w:p>
    <w:p w14:paraId="20392D5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6. Canvas App Review</w:t>
      </w:r>
    </w:p>
    <w:p w14:paraId="4C8E112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Canvas App begins with:</w:t>
      </w:r>
    </w:p>
    <w:p w14:paraId="013563E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The User Experience.</w:t>
      </w:r>
    </w:p>
    <w:p w14:paraId="78477BF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maker controls:</w:t>
      </w:r>
    </w:p>
    <w:p w14:paraId="696BE97B" w14:textId="77777777" w:rsidR="00D85DE4" w:rsidRPr="00D85DE4" w:rsidRDefault="00D85DE4">
      <w:pPr>
        <w:numPr>
          <w:ilvl w:val="0"/>
          <w:numId w:val="4"/>
        </w:num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Screen layout</w:t>
      </w:r>
    </w:p>
    <w:p w14:paraId="6BE8F9F5" w14:textId="77777777" w:rsidR="00D85DE4" w:rsidRPr="00D85DE4" w:rsidRDefault="00D85DE4">
      <w:pPr>
        <w:numPr>
          <w:ilvl w:val="0"/>
          <w:numId w:val="4"/>
        </w:numPr>
        <w:rPr>
          <w:sz w:val="32"/>
          <w:szCs w:val="32"/>
        </w:rPr>
      </w:pPr>
      <w:r w:rsidRPr="00D85DE4">
        <w:rPr>
          <w:sz w:val="32"/>
          <w:szCs w:val="32"/>
        </w:rPr>
        <w:t>Controls</w:t>
      </w:r>
    </w:p>
    <w:p w14:paraId="63CA29E2" w14:textId="77777777" w:rsidR="00D85DE4" w:rsidRPr="00D85DE4" w:rsidRDefault="00D85DE4">
      <w:pPr>
        <w:numPr>
          <w:ilvl w:val="0"/>
          <w:numId w:val="4"/>
        </w:numPr>
        <w:rPr>
          <w:sz w:val="32"/>
          <w:szCs w:val="32"/>
        </w:rPr>
      </w:pPr>
      <w:r w:rsidRPr="00D85DE4">
        <w:rPr>
          <w:sz w:val="32"/>
          <w:szCs w:val="32"/>
        </w:rPr>
        <w:t>Position</w:t>
      </w:r>
    </w:p>
    <w:p w14:paraId="5DB5A2EF" w14:textId="77777777" w:rsidR="00D85DE4" w:rsidRPr="00D85DE4" w:rsidRDefault="00D85DE4">
      <w:pPr>
        <w:numPr>
          <w:ilvl w:val="0"/>
          <w:numId w:val="4"/>
        </w:numPr>
        <w:rPr>
          <w:sz w:val="32"/>
          <w:szCs w:val="32"/>
        </w:rPr>
      </w:pPr>
      <w:r w:rsidRPr="00D85DE4">
        <w:rPr>
          <w:sz w:val="32"/>
          <w:szCs w:val="32"/>
        </w:rPr>
        <w:t>Responsive behavior</w:t>
      </w:r>
    </w:p>
    <w:p w14:paraId="1C3890E1" w14:textId="77777777" w:rsidR="00D85DE4" w:rsidRPr="00D85DE4" w:rsidRDefault="00D85DE4">
      <w:pPr>
        <w:numPr>
          <w:ilvl w:val="0"/>
          <w:numId w:val="4"/>
        </w:numPr>
        <w:rPr>
          <w:sz w:val="32"/>
          <w:szCs w:val="32"/>
        </w:rPr>
      </w:pPr>
      <w:r w:rsidRPr="00D85DE4">
        <w:rPr>
          <w:sz w:val="32"/>
          <w:szCs w:val="32"/>
        </w:rPr>
        <w:t>Navigation</w:t>
      </w:r>
    </w:p>
    <w:p w14:paraId="411ACA5A" w14:textId="77777777" w:rsidR="00D85DE4" w:rsidRPr="00D85DE4" w:rsidRDefault="00D85DE4">
      <w:pPr>
        <w:numPr>
          <w:ilvl w:val="0"/>
          <w:numId w:val="4"/>
        </w:numPr>
        <w:rPr>
          <w:sz w:val="32"/>
          <w:szCs w:val="32"/>
        </w:rPr>
      </w:pPr>
      <w:r w:rsidRPr="00D85DE4">
        <w:rPr>
          <w:sz w:val="32"/>
          <w:szCs w:val="32"/>
        </w:rPr>
        <w:t>User interactions</w:t>
      </w:r>
    </w:p>
    <w:p w14:paraId="3BD1A487" w14:textId="77777777" w:rsidR="00D85DE4" w:rsidRPr="00D85DE4" w:rsidRDefault="00D85DE4">
      <w:pPr>
        <w:numPr>
          <w:ilvl w:val="0"/>
          <w:numId w:val="4"/>
        </w:numPr>
        <w:rPr>
          <w:sz w:val="32"/>
          <w:szCs w:val="32"/>
        </w:rPr>
      </w:pPr>
      <w:r w:rsidRPr="00D85DE4">
        <w:rPr>
          <w:sz w:val="32"/>
          <w:szCs w:val="32"/>
        </w:rPr>
        <w:t>Custom visual experience</w:t>
      </w:r>
    </w:p>
    <w:p w14:paraId="74A1B3F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7A8224A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Help Desk.</w:t>
      </w:r>
    </w:p>
    <w:p w14:paraId="6DC4384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77E1F93">
          <v:rect id="_x0000_i3290" style="width:0;height:1.5pt" o:hralign="center" o:hrstd="t" o:hr="t" fillcolor="#a0a0a0" stroked="f"/>
        </w:pict>
      </w:r>
    </w:p>
    <w:p w14:paraId="1BB035D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7. Model-Driven App</w:t>
      </w:r>
    </w:p>
    <w:p w14:paraId="520E538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Model-Driven App begins primarily with:</w:t>
      </w:r>
    </w:p>
    <w:p w14:paraId="0AA7DE8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The Data Model.</w:t>
      </w:r>
    </w:p>
    <w:p w14:paraId="6511A60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app uses Dataverse:</w:t>
      </w:r>
    </w:p>
    <w:p w14:paraId="711A6BF2" w14:textId="77777777" w:rsidR="00D85DE4" w:rsidRPr="00D85DE4" w:rsidRDefault="00D85DE4">
      <w:pPr>
        <w:numPr>
          <w:ilvl w:val="0"/>
          <w:numId w:val="5"/>
        </w:numPr>
        <w:rPr>
          <w:sz w:val="32"/>
          <w:szCs w:val="32"/>
        </w:rPr>
      </w:pPr>
      <w:r w:rsidRPr="00D85DE4">
        <w:rPr>
          <w:sz w:val="32"/>
          <w:szCs w:val="32"/>
        </w:rPr>
        <w:t>Tables</w:t>
      </w:r>
    </w:p>
    <w:p w14:paraId="1DAC1F39" w14:textId="77777777" w:rsidR="00D85DE4" w:rsidRPr="00D85DE4" w:rsidRDefault="00D85DE4">
      <w:pPr>
        <w:numPr>
          <w:ilvl w:val="0"/>
          <w:numId w:val="5"/>
        </w:numPr>
        <w:rPr>
          <w:sz w:val="32"/>
          <w:szCs w:val="32"/>
        </w:rPr>
      </w:pPr>
      <w:r w:rsidRPr="00D85DE4">
        <w:rPr>
          <w:sz w:val="32"/>
          <w:szCs w:val="32"/>
        </w:rPr>
        <w:t>Columns</w:t>
      </w:r>
    </w:p>
    <w:p w14:paraId="6F368E5E" w14:textId="77777777" w:rsidR="00D85DE4" w:rsidRPr="00D85DE4" w:rsidRDefault="00D85DE4">
      <w:pPr>
        <w:numPr>
          <w:ilvl w:val="0"/>
          <w:numId w:val="5"/>
        </w:numPr>
        <w:rPr>
          <w:sz w:val="32"/>
          <w:szCs w:val="32"/>
        </w:rPr>
      </w:pPr>
      <w:r w:rsidRPr="00D85DE4">
        <w:rPr>
          <w:sz w:val="32"/>
          <w:szCs w:val="32"/>
        </w:rPr>
        <w:t>Relationships</w:t>
      </w:r>
    </w:p>
    <w:p w14:paraId="1B00A2FD" w14:textId="77777777" w:rsidR="00D85DE4" w:rsidRPr="00D85DE4" w:rsidRDefault="00D85DE4">
      <w:pPr>
        <w:numPr>
          <w:ilvl w:val="0"/>
          <w:numId w:val="5"/>
        </w:numPr>
        <w:rPr>
          <w:sz w:val="32"/>
          <w:szCs w:val="32"/>
        </w:rPr>
      </w:pPr>
      <w:r w:rsidRPr="00D85DE4">
        <w:rPr>
          <w:sz w:val="32"/>
          <w:szCs w:val="32"/>
        </w:rPr>
        <w:t>Views</w:t>
      </w:r>
    </w:p>
    <w:p w14:paraId="02797AB0" w14:textId="77777777" w:rsidR="00D85DE4" w:rsidRPr="00D85DE4" w:rsidRDefault="00D85DE4">
      <w:pPr>
        <w:numPr>
          <w:ilvl w:val="0"/>
          <w:numId w:val="5"/>
        </w:numPr>
        <w:rPr>
          <w:sz w:val="32"/>
          <w:szCs w:val="32"/>
        </w:rPr>
      </w:pPr>
      <w:r w:rsidRPr="00D85DE4">
        <w:rPr>
          <w:sz w:val="32"/>
          <w:szCs w:val="32"/>
        </w:rPr>
        <w:t>Forms</w:t>
      </w:r>
    </w:p>
    <w:p w14:paraId="09645CF3" w14:textId="77777777" w:rsidR="00D85DE4" w:rsidRPr="00D85DE4" w:rsidRDefault="00D85DE4">
      <w:pPr>
        <w:numPr>
          <w:ilvl w:val="0"/>
          <w:numId w:val="5"/>
        </w:numPr>
        <w:rPr>
          <w:sz w:val="32"/>
          <w:szCs w:val="32"/>
        </w:rPr>
      </w:pPr>
      <w:r w:rsidRPr="00D85DE4">
        <w:rPr>
          <w:sz w:val="32"/>
          <w:szCs w:val="32"/>
        </w:rPr>
        <w:t>Charts</w:t>
      </w:r>
    </w:p>
    <w:p w14:paraId="6A4E93CB" w14:textId="77777777" w:rsidR="00D85DE4" w:rsidRPr="00D85DE4" w:rsidRDefault="00D85DE4">
      <w:pPr>
        <w:numPr>
          <w:ilvl w:val="0"/>
          <w:numId w:val="5"/>
        </w:numPr>
        <w:rPr>
          <w:sz w:val="32"/>
          <w:szCs w:val="32"/>
        </w:rPr>
      </w:pPr>
      <w:r w:rsidRPr="00D85DE4">
        <w:rPr>
          <w:sz w:val="32"/>
          <w:szCs w:val="32"/>
        </w:rPr>
        <w:t>Dashboards</w:t>
      </w:r>
    </w:p>
    <w:p w14:paraId="6388C872" w14:textId="77777777" w:rsidR="00D85DE4" w:rsidRPr="00D85DE4" w:rsidRDefault="00D85DE4">
      <w:pPr>
        <w:numPr>
          <w:ilvl w:val="0"/>
          <w:numId w:val="5"/>
        </w:numPr>
        <w:rPr>
          <w:sz w:val="32"/>
          <w:szCs w:val="32"/>
        </w:rPr>
      </w:pPr>
      <w:r w:rsidRPr="00D85DE4">
        <w:rPr>
          <w:sz w:val="32"/>
          <w:szCs w:val="32"/>
        </w:rPr>
        <w:t>Business processes</w:t>
      </w:r>
    </w:p>
    <w:p w14:paraId="117EBC0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to generate a responsive business application experience.</w:t>
      </w:r>
    </w:p>
    <w:p w14:paraId="4600CAC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C8E473C">
          <v:rect id="_x0000_i3291" style="width:0;height:1.5pt" o:hralign="center" o:hrstd="t" o:hr="t" fillcolor="#a0a0a0" stroked="f"/>
        </w:pict>
      </w:r>
    </w:p>
    <w:p w14:paraId="2770643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8. Model-Driven Mental Model</w:t>
      </w:r>
    </w:p>
    <w:p w14:paraId="1DC1CB6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Think:</w:t>
      </w:r>
    </w:p>
    <w:p w14:paraId="2EA603F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DATAVERSE MODEL</w:t>
      </w:r>
    </w:p>
    <w:p w14:paraId="31F20B3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2DA6296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Tables</w:t>
      </w:r>
    </w:p>
    <w:p w14:paraId="5A904DF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6D0C7B0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Relationships</w:t>
      </w:r>
    </w:p>
    <w:p w14:paraId="12D8F4D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2835BD9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Views</w:t>
      </w:r>
    </w:p>
    <w:p w14:paraId="30B7096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78F042B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Forms</w:t>
      </w:r>
    </w:p>
    <w:p w14:paraId="343CCE0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1BB8070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Charts</w:t>
      </w:r>
    </w:p>
    <w:p w14:paraId="7DF3863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0271D06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v</w:t>
      </w:r>
    </w:p>
    <w:p w14:paraId="63554EE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 APP</w:t>
      </w:r>
    </w:p>
    <w:p w14:paraId="5AC07F9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94F93F3">
          <v:rect id="_x0000_i3292" style="width:0;height:1.5pt" o:hralign="center" o:hrstd="t" o:hr="t" fillcolor="#a0a0a0" stroked="f"/>
        </w:pict>
      </w:r>
    </w:p>
    <w:p w14:paraId="25EC5B0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9. Canvas Mental Model</w:t>
      </w:r>
    </w:p>
    <w:p w14:paraId="776D608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Compare:</w:t>
      </w:r>
    </w:p>
    <w:p w14:paraId="3A1D095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USER EXPERIENCE</w:t>
      </w:r>
    </w:p>
    <w:p w14:paraId="06FC107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 xml:space="preserve">      |</w:t>
      </w:r>
    </w:p>
    <w:p w14:paraId="0F10987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Screens</w:t>
      </w:r>
    </w:p>
    <w:p w14:paraId="0AB61B5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Controls</w:t>
      </w:r>
    </w:p>
    <w:p w14:paraId="0744D4F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Components</w:t>
      </w:r>
    </w:p>
    <w:p w14:paraId="76A9FBB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Power Fx</w:t>
      </w:r>
    </w:p>
    <w:p w14:paraId="72297C7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3C996A1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v</w:t>
      </w:r>
    </w:p>
    <w:p w14:paraId="6488452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DATA SOURCES</w:t>
      </w:r>
    </w:p>
    <w:p w14:paraId="5AD2D87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CEBB23C">
          <v:rect id="_x0000_i3293" style="width:0;height:1.5pt" o:hralign="center" o:hrstd="t" o:hr="t" fillcolor="#a0a0a0" stroked="f"/>
        </w:pict>
      </w:r>
    </w:p>
    <w:p w14:paraId="65C7368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10. Which One Gives More Layout Control?</w:t>
      </w:r>
    </w:p>
    <w:p w14:paraId="2682D49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0421B97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Canvas App.</w:t>
      </w:r>
    </w:p>
    <w:p w14:paraId="1CD598B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9218349">
          <v:rect id="_x0000_i3294" style="width:0;height:1.5pt" o:hralign="center" o:hrstd="t" o:hr="t" fillcolor="#a0a0a0" stroked="f"/>
        </w:pict>
      </w:r>
    </w:p>
    <w:p w14:paraId="4950C06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11. Which One Can Rapidly Provide Data-Dense Administration?</w:t>
      </w:r>
    </w:p>
    <w:p w14:paraId="39F22F6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1B1118D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Model-Driven App.</w:t>
      </w:r>
    </w:p>
    <w:p w14:paraId="79F2160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5B6590A">
          <v:rect id="_x0000_i3295" style="width:0;height:1.5pt" o:hralign="center" o:hrstd="t" o:hr="t" fillcolor="#a0a0a0" stroked="f"/>
        </w:pict>
      </w:r>
    </w:p>
    <w:p w14:paraId="5744711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12. Which One Requires Dataverse?</w:t>
      </w:r>
    </w:p>
    <w:p w14:paraId="77B3A27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416CE65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Model-Driven App.</w:t>
      </w:r>
    </w:p>
    <w:p w14:paraId="09CE083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 Apps are built on:</w:t>
      </w:r>
    </w:p>
    <w:p w14:paraId="401D6FE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Microsoft Dataverse.</w:t>
      </w:r>
    </w:p>
    <w:p w14:paraId="445A056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F82C673">
          <v:rect id="_x0000_i3296" style="width:0;height:1.5pt" o:hralign="center" o:hrstd="t" o:hr="t" fillcolor="#a0a0a0" stroked="f"/>
        </w:pict>
      </w:r>
    </w:p>
    <w:p w14:paraId="4C8DDAC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13. Can One Solution Have Both?</w:t>
      </w:r>
    </w:p>
    <w:p w14:paraId="790F752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610F8B4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Yes.</w:t>
      </w:r>
    </w:p>
    <w:p w14:paraId="2C5FF34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Our architecture proves it:</w:t>
      </w:r>
    </w:p>
    <w:p w14:paraId="78057AC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Help Desk Solution</w:t>
      </w:r>
    </w:p>
    <w:p w14:paraId="0544322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2444165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D85DE4">
        <w:rPr>
          <w:sz w:val="32"/>
          <w:szCs w:val="32"/>
        </w:rPr>
        <w:t xml:space="preserve"> Dataverse Tables</w:t>
      </w:r>
    </w:p>
    <w:p w14:paraId="631A1F8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7C3998D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MS Mincho" w:eastAsia="MS Mincho" w:hAnsi="MS Mincho" w:cs="MS Mincho" w:hint="eastAsia"/>
          <w:sz w:val="32"/>
          <w:szCs w:val="32"/>
        </w:rPr>
        <w:t>├──</w:t>
      </w:r>
      <w:r w:rsidRPr="00D85DE4">
        <w:rPr>
          <w:sz w:val="32"/>
          <w:szCs w:val="32"/>
        </w:rPr>
        <w:t xml:space="preserve"> Canvas App</w:t>
      </w:r>
    </w:p>
    <w:p w14:paraId="48AAA0B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MS Mincho" w:eastAsia="MS Mincho" w:hAnsi="MS Mincho" w:cs="MS Mincho" w:hint="eastAsia"/>
          <w:sz w:val="32"/>
          <w:szCs w:val="32"/>
        </w:rPr>
        <w:t>│</w:t>
      </w:r>
    </w:p>
    <w:p w14:paraId="54E56B1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MS Mincho" w:eastAsia="MS Mincho" w:hAnsi="MS Mincho" w:cs="MS Mincho" w:hint="eastAsia"/>
          <w:sz w:val="32"/>
          <w:szCs w:val="32"/>
        </w:rPr>
        <w:t>└──</w:t>
      </w:r>
      <w:r w:rsidRPr="00D85DE4">
        <w:rPr>
          <w:sz w:val="32"/>
          <w:szCs w:val="32"/>
        </w:rPr>
        <w:t xml:space="preserve"> Model-Driven App</w:t>
      </w:r>
    </w:p>
    <w:p w14:paraId="0049676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704003E">
          <v:rect id="_x0000_i3297" style="width:0;height:1.5pt" o:hralign="center" o:hrstd="t" o:hr="t" fillcolor="#a0a0a0" stroked="f"/>
        </w:pict>
      </w:r>
    </w:p>
    <w:p w14:paraId="1B10E0C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 — PERSONA DESIGN</w:t>
      </w:r>
    </w:p>
    <w:p w14:paraId="718B8CD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14. Employee Persona</w:t>
      </w:r>
    </w:p>
    <w:p w14:paraId="11A6902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asks:</w:t>
      </w:r>
    </w:p>
    <w:p w14:paraId="3DF4509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How do I submit my problem quickly?</w:t>
      </w:r>
    </w:p>
    <w:p w14:paraId="60C40AA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Best experience:</w:t>
      </w:r>
    </w:p>
    <w:p w14:paraId="5BD91D5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Canvas App.</w:t>
      </w:r>
    </w:p>
    <w:p w14:paraId="3347F57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F8A3BE4">
          <v:rect id="_x0000_i3298" style="width:0;height:1.5pt" o:hralign="center" o:hrstd="t" o:hr="t" fillcolor="#a0a0a0" stroked="f"/>
        </w:pict>
      </w:r>
    </w:p>
    <w:p w14:paraId="6AA1968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15. Technician Persona</w:t>
      </w:r>
    </w:p>
    <w:p w14:paraId="5419666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asks:</w:t>
      </w:r>
    </w:p>
    <w:p w14:paraId="6D7A6CA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20 Tickets need my attention right now?</w:t>
      </w:r>
    </w:p>
    <w:p w14:paraId="0CA86BA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Best experience:</w:t>
      </w:r>
    </w:p>
    <w:p w14:paraId="3437166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Model-Driven App</w:t>
      </w:r>
    </w:p>
    <w:p w14:paraId="406419E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our architecture.</w:t>
      </w:r>
    </w:p>
    <w:p w14:paraId="5B41B51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5286CDA">
          <v:rect id="_x0000_i3299" style="width:0;height:1.5pt" o:hralign="center" o:hrstd="t" o:hr="t" fillcolor="#a0a0a0" stroked="f"/>
        </w:pict>
      </w:r>
    </w:p>
    <w:p w14:paraId="02CDF45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16. IT Manager Persona</w:t>
      </w:r>
    </w:p>
    <w:p w14:paraId="3223D9D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Manager asks:</w:t>
      </w:r>
    </w:p>
    <w:p w14:paraId="2469E3D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How many Critical Tickets are open?</w:t>
      </w:r>
    </w:p>
    <w:p w14:paraId="0D56261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Tickets are unassigned?</w:t>
      </w:r>
    </w:p>
    <w:p w14:paraId="3D01082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categories are increasing?</w:t>
      </w:r>
    </w:p>
    <w:p w14:paraId="6BA3271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Model-Driven:</w:t>
      </w:r>
    </w:p>
    <w:p w14:paraId="6D1FBCE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Views + Charts + Dashboard</w:t>
      </w:r>
    </w:p>
    <w:p w14:paraId="759DD2A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can provide an efficient administrative experience.</w:t>
      </w:r>
    </w:p>
    <w:p w14:paraId="42A69B6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AE4A490">
          <v:rect id="_x0000_i3300" style="width:0;height:1.5pt" o:hralign="center" o:hrstd="t" o:hr="t" fillcolor="#a0a0a0" stroked="f"/>
        </w:pict>
      </w:r>
    </w:p>
    <w:p w14:paraId="0CA445F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C — MODEL-DRIVEN COMPONENTS</w:t>
      </w:r>
    </w:p>
    <w:p w14:paraId="151DBBA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17. Core Components</w:t>
      </w:r>
    </w:p>
    <w:p w14:paraId="30B4A6B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should remember:</w:t>
      </w:r>
    </w:p>
    <w:p w14:paraId="1D6DC64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 APP</w:t>
      </w:r>
    </w:p>
    <w:p w14:paraId="175B6F6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29CE6AD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Navigation</w:t>
      </w:r>
    </w:p>
    <w:p w14:paraId="6EE55D1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 xml:space="preserve">      |</w:t>
      </w:r>
    </w:p>
    <w:p w14:paraId="70315B4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Tables</w:t>
      </w:r>
    </w:p>
    <w:p w14:paraId="3086981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36849AB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Views</w:t>
      </w:r>
    </w:p>
    <w:p w14:paraId="183056D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117F5ED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Forms</w:t>
      </w:r>
    </w:p>
    <w:p w14:paraId="5E65A8C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7D07E7B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Charts</w:t>
      </w:r>
    </w:p>
    <w:p w14:paraId="3351AED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5FACAFF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Dashboards</w:t>
      </w:r>
    </w:p>
    <w:p w14:paraId="7EE866D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34BED99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+---- Commands</w:t>
      </w:r>
    </w:p>
    <w:p w14:paraId="18AF583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089F916">
          <v:rect id="_x0000_i3301" style="width:0;height:1.5pt" o:hralign="center" o:hrstd="t" o:hr="t" fillcolor="#a0a0a0" stroked="f"/>
        </w:pict>
      </w:r>
    </w:p>
    <w:p w14:paraId="19D728D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18. Views</w:t>
      </w:r>
    </w:p>
    <w:p w14:paraId="6E45ABA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Views answer:</w:t>
      </w:r>
    </w:p>
    <w:p w14:paraId="01D7C5D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records should I see in a list?</w:t>
      </w:r>
    </w:p>
    <w:p w14:paraId="4DCDB9B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685AC84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Unassigned Tickets.</w:t>
      </w:r>
    </w:p>
    <w:p w14:paraId="7DC1FCA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825937E">
          <v:rect id="_x0000_i3302" style="width:0;height:1.5pt" o:hralign="center" o:hrstd="t" o:hr="t" fillcolor="#a0a0a0" stroked="f"/>
        </w:pict>
      </w:r>
    </w:p>
    <w:p w14:paraId="1606304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19. Forms</w:t>
      </w:r>
    </w:p>
    <w:p w14:paraId="067670F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Forms answer:</w:t>
      </w:r>
    </w:p>
    <w:p w14:paraId="08D808B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How should I view or edit one record?</w:t>
      </w:r>
    </w:p>
    <w:p w14:paraId="62D3710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Example:</w:t>
      </w:r>
    </w:p>
    <w:p w14:paraId="64A31E5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 Technician Form.</w:t>
      </w:r>
    </w:p>
    <w:p w14:paraId="60D097F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497FBBA">
          <v:rect id="_x0000_i3303" style="width:0;height:1.5pt" o:hralign="center" o:hrstd="t" o:hr="t" fillcolor="#a0a0a0" stroked="f"/>
        </w:pict>
      </w:r>
    </w:p>
    <w:p w14:paraId="3D6207A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20. Charts</w:t>
      </w:r>
    </w:p>
    <w:p w14:paraId="74CCDC0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Charts answer:</w:t>
      </w:r>
    </w:p>
    <w:p w14:paraId="7222A9A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How can I visualize table data?</w:t>
      </w:r>
    </w:p>
    <w:p w14:paraId="36D337B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600D75C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Tickets by Status.</w:t>
      </w:r>
    </w:p>
    <w:p w14:paraId="7F6BDDE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5A0D5D3">
          <v:rect id="_x0000_i3304" style="width:0;height:1.5pt" o:hralign="center" o:hrstd="t" o:hr="t" fillcolor="#a0a0a0" stroked="f"/>
        </w:pict>
      </w:r>
    </w:p>
    <w:p w14:paraId="682DEBB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21. Dashboards</w:t>
      </w:r>
    </w:p>
    <w:p w14:paraId="44B8E03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Dashboards combine:</w:t>
      </w:r>
    </w:p>
    <w:p w14:paraId="037E66D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Views</w:t>
      </w:r>
    </w:p>
    <w:p w14:paraId="233B025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and:</w:t>
      </w:r>
    </w:p>
    <w:p w14:paraId="29D4C59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Charts</w:t>
      </w:r>
    </w:p>
    <w:p w14:paraId="62AC84A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to summarize business information.</w:t>
      </w:r>
    </w:p>
    <w:p w14:paraId="0F6AA66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637F5E4">
          <v:rect id="_x0000_i3305" style="width:0;height:1.5pt" o:hralign="center" o:hrstd="t" o:hr="t" fillcolor="#a0a0a0" stroked="f"/>
        </w:pict>
      </w:r>
    </w:p>
    <w:p w14:paraId="097DC6A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D — PRE-LAB CHECK</w:t>
      </w:r>
    </w:p>
    <w:p w14:paraId="393AF8B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22. Required Dataverse Components</w:t>
      </w:r>
    </w:p>
    <w:p w14:paraId="26637A1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must already have:</w:t>
      </w:r>
    </w:p>
    <w:p w14:paraId="514F8B6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</w:t>
      </w:r>
    </w:p>
    <w:p w14:paraId="73A3364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5766D99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 Category</w:t>
      </w:r>
    </w:p>
    <w:p w14:paraId="1FB5BFD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lastRenderedPageBreak/>
        <w:t>☐</w:t>
      </w:r>
    </w:p>
    <w:p w14:paraId="1A8D29A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</w:t>
      </w:r>
    </w:p>
    <w:p w14:paraId="34835B8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2E5C54C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 Status Choice</w:t>
      </w:r>
    </w:p>
    <w:p w14:paraId="272CB88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79B0A86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 Priority Choice</w:t>
      </w:r>
    </w:p>
    <w:p w14:paraId="093A481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1BEBB8B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BE0F795">
          <v:rect id="_x0000_i3306" style="width:0;height:1.5pt" o:hralign="center" o:hrstd="t" o:hr="t" fillcolor="#a0a0a0" stroked="f"/>
        </w:pict>
      </w:r>
    </w:p>
    <w:p w14:paraId="3D1A776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23. Support Ticket Columns</w:t>
      </w:r>
    </w:p>
    <w:p w14:paraId="3B63C7B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Confirm:</w:t>
      </w:r>
    </w:p>
    <w:p w14:paraId="7DF0B54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 Number</w:t>
      </w:r>
    </w:p>
    <w:p w14:paraId="1666644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Subject</w:t>
      </w:r>
    </w:p>
    <w:p w14:paraId="7122577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Description</w:t>
      </w:r>
    </w:p>
    <w:p w14:paraId="4D81DE8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</w:t>
      </w:r>
    </w:p>
    <w:p w14:paraId="0A437FC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Category</w:t>
      </w:r>
    </w:p>
    <w:p w14:paraId="5A8A6DE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Priority</w:t>
      </w:r>
    </w:p>
    <w:p w14:paraId="0BA72AF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</w:t>
      </w:r>
    </w:p>
    <w:p w14:paraId="2728C6E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 Technician</w:t>
      </w:r>
    </w:p>
    <w:p w14:paraId="6262B4E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Resolution</w:t>
      </w:r>
    </w:p>
    <w:p w14:paraId="7FC3C65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Resolved On</w:t>
      </w:r>
    </w:p>
    <w:p w14:paraId="149D7E3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Created On</w:t>
      </w:r>
    </w:p>
    <w:p w14:paraId="790069E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Modified On</w:t>
      </w:r>
    </w:p>
    <w:p w14:paraId="1FECE12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086DB1C">
          <v:rect id="_x0000_i3307" style="width:0;height:1.5pt" o:hralign="center" o:hrstd="t" o:hr="t" fillcolor="#a0a0a0" stroked="f"/>
        </w:pict>
      </w:r>
    </w:p>
    <w:p w14:paraId="5D85404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24. Sample Data Requirement</w:t>
      </w:r>
    </w:p>
    <w:p w14:paraId="5C007BE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need at least:</w:t>
      </w:r>
    </w:p>
    <w:p w14:paraId="199D192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10 Support Tickets</w:t>
      </w:r>
    </w:p>
    <w:p w14:paraId="3ADB437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covering:</w:t>
      </w:r>
    </w:p>
    <w:p w14:paraId="08B7F29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New</w:t>
      </w:r>
    </w:p>
    <w:p w14:paraId="13E253D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Assigned</w:t>
      </w:r>
    </w:p>
    <w:p w14:paraId="6CB70F6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In Progress</w:t>
      </w:r>
    </w:p>
    <w:p w14:paraId="45D7F53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Waiting for User</w:t>
      </w:r>
    </w:p>
    <w:p w14:paraId="08E7C57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Resolved</w:t>
      </w:r>
    </w:p>
    <w:p w14:paraId="3E8ED7F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Closed</w:t>
      </w:r>
    </w:p>
    <w:p w14:paraId="090117D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 priorities including:</w:t>
      </w:r>
    </w:p>
    <w:p w14:paraId="09FC9AE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Low</w:t>
      </w:r>
    </w:p>
    <w:p w14:paraId="3ACE624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Medium</w:t>
      </w:r>
    </w:p>
    <w:p w14:paraId="1A9E4FD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High</w:t>
      </w:r>
    </w:p>
    <w:p w14:paraId="466A789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Critical.</w:t>
      </w:r>
    </w:p>
    <w:p w14:paraId="7DA2537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0907BB0">
          <v:rect id="_x0000_i3308" style="width:0;height:1.5pt" o:hralign="center" o:hrstd="t" o:hr="t" fillcolor="#a0a0a0" stroked="f"/>
        </w:pict>
      </w:r>
    </w:p>
    <w:p w14:paraId="5768BEB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E — CREATE MODEL-DRIVEN APP</w:t>
      </w:r>
    </w:p>
    <w:p w14:paraId="68686AA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25. Lab 1 — Open Solution</w:t>
      </w:r>
    </w:p>
    <w:p w14:paraId="08CFBCF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2492249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Power Apps</w:t>
      </w:r>
    </w:p>
    <w:p w14:paraId="1592267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Select:</w:t>
      </w:r>
    </w:p>
    <w:p w14:paraId="22DAA83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Development Environment.</w:t>
      </w:r>
    </w:p>
    <w:p w14:paraId="3974A2B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4A934B0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Solutions.</w:t>
      </w:r>
    </w:p>
    <w:p w14:paraId="0FB231C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422B3CE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Help Desk</w:t>
      </w:r>
    </w:p>
    <w:p w14:paraId="0FCD80C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1E609D1">
          <v:rect id="_x0000_i3309" style="width:0;height:1.5pt" o:hralign="center" o:hrstd="t" o:hr="t" fillcolor="#a0a0a0" stroked="f"/>
        </w:pict>
      </w:r>
    </w:p>
    <w:p w14:paraId="59D237F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26. Create Application</w:t>
      </w:r>
    </w:p>
    <w:p w14:paraId="70BA119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Inside Solution:</w:t>
      </w:r>
    </w:p>
    <w:p w14:paraId="2D41A84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Create:</w:t>
      </w:r>
    </w:p>
    <w:p w14:paraId="4AE2286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Model-Driven App.</w:t>
      </w:r>
    </w:p>
    <w:p w14:paraId="6133D0A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Name:</w:t>
      </w:r>
    </w:p>
    <w:p w14:paraId="1BD77D9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Help Desk Administration</w:t>
      </w:r>
    </w:p>
    <w:p w14:paraId="34F9E02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Description:</w:t>
      </w:r>
    </w:p>
    <w:p w14:paraId="7119DB6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Administrative application for IT technicians and managers to manage support tickets, categories, assignments, and resolution activities.</w:t>
      </w:r>
    </w:p>
    <w:p w14:paraId="08034CC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11392EF">
          <v:rect id="_x0000_i3310" style="width:0;height:1.5pt" o:hralign="center" o:hrstd="t" o:hr="t" fillcolor="#a0a0a0" stroked="f"/>
        </w:pict>
      </w:r>
    </w:p>
    <w:p w14:paraId="01A504B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27. Open App Designer</w:t>
      </w:r>
    </w:p>
    <w:p w14:paraId="32B2066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modern App Designer allows the maker to assemble:</w:t>
      </w:r>
    </w:p>
    <w:p w14:paraId="72AD03F9" w14:textId="77777777" w:rsidR="00D85DE4" w:rsidRPr="00D85DE4" w:rsidRDefault="00D85DE4">
      <w:pPr>
        <w:numPr>
          <w:ilvl w:val="0"/>
          <w:numId w:val="6"/>
        </w:numPr>
        <w:rPr>
          <w:sz w:val="32"/>
          <w:szCs w:val="32"/>
        </w:rPr>
      </w:pPr>
      <w:r w:rsidRPr="00D85DE4">
        <w:rPr>
          <w:sz w:val="32"/>
          <w:szCs w:val="32"/>
        </w:rPr>
        <w:t>Pages</w:t>
      </w:r>
    </w:p>
    <w:p w14:paraId="727E4946" w14:textId="77777777" w:rsidR="00D85DE4" w:rsidRPr="00D85DE4" w:rsidRDefault="00D85DE4">
      <w:pPr>
        <w:numPr>
          <w:ilvl w:val="0"/>
          <w:numId w:val="6"/>
        </w:numPr>
        <w:rPr>
          <w:sz w:val="32"/>
          <w:szCs w:val="32"/>
        </w:rPr>
      </w:pPr>
      <w:r w:rsidRPr="00D85DE4">
        <w:rPr>
          <w:sz w:val="32"/>
          <w:szCs w:val="32"/>
        </w:rPr>
        <w:t>Dataverse tables</w:t>
      </w:r>
    </w:p>
    <w:p w14:paraId="71CDF48B" w14:textId="77777777" w:rsidR="00D85DE4" w:rsidRPr="00D85DE4" w:rsidRDefault="00D85DE4">
      <w:pPr>
        <w:numPr>
          <w:ilvl w:val="0"/>
          <w:numId w:val="6"/>
        </w:num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Views</w:t>
      </w:r>
    </w:p>
    <w:p w14:paraId="052B6AEA" w14:textId="77777777" w:rsidR="00D85DE4" w:rsidRPr="00D85DE4" w:rsidRDefault="00D85DE4">
      <w:pPr>
        <w:numPr>
          <w:ilvl w:val="0"/>
          <w:numId w:val="6"/>
        </w:numPr>
        <w:rPr>
          <w:sz w:val="32"/>
          <w:szCs w:val="32"/>
        </w:rPr>
      </w:pPr>
      <w:r w:rsidRPr="00D85DE4">
        <w:rPr>
          <w:sz w:val="32"/>
          <w:szCs w:val="32"/>
        </w:rPr>
        <w:t>Forms</w:t>
      </w:r>
    </w:p>
    <w:p w14:paraId="6DB15491" w14:textId="77777777" w:rsidR="00D85DE4" w:rsidRPr="00D85DE4" w:rsidRDefault="00D85DE4">
      <w:pPr>
        <w:numPr>
          <w:ilvl w:val="0"/>
          <w:numId w:val="6"/>
        </w:numPr>
        <w:rPr>
          <w:sz w:val="32"/>
          <w:szCs w:val="32"/>
        </w:rPr>
      </w:pPr>
      <w:r w:rsidRPr="00D85DE4">
        <w:rPr>
          <w:sz w:val="32"/>
          <w:szCs w:val="32"/>
        </w:rPr>
        <w:t>Dashboards</w:t>
      </w:r>
    </w:p>
    <w:p w14:paraId="47063C68" w14:textId="77777777" w:rsidR="00D85DE4" w:rsidRPr="00D85DE4" w:rsidRDefault="00D85DE4">
      <w:pPr>
        <w:numPr>
          <w:ilvl w:val="0"/>
          <w:numId w:val="6"/>
        </w:numPr>
        <w:rPr>
          <w:sz w:val="32"/>
          <w:szCs w:val="32"/>
        </w:rPr>
      </w:pPr>
      <w:r w:rsidRPr="00D85DE4">
        <w:rPr>
          <w:sz w:val="32"/>
          <w:szCs w:val="32"/>
        </w:rPr>
        <w:t>Navigation</w:t>
      </w:r>
    </w:p>
    <w:p w14:paraId="554833D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without designing every pixel manually.</w:t>
      </w:r>
    </w:p>
    <w:p w14:paraId="4DF921E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is fundamentally different from:</w:t>
      </w:r>
    </w:p>
    <w:p w14:paraId="6995BB1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Canvas Studio.</w:t>
      </w:r>
    </w:p>
    <w:p w14:paraId="3037089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6F8A5FB">
          <v:rect id="_x0000_i3311" style="width:0;height:1.5pt" o:hralign="center" o:hrstd="t" o:hr="t" fillcolor="#a0a0a0" stroked="f"/>
        </w:pict>
      </w:r>
    </w:p>
    <w:p w14:paraId="4A52762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F — APP NAVIGATION</w:t>
      </w:r>
    </w:p>
    <w:p w14:paraId="588ABCE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28. Proposed Navigation</w:t>
      </w:r>
    </w:p>
    <w:p w14:paraId="5D7EFAB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Design:</w:t>
      </w:r>
    </w:p>
    <w:p w14:paraId="6B64E27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HELP DESK</w:t>
      </w:r>
    </w:p>
    <w:p w14:paraId="18501073" w14:textId="77777777" w:rsidR="00D85DE4" w:rsidRPr="00D85DE4" w:rsidRDefault="00D85DE4" w:rsidP="00D85DE4">
      <w:pPr>
        <w:rPr>
          <w:sz w:val="32"/>
          <w:szCs w:val="32"/>
        </w:rPr>
      </w:pPr>
    </w:p>
    <w:p w14:paraId="5293C7F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OPERATIONS</w:t>
      </w:r>
    </w:p>
    <w:p w14:paraId="0A6A634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Dashboard</w:t>
      </w:r>
    </w:p>
    <w:p w14:paraId="2E6FAF3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Tickets</w:t>
      </w:r>
    </w:p>
    <w:p w14:paraId="0DA21765" w14:textId="77777777" w:rsidR="00D85DE4" w:rsidRPr="00D85DE4" w:rsidRDefault="00D85DE4" w:rsidP="00D85DE4">
      <w:pPr>
        <w:rPr>
          <w:sz w:val="32"/>
          <w:szCs w:val="32"/>
        </w:rPr>
      </w:pPr>
    </w:p>
    <w:p w14:paraId="1E68309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CONFIGURATION</w:t>
      </w:r>
    </w:p>
    <w:p w14:paraId="1E1C115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Ticket Categories</w:t>
      </w:r>
    </w:p>
    <w:p w14:paraId="35D19783" w14:textId="77777777" w:rsidR="00D85DE4" w:rsidRPr="00D85DE4" w:rsidRDefault="00D85DE4" w:rsidP="00D85DE4">
      <w:pPr>
        <w:rPr>
          <w:sz w:val="32"/>
          <w:szCs w:val="32"/>
        </w:rPr>
      </w:pPr>
    </w:p>
    <w:p w14:paraId="44AE47D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PEOPLE</w:t>
      </w:r>
    </w:p>
    <w:p w14:paraId="6D0604D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Employees</w:t>
      </w:r>
    </w:p>
    <w:p w14:paraId="1AF4F69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0C0448C8">
          <v:rect id="_x0000_i3312" style="width:0;height:1.5pt" o:hralign="center" o:hrstd="t" o:hr="t" fillcolor="#a0a0a0" stroked="f"/>
        </w:pict>
      </w:r>
    </w:p>
    <w:p w14:paraId="42A3C45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29. Navigation Principle</w:t>
      </w:r>
    </w:p>
    <w:p w14:paraId="1FB0D34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Organize navigation according to:</w:t>
      </w:r>
    </w:p>
    <w:p w14:paraId="5DA69DD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User tasks.</w:t>
      </w:r>
    </w:p>
    <w:p w14:paraId="5C031B4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not create:</w:t>
      </w:r>
    </w:p>
    <w:p w14:paraId="7E3A2D2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Table1</w:t>
      </w:r>
    </w:p>
    <w:p w14:paraId="18E36AD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Table2</w:t>
      </w:r>
    </w:p>
    <w:p w14:paraId="6786982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Table3</w:t>
      </w:r>
    </w:p>
    <w:p w14:paraId="3187755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Table4</w:t>
      </w:r>
    </w:p>
    <w:p w14:paraId="34AD89C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without meaningful structure.</w:t>
      </w:r>
    </w:p>
    <w:p w14:paraId="008ABAB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B68D5C8">
          <v:rect id="_x0000_i3313" style="width:0;height:1.5pt" o:hralign="center" o:hrstd="t" o:hr="t" fillcolor="#a0a0a0" stroked="f"/>
        </w:pict>
      </w:r>
    </w:p>
    <w:p w14:paraId="652891E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30. Operations Group</w:t>
      </w:r>
    </w:p>
    <w:p w14:paraId="607346C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Create/navigation group:</w:t>
      </w:r>
    </w:p>
    <w:p w14:paraId="41702EF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Operations</w:t>
      </w:r>
    </w:p>
    <w:p w14:paraId="07C79E2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Add:</w:t>
      </w:r>
    </w:p>
    <w:p w14:paraId="100B8D9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Dashboard</w:t>
      </w:r>
    </w:p>
    <w:p w14:paraId="2642EB7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Tickets</w:t>
      </w:r>
    </w:p>
    <w:p w14:paraId="7050DEE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FDE2B2E">
          <v:rect id="_x0000_i3314" style="width:0;height:1.5pt" o:hralign="center" o:hrstd="t" o:hr="t" fillcolor="#a0a0a0" stroked="f"/>
        </w:pict>
      </w:r>
    </w:p>
    <w:p w14:paraId="6983D1C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31. Configuration Group</w:t>
      </w:r>
    </w:p>
    <w:p w14:paraId="0113B05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Create:</w:t>
      </w:r>
    </w:p>
    <w:p w14:paraId="6B6196E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Configuration</w:t>
      </w:r>
    </w:p>
    <w:p w14:paraId="19E81CA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Add:</w:t>
      </w:r>
    </w:p>
    <w:p w14:paraId="78A0F3B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Ticket Categories</w:t>
      </w:r>
    </w:p>
    <w:p w14:paraId="51B359C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92B4F2A">
          <v:rect id="_x0000_i3315" style="width:0;height:1.5pt" o:hralign="center" o:hrstd="t" o:hr="t" fillcolor="#a0a0a0" stroked="f"/>
        </w:pict>
      </w:r>
    </w:p>
    <w:p w14:paraId="6888D38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32. People Group</w:t>
      </w:r>
    </w:p>
    <w:p w14:paraId="6427DBE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Create:</w:t>
      </w:r>
    </w:p>
    <w:p w14:paraId="682B078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People</w:t>
      </w:r>
    </w:p>
    <w:p w14:paraId="55CD8AA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Add:</w:t>
      </w:r>
    </w:p>
    <w:p w14:paraId="494C3D9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Employees</w:t>
      </w:r>
    </w:p>
    <w:p w14:paraId="0CE3DAC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D88D4B9">
          <v:rect id="_x0000_i3316" style="width:0;height:1.5pt" o:hralign="center" o:hrstd="t" o:hr="t" fillcolor="#a0a0a0" stroked="f"/>
        </w:pict>
      </w:r>
    </w:p>
    <w:p w14:paraId="1C4C764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33. Should Technician See Every Employee Feature?</w:t>
      </w:r>
    </w:p>
    <w:p w14:paraId="3C62834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Not necessarily.</w:t>
      </w:r>
    </w:p>
    <w:p w14:paraId="2A52C31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Employees are included because technicians may need:</w:t>
      </w:r>
    </w:p>
    <w:p w14:paraId="4413E93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User context.</w:t>
      </w:r>
    </w:p>
    <w:p w14:paraId="4AE7510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But the application should not become:</w:t>
      </w:r>
    </w:p>
    <w:p w14:paraId="271C562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An HR administration system.</w:t>
      </w:r>
    </w:p>
    <w:p w14:paraId="0522037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555AE94">
          <v:rect id="_x0000_i3317" style="width:0;height:1.5pt" o:hralign="center" o:hrstd="t" o:hr="t" fillcolor="#a0a0a0" stroked="f"/>
        </w:pict>
      </w:r>
    </w:p>
    <w:p w14:paraId="04ECACC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G — ADD TABLES</w:t>
      </w:r>
    </w:p>
    <w:p w14:paraId="06AD040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34. Add Support Ticket</w:t>
      </w:r>
    </w:p>
    <w:p w14:paraId="367FF05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Add:</w:t>
      </w:r>
    </w:p>
    <w:p w14:paraId="6534CA4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</w:t>
      </w:r>
    </w:p>
    <w:p w14:paraId="3540928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 a table page.</w:t>
      </w:r>
    </w:p>
    <w:p w14:paraId="0942409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Include appropriate:</w:t>
      </w:r>
    </w:p>
    <w:p w14:paraId="4DB51B9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Views</w:t>
      </w:r>
    </w:p>
    <w:p w14:paraId="37EFC91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Forms</w:t>
      </w:r>
    </w:p>
    <w:p w14:paraId="0503614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Charts</w:t>
      </w:r>
    </w:p>
    <w:p w14:paraId="6DB7074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317107F">
          <v:rect id="_x0000_i3318" style="width:0;height:1.5pt" o:hralign="center" o:hrstd="t" o:hr="t" fillcolor="#a0a0a0" stroked="f"/>
        </w:pict>
      </w:r>
    </w:p>
    <w:p w14:paraId="219E202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35. Add Ticket Category</w:t>
      </w:r>
    </w:p>
    <w:p w14:paraId="4A4371D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Add:</w:t>
      </w:r>
    </w:p>
    <w:p w14:paraId="18726B5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 Category.</w:t>
      </w:r>
    </w:p>
    <w:p w14:paraId="788CD19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allows IT administrators to manage:</w:t>
      </w:r>
    </w:p>
    <w:p w14:paraId="4D5106F6" w14:textId="77777777" w:rsidR="00D85DE4" w:rsidRPr="00D85DE4" w:rsidRDefault="00D85DE4">
      <w:pPr>
        <w:numPr>
          <w:ilvl w:val="0"/>
          <w:numId w:val="7"/>
        </w:numPr>
        <w:rPr>
          <w:sz w:val="32"/>
          <w:szCs w:val="32"/>
        </w:rPr>
      </w:pPr>
      <w:r w:rsidRPr="00D85DE4">
        <w:rPr>
          <w:sz w:val="32"/>
          <w:szCs w:val="32"/>
        </w:rPr>
        <w:t>Hardware</w:t>
      </w:r>
    </w:p>
    <w:p w14:paraId="3884F04C" w14:textId="77777777" w:rsidR="00D85DE4" w:rsidRPr="00D85DE4" w:rsidRDefault="00D85DE4">
      <w:pPr>
        <w:numPr>
          <w:ilvl w:val="0"/>
          <w:numId w:val="7"/>
        </w:numPr>
        <w:rPr>
          <w:sz w:val="32"/>
          <w:szCs w:val="32"/>
        </w:rPr>
      </w:pPr>
      <w:r w:rsidRPr="00D85DE4">
        <w:rPr>
          <w:sz w:val="32"/>
          <w:szCs w:val="32"/>
        </w:rPr>
        <w:t>Software</w:t>
      </w:r>
    </w:p>
    <w:p w14:paraId="5F0360C9" w14:textId="77777777" w:rsidR="00D85DE4" w:rsidRPr="00D85DE4" w:rsidRDefault="00D85DE4">
      <w:pPr>
        <w:numPr>
          <w:ilvl w:val="0"/>
          <w:numId w:val="7"/>
        </w:numPr>
        <w:rPr>
          <w:sz w:val="32"/>
          <w:szCs w:val="32"/>
        </w:rPr>
      </w:pPr>
      <w:r w:rsidRPr="00D85DE4">
        <w:rPr>
          <w:sz w:val="32"/>
          <w:szCs w:val="32"/>
        </w:rPr>
        <w:t>Network</w:t>
      </w:r>
    </w:p>
    <w:p w14:paraId="1FA4DC4F" w14:textId="77777777" w:rsidR="00D85DE4" w:rsidRPr="00D85DE4" w:rsidRDefault="00D85DE4">
      <w:pPr>
        <w:numPr>
          <w:ilvl w:val="0"/>
          <w:numId w:val="7"/>
        </w:numPr>
        <w:rPr>
          <w:sz w:val="32"/>
          <w:szCs w:val="32"/>
        </w:rPr>
      </w:pPr>
      <w:r w:rsidRPr="00D85DE4">
        <w:rPr>
          <w:sz w:val="32"/>
          <w:szCs w:val="32"/>
        </w:rPr>
        <w:t>Security</w:t>
      </w:r>
    </w:p>
    <w:p w14:paraId="12A47BA6" w14:textId="77777777" w:rsidR="00D85DE4" w:rsidRPr="00D85DE4" w:rsidRDefault="00D85DE4">
      <w:pPr>
        <w:numPr>
          <w:ilvl w:val="0"/>
          <w:numId w:val="7"/>
        </w:numPr>
        <w:rPr>
          <w:sz w:val="32"/>
          <w:szCs w:val="32"/>
        </w:rPr>
      </w:pPr>
      <w:r w:rsidRPr="00D85DE4">
        <w:rPr>
          <w:sz w:val="32"/>
          <w:szCs w:val="32"/>
        </w:rPr>
        <w:t>Other categories</w:t>
      </w:r>
    </w:p>
    <w:p w14:paraId="4B28449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according to permissions.</w:t>
      </w:r>
    </w:p>
    <w:p w14:paraId="62DBC13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66E0C2D5">
          <v:rect id="_x0000_i3319" style="width:0;height:1.5pt" o:hralign="center" o:hrstd="t" o:hr="t" fillcolor="#a0a0a0" stroked="f"/>
        </w:pict>
      </w:r>
    </w:p>
    <w:p w14:paraId="2390914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36. Add Employee</w:t>
      </w:r>
    </w:p>
    <w:p w14:paraId="7C224E5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Add:</w:t>
      </w:r>
    </w:p>
    <w:p w14:paraId="4B257CD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</w:t>
      </w:r>
    </w:p>
    <w:p w14:paraId="7832EDF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primarily for:</w:t>
      </w:r>
    </w:p>
    <w:p w14:paraId="54E0F15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Read/context</w:t>
      </w:r>
    </w:p>
    <w:p w14:paraId="5498000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unless Technician security requirements allow more.</w:t>
      </w:r>
    </w:p>
    <w:p w14:paraId="66451F4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79F5865">
          <v:rect id="_x0000_i3320" style="width:0;height:1.5pt" o:hralign="center" o:hrstd="t" o:hr="t" fillcolor="#a0a0a0" stroked="f"/>
        </w:pict>
      </w:r>
    </w:p>
    <w:p w14:paraId="04CE86E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H — UNDERSTANDING VIEWS</w:t>
      </w:r>
    </w:p>
    <w:p w14:paraId="0219C25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37. What Is a View?</w:t>
      </w:r>
    </w:p>
    <w:p w14:paraId="3140E0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View is:</w:t>
      </w:r>
    </w:p>
    <w:p w14:paraId="20FB874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 predefined way of listing table records.</w:t>
      </w:r>
    </w:p>
    <w:p w14:paraId="6C81E25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controls things such as:</w:t>
      </w:r>
    </w:p>
    <w:p w14:paraId="4DD445B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Columns displayed</w:t>
      </w:r>
    </w:p>
    <w:p w14:paraId="63838D4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Filters</w:t>
      </w:r>
    </w:p>
    <w:p w14:paraId="48CF595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Sorting</w:t>
      </w:r>
    </w:p>
    <w:p w14:paraId="55A3778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70EED91">
          <v:rect id="_x0000_i3321" style="width:0;height:1.5pt" o:hralign="center" o:hrstd="t" o:hr="t" fillcolor="#a0a0a0" stroked="f"/>
        </w:pict>
      </w:r>
    </w:p>
    <w:p w14:paraId="7B2D923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38. View Example</w:t>
      </w:r>
    </w:p>
    <w:p w14:paraId="1E4E505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Unassigned Tickets</w:t>
      </w:r>
    </w:p>
    <w:p w14:paraId="3D6C30A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should not require technician to manually filter every morning.</w:t>
      </w:r>
    </w:p>
    <w:p w14:paraId="7A927E5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Create:</w:t>
      </w:r>
    </w:p>
    <w:p w14:paraId="610567A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Unassigned Tickets</w:t>
      </w:r>
    </w:p>
    <w:p w14:paraId="27667DB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with the filter already configured.</w:t>
      </w:r>
    </w:p>
    <w:p w14:paraId="21F1754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2BC831B">
          <v:rect id="_x0000_i3322" style="width:0;height:1.5pt" o:hralign="center" o:hrstd="t" o:hr="t" fillcolor="#a0a0a0" stroked="f"/>
        </w:pict>
      </w:r>
    </w:p>
    <w:p w14:paraId="472BF2B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39. Why Views Matter</w:t>
      </w:r>
    </w:p>
    <w:p w14:paraId="7C0A2CF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Instead of:</w:t>
      </w:r>
    </w:p>
    <w:p w14:paraId="2D6CEB0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 All Tickets</w:t>
      </w:r>
    </w:p>
    <w:p w14:paraId="46826FB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↓</w:t>
      </w:r>
    </w:p>
    <w:p w14:paraId="1505CF4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 Filter</w:t>
      </w:r>
    </w:p>
    <w:p w14:paraId="1AEE797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↓</w:t>
      </w:r>
    </w:p>
    <w:p w14:paraId="49B5ADE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Select Status</w:t>
      </w:r>
    </w:p>
    <w:p w14:paraId="59DE610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↓</w:t>
      </w:r>
    </w:p>
    <w:p w14:paraId="433DDE2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Select Assignment</w:t>
      </w:r>
    </w:p>
    <w:p w14:paraId="378155D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↓</w:t>
      </w:r>
    </w:p>
    <w:p w14:paraId="77C7E03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Apply</w:t>
      </w:r>
    </w:p>
    <w:p w14:paraId="49F2860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every morning:</w:t>
      </w:r>
    </w:p>
    <w:p w14:paraId="780BF2A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selects:</w:t>
      </w:r>
    </w:p>
    <w:p w14:paraId="7D6A1C5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Unassigned Tickets.</w:t>
      </w:r>
    </w:p>
    <w:p w14:paraId="6ACEC7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4FE7BD4">
          <v:rect id="_x0000_i3323" style="width:0;height:1.5pt" o:hralign="center" o:hrstd="t" o:hr="t" fillcolor="#a0a0a0" stroked="f"/>
        </w:pict>
      </w:r>
    </w:p>
    <w:p w14:paraId="19D29C0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40. Types of Views</w:t>
      </w:r>
    </w:p>
    <w:p w14:paraId="3FB8425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should understand:</w:t>
      </w:r>
    </w:p>
    <w:p w14:paraId="1AD6956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Public/System Views</w:t>
      </w:r>
    </w:p>
    <w:p w14:paraId="352E129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Configured by makers/customizers and available through the application according to configuration.</w:t>
      </w:r>
    </w:p>
    <w:p w14:paraId="438C0EF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Personal Views</w:t>
      </w:r>
    </w:p>
    <w:p w14:paraId="6F26C09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Created by individual users for their own working preferences, subject to permissions.</w:t>
      </w:r>
    </w:p>
    <w:p w14:paraId="3CB851A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our deployment:</w:t>
      </w:r>
    </w:p>
    <w:p w14:paraId="06214F0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We build:</w:t>
      </w:r>
    </w:p>
    <w:p w14:paraId="46E0C35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Public Views.</w:t>
      </w:r>
    </w:p>
    <w:p w14:paraId="37B1A7C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1E11F66">
          <v:rect id="_x0000_i3324" style="width:0;height:1.5pt" o:hralign="center" o:hrstd="t" o:hr="t" fillcolor="#a0a0a0" stroked="f"/>
        </w:pict>
      </w:r>
    </w:p>
    <w:p w14:paraId="357D933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I — CREATE OPEN TICKETS VIEW</w:t>
      </w:r>
    </w:p>
    <w:p w14:paraId="2D84B73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41. Lab 2 — Open Support Ticket Table</w:t>
      </w:r>
    </w:p>
    <w:p w14:paraId="5775687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Inside:</w:t>
      </w:r>
    </w:p>
    <w:p w14:paraId="4E363D0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Solution</w:t>
      </w:r>
    </w:p>
    <w:p w14:paraId="11D0298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79D6272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</w:t>
      </w:r>
    </w:p>
    <w:p w14:paraId="27A856A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then:</w:t>
      </w:r>
    </w:p>
    <w:p w14:paraId="00116F6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Views.</w:t>
      </w:r>
    </w:p>
    <w:p w14:paraId="37ECA73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 new Public View:</w:t>
      </w:r>
    </w:p>
    <w:p w14:paraId="0CD834D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 Tickets</w:t>
      </w:r>
    </w:p>
    <w:p w14:paraId="5D70CCC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47E6C6A">
          <v:rect id="_x0000_i3325" style="width:0;height:1.5pt" o:hralign="center" o:hrstd="t" o:hr="t" fillcolor="#a0a0a0" stroked="f"/>
        </w:pict>
      </w:r>
    </w:p>
    <w:p w14:paraId="4B6C43C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42. Columns</w:t>
      </w:r>
    </w:p>
    <w:p w14:paraId="1372366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Recommended:</w:t>
      </w:r>
    </w:p>
    <w:p w14:paraId="1F9E4EA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 Number</w:t>
      </w:r>
    </w:p>
    <w:p w14:paraId="173C6E2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Subject</w:t>
      </w:r>
    </w:p>
    <w:p w14:paraId="045BAAD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Priority</w:t>
      </w:r>
    </w:p>
    <w:p w14:paraId="4BB4A7B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Status</w:t>
      </w:r>
    </w:p>
    <w:p w14:paraId="6C92A2C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Category</w:t>
      </w:r>
    </w:p>
    <w:p w14:paraId="507C2FF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</w:t>
      </w:r>
    </w:p>
    <w:p w14:paraId="474A12F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Assigned Technician</w:t>
      </w:r>
    </w:p>
    <w:p w14:paraId="7FC76D7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Created On</w:t>
      </w:r>
    </w:p>
    <w:p w14:paraId="20BE79B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111E89D">
          <v:rect id="_x0000_i3326" style="width:0;height:1.5pt" o:hralign="center" o:hrstd="t" o:hr="t" fillcolor="#a0a0a0" stroked="f"/>
        </w:pict>
      </w:r>
    </w:p>
    <w:p w14:paraId="4650507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43. Do Not Add Every Column</w:t>
      </w:r>
    </w:p>
    <w:p w14:paraId="122B25F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Avoid:</w:t>
      </w:r>
    </w:p>
    <w:p w14:paraId="1C5D4F6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 Number</w:t>
      </w:r>
    </w:p>
    <w:p w14:paraId="42BCCD6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Subject</w:t>
      </w:r>
    </w:p>
    <w:p w14:paraId="601FF8B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Description</w:t>
      </w:r>
    </w:p>
    <w:p w14:paraId="4594CB8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</w:t>
      </w:r>
    </w:p>
    <w:p w14:paraId="78511EC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Email</w:t>
      </w:r>
    </w:p>
    <w:p w14:paraId="5B17D57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Category</w:t>
      </w:r>
    </w:p>
    <w:p w14:paraId="3C64662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Priority</w:t>
      </w:r>
    </w:p>
    <w:p w14:paraId="72AEF98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</w:t>
      </w:r>
    </w:p>
    <w:p w14:paraId="3DA754F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</w:t>
      </w:r>
    </w:p>
    <w:p w14:paraId="5774102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Full Resolution</w:t>
      </w:r>
    </w:p>
    <w:p w14:paraId="1A9C826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Created On</w:t>
      </w:r>
    </w:p>
    <w:p w14:paraId="0142B7C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Modified On</w:t>
      </w:r>
    </w:p>
    <w:p w14:paraId="77902BE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Owner</w:t>
      </w:r>
    </w:p>
    <w:p w14:paraId="70F0E6A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Owning Business Unit</w:t>
      </w:r>
    </w:p>
    <w:p w14:paraId="64CD80C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...</w:t>
      </w:r>
    </w:p>
    <w:p w14:paraId="3AD2A36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Views should display:</w:t>
      </w:r>
    </w:p>
    <w:p w14:paraId="3DD4182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The information needed to make the next decision.</w:t>
      </w:r>
    </w:p>
    <w:p w14:paraId="0CAECF8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Too many columns can also make grids more difficult to use.</w:t>
      </w:r>
    </w:p>
    <w:p w14:paraId="295B6B1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7159B2A">
          <v:rect id="_x0000_i3327" style="width:0;height:1.5pt" o:hralign="center" o:hrstd="t" o:hr="t" fillcolor="#a0a0a0" stroked="f"/>
        </w:pict>
      </w:r>
    </w:p>
    <w:p w14:paraId="332757E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44. Open Ticket Filter</w:t>
      </w:r>
    </w:p>
    <w:p w14:paraId="0763DB8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Include:</w:t>
      </w:r>
    </w:p>
    <w:p w14:paraId="1CE9ED7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 != Resolved</w:t>
      </w:r>
    </w:p>
    <w:p w14:paraId="5547A7C6" w14:textId="77777777" w:rsidR="00D85DE4" w:rsidRPr="00D85DE4" w:rsidRDefault="00D85DE4" w:rsidP="00D85DE4">
      <w:pPr>
        <w:rPr>
          <w:sz w:val="32"/>
          <w:szCs w:val="32"/>
        </w:rPr>
      </w:pPr>
    </w:p>
    <w:p w14:paraId="38FC43F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</w:t>
      </w:r>
    </w:p>
    <w:p w14:paraId="40C7A622" w14:textId="77777777" w:rsidR="00D85DE4" w:rsidRPr="00D85DE4" w:rsidRDefault="00D85DE4" w:rsidP="00D85DE4">
      <w:pPr>
        <w:rPr>
          <w:sz w:val="32"/>
          <w:szCs w:val="32"/>
        </w:rPr>
      </w:pPr>
    </w:p>
    <w:p w14:paraId="463D2C8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 != Closed</w:t>
      </w:r>
    </w:p>
    <w:p w14:paraId="33E34B5B" w14:textId="77777777" w:rsidR="00D85DE4" w:rsidRPr="00D85DE4" w:rsidRDefault="00D85DE4" w:rsidP="00D85DE4">
      <w:pPr>
        <w:rPr>
          <w:sz w:val="32"/>
          <w:szCs w:val="32"/>
        </w:rPr>
      </w:pPr>
    </w:p>
    <w:p w14:paraId="31CEC0F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</w:t>
      </w:r>
    </w:p>
    <w:p w14:paraId="63CEAF6E" w14:textId="77777777" w:rsidR="00D85DE4" w:rsidRPr="00D85DE4" w:rsidRDefault="00D85DE4" w:rsidP="00D85DE4">
      <w:pPr>
        <w:rPr>
          <w:sz w:val="32"/>
          <w:szCs w:val="32"/>
        </w:rPr>
      </w:pPr>
    </w:p>
    <w:p w14:paraId="0B2D030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 != Cancelled</w:t>
      </w:r>
    </w:p>
    <w:p w14:paraId="58D9E4E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depending on the available status values.</w:t>
      </w:r>
    </w:p>
    <w:p w14:paraId="3A2E749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2EE62B7">
          <v:rect id="_x0000_i3328" style="width:0;height:1.5pt" o:hralign="center" o:hrstd="t" o:hr="t" fillcolor="#a0a0a0" stroked="f"/>
        </w:pict>
      </w:r>
    </w:p>
    <w:p w14:paraId="233A969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45. Sort</w:t>
      </w:r>
    </w:p>
    <w:p w14:paraId="19AF4C3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Recommended:</w:t>
      </w:r>
    </w:p>
    <w:p w14:paraId="750B800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Priority</w:t>
      </w:r>
    </w:p>
    <w:p w14:paraId="553C0A5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then:</w:t>
      </w:r>
    </w:p>
    <w:p w14:paraId="7B64F46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Created On</w:t>
      </w:r>
    </w:p>
    <w:p w14:paraId="6B00327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an appropriate operational view.</w:t>
      </w:r>
    </w:p>
    <w:p w14:paraId="019CB13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Alternatively:</w:t>
      </w:r>
    </w:p>
    <w:p w14:paraId="73471E1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Created On descending</w:t>
      </w:r>
    </w:p>
    <w:p w14:paraId="0A5A180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newest first.</w:t>
      </w:r>
    </w:p>
    <w:p w14:paraId="3D59528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Discuss with students:</w:t>
      </w:r>
    </w:p>
    <w:p w14:paraId="26BF306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is more useful for your support team?</w:t>
      </w:r>
    </w:p>
    <w:p w14:paraId="0FAFA2F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There is no universal answer.</w:t>
      </w:r>
    </w:p>
    <w:p w14:paraId="600C0AF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E4DD2C2">
          <v:rect id="_x0000_i3329" style="width:0;height:1.5pt" o:hralign="center" o:hrstd="t" o:hr="t" fillcolor="#a0a0a0" stroked="f"/>
        </w:pict>
      </w:r>
    </w:p>
    <w:p w14:paraId="490D7DC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J — UNASSIGNED TICKETS VIEW</w:t>
      </w:r>
    </w:p>
    <w:p w14:paraId="259ED8D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46. Create</w:t>
      </w:r>
    </w:p>
    <w:p w14:paraId="59F0932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Unassigned Tickets</w:t>
      </w:r>
    </w:p>
    <w:p w14:paraId="7D49449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A9B32DE">
          <v:rect id="_x0000_i3330" style="width:0;height:1.5pt" o:hralign="center" o:hrstd="t" o:hr="t" fillcolor="#a0a0a0" stroked="f"/>
        </w:pict>
      </w:r>
    </w:p>
    <w:p w14:paraId="7ED9020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47. Filter</w:t>
      </w:r>
    </w:p>
    <w:p w14:paraId="6630017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Conceptually:</w:t>
      </w:r>
    </w:p>
    <w:p w14:paraId="5AB5F9B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 Technician</w:t>
      </w:r>
    </w:p>
    <w:p w14:paraId="123AC5F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contains no data</w:t>
      </w:r>
    </w:p>
    <w:p w14:paraId="73CA5E30" w14:textId="77777777" w:rsidR="00D85DE4" w:rsidRPr="00D85DE4" w:rsidRDefault="00D85DE4" w:rsidP="00D85DE4">
      <w:pPr>
        <w:rPr>
          <w:sz w:val="32"/>
          <w:szCs w:val="32"/>
        </w:rPr>
      </w:pPr>
    </w:p>
    <w:p w14:paraId="358C4B2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</w:t>
      </w:r>
    </w:p>
    <w:p w14:paraId="622AF5D8" w14:textId="77777777" w:rsidR="00D85DE4" w:rsidRPr="00D85DE4" w:rsidRDefault="00D85DE4" w:rsidP="00D85DE4">
      <w:pPr>
        <w:rPr>
          <w:sz w:val="32"/>
          <w:szCs w:val="32"/>
        </w:rPr>
      </w:pPr>
    </w:p>
    <w:p w14:paraId="25265CE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 != Resolved</w:t>
      </w:r>
    </w:p>
    <w:p w14:paraId="4BC6BFF1" w14:textId="77777777" w:rsidR="00D85DE4" w:rsidRPr="00D85DE4" w:rsidRDefault="00D85DE4" w:rsidP="00D85DE4">
      <w:pPr>
        <w:rPr>
          <w:sz w:val="32"/>
          <w:szCs w:val="32"/>
        </w:rPr>
      </w:pPr>
    </w:p>
    <w:p w14:paraId="22BE58F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</w:t>
      </w:r>
    </w:p>
    <w:p w14:paraId="7B67E274" w14:textId="77777777" w:rsidR="00D85DE4" w:rsidRPr="00D85DE4" w:rsidRDefault="00D85DE4" w:rsidP="00D85DE4">
      <w:pPr>
        <w:rPr>
          <w:sz w:val="32"/>
          <w:szCs w:val="32"/>
        </w:rPr>
      </w:pPr>
    </w:p>
    <w:p w14:paraId="5B677D7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 != Closed</w:t>
      </w:r>
    </w:p>
    <w:p w14:paraId="2C452BD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EFB590C">
          <v:rect id="_x0000_i3331" style="width:0;height:1.5pt" o:hralign="center" o:hrstd="t" o:hr="t" fillcolor="#a0a0a0" stroked="f"/>
        </w:pict>
      </w:r>
    </w:p>
    <w:p w14:paraId="74B01A1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48. Why Important?</w:t>
      </w:r>
    </w:p>
    <w:p w14:paraId="22E4F02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 unassigned Ticket is at risk of becoming:</w:t>
      </w:r>
    </w:p>
    <w:p w14:paraId="43DD798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Nobody's responsibility.</w:t>
      </w:r>
    </w:p>
    <w:p w14:paraId="228D2CA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view becomes an operational queue.</w:t>
      </w:r>
    </w:p>
    <w:p w14:paraId="1CF7DED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B93F87F">
          <v:rect id="_x0000_i3332" style="width:0;height:1.5pt" o:hralign="center" o:hrstd="t" o:hr="t" fillcolor="#a0a0a0" stroked="f"/>
        </w:pict>
      </w:r>
    </w:p>
    <w:p w14:paraId="6C2D7AF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49. Columns</w:t>
      </w:r>
    </w:p>
    <w:p w14:paraId="27D3DFF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Recommended:</w:t>
      </w:r>
    </w:p>
    <w:p w14:paraId="0643555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 Number</w:t>
      </w:r>
    </w:p>
    <w:p w14:paraId="602E42F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Subject</w:t>
      </w:r>
    </w:p>
    <w:p w14:paraId="69CD20A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Priority</w:t>
      </w:r>
    </w:p>
    <w:p w14:paraId="7D6A95B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Category</w:t>
      </w:r>
    </w:p>
    <w:p w14:paraId="7CFE484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</w:t>
      </w:r>
    </w:p>
    <w:p w14:paraId="42287C1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Created On</w:t>
      </w:r>
    </w:p>
    <w:p w14:paraId="262CD77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not need Assigned Technician because:</w:t>
      </w:r>
    </w:p>
    <w:p w14:paraId="2152E60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We already know it is blank.</w:t>
      </w:r>
    </w:p>
    <w:p w14:paraId="044F15F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6B129DA">
          <v:rect id="_x0000_i3333" style="width:0;height:1.5pt" o:hralign="center" o:hrstd="t" o:hr="t" fillcolor="#a0a0a0" stroked="f"/>
        </w:pict>
      </w:r>
    </w:p>
    <w:p w14:paraId="690AC83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K — MY ASSIGNED TICKETS VIEW</w:t>
      </w:r>
    </w:p>
    <w:p w14:paraId="5DB0199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50. Create</w:t>
      </w:r>
    </w:p>
    <w:p w14:paraId="47D2520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My Assigned Tickets</w:t>
      </w:r>
    </w:p>
    <w:p w14:paraId="6AA1BBC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59F8B02">
          <v:rect id="_x0000_i3334" style="width:0;height:1.5pt" o:hralign="center" o:hrstd="t" o:hr="t" fillcolor="#a0a0a0" stroked="f"/>
        </w:pict>
      </w:r>
    </w:p>
    <w:p w14:paraId="59AD5D9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51. Filter Requirement</w:t>
      </w:r>
    </w:p>
    <w:p w14:paraId="6AED433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Show Tickets assigned to:</w:t>
      </w:r>
    </w:p>
    <w:p w14:paraId="2B37DC5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Current Technician.</w:t>
      </w:r>
    </w:p>
    <w:p w14:paraId="190C9CC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Depending on how the Assigned Technician relationship and app identity are modeled, configure the appropriate current-user/current-record criteria available in your implementation.</w:t>
      </w:r>
    </w:p>
    <w:p w14:paraId="13E7F18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Instructor Note</w:t>
      </w:r>
    </w:p>
    <w:p w14:paraId="4428F94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Our training model uses Employee as Assigned Technician.</w:t>
      </w:r>
    </w:p>
    <w:p w14:paraId="72F08FC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 a production architecture, technician identity may be more directly aligned to:</w:t>
      </w:r>
    </w:p>
    <w:p w14:paraId="11C7D35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 System User</w:t>
      </w:r>
    </w:p>
    <w:p w14:paraId="3A030CD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or a dedicated resource/user model.</w:t>
      </w:r>
    </w:p>
    <w:p w14:paraId="221161D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should understand:</w:t>
      </w:r>
    </w:p>
    <w:p w14:paraId="0FE329A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Identity model matters.</w:t>
      </w:r>
    </w:p>
    <w:p w14:paraId="18C0EBF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4A4741D">
          <v:rect id="_x0000_i3335" style="width:0;height:1.5pt" o:hralign="center" o:hrstd="t" o:hr="t" fillcolor="#a0a0a0" stroked="f"/>
        </w:pict>
      </w:r>
    </w:p>
    <w:p w14:paraId="3C2A355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52. Additional Filter</w:t>
      </w:r>
    </w:p>
    <w:p w14:paraId="3A4CD15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Exclude:</w:t>
      </w:r>
    </w:p>
    <w:p w14:paraId="30082A8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Closed</w:t>
      </w:r>
    </w:p>
    <w:p w14:paraId="44539BA3" w14:textId="77777777" w:rsidR="00D85DE4" w:rsidRPr="00D85DE4" w:rsidRDefault="00D85DE4" w:rsidP="00D85DE4">
      <w:pPr>
        <w:rPr>
          <w:sz w:val="32"/>
          <w:szCs w:val="32"/>
        </w:rPr>
      </w:pPr>
    </w:p>
    <w:p w14:paraId="568690F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Cancelled</w:t>
      </w:r>
    </w:p>
    <w:p w14:paraId="0373F18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 optionally:</w:t>
      </w:r>
    </w:p>
    <w:p w14:paraId="1206934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Resolved</w:t>
      </w:r>
    </w:p>
    <w:p w14:paraId="214DCC1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depending on the support process.</w:t>
      </w:r>
    </w:p>
    <w:p w14:paraId="409B3D0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40752B4">
          <v:rect id="_x0000_i3336" style="width:0;height:1.5pt" o:hralign="center" o:hrstd="t" o:hr="t" fillcolor="#a0a0a0" stroked="f"/>
        </w:pict>
      </w:r>
    </w:p>
    <w:p w14:paraId="1E81625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L — HIGH PRIORITY TICKETS</w:t>
      </w:r>
    </w:p>
    <w:p w14:paraId="64A6051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53. Create</w:t>
      </w:r>
    </w:p>
    <w:p w14:paraId="501EDFC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High Priority Tickets</w:t>
      </w:r>
    </w:p>
    <w:p w14:paraId="4B7BE8F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7FC98E2">
          <v:rect id="_x0000_i3337" style="width:0;height:1.5pt" o:hralign="center" o:hrstd="t" o:hr="t" fillcolor="#a0a0a0" stroked="f"/>
        </w:pict>
      </w:r>
    </w:p>
    <w:p w14:paraId="6BA5992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54. Filter</w:t>
      </w:r>
    </w:p>
    <w:p w14:paraId="4AF27C2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Priority = High</w:t>
      </w:r>
    </w:p>
    <w:p w14:paraId="539213E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OR</w:t>
      </w:r>
    </w:p>
    <w:p w14:paraId="261150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Priority = Critical</w:t>
      </w:r>
    </w:p>
    <w:p w14:paraId="013E3D2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AND:</w:t>
      </w:r>
    </w:p>
    <w:p w14:paraId="4BBC8A0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 is not Closed</w:t>
      </w:r>
    </w:p>
    <w:p w14:paraId="1B07593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 is not Cancelled</w:t>
      </w:r>
    </w:p>
    <w:p w14:paraId="03F5E31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081F99B">
          <v:rect id="_x0000_i3338" style="width:0;height:1.5pt" o:hralign="center" o:hrstd="t" o:hr="t" fillcolor="#a0a0a0" stroked="f"/>
        </w:pict>
      </w:r>
    </w:p>
    <w:p w14:paraId="0B1633A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55. Suggested Sort</w:t>
      </w:r>
    </w:p>
    <w:p w14:paraId="6DC8C4B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First:</w:t>
      </w:r>
    </w:p>
    <w:p w14:paraId="4A2F970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Priority descending / Critical first</w:t>
      </w:r>
    </w:p>
    <w:p w14:paraId="1EC15C1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then:</w:t>
      </w:r>
    </w:p>
    <w:p w14:paraId="7AF64D1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Created On ascending</w:t>
      </w:r>
    </w:p>
    <w:p w14:paraId="55F980A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could help surface:</w:t>
      </w:r>
    </w:p>
    <w:p w14:paraId="5FC9007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The oldest urgent Ticket.</w:t>
      </w:r>
    </w:p>
    <w:p w14:paraId="3D2312B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Discuss alternative:</w:t>
      </w:r>
    </w:p>
    <w:p w14:paraId="0591051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Newest first?</w:t>
      </w:r>
    </w:p>
    <w:p w14:paraId="277E0A3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Oldest first?</w:t>
      </w:r>
    </w:p>
    <w:p w14:paraId="2959DFC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operational work:</w:t>
      </w:r>
    </w:p>
    <w:p w14:paraId="77EAB74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Oldest urgent</w:t>
      </w:r>
    </w:p>
    <w:p w14:paraId="0286CEE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may deserve attention.</w:t>
      </w:r>
    </w:p>
    <w:p w14:paraId="08BD3EB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5519189">
          <v:rect id="_x0000_i3339" style="width:0;height:1.5pt" o:hralign="center" o:hrstd="t" o:hr="t" fillcolor="#a0a0a0" stroked="f"/>
        </w:pict>
      </w:r>
    </w:p>
    <w:p w14:paraId="5F1C3D3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M — WAITING FOR USER VIEW</w:t>
      </w:r>
    </w:p>
    <w:p w14:paraId="59662B8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56. Create</w:t>
      </w:r>
    </w:p>
    <w:p w14:paraId="3FA1F8C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Waiting for User</w:t>
      </w:r>
    </w:p>
    <w:p w14:paraId="43D1860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Filter:</w:t>
      </w:r>
    </w:p>
    <w:p w14:paraId="580F29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 = Waiting for User</w:t>
      </w:r>
    </w:p>
    <w:p w14:paraId="58ADBE3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Columns:</w:t>
      </w:r>
    </w:p>
    <w:p w14:paraId="1C66E82C" w14:textId="77777777" w:rsidR="00D85DE4" w:rsidRPr="00D85DE4" w:rsidRDefault="00D85DE4">
      <w:pPr>
        <w:numPr>
          <w:ilvl w:val="0"/>
          <w:numId w:val="8"/>
        </w:numPr>
        <w:rPr>
          <w:sz w:val="32"/>
          <w:szCs w:val="32"/>
        </w:rPr>
      </w:pPr>
      <w:r w:rsidRPr="00D85DE4">
        <w:rPr>
          <w:sz w:val="32"/>
          <w:szCs w:val="32"/>
        </w:rPr>
        <w:t>Ticket Number</w:t>
      </w:r>
    </w:p>
    <w:p w14:paraId="32E5AF8F" w14:textId="77777777" w:rsidR="00D85DE4" w:rsidRPr="00D85DE4" w:rsidRDefault="00D85DE4">
      <w:pPr>
        <w:numPr>
          <w:ilvl w:val="0"/>
          <w:numId w:val="8"/>
        </w:numPr>
        <w:rPr>
          <w:sz w:val="32"/>
          <w:szCs w:val="32"/>
        </w:rPr>
      </w:pPr>
      <w:r w:rsidRPr="00D85DE4">
        <w:rPr>
          <w:sz w:val="32"/>
          <w:szCs w:val="32"/>
        </w:rPr>
        <w:t>Subject</w:t>
      </w:r>
    </w:p>
    <w:p w14:paraId="308CD70B" w14:textId="77777777" w:rsidR="00D85DE4" w:rsidRPr="00D85DE4" w:rsidRDefault="00D85DE4">
      <w:pPr>
        <w:numPr>
          <w:ilvl w:val="0"/>
          <w:numId w:val="8"/>
        </w:numPr>
        <w:rPr>
          <w:sz w:val="32"/>
          <w:szCs w:val="32"/>
        </w:rPr>
      </w:pPr>
      <w:r w:rsidRPr="00D85DE4">
        <w:rPr>
          <w:sz w:val="32"/>
          <w:szCs w:val="32"/>
        </w:rPr>
        <w:t>Employee</w:t>
      </w:r>
    </w:p>
    <w:p w14:paraId="26228F86" w14:textId="77777777" w:rsidR="00D85DE4" w:rsidRPr="00D85DE4" w:rsidRDefault="00D85DE4">
      <w:pPr>
        <w:numPr>
          <w:ilvl w:val="0"/>
          <w:numId w:val="8"/>
        </w:numPr>
        <w:rPr>
          <w:sz w:val="32"/>
          <w:szCs w:val="32"/>
        </w:rPr>
      </w:pPr>
      <w:r w:rsidRPr="00D85DE4">
        <w:rPr>
          <w:sz w:val="32"/>
          <w:szCs w:val="32"/>
        </w:rPr>
        <w:t>Assigned Technician</w:t>
      </w:r>
    </w:p>
    <w:p w14:paraId="16E8C8F2" w14:textId="77777777" w:rsidR="00D85DE4" w:rsidRPr="00D85DE4" w:rsidRDefault="00D85DE4">
      <w:pPr>
        <w:numPr>
          <w:ilvl w:val="0"/>
          <w:numId w:val="8"/>
        </w:numPr>
        <w:rPr>
          <w:sz w:val="32"/>
          <w:szCs w:val="32"/>
        </w:rPr>
      </w:pPr>
      <w:r w:rsidRPr="00D85DE4">
        <w:rPr>
          <w:sz w:val="32"/>
          <w:szCs w:val="32"/>
        </w:rPr>
        <w:t>Modified On</w:t>
      </w:r>
    </w:p>
    <w:p w14:paraId="7B71A76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54939FE">
          <v:rect id="_x0000_i3340" style="width:0;height:1.5pt" o:hralign="center" o:hrstd="t" o:hr="t" fillcolor="#a0a0a0" stroked="f"/>
        </w:pict>
      </w:r>
    </w:p>
    <w:p w14:paraId="5230232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57. Business Question</w:t>
      </w:r>
    </w:p>
    <w:p w14:paraId="1BC1C8C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Why show:</w:t>
      </w:r>
    </w:p>
    <w:p w14:paraId="743FDE1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Modified On</w:t>
      </w:r>
    </w:p>
    <w:p w14:paraId="513919B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rather than only Created On?</w:t>
      </w:r>
    </w:p>
    <w:p w14:paraId="169C3BD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Because the technician may need to know:</w:t>
      </w:r>
    </w:p>
    <w:p w14:paraId="02B0E0C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How long has this conversation been waiting?</w:t>
      </w:r>
    </w:p>
    <w:p w14:paraId="56AC102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5429D9C">
          <v:rect id="_x0000_i3341" style="width:0;height:1.5pt" o:hralign="center" o:hrstd="t" o:hr="t" fillcolor="#a0a0a0" stroked="f"/>
        </w:pict>
      </w:r>
    </w:p>
    <w:p w14:paraId="21F57F0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N — RESOLVED TICKETS</w:t>
      </w:r>
    </w:p>
    <w:p w14:paraId="62179AA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58. Create</w:t>
      </w:r>
    </w:p>
    <w:p w14:paraId="3E956B8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Resolved Tickets</w:t>
      </w:r>
    </w:p>
    <w:p w14:paraId="054A4ED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Filter:</w:t>
      </w:r>
    </w:p>
    <w:p w14:paraId="0EBE73A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 = Resolved</w:t>
      </w:r>
    </w:p>
    <w:p w14:paraId="3B68A63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Recommended columns:</w:t>
      </w:r>
    </w:p>
    <w:p w14:paraId="38BC6052" w14:textId="77777777" w:rsidR="00D85DE4" w:rsidRPr="00D85DE4" w:rsidRDefault="00D85DE4">
      <w:pPr>
        <w:numPr>
          <w:ilvl w:val="0"/>
          <w:numId w:val="9"/>
        </w:numPr>
        <w:rPr>
          <w:sz w:val="32"/>
          <w:szCs w:val="32"/>
        </w:rPr>
      </w:pPr>
      <w:r w:rsidRPr="00D85DE4">
        <w:rPr>
          <w:sz w:val="32"/>
          <w:szCs w:val="32"/>
        </w:rPr>
        <w:t>Ticket Number</w:t>
      </w:r>
    </w:p>
    <w:p w14:paraId="2DC7FE4F" w14:textId="77777777" w:rsidR="00D85DE4" w:rsidRPr="00D85DE4" w:rsidRDefault="00D85DE4">
      <w:pPr>
        <w:numPr>
          <w:ilvl w:val="0"/>
          <w:numId w:val="9"/>
        </w:numPr>
        <w:rPr>
          <w:sz w:val="32"/>
          <w:szCs w:val="32"/>
        </w:rPr>
      </w:pPr>
      <w:r w:rsidRPr="00D85DE4">
        <w:rPr>
          <w:sz w:val="32"/>
          <w:szCs w:val="32"/>
        </w:rPr>
        <w:t>Subject</w:t>
      </w:r>
    </w:p>
    <w:p w14:paraId="6C73F257" w14:textId="77777777" w:rsidR="00D85DE4" w:rsidRPr="00D85DE4" w:rsidRDefault="00D85DE4">
      <w:pPr>
        <w:numPr>
          <w:ilvl w:val="0"/>
          <w:numId w:val="9"/>
        </w:numPr>
        <w:rPr>
          <w:sz w:val="32"/>
          <w:szCs w:val="32"/>
        </w:rPr>
      </w:pPr>
      <w:r w:rsidRPr="00D85DE4">
        <w:rPr>
          <w:sz w:val="32"/>
          <w:szCs w:val="32"/>
        </w:rPr>
        <w:t>Category</w:t>
      </w:r>
    </w:p>
    <w:p w14:paraId="3724E50C" w14:textId="77777777" w:rsidR="00D85DE4" w:rsidRPr="00D85DE4" w:rsidRDefault="00D85DE4">
      <w:pPr>
        <w:numPr>
          <w:ilvl w:val="0"/>
          <w:numId w:val="9"/>
        </w:numPr>
        <w:rPr>
          <w:sz w:val="32"/>
          <w:szCs w:val="32"/>
        </w:rPr>
      </w:pPr>
      <w:r w:rsidRPr="00D85DE4">
        <w:rPr>
          <w:sz w:val="32"/>
          <w:szCs w:val="32"/>
        </w:rPr>
        <w:t>Priority</w:t>
      </w:r>
    </w:p>
    <w:p w14:paraId="1D73D780" w14:textId="77777777" w:rsidR="00D85DE4" w:rsidRPr="00D85DE4" w:rsidRDefault="00D85DE4">
      <w:pPr>
        <w:numPr>
          <w:ilvl w:val="0"/>
          <w:numId w:val="9"/>
        </w:numPr>
        <w:rPr>
          <w:sz w:val="32"/>
          <w:szCs w:val="32"/>
        </w:rPr>
      </w:pPr>
      <w:r w:rsidRPr="00D85DE4">
        <w:rPr>
          <w:sz w:val="32"/>
          <w:szCs w:val="32"/>
        </w:rPr>
        <w:t>Assigned Technician</w:t>
      </w:r>
    </w:p>
    <w:p w14:paraId="001F10B0" w14:textId="77777777" w:rsidR="00D85DE4" w:rsidRPr="00D85DE4" w:rsidRDefault="00D85DE4">
      <w:pPr>
        <w:numPr>
          <w:ilvl w:val="0"/>
          <w:numId w:val="9"/>
        </w:numPr>
        <w:rPr>
          <w:sz w:val="32"/>
          <w:szCs w:val="32"/>
        </w:rPr>
      </w:pPr>
      <w:r w:rsidRPr="00D85DE4">
        <w:rPr>
          <w:sz w:val="32"/>
          <w:szCs w:val="32"/>
        </w:rPr>
        <w:t>Resolved On</w:t>
      </w:r>
    </w:p>
    <w:p w14:paraId="42CFD27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7A56FCC">
          <v:rect id="_x0000_i3342" style="width:0;height:1.5pt" o:hralign="center" o:hrstd="t" o:hr="t" fillcolor="#a0a0a0" stroked="f"/>
        </w:pict>
      </w:r>
    </w:p>
    <w:p w14:paraId="39CA886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59. Sort</w:t>
      </w:r>
    </w:p>
    <w:p w14:paraId="29DFF03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Resolved On</w:t>
      </w:r>
    </w:p>
    <w:p w14:paraId="0F0E960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Descending</w:t>
      </w:r>
    </w:p>
    <w:p w14:paraId="3D9DE7D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so newest resolutions appear first.</w:t>
      </w:r>
    </w:p>
    <w:p w14:paraId="6DD46C3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0BE9DFB">
          <v:rect id="_x0000_i3343" style="width:0;height:1.5pt" o:hralign="center" o:hrstd="t" o:hr="t" fillcolor="#a0a0a0" stroked="f"/>
        </w:pict>
      </w:r>
    </w:p>
    <w:p w14:paraId="0948418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O — VIEW CHECKLIST</w:t>
      </w:r>
    </w:p>
    <w:p w14:paraId="3407109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60. Required Views</w:t>
      </w:r>
    </w:p>
    <w:p w14:paraId="0E14594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should have:</w:t>
      </w:r>
    </w:p>
    <w:p w14:paraId="3DB2E71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 Tickets</w:t>
      </w:r>
    </w:p>
    <w:p w14:paraId="13594550" w14:textId="77777777" w:rsidR="00D85DE4" w:rsidRPr="00D85DE4" w:rsidRDefault="00D85DE4" w:rsidP="00D85DE4">
      <w:pPr>
        <w:rPr>
          <w:sz w:val="32"/>
          <w:szCs w:val="32"/>
        </w:rPr>
      </w:pPr>
    </w:p>
    <w:p w14:paraId="62C4D89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Unassigned Tickets</w:t>
      </w:r>
    </w:p>
    <w:p w14:paraId="34B6F4F9" w14:textId="77777777" w:rsidR="00D85DE4" w:rsidRPr="00D85DE4" w:rsidRDefault="00D85DE4" w:rsidP="00D85DE4">
      <w:pPr>
        <w:rPr>
          <w:sz w:val="32"/>
          <w:szCs w:val="32"/>
        </w:rPr>
      </w:pPr>
    </w:p>
    <w:p w14:paraId="69E0CA8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My Assigned Tickets</w:t>
      </w:r>
    </w:p>
    <w:p w14:paraId="6FC751BF" w14:textId="77777777" w:rsidR="00D85DE4" w:rsidRPr="00D85DE4" w:rsidRDefault="00D85DE4" w:rsidP="00D85DE4">
      <w:pPr>
        <w:rPr>
          <w:sz w:val="32"/>
          <w:szCs w:val="32"/>
        </w:rPr>
      </w:pPr>
    </w:p>
    <w:p w14:paraId="4C97F40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High Priority Tickets</w:t>
      </w:r>
    </w:p>
    <w:p w14:paraId="7C78F905" w14:textId="77777777" w:rsidR="00D85DE4" w:rsidRPr="00D85DE4" w:rsidRDefault="00D85DE4" w:rsidP="00D85DE4">
      <w:pPr>
        <w:rPr>
          <w:sz w:val="32"/>
          <w:szCs w:val="32"/>
        </w:rPr>
      </w:pPr>
    </w:p>
    <w:p w14:paraId="47F61E2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Waiting for User</w:t>
      </w:r>
    </w:p>
    <w:p w14:paraId="47F01A15" w14:textId="77777777" w:rsidR="00D85DE4" w:rsidRPr="00D85DE4" w:rsidRDefault="00D85DE4" w:rsidP="00D85DE4">
      <w:pPr>
        <w:rPr>
          <w:sz w:val="32"/>
          <w:szCs w:val="32"/>
        </w:rPr>
      </w:pPr>
    </w:p>
    <w:p w14:paraId="612575E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Resolved Tickets</w:t>
      </w:r>
    </w:p>
    <w:p w14:paraId="752872A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Optional:</w:t>
      </w:r>
    </w:p>
    <w:p w14:paraId="2BC2A3A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Closed Tickets</w:t>
      </w:r>
    </w:p>
    <w:p w14:paraId="650CAEE8" w14:textId="77777777" w:rsidR="00D85DE4" w:rsidRPr="00D85DE4" w:rsidRDefault="00D85DE4" w:rsidP="00D85DE4">
      <w:pPr>
        <w:rPr>
          <w:sz w:val="32"/>
          <w:szCs w:val="32"/>
        </w:rPr>
      </w:pPr>
    </w:p>
    <w:p w14:paraId="329EDC7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Critical Tickets</w:t>
      </w:r>
    </w:p>
    <w:p w14:paraId="137B8C95" w14:textId="77777777" w:rsidR="00D85DE4" w:rsidRPr="00D85DE4" w:rsidRDefault="00D85DE4" w:rsidP="00D85DE4">
      <w:pPr>
        <w:rPr>
          <w:sz w:val="32"/>
          <w:szCs w:val="32"/>
        </w:rPr>
      </w:pPr>
    </w:p>
    <w:p w14:paraId="05CCE61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Recently Created</w:t>
      </w:r>
    </w:p>
    <w:p w14:paraId="20A35EB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6BBF7ADA">
          <v:rect id="_x0000_i3344" style="width:0;height:1.5pt" o:hralign="center" o:hrstd="t" o:hr="t" fillcolor="#a0a0a0" stroked="f"/>
        </w:pict>
      </w:r>
    </w:p>
    <w:p w14:paraId="367556F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61. Save and Publish Views</w:t>
      </w:r>
    </w:p>
    <w:p w14:paraId="4E961C5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After configuring each View:</w:t>
      </w:r>
    </w:p>
    <w:p w14:paraId="6FC9406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Save and Publish.</w:t>
      </w:r>
    </w:p>
    <w:p w14:paraId="16B91F6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saved but unpublished component may not appear to users as expected.</w:t>
      </w:r>
    </w:p>
    <w:p w14:paraId="56F6F78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BD8E0C7">
          <v:rect id="_x0000_i3345" style="width:0;height:1.5pt" o:hralign="center" o:hrstd="t" o:hr="t" fillcolor="#a0a0a0" stroked="f"/>
        </w:pict>
      </w:r>
    </w:p>
    <w:p w14:paraId="5B83D87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P — VIEW PERFORMANCE</w:t>
      </w:r>
    </w:p>
    <w:p w14:paraId="6C13BA1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62. Performance Rule</w:t>
      </w:r>
    </w:p>
    <w:p w14:paraId="4BD82B4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Only include:</w:t>
      </w:r>
    </w:p>
    <w:p w14:paraId="3F0016F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Useful columns.</w:t>
      </w:r>
    </w:p>
    <w:p w14:paraId="017E882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technician View should support:</w:t>
      </w:r>
    </w:p>
    <w:p w14:paraId="6E3937D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Rapid decisions.</w:t>
      </w:r>
    </w:p>
    <w:p w14:paraId="242156B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Every additional field has:</w:t>
      </w:r>
    </w:p>
    <w:p w14:paraId="2E0823F7" w14:textId="77777777" w:rsidR="00D85DE4" w:rsidRPr="00D85DE4" w:rsidRDefault="00D85DE4">
      <w:pPr>
        <w:numPr>
          <w:ilvl w:val="0"/>
          <w:numId w:val="10"/>
        </w:numPr>
        <w:rPr>
          <w:sz w:val="32"/>
          <w:szCs w:val="32"/>
        </w:rPr>
      </w:pPr>
      <w:r w:rsidRPr="00D85DE4">
        <w:rPr>
          <w:sz w:val="32"/>
          <w:szCs w:val="32"/>
        </w:rPr>
        <w:t>Visual cost</w:t>
      </w:r>
    </w:p>
    <w:p w14:paraId="095875C7" w14:textId="77777777" w:rsidR="00D85DE4" w:rsidRPr="00D85DE4" w:rsidRDefault="00D85DE4">
      <w:pPr>
        <w:numPr>
          <w:ilvl w:val="0"/>
          <w:numId w:val="10"/>
        </w:numPr>
        <w:rPr>
          <w:sz w:val="32"/>
          <w:szCs w:val="32"/>
        </w:rPr>
      </w:pPr>
      <w:r w:rsidRPr="00D85DE4">
        <w:rPr>
          <w:sz w:val="32"/>
          <w:szCs w:val="32"/>
        </w:rPr>
        <w:t>Cognitive cost</w:t>
      </w:r>
    </w:p>
    <w:p w14:paraId="21AB0BDE" w14:textId="77777777" w:rsidR="00D85DE4" w:rsidRPr="00D85DE4" w:rsidRDefault="00D85DE4">
      <w:pPr>
        <w:numPr>
          <w:ilvl w:val="0"/>
          <w:numId w:val="10"/>
        </w:numPr>
        <w:rPr>
          <w:sz w:val="32"/>
          <w:szCs w:val="32"/>
        </w:rPr>
      </w:pPr>
      <w:r w:rsidRPr="00D85DE4">
        <w:rPr>
          <w:sz w:val="32"/>
          <w:szCs w:val="32"/>
        </w:rPr>
        <w:t>Potential data-loading cost</w:t>
      </w:r>
    </w:p>
    <w:p w14:paraId="39F2FC7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A33F534">
          <v:rect id="_x0000_i3346" style="width:0;height:1.5pt" o:hralign="center" o:hrstd="t" o:hr="t" fillcolor="#a0a0a0" stroked="f"/>
        </w:pict>
      </w:r>
    </w:p>
    <w:p w14:paraId="39CB6F1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63. Example</w:t>
      </w:r>
    </w:p>
    <w:p w14:paraId="4C7293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For:</w:t>
      </w:r>
    </w:p>
    <w:p w14:paraId="62874D9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Unassigned Tickets</w:t>
      </w:r>
    </w:p>
    <w:p w14:paraId="7BB9AB0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technicians need the full:</w:t>
      </w:r>
    </w:p>
    <w:p w14:paraId="1CE2CBF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2,000-character Description</w:t>
      </w:r>
    </w:p>
    <w:p w14:paraId="43B8756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inside the grid?</w:t>
      </w:r>
    </w:p>
    <w:p w14:paraId="167D287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Probably:</w:t>
      </w:r>
    </w:p>
    <w:p w14:paraId="5A85551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No.</w:t>
      </w:r>
    </w:p>
    <w:p w14:paraId="481E054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They can open the record.</w:t>
      </w:r>
    </w:p>
    <w:p w14:paraId="42BC8D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652AD98">
          <v:rect id="_x0000_i3347" style="width:0;height:1.5pt" o:hralign="center" o:hrstd="t" o:hr="t" fillcolor="#a0a0a0" stroked="f"/>
        </w:pict>
      </w:r>
    </w:p>
    <w:p w14:paraId="56977B6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Q — POWER APPS GRID</w:t>
      </w:r>
    </w:p>
    <w:p w14:paraId="0C66318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64. Modern Grid</w:t>
      </w:r>
    </w:p>
    <w:p w14:paraId="4785EAD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 Apps use modern Power Apps grid experiences for viewing table data.</w:t>
      </w:r>
    </w:p>
    <w:p w14:paraId="778F372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should understand grids can support capabilities such as:</w:t>
      </w:r>
    </w:p>
    <w:p w14:paraId="4C43FFCD" w14:textId="77777777" w:rsidR="00D85DE4" w:rsidRPr="00D85DE4" w:rsidRDefault="00D85DE4">
      <w:pPr>
        <w:numPr>
          <w:ilvl w:val="0"/>
          <w:numId w:val="11"/>
        </w:numPr>
        <w:rPr>
          <w:sz w:val="32"/>
          <w:szCs w:val="32"/>
        </w:rPr>
      </w:pPr>
      <w:r w:rsidRPr="00D85DE4">
        <w:rPr>
          <w:sz w:val="32"/>
          <w:szCs w:val="32"/>
        </w:rPr>
        <w:t>Sorting</w:t>
      </w:r>
    </w:p>
    <w:p w14:paraId="67B9487E" w14:textId="77777777" w:rsidR="00D85DE4" w:rsidRPr="00D85DE4" w:rsidRDefault="00D85DE4">
      <w:pPr>
        <w:numPr>
          <w:ilvl w:val="0"/>
          <w:numId w:val="11"/>
        </w:numPr>
        <w:rPr>
          <w:sz w:val="32"/>
          <w:szCs w:val="32"/>
        </w:rPr>
      </w:pPr>
      <w:r w:rsidRPr="00D85DE4">
        <w:rPr>
          <w:sz w:val="32"/>
          <w:szCs w:val="32"/>
        </w:rPr>
        <w:t>Filtering</w:t>
      </w:r>
    </w:p>
    <w:p w14:paraId="4A1EEEA0" w14:textId="77777777" w:rsidR="00D85DE4" w:rsidRPr="00D85DE4" w:rsidRDefault="00D85DE4">
      <w:pPr>
        <w:numPr>
          <w:ilvl w:val="0"/>
          <w:numId w:val="11"/>
        </w:numPr>
        <w:rPr>
          <w:sz w:val="32"/>
          <w:szCs w:val="32"/>
        </w:rPr>
      </w:pPr>
      <w:r w:rsidRPr="00D85DE4">
        <w:rPr>
          <w:sz w:val="32"/>
          <w:szCs w:val="32"/>
        </w:rPr>
        <w:t>Navigation</w:t>
      </w:r>
    </w:p>
    <w:p w14:paraId="1FB55CB3" w14:textId="77777777" w:rsidR="00D85DE4" w:rsidRPr="00D85DE4" w:rsidRDefault="00D85DE4">
      <w:pPr>
        <w:numPr>
          <w:ilvl w:val="0"/>
          <w:numId w:val="11"/>
        </w:numPr>
        <w:rPr>
          <w:sz w:val="32"/>
          <w:szCs w:val="32"/>
        </w:rPr>
      </w:pPr>
      <w:r w:rsidRPr="00D85DE4">
        <w:rPr>
          <w:sz w:val="32"/>
          <w:szCs w:val="32"/>
        </w:rPr>
        <w:t>Selection</w:t>
      </w:r>
    </w:p>
    <w:p w14:paraId="0BB1FA1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depending on configuration.</w:t>
      </w:r>
    </w:p>
    <w:p w14:paraId="45D3637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CDA9B06">
          <v:rect id="_x0000_i3348" style="width:0;height:1.5pt" o:hralign="center" o:hrstd="t" o:hr="t" fillcolor="#a0a0a0" stroked="f"/>
        </w:pict>
      </w:r>
    </w:p>
    <w:p w14:paraId="599BF81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65. Grid Is Not a Spreadsheet Dump</w:t>
      </w:r>
    </w:p>
    <w:p w14:paraId="4F8A649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not attempt to show:</w:t>
      </w:r>
    </w:p>
    <w:p w14:paraId="0B42294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Every table field.</w:t>
      </w:r>
    </w:p>
    <w:p w14:paraId="043697F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Design each View around:</w:t>
      </w:r>
    </w:p>
    <w:p w14:paraId="3D71567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A business question.</w:t>
      </w:r>
    </w:p>
    <w:p w14:paraId="400E1A3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97A2A4B">
          <v:rect id="_x0000_i3349" style="width:0;height:1.5pt" o:hralign="center" o:hrstd="t" o:hr="t" fillcolor="#a0a0a0" stroked="f"/>
        </w:pict>
      </w:r>
    </w:p>
    <w:p w14:paraId="7810C92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R — MAIN FORM</w:t>
      </w:r>
    </w:p>
    <w:p w14:paraId="370101A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66. What Is a Main Form?</w:t>
      </w:r>
    </w:p>
    <w:p w14:paraId="3CAA527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Main Form is the primary interface for viewing and editing:</w:t>
      </w:r>
    </w:p>
    <w:p w14:paraId="6D2997E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One Dataverse record</w:t>
      </w:r>
    </w:p>
    <w:p w14:paraId="6FB59DD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inside a Model-Driven App.</w:t>
      </w:r>
    </w:p>
    <w:p w14:paraId="2574ECA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us:</w:t>
      </w:r>
    </w:p>
    <w:p w14:paraId="11A7179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One Support Ticket.</w:t>
      </w:r>
    </w:p>
    <w:p w14:paraId="52409E5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EB55569">
          <v:rect id="_x0000_i3350" style="width:0;height:1.5pt" o:hralign="center" o:hrstd="t" o:hr="t" fillcolor="#a0a0a0" stroked="f"/>
        </w:pict>
      </w:r>
    </w:p>
    <w:p w14:paraId="14069EE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67. Technician Form Goal</w:t>
      </w:r>
    </w:p>
    <w:p w14:paraId="5D0B126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needs to answer:</w:t>
      </w:r>
    </w:p>
    <w:p w14:paraId="0CCEF2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Who reported this?</w:t>
      </w:r>
    </w:p>
    <w:p w14:paraId="7A2FAD54" w14:textId="77777777" w:rsidR="00D85DE4" w:rsidRPr="00D85DE4" w:rsidRDefault="00D85DE4" w:rsidP="00D85DE4">
      <w:pPr>
        <w:rPr>
          <w:sz w:val="32"/>
          <w:szCs w:val="32"/>
        </w:rPr>
      </w:pPr>
    </w:p>
    <w:p w14:paraId="12195EF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the problem?</w:t>
      </w:r>
    </w:p>
    <w:p w14:paraId="725BD48F" w14:textId="77777777" w:rsidR="00D85DE4" w:rsidRPr="00D85DE4" w:rsidRDefault="00D85DE4" w:rsidP="00D85DE4">
      <w:pPr>
        <w:rPr>
          <w:sz w:val="32"/>
          <w:szCs w:val="32"/>
        </w:rPr>
      </w:pPr>
    </w:p>
    <w:p w14:paraId="47F654B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How urgent is it?</w:t>
      </w:r>
    </w:p>
    <w:p w14:paraId="501C66D0" w14:textId="77777777" w:rsidR="00D85DE4" w:rsidRPr="00D85DE4" w:rsidRDefault="00D85DE4" w:rsidP="00D85DE4">
      <w:pPr>
        <w:rPr>
          <w:sz w:val="32"/>
          <w:szCs w:val="32"/>
        </w:rPr>
      </w:pPr>
    </w:p>
    <w:p w14:paraId="6CA1293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Who owns it?</w:t>
      </w:r>
    </w:p>
    <w:p w14:paraId="7DB6A274" w14:textId="77777777" w:rsidR="00D85DE4" w:rsidRPr="00D85DE4" w:rsidRDefault="00D85DE4" w:rsidP="00D85DE4">
      <w:pPr>
        <w:rPr>
          <w:sz w:val="32"/>
          <w:szCs w:val="32"/>
        </w:rPr>
      </w:pPr>
    </w:p>
    <w:p w14:paraId="6283320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its current state?</w:t>
      </w:r>
    </w:p>
    <w:p w14:paraId="5E221F90" w14:textId="77777777" w:rsidR="00D85DE4" w:rsidRPr="00D85DE4" w:rsidRDefault="00D85DE4" w:rsidP="00D85DE4">
      <w:pPr>
        <w:rPr>
          <w:sz w:val="32"/>
          <w:szCs w:val="32"/>
        </w:rPr>
      </w:pPr>
    </w:p>
    <w:p w14:paraId="5E21B0E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What work has been done?</w:t>
      </w:r>
    </w:p>
    <w:p w14:paraId="4D8D573A" w14:textId="77777777" w:rsidR="00D85DE4" w:rsidRPr="00D85DE4" w:rsidRDefault="00D85DE4" w:rsidP="00D85DE4">
      <w:pPr>
        <w:rPr>
          <w:sz w:val="32"/>
          <w:szCs w:val="32"/>
        </w:rPr>
      </w:pPr>
    </w:p>
    <w:p w14:paraId="425831D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How was it resolved?</w:t>
      </w:r>
    </w:p>
    <w:p w14:paraId="4C7C38C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D9A9900">
          <v:rect id="_x0000_i3351" style="width:0;height:1.5pt" o:hralign="center" o:hrstd="t" o:hr="t" fillcolor="#a0a0a0" stroked="f"/>
        </w:pict>
      </w:r>
    </w:p>
    <w:p w14:paraId="549A1A6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S — CREATE TECHNICIAN MAIN FORM</w:t>
      </w:r>
    </w:p>
    <w:p w14:paraId="36F4D16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68. Lab 3 — Support Ticket Form</w:t>
      </w:r>
    </w:p>
    <w:p w14:paraId="6911C49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69AFB7D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</w:t>
      </w:r>
    </w:p>
    <w:p w14:paraId="152C649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↓</w:t>
      </w:r>
    </w:p>
    <w:p w14:paraId="631A974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Forms</w:t>
      </w:r>
    </w:p>
    <w:p w14:paraId="0E2AEDD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 a:</w:t>
      </w:r>
    </w:p>
    <w:p w14:paraId="1FF22F0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Main Form.</w:t>
      </w:r>
    </w:p>
    <w:p w14:paraId="29034A6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Name:</w:t>
      </w:r>
    </w:p>
    <w:p w14:paraId="7E494A7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Support Ticket — Technician</w:t>
      </w:r>
    </w:p>
    <w:p w14:paraId="5CBAD8A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EEC7894">
          <v:rect id="_x0000_i3352" style="width:0;height:1.5pt" o:hralign="center" o:hrstd="t" o:hr="t" fillcolor="#a0a0a0" stroked="f"/>
        </w:pict>
      </w:r>
    </w:p>
    <w:p w14:paraId="071555D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69. Form Architecture</w:t>
      </w:r>
    </w:p>
    <w:p w14:paraId="588B835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Design:</w:t>
      </w:r>
    </w:p>
    <w:p w14:paraId="7B3A265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SUMMARY / HEADER</w:t>
      </w:r>
    </w:p>
    <w:p w14:paraId="00DF0A32" w14:textId="77777777" w:rsidR="00D85DE4" w:rsidRPr="00D85DE4" w:rsidRDefault="00D85DE4" w:rsidP="00D85DE4">
      <w:pPr>
        <w:rPr>
          <w:sz w:val="32"/>
          <w:szCs w:val="32"/>
        </w:rPr>
      </w:pPr>
    </w:p>
    <w:p w14:paraId="0796C11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GENERAL</w:t>
      </w:r>
    </w:p>
    <w:p w14:paraId="3D792C5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ASSIGNMENT</w:t>
      </w:r>
    </w:p>
    <w:p w14:paraId="6CA6434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REQUEST DETAILS</w:t>
      </w:r>
    </w:p>
    <w:p w14:paraId="416F07B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RESOLUTION</w:t>
      </w:r>
    </w:p>
    <w:p w14:paraId="5B875E3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SYSTEM INFORMATION</w:t>
      </w:r>
    </w:p>
    <w:p w14:paraId="7336CF1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Use logical:</w:t>
      </w:r>
    </w:p>
    <w:p w14:paraId="18B4183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Tabs</w:t>
      </w:r>
    </w:p>
    <w:p w14:paraId="50112AD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and:</w:t>
      </w:r>
    </w:p>
    <w:p w14:paraId="3DA4D9B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Sections.</w:t>
      </w:r>
    </w:p>
    <w:p w14:paraId="7841EF8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0DAAEF8">
          <v:rect id="_x0000_i3353" style="width:0;height:1.5pt" o:hralign="center" o:hrstd="t" o:hr="t" fillcolor="#a0a0a0" stroked="f"/>
        </w:pict>
      </w:r>
    </w:p>
    <w:p w14:paraId="148E7C3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70. Main Tab</w:t>
      </w:r>
    </w:p>
    <w:p w14:paraId="393FF4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Create:</w:t>
      </w:r>
    </w:p>
    <w:p w14:paraId="659DD22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</w:t>
      </w:r>
    </w:p>
    <w:p w14:paraId="7294F36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tab.</w:t>
      </w:r>
    </w:p>
    <w:p w14:paraId="574B3F5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Sections:</w:t>
      </w:r>
    </w:p>
    <w:p w14:paraId="7CCAB76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General</w:t>
      </w:r>
    </w:p>
    <w:p w14:paraId="07EB352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Assignment</w:t>
      </w:r>
    </w:p>
    <w:p w14:paraId="6563C6E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Request Details</w:t>
      </w:r>
    </w:p>
    <w:p w14:paraId="3FD277A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Resolution</w:t>
      </w:r>
    </w:p>
    <w:p w14:paraId="0845963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0771478">
          <v:rect id="_x0000_i3354" style="width:0;height:1.5pt" o:hralign="center" o:hrstd="t" o:hr="t" fillcolor="#a0a0a0" stroked="f"/>
        </w:pict>
      </w:r>
    </w:p>
    <w:p w14:paraId="70A1880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71. General Section</w:t>
      </w:r>
    </w:p>
    <w:p w14:paraId="7FEDA8D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Add:</w:t>
      </w:r>
    </w:p>
    <w:p w14:paraId="5B73815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 Number</w:t>
      </w:r>
    </w:p>
    <w:p w14:paraId="7935F83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Subject</w:t>
      </w:r>
    </w:p>
    <w:p w14:paraId="267F46D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</w:t>
      </w:r>
    </w:p>
    <w:p w14:paraId="7BCE8F2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Category</w:t>
      </w:r>
    </w:p>
    <w:p w14:paraId="3E57E46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Priority</w:t>
      </w:r>
    </w:p>
    <w:p w14:paraId="4CE3083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Status</w:t>
      </w:r>
    </w:p>
    <w:p w14:paraId="3CBFA91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3591829">
          <v:rect id="_x0000_i3355" style="width:0;height:1.5pt" o:hralign="center" o:hrstd="t" o:hr="t" fillcolor="#a0a0a0" stroked="f"/>
        </w:pict>
      </w:r>
    </w:p>
    <w:p w14:paraId="1FC668D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72. Ticket Number</w:t>
      </w:r>
    </w:p>
    <w:p w14:paraId="19AFD9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 Number is:</w:t>
      </w:r>
    </w:p>
    <w:p w14:paraId="0A4204C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System-generated.</w:t>
      </w:r>
    </w:p>
    <w:p w14:paraId="21BD1DB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should normally be:</w:t>
      </w:r>
    </w:p>
    <w:p w14:paraId="6F29681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Read-only</w:t>
      </w:r>
    </w:p>
    <w:p w14:paraId="228A40A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technicians.</w:t>
      </w:r>
    </w:p>
    <w:p w14:paraId="2CDFE0E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Technicians should not manually change:</w:t>
      </w:r>
    </w:p>
    <w:p w14:paraId="23C4A0C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TKT-000123</w:t>
      </w:r>
    </w:p>
    <w:p w14:paraId="4959442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to:</w:t>
      </w:r>
    </w:p>
    <w:p w14:paraId="0098F6D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TKT-999999</w:t>
      </w:r>
    </w:p>
    <w:p w14:paraId="0742926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C00B6A9">
          <v:rect id="_x0000_i3356" style="width:0;height:1.5pt" o:hralign="center" o:hrstd="t" o:hr="t" fillcolor="#a0a0a0" stroked="f"/>
        </w:pict>
      </w:r>
    </w:p>
    <w:p w14:paraId="1FF7AD1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73. Employee</w:t>
      </w:r>
    </w:p>
    <w:p w14:paraId="7BB86D1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lookup shows:</w:t>
      </w:r>
    </w:p>
    <w:p w14:paraId="6D3DD4B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Who reported the issue.</w:t>
      </w:r>
    </w:p>
    <w:p w14:paraId="78178D4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Should technician arbitrarily change Employee after Ticket creation?</w:t>
      </w:r>
    </w:p>
    <w:p w14:paraId="3A93102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Usually:</w:t>
      </w:r>
    </w:p>
    <w:p w14:paraId="36DF15F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No</w:t>
      </w:r>
    </w:p>
    <w:p w14:paraId="275A52E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unless the support process supports reassignment of requester.</w:t>
      </w:r>
    </w:p>
    <w:p w14:paraId="4F2AA41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our training app:</w:t>
      </w:r>
    </w:p>
    <w:p w14:paraId="31E6914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Treat Employee as read-only after creation.</w:t>
      </w:r>
    </w:p>
    <w:p w14:paraId="755F1E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26C3C19">
          <v:rect id="_x0000_i3357" style="width:0;height:1.5pt" o:hralign="center" o:hrstd="t" o:hr="t" fillcolor="#a0a0a0" stroked="f"/>
        </w:pict>
      </w:r>
    </w:p>
    <w:p w14:paraId="5D17E9C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74. Category</w:t>
      </w:r>
    </w:p>
    <w:p w14:paraId="796FFBB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may change Category.</w:t>
      </w:r>
    </w:p>
    <w:p w14:paraId="58186A7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3BB8CF5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selected:</w:t>
      </w:r>
    </w:p>
    <w:p w14:paraId="3BF7F9D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Software.</w:t>
      </w:r>
    </w:p>
    <w:p w14:paraId="3338FC9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discovers:</w:t>
      </w:r>
    </w:p>
    <w:p w14:paraId="2C3EB88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Network.</w:t>
      </w:r>
    </w:p>
    <w:p w14:paraId="7D3A933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Changing Category may be legitimate.</w:t>
      </w:r>
    </w:p>
    <w:p w14:paraId="4B2ECCA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D4A6897">
          <v:rect id="_x0000_i3358" style="width:0;height:1.5pt" o:hralign="center" o:hrstd="t" o:hr="t" fillcolor="#a0a0a0" stroked="f"/>
        </w:pict>
      </w:r>
    </w:p>
    <w:p w14:paraId="5D6EA9B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75. Priority</w:t>
      </w:r>
    </w:p>
    <w:p w14:paraId="7972ADE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may adjust Priority according to:</w:t>
      </w:r>
    </w:p>
    <w:p w14:paraId="3F861C2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Business impact.</w:t>
      </w:r>
    </w:p>
    <w:p w14:paraId="16F30F0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0593AFD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marked:</w:t>
      </w:r>
    </w:p>
    <w:p w14:paraId="0DCCDAF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Critical</w:t>
      </w:r>
    </w:p>
    <w:p w14:paraId="06F8064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a minor issue.</w:t>
      </w:r>
    </w:p>
    <w:p w14:paraId="74148FA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may reduce to:</w:t>
      </w:r>
    </w:p>
    <w:p w14:paraId="53D7E1A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Medium</w:t>
      </w:r>
    </w:p>
    <w:p w14:paraId="1BF93B7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according to policy.</w:t>
      </w:r>
    </w:p>
    <w:p w14:paraId="436AC54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A9B5D11">
          <v:rect id="_x0000_i3359" style="width:0;height:1.5pt" o:hralign="center" o:hrstd="t" o:hr="t" fillcolor="#a0a0a0" stroked="f"/>
        </w:pict>
      </w:r>
    </w:p>
    <w:p w14:paraId="721F237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T — ASSIGNMENT SECTION</w:t>
      </w:r>
    </w:p>
    <w:p w14:paraId="2FA04A9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76. Assignment</w:t>
      </w:r>
    </w:p>
    <w:p w14:paraId="3359A1A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Fields:</w:t>
      </w:r>
    </w:p>
    <w:p w14:paraId="109C2D2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Status</w:t>
      </w:r>
    </w:p>
    <w:p w14:paraId="527C4F8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Assigned Technician</w:t>
      </w:r>
    </w:p>
    <w:p w14:paraId="060420F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54E4AE4">
          <v:rect id="_x0000_i3360" style="width:0;height:1.5pt" o:hralign="center" o:hrstd="t" o:hr="t" fillcolor="#a0a0a0" stroked="f"/>
        </w:pict>
      </w:r>
    </w:p>
    <w:p w14:paraId="6771C10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77. Status</w:t>
      </w:r>
    </w:p>
    <w:p w14:paraId="1206275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needs to change:</w:t>
      </w:r>
    </w:p>
    <w:p w14:paraId="111F341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New</w:t>
      </w:r>
    </w:p>
    <w:p w14:paraId="751EB5F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→</w:t>
      </w:r>
      <w:r w:rsidRPr="00D85DE4">
        <w:rPr>
          <w:sz w:val="32"/>
          <w:szCs w:val="32"/>
        </w:rPr>
        <w:t xml:space="preserve"> Assigned</w:t>
      </w:r>
    </w:p>
    <w:p w14:paraId="3636B8F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→</w:t>
      </w:r>
      <w:r w:rsidRPr="00D85DE4">
        <w:rPr>
          <w:sz w:val="32"/>
          <w:szCs w:val="32"/>
        </w:rPr>
        <w:t xml:space="preserve"> In Progress</w:t>
      </w:r>
    </w:p>
    <w:p w14:paraId="6C63A50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→</w:t>
      </w:r>
      <w:r w:rsidRPr="00D85DE4">
        <w:rPr>
          <w:sz w:val="32"/>
          <w:szCs w:val="32"/>
        </w:rPr>
        <w:t xml:space="preserve"> Waiting for User</w:t>
      </w:r>
    </w:p>
    <w:p w14:paraId="45BF566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→</w:t>
      </w:r>
      <w:r w:rsidRPr="00D85DE4">
        <w:rPr>
          <w:sz w:val="32"/>
          <w:szCs w:val="32"/>
        </w:rPr>
        <w:t xml:space="preserve"> Resolved</w:t>
      </w:r>
    </w:p>
    <w:p w14:paraId="5861E13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→</w:t>
      </w:r>
      <w:r w:rsidRPr="00D85DE4">
        <w:rPr>
          <w:sz w:val="32"/>
          <w:szCs w:val="32"/>
        </w:rPr>
        <w:t xml:space="preserve"> Closed</w:t>
      </w:r>
    </w:p>
    <w:p w14:paraId="3E09DF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according to process.</w:t>
      </w:r>
    </w:p>
    <w:p w14:paraId="1BC5DBF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79BCE03">
          <v:rect id="_x0000_i3361" style="width:0;height:1.5pt" o:hralign="center" o:hrstd="t" o:hr="t" fillcolor="#a0a0a0" stroked="f"/>
        </w:pict>
      </w:r>
    </w:p>
    <w:p w14:paraId="10952E9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78. Assigned Technician</w:t>
      </w:r>
    </w:p>
    <w:p w14:paraId="4627FFE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Allows assigning:</w:t>
      </w:r>
    </w:p>
    <w:p w14:paraId="07907C7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 ownership responsibility</w:t>
      </w:r>
    </w:p>
    <w:p w14:paraId="4D02876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at the business-data level.</w:t>
      </w:r>
    </w:p>
    <w:p w14:paraId="7511C63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45EE54F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 Technician:</w:t>
      </w:r>
    </w:p>
    <w:p w14:paraId="633D927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Abel Bekele</w:t>
      </w:r>
    </w:p>
    <w:p w14:paraId="4C28D52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F3B4A58">
          <v:rect id="_x0000_i3362" style="width:0;height:1.5pt" o:hralign="center" o:hrstd="t" o:hr="t" fillcolor="#a0a0a0" stroked="f"/>
        </w:pict>
      </w:r>
    </w:p>
    <w:p w14:paraId="5586A8B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79. Record Owner vs Assigned Technician</w:t>
      </w:r>
    </w:p>
    <w:p w14:paraId="2A03430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Important:</w:t>
      </w:r>
    </w:p>
    <w:p w14:paraId="5A2E64F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Assigned Technician Lookup</w:t>
      </w:r>
    </w:p>
    <w:p w14:paraId="40E51F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and:</w:t>
      </w:r>
    </w:p>
    <w:p w14:paraId="3100849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 Record Owner</w:t>
      </w:r>
    </w:p>
    <w:p w14:paraId="7BEB34E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are not necessarily identical.</w:t>
      </w:r>
    </w:p>
    <w:p w14:paraId="095A380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 Technician is:</w:t>
      </w:r>
    </w:p>
    <w:p w14:paraId="6524F70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Business data.</w:t>
      </w:r>
    </w:p>
    <w:p w14:paraId="5624C89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Owner is:</w:t>
      </w:r>
    </w:p>
    <w:p w14:paraId="5C31146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 security/ownership metadata.</w:t>
      </w:r>
    </w:p>
    <w:p w14:paraId="61E8F72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They may be aligned through automation/business process.</w:t>
      </w:r>
    </w:p>
    <w:p w14:paraId="415D97E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But do not assume:</w:t>
      </w:r>
    </w:p>
    <w:p w14:paraId="3E99A73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Assigned Technician automatically changes Owner.</w:t>
      </w:r>
    </w:p>
    <w:p w14:paraId="27B03C6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09FD22F">
          <v:rect id="_x0000_i3363" style="width:0;height:1.5pt" o:hralign="center" o:hrstd="t" o:hr="t" fillcolor="#a0a0a0" stroked="f"/>
        </w:pict>
      </w:r>
    </w:p>
    <w:p w14:paraId="2F09EBF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U — REQUEST DETAILS</w:t>
      </w:r>
    </w:p>
    <w:p w14:paraId="2AAE7DE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80. Request Details Section</w:t>
      </w:r>
    </w:p>
    <w:p w14:paraId="03210DF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Add:</w:t>
      </w:r>
    </w:p>
    <w:p w14:paraId="2620962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Description</w:t>
      </w:r>
    </w:p>
    <w:p w14:paraId="4B2DAB4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Created On</w:t>
      </w:r>
    </w:p>
    <w:p w14:paraId="321030A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</w:t>
      </w:r>
    </w:p>
    <w:p w14:paraId="32279EE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Category</w:t>
      </w:r>
    </w:p>
    <w:p w14:paraId="350715A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 useful contextual information.</w:t>
      </w:r>
    </w:p>
    <w:p w14:paraId="6BD5669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E4F2219">
          <v:rect id="_x0000_i3364" style="width:0;height:1.5pt" o:hralign="center" o:hrstd="t" o:hr="t" fillcolor="#a0a0a0" stroked="f"/>
        </w:pict>
      </w:r>
    </w:p>
    <w:p w14:paraId="74CD123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81. Description</w:t>
      </w:r>
    </w:p>
    <w:p w14:paraId="7A4152F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Give Description:</w:t>
      </w:r>
    </w:p>
    <w:p w14:paraId="3718154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Enough space.</w:t>
      </w:r>
    </w:p>
    <w:p w14:paraId="31F65A3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is often the primary information technicians read.</w:t>
      </w:r>
    </w:p>
    <w:p w14:paraId="52F05DC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Poor form:</w:t>
      </w:r>
    </w:p>
    <w:p w14:paraId="6A4B6F8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Description:</w:t>
      </w:r>
    </w:p>
    <w:p w14:paraId="6B02FAD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[ one tiny line ]</w:t>
      </w:r>
    </w:p>
    <w:p w14:paraId="6C5CFD2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Better:</w:t>
      </w:r>
    </w:p>
    <w:p w14:paraId="46691AF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Multiline area.</w:t>
      </w:r>
    </w:p>
    <w:p w14:paraId="493D109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CDC0ECC">
          <v:rect id="_x0000_i3365" style="width:0;height:1.5pt" o:hralign="center" o:hrstd="t" o:hr="t" fillcolor="#a0a0a0" stroked="f"/>
        </w:pict>
      </w:r>
    </w:p>
    <w:p w14:paraId="46B2189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V — RESOLUTION SECTION</w:t>
      </w:r>
    </w:p>
    <w:p w14:paraId="396556D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82. Resolution Fields</w:t>
      </w:r>
    </w:p>
    <w:p w14:paraId="7FC1E3C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Add:</w:t>
      </w:r>
    </w:p>
    <w:p w14:paraId="4C4C296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Resolution</w:t>
      </w:r>
    </w:p>
    <w:p w14:paraId="20DE163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Resolved On</w:t>
      </w:r>
    </w:p>
    <w:p w14:paraId="0307DB4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130694C">
          <v:rect id="_x0000_i3366" style="width:0;height:1.5pt" o:hralign="center" o:hrstd="t" o:hr="t" fillcolor="#a0a0a0" stroked="f"/>
        </w:pict>
      </w:r>
    </w:p>
    <w:p w14:paraId="5F73363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83. Business Requirement</w:t>
      </w:r>
    </w:p>
    <w:p w14:paraId="61F2A6A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If Status becomes:</w:t>
      </w:r>
    </w:p>
    <w:p w14:paraId="34F055F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Resolved</w:t>
      </w:r>
    </w:p>
    <w:p w14:paraId="031FDEB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should provide:</w:t>
      </w:r>
    </w:p>
    <w:p w14:paraId="78B1075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Resolution information.</w:t>
      </w:r>
    </w:p>
    <w:p w14:paraId="3A72CF0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617C074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VPN client configuration was repaired and the connection was successfully tested with the user.</w:t>
      </w:r>
    </w:p>
    <w:p w14:paraId="6E30AF5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944637F">
          <v:rect id="_x0000_i3367" style="width:0;height:1.5pt" o:hralign="center" o:hrstd="t" o:hr="t" fillcolor="#a0a0a0" stroked="f"/>
        </w:pict>
      </w:r>
    </w:p>
    <w:p w14:paraId="5CC3C0C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84. Validation</w:t>
      </w:r>
    </w:p>
    <w:p w14:paraId="5CC744D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Later we can implement additional logic such as:</w:t>
      </w:r>
    </w:p>
    <w:p w14:paraId="63A9E9C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IF Status = Resolved</w:t>
      </w:r>
    </w:p>
    <w:p w14:paraId="087ACEDE" w14:textId="77777777" w:rsidR="00D85DE4" w:rsidRPr="00D85DE4" w:rsidRDefault="00D85DE4" w:rsidP="00D85DE4">
      <w:pPr>
        <w:rPr>
          <w:sz w:val="32"/>
          <w:szCs w:val="32"/>
        </w:rPr>
      </w:pPr>
    </w:p>
    <w:p w14:paraId="6A5EBE0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THEN Resolution Required</w:t>
      </w:r>
    </w:p>
    <w:p w14:paraId="4FAC6F1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Possible implementation mechanisms include:</w:t>
      </w:r>
    </w:p>
    <w:p w14:paraId="252F1582" w14:textId="77777777" w:rsidR="00D85DE4" w:rsidRPr="00D85DE4" w:rsidRDefault="00D85DE4">
      <w:pPr>
        <w:numPr>
          <w:ilvl w:val="0"/>
          <w:numId w:val="12"/>
        </w:numPr>
        <w:rPr>
          <w:sz w:val="32"/>
          <w:szCs w:val="32"/>
        </w:rPr>
      </w:pPr>
      <w:r w:rsidRPr="00D85DE4">
        <w:rPr>
          <w:sz w:val="32"/>
          <w:szCs w:val="32"/>
        </w:rPr>
        <w:t>Business Rule</w:t>
      </w:r>
    </w:p>
    <w:p w14:paraId="1A58E6A2" w14:textId="77777777" w:rsidR="00D85DE4" w:rsidRPr="00D85DE4" w:rsidRDefault="00D85DE4">
      <w:pPr>
        <w:numPr>
          <w:ilvl w:val="0"/>
          <w:numId w:val="12"/>
        </w:numPr>
        <w:rPr>
          <w:sz w:val="32"/>
          <w:szCs w:val="32"/>
        </w:rPr>
      </w:pPr>
      <w:r w:rsidRPr="00D85DE4">
        <w:rPr>
          <w:sz w:val="32"/>
          <w:szCs w:val="32"/>
        </w:rPr>
        <w:t>Form logic</w:t>
      </w:r>
    </w:p>
    <w:p w14:paraId="5F94967D" w14:textId="77777777" w:rsidR="00D85DE4" w:rsidRPr="00D85DE4" w:rsidRDefault="00D85DE4">
      <w:pPr>
        <w:numPr>
          <w:ilvl w:val="0"/>
          <w:numId w:val="12"/>
        </w:numPr>
        <w:rPr>
          <w:sz w:val="32"/>
          <w:szCs w:val="32"/>
        </w:rPr>
      </w:pPr>
      <w:r w:rsidRPr="00D85DE4">
        <w:rPr>
          <w:sz w:val="32"/>
          <w:szCs w:val="32"/>
        </w:rPr>
        <w:t>Automation</w:t>
      </w:r>
    </w:p>
    <w:p w14:paraId="625E17BE" w14:textId="77777777" w:rsidR="00D85DE4" w:rsidRPr="00D85DE4" w:rsidRDefault="00D85DE4">
      <w:pPr>
        <w:numPr>
          <w:ilvl w:val="0"/>
          <w:numId w:val="12"/>
        </w:numPr>
        <w:rPr>
          <w:sz w:val="32"/>
          <w:szCs w:val="32"/>
        </w:rPr>
      </w:pPr>
      <w:r w:rsidRPr="00D85DE4">
        <w:rPr>
          <w:sz w:val="32"/>
          <w:szCs w:val="32"/>
        </w:rPr>
        <w:t>Server-side logic</w:t>
      </w:r>
    </w:p>
    <w:p w14:paraId="4EC1C82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depending on requirements.</w:t>
      </w:r>
    </w:p>
    <w:p w14:paraId="7B28BB8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FA9E5A3">
          <v:rect id="_x0000_i3368" style="width:0;height:1.5pt" o:hralign="center" o:hrstd="t" o:hr="t" fillcolor="#a0a0a0" stroked="f"/>
        </w:pict>
      </w:r>
    </w:p>
    <w:p w14:paraId="64B0680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W — SYSTEM INFORMATION</w:t>
      </w:r>
    </w:p>
    <w:p w14:paraId="5E93401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85. System Section</w:t>
      </w:r>
    </w:p>
    <w:p w14:paraId="520E75A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Optional section containing:</w:t>
      </w:r>
    </w:p>
    <w:p w14:paraId="0FC3F2C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Created On</w:t>
      </w:r>
    </w:p>
    <w:p w14:paraId="6B45090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Modified On</w:t>
      </w:r>
    </w:p>
    <w:p w14:paraId="5278BB8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Owner</w:t>
      </w:r>
    </w:p>
    <w:p w14:paraId="7CBFA78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Keep it lower on the Form.</w:t>
      </w:r>
    </w:p>
    <w:p w14:paraId="5F8AAC5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These fields are useful for administrators but should not dominate:</w:t>
      </w:r>
    </w:p>
    <w:p w14:paraId="6601D4A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The main work area.</w:t>
      </w:r>
    </w:p>
    <w:p w14:paraId="6F48D99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3DB8AA3">
          <v:rect id="_x0000_i3369" style="width:0;height:1.5pt" o:hralign="center" o:hrstd="t" o:hr="t" fillcolor="#a0a0a0" stroked="f"/>
        </w:pict>
      </w:r>
    </w:p>
    <w:p w14:paraId="58D099D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X — FORM HEADER</w:t>
      </w:r>
    </w:p>
    <w:p w14:paraId="55ABF16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86. Important Header Fields</w:t>
      </w:r>
    </w:p>
    <w:p w14:paraId="4057E94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Useful header/status information may include:</w:t>
      </w:r>
    </w:p>
    <w:p w14:paraId="079C6CB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 Number</w:t>
      </w:r>
    </w:p>
    <w:p w14:paraId="17032C8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Priority</w:t>
      </w:r>
    </w:p>
    <w:p w14:paraId="6FD0098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Status</w:t>
      </w:r>
    </w:p>
    <w:p w14:paraId="1B0ACC7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Assigned Technician</w:t>
      </w:r>
    </w:p>
    <w:p w14:paraId="08521F0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so important information remains visible while technicians work.</w:t>
      </w:r>
    </w:p>
    <w:p w14:paraId="517D6C2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86262AF">
          <v:rect id="_x0000_i3370" style="width:0;height:1.5pt" o:hralign="center" o:hrstd="t" o:hr="t" fillcolor="#a0a0a0" stroked="f"/>
        </w:pict>
      </w:r>
    </w:p>
    <w:p w14:paraId="53AA930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87. Form Design Principle</w:t>
      </w:r>
    </w:p>
    <w:p w14:paraId="51D7F16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top of the Form should answer:</w:t>
      </w:r>
    </w:p>
    <w:p w14:paraId="6454BF2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What record am I working on?</w:t>
      </w:r>
    </w:p>
    <w:p w14:paraId="22371B7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How urgent is it?</w:t>
      </w:r>
    </w:p>
    <w:p w14:paraId="37261A5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state is it in?</w:t>
      </w:r>
    </w:p>
    <w:p w14:paraId="4BCE7C7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Who is responsible?</w:t>
      </w:r>
    </w:p>
    <w:p w14:paraId="4B88AAE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170BAC0">
          <v:rect id="_x0000_i3371" style="width:0;height:1.5pt" o:hralign="center" o:hrstd="t" o:hr="t" fillcolor="#a0a0a0" stroked="f"/>
        </w:pict>
      </w:r>
    </w:p>
    <w:p w14:paraId="551248E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Y — QUICK VIEW FORM</w:t>
      </w:r>
    </w:p>
    <w:p w14:paraId="3984651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88. What Is a Quick View Form?</w:t>
      </w:r>
    </w:p>
    <w:p w14:paraId="2728128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Quick View Form displays:</w:t>
      </w:r>
    </w:p>
    <w:p w14:paraId="475ABA3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Read-only fields from a related record</w:t>
      </w:r>
    </w:p>
    <w:p w14:paraId="7EA6207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inside another Form.</w:t>
      </w:r>
    </w:p>
    <w:p w14:paraId="4638BC0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0991BB4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Support Ticket contains:</w:t>
      </w:r>
    </w:p>
    <w:p w14:paraId="36C938E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Lookup.</w:t>
      </w:r>
    </w:p>
    <w:p w14:paraId="6098C7A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may want to see:</w:t>
      </w:r>
    </w:p>
    <w:p w14:paraId="6030A51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Number</w:t>
      </w:r>
    </w:p>
    <w:p w14:paraId="453B3A0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Department</w:t>
      </w:r>
    </w:p>
    <w:p w14:paraId="0C2D047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Position</w:t>
      </w:r>
    </w:p>
    <w:p w14:paraId="36121E3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Email</w:t>
      </w:r>
    </w:p>
    <w:p w14:paraId="701E89B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without leaving the Ticket.</w:t>
      </w:r>
    </w:p>
    <w:p w14:paraId="5E95E18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CB93628">
          <v:rect id="_x0000_i3372" style="width:0;height:1.5pt" o:hralign="center" o:hrstd="t" o:hr="t" fillcolor="#a0a0a0" stroked="f"/>
        </w:pict>
      </w:r>
    </w:p>
    <w:p w14:paraId="36F922B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89. Architecture</w:t>
      </w:r>
    </w:p>
    <w:p w14:paraId="0EB50B2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SUPPORT TICKET</w:t>
      </w:r>
    </w:p>
    <w:p w14:paraId="52791CF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 xml:space="preserve">      |</w:t>
      </w:r>
    </w:p>
    <w:p w14:paraId="0B586AF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 Employee Lookup</w:t>
      </w:r>
    </w:p>
    <w:p w14:paraId="5A0BA97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v</w:t>
      </w:r>
    </w:p>
    <w:p w14:paraId="0C722FF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</w:t>
      </w:r>
    </w:p>
    <w:p w14:paraId="13A73E3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|</w:t>
      </w:r>
    </w:p>
    <w:p w14:paraId="1209DCB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v</w:t>
      </w:r>
    </w:p>
    <w:p w14:paraId="1F65C0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QUICK VIEW</w:t>
      </w:r>
    </w:p>
    <w:p w14:paraId="1D8C908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85F97A4">
          <v:rect id="_x0000_i3373" style="width:0;height:1.5pt" o:hralign="center" o:hrstd="t" o:hr="t" fillcolor="#a0a0a0" stroked="f"/>
        </w:pict>
      </w:r>
    </w:p>
    <w:p w14:paraId="3491062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90. Employee Quick View</w:t>
      </w:r>
    </w:p>
    <w:p w14:paraId="3AA6A73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Create:</w:t>
      </w:r>
    </w:p>
    <w:p w14:paraId="266AC68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— Support Summary</w:t>
      </w:r>
    </w:p>
    <w:p w14:paraId="694EC3B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Quick View Form on:</w:t>
      </w:r>
    </w:p>
    <w:p w14:paraId="0DB736C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Employee.</w:t>
      </w:r>
    </w:p>
    <w:p w14:paraId="48BDF87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Include:</w:t>
      </w:r>
    </w:p>
    <w:p w14:paraId="3AF2BF1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Full Name</w:t>
      </w:r>
    </w:p>
    <w:p w14:paraId="0D99632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Number</w:t>
      </w:r>
    </w:p>
    <w:p w14:paraId="507D461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Email</w:t>
      </w:r>
    </w:p>
    <w:p w14:paraId="70F72E1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Department</w:t>
      </w:r>
    </w:p>
    <w:p w14:paraId="55B0B9C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Position</w:t>
      </w:r>
    </w:p>
    <w:p w14:paraId="77D38D0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64932D7">
          <v:rect id="_x0000_i3374" style="width:0;height:1.5pt" o:hralign="center" o:hrstd="t" o:hr="t" fillcolor="#a0a0a0" stroked="f"/>
        </w:pict>
      </w:r>
    </w:p>
    <w:p w14:paraId="09D7782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91. Add to Ticket Form</w:t>
      </w:r>
    </w:p>
    <w:p w14:paraId="2A28513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 Employee Quick View to:</w:t>
      </w:r>
    </w:p>
    <w:p w14:paraId="67C1ADC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Support Ticket Technician Form</w:t>
      </w:r>
    </w:p>
    <w:p w14:paraId="0C33DD7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using:</w:t>
      </w:r>
    </w:p>
    <w:p w14:paraId="3CC31C7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Lookup.</w:t>
      </w:r>
    </w:p>
    <w:p w14:paraId="2427774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Now technician sees employee context without navigating away.</w:t>
      </w:r>
    </w:p>
    <w:p w14:paraId="19173F7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13027C9">
          <v:rect id="_x0000_i3375" style="width:0;height:1.5pt" o:hralign="center" o:hrstd="t" o:hr="t" fillcolor="#a0a0a0" stroked="f"/>
        </w:pict>
      </w:r>
    </w:p>
    <w:p w14:paraId="2BEAE1A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Z — QUICK CREATE</w:t>
      </w:r>
    </w:p>
    <w:p w14:paraId="6CDF44D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92. What Is Quick Create?</w:t>
      </w:r>
    </w:p>
    <w:p w14:paraId="4C61CEE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Quick Create provides a streamlined form for:</w:t>
      </w:r>
    </w:p>
    <w:p w14:paraId="5F4ADD5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Rapid record creation.</w:t>
      </w:r>
    </w:p>
    <w:p w14:paraId="561B1F2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Instead of opening a full Main Form:</w:t>
      </w:r>
    </w:p>
    <w:p w14:paraId="6986603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compact creation experience appears.</w:t>
      </w:r>
    </w:p>
    <w:p w14:paraId="6325603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F734761">
          <v:rect id="_x0000_i3376" style="width:0;height:1.5pt" o:hralign="center" o:hrstd="t" o:hr="t" fillcolor="#a0a0a0" stroked="f"/>
        </w:pict>
      </w:r>
    </w:p>
    <w:p w14:paraId="2BE9EA9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93. Good Quick Create Candidate</w:t>
      </w:r>
    </w:p>
    <w:p w14:paraId="47D961F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 Category?</w:t>
      </w:r>
    </w:p>
    <w:p w14:paraId="798F588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Could be.</w:t>
      </w:r>
    </w:p>
    <w:p w14:paraId="0B4333A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But category creation should probably be:</w:t>
      </w:r>
    </w:p>
    <w:p w14:paraId="2C21E2B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Controlled.</w:t>
      </w:r>
    </w:p>
    <w:p w14:paraId="2B02634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Another useful example is:</w:t>
      </w:r>
    </w:p>
    <w:p w14:paraId="15A7D03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</w:t>
      </w:r>
    </w:p>
    <w:p w14:paraId="61EADE7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internal staff creating a Ticket on behalf of an employee.</w:t>
      </w:r>
    </w:p>
    <w:p w14:paraId="0A66307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486034B">
          <v:rect id="_x0000_i3377" style="width:0;height:1.5pt" o:hralign="center" o:hrstd="t" o:hr="t" fillcolor="#a0a0a0" stroked="f"/>
        </w:pict>
      </w:r>
    </w:p>
    <w:p w14:paraId="0D5DEA8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94. Lab 4 — Ticket Quick Create</w:t>
      </w:r>
    </w:p>
    <w:p w14:paraId="66FBC1D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Create:</w:t>
      </w:r>
    </w:p>
    <w:p w14:paraId="634946A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Support Ticket — Quick Create</w:t>
      </w:r>
    </w:p>
    <w:p w14:paraId="0D2848D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Include only:</w:t>
      </w:r>
    </w:p>
    <w:p w14:paraId="5D7E2CB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Subject</w:t>
      </w:r>
    </w:p>
    <w:p w14:paraId="4C86BB4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</w:t>
      </w:r>
    </w:p>
    <w:p w14:paraId="67CA84B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Category</w:t>
      </w:r>
    </w:p>
    <w:p w14:paraId="5F52C4C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Priority</w:t>
      </w:r>
    </w:p>
    <w:p w14:paraId="05543E7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Description</w:t>
      </w:r>
    </w:p>
    <w:p w14:paraId="0BED473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not include:</w:t>
      </w:r>
    </w:p>
    <w:p w14:paraId="28D165EA" w14:textId="77777777" w:rsidR="00D85DE4" w:rsidRPr="00D85DE4" w:rsidRDefault="00D85DE4">
      <w:pPr>
        <w:numPr>
          <w:ilvl w:val="0"/>
          <w:numId w:val="13"/>
        </w:numPr>
        <w:rPr>
          <w:sz w:val="32"/>
          <w:szCs w:val="32"/>
        </w:rPr>
      </w:pPr>
      <w:r w:rsidRPr="00D85DE4">
        <w:rPr>
          <w:sz w:val="32"/>
          <w:szCs w:val="32"/>
        </w:rPr>
        <w:t>Resolution</w:t>
      </w:r>
    </w:p>
    <w:p w14:paraId="043F9B8D" w14:textId="77777777" w:rsidR="00D85DE4" w:rsidRPr="00D85DE4" w:rsidRDefault="00D85DE4">
      <w:pPr>
        <w:numPr>
          <w:ilvl w:val="0"/>
          <w:numId w:val="13"/>
        </w:numPr>
        <w:rPr>
          <w:sz w:val="32"/>
          <w:szCs w:val="32"/>
        </w:rPr>
      </w:pPr>
      <w:r w:rsidRPr="00D85DE4">
        <w:rPr>
          <w:sz w:val="32"/>
          <w:szCs w:val="32"/>
        </w:rPr>
        <w:t>Resolved On</w:t>
      </w:r>
    </w:p>
    <w:p w14:paraId="173F2606" w14:textId="77777777" w:rsidR="00D85DE4" w:rsidRPr="00D85DE4" w:rsidRDefault="00D85DE4">
      <w:pPr>
        <w:numPr>
          <w:ilvl w:val="0"/>
          <w:numId w:val="13"/>
        </w:numPr>
        <w:rPr>
          <w:sz w:val="32"/>
          <w:szCs w:val="32"/>
        </w:rPr>
      </w:pPr>
      <w:r w:rsidRPr="00D85DE4">
        <w:rPr>
          <w:sz w:val="32"/>
          <w:szCs w:val="32"/>
        </w:rPr>
        <w:t>Modified On</w:t>
      </w:r>
    </w:p>
    <w:p w14:paraId="6CA277B0" w14:textId="77777777" w:rsidR="00D85DE4" w:rsidRPr="00D85DE4" w:rsidRDefault="00D85DE4">
      <w:pPr>
        <w:numPr>
          <w:ilvl w:val="0"/>
          <w:numId w:val="13"/>
        </w:numPr>
        <w:rPr>
          <w:sz w:val="32"/>
          <w:szCs w:val="32"/>
        </w:rPr>
      </w:pPr>
      <w:r w:rsidRPr="00D85DE4">
        <w:rPr>
          <w:sz w:val="32"/>
          <w:szCs w:val="32"/>
        </w:rPr>
        <w:t>Owner</w:t>
      </w:r>
    </w:p>
    <w:p w14:paraId="2FD68E07" w14:textId="77777777" w:rsidR="00D85DE4" w:rsidRPr="00D85DE4" w:rsidRDefault="00D85DE4">
      <w:pPr>
        <w:numPr>
          <w:ilvl w:val="0"/>
          <w:numId w:val="13"/>
        </w:numPr>
        <w:rPr>
          <w:sz w:val="32"/>
          <w:szCs w:val="32"/>
        </w:rPr>
      </w:pPr>
      <w:r w:rsidRPr="00D85DE4">
        <w:rPr>
          <w:sz w:val="32"/>
          <w:szCs w:val="32"/>
        </w:rPr>
        <w:t>Unnecessary system fields</w:t>
      </w:r>
    </w:p>
    <w:p w14:paraId="55137C6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43930C9">
          <v:rect id="_x0000_i3378" style="width:0;height:1.5pt" o:hralign="center" o:hrstd="t" o:hr="t" fillcolor="#a0a0a0" stroked="f"/>
        </w:pict>
      </w:r>
    </w:p>
    <w:p w14:paraId="67978D4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95. Quick Create Principle</w:t>
      </w:r>
    </w:p>
    <w:p w14:paraId="3C138FD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Quick Create should answer:</w:t>
      </w:r>
    </w:p>
    <w:p w14:paraId="5581398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What is the minimum information required to create a useful record?</w:t>
      </w:r>
    </w:p>
    <w:p w14:paraId="598848B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should not become:</w:t>
      </w:r>
    </w:p>
    <w:p w14:paraId="5C5A13B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 smaller copy of the full Main Form.</w:t>
      </w:r>
    </w:p>
    <w:p w14:paraId="06B3CDD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11114F03">
          <v:rect id="_x0000_i3379" style="width:0;height:1.5pt" o:hralign="center" o:hrstd="t" o:hr="t" fillcolor="#a0a0a0" stroked="f"/>
        </w:pict>
      </w:r>
    </w:p>
    <w:p w14:paraId="3AEB9F7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AA — FORM TYPES</w:t>
      </w:r>
    </w:p>
    <w:p w14:paraId="7C50AE0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96. Main Form</w:t>
      </w:r>
    </w:p>
    <w:p w14:paraId="3E32408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Purpose:</w:t>
      </w:r>
    </w:p>
    <w:p w14:paraId="28E2552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Full record interaction.</w:t>
      </w:r>
    </w:p>
    <w:p w14:paraId="0DEAB34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010DE36">
          <v:rect id="_x0000_i3380" style="width:0;height:1.5pt" o:hralign="center" o:hrstd="t" o:hr="t" fillcolor="#a0a0a0" stroked="f"/>
        </w:pict>
      </w:r>
    </w:p>
    <w:p w14:paraId="7FEBB3E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97. Quick Create Form</w:t>
      </w:r>
    </w:p>
    <w:p w14:paraId="1060B4D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Purpose:</w:t>
      </w:r>
    </w:p>
    <w:p w14:paraId="6905E6A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Fast record creation.</w:t>
      </w:r>
    </w:p>
    <w:p w14:paraId="226F8DD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2299955">
          <v:rect id="_x0000_i3381" style="width:0;height:1.5pt" o:hralign="center" o:hrstd="t" o:hr="t" fillcolor="#a0a0a0" stroked="f"/>
        </w:pict>
      </w:r>
    </w:p>
    <w:p w14:paraId="2CA1F2E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98. Quick View Form</w:t>
      </w:r>
    </w:p>
    <w:p w14:paraId="5BF195A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Purpose:</w:t>
      </w:r>
    </w:p>
    <w:p w14:paraId="5E066DB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Read-only information from a related record.</w:t>
      </w:r>
    </w:p>
    <w:p w14:paraId="37AD28E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0EC11F2">
          <v:rect id="_x0000_i3382" style="width:0;height:1.5pt" o:hralign="center" o:hrstd="t" o:hr="t" fillcolor="#a0a0a0" stroked="f"/>
        </w:pict>
      </w:r>
    </w:p>
    <w:p w14:paraId="0908058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99. Card Form</w:t>
      </w:r>
    </w:p>
    <w:p w14:paraId="13CA034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Purpose:</w:t>
      </w:r>
    </w:p>
    <w:p w14:paraId="47ECD42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Compact record presentation</w:t>
      </w:r>
    </w:p>
    <w:p w14:paraId="63946ED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 supported model-driven contexts.</w:t>
      </w:r>
    </w:p>
    <w:p w14:paraId="506D9D5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only need conceptual understanding today.</w:t>
      </w:r>
    </w:p>
    <w:p w14:paraId="183A5EB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B793001">
          <v:rect id="_x0000_i3383" style="width:0;height:1.5pt" o:hralign="center" o:hrstd="t" o:hr="t" fillcolor="#a0a0a0" stroked="f"/>
        </w:pict>
      </w:r>
    </w:p>
    <w:p w14:paraId="12503DD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AB — ADD FORMS TO APP</w:t>
      </w:r>
    </w:p>
    <w:p w14:paraId="2B6227A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100. App Designer</w:t>
      </w:r>
    </w:p>
    <w:p w14:paraId="6F97AF0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Return to:</w:t>
      </w:r>
    </w:p>
    <w:p w14:paraId="29232B7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Administration</w:t>
      </w:r>
    </w:p>
    <w:p w14:paraId="454822D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App Designer.</w:t>
      </w:r>
    </w:p>
    <w:p w14:paraId="7B6E6AE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5608DC7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</w:t>
      </w:r>
    </w:p>
    <w:p w14:paraId="2CFF91E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configuration.</w:t>
      </w:r>
    </w:p>
    <w:p w14:paraId="638C693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Review:</w:t>
      </w:r>
    </w:p>
    <w:p w14:paraId="1CAD1BD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Forms.</w:t>
      </w:r>
    </w:p>
    <w:p w14:paraId="38124ED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33384F6">
          <v:rect id="_x0000_i3384" style="width:0;height:1.5pt" o:hralign="center" o:hrstd="t" o:hr="t" fillcolor="#a0a0a0" stroked="f"/>
        </w:pict>
      </w:r>
    </w:p>
    <w:p w14:paraId="316857D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101. Include Technician Form</w:t>
      </w:r>
    </w:p>
    <w:p w14:paraId="0AFFA27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Ensure:</w:t>
      </w:r>
    </w:p>
    <w:p w14:paraId="0C0949C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Support Ticket — Technician</w:t>
      </w:r>
    </w:p>
    <w:p w14:paraId="5B607C9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is:</w:t>
      </w:r>
    </w:p>
    <w:p w14:paraId="1F9854C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In this app.</w:t>
      </w:r>
    </w:p>
    <w:p w14:paraId="31F9C27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A8088BD">
          <v:rect id="_x0000_i3385" style="width:0;height:1.5pt" o:hralign="center" o:hrstd="t" o:hr="t" fillcolor="#a0a0a0" stroked="f"/>
        </w:pict>
      </w:r>
    </w:p>
    <w:p w14:paraId="55A63D7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102. Remove Unnecessary Main Forms</w:t>
      </w:r>
    </w:p>
    <w:p w14:paraId="6590460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If many default/custom forms exist:</w:t>
      </w:r>
    </w:p>
    <w:p w14:paraId="6ADB984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not expose:</w:t>
      </w:r>
    </w:p>
    <w:p w14:paraId="056D501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Every Form</w:t>
      </w:r>
    </w:p>
    <w:p w14:paraId="4DA6E8C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without reason.</w:t>
      </w:r>
    </w:p>
    <w:p w14:paraId="173C493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Select the form(s) that support:</w:t>
      </w:r>
    </w:p>
    <w:p w14:paraId="7ED1D50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This application's persona.</w:t>
      </w:r>
    </w:p>
    <w:p w14:paraId="52E5D4F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600A9D6B">
          <v:rect id="_x0000_i3386" style="width:0;height:1.5pt" o:hralign="center" o:hrstd="t" o:hr="t" fillcolor="#a0a0a0" stroked="f"/>
        </w:pict>
      </w:r>
    </w:p>
    <w:p w14:paraId="5627F1C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103. Why?</w:t>
      </w:r>
    </w:p>
    <w:p w14:paraId="557253C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If users receive:</w:t>
      </w:r>
    </w:p>
    <w:p w14:paraId="1E04CAE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Support Form A</w:t>
      </w:r>
    </w:p>
    <w:p w14:paraId="38E85F4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Support Form B</w:t>
      </w:r>
    </w:p>
    <w:p w14:paraId="459AEC9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Test Form</w:t>
      </w:r>
    </w:p>
    <w:p w14:paraId="637374F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Old Form</w:t>
      </w:r>
    </w:p>
    <w:p w14:paraId="5F5AD0D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Copy Form</w:t>
      </w:r>
    </w:p>
    <w:p w14:paraId="3A0BA3C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experience becomes confusing.</w:t>
      </w:r>
    </w:p>
    <w:p w14:paraId="6B96B59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245EBCA">
          <v:rect id="_x0000_i3387" style="width:0;height:1.5pt" o:hralign="center" o:hrstd="t" o:hr="t" fillcolor="#a0a0a0" stroked="f"/>
        </w:pict>
      </w:r>
    </w:p>
    <w:p w14:paraId="0FC0AFA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AC — FORM SECURITY</w:t>
      </w:r>
    </w:p>
    <w:p w14:paraId="6E1F7F3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104. Form Access</w:t>
      </w:r>
    </w:p>
    <w:p w14:paraId="495F7FB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Main Forms can also have access controlled using:</w:t>
      </w:r>
    </w:p>
    <w:p w14:paraId="6FB3BF0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Security Roles.</w:t>
      </w:r>
    </w:p>
    <w:p w14:paraId="5DB4AC8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is useful when different personas should receive:</w:t>
      </w:r>
    </w:p>
    <w:p w14:paraId="774AFB5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Different Main Forms.</w:t>
      </w:r>
    </w:p>
    <w:p w14:paraId="129881E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F7356A9">
          <v:rect id="_x0000_i3388" style="width:0;height:1.5pt" o:hralign="center" o:hrstd="t" o:hr="t" fillcolor="#a0a0a0" stroked="f"/>
        </w:pict>
      </w:r>
    </w:p>
    <w:p w14:paraId="7FBC8AB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105. Example</w:t>
      </w:r>
    </w:p>
    <w:p w14:paraId="7F220B0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Technician:</w:t>
      </w:r>
    </w:p>
    <w:p w14:paraId="580E249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Support Ticket — Technician</w:t>
      </w:r>
    </w:p>
    <w:p w14:paraId="319FC53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Manager could eventually have:</w:t>
      </w:r>
    </w:p>
    <w:p w14:paraId="595CFC6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Support Ticket — Manager</w:t>
      </w:r>
    </w:p>
    <w:p w14:paraId="5F4C1B8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with additional information.</w:t>
      </w:r>
    </w:p>
    <w:p w14:paraId="05C95D5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not create a second Form unless:</w:t>
      </w:r>
    </w:p>
    <w:p w14:paraId="190EB52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There is a real business reason.</w:t>
      </w:r>
    </w:p>
    <w:p w14:paraId="6447D41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6D066AA">
          <v:rect id="_x0000_i3389" style="width:0;height:1.5pt" o:hralign="center" o:hrstd="t" o:hr="t" fillcolor="#a0a0a0" stroked="f"/>
        </w:pict>
      </w:r>
    </w:p>
    <w:p w14:paraId="32A017B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AD — COMMAND BAR</w:t>
      </w:r>
    </w:p>
    <w:p w14:paraId="42BA015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106. What Is the Command Bar?</w:t>
      </w:r>
    </w:p>
    <w:p w14:paraId="74D28C9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When viewing records or grids, users see commands such as:</w:t>
      </w:r>
    </w:p>
    <w:p w14:paraId="4C67A3B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New</w:t>
      </w:r>
    </w:p>
    <w:p w14:paraId="3EFF9172" w14:textId="77777777" w:rsidR="00D85DE4" w:rsidRPr="00D85DE4" w:rsidRDefault="00D85DE4" w:rsidP="00D85DE4">
      <w:pPr>
        <w:rPr>
          <w:sz w:val="32"/>
          <w:szCs w:val="32"/>
        </w:rPr>
      </w:pPr>
    </w:p>
    <w:p w14:paraId="6D7B9B9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Edit</w:t>
      </w:r>
    </w:p>
    <w:p w14:paraId="3A0C5C73" w14:textId="77777777" w:rsidR="00D85DE4" w:rsidRPr="00D85DE4" w:rsidRDefault="00D85DE4" w:rsidP="00D85DE4">
      <w:pPr>
        <w:rPr>
          <w:sz w:val="32"/>
          <w:szCs w:val="32"/>
        </w:rPr>
      </w:pPr>
    </w:p>
    <w:p w14:paraId="07437FF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Delete</w:t>
      </w:r>
    </w:p>
    <w:p w14:paraId="43911EEA" w14:textId="77777777" w:rsidR="00D85DE4" w:rsidRPr="00D85DE4" w:rsidRDefault="00D85DE4" w:rsidP="00D85DE4">
      <w:pPr>
        <w:rPr>
          <w:sz w:val="32"/>
          <w:szCs w:val="32"/>
        </w:rPr>
      </w:pPr>
    </w:p>
    <w:p w14:paraId="315BDE5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Refresh</w:t>
      </w:r>
    </w:p>
    <w:p w14:paraId="2C6D4F3A" w14:textId="77777777" w:rsidR="00D85DE4" w:rsidRPr="00D85DE4" w:rsidRDefault="00D85DE4" w:rsidP="00D85DE4">
      <w:pPr>
        <w:rPr>
          <w:sz w:val="32"/>
          <w:szCs w:val="32"/>
        </w:rPr>
      </w:pPr>
    </w:p>
    <w:p w14:paraId="7885309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Share</w:t>
      </w:r>
    </w:p>
    <w:p w14:paraId="28A53C57" w14:textId="77777777" w:rsidR="00D85DE4" w:rsidRPr="00D85DE4" w:rsidRDefault="00D85DE4" w:rsidP="00D85DE4">
      <w:pPr>
        <w:rPr>
          <w:sz w:val="32"/>
          <w:szCs w:val="32"/>
        </w:rPr>
      </w:pPr>
    </w:p>
    <w:p w14:paraId="66088D4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</w:t>
      </w:r>
    </w:p>
    <w:p w14:paraId="7120B50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depending on:</w:t>
      </w:r>
    </w:p>
    <w:p w14:paraId="0ECED93E" w14:textId="77777777" w:rsidR="00D85DE4" w:rsidRPr="00D85DE4" w:rsidRDefault="00D85DE4">
      <w:pPr>
        <w:numPr>
          <w:ilvl w:val="0"/>
          <w:numId w:val="14"/>
        </w:numPr>
        <w:rPr>
          <w:sz w:val="32"/>
          <w:szCs w:val="32"/>
        </w:rPr>
      </w:pPr>
      <w:r w:rsidRPr="00D85DE4">
        <w:rPr>
          <w:sz w:val="32"/>
          <w:szCs w:val="32"/>
        </w:rPr>
        <w:t>Table</w:t>
      </w:r>
    </w:p>
    <w:p w14:paraId="3070DC71" w14:textId="77777777" w:rsidR="00D85DE4" w:rsidRPr="00D85DE4" w:rsidRDefault="00D85DE4">
      <w:pPr>
        <w:numPr>
          <w:ilvl w:val="0"/>
          <w:numId w:val="14"/>
        </w:numPr>
        <w:rPr>
          <w:sz w:val="32"/>
          <w:szCs w:val="32"/>
        </w:rPr>
      </w:pPr>
      <w:r w:rsidRPr="00D85DE4">
        <w:rPr>
          <w:sz w:val="32"/>
          <w:szCs w:val="32"/>
        </w:rPr>
        <w:t>Context</w:t>
      </w:r>
    </w:p>
    <w:p w14:paraId="74C5A860" w14:textId="77777777" w:rsidR="00D85DE4" w:rsidRPr="00D85DE4" w:rsidRDefault="00D85DE4">
      <w:pPr>
        <w:numPr>
          <w:ilvl w:val="0"/>
          <w:numId w:val="14"/>
        </w:numPr>
        <w:rPr>
          <w:sz w:val="32"/>
          <w:szCs w:val="32"/>
        </w:rPr>
      </w:pPr>
      <w:r w:rsidRPr="00D85DE4">
        <w:rPr>
          <w:sz w:val="32"/>
          <w:szCs w:val="32"/>
        </w:rPr>
        <w:t>Privileges</w:t>
      </w:r>
    </w:p>
    <w:p w14:paraId="5DD95619" w14:textId="77777777" w:rsidR="00D85DE4" w:rsidRPr="00D85DE4" w:rsidRDefault="00D85DE4">
      <w:pPr>
        <w:numPr>
          <w:ilvl w:val="0"/>
          <w:numId w:val="14"/>
        </w:num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Configuration</w:t>
      </w:r>
    </w:p>
    <w:p w14:paraId="75C8D43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area is:</w:t>
      </w:r>
    </w:p>
    <w:p w14:paraId="3482721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Command Bar.</w:t>
      </w:r>
    </w:p>
    <w:p w14:paraId="0B5EA44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3FF565C">
          <v:rect id="_x0000_i3390" style="width:0;height:1.5pt" o:hralign="center" o:hrstd="t" o:hr="t" fillcolor="#a0a0a0" stroked="f"/>
        </w:pict>
      </w:r>
    </w:p>
    <w:p w14:paraId="48D046A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107. Important Security Principle</w:t>
      </w:r>
    </w:p>
    <w:p w14:paraId="793343D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command should not be available merely because:</w:t>
      </w:r>
    </w:p>
    <w:p w14:paraId="3EBF754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looks useful.</w:t>
      </w:r>
    </w:p>
    <w:p w14:paraId="52026E7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4254D75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Should every Technician see:</w:t>
      </w:r>
    </w:p>
    <w:p w14:paraId="4BD63E6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Delete Ticket?</w:t>
      </w:r>
    </w:p>
    <w:p w14:paraId="7525FEA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Probably:</w:t>
      </w:r>
    </w:p>
    <w:p w14:paraId="4DA6BD0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No.</w:t>
      </w:r>
    </w:p>
    <w:p w14:paraId="10ADD11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Control actual capabilities through:</w:t>
      </w:r>
    </w:p>
    <w:p w14:paraId="773A3CC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 Security Roles.</w:t>
      </w:r>
    </w:p>
    <w:p w14:paraId="1039D88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5A0CFA8">
          <v:rect id="_x0000_i3391" style="width:0;height:1.5pt" o:hralign="center" o:hrstd="t" o:hr="t" fillcolor="#a0a0a0" stroked="f"/>
        </w:pict>
      </w:r>
    </w:p>
    <w:p w14:paraId="1634D59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108. Modern Commanding</w:t>
      </w:r>
    </w:p>
    <w:p w14:paraId="03F1CE5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Power Platform provides modern command customization capabilities for Model-Driven Apps.</w:t>
      </w:r>
    </w:p>
    <w:p w14:paraId="6E853E4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Later advanced solutions can add commands such as:</w:t>
      </w:r>
    </w:p>
    <w:p w14:paraId="08B270B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Escalate Ticket</w:t>
      </w:r>
    </w:p>
    <w:p w14:paraId="409A4D48" w14:textId="77777777" w:rsidR="00D85DE4" w:rsidRPr="00D85DE4" w:rsidRDefault="00D85DE4" w:rsidP="00D85DE4">
      <w:pPr>
        <w:rPr>
          <w:sz w:val="32"/>
          <w:szCs w:val="32"/>
        </w:rPr>
      </w:pPr>
    </w:p>
    <w:p w14:paraId="7A939D3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 to Me</w:t>
      </w:r>
    </w:p>
    <w:p w14:paraId="0C0353ED" w14:textId="77777777" w:rsidR="00D85DE4" w:rsidRPr="00D85DE4" w:rsidRDefault="00D85DE4" w:rsidP="00D85DE4">
      <w:pPr>
        <w:rPr>
          <w:sz w:val="32"/>
          <w:szCs w:val="32"/>
        </w:rPr>
      </w:pPr>
    </w:p>
    <w:p w14:paraId="76B751D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Send User Reminder</w:t>
      </w:r>
    </w:p>
    <w:p w14:paraId="71CB550F" w14:textId="77777777" w:rsidR="00D85DE4" w:rsidRPr="00D85DE4" w:rsidRDefault="00D85DE4" w:rsidP="00D85DE4">
      <w:pPr>
        <w:rPr>
          <w:sz w:val="32"/>
          <w:szCs w:val="32"/>
        </w:rPr>
      </w:pPr>
    </w:p>
    <w:p w14:paraId="208B03E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Resolve Ticket</w:t>
      </w:r>
    </w:p>
    <w:p w14:paraId="1020AA1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today's 2-hour lab:</w:t>
      </w:r>
    </w:p>
    <w:p w14:paraId="502984D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Concept only.</w:t>
      </w:r>
    </w:p>
    <w:p w14:paraId="63DA72E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not spend the class building custom commands.</w:t>
      </w:r>
    </w:p>
    <w:p w14:paraId="4E766A8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54B1767">
          <v:rect id="_x0000_i3392" style="width:0;height:1.5pt" o:hralign="center" o:hrstd="t" o:hr="t" fillcolor="#a0a0a0" stroked="f"/>
        </w:pict>
      </w:r>
    </w:p>
    <w:p w14:paraId="2FE24EE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AE — SYSTEM CHARTS</w:t>
      </w:r>
    </w:p>
    <w:p w14:paraId="17F9F02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109. What Is a Chart?</w:t>
      </w:r>
    </w:p>
    <w:p w14:paraId="6A7EC1C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Model-Driven system chart visualizes:</w:t>
      </w:r>
    </w:p>
    <w:p w14:paraId="1BDD300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 table data.</w:t>
      </w:r>
    </w:p>
    <w:p w14:paraId="0F879D7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60B07E7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Tickets by Status.</w:t>
      </w:r>
    </w:p>
    <w:p w14:paraId="6DEFDFA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CCDAD2D">
          <v:rect id="_x0000_i3393" style="width:0;height:1.5pt" o:hralign="center" o:hrstd="t" o:hr="t" fillcolor="#a0a0a0" stroked="f"/>
        </w:pict>
      </w:r>
    </w:p>
    <w:p w14:paraId="2664471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110. Chart 1</w:t>
      </w:r>
    </w:p>
    <w:p w14:paraId="7007F80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Create:</w:t>
      </w:r>
    </w:p>
    <w:p w14:paraId="7CC2E0A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Tickets by Status</w:t>
      </w:r>
    </w:p>
    <w:p w14:paraId="5B309A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Table:</w:t>
      </w:r>
    </w:p>
    <w:p w14:paraId="72AE2B0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Ticket.</w:t>
      </w:r>
    </w:p>
    <w:p w14:paraId="1EB616A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Category:</w:t>
      </w:r>
    </w:p>
    <w:p w14:paraId="4A9077A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Status.</w:t>
      </w:r>
    </w:p>
    <w:p w14:paraId="234B6A8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Value:</w:t>
      </w:r>
    </w:p>
    <w:p w14:paraId="1F43B37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Count of Tickets.</w:t>
      </w:r>
    </w:p>
    <w:p w14:paraId="0348829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9795A42">
          <v:rect id="_x0000_i3394" style="width:0;height:1.5pt" o:hralign="center" o:hrstd="t" o:hr="t" fillcolor="#a0a0a0" stroked="f"/>
        </w:pict>
      </w:r>
    </w:p>
    <w:p w14:paraId="0FC6DB1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111. Expected</w:t>
      </w:r>
    </w:p>
    <w:p w14:paraId="5ACEA01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Conceptually:</w:t>
      </w:r>
    </w:p>
    <w:p w14:paraId="43E1B5A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New             </w:t>
      </w:r>
      <w:r w:rsidRPr="00D85DE4">
        <w:rPr>
          <w:rFonts w:ascii="Times New Roman" w:hAnsi="Times New Roman" w:cs="Times New Roman"/>
          <w:sz w:val="32"/>
          <w:szCs w:val="32"/>
        </w:rPr>
        <w:t>█████</w:t>
      </w:r>
      <w:r w:rsidRPr="00D85DE4">
        <w:rPr>
          <w:sz w:val="32"/>
          <w:szCs w:val="32"/>
        </w:rPr>
        <w:t xml:space="preserve"> 5</w:t>
      </w:r>
    </w:p>
    <w:p w14:paraId="4502B331" w14:textId="77777777" w:rsidR="00D85DE4" w:rsidRPr="00D85DE4" w:rsidRDefault="00D85DE4" w:rsidP="00D85DE4">
      <w:pPr>
        <w:rPr>
          <w:sz w:val="32"/>
          <w:szCs w:val="32"/>
        </w:rPr>
      </w:pPr>
    </w:p>
    <w:p w14:paraId="13A12B6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Assigned        </w:t>
      </w:r>
      <w:r w:rsidRPr="00D85DE4">
        <w:rPr>
          <w:rFonts w:ascii="Times New Roman" w:hAnsi="Times New Roman" w:cs="Times New Roman"/>
          <w:sz w:val="32"/>
          <w:szCs w:val="32"/>
        </w:rPr>
        <w:t>███</w:t>
      </w:r>
      <w:r w:rsidRPr="00D85DE4">
        <w:rPr>
          <w:sz w:val="32"/>
          <w:szCs w:val="32"/>
        </w:rPr>
        <w:t xml:space="preserve"> 3</w:t>
      </w:r>
    </w:p>
    <w:p w14:paraId="2909F424" w14:textId="77777777" w:rsidR="00D85DE4" w:rsidRPr="00D85DE4" w:rsidRDefault="00D85DE4" w:rsidP="00D85DE4">
      <w:pPr>
        <w:rPr>
          <w:sz w:val="32"/>
          <w:szCs w:val="32"/>
        </w:rPr>
      </w:pPr>
    </w:p>
    <w:p w14:paraId="7DE7E2F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In Progress     </w:t>
      </w:r>
      <w:r w:rsidRPr="00D85DE4">
        <w:rPr>
          <w:rFonts w:ascii="Times New Roman" w:hAnsi="Times New Roman" w:cs="Times New Roman"/>
          <w:sz w:val="32"/>
          <w:szCs w:val="32"/>
        </w:rPr>
        <w:t>████</w:t>
      </w:r>
      <w:r w:rsidRPr="00D85DE4">
        <w:rPr>
          <w:sz w:val="32"/>
          <w:szCs w:val="32"/>
        </w:rPr>
        <w:t xml:space="preserve"> 4</w:t>
      </w:r>
    </w:p>
    <w:p w14:paraId="43FC02EA" w14:textId="77777777" w:rsidR="00D85DE4" w:rsidRPr="00D85DE4" w:rsidRDefault="00D85DE4" w:rsidP="00D85DE4">
      <w:pPr>
        <w:rPr>
          <w:sz w:val="32"/>
          <w:szCs w:val="32"/>
        </w:rPr>
      </w:pPr>
    </w:p>
    <w:p w14:paraId="3608A05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Waiting User    </w:t>
      </w:r>
      <w:r w:rsidRPr="00D85DE4">
        <w:rPr>
          <w:rFonts w:ascii="Times New Roman" w:hAnsi="Times New Roman" w:cs="Times New Roman"/>
          <w:sz w:val="32"/>
          <w:szCs w:val="32"/>
        </w:rPr>
        <w:t>██</w:t>
      </w:r>
      <w:r w:rsidRPr="00D85DE4">
        <w:rPr>
          <w:sz w:val="32"/>
          <w:szCs w:val="32"/>
        </w:rPr>
        <w:t xml:space="preserve"> 2</w:t>
      </w:r>
    </w:p>
    <w:p w14:paraId="03FC7244" w14:textId="77777777" w:rsidR="00D85DE4" w:rsidRPr="00D85DE4" w:rsidRDefault="00D85DE4" w:rsidP="00D85DE4">
      <w:pPr>
        <w:rPr>
          <w:sz w:val="32"/>
          <w:szCs w:val="32"/>
        </w:rPr>
      </w:pPr>
    </w:p>
    <w:p w14:paraId="06B85ED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Resolved        </w:t>
      </w:r>
      <w:r w:rsidRPr="00D85DE4">
        <w:rPr>
          <w:rFonts w:ascii="Times New Roman" w:hAnsi="Times New Roman" w:cs="Times New Roman"/>
          <w:sz w:val="32"/>
          <w:szCs w:val="32"/>
        </w:rPr>
        <w:t>███████</w:t>
      </w:r>
      <w:r w:rsidRPr="00D85DE4">
        <w:rPr>
          <w:sz w:val="32"/>
          <w:szCs w:val="32"/>
        </w:rPr>
        <w:t xml:space="preserve"> 7</w:t>
      </w:r>
    </w:p>
    <w:p w14:paraId="6A1A2FA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F8877AE">
          <v:rect id="_x0000_i3395" style="width:0;height:1.5pt" o:hralign="center" o:hrstd="t" o:hr="t" fillcolor="#a0a0a0" stroked="f"/>
        </w:pict>
      </w:r>
    </w:p>
    <w:p w14:paraId="09A3B8B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112. Chart 2</w:t>
      </w:r>
    </w:p>
    <w:p w14:paraId="68F23F8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Optional:</w:t>
      </w:r>
    </w:p>
    <w:p w14:paraId="307B682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Tickets by Priority</w:t>
      </w:r>
    </w:p>
    <w:p w14:paraId="095822D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Categories:</w:t>
      </w:r>
    </w:p>
    <w:p w14:paraId="153CAD0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Low</w:t>
      </w:r>
    </w:p>
    <w:p w14:paraId="53C6BE1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Medium</w:t>
      </w:r>
    </w:p>
    <w:p w14:paraId="0A78067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High</w:t>
      </w:r>
    </w:p>
    <w:p w14:paraId="399D22A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Critical</w:t>
      </w:r>
    </w:p>
    <w:p w14:paraId="5C48351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1644905">
          <v:rect id="_x0000_i3396" style="width:0;height:1.5pt" o:hralign="center" o:hrstd="t" o:hr="t" fillcolor="#a0a0a0" stroked="f"/>
        </w:pict>
      </w:r>
    </w:p>
    <w:p w14:paraId="5928AE6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113. Chart 3</w:t>
      </w:r>
    </w:p>
    <w:p w14:paraId="08B8A95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Optional:</w:t>
      </w:r>
    </w:p>
    <w:p w14:paraId="2F4496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Tickets by Category</w:t>
      </w:r>
    </w:p>
    <w:p w14:paraId="7542A2C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Examples:</w:t>
      </w:r>
    </w:p>
    <w:p w14:paraId="186A8E7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Hardware</w:t>
      </w:r>
    </w:p>
    <w:p w14:paraId="4AE9639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Software</w:t>
      </w:r>
    </w:p>
    <w:p w14:paraId="769EA6A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Network</w:t>
      </w:r>
    </w:p>
    <w:p w14:paraId="3F6CCFE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Security</w:t>
      </w:r>
    </w:p>
    <w:p w14:paraId="4C70AC6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F521390">
          <v:rect id="_x0000_i3397" style="width:0;height:1.5pt" o:hralign="center" o:hrstd="t" o:hr="t" fillcolor="#a0a0a0" stroked="f"/>
        </w:pict>
      </w:r>
    </w:p>
    <w:p w14:paraId="1992E34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AF — DASHBOARDS</w:t>
      </w:r>
    </w:p>
    <w:p w14:paraId="3326F2C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114. What Is a Dashboard?</w:t>
      </w:r>
    </w:p>
    <w:p w14:paraId="783D05D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Model-Driven Dashboard combines:</w:t>
      </w:r>
    </w:p>
    <w:p w14:paraId="5816473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Lists</w:t>
      </w:r>
    </w:p>
    <w:p w14:paraId="69B6429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and:</w:t>
      </w:r>
    </w:p>
    <w:p w14:paraId="1026B87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Charts.</w:t>
      </w:r>
    </w:p>
    <w:p w14:paraId="387F538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07B3E8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+-----------------------------------------+</w:t>
      </w:r>
    </w:p>
    <w:p w14:paraId="1BDF4F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| IT SUPPORT OPERATIONS                   |</w:t>
      </w:r>
    </w:p>
    <w:p w14:paraId="60EF637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|                                         |</w:t>
      </w:r>
    </w:p>
    <w:p w14:paraId="5AC7048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| Tickets by Status   Tickets by Priority |</w:t>
      </w:r>
    </w:p>
    <w:p w14:paraId="2005690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| [ Chart ]           [ Chart ]           |</w:t>
      </w:r>
    </w:p>
    <w:p w14:paraId="0A9B6EB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|                                         |</w:t>
      </w:r>
    </w:p>
    <w:p w14:paraId="07F414C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| Unassigned Tickets                      |</w:t>
      </w:r>
    </w:p>
    <w:p w14:paraId="39CE51D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| [ View/List ]                           |</w:t>
      </w:r>
    </w:p>
    <w:p w14:paraId="3B26716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+-----------------------------------------+</w:t>
      </w:r>
    </w:p>
    <w:p w14:paraId="4CD892F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AC577D8">
          <v:rect id="_x0000_i3398" style="width:0;height:1.5pt" o:hralign="center" o:hrstd="t" o:hr="t" fillcolor="#a0a0a0" stroked="f"/>
        </w:pict>
      </w:r>
    </w:p>
    <w:p w14:paraId="2B8C04A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115. User vs System Dashboard</w:t>
      </w:r>
    </w:p>
    <w:p w14:paraId="359C11A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should understand:</w:t>
      </w:r>
    </w:p>
    <w:p w14:paraId="3F5D0A7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System Dashboard</w:t>
      </w:r>
    </w:p>
    <w:p w14:paraId="6F67E4F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Configured by administrator/customizer and published for app users.</w:t>
      </w:r>
    </w:p>
    <w:p w14:paraId="7FC831E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User Dashboard</w:t>
      </w:r>
    </w:p>
    <w:p w14:paraId="3E30022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Created by an individual user for personal use where permitted.</w:t>
      </w:r>
    </w:p>
    <w:p w14:paraId="52D0514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our application:</w:t>
      </w:r>
    </w:p>
    <w:p w14:paraId="1CCB4EA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Build a System Dashboard.</w:t>
      </w:r>
    </w:p>
    <w:p w14:paraId="3E958DE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4936F1D">
          <v:rect id="_x0000_i3399" style="width:0;height:1.5pt" o:hralign="center" o:hrstd="t" o:hr="t" fillcolor="#a0a0a0" stroked="f"/>
        </w:pict>
      </w:r>
    </w:p>
    <w:p w14:paraId="0A70941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AG — CREATE DASHBOARD</w:t>
      </w:r>
    </w:p>
    <w:p w14:paraId="1BEE9F7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116. Lab 5 — Create Dashboard</w:t>
      </w:r>
    </w:p>
    <w:p w14:paraId="2C68289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Inside Solution:</w:t>
      </w:r>
    </w:p>
    <w:p w14:paraId="32E90D1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Create:</w:t>
      </w:r>
    </w:p>
    <w:p w14:paraId="31A7A04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Dashboard</w:t>
      </w:r>
    </w:p>
    <w:p w14:paraId="06BC2F0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Name:</w:t>
      </w:r>
    </w:p>
    <w:p w14:paraId="7C65606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Support Operations</w:t>
      </w:r>
    </w:p>
    <w:p w14:paraId="5830647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Use a simple standard layout.</w:t>
      </w:r>
    </w:p>
    <w:p w14:paraId="538A748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71A769C">
          <v:rect id="_x0000_i3400" style="width:0;height:1.5pt" o:hralign="center" o:hrstd="t" o:hr="t" fillcolor="#a0a0a0" stroked="f"/>
        </w:pict>
      </w:r>
    </w:p>
    <w:p w14:paraId="01A6513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117. Dashboard Component 1</w:t>
      </w:r>
    </w:p>
    <w:p w14:paraId="648583F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 Chart:</w:t>
      </w:r>
    </w:p>
    <w:p w14:paraId="7124794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Tickets by Status.</w:t>
      </w:r>
    </w:p>
    <w:p w14:paraId="1F4DFA0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D453F05">
          <v:rect id="_x0000_i3401" style="width:0;height:1.5pt" o:hralign="center" o:hrstd="t" o:hr="t" fillcolor="#a0a0a0" stroked="f"/>
        </w:pict>
      </w:r>
    </w:p>
    <w:p w14:paraId="0D7DB8F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118. Dashboard Component 2</w:t>
      </w:r>
    </w:p>
    <w:p w14:paraId="2B2E583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Add:</w:t>
      </w:r>
    </w:p>
    <w:p w14:paraId="2BFBFAF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Tickets by Priority</w:t>
      </w:r>
    </w:p>
    <w:p w14:paraId="7CD6E72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if created.</w:t>
      </w:r>
    </w:p>
    <w:p w14:paraId="5B6DFFA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48FA8C9">
          <v:rect id="_x0000_i3402" style="width:0;height:1.5pt" o:hralign="center" o:hrstd="t" o:hr="t" fillcolor="#a0a0a0" stroked="f"/>
        </w:pict>
      </w:r>
    </w:p>
    <w:p w14:paraId="25F5B70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119. Dashboard Component 3</w:t>
      </w:r>
    </w:p>
    <w:p w14:paraId="5E7C8AE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 list:</w:t>
      </w:r>
    </w:p>
    <w:p w14:paraId="6AEA5CB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Unassigned Tickets.</w:t>
      </w:r>
    </w:p>
    <w:p w14:paraId="3BF3E8A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64B1E87">
          <v:rect id="_x0000_i3403" style="width:0;height:1.5pt" o:hralign="center" o:hrstd="t" o:hr="t" fillcolor="#a0a0a0" stroked="f"/>
        </w:pict>
      </w:r>
    </w:p>
    <w:p w14:paraId="1730C7B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120. Dashboard Component 4</w:t>
      </w:r>
    </w:p>
    <w:p w14:paraId="4569FBF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Optional list:</w:t>
      </w:r>
    </w:p>
    <w:p w14:paraId="0DF4EA3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High Priority Tickets.</w:t>
      </w:r>
    </w:p>
    <w:p w14:paraId="07C9D02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ADF1662">
          <v:rect id="_x0000_i3404" style="width:0;height:1.5pt" o:hralign="center" o:hrstd="t" o:hr="t" fillcolor="#a0a0a0" stroked="f"/>
        </w:pict>
      </w:r>
    </w:p>
    <w:p w14:paraId="6443BE1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121. Dashboard Design Rule</w:t>
      </w:r>
    </w:p>
    <w:p w14:paraId="15E0423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Do not add six charts simply because:</w:t>
      </w:r>
    </w:p>
    <w:p w14:paraId="5759D56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Six slots exist.</w:t>
      </w:r>
    </w:p>
    <w:p w14:paraId="2C5BE56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Every Dashboard component should answer:</w:t>
      </w:r>
    </w:p>
    <w:p w14:paraId="5C7D2B6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 useful operational question.</w:t>
      </w:r>
    </w:p>
    <w:p w14:paraId="48F655E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B6A7277">
          <v:rect id="_x0000_i3405" style="width:0;height:1.5pt" o:hralign="center" o:hrstd="t" o:hr="t" fillcolor="#a0a0a0" stroked="f"/>
        </w:pict>
      </w:r>
    </w:p>
    <w:p w14:paraId="2D4B1A3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122. Useful Manager Questions</w:t>
      </w:r>
    </w:p>
    <w:p w14:paraId="3539CE3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Our dashboard should help answer:</w:t>
      </w:r>
    </w:p>
    <w:p w14:paraId="05A978E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How many Tickets are open?</w:t>
      </w:r>
    </w:p>
    <w:p w14:paraId="518F72EE" w14:textId="77777777" w:rsidR="00D85DE4" w:rsidRPr="00D85DE4" w:rsidRDefault="00D85DE4" w:rsidP="00D85DE4">
      <w:pPr>
        <w:rPr>
          <w:sz w:val="32"/>
          <w:szCs w:val="32"/>
        </w:rPr>
      </w:pPr>
    </w:p>
    <w:p w14:paraId="073905D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states are they in?</w:t>
      </w:r>
    </w:p>
    <w:p w14:paraId="31A1690A" w14:textId="77777777" w:rsidR="00D85DE4" w:rsidRPr="00D85DE4" w:rsidRDefault="00D85DE4" w:rsidP="00D85DE4">
      <w:pPr>
        <w:rPr>
          <w:sz w:val="32"/>
          <w:szCs w:val="32"/>
        </w:rPr>
      </w:pPr>
    </w:p>
    <w:p w14:paraId="1847620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urgent?</w:t>
      </w:r>
    </w:p>
    <w:p w14:paraId="05876AC7" w14:textId="77777777" w:rsidR="00D85DE4" w:rsidRPr="00D85DE4" w:rsidRDefault="00D85DE4" w:rsidP="00D85DE4">
      <w:pPr>
        <w:rPr>
          <w:sz w:val="32"/>
          <w:szCs w:val="32"/>
        </w:rPr>
      </w:pPr>
    </w:p>
    <w:p w14:paraId="3718006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Tickets have no owner/technician?</w:t>
      </w:r>
    </w:p>
    <w:p w14:paraId="2ED52EE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DB5EFEF">
          <v:rect id="_x0000_i3406" style="width:0;height:1.5pt" o:hralign="center" o:hrstd="t" o:hr="t" fillcolor="#a0a0a0" stroked="f"/>
        </w:pict>
      </w:r>
    </w:p>
    <w:p w14:paraId="43758E4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AH — ADD DASHBOARD TO APP</w:t>
      </w:r>
    </w:p>
    <w:p w14:paraId="0FDF969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123. App Designer</w:t>
      </w:r>
    </w:p>
    <w:p w14:paraId="0FA0775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Return to:</w:t>
      </w:r>
    </w:p>
    <w:p w14:paraId="1A10358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Administration.</w:t>
      </w:r>
    </w:p>
    <w:p w14:paraId="7AE34B5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Add:</w:t>
      </w:r>
    </w:p>
    <w:p w14:paraId="7CCE691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Support Operations Dashboard</w:t>
      </w:r>
    </w:p>
    <w:p w14:paraId="15A2E74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to Navigation under:</w:t>
      </w:r>
    </w:p>
    <w:p w14:paraId="258F911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Operations.</w:t>
      </w:r>
    </w:p>
    <w:p w14:paraId="0FBE1AB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7C28036">
          <v:rect id="_x0000_i3407" style="width:0;height:1.5pt" o:hralign="center" o:hrstd="t" o:hr="t" fillcolor="#a0a0a0" stroked="f"/>
        </w:pict>
      </w:r>
    </w:p>
    <w:p w14:paraId="0B12AB0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124. First Page</w:t>
      </w:r>
    </w:p>
    <w:p w14:paraId="6638044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Technician:</w:t>
      </w:r>
    </w:p>
    <w:p w14:paraId="0E08343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Possible first page:</w:t>
      </w:r>
    </w:p>
    <w:p w14:paraId="6BC7EC7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Tickets.</w:t>
      </w:r>
    </w:p>
    <w:p w14:paraId="6FC7337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Manager:</w:t>
      </w:r>
    </w:p>
    <w:p w14:paraId="480E833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Possible first page:</w:t>
      </w:r>
    </w:p>
    <w:p w14:paraId="6FCDDD1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Dashboard.</w:t>
      </w:r>
    </w:p>
    <w:p w14:paraId="47A7364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Discuss:</w:t>
      </w:r>
    </w:p>
    <w:p w14:paraId="74D974B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Persona matters.</w:t>
      </w:r>
    </w:p>
    <w:p w14:paraId="555E87A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BBD7008">
          <v:rect id="_x0000_i3408" style="width:0;height:1.5pt" o:hralign="center" o:hrstd="t" o:hr="t" fillcolor="#a0a0a0" stroked="f"/>
        </w:pict>
      </w:r>
    </w:p>
    <w:p w14:paraId="268744D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AI — CONFIGURE APP ASSETS</w:t>
      </w:r>
    </w:p>
    <w:p w14:paraId="2E6811B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125. Views</w:t>
      </w:r>
    </w:p>
    <w:p w14:paraId="697D7D9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Make sure the app includes only the useful Support Ticket Views.</w:t>
      </w:r>
    </w:p>
    <w:p w14:paraId="0E48D6D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Required:</w:t>
      </w:r>
    </w:p>
    <w:p w14:paraId="1B66B1A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 Tickets</w:t>
      </w:r>
    </w:p>
    <w:p w14:paraId="4DBAFCD5" w14:textId="77777777" w:rsidR="00D85DE4" w:rsidRPr="00D85DE4" w:rsidRDefault="00D85DE4" w:rsidP="00D85DE4">
      <w:pPr>
        <w:rPr>
          <w:sz w:val="32"/>
          <w:szCs w:val="32"/>
        </w:rPr>
      </w:pPr>
    </w:p>
    <w:p w14:paraId="1982600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Unassigned Tickets</w:t>
      </w:r>
    </w:p>
    <w:p w14:paraId="39ABC969" w14:textId="77777777" w:rsidR="00D85DE4" w:rsidRPr="00D85DE4" w:rsidRDefault="00D85DE4" w:rsidP="00D85DE4">
      <w:pPr>
        <w:rPr>
          <w:sz w:val="32"/>
          <w:szCs w:val="32"/>
        </w:rPr>
      </w:pPr>
    </w:p>
    <w:p w14:paraId="0E5A903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My Assigned Tickets</w:t>
      </w:r>
    </w:p>
    <w:p w14:paraId="435A99D7" w14:textId="77777777" w:rsidR="00D85DE4" w:rsidRPr="00D85DE4" w:rsidRDefault="00D85DE4" w:rsidP="00D85DE4">
      <w:pPr>
        <w:rPr>
          <w:sz w:val="32"/>
          <w:szCs w:val="32"/>
        </w:rPr>
      </w:pPr>
    </w:p>
    <w:p w14:paraId="05CCB87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High Priority Tickets</w:t>
      </w:r>
    </w:p>
    <w:p w14:paraId="19CE0554" w14:textId="77777777" w:rsidR="00D85DE4" w:rsidRPr="00D85DE4" w:rsidRDefault="00D85DE4" w:rsidP="00D85DE4">
      <w:pPr>
        <w:rPr>
          <w:sz w:val="32"/>
          <w:szCs w:val="32"/>
        </w:rPr>
      </w:pPr>
    </w:p>
    <w:p w14:paraId="0FAF154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Waiting for User</w:t>
      </w:r>
    </w:p>
    <w:p w14:paraId="4AD0DDC6" w14:textId="77777777" w:rsidR="00D85DE4" w:rsidRPr="00D85DE4" w:rsidRDefault="00D85DE4" w:rsidP="00D85DE4">
      <w:pPr>
        <w:rPr>
          <w:sz w:val="32"/>
          <w:szCs w:val="32"/>
        </w:rPr>
      </w:pPr>
    </w:p>
    <w:p w14:paraId="49D8D49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Resolved Tickets</w:t>
      </w:r>
    </w:p>
    <w:p w14:paraId="1E61632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D7FC9A2">
          <v:rect id="_x0000_i3409" style="width:0;height:1.5pt" o:hralign="center" o:hrstd="t" o:hr="t" fillcolor="#a0a0a0" stroked="f"/>
        </w:pict>
      </w:r>
    </w:p>
    <w:p w14:paraId="19259A0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126. Forms</w:t>
      </w:r>
    </w:p>
    <w:p w14:paraId="52929D4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Include:</w:t>
      </w:r>
    </w:p>
    <w:p w14:paraId="5DA7FF4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Support Ticket — Technician</w:t>
      </w:r>
    </w:p>
    <w:p w14:paraId="10FA701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 required:</w:t>
      </w:r>
    </w:p>
    <w:p w14:paraId="72AAD58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Quick Create / Quick View</w:t>
      </w:r>
    </w:p>
    <w:p w14:paraId="1ECE9E9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assets where relevant.</w:t>
      </w:r>
    </w:p>
    <w:p w14:paraId="77A60AB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A6726E5">
          <v:rect id="_x0000_i3410" style="width:0;height:1.5pt" o:hralign="center" o:hrstd="t" o:hr="t" fillcolor="#a0a0a0" stroked="f"/>
        </w:pict>
      </w:r>
    </w:p>
    <w:p w14:paraId="37F54FB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127. Charts</w:t>
      </w:r>
    </w:p>
    <w:p w14:paraId="58FF0B0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Include:</w:t>
      </w:r>
    </w:p>
    <w:p w14:paraId="4B57ABB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Tickets by Status</w:t>
      </w:r>
    </w:p>
    <w:p w14:paraId="7D637BF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and:</w:t>
      </w:r>
    </w:p>
    <w:p w14:paraId="6C96E56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Tickets by Priority</w:t>
      </w:r>
    </w:p>
    <w:p w14:paraId="73EB8F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if created.</w:t>
      </w:r>
    </w:p>
    <w:p w14:paraId="2EE2E38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24BC6E8">
          <v:rect id="_x0000_i3411" style="width:0;height:1.5pt" o:hralign="center" o:hrstd="t" o:hr="t" fillcolor="#a0a0a0" stroked="f"/>
        </w:pict>
      </w:r>
    </w:p>
    <w:p w14:paraId="513EF60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AJ — SAVE &amp; PUBLISH</w:t>
      </w:r>
    </w:p>
    <w:p w14:paraId="7771316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128. Save App</w:t>
      </w:r>
    </w:p>
    <w:p w14:paraId="4C81F5F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Save:</w:t>
      </w:r>
    </w:p>
    <w:p w14:paraId="30C6F18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Administration.</w:t>
      </w:r>
    </w:p>
    <w:p w14:paraId="5B2DBE1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Then:</w:t>
      </w:r>
    </w:p>
    <w:p w14:paraId="04E2223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Publish.</w:t>
      </w:r>
    </w:p>
    <w:p w14:paraId="72486C9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01A7019">
          <v:rect id="_x0000_i3412" style="width:0;height:1.5pt" o:hralign="center" o:hrstd="t" o:hr="t" fillcolor="#a0a0a0" stroked="f"/>
        </w:pict>
      </w:r>
    </w:p>
    <w:p w14:paraId="5F7B461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129. Why Publish?</w:t>
      </w:r>
    </w:p>
    <w:p w14:paraId="173D64E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Changes made to:</w:t>
      </w:r>
    </w:p>
    <w:p w14:paraId="2953FB3C" w14:textId="77777777" w:rsidR="00D85DE4" w:rsidRPr="00D85DE4" w:rsidRDefault="00D85DE4">
      <w:pPr>
        <w:numPr>
          <w:ilvl w:val="0"/>
          <w:numId w:val="15"/>
        </w:numPr>
        <w:rPr>
          <w:sz w:val="32"/>
          <w:szCs w:val="32"/>
        </w:rPr>
      </w:pPr>
      <w:r w:rsidRPr="00D85DE4">
        <w:rPr>
          <w:sz w:val="32"/>
          <w:szCs w:val="32"/>
        </w:rPr>
        <w:t>Forms</w:t>
      </w:r>
    </w:p>
    <w:p w14:paraId="15D9EB11" w14:textId="77777777" w:rsidR="00D85DE4" w:rsidRPr="00D85DE4" w:rsidRDefault="00D85DE4">
      <w:pPr>
        <w:numPr>
          <w:ilvl w:val="0"/>
          <w:numId w:val="15"/>
        </w:numPr>
        <w:rPr>
          <w:sz w:val="32"/>
          <w:szCs w:val="32"/>
        </w:rPr>
      </w:pPr>
      <w:r w:rsidRPr="00D85DE4">
        <w:rPr>
          <w:sz w:val="32"/>
          <w:szCs w:val="32"/>
        </w:rPr>
        <w:t>Views</w:t>
      </w:r>
    </w:p>
    <w:p w14:paraId="641B9C7A" w14:textId="77777777" w:rsidR="00D85DE4" w:rsidRPr="00D85DE4" w:rsidRDefault="00D85DE4">
      <w:pPr>
        <w:numPr>
          <w:ilvl w:val="0"/>
          <w:numId w:val="15"/>
        </w:numPr>
        <w:rPr>
          <w:sz w:val="32"/>
          <w:szCs w:val="32"/>
        </w:rPr>
      </w:pPr>
      <w:r w:rsidRPr="00D85DE4">
        <w:rPr>
          <w:sz w:val="32"/>
          <w:szCs w:val="32"/>
        </w:rPr>
        <w:t>Charts</w:t>
      </w:r>
    </w:p>
    <w:p w14:paraId="124EE218" w14:textId="77777777" w:rsidR="00D85DE4" w:rsidRPr="00D85DE4" w:rsidRDefault="00D85DE4">
      <w:pPr>
        <w:numPr>
          <w:ilvl w:val="0"/>
          <w:numId w:val="15"/>
        </w:numPr>
        <w:rPr>
          <w:sz w:val="32"/>
          <w:szCs w:val="32"/>
        </w:rPr>
      </w:pPr>
      <w:r w:rsidRPr="00D85DE4">
        <w:rPr>
          <w:sz w:val="32"/>
          <w:szCs w:val="32"/>
        </w:rPr>
        <w:t>App design</w:t>
      </w:r>
    </w:p>
    <w:p w14:paraId="77446A2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may need to be:</w:t>
      </w:r>
    </w:p>
    <w:p w14:paraId="16A9B6F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Published</w:t>
      </w:r>
    </w:p>
    <w:p w14:paraId="07DDA06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before users receive them.</w:t>
      </w:r>
    </w:p>
    <w:p w14:paraId="5C5FC5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14B434D">
          <v:rect id="_x0000_i3413" style="width:0;height:1.5pt" o:hralign="center" o:hrstd="t" o:hr="t" fillcolor="#a0a0a0" stroked="f"/>
        </w:pict>
      </w:r>
    </w:p>
    <w:p w14:paraId="611CDBF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AK — PLAY THE APP</w:t>
      </w:r>
    </w:p>
    <w:p w14:paraId="2B2F738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130. Lab 6 — Play</w:t>
      </w:r>
    </w:p>
    <w:p w14:paraId="567042A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2BBB0D5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Administration.</w:t>
      </w:r>
    </w:p>
    <w:p w14:paraId="41FB8D4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Check Navigation:</w:t>
      </w:r>
    </w:p>
    <w:p w14:paraId="6A68ED3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Operations</w:t>
      </w:r>
    </w:p>
    <w:p w14:paraId="5660FE7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 xml:space="preserve">    Dashboard</w:t>
      </w:r>
    </w:p>
    <w:p w14:paraId="620F10D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Tickets</w:t>
      </w:r>
    </w:p>
    <w:p w14:paraId="7706F53A" w14:textId="77777777" w:rsidR="00D85DE4" w:rsidRPr="00D85DE4" w:rsidRDefault="00D85DE4" w:rsidP="00D85DE4">
      <w:pPr>
        <w:rPr>
          <w:sz w:val="32"/>
          <w:szCs w:val="32"/>
        </w:rPr>
      </w:pPr>
    </w:p>
    <w:p w14:paraId="60FAB77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Configuration</w:t>
      </w:r>
    </w:p>
    <w:p w14:paraId="0D5C502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Ticket Categories</w:t>
      </w:r>
    </w:p>
    <w:p w14:paraId="297CBE4B" w14:textId="77777777" w:rsidR="00D85DE4" w:rsidRPr="00D85DE4" w:rsidRDefault="00D85DE4" w:rsidP="00D85DE4">
      <w:pPr>
        <w:rPr>
          <w:sz w:val="32"/>
          <w:szCs w:val="32"/>
        </w:rPr>
      </w:pPr>
    </w:p>
    <w:p w14:paraId="319D04F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People</w:t>
      </w:r>
    </w:p>
    <w:p w14:paraId="6FD4104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Employees</w:t>
      </w:r>
    </w:p>
    <w:p w14:paraId="3582705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F61C11B">
          <v:rect id="_x0000_i3414" style="width:0;height:1.5pt" o:hralign="center" o:hrstd="t" o:hr="t" fillcolor="#a0a0a0" stroked="f"/>
        </w:pict>
      </w:r>
    </w:p>
    <w:p w14:paraId="681D1BD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131. Open Tickets</w:t>
      </w:r>
    </w:p>
    <w:p w14:paraId="3FC0E2B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Select:</w:t>
      </w:r>
    </w:p>
    <w:p w14:paraId="65C64C6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Tickets</w:t>
      </w:r>
    </w:p>
    <w:p w14:paraId="036D5DD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then:</w:t>
      </w:r>
    </w:p>
    <w:p w14:paraId="15B6B05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Open Tickets View.</w:t>
      </w:r>
    </w:p>
    <w:p w14:paraId="1C97D74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082A277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Only open/nonfinal Tickets.</w:t>
      </w:r>
    </w:p>
    <w:p w14:paraId="5439D3C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43A045F">
          <v:rect id="_x0000_i3415" style="width:0;height:1.5pt" o:hralign="center" o:hrstd="t" o:hr="t" fillcolor="#a0a0a0" stroked="f"/>
        </w:pict>
      </w:r>
    </w:p>
    <w:p w14:paraId="497F672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132. Switch View</w:t>
      </w:r>
    </w:p>
    <w:p w14:paraId="37A5B49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Select:</w:t>
      </w:r>
    </w:p>
    <w:p w14:paraId="6B0DC1C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Unassigned Tickets.</w:t>
      </w:r>
    </w:p>
    <w:p w14:paraId="09CF964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7BC426D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Only Tickets without Assigned Technician.</w:t>
      </w:r>
    </w:p>
    <w:p w14:paraId="2F12B6C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50C68900">
          <v:rect id="_x0000_i3416" style="width:0;height:1.5pt" o:hralign="center" o:hrstd="t" o:hr="t" fillcolor="#a0a0a0" stroked="f"/>
        </w:pict>
      </w:r>
    </w:p>
    <w:p w14:paraId="7BFBFFB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133. High Priority</w:t>
      </w:r>
    </w:p>
    <w:p w14:paraId="0D8EB5A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36DB7FF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High Priority Tickets.</w:t>
      </w:r>
    </w:p>
    <w:p w14:paraId="1DC803D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1D4806E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High/Critical operational Tickets.</w:t>
      </w:r>
    </w:p>
    <w:p w14:paraId="6F3E984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B82B2B1">
          <v:rect id="_x0000_i3417" style="width:0;height:1.5pt" o:hralign="center" o:hrstd="t" o:hr="t" fillcolor="#a0a0a0" stroked="f"/>
        </w:pict>
      </w:r>
    </w:p>
    <w:p w14:paraId="4F65928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AL — TECHNICIAN WORKFLOW</w:t>
      </w:r>
    </w:p>
    <w:p w14:paraId="06B2DC5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134. Scenario</w:t>
      </w:r>
    </w:p>
    <w:p w14:paraId="16BC089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starts work.</w:t>
      </w:r>
    </w:p>
    <w:p w14:paraId="46A3576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035D31F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Unassigned Tickets.</w:t>
      </w:r>
    </w:p>
    <w:p w14:paraId="2952638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Ticket:</w:t>
      </w:r>
    </w:p>
    <w:p w14:paraId="58C16F5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TKT-000041</w:t>
      </w:r>
    </w:p>
    <w:p w14:paraId="0FD82329" w14:textId="77777777" w:rsidR="00D85DE4" w:rsidRPr="00D85DE4" w:rsidRDefault="00D85DE4" w:rsidP="00D85DE4">
      <w:pPr>
        <w:rPr>
          <w:sz w:val="32"/>
          <w:szCs w:val="32"/>
        </w:rPr>
      </w:pPr>
    </w:p>
    <w:p w14:paraId="71C9A03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Wi-Fi unavailable</w:t>
      </w:r>
    </w:p>
    <w:p w14:paraId="5F14C415" w14:textId="77777777" w:rsidR="00D85DE4" w:rsidRPr="00D85DE4" w:rsidRDefault="00D85DE4" w:rsidP="00D85DE4">
      <w:pPr>
        <w:rPr>
          <w:sz w:val="32"/>
          <w:szCs w:val="32"/>
        </w:rPr>
      </w:pPr>
    </w:p>
    <w:p w14:paraId="3AB352F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Priority:</w:t>
      </w:r>
    </w:p>
    <w:p w14:paraId="0C819DF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Critical</w:t>
      </w:r>
    </w:p>
    <w:p w14:paraId="6395482B" w14:textId="77777777" w:rsidR="00D85DE4" w:rsidRPr="00D85DE4" w:rsidRDefault="00D85DE4" w:rsidP="00D85DE4">
      <w:pPr>
        <w:rPr>
          <w:sz w:val="32"/>
          <w:szCs w:val="32"/>
        </w:rPr>
      </w:pPr>
    </w:p>
    <w:p w14:paraId="70FE921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Status:</w:t>
      </w:r>
    </w:p>
    <w:p w14:paraId="7137F2A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New</w:t>
      </w:r>
    </w:p>
    <w:p w14:paraId="0A647FE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100E2D82">
          <v:rect id="_x0000_i3418" style="width:0;height:1.5pt" o:hralign="center" o:hrstd="t" o:hr="t" fillcolor="#a0a0a0" stroked="f"/>
        </w:pict>
      </w:r>
    </w:p>
    <w:p w14:paraId="4C8AAFC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135. Open Record</w:t>
      </w:r>
    </w:p>
    <w:p w14:paraId="7F866BB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opens:</w:t>
      </w:r>
    </w:p>
    <w:p w14:paraId="62DF201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TKT-000041.</w:t>
      </w:r>
    </w:p>
    <w:p w14:paraId="24DE559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Main Form displays:</w:t>
      </w:r>
    </w:p>
    <w:p w14:paraId="00864FC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Requester</w:t>
      </w:r>
    </w:p>
    <w:p w14:paraId="3BAF81E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Category</w:t>
      </w:r>
    </w:p>
    <w:p w14:paraId="5717310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Priority</w:t>
      </w:r>
    </w:p>
    <w:p w14:paraId="2FC0514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Description</w:t>
      </w:r>
    </w:p>
    <w:p w14:paraId="7FFBD18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Status</w:t>
      </w:r>
    </w:p>
    <w:p w14:paraId="7AA34BF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Assignment</w:t>
      </w:r>
    </w:p>
    <w:p w14:paraId="65A5331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AF49BC9">
          <v:rect id="_x0000_i3419" style="width:0;height:1.5pt" o:hralign="center" o:hrstd="t" o:hr="t" fillcolor="#a0a0a0" stroked="f"/>
        </w:pict>
      </w:r>
    </w:p>
    <w:p w14:paraId="0DA5F1C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136. Assign Technician</w:t>
      </w:r>
    </w:p>
    <w:p w14:paraId="3238C21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Set:</w:t>
      </w:r>
    </w:p>
    <w:p w14:paraId="467A0C8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 Technician:</w:t>
      </w:r>
    </w:p>
    <w:p w14:paraId="533F3E4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Current Technician</w:t>
      </w:r>
    </w:p>
    <w:p w14:paraId="3C46171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Status:</w:t>
      </w:r>
    </w:p>
    <w:p w14:paraId="67EFD41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</w:t>
      </w:r>
    </w:p>
    <w:p w14:paraId="76A9872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Save.</w:t>
      </w:r>
    </w:p>
    <w:p w14:paraId="60B2872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5093367">
          <v:rect id="_x0000_i3420" style="width:0;height:1.5pt" o:hralign="center" o:hrstd="t" o:hr="t" fillcolor="#a0a0a0" stroked="f"/>
        </w:pict>
      </w:r>
    </w:p>
    <w:p w14:paraId="3BF7046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137. Begin Work</w:t>
      </w:r>
    </w:p>
    <w:p w14:paraId="0E70061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Change:</w:t>
      </w:r>
    </w:p>
    <w:p w14:paraId="7AA53AD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Status:</w:t>
      </w:r>
    </w:p>
    <w:p w14:paraId="2FCF890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 Progress</w:t>
      </w:r>
    </w:p>
    <w:p w14:paraId="47C87E2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Save.</w:t>
      </w:r>
    </w:p>
    <w:p w14:paraId="719B6E6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D05D7E7">
          <v:rect id="_x0000_i3421" style="width:0;height:1.5pt" o:hralign="center" o:hrstd="t" o:hr="t" fillcolor="#a0a0a0" stroked="f"/>
        </w:pict>
      </w:r>
    </w:p>
    <w:p w14:paraId="72E6A0D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138. Need More Information</w:t>
      </w:r>
    </w:p>
    <w:p w14:paraId="14B5EA1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If Technician needs user response:</w:t>
      </w:r>
    </w:p>
    <w:p w14:paraId="21E364C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Change:</w:t>
      </w:r>
    </w:p>
    <w:p w14:paraId="2B9E050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Status:</w:t>
      </w:r>
    </w:p>
    <w:p w14:paraId="6832C19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Waiting for User</w:t>
      </w:r>
    </w:p>
    <w:p w14:paraId="7E3AA47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Later Power Automate can:</w:t>
      </w:r>
    </w:p>
    <w:p w14:paraId="2AC4297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Notify the Employee.</w:t>
      </w:r>
    </w:p>
    <w:p w14:paraId="4276C78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4387875">
          <v:rect id="_x0000_i3422" style="width:0;height:1.5pt" o:hralign="center" o:hrstd="t" o:hr="t" fillcolor="#a0a0a0" stroked="f"/>
        </w:pict>
      </w:r>
    </w:p>
    <w:p w14:paraId="61D0E94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139. Resolve</w:t>
      </w:r>
    </w:p>
    <w:p w14:paraId="2691DF8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Enter:</w:t>
      </w:r>
    </w:p>
    <w:p w14:paraId="4537E66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Resolution:</w:t>
      </w:r>
    </w:p>
    <w:p w14:paraId="0C8EBA0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wireless adapter driver was updated and network connectivity was successfully tested.</w:t>
      </w:r>
    </w:p>
    <w:p w14:paraId="5A83C31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Set:</w:t>
      </w:r>
    </w:p>
    <w:p w14:paraId="0BDFF85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Resolved On:</w:t>
      </w:r>
    </w:p>
    <w:p w14:paraId="2A46D0D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Current date/time</w:t>
      </w:r>
    </w:p>
    <w:p w14:paraId="79C57FA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Status:</w:t>
      </w:r>
    </w:p>
    <w:p w14:paraId="28BFC79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Resolved</w:t>
      </w:r>
    </w:p>
    <w:p w14:paraId="6058F17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Save.</w:t>
      </w:r>
    </w:p>
    <w:p w14:paraId="4F33C3C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571FB8B">
          <v:rect id="_x0000_i3423" style="width:0;height:1.5pt" o:hralign="center" o:hrstd="t" o:hr="t" fillcolor="#a0a0a0" stroked="f"/>
        </w:pict>
      </w:r>
    </w:p>
    <w:p w14:paraId="0FEBBFC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140. Final Workflow</w:t>
      </w:r>
    </w:p>
    <w:p w14:paraId="62291E7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NEW</w:t>
      </w:r>
    </w:p>
    <w:p w14:paraId="5E83A28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|</w:t>
      </w:r>
    </w:p>
    <w:p w14:paraId="7AFE542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v</w:t>
      </w:r>
    </w:p>
    <w:p w14:paraId="09EF50D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</w:t>
      </w:r>
    </w:p>
    <w:p w14:paraId="3CFCCE2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|</w:t>
      </w:r>
    </w:p>
    <w:p w14:paraId="497E632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v</w:t>
      </w:r>
    </w:p>
    <w:p w14:paraId="10AF6C2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 PROGRESS</w:t>
      </w:r>
    </w:p>
    <w:p w14:paraId="34D3B2A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|</w:t>
      </w:r>
    </w:p>
    <w:p w14:paraId="3878D4B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+--------&gt; WAITING FOR USER</w:t>
      </w:r>
    </w:p>
    <w:p w14:paraId="0E85E8A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|                  |</w:t>
      </w:r>
    </w:p>
    <w:p w14:paraId="423ACC3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|                  v</w:t>
      </w:r>
    </w:p>
    <w:p w14:paraId="64B8743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+&lt;-----------------+</w:t>
      </w:r>
    </w:p>
    <w:p w14:paraId="134FBBA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|</w:t>
      </w:r>
    </w:p>
    <w:p w14:paraId="74DE9C5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v</w:t>
      </w:r>
    </w:p>
    <w:p w14:paraId="1B20383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RESOLVED</w:t>
      </w:r>
    </w:p>
    <w:p w14:paraId="3E19F0B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|</w:t>
      </w:r>
    </w:p>
    <w:p w14:paraId="0433BE8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v</w:t>
      </w:r>
    </w:p>
    <w:p w14:paraId="5020D6B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CLOSED</w:t>
      </w:r>
    </w:p>
    <w:p w14:paraId="16D9577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is currently:</w:t>
      </w:r>
    </w:p>
    <w:p w14:paraId="2AFD19D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Manually managed.</w:t>
      </w:r>
    </w:p>
    <w:p w14:paraId="4AD4397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Later:</w:t>
      </w:r>
    </w:p>
    <w:p w14:paraId="4AAE9D6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Power Automate</w:t>
      </w:r>
    </w:p>
    <w:p w14:paraId="27D9FB5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will automate notifications and process logic.</w:t>
      </w:r>
    </w:p>
    <w:p w14:paraId="708D3BC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0CBD192">
          <v:rect id="_x0000_i3424" style="width:0;height:1.5pt" o:hralign="center" o:hrstd="t" o:hr="t" fillcolor="#a0a0a0" stroked="f"/>
        </w:pict>
      </w:r>
    </w:p>
    <w:p w14:paraId="753A6FE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AM — QUICK CREATE TEST</w:t>
      </w:r>
    </w:p>
    <w:p w14:paraId="5DE480A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141. Scenario</w:t>
      </w:r>
    </w:p>
    <w:p w14:paraId="22298C3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calls IT.</w:t>
      </w:r>
    </w:p>
    <w:p w14:paraId="2EF5279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needs to quickly log the Ticket.</w:t>
      </w:r>
    </w:p>
    <w:p w14:paraId="0DFCD79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Use:</w:t>
      </w:r>
    </w:p>
    <w:p w14:paraId="37E7D93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Quick Create.</w:t>
      </w:r>
    </w:p>
    <w:p w14:paraId="54848AD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Enter:</w:t>
      </w:r>
    </w:p>
    <w:p w14:paraId="7BCE2F1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Subject</w:t>
      </w:r>
    </w:p>
    <w:p w14:paraId="2FF27EC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Cannot access email</w:t>
      </w:r>
    </w:p>
    <w:p w14:paraId="04F6229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</w:t>
      </w:r>
    </w:p>
    <w:p w14:paraId="71989D5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Test Employee</w:t>
      </w:r>
    </w:p>
    <w:p w14:paraId="06D9FBB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Category</w:t>
      </w:r>
    </w:p>
    <w:p w14:paraId="73994F0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Email</w:t>
      </w:r>
    </w:p>
    <w:p w14:paraId="5B78987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Priority</w:t>
      </w:r>
    </w:p>
    <w:p w14:paraId="3C7D71E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Medium</w:t>
      </w:r>
    </w:p>
    <w:p w14:paraId="3386B97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Description</w:t>
      </w:r>
    </w:p>
    <w:p w14:paraId="5286570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User receives an authentication error when opening Outlook.</w:t>
      </w:r>
    </w:p>
    <w:p w14:paraId="06C4D1D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Save.</w:t>
      </w:r>
    </w:p>
    <w:p w14:paraId="47B26D4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633B238">
          <v:rect id="_x0000_i3425" style="width:0;height:1.5pt" o:hralign="center" o:hrstd="t" o:hr="t" fillcolor="#a0a0a0" stroked="f"/>
        </w:pict>
      </w:r>
    </w:p>
    <w:p w14:paraId="231756F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142. Verify</w:t>
      </w:r>
    </w:p>
    <w:p w14:paraId="5171476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New Ticket should appear in:</w:t>
      </w:r>
    </w:p>
    <w:p w14:paraId="01CE3C2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Open Tickets.</w:t>
      </w:r>
    </w:p>
    <w:p w14:paraId="5FE65AF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848E28F">
          <v:rect id="_x0000_i3426" style="width:0;height:1.5pt" o:hralign="center" o:hrstd="t" o:hr="t" fillcolor="#a0a0a0" stroked="f"/>
        </w:pict>
      </w:r>
    </w:p>
    <w:p w14:paraId="233BA0E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AN — RELATED USER INFORMATION</w:t>
      </w:r>
    </w:p>
    <w:p w14:paraId="4199789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143. Open Ticket</w:t>
      </w:r>
    </w:p>
    <w:p w14:paraId="37B51B0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Check:</w:t>
      </w:r>
    </w:p>
    <w:p w14:paraId="39DB401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Quick View.</w:t>
      </w:r>
    </w:p>
    <w:p w14:paraId="2B35F2E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4FB3F47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Employee:</w:t>
      </w:r>
    </w:p>
    <w:p w14:paraId="45B53DD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Hana Tesfaye</w:t>
      </w:r>
    </w:p>
    <w:p w14:paraId="551209B7" w14:textId="77777777" w:rsidR="00D85DE4" w:rsidRPr="00D85DE4" w:rsidRDefault="00D85DE4" w:rsidP="00D85DE4">
      <w:pPr>
        <w:rPr>
          <w:sz w:val="32"/>
          <w:szCs w:val="32"/>
        </w:rPr>
      </w:pPr>
    </w:p>
    <w:p w14:paraId="300B9C8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Number:</w:t>
      </w:r>
    </w:p>
    <w:p w14:paraId="4881BCB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EMP001</w:t>
      </w:r>
    </w:p>
    <w:p w14:paraId="34319D1C" w14:textId="77777777" w:rsidR="00D85DE4" w:rsidRPr="00D85DE4" w:rsidRDefault="00D85DE4" w:rsidP="00D85DE4">
      <w:pPr>
        <w:rPr>
          <w:sz w:val="32"/>
          <w:szCs w:val="32"/>
        </w:rPr>
      </w:pPr>
    </w:p>
    <w:p w14:paraId="6E6512D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Department:</w:t>
      </w:r>
    </w:p>
    <w:p w14:paraId="3690898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Finance</w:t>
      </w:r>
    </w:p>
    <w:p w14:paraId="61F84479" w14:textId="77777777" w:rsidR="00D85DE4" w:rsidRPr="00D85DE4" w:rsidRDefault="00D85DE4" w:rsidP="00D85DE4">
      <w:pPr>
        <w:rPr>
          <w:sz w:val="32"/>
          <w:szCs w:val="32"/>
        </w:rPr>
      </w:pPr>
    </w:p>
    <w:p w14:paraId="0C67C6A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Position:</w:t>
      </w:r>
    </w:p>
    <w:p w14:paraId="043CAF5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Financial Analyst</w:t>
      </w:r>
    </w:p>
    <w:p w14:paraId="271F58B3" w14:textId="77777777" w:rsidR="00D85DE4" w:rsidRPr="00D85DE4" w:rsidRDefault="00D85DE4" w:rsidP="00D85DE4">
      <w:pPr>
        <w:rPr>
          <w:sz w:val="32"/>
          <w:szCs w:val="32"/>
        </w:rPr>
      </w:pPr>
    </w:p>
    <w:p w14:paraId="789A986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Email:</w:t>
      </w:r>
    </w:p>
    <w:p w14:paraId="5DD67FC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...</w:t>
      </w:r>
    </w:p>
    <w:p w14:paraId="08F13B5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without requiring the technician to leave the Ticket Form.</w:t>
      </w:r>
    </w:p>
    <w:p w14:paraId="297DE24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F288E73">
          <v:rect id="_x0000_i3427" style="width:0;height:1.5pt" o:hralign="center" o:hrstd="t" o:hr="t" fillcolor="#a0a0a0" stroked="f"/>
        </w:pict>
      </w:r>
    </w:p>
    <w:p w14:paraId="5D5E92A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AO — SECURITY</w:t>
      </w:r>
    </w:p>
    <w:p w14:paraId="102E3C1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144. Model-Driven Security</w:t>
      </w:r>
    </w:p>
    <w:p w14:paraId="58C2E84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 Apps rely heavily on:</w:t>
      </w:r>
    </w:p>
    <w:p w14:paraId="4856146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 Security Roles.</w:t>
      </w:r>
    </w:p>
    <w:p w14:paraId="2958C19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Two people can open the same app and have:</w:t>
      </w:r>
    </w:p>
    <w:p w14:paraId="4D080E2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Different capabilities.</w:t>
      </w:r>
    </w:p>
    <w:p w14:paraId="4913ECD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1ED870C">
          <v:rect id="_x0000_i3428" style="width:0;height:1.5pt" o:hralign="center" o:hrstd="t" o:hr="t" fillcolor="#a0a0a0" stroked="f"/>
        </w:pict>
      </w:r>
    </w:p>
    <w:p w14:paraId="1C7306C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145. Technician Role</w:t>
      </w:r>
    </w:p>
    <w:p w14:paraId="03D792A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Create/reuse a role conceptually named:</w:t>
      </w:r>
    </w:p>
    <w:p w14:paraId="0021D76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Help Desk Technician</w:t>
      </w:r>
    </w:p>
    <w:p w14:paraId="2D514FE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should:</w:t>
      </w:r>
    </w:p>
    <w:p w14:paraId="23722CD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Read Ticket Category</w:t>
      </w:r>
    </w:p>
    <w:p w14:paraId="6E2E8AD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Read Employee information required for support</w:t>
      </w:r>
    </w:p>
    <w:p w14:paraId="0A9070E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Read Support Tickets</w:t>
      </w:r>
    </w:p>
    <w:p w14:paraId="62484D3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Update appropriate Support Tickets</w:t>
      </w:r>
    </w:p>
    <w:p w14:paraId="0AC74E7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Create Support Tickets</w:t>
      </w:r>
    </w:p>
    <w:p w14:paraId="1B1ACF8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Work assigned/relevant Tickets</w:t>
      </w:r>
    </w:p>
    <w:p w14:paraId="6E9837C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But should not necessarily:</w:t>
      </w:r>
    </w:p>
    <w:p w14:paraId="60A0769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Delete all Tickets</w:t>
      </w:r>
    </w:p>
    <w:p w14:paraId="06F1E8E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Change platform security</w:t>
      </w:r>
    </w:p>
    <w:p w14:paraId="0980B74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Modify every Employee HR field</w:t>
      </w:r>
    </w:p>
    <w:p w14:paraId="2A0475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062DD2E">
          <v:rect id="_x0000_i3429" style="width:0;height:1.5pt" o:hralign="center" o:hrstd="t" o:hr="t" fillcolor="#a0a0a0" stroked="f"/>
        </w:pict>
      </w:r>
    </w:p>
    <w:p w14:paraId="0826988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146. IT Manager Role</w:t>
      </w:r>
    </w:p>
    <w:p w14:paraId="4BB7237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Help Desk Manager</w:t>
      </w:r>
    </w:p>
    <w:p w14:paraId="4BD8D96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may have broader:</w:t>
      </w:r>
    </w:p>
    <w:p w14:paraId="59186B2D" w14:textId="77777777" w:rsidR="00D85DE4" w:rsidRPr="00D85DE4" w:rsidRDefault="00D85DE4">
      <w:pPr>
        <w:numPr>
          <w:ilvl w:val="0"/>
          <w:numId w:val="16"/>
        </w:numPr>
        <w:rPr>
          <w:sz w:val="32"/>
          <w:szCs w:val="32"/>
        </w:rPr>
      </w:pPr>
      <w:r w:rsidRPr="00D85DE4">
        <w:rPr>
          <w:sz w:val="32"/>
          <w:szCs w:val="32"/>
        </w:rPr>
        <w:t>Ticket Read</w:t>
      </w:r>
    </w:p>
    <w:p w14:paraId="18D490BD" w14:textId="77777777" w:rsidR="00D85DE4" w:rsidRPr="00D85DE4" w:rsidRDefault="00D85DE4">
      <w:pPr>
        <w:numPr>
          <w:ilvl w:val="0"/>
          <w:numId w:val="16"/>
        </w:numPr>
        <w:rPr>
          <w:sz w:val="32"/>
          <w:szCs w:val="32"/>
        </w:rPr>
      </w:pPr>
      <w:r w:rsidRPr="00D85DE4">
        <w:rPr>
          <w:sz w:val="32"/>
          <w:szCs w:val="32"/>
        </w:rPr>
        <w:t>Ticket Write</w:t>
      </w:r>
    </w:p>
    <w:p w14:paraId="2DC17203" w14:textId="77777777" w:rsidR="00D85DE4" w:rsidRPr="00D85DE4" w:rsidRDefault="00D85DE4">
      <w:pPr>
        <w:numPr>
          <w:ilvl w:val="0"/>
          <w:numId w:val="16"/>
        </w:numPr>
        <w:rPr>
          <w:sz w:val="32"/>
          <w:szCs w:val="32"/>
        </w:rPr>
      </w:pPr>
      <w:r w:rsidRPr="00D85DE4">
        <w:rPr>
          <w:sz w:val="32"/>
          <w:szCs w:val="32"/>
        </w:rPr>
        <w:t>Category administration</w:t>
      </w:r>
    </w:p>
    <w:p w14:paraId="713F9E46" w14:textId="77777777" w:rsidR="00D85DE4" w:rsidRPr="00D85DE4" w:rsidRDefault="00D85DE4">
      <w:pPr>
        <w:numPr>
          <w:ilvl w:val="0"/>
          <w:numId w:val="16"/>
        </w:numPr>
        <w:rPr>
          <w:sz w:val="32"/>
          <w:szCs w:val="32"/>
        </w:rPr>
      </w:pPr>
      <w:r w:rsidRPr="00D85DE4">
        <w:rPr>
          <w:sz w:val="32"/>
          <w:szCs w:val="32"/>
        </w:rPr>
        <w:t>Operational reporting</w:t>
      </w:r>
    </w:p>
    <w:p w14:paraId="30A7E4A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but still should not automatically be:</w:t>
      </w:r>
    </w:p>
    <w:p w14:paraId="33FCCDC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System Administrator.</w:t>
      </w:r>
    </w:p>
    <w:p w14:paraId="046F8B6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BCC1770">
          <v:rect id="_x0000_i3430" style="width:0;height:1.5pt" o:hralign="center" o:hrstd="t" o:hr="t" fillcolor="#a0a0a0" stroked="f"/>
        </w:pict>
      </w:r>
    </w:p>
    <w:p w14:paraId="46440A7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147. Security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2453"/>
        <w:gridCol w:w="1971"/>
        <w:gridCol w:w="1821"/>
      </w:tblGrid>
      <w:tr w:rsidR="00D85DE4" w:rsidRPr="00D85DE4" w14:paraId="1127D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36B53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0A492A0B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14:paraId="33DEA823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IT Manager</w:t>
            </w:r>
          </w:p>
        </w:tc>
        <w:tc>
          <w:tcPr>
            <w:tcW w:w="0" w:type="auto"/>
            <w:vAlign w:val="center"/>
            <w:hideMark/>
          </w:tcPr>
          <w:p w14:paraId="7FE50CC5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System Admin</w:t>
            </w:r>
          </w:p>
        </w:tc>
      </w:tr>
      <w:tr w:rsidR="00D85DE4" w:rsidRPr="00D85DE4" w14:paraId="054AF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BF62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Read Tickets</w:t>
            </w:r>
          </w:p>
        </w:tc>
        <w:tc>
          <w:tcPr>
            <w:tcW w:w="0" w:type="auto"/>
            <w:vAlign w:val="center"/>
            <w:hideMark/>
          </w:tcPr>
          <w:p w14:paraId="6D72D895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Relevant/Broad</w:t>
            </w:r>
          </w:p>
        </w:tc>
        <w:tc>
          <w:tcPr>
            <w:tcW w:w="0" w:type="auto"/>
            <w:vAlign w:val="center"/>
            <w:hideMark/>
          </w:tcPr>
          <w:p w14:paraId="69EBBEFE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Broad</w:t>
            </w:r>
          </w:p>
        </w:tc>
        <w:tc>
          <w:tcPr>
            <w:tcW w:w="0" w:type="auto"/>
            <w:vAlign w:val="center"/>
            <w:hideMark/>
          </w:tcPr>
          <w:p w14:paraId="140B01A6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Yes</w:t>
            </w:r>
          </w:p>
        </w:tc>
      </w:tr>
      <w:tr w:rsidR="00D85DE4" w:rsidRPr="00D85DE4" w14:paraId="6004A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470F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Update Tickets</w:t>
            </w:r>
          </w:p>
        </w:tc>
        <w:tc>
          <w:tcPr>
            <w:tcW w:w="0" w:type="auto"/>
            <w:vAlign w:val="center"/>
            <w:hideMark/>
          </w:tcPr>
          <w:p w14:paraId="0DA2E39E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Relevant</w:t>
            </w:r>
          </w:p>
        </w:tc>
        <w:tc>
          <w:tcPr>
            <w:tcW w:w="0" w:type="auto"/>
            <w:vAlign w:val="center"/>
            <w:hideMark/>
          </w:tcPr>
          <w:p w14:paraId="3D02DDB8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Broad</w:t>
            </w:r>
          </w:p>
        </w:tc>
        <w:tc>
          <w:tcPr>
            <w:tcW w:w="0" w:type="auto"/>
            <w:vAlign w:val="center"/>
            <w:hideMark/>
          </w:tcPr>
          <w:p w14:paraId="3200B3F6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Yes</w:t>
            </w:r>
          </w:p>
        </w:tc>
      </w:tr>
      <w:tr w:rsidR="00D85DE4" w:rsidRPr="00D85DE4" w14:paraId="6A90B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2E2CB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Manage Categories</w:t>
            </w:r>
          </w:p>
        </w:tc>
        <w:tc>
          <w:tcPr>
            <w:tcW w:w="0" w:type="auto"/>
            <w:vAlign w:val="center"/>
            <w:hideMark/>
          </w:tcPr>
          <w:p w14:paraId="05834B5C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Limited/No</w:t>
            </w:r>
          </w:p>
        </w:tc>
        <w:tc>
          <w:tcPr>
            <w:tcW w:w="0" w:type="auto"/>
            <w:vAlign w:val="center"/>
            <w:hideMark/>
          </w:tcPr>
          <w:p w14:paraId="18EEB216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32A92C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Yes</w:t>
            </w:r>
          </w:p>
        </w:tc>
      </w:tr>
      <w:tr w:rsidR="00D85DE4" w:rsidRPr="00D85DE4" w14:paraId="717C1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78C88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lastRenderedPageBreak/>
              <w:t>Read Employees</w:t>
            </w:r>
          </w:p>
        </w:tc>
        <w:tc>
          <w:tcPr>
            <w:tcW w:w="0" w:type="auto"/>
            <w:vAlign w:val="center"/>
            <w:hideMark/>
          </w:tcPr>
          <w:p w14:paraId="24470A23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Required scope</w:t>
            </w:r>
          </w:p>
        </w:tc>
        <w:tc>
          <w:tcPr>
            <w:tcW w:w="0" w:type="auto"/>
            <w:vAlign w:val="center"/>
            <w:hideMark/>
          </w:tcPr>
          <w:p w14:paraId="545C9431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Required scope</w:t>
            </w:r>
          </w:p>
        </w:tc>
        <w:tc>
          <w:tcPr>
            <w:tcW w:w="0" w:type="auto"/>
            <w:vAlign w:val="center"/>
            <w:hideMark/>
          </w:tcPr>
          <w:p w14:paraId="7EADED78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Yes</w:t>
            </w:r>
          </w:p>
        </w:tc>
      </w:tr>
      <w:tr w:rsidR="00D85DE4" w:rsidRPr="00D85DE4" w14:paraId="52B09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68A2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Delete Tickets</w:t>
            </w:r>
          </w:p>
        </w:tc>
        <w:tc>
          <w:tcPr>
            <w:tcW w:w="0" w:type="auto"/>
            <w:vAlign w:val="center"/>
            <w:hideMark/>
          </w:tcPr>
          <w:p w14:paraId="762BE1A5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0C7C6C22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1C4D0B20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Yes</w:t>
            </w:r>
          </w:p>
        </w:tc>
      </w:tr>
      <w:tr w:rsidR="00D85DE4" w:rsidRPr="00D85DE4" w14:paraId="2E6A1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6984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Configure Platform Security</w:t>
            </w:r>
          </w:p>
        </w:tc>
        <w:tc>
          <w:tcPr>
            <w:tcW w:w="0" w:type="auto"/>
            <w:vAlign w:val="center"/>
            <w:hideMark/>
          </w:tcPr>
          <w:p w14:paraId="06A5CBAB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830304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176428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Yes</w:t>
            </w:r>
          </w:p>
        </w:tc>
      </w:tr>
    </w:tbl>
    <w:p w14:paraId="365DF66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FABE27A">
          <v:rect id="_x0000_i3431" style="width:0;height:1.5pt" o:hralign="center" o:hrstd="t" o:hr="t" fillcolor="#a0a0a0" stroked="f"/>
        </w:pict>
      </w:r>
    </w:p>
    <w:p w14:paraId="4DC30FD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148. Least Privilege</w:t>
      </w:r>
    </w:p>
    <w:p w14:paraId="4F442C1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not give:</w:t>
      </w:r>
    </w:p>
    <w:p w14:paraId="055D091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System Administrator</w:t>
      </w:r>
    </w:p>
    <w:p w14:paraId="5D316AF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to every Technician because:</w:t>
      </w:r>
    </w:p>
    <w:p w14:paraId="4BE0D8B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app works when I do that.</w:t>
      </w:r>
    </w:p>
    <w:p w14:paraId="0BE61E8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Debug:</w:t>
      </w:r>
    </w:p>
    <w:p w14:paraId="162CD55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Actual missing privilege.</w:t>
      </w:r>
    </w:p>
    <w:p w14:paraId="51003C7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01C4468">
          <v:rect id="_x0000_i3432" style="width:0;height:1.5pt" o:hralign="center" o:hrstd="t" o:hr="t" fillcolor="#a0a0a0" stroked="f"/>
        </w:pict>
      </w:r>
    </w:p>
    <w:p w14:paraId="111CC2B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AP — APP SHARING</w:t>
      </w:r>
    </w:p>
    <w:p w14:paraId="1766379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149. Model-Driven App Access</w:t>
      </w:r>
    </w:p>
    <w:p w14:paraId="476EE77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 App sharing is strongly connected to:</w:t>
      </w:r>
    </w:p>
    <w:p w14:paraId="04B334C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Security Roles.</w:t>
      </w:r>
    </w:p>
    <w:p w14:paraId="69FD4B2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Users need:</w:t>
      </w:r>
    </w:p>
    <w:p w14:paraId="3538F73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App access</w:t>
      </w:r>
    </w:p>
    <w:p w14:paraId="657140A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and:</w:t>
      </w:r>
    </w:p>
    <w:p w14:paraId="44CA965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 table privileges.</w:t>
      </w:r>
    </w:p>
    <w:p w14:paraId="2AF7817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778F458">
          <v:rect id="_x0000_i3433" style="width:0;height:1.5pt" o:hralign="center" o:hrstd="t" o:hr="t" fillcolor="#a0a0a0" stroked="f"/>
        </w:pict>
      </w:r>
    </w:p>
    <w:p w14:paraId="742EB2F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150. Important Difference From Canvas</w:t>
      </w:r>
    </w:p>
    <w:p w14:paraId="3E943D1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Canvas app sharing often begins by selecting users/groups.</w:t>
      </w:r>
    </w:p>
    <w:p w14:paraId="57F87E5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 App sharing is closely tied to:</w:t>
      </w:r>
    </w:p>
    <w:p w14:paraId="7313810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 role-based access.</w:t>
      </w:r>
    </w:p>
    <w:p w14:paraId="4E4AF1C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should understand:</w:t>
      </w:r>
    </w:p>
    <w:p w14:paraId="2C2ACE6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App availability and data privileges work together.</w:t>
      </w:r>
    </w:p>
    <w:p w14:paraId="013C9D6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6428E09">
          <v:rect id="_x0000_i3434" style="width:0;height:1.5pt" o:hralign="center" o:hrstd="t" o:hr="t" fillcolor="#a0a0a0" stroked="f"/>
        </w:pict>
      </w:r>
    </w:p>
    <w:p w14:paraId="0D6F78C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151. Custom Table Requirement</w:t>
      </w:r>
    </w:p>
    <w:p w14:paraId="0878FD2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Our app contains:</w:t>
      </w:r>
    </w:p>
    <w:p w14:paraId="2495840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Custom Dataverse Tables.</w:t>
      </w:r>
    </w:p>
    <w:p w14:paraId="16F5AB4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Therefore users require a security role containing appropriate privileges to those tables.</w:t>
      </w:r>
    </w:p>
    <w:p w14:paraId="69B7EE7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Simply sending someone the app link does not provide:</w:t>
      </w:r>
    </w:p>
    <w:p w14:paraId="5044012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Database privileges.</w:t>
      </w:r>
    </w:p>
    <w:p w14:paraId="5BECA32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24FE6B5">
          <v:rect id="_x0000_i3435" style="width:0;height:1.5pt" o:hralign="center" o:hrstd="t" o:hr="t" fillcolor="#a0a0a0" stroked="f"/>
        </w:pict>
      </w:r>
    </w:p>
    <w:p w14:paraId="203D2B8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AQ — TEST AS TECHNICIAN</w:t>
      </w:r>
    </w:p>
    <w:p w14:paraId="65BA96C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152. Security Test 1</w:t>
      </w:r>
    </w:p>
    <w:p w14:paraId="423742D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opens:</w:t>
      </w:r>
    </w:p>
    <w:p w14:paraId="5D0CC15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Administration.</w:t>
      </w:r>
    </w:p>
    <w:p w14:paraId="4D623B7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Expected:</w:t>
      </w:r>
    </w:p>
    <w:p w14:paraId="4C91012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Application available.</w:t>
      </w:r>
    </w:p>
    <w:p w14:paraId="71E7023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E5275C2">
          <v:rect id="_x0000_i3436" style="width:0;height:1.5pt" o:hralign="center" o:hrstd="t" o:hr="t" fillcolor="#a0a0a0" stroked="f"/>
        </w:pict>
      </w:r>
    </w:p>
    <w:p w14:paraId="464D2D9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153. Security Test 2</w:t>
      </w:r>
    </w:p>
    <w:p w14:paraId="19DB788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opens:</w:t>
      </w:r>
    </w:p>
    <w:p w14:paraId="13AC08D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Tickets.</w:t>
      </w:r>
    </w:p>
    <w:p w14:paraId="49DB2D1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785DAC2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Appropriate Ticket data according to role.</w:t>
      </w:r>
    </w:p>
    <w:p w14:paraId="3CA294C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C7C82AB">
          <v:rect id="_x0000_i3437" style="width:0;height:1.5pt" o:hralign="center" o:hrstd="t" o:hr="t" fillcolor="#a0a0a0" stroked="f"/>
        </w:pict>
      </w:r>
    </w:p>
    <w:p w14:paraId="4433A30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154. Security Test 3</w:t>
      </w:r>
    </w:p>
    <w:p w14:paraId="0C02884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updates:</w:t>
      </w:r>
    </w:p>
    <w:p w14:paraId="5833F1B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Assigned Technician.</w:t>
      </w:r>
    </w:p>
    <w:p w14:paraId="5BCD3AC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6B556FD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Allowed if role permits.</w:t>
      </w:r>
    </w:p>
    <w:p w14:paraId="47B13D4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FADC93C">
          <v:rect id="_x0000_i3438" style="width:0;height:1.5pt" o:hralign="center" o:hrstd="t" o:hr="t" fillcolor="#a0a0a0" stroked="f"/>
        </w:pict>
      </w:r>
    </w:p>
    <w:p w14:paraId="7588145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155. Security Test 4</w:t>
      </w:r>
    </w:p>
    <w:p w14:paraId="008262F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updates:</w:t>
      </w:r>
    </w:p>
    <w:p w14:paraId="251B91A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Status.</w:t>
      </w:r>
    </w:p>
    <w:p w14:paraId="2DAF40B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375235F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Allowed.</w:t>
      </w:r>
    </w:p>
    <w:p w14:paraId="67ECE42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90E1163">
          <v:rect id="_x0000_i3439" style="width:0;height:1.5pt" o:hralign="center" o:hrstd="t" o:hr="t" fillcolor="#a0a0a0" stroked="f"/>
        </w:pict>
      </w:r>
    </w:p>
    <w:p w14:paraId="05F9ED7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156. Security Test 5</w:t>
      </w:r>
    </w:p>
    <w:p w14:paraId="601879C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Technician attempts:</w:t>
      </w:r>
    </w:p>
    <w:p w14:paraId="2605797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Platform Security configuration.</w:t>
      </w:r>
    </w:p>
    <w:p w14:paraId="3B1111A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18DF54E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Denied.</w:t>
      </w:r>
    </w:p>
    <w:p w14:paraId="4AC96AA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BBDCFEB">
          <v:rect id="_x0000_i3440" style="width:0;height:1.5pt" o:hralign="center" o:hrstd="t" o:hr="t" fillcolor="#a0a0a0" stroked="f"/>
        </w:pict>
      </w:r>
    </w:p>
    <w:p w14:paraId="2C0D53B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157. Security Test 6</w:t>
      </w:r>
    </w:p>
    <w:p w14:paraId="1652A06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attempts unauthorized:</w:t>
      </w:r>
    </w:p>
    <w:p w14:paraId="7ADF627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HR-data modification.</w:t>
      </w:r>
    </w:p>
    <w:p w14:paraId="66D200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215E4D3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Denied</w:t>
      </w:r>
    </w:p>
    <w:p w14:paraId="39C502A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according to role design.</w:t>
      </w:r>
    </w:p>
    <w:p w14:paraId="5603D26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BDE32C0">
          <v:rect id="_x0000_i3441" style="width:0;height:1.5pt" o:hralign="center" o:hrstd="t" o:hr="t" fillcolor="#a0a0a0" stroked="f"/>
        </w:pict>
      </w:r>
    </w:p>
    <w:p w14:paraId="6BAB9E6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AR — TEST AS IT MANAGER</w:t>
      </w:r>
    </w:p>
    <w:p w14:paraId="31E9696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158. Manager Test</w:t>
      </w:r>
    </w:p>
    <w:p w14:paraId="627C877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Manager should be able to:</w:t>
      </w:r>
    </w:p>
    <w:p w14:paraId="5E6639F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Open Dashboard</w:t>
      </w:r>
    </w:p>
    <w:p w14:paraId="12CAD97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View operational Tickets</w:t>
      </w:r>
    </w:p>
    <w:p w14:paraId="0B05025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Review High Priority Tickets</w:t>
      </w:r>
    </w:p>
    <w:p w14:paraId="5A38B81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Review Unassigned Tickets</w:t>
      </w:r>
    </w:p>
    <w:p w14:paraId="4CFA884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Manage Categories if role permits</w:t>
      </w:r>
    </w:p>
    <w:p w14:paraId="424A90F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64DDB6D">
          <v:rect id="_x0000_i3442" style="width:0;height:1.5pt" o:hralign="center" o:hrstd="t" o:hr="t" fillcolor="#a0a0a0" stroked="f"/>
        </w:pict>
      </w:r>
    </w:p>
    <w:p w14:paraId="41A81BA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AS — CANVAS AND MODEL-DRIVEN TEST</w:t>
      </w:r>
    </w:p>
    <w:p w14:paraId="693A0A9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159. Cross-App Test</w:t>
      </w:r>
    </w:p>
    <w:p w14:paraId="72B642A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is one of today's most important exercises.</w:t>
      </w:r>
    </w:p>
    <w:p w14:paraId="55274EF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1</w:t>
      </w:r>
    </w:p>
    <w:p w14:paraId="600E2FC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 Employee Canvas App.</w:t>
      </w:r>
    </w:p>
    <w:p w14:paraId="1B4BC66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Create:</w:t>
      </w:r>
    </w:p>
    <w:p w14:paraId="4507207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Subject:</w:t>
      </w:r>
    </w:p>
    <w:p w14:paraId="3D75D7F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Monitor not displaying</w:t>
      </w:r>
    </w:p>
    <w:p w14:paraId="6CEAEAEE" w14:textId="77777777" w:rsidR="00D85DE4" w:rsidRPr="00D85DE4" w:rsidRDefault="00D85DE4" w:rsidP="00D85DE4">
      <w:pPr>
        <w:rPr>
          <w:sz w:val="32"/>
          <w:szCs w:val="32"/>
        </w:rPr>
      </w:pPr>
    </w:p>
    <w:p w14:paraId="0B43A24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Category:</w:t>
      </w:r>
    </w:p>
    <w:p w14:paraId="3CB4396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Hardware</w:t>
      </w:r>
    </w:p>
    <w:p w14:paraId="690B218C" w14:textId="77777777" w:rsidR="00D85DE4" w:rsidRPr="00D85DE4" w:rsidRDefault="00D85DE4" w:rsidP="00D85DE4">
      <w:pPr>
        <w:rPr>
          <w:sz w:val="32"/>
          <w:szCs w:val="32"/>
        </w:rPr>
      </w:pPr>
    </w:p>
    <w:p w14:paraId="6B12DEB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Priority:</w:t>
      </w:r>
    </w:p>
    <w:p w14:paraId="4DF7BB3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Medium</w:t>
      </w:r>
    </w:p>
    <w:p w14:paraId="33D5526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3E798D3">
          <v:rect id="_x0000_i3443" style="width:0;height:1.5pt" o:hralign="center" o:hrstd="t" o:hr="t" fillcolor="#a0a0a0" stroked="f"/>
        </w:pict>
      </w:r>
    </w:p>
    <w:p w14:paraId="19C6AF6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160. Step 2</w:t>
      </w:r>
    </w:p>
    <w:p w14:paraId="7642E90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Submit.</w:t>
      </w:r>
    </w:p>
    <w:p w14:paraId="7FF3057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Record is created in:</w:t>
      </w:r>
    </w:p>
    <w:p w14:paraId="29248D9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 Dataverse Table.</w:t>
      </w:r>
    </w:p>
    <w:p w14:paraId="7A5926C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6DEA148">
          <v:rect id="_x0000_i3444" style="width:0;height:1.5pt" o:hralign="center" o:hrstd="t" o:hr="t" fillcolor="#a0a0a0" stroked="f"/>
        </w:pict>
      </w:r>
    </w:p>
    <w:p w14:paraId="4931BEB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161. Step 3</w:t>
      </w:r>
    </w:p>
    <w:p w14:paraId="146D65D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43E8C54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Administration</w:t>
      </w:r>
    </w:p>
    <w:p w14:paraId="53E4AB9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Model-Driven App.</w:t>
      </w:r>
    </w:p>
    <w:p w14:paraId="0697197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6DB9D09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Open Tickets.</w:t>
      </w:r>
    </w:p>
    <w:p w14:paraId="0C84E8B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61E0414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The same Ticket appears.</w:t>
      </w:r>
    </w:p>
    <w:p w14:paraId="7335B66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5DE1DB3">
          <v:rect id="_x0000_i3445" style="width:0;height:1.5pt" o:hralign="center" o:hrstd="t" o:hr="t" fillcolor="#a0a0a0" stroked="f"/>
        </w:pict>
      </w:r>
    </w:p>
    <w:p w14:paraId="6EA39DA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162. Step 4</w:t>
      </w:r>
    </w:p>
    <w:p w14:paraId="15E402D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updates:</w:t>
      </w:r>
    </w:p>
    <w:p w14:paraId="674D864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 Technician:</w:t>
      </w:r>
    </w:p>
    <w:p w14:paraId="24248CD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Abel</w:t>
      </w:r>
    </w:p>
    <w:p w14:paraId="293CA991" w14:textId="77777777" w:rsidR="00D85DE4" w:rsidRPr="00D85DE4" w:rsidRDefault="00D85DE4" w:rsidP="00D85DE4">
      <w:pPr>
        <w:rPr>
          <w:sz w:val="32"/>
          <w:szCs w:val="32"/>
        </w:rPr>
      </w:pPr>
    </w:p>
    <w:p w14:paraId="1741EAC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Status:</w:t>
      </w:r>
    </w:p>
    <w:p w14:paraId="56D7C81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 Progress</w:t>
      </w:r>
    </w:p>
    <w:p w14:paraId="2F246D0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Save.</w:t>
      </w:r>
    </w:p>
    <w:p w14:paraId="237883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5262DFF">
          <v:rect id="_x0000_i3446" style="width:0;height:1.5pt" o:hralign="center" o:hrstd="t" o:hr="t" fillcolor="#a0a0a0" stroked="f"/>
        </w:pict>
      </w:r>
    </w:p>
    <w:p w14:paraId="614F63C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163. Step 5</w:t>
      </w:r>
    </w:p>
    <w:p w14:paraId="3DB367A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Return to:</w:t>
      </w:r>
    </w:p>
    <w:p w14:paraId="269BC7B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Canvas App.</w:t>
      </w:r>
    </w:p>
    <w:p w14:paraId="41494F6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Refresh/reopen appropriate Ticket data.</w:t>
      </w:r>
    </w:p>
    <w:p w14:paraId="34773A4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5D03307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sees:</w:t>
      </w:r>
    </w:p>
    <w:p w14:paraId="5E676F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Status:</w:t>
      </w:r>
    </w:p>
    <w:p w14:paraId="41379BE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In Progress</w:t>
      </w:r>
    </w:p>
    <w:p w14:paraId="0D65B84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apps did not synchronize with each other directly.</w:t>
      </w:r>
    </w:p>
    <w:p w14:paraId="125A515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They share:</w:t>
      </w:r>
    </w:p>
    <w:p w14:paraId="2DEEFAC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Dataverse.</w:t>
      </w:r>
    </w:p>
    <w:p w14:paraId="44186AE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4BF84E6">
          <v:rect id="_x0000_i3447" style="width:0;height:1.5pt" o:hralign="center" o:hrstd="t" o:hr="t" fillcolor="#a0a0a0" stroked="f"/>
        </w:pict>
      </w:r>
    </w:p>
    <w:p w14:paraId="77CA175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164. Architecture</w:t>
      </w:r>
    </w:p>
    <w:p w14:paraId="1EEEC61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CANVAS APP</w:t>
      </w:r>
    </w:p>
    <w:p w14:paraId="4931431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|</w:t>
      </w:r>
    </w:p>
    <w:p w14:paraId="01E74C5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|</w:t>
      </w:r>
    </w:p>
    <w:p w14:paraId="2168FCB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v</w:t>
      </w:r>
    </w:p>
    <w:p w14:paraId="53B431D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DATAVERSE</w:t>
      </w:r>
    </w:p>
    <w:p w14:paraId="42E9779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^</w:t>
      </w:r>
    </w:p>
    <w:p w14:paraId="119D142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|</w:t>
      </w:r>
    </w:p>
    <w:p w14:paraId="521AD62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|</w:t>
      </w:r>
    </w:p>
    <w:p w14:paraId="6A96D35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 APP</w:t>
      </w:r>
    </w:p>
    <w:p w14:paraId="373762E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is:</w:t>
      </w:r>
    </w:p>
    <w:p w14:paraId="62DA737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Shared Business Data Architecture.</w:t>
      </w:r>
    </w:p>
    <w:p w14:paraId="718C688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25A4FBC">
          <v:rect id="_x0000_i3448" style="width:0;height:1.5pt" o:hralign="center" o:hrstd="t" o:hr="t" fillcolor="#a0a0a0" stroked="f"/>
        </w:pict>
      </w:r>
    </w:p>
    <w:p w14:paraId="3292199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AT — WHY DATAVERSE MATTERS</w:t>
      </w:r>
    </w:p>
    <w:p w14:paraId="29EDACE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165. Without Central Data</w:t>
      </w:r>
    </w:p>
    <w:p w14:paraId="1E0DC52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Poor architecture:</w:t>
      </w:r>
    </w:p>
    <w:p w14:paraId="1150158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Canvas App</w:t>
      </w:r>
    </w:p>
    <w:p w14:paraId="48557DC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 xml:space="preserve">   |</w:t>
      </w:r>
    </w:p>
    <w:p w14:paraId="12C82B6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Excel A</w:t>
      </w:r>
    </w:p>
    <w:p w14:paraId="24366AB6" w14:textId="77777777" w:rsidR="00D85DE4" w:rsidRPr="00D85DE4" w:rsidRDefault="00D85DE4" w:rsidP="00D85DE4">
      <w:pPr>
        <w:rPr>
          <w:sz w:val="32"/>
          <w:szCs w:val="32"/>
        </w:rPr>
      </w:pPr>
    </w:p>
    <w:p w14:paraId="56A87C7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 App</w:t>
      </w:r>
    </w:p>
    <w:p w14:paraId="18BCC65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1D11C5E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Different Data</w:t>
      </w:r>
    </w:p>
    <w:p w14:paraId="4DE22800" w14:textId="77777777" w:rsidR="00D85DE4" w:rsidRPr="00D85DE4" w:rsidRDefault="00D85DE4" w:rsidP="00D85DE4">
      <w:pPr>
        <w:rPr>
          <w:sz w:val="32"/>
          <w:szCs w:val="32"/>
        </w:rPr>
      </w:pPr>
    </w:p>
    <w:p w14:paraId="7825763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Reports</w:t>
      </w:r>
    </w:p>
    <w:p w14:paraId="5035239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21A39C1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Excel B</w:t>
      </w:r>
    </w:p>
    <w:p w14:paraId="1CA813B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Now:</w:t>
      </w:r>
    </w:p>
    <w:p w14:paraId="7708585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Which record is correct?</w:t>
      </w:r>
    </w:p>
    <w:p w14:paraId="1633240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DB1B384">
          <v:rect id="_x0000_i3449" style="width:0;height:1.5pt" o:hralign="center" o:hrstd="t" o:hr="t" fillcolor="#a0a0a0" stroked="f"/>
        </w:pict>
      </w:r>
    </w:p>
    <w:p w14:paraId="42F91EF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166. With Dataverse</w:t>
      </w:r>
    </w:p>
    <w:p w14:paraId="6A26CDF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DATAVERSE</w:t>
      </w:r>
    </w:p>
    <w:p w14:paraId="6DB75DF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/    |    \</w:t>
      </w:r>
    </w:p>
    <w:p w14:paraId="2E9C5DD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/     |     \</w:t>
      </w:r>
    </w:p>
    <w:p w14:paraId="3FC7DE4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Canvas   Model   Power BI</w:t>
      </w:r>
    </w:p>
    <w:p w14:paraId="71A77BA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App     Driven</w:t>
      </w:r>
    </w:p>
    <w:p w14:paraId="4140579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Multiple experiences can operate over:</w:t>
      </w:r>
    </w:p>
    <w:p w14:paraId="5C6C26A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One business data model.</w:t>
      </w:r>
    </w:p>
    <w:p w14:paraId="3C147BE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540AF16">
          <v:rect id="_x0000_i3450" style="width:0;height:1.5pt" o:hralign="center" o:hrstd="t" o:hr="t" fillcolor="#a0a0a0" stroked="f"/>
        </w:pict>
      </w:r>
    </w:p>
    <w:p w14:paraId="78E1806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PART AU — FORM PRODUCTIVITY</w:t>
      </w:r>
    </w:p>
    <w:p w14:paraId="7E08514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167. Don't Copy Database Layout</w:t>
      </w:r>
    </w:p>
    <w:p w14:paraId="2021F01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generated Form might place fields in:</w:t>
      </w:r>
    </w:p>
    <w:p w14:paraId="5103CB1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Arbitrary order.</w:t>
      </w:r>
    </w:p>
    <w:p w14:paraId="19920D9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professional maker reorganizes the Form according to:</w:t>
      </w:r>
    </w:p>
    <w:p w14:paraId="131F249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Technician workflow.</w:t>
      </w:r>
    </w:p>
    <w:p w14:paraId="2CCC193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D89BAA2">
          <v:rect id="_x0000_i3451" style="width:0;height:1.5pt" o:hralign="center" o:hrstd="t" o:hr="t" fillcolor="#a0a0a0" stroked="f"/>
        </w:pict>
      </w:r>
    </w:p>
    <w:p w14:paraId="2CF1053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168. Bad Form</w:t>
      </w:r>
    </w:p>
    <w:p w14:paraId="3561D07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Modified On</w:t>
      </w:r>
    </w:p>
    <w:p w14:paraId="04875BF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Owner</w:t>
      </w:r>
    </w:p>
    <w:p w14:paraId="57E0F54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Subject</w:t>
      </w:r>
    </w:p>
    <w:p w14:paraId="6C2F05C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Resolved On</w:t>
      </w:r>
    </w:p>
    <w:p w14:paraId="62FE753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</w:t>
      </w:r>
    </w:p>
    <w:p w14:paraId="56E3C6F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</w:t>
      </w:r>
    </w:p>
    <w:p w14:paraId="7B55324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Created On</w:t>
      </w:r>
    </w:p>
    <w:p w14:paraId="0E77606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Description</w:t>
      </w:r>
    </w:p>
    <w:p w14:paraId="14BA44A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Priority</w:t>
      </w:r>
    </w:p>
    <w:p w14:paraId="48E9AB5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must hunt for information.</w:t>
      </w:r>
    </w:p>
    <w:p w14:paraId="475E0FA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7C991F3">
          <v:rect id="_x0000_i3452" style="width:0;height:1.5pt" o:hralign="center" o:hrstd="t" o:hr="t" fillcolor="#a0a0a0" stroked="f"/>
        </w:pict>
      </w:r>
    </w:p>
    <w:p w14:paraId="7E8C441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169. Better Form</w:t>
      </w:r>
    </w:p>
    <w:p w14:paraId="661D74A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GENERAL</w:t>
      </w:r>
    </w:p>
    <w:p w14:paraId="131046F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</w:t>
      </w:r>
    </w:p>
    <w:p w14:paraId="727E481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Subject</w:t>
      </w:r>
    </w:p>
    <w:p w14:paraId="71A0919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</w:t>
      </w:r>
    </w:p>
    <w:p w14:paraId="37FD413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Category</w:t>
      </w:r>
    </w:p>
    <w:p w14:paraId="09BBB73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Priority</w:t>
      </w:r>
    </w:p>
    <w:p w14:paraId="0170A9D4" w14:textId="77777777" w:rsidR="00D85DE4" w:rsidRPr="00D85DE4" w:rsidRDefault="00D85DE4" w:rsidP="00D85DE4">
      <w:pPr>
        <w:rPr>
          <w:sz w:val="32"/>
          <w:szCs w:val="32"/>
        </w:rPr>
      </w:pPr>
    </w:p>
    <w:p w14:paraId="5A2FCC4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ASSIGNMENT</w:t>
      </w:r>
    </w:p>
    <w:p w14:paraId="76BBDA3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</w:t>
      </w:r>
    </w:p>
    <w:p w14:paraId="1FAE636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</w:t>
      </w:r>
    </w:p>
    <w:p w14:paraId="0028BCA4" w14:textId="77777777" w:rsidR="00D85DE4" w:rsidRPr="00D85DE4" w:rsidRDefault="00D85DE4" w:rsidP="00D85DE4">
      <w:pPr>
        <w:rPr>
          <w:sz w:val="32"/>
          <w:szCs w:val="32"/>
        </w:rPr>
      </w:pPr>
    </w:p>
    <w:p w14:paraId="35D99EF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REQUEST</w:t>
      </w:r>
    </w:p>
    <w:p w14:paraId="78B45D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Description</w:t>
      </w:r>
    </w:p>
    <w:p w14:paraId="3A682BDE" w14:textId="77777777" w:rsidR="00D85DE4" w:rsidRPr="00D85DE4" w:rsidRDefault="00D85DE4" w:rsidP="00D85DE4">
      <w:pPr>
        <w:rPr>
          <w:sz w:val="32"/>
          <w:szCs w:val="32"/>
        </w:rPr>
      </w:pPr>
    </w:p>
    <w:p w14:paraId="4967C24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RESOLUTION</w:t>
      </w:r>
    </w:p>
    <w:p w14:paraId="2C952DC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Resolution</w:t>
      </w:r>
    </w:p>
    <w:p w14:paraId="720B160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Resolved On</w:t>
      </w:r>
    </w:p>
    <w:p w14:paraId="2E58A40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AF0DA7D">
          <v:rect id="_x0000_i3453" style="width:0;height:1.5pt" o:hralign="center" o:hrstd="t" o:hr="t" fillcolor="#a0a0a0" stroked="f"/>
        </w:pict>
      </w:r>
    </w:p>
    <w:p w14:paraId="1999245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170. Form Design Question</w:t>
      </w:r>
    </w:p>
    <w:p w14:paraId="2314E7B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information should be:</w:t>
      </w:r>
    </w:p>
    <w:p w14:paraId="740B235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Above the fold / immediately visible?</w:t>
      </w:r>
    </w:p>
    <w:p w14:paraId="6A5786B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3AD8DB1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Identity of Ticket</w:t>
      </w:r>
    </w:p>
    <w:p w14:paraId="2C5A312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Priority</w:t>
      </w:r>
    </w:p>
    <w:p w14:paraId="1B1BEA8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Status</w:t>
      </w:r>
    </w:p>
    <w:p w14:paraId="190001B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Assignee</w:t>
      </w:r>
    </w:p>
    <w:p w14:paraId="304EEC2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Requester</w:t>
      </w:r>
    </w:p>
    <w:p w14:paraId="5EC654C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4FAC4A0">
          <v:rect id="_x0000_i3454" style="width:0;height:1.5pt" o:hralign="center" o:hrstd="t" o:hr="t" fillcolor="#a0a0a0" stroked="f"/>
        </w:pict>
      </w:r>
    </w:p>
    <w:p w14:paraId="79AE5FF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AV — VIEW DESIGN CHALLENGE</w:t>
      </w:r>
    </w:p>
    <w:p w14:paraId="31A5014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171. Challenge</w:t>
      </w:r>
    </w:p>
    <w:p w14:paraId="222F5D4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Create:</w:t>
      </w:r>
    </w:p>
    <w:p w14:paraId="0E1B68F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Critical Unassigned Tickets</w:t>
      </w:r>
    </w:p>
    <w:p w14:paraId="4C97316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Filter:</w:t>
      </w:r>
    </w:p>
    <w:p w14:paraId="5F4E726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Priority = Critical</w:t>
      </w:r>
    </w:p>
    <w:p w14:paraId="5F872E7C" w14:textId="77777777" w:rsidR="00D85DE4" w:rsidRPr="00D85DE4" w:rsidRDefault="00D85DE4" w:rsidP="00D85DE4">
      <w:pPr>
        <w:rPr>
          <w:sz w:val="32"/>
          <w:szCs w:val="32"/>
        </w:rPr>
      </w:pPr>
    </w:p>
    <w:p w14:paraId="600F21D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</w:t>
      </w:r>
    </w:p>
    <w:p w14:paraId="3F910F70" w14:textId="77777777" w:rsidR="00D85DE4" w:rsidRPr="00D85DE4" w:rsidRDefault="00D85DE4" w:rsidP="00D85DE4">
      <w:pPr>
        <w:rPr>
          <w:sz w:val="32"/>
          <w:szCs w:val="32"/>
        </w:rPr>
      </w:pPr>
    </w:p>
    <w:p w14:paraId="3B0A249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 Technician = Blank</w:t>
      </w:r>
    </w:p>
    <w:p w14:paraId="0F2A73B9" w14:textId="77777777" w:rsidR="00D85DE4" w:rsidRPr="00D85DE4" w:rsidRDefault="00D85DE4" w:rsidP="00D85DE4">
      <w:pPr>
        <w:rPr>
          <w:sz w:val="32"/>
          <w:szCs w:val="32"/>
        </w:rPr>
      </w:pPr>
    </w:p>
    <w:p w14:paraId="6AA642E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</w:t>
      </w:r>
    </w:p>
    <w:p w14:paraId="076117FF" w14:textId="77777777" w:rsidR="00D85DE4" w:rsidRPr="00D85DE4" w:rsidRDefault="00D85DE4" w:rsidP="00D85DE4">
      <w:pPr>
        <w:rPr>
          <w:sz w:val="32"/>
          <w:szCs w:val="32"/>
        </w:rPr>
      </w:pPr>
    </w:p>
    <w:p w14:paraId="32E24C1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 not Resolved/Closed/Cancelled</w:t>
      </w:r>
    </w:p>
    <w:p w14:paraId="2E8D8F2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3561873">
          <v:rect id="_x0000_i3455" style="width:0;height:1.5pt" o:hralign="center" o:hrstd="t" o:hr="t" fillcolor="#a0a0a0" stroked="f"/>
        </w:pict>
      </w:r>
    </w:p>
    <w:p w14:paraId="07BAB17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172. Columns</w:t>
      </w:r>
    </w:p>
    <w:p w14:paraId="2037600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 chooses.</w:t>
      </w:r>
    </w:p>
    <w:p w14:paraId="076BA3B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Suggested:</w:t>
      </w:r>
    </w:p>
    <w:p w14:paraId="47738B2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Ticket Number</w:t>
      </w:r>
    </w:p>
    <w:p w14:paraId="36AE267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Subject</w:t>
      </w:r>
    </w:p>
    <w:p w14:paraId="52059DA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</w:t>
      </w:r>
    </w:p>
    <w:p w14:paraId="3C7D2ED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Category</w:t>
      </w:r>
    </w:p>
    <w:p w14:paraId="297B940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Created On</w:t>
      </w:r>
    </w:p>
    <w:p w14:paraId="04EB804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8F4C407">
          <v:rect id="_x0000_i3456" style="width:0;height:1.5pt" o:hralign="center" o:hrstd="t" o:hr="t" fillcolor="#a0a0a0" stroked="f"/>
        </w:pict>
      </w:r>
    </w:p>
    <w:p w14:paraId="59A5F20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173. Sort</w:t>
      </w:r>
    </w:p>
    <w:p w14:paraId="4E439BA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Recommended:</w:t>
      </w:r>
    </w:p>
    <w:p w14:paraId="12B7926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Created On ascending.</w:t>
      </w:r>
    </w:p>
    <w:p w14:paraId="2778B5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Why?</w:t>
      </w:r>
    </w:p>
    <w:p w14:paraId="5CCBD39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oldest unassigned Critical Ticket appears:</w:t>
      </w:r>
    </w:p>
    <w:p w14:paraId="128244C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First.</w:t>
      </w:r>
    </w:p>
    <w:p w14:paraId="2A95E4E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11108A0">
          <v:rect id="_x0000_i3457" style="width:0;height:1.5pt" o:hralign="center" o:hrstd="t" o:hr="t" fillcolor="#a0a0a0" stroked="f"/>
        </w:pict>
      </w:r>
    </w:p>
    <w:p w14:paraId="537B64D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AW — PERSONAL VIEW CHALLENGE</w:t>
      </w:r>
    </w:p>
    <w:p w14:paraId="3FD917D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174. User Scenario</w:t>
      </w:r>
    </w:p>
    <w:p w14:paraId="0673D39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frequently works only:</w:t>
      </w:r>
    </w:p>
    <w:p w14:paraId="24883A5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Network Tickets.</w:t>
      </w:r>
    </w:p>
    <w:p w14:paraId="19320AB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Instead of asking the maker to deploy a new app version, the technician may create:</w:t>
      </w:r>
    </w:p>
    <w:p w14:paraId="2FD11D4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 Personal View</w:t>
      </w:r>
    </w:p>
    <w:p w14:paraId="045C81F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if permissions allow.</w:t>
      </w:r>
    </w:p>
    <w:p w14:paraId="6BF18B8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584B1ED">
          <v:rect id="_x0000_i3458" style="width:0;height:1.5pt" o:hralign="center" o:hrstd="t" o:hr="t" fillcolor="#a0a0a0" stroked="f"/>
        </w:pict>
      </w:r>
    </w:p>
    <w:p w14:paraId="2C83CFB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175. Example</w:t>
      </w:r>
    </w:p>
    <w:p w14:paraId="57C415D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Personal View:</w:t>
      </w:r>
    </w:p>
    <w:p w14:paraId="1885BC3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My Network Tickets</w:t>
      </w:r>
    </w:p>
    <w:p w14:paraId="5D92097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Filter:</w:t>
      </w:r>
    </w:p>
    <w:p w14:paraId="46819CE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Category = Network</w:t>
      </w:r>
    </w:p>
    <w:p w14:paraId="756E1E9D" w14:textId="77777777" w:rsidR="00D85DE4" w:rsidRPr="00D85DE4" w:rsidRDefault="00D85DE4" w:rsidP="00D85DE4">
      <w:pPr>
        <w:rPr>
          <w:sz w:val="32"/>
          <w:szCs w:val="32"/>
        </w:rPr>
      </w:pPr>
    </w:p>
    <w:p w14:paraId="1C996A2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</w:t>
      </w:r>
    </w:p>
    <w:p w14:paraId="448AB449" w14:textId="77777777" w:rsidR="00D85DE4" w:rsidRPr="00D85DE4" w:rsidRDefault="00D85DE4" w:rsidP="00D85DE4">
      <w:pPr>
        <w:rPr>
          <w:sz w:val="32"/>
          <w:szCs w:val="32"/>
        </w:rPr>
      </w:pPr>
    </w:p>
    <w:p w14:paraId="183324F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 Technician = Me</w:t>
      </w:r>
    </w:p>
    <w:p w14:paraId="7D1F014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helps individual productivity.</w:t>
      </w:r>
    </w:p>
    <w:p w14:paraId="29802AC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EAA95BC">
          <v:rect id="_x0000_i3459" style="width:0;height:1.5pt" o:hralign="center" o:hrstd="t" o:hr="t" fillcolor="#a0a0a0" stroked="f"/>
        </w:pict>
      </w:r>
    </w:p>
    <w:p w14:paraId="34F5DA0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176. Public vs Personal</w:t>
      </w:r>
    </w:p>
    <w:p w14:paraId="56BB02A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Use:</w:t>
      </w:r>
    </w:p>
    <w:p w14:paraId="5F62C4D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Public View</w:t>
      </w:r>
    </w:p>
    <w:p w14:paraId="6B277BE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when it should become part of standardized organizational application design.</w:t>
      </w:r>
    </w:p>
    <w:p w14:paraId="64C9EF9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Use:</w:t>
      </w:r>
    </w:p>
    <w:p w14:paraId="31F857A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Personal View</w:t>
      </w:r>
    </w:p>
    <w:p w14:paraId="1F46A00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individual working preferences.</w:t>
      </w:r>
    </w:p>
    <w:p w14:paraId="737696B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13F0F76">
          <v:rect id="_x0000_i3460" style="width:0;height:1.5pt" o:hralign="center" o:hrstd="t" o:hr="t" fillcolor="#a0a0a0" stroked="f"/>
        </w:pict>
      </w:r>
    </w:p>
    <w:p w14:paraId="277FF63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AX — DASHBOARD CHALLENGE</w:t>
      </w:r>
    </w:p>
    <w:p w14:paraId="7314933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177. Manager Requirement</w:t>
      </w:r>
    </w:p>
    <w:p w14:paraId="7761520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IT Manager asks:</w:t>
      </w:r>
    </w:p>
    <w:p w14:paraId="6B95438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 need to know what requires attention immediately.</w:t>
      </w:r>
    </w:p>
    <w:p w14:paraId="584CF35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is more useful?</w:t>
      </w:r>
    </w:p>
    <w:p w14:paraId="1B20A50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Dashboard A:</w:t>
      </w:r>
    </w:p>
    <w:p w14:paraId="4E67D58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Tickets by Employee Favorite Color</w:t>
      </w:r>
    </w:p>
    <w:p w14:paraId="0076BF8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or:</w:t>
      </w:r>
    </w:p>
    <w:p w14:paraId="669DAB8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Dashboard B:</w:t>
      </w:r>
    </w:p>
    <w:p w14:paraId="49CB2B7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Tickets by Status</w:t>
      </w:r>
    </w:p>
    <w:p w14:paraId="124E96F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Critical Tickets</w:t>
      </w:r>
    </w:p>
    <w:p w14:paraId="6C01964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Unassigned Tickets</w:t>
      </w:r>
    </w:p>
    <w:p w14:paraId="13EF363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5B00227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B.</w:t>
      </w:r>
    </w:p>
    <w:p w14:paraId="2F370F7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Dashboard components should support:</w:t>
      </w:r>
    </w:p>
    <w:p w14:paraId="6E581E3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Decisions.</w:t>
      </w:r>
    </w:p>
    <w:p w14:paraId="458C1EB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B40E441">
          <v:rect id="_x0000_i3461" style="width:0;height:1.5pt" o:hralign="center" o:hrstd="t" o:hr="t" fillcolor="#a0a0a0" stroked="f"/>
        </w:pict>
      </w:r>
    </w:p>
    <w:p w14:paraId="2B831A5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AY — MODEL-DRIVEN APP MODERN EXPERIENCE</w:t>
      </w:r>
    </w:p>
    <w:p w14:paraId="5F96367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178. Modern Experience</w:t>
      </w:r>
    </w:p>
    <w:p w14:paraId="20B59D8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Current Model-Driven Apps use Microsoft's modern Fluent-based experience.</w:t>
      </w:r>
    </w:p>
    <w:p w14:paraId="7267F88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should not spend today attempting to make the app look like:</w:t>
      </w:r>
    </w:p>
    <w:p w14:paraId="19B6931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 custom Canvas App.</w:t>
      </w:r>
    </w:p>
    <w:p w14:paraId="0C357B7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Model-Driven Apps deliberately provide:</w:t>
      </w:r>
    </w:p>
    <w:p w14:paraId="7ACDB70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Standardized business UI.</w:t>
      </w:r>
    </w:p>
    <w:p w14:paraId="40F46A7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38168E8">
          <v:rect id="_x0000_i3462" style="width:0;height:1.5pt" o:hralign="center" o:hrstd="t" o:hr="t" fillcolor="#a0a0a0" stroked="f"/>
        </w:pict>
      </w:r>
    </w:p>
    <w:p w14:paraId="7BA5B4C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179. Advantage</w:t>
      </w:r>
    </w:p>
    <w:p w14:paraId="1F15ADD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means less maker effort on:</w:t>
      </w:r>
    </w:p>
    <w:p w14:paraId="1DBB89C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Button spacing</w:t>
      </w:r>
    </w:p>
    <w:p w14:paraId="3EA2056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Screen responsiveness</w:t>
      </w:r>
    </w:p>
    <w:p w14:paraId="68B6971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Grid mechanics</w:t>
      </w:r>
    </w:p>
    <w:p w14:paraId="3FCF10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Form responsiveness</w:t>
      </w:r>
    </w:p>
    <w:p w14:paraId="05AD028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 more focus on:</w:t>
      </w:r>
    </w:p>
    <w:p w14:paraId="594740B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Business structure.</w:t>
      </w:r>
    </w:p>
    <w:p w14:paraId="1D89E15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6A25735">
          <v:rect id="_x0000_i3463" style="width:0;height:1.5pt" o:hralign="center" o:hrstd="t" o:hr="t" fillcolor="#a0a0a0" stroked="f"/>
        </w:pict>
      </w:r>
    </w:p>
    <w:p w14:paraId="4D96263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180. Tradeoff</w:t>
      </w:r>
    </w:p>
    <w:p w14:paraId="1445BA0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Canvas App:</w:t>
      </w:r>
    </w:p>
    <w:p w14:paraId="51FE0CB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More visual control.</w:t>
      </w:r>
    </w:p>
    <w:p w14:paraId="1A3A731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 App:</w:t>
      </w:r>
    </w:p>
    <w:p w14:paraId="4F5F06F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More standardized layout.</w:t>
      </w:r>
    </w:p>
    <w:p w14:paraId="0B99F22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Neither is:</w:t>
      </w:r>
    </w:p>
    <w:p w14:paraId="2BEB177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Universally better.</w:t>
      </w:r>
    </w:p>
    <w:p w14:paraId="74EFCF2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Use the one that fits:</w:t>
      </w:r>
    </w:p>
    <w:p w14:paraId="2EEBCBD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The persona and process.</w:t>
      </w:r>
    </w:p>
    <w:p w14:paraId="26F8A0F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CF87EAC">
          <v:rect id="_x0000_i3464" style="width:0;height:1.5pt" o:hralign="center" o:hrstd="t" o:hr="t" fillcolor="#a0a0a0" stroked="f"/>
        </w:pict>
      </w:r>
    </w:p>
    <w:p w14:paraId="2B433E9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PART AZ — COMMON ERRORS</w:t>
      </w:r>
    </w:p>
    <w:p w14:paraId="4DC4855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181. Error 1 — Model-Driven Option Missing</w:t>
      </w:r>
    </w:p>
    <w:p w14:paraId="073D133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Possible:</w:t>
      </w:r>
    </w:p>
    <w:p w14:paraId="4D16AA9A" w14:textId="77777777" w:rsidR="00D85DE4" w:rsidRPr="00D85DE4" w:rsidRDefault="00D85DE4">
      <w:pPr>
        <w:numPr>
          <w:ilvl w:val="0"/>
          <w:numId w:val="17"/>
        </w:numPr>
        <w:rPr>
          <w:sz w:val="32"/>
          <w:szCs w:val="32"/>
        </w:rPr>
      </w:pPr>
      <w:r w:rsidRPr="00D85DE4">
        <w:rPr>
          <w:sz w:val="32"/>
          <w:szCs w:val="32"/>
        </w:rPr>
        <w:t>Wrong environment</w:t>
      </w:r>
    </w:p>
    <w:p w14:paraId="799BA152" w14:textId="77777777" w:rsidR="00D85DE4" w:rsidRPr="00D85DE4" w:rsidRDefault="00D85DE4">
      <w:pPr>
        <w:numPr>
          <w:ilvl w:val="0"/>
          <w:numId w:val="17"/>
        </w:numPr>
        <w:rPr>
          <w:sz w:val="32"/>
          <w:szCs w:val="32"/>
        </w:rPr>
      </w:pPr>
      <w:r w:rsidRPr="00D85DE4">
        <w:rPr>
          <w:sz w:val="32"/>
          <w:szCs w:val="32"/>
        </w:rPr>
        <w:t>Environment has no Dataverse</w:t>
      </w:r>
    </w:p>
    <w:p w14:paraId="6288BCA6" w14:textId="77777777" w:rsidR="00D85DE4" w:rsidRPr="00D85DE4" w:rsidRDefault="00D85DE4">
      <w:pPr>
        <w:numPr>
          <w:ilvl w:val="0"/>
          <w:numId w:val="17"/>
        </w:numPr>
        <w:rPr>
          <w:sz w:val="32"/>
          <w:szCs w:val="32"/>
        </w:rPr>
      </w:pPr>
      <w:r w:rsidRPr="00D85DE4">
        <w:rPr>
          <w:sz w:val="32"/>
          <w:szCs w:val="32"/>
        </w:rPr>
        <w:t>Insufficient Maker permissions</w:t>
      </w:r>
    </w:p>
    <w:p w14:paraId="32BA21D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 Apps require:</w:t>
      </w:r>
    </w:p>
    <w:p w14:paraId="29B21B4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Dataverse.</w:t>
      </w:r>
    </w:p>
    <w:p w14:paraId="30CCBC7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4204DF9">
          <v:rect id="_x0000_i3465" style="width:0;height:1.5pt" o:hralign="center" o:hrstd="t" o:hr="t" fillcolor="#a0a0a0" stroked="f"/>
        </w:pict>
      </w:r>
    </w:p>
    <w:p w14:paraId="39672D5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182. Error 2 — Table Missing From App</w:t>
      </w:r>
    </w:p>
    <w:p w14:paraId="46437C6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Check:</w:t>
      </w:r>
    </w:p>
    <w:p w14:paraId="260984A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Table exists?</w:t>
      </w:r>
    </w:p>
    <w:p w14:paraId="56326B0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Correct Solution?</w:t>
      </w:r>
    </w:p>
    <w:p w14:paraId="674006F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Added as app Page?</w:t>
      </w:r>
    </w:p>
    <w:p w14:paraId="1E58FAE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Published?</w:t>
      </w:r>
    </w:p>
    <w:p w14:paraId="569DD4A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65C19DA">
          <v:rect id="_x0000_i3466" style="width:0;height:1.5pt" o:hralign="center" o:hrstd="t" o:hr="t" fillcolor="#a0a0a0" stroked="f"/>
        </w:pict>
      </w:r>
    </w:p>
    <w:p w14:paraId="7FF3934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183. Error 3 — View Doesn't Appear</w:t>
      </w:r>
    </w:p>
    <w:p w14:paraId="3E662D1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Check:</w:t>
      </w:r>
    </w:p>
    <w:p w14:paraId="70DC8F9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View saved?</w:t>
      </w:r>
    </w:p>
    <w:p w14:paraId="587E661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View published?</w:t>
      </w:r>
    </w:p>
    <w:p w14:paraId="041F0AC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View included in app?</w:t>
      </w:r>
    </w:p>
    <w:p w14:paraId="35ED0AE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App republished?</w:t>
      </w:r>
    </w:p>
    <w:p w14:paraId="61C8D40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4658BC94">
          <v:rect id="_x0000_i3467" style="width:0;height:1.5pt" o:hralign="center" o:hrstd="t" o:hr="t" fillcolor="#a0a0a0" stroked="f"/>
        </w:pict>
      </w:r>
    </w:p>
    <w:p w14:paraId="707AF7A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184. Error 4 — Too Many Views</w:t>
      </w:r>
    </w:p>
    <w:p w14:paraId="387B4C6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App shows:</w:t>
      </w:r>
    </w:p>
    <w:p w14:paraId="6D2E248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Active Tickets</w:t>
      </w:r>
    </w:p>
    <w:p w14:paraId="1E3CB347" w14:textId="77777777" w:rsidR="00D85DE4" w:rsidRPr="00D85DE4" w:rsidRDefault="00D85DE4" w:rsidP="00D85DE4">
      <w:pPr>
        <w:rPr>
          <w:sz w:val="32"/>
          <w:szCs w:val="32"/>
        </w:rPr>
      </w:pPr>
    </w:p>
    <w:p w14:paraId="19B6691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Inactive Tickets</w:t>
      </w:r>
    </w:p>
    <w:p w14:paraId="05E93C1F" w14:textId="77777777" w:rsidR="00D85DE4" w:rsidRPr="00D85DE4" w:rsidRDefault="00D85DE4" w:rsidP="00D85DE4">
      <w:pPr>
        <w:rPr>
          <w:sz w:val="32"/>
          <w:szCs w:val="32"/>
        </w:rPr>
      </w:pPr>
    </w:p>
    <w:p w14:paraId="5FB4124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Associated View</w:t>
      </w:r>
    </w:p>
    <w:p w14:paraId="1A2F1826" w14:textId="77777777" w:rsidR="00D85DE4" w:rsidRPr="00D85DE4" w:rsidRDefault="00D85DE4" w:rsidP="00D85DE4">
      <w:pPr>
        <w:rPr>
          <w:sz w:val="32"/>
          <w:szCs w:val="32"/>
        </w:rPr>
      </w:pPr>
    </w:p>
    <w:p w14:paraId="1BBE2D2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Lookup View</w:t>
      </w:r>
    </w:p>
    <w:p w14:paraId="69D78969" w14:textId="77777777" w:rsidR="00D85DE4" w:rsidRPr="00D85DE4" w:rsidRDefault="00D85DE4" w:rsidP="00D85DE4">
      <w:pPr>
        <w:rPr>
          <w:sz w:val="32"/>
          <w:szCs w:val="32"/>
        </w:rPr>
      </w:pPr>
    </w:p>
    <w:p w14:paraId="0CBF633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Old View</w:t>
      </w:r>
    </w:p>
    <w:p w14:paraId="254E78FF" w14:textId="77777777" w:rsidR="00D85DE4" w:rsidRPr="00D85DE4" w:rsidRDefault="00D85DE4" w:rsidP="00D85DE4">
      <w:pPr>
        <w:rPr>
          <w:sz w:val="32"/>
          <w:szCs w:val="32"/>
        </w:rPr>
      </w:pPr>
    </w:p>
    <w:p w14:paraId="4E8488B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Test View</w:t>
      </w:r>
    </w:p>
    <w:p w14:paraId="4D7D58D3" w14:textId="77777777" w:rsidR="00D85DE4" w:rsidRPr="00D85DE4" w:rsidRDefault="00D85DE4" w:rsidP="00D85DE4">
      <w:pPr>
        <w:rPr>
          <w:sz w:val="32"/>
          <w:szCs w:val="32"/>
        </w:rPr>
      </w:pPr>
    </w:p>
    <w:p w14:paraId="5CC5850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View 1</w:t>
      </w:r>
    </w:p>
    <w:p w14:paraId="208D0003" w14:textId="77777777" w:rsidR="00D85DE4" w:rsidRPr="00D85DE4" w:rsidRDefault="00D85DE4" w:rsidP="00D85DE4">
      <w:pPr>
        <w:rPr>
          <w:sz w:val="32"/>
          <w:szCs w:val="32"/>
        </w:rPr>
      </w:pPr>
    </w:p>
    <w:p w14:paraId="5C463BD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View Copy</w:t>
      </w:r>
    </w:p>
    <w:p w14:paraId="0D72B59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Problem:</w:t>
      </w:r>
    </w:p>
    <w:p w14:paraId="04AE5AA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App includes every available View.</w:t>
      </w:r>
    </w:p>
    <w:p w14:paraId="2FD93E0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Configure:</w:t>
      </w:r>
    </w:p>
    <w:p w14:paraId="3C2D0ED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Only useful Views.</w:t>
      </w:r>
    </w:p>
    <w:p w14:paraId="27A05EA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55474152">
          <v:rect id="_x0000_i3468" style="width:0;height:1.5pt" o:hralign="center" o:hrstd="t" o:hr="t" fillcolor="#a0a0a0" stroked="f"/>
        </w:pict>
      </w:r>
    </w:p>
    <w:p w14:paraId="4E5CC84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185. Error 5 — Wrong Form Opens</w:t>
      </w:r>
    </w:p>
    <w:p w14:paraId="587BEC7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Possible:</w:t>
      </w:r>
    </w:p>
    <w:p w14:paraId="252B4C3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Technician form isn't included</w:t>
      </w:r>
    </w:p>
    <w:p w14:paraId="0917187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Another Main Form has higher priority</w:t>
      </w:r>
    </w:p>
    <w:p w14:paraId="56137D0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Form security configuration</w:t>
      </w:r>
    </w:p>
    <w:p w14:paraId="44B14F6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Form order</w:t>
      </w:r>
    </w:p>
    <w:p w14:paraId="61405A5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Fallback Form behavior</w:t>
      </w:r>
    </w:p>
    <w:p w14:paraId="7CD79F3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Check:</w:t>
      </w:r>
    </w:p>
    <w:p w14:paraId="7703DD5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App form configuration.</w:t>
      </w:r>
    </w:p>
    <w:p w14:paraId="6A5037A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9A1D28A">
          <v:rect id="_x0000_i3469" style="width:0;height:1.5pt" o:hralign="center" o:hrstd="t" o:hr="t" fillcolor="#a0a0a0" stroked="f"/>
        </w:pict>
      </w:r>
    </w:p>
    <w:p w14:paraId="227355F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186. Error 6 — Quick Create Doesn't Appear</w:t>
      </w:r>
    </w:p>
    <w:p w14:paraId="3DB6825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Check:</w:t>
      </w:r>
    </w:p>
    <w:p w14:paraId="1DB3C6C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Quick Create Form exists</w:t>
      </w:r>
    </w:p>
    <w:p w14:paraId="14DDCBD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Quick Create enabled/supported for table</w:t>
      </w:r>
    </w:p>
    <w:p w14:paraId="1BE0A64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Form published</w:t>
      </w:r>
    </w:p>
    <w:p w14:paraId="1457E91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Included/configured correctly</w:t>
      </w:r>
    </w:p>
    <w:p w14:paraId="0B9584B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016B340">
          <v:rect id="_x0000_i3470" style="width:0;height:1.5pt" o:hralign="center" o:hrstd="t" o:hr="t" fillcolor="#a0a0a0" stroked="f"/>
        </w:pict>
      </w:r>
    </w:p>
    <w:p w14:paraId="0210981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187. Error 7 — User Can See Form But Cannot Save</w:t>
      </w:r>
    </w:p>
    <w:p w14:paraId="51A7E57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Likely:</w:t>
      </w:r>
    </w:p>
    <w:p w14:paraId="311A5BF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 Security Role.</w:t>
      </w:r>
    </w:p>
    <w:p w14:paraId="5B473F3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Form exists.</w:t>
      </w:r>
    </w:p>
    <w:p w14:paraId="5751001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But user lacks:</w:t>
      </w:r>
    </w:p>
    <w:p w14:paraId="597C52E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Write</w:t>
      </w:r>
    </w:p>
    <w:p w14:paraId="11857A1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Append</w:t>
      </w:r>
    </w:p>
    <w:p w14:paraId="48AA1FE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Append To</w:t>
      </w:r>
    </w:p>
    <w:p w14:paraId="419675F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or related required privileges.</w:t>
      </w:r>
    </w:p>
    <w:p w14:paraId="4438ACD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1E78427">
          <v:rect id="_x0000_i3471" style="width:0;height:1.5pt" o:hralign="center" o:hrstd="t" o:hr="t" fillcolor="#a0a0a0" stroked="f"/>
        </w:pict>
      </w:r>
    </w:p>
    <w:p w14:paraId="4D4CB19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188. Error 8 — User Can Update Too Much</w:t>
      </w:r>
    </w:p>
    <w:p w14:paraId="1244D74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Check:</w:t>
      </w:r>
    </w:p>
    <w:p w14:paraId="7602885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Assigned roles</w:t>
      </w:r>
    </w:p>
    <w:p w14:paraId="5A35667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Team roles</w:t>
      </w:r>
    </w:p>
    <w:p w14:paraId="4DA9D76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Organization-level privileges</w:t>
      </w:r>
    </w:p>
    <w:p w14:paraId="07B945E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Form security</w:t>
      </w:r>
    </w:p>
    <w:p w14:paraId="69BBDE0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Table security</w:t>
      </w:r>
    </w:p>
    <w:p w14:paraId="674178F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not try to fix security only by:</w:t>
      </w:r>
    </w:p>
    <w:p w14:paraId="55CADEC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Hiding Form fields.</w:t>
      </w:r>
    </w:p>
    <w:p w14:paraId="62D0FE2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9C5A734">
          <v:rect id="_x0000_i3472" style="width:0;height:1.5pt" o:hralign="center" o:hrstd="t" o:hr="t" fillcolor="#a0a0a0" stroked="f"/>
        </w:pict>
      </w:r>
    </w:p>
    <w:p w14:paraId="06B2650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189. Error 9 — Chart Empty</w:t>
      </w:r>
    </w:p>
    <w:p w14:paraId="04D9742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Check:</w:t>
      </w:r>
    </w:p>
    <w:p w14:paraId="254932F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Chart table</w:t>
      </w:r>
    </w:p>
    <w:p w14:paraId="0434F5D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View/filter</w:t>
      </w:r>
    </w:p>
    <w:p w14:paraId="7EC6FC5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 exists</w:t>
      </w:r>
    </w:p>
    <w:p w14:paraId="32CC406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User security access</w:t>
      </w:r>
    </w:p>
    <w:p w14:paraId="60D0316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Chart configuration</w:t>
      </w:r>
    </w:p>
    <w:p w14:paraId="2E03D87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EAC6A54">
          <v:rect id="_x0000_i3473" style="width:0;height:1.5pt" o:hralign="center" o:hrstd="t" o:hr="t" fillcolor="#a0a0a0" stroked="f"/>
        </w:pict>
      </w:r>
    </w:p>
    <w:p w14:paraId="64933E5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190. Error 10 — Dashboard Doesn't Appear</w:t>
      </w:r>
    </w:p>
    <w:p w14:paraId="7FCB80E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Check:</w:t>
      </w:r>
    </w:p>
    <w:p w14:paraId="3D1CC39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Dashboard published</w:t>
      </w:r>
    </w:p>
    <w:p w14:paraId="1388F93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Dashboard added to app</w:t>
      </w:r>
    </w:p>
    <w:p w14:paraId="08CE4A2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App published</w:t>
      </w:r>
    </w:p>
    <w:p w14:paraId="6CFFFF2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User privileges</w:t>
      </w:r>
    </w:p>
    <w:p w14:paraId="33EC697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777FCB3">
          <v:rect id="_x0000_i3474" style="width:0;height:1.5pt" o:hralign="center" o:hrstd="t" o:hr="t" fillcolor="#a0a0a0" stroked="f"/>
        </w:pict>
      </w:r>
    </w:p>
    <w:p w14:paraId="0F96BC1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191. Error 11 — Employee Quick View Empty</w:t>
      </w:r>
    </w:p>
    <w:p w14:paraId="24BAB19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Check:</w:t>
      </w:r>
    </w:p>
    <w:p w14:paraId="293BFBF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Lookup contains value</w:t>
      </w:r>
    </w:p>
    <w:p w14:paraId="7D3F2F1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Quick View Form configured</w:t>
      </w:r>
    </w:p>
    <w:p w14:paraId="7BFD795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Correct relationship</w:t>
      </w:r>
    </w:p>
    <w:p w14:paraId="4623DFA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User has Read privilege on Employee</w:t>
      </w:r>
    </w:p>
    <w:p w14:paraId="69490C8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1260CE1">
          <v:rect id="_x0000_i3475" style="width:0;height:1.5pt" o:hralign="center" o:hrstd="t" o:hr="t" fillcolor="#a0a0a0" stroked="f"/>
        </w:pict>
      </w:r>
    </w:p>
    <w:p w14:paraId="3272434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BA — DEBUGGING EXERCISE</w:t>
      </w:r>
    </w:p>
    <w:p w14:paraId="648ACE8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192. Scenario 1</w:t>
      </w:r>
    </w:p>
    <w:p w14:paraId="3C2220E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says:</w:t>
      </w:r>
    </w:p>
    <w:p w14:paraId="0455348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 can open the application but I can't see any Tickets.</w:t>
      </w:r>
    </w:p>
    <w:p w14:paraId="53CD0D7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Possible reasons:</w:t>
      </w:r>
    </w:p>
    <w:p w14:paraId="7C8B443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Security role</w:t>
      </w:r>
    </w:p>
    <w:p w14:paraId="05C4904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View filters</w:t>
      </w:r>
    </w:p>
    <w:p w14:paraId="60DECFC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Record ownership/access</w:t>
      </w:r>
    </w:p>
    <w:p w14:paraId="5ED5C7A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Wrong environment</w:t>
      </w:r>
    </w:p>
    <w:p w14:paraId="4A5A358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No data</w:t>
      </w:r>
    </w:p>
    <w:p w14:paraId="01C360C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Investigate systematically.</w:t>
      </w:r>
    </w:p>
    <w:p w14:paraId="3F6517C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BC91A3C">
          <v:rect id="_x0000_i3476" style="width:0;height:1.5pt" o:hralign="center" o:hrstd="t" o:hr="t" fillcolor="#a0a0a0" stroked="f"/>
        </w:pict>
      </w:r>
    </w:p>
    <w:p w14:paraId="244ED4F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193. Scenario 2</w:t>
      </w:r>
    </w:p>
    <w:p w14:paraId="7F4CC8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Manager sees:</w:t>
      </w:r>
    </w:p>
    <w:p w14:paraId="3FBEFA8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5 Open Tickets</w:t>
      </w:r>
    </w:p>
    <w:p w14:paraId="1C9D88C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while technician sees:</w:t>
      </w:r>
    </w:p>
    <w:p w14:paraId="6294E03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 Open Tickets.</w:t>
      </w:r>
    </w:p>
    <w:p w14:paraId="046A27A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Is that automatically an error?</w:t>
      </w:r>
    </w:p>
    <w:p w14:paraId="777FCF5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7D4213B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No.</w:t>
      </w:r>
    </w:p>
    <w:p w14:paraId="6AFC69D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Different security access can produce different result sets.</w:t>
      </w:r>
    </w:p>
    <w:p w14:paraId="7074524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D004B6F">
          <v:rect id="_x0000_i3477" style="width:0;height:1.5pt" o:hralign="center" o:hrstd="t" o:hr="t" fillcolor="#a0a0a0" stroked="f"/>
        </w:pict>
      </w:r>
    </w:p>
    <w:p w14:paraId="3984BE5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194. Scenario 3</w:t>
      </w:r>
    </w:p>
    <w:p w14:paraId="3487D08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changes:</w:t>
      </w:r>
    </w:p>
    <w:p w14:paraId="59577D3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 Technician</w:t>
      </w:r>
    </w:p>
    <w:p w14:paraId="0C6CA8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but record Owner does not change.</w:t>
      </w:r>
    </w:p>
    <w:p w14:paraId="3F7D0C2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Bug?</w:t>
      </w:r>
    </w:p>
    <w:p w14:paraId="3B4848C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5F1BCF0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Not necessarily.</w:t>
      </w:r>
    </w:p>
    <w:p w14:paraId="48E150B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These are:</w:t>
      </w:r>
    </w:p>
    <w:p w14:paraId="06E2B09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Different fields/concepts.</w:t>
      </w:r>
    </w:p>
    <w:p w14:paraId="419E1DA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F5AC0C9">
          <v:rect id="_x0000_i3478" style="width:0;height:1.5pt" o:hralign="center" o:hrstd="t" o:hr="t" fillcolor="#a0a0a0" stroked="f"/>
        </w:pict>
      </w:r>
    </w:p>
    <w:p w14:paraId="69E34B8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195. Scenario 4</w:t>
      </w:r>
    </w:p>
    <w:p w14:paraId="4FD47F8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creates Ticket in Canvas App.</w:t>
      </w:r>
    </w:p>
    <w:p w14:paraId="262D854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doesn't appear immediately in technician's:</w:t>
      </w:r>
    </w:p>
    <w:p w14:paraId="3B5F052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High Priority Tickets.</w:t>
      </w:r>
    </w:p>
    <w:p w14:paraId="4756906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Possible:</w:t>
      </w:r>
    </w:p>
    <w:p w14:paraId="5EED847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selected:</w:t>
      </w:r>
    </w:p>
    <w:p w14:paraId="58FFE86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Medium.</w:t>
      </w:r>
    </w:p>
    <w:p w14:paraId="6C82A39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View is correctly filtering:</w:t>
      </w:r>
    </w:p>
    <w:p w14:paraId="6ACA7CD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High/Critical only.</w:t>
      </w:r>
    </w:p>
    <w:p w14:paraId="752546A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Always verify business conditions.</w:t>
      </w:r>
    </w:p>
    <w:p w14:paraId="32149E8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7A2A23A">
          <v:rect id="_x0000_i3479" style="width:0;height:1.5pt" o:hralign="center" o:hrstd="t" o:hr="t" fillcolor="#a0a0a0" stroked="f"/>
        </w:pict>
      </w:r>
    </w:p>
    <w:p w14:paraId="5C1298D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196. Scenario 5</w:t>
      </w:r>
    </w:p>
    <w:p w14:paraId="507ECE0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manually sets:</w:t>
      </w:r>
    </w:p>
    <w:p w14:paraId="2BB3569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Status = Resolved</w:t>
      </w:r>
    </w:p>
    <w:p w14:paraId="1A0D832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without Resolution.</w:t>
      </w:r>
    </w:p>
    <w:p w14:paraId="136C12C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does this reveal?</w:t>
      </w:r>
    </w:p>
    <w:p w14:paraId="341A3AC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6D4EE61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We need stronger:</w:t>
      </w:r>
    </w:p>
    <w:p w14:paraId="06DE313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Business Process Validation.</w:t>
      </w:r>
    </w:p>
    <w:p w14:paraId="1511CBB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is a future enhancement using:</w:t>
      </w:r>
    </w:p>
    <w:p w14:paraId="66C00331" w14:textId="77777777" w:rsidR="00D85DE4" w:rsidRPr="00D85DE4" w:rsidRDefault="00D85DE4">
      <w:pPr>
        <w:numPr>
          <w:ilvl w:val="0"/>
          <w:numId w:val="18"/>
        </w:numPr>
        <w:rPr>
          <w:sz w:val="32"/>
          <w:szCs w:val="32"/>
        </w:rPr>
      </w:pPr>
      <w:r w:rsidRPr="00D85DE4">
        <w:rPr>
          <w:sz w:val="32"/>
          <w:szCs w:val="32"/>
        </w:rPr>
        <w:t>Business Rules</w:t>
      </w:r>
    </w:p>
    <w:p w14:paraId="6F4749FC" w14:textId="77777777" w:rsidR="00D85DE4" w:rsidRPr="00D85DE4" w:rsidRDefault="00D85DE4">
      <w:pPr>
        <w:numPr>
          <w:ilvl w:val="0"/>
          <w:numId w:val="18"/>
        </w:numPr>
        <w:rPr>
          <w:sz w:val="32"/>
          <w:szCs w:val="32"/>
        </w:rPr>
      </w:pPr>
      <w:r w:rsidRPr="00D85DE4">
        <w:rPr>
          <w:sz w:val="32"/>
          <w:szCs w:val="32"/>
        </w:rPr>
        <w:t>Automation</w:t>
      </w:r>
    </w:p>
    <w:p w14:paraId="1CEE4AED" w14:textId="77777777" w:rsidR="00D85DE4" w:rsidRPr="00D85DE4" w:rsidRDefault="00D85DE4">
      <w:pPr>
        <w:numPr>
          <w:ilvl w:val="0"/>
          <w:numId w:val="18"/>
        </w:numPr>
        <w:rPr>
          <w:sz w:val="32"/>
          <w:szCs w:val="32"/>
        </w:rPr>
      </w:pPr>
      <w:r w:rsidRPr="00D85DE4">
        <w:rPr>
          <w:sz w:val="32"/>
          <w:szCs w:val="32"/>
        </w:rPr>
        <w:t>Business Process Flow</w:t>
      </w:r>
    </w:p>
    <w:p w14:paraId="7CBD1BAB" w14:textId="77777777" w:rsidR="00D85DE4" w:rsidRPr="00D85DE4" w:rsidRDefault="00D85DE4">
      <w:pPr>
        <w:numPr>
          <w:ilvl w:val="0"/>
          <w:numId w:val="18"/>
        </w:numPr>
        <w:rPr>
          <w:sz w:val="32"/>
          <w:szCs w:val="32"/>
        </w:rPr>
      </w:pPr>
      <w:r w:rsidRPr="00D85DE4">
        <w:rPr>
          <w:sz w:val="32"/>
          <w:szCs w:val="32"/>
        </w:rPr>
        <w:t>Other logic</w:t>
      </w:r>
    </w:p>
    <w:p w14:paraId="7DDB6A7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53688A7">
          <v:rect id="_x0000_i3480" style="width:0;height:1.5pt" o:hralign="center" o:hrstd="t" o:hr="t" fillcolor="#a0a0a0" stroked="f"/>
        </w:pict>
      </w:r>
    </w:p>
    <w:p w14:paraId="658FBD6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BB — BUSINESS PROCESS FLOW PREVIEW</w:t>
      </w:r>
    </w:p>
    <w:p w14:paraId="566118F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197. Future Enhancement</w:t>
      </w:r>
    </w:p>
    <w:p w14:paraId="660796B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Support Ticket could eventually use a:</w:t>
      </w:r>
    </w:p>
    <w:p w14:paraId="4C2CF1C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Business Process Flow</w:t>
      </w:r>
    </w:p>
    <w:p w14:paraId="7343FAD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with stages:</w:t>
      </w:r>
    </w:p>
    <w:p w14:paraId="11FBEA7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REPORTED</w:t>
      </w:r>
    </w:p>
    <w:p w14:paraId="085FC78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5D7570A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v</w:t>
      </w:r>
    </w:p>
    <w:p w14:paraId="7D6EEFB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TRIAGE</w:t>
      </w:r>
    </w:p>
    <w:p w14:paraId="23EEF26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20D7539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v</w:t>
      </w:r>
    </w:p>
    <w:p w14:paraId="7FAE4B0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</w:t>
      </w:r>
    </w:p>
    <w:p w14:paraId="5C8030F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3CE3583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v</w:t>
      </w:r>
    </w:p>
    <w:p w14:paraId="78BBD95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WORK</w:t>
      </w:r>
    </w:p>
    <w:p w14:paraId="598DFAF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 xml:space="preserve">   |</w:t>
      </w:r>
    </w:p>
    <w:p w14:paraId="36E24C5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v</w:t>
      </w:r>
    </w:p>
    <w:p w14:paraId="2296B72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RESOLUTION</w:t>
      </w:r>
    </w:p>
    <w:p w14:paraId="0AFD83C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3AB521A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v</w:t>
      </w:r>
    </w:p>
    <w:p w14:paraId="51D85AD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CLOSURE</w:t>
      </w:r>
    </w:p>
    <w:p w14:paraId="7421777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This can guide technicians through:</w:t>
      </w:r>
    </w:p>
    <w:p w14:paraId="42F010A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 structured business process.</w:t>
      </w:r>
    </w:p>
    <w:p w14:paraId="0EBABD9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We will revisit process automation later.</w:t>
      </w:r>
    </w:p>
    <w:p w14:paraId="2D08202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82532A2">
          <v:rect id="_x0000_i3481" style="width:0;height:1.5pt" o:hralign="center" o:hrstd="t" o:hr="t" fillcolor="#a0a0a0" stroked="f"/>
        </w:pict>
      </w:r>
    </w:p>
    <w:p w14:paraId="2BC71B6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BC — INDEPENDENT CHALLENGE</w:t>
      </w:r>
    </w:p>
    <w:p w14:paraId="10738CC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198. Challenge — Technician Workspace</w:t>
      </w:r>
    </w:p>
    <w:p w14:paraId="3BEC448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independently improve the app.</w:t>
      </w:r>
    </w:p>
    <w:p w14:paraId="720E86A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Requirements:</w:t>
      </w:r>
    </w:p>
    <w:p w14:paraId="325170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 one additional View:</w:t>
      </w:r>
    </w:p>
    <w:p w14:paraId="7949DD7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My Active High Priority Tickets</w:t>
      </w:r>
    </w:p>
    <w:p w14:paraId="21C1297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Filter:</w:t>
      </w:r>
    </w:p>
    <w:p w14:paraId="0A61A0E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Assigned Technician = current technician</w:t>
      </w:r>
    </w:p>
    <w:p w14:paraId="5E66F830" w14:textId="77777777" w:rsidR="00D85DE4" w:rsidRPr="00D85DE4" w:rsidRDefault="00D85DE4" w:rsidP="00D85DE4">
      <w:pPr>
        <w:rPr>
          <w:sz w:val="32"/>
          <w:szCs w:val="32"/>
        </w:rPr>
      </w:pPr>
    </w:p>
    <w:p w14:paraId="2F4C38B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</w:t>
      </w:r>
    </w:p>
    <w:p w14:paraId="1A28477B" w14:textId="77777777" w:rsidR="00D85DE4" w:rsidRPr="00D85DE4" w:rsidRDefault="00D85DE4" w:rsidP="00D85DE4">
      <w:pPr>
        <w:rPr>
          <w:sz w:val="32"/>
          <w:szCs w:val="32"/>
        </w:rPr>
      </w:pPr>
    </w:p>
    <w:p w14:paraId="164AF75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Priority = High OR Critical</w:t>
      </w:r>
    </w:p>
    <w:p w14:paraId="54FFFDFA" w14:textId="77777777" w:rsidR="00D85DE4" w:rsidRPr="00D85DE4" w:rsidRDefault="00D85DE4" w:rsidP="00D85DE4">
      <w:pPr>
        <w:rPr>
          <w:sz w:val="32"/>
          <w:szCs w:val="32"/>
        </w:rPr>
      </w:pPr>
    </w:p>
    <w:p w14:paraId="7BBF48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</w:t>
      </w:r>
    </w:p>
    <w:p w14:paraId="744180F9" w14:textId="77777777" w:rsidR="00D85DE4" w:rsidRPr="00D85DE4" w:rsidRDefault="00D85DE4" w:rsidP="00D85DE4">
      <w:pPr>
        <w:rPr>
          <w:sz w:val="32"/>
          <w:szCs w:val="32"/>
        </w:rPr>
      </w:pPr>
    </w:p>
    <w:p w14:paraId="0FFDD65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Status not Resolved/Closed/Cancelled</w:t>
      </w:r>
    </w:p>
    <w:p w14:paraId="18152B5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6141AAA">
          <v:rect id="_x0000_i3482" style="width:0;height:1.5pt" o:hralign="center" o:hrstd="t" o:hr="t" fillcolor="#a0a0a0" stroked="f"/>
        </w:pict>
      </w:r>
    </w:p>
    <w:p w14:paraId="7F2B761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199. Challenge Form Improvement</w:t>
      </w:r>
    </w:p>
    <w:p w14:paraId="415F903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Add:</w:t>
      </w:r>
    </w:p>
    <w:p w14:paraId="0A2BE7F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Quick View</w:t>
      </w:r>
    </w:p>
    <w:p w14:paraId="516FD19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to Technician Form.</w:t>
      </w:r>
    </w:p>
    <w:p w14:paraId="49C8714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Include:</w:t>
      </w:r>
    </w:p>
    <w:p w14:paraId="29AED8C9" w14:textId="77777777" w:rsidR="00D85DE4" w:rsidRPr="00D85DE4" w:rsidRDefault="00D85DE4">
      <w:pPr>
        <w:numPr>
          <w:ilvl w:val="0"/>
          <w:numId w:val="19"/>
        </w:numPr>
        <w:rPr>
          <w:sz w:val="32"/>
          <w:szCs w:val="32"/>
        </w:rPr>
      </w:pPr>
      <w:r w:rsidRPr="00D85DE4">
        <w:rPr>
          <w:sz w:val="32"/>
          <w:szCs w:val="32"/>
        </w:rPr>
        <w:t>Name</w:t>
      </w:r>
    </w:p>
    <w:p w14:paraId="33BF53A3" w14:textId="77777777" w:rsidR="00D85DE4" w:rsidRPr="00D85DE4" w:rsidRDefault="00D85DE4">
      <w:pPr>
        <w:numPr>
          <w:ilvl w:val="0"/>
          <w:numId w:val="19"/>
        </w:numPr>
        <w:rPr>
          <w:sz w:val="32"/>
          <w:szCs w:val="32"/>
        </w:rPr>
      </w:pPr>
      <w:r w:rsidRPr="00D85DE4">
        <w:rPr>
          <w:sz w:val="32"/>
          <w:szCs w:val="32"/>
        </w:rPr>
        <w:t>Department</w:t>
      </w:r>
    </w:p>
    <w:p w14:paraId="4DF86C08" w14:textId="77777777" w:rsidR="00D85DE4" w:rsidRPr="00D85DE4" w:rsidRDefault="00D85DE4">
      <w:pPr>
        <w:numPr>
          <w:ilvl w:val="0"/>
          <w:numId w:val="19"/>
        </w:numPr>
        <w:rPr>
          <w:sz w:val="32"/>
          <w:szCs w:val="32"/>
        </w:rPr>
      </w:pPr>
      <w:r w:rsidRPr="00D85DE4">
        <w:rPr>
          <w:sz w:val="32"/>
          <w:szCs w:val="32"/>
        </w:rPr>
        <w:t>Email</w:t>
      </w:r>
    </w:p>
    <w:p w14:paraId="4E554440" w14:textId="77777777" w:rsidR="00D85DE4" w:rsidRPr="00D85DE4" w:rsidRDefault="00D85DE4">
      <w:pPr>
        <w:numPr>
          <w:ilvl w:val="0"/>
          <w:numId w:val="19"/>
        </w:numPr>
        <w:rPr>
          <w:sz w:val="32"/>
          <w:szCs w:val="32"/>
        </w:rPr>
      </w:pPr>
      <w:r w:rsidRPr="00D85DE4">
        <w:rPr>
          <w:sz w:val="32"/>
          <w:szCs w:val="32"/>
        </w:rPr>
        <w:t>Position</w:t>
      </w:r>
    </w:p>
    <w:p w14:paraId="382820D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C4FACDF">
          <v:rect id="_x0000_i3483" style="width:0;height:1.5pt" o:hralign="center" o:hrstd="t" o:hr="t" fillcolor="#a0a0a0" stroked="f"/>
        </w:pict>
      </w:r>
    </w:p>
    <w:p w14:paraId="767FDC6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200. Challenge Dashboard</w:t>
      </w:r>
    </w:p>
    <w:p w14:paraId="2237132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 either:</w:t>
      </w:r>
    </w:p>
    <w:p w14:paraId="35E7117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High Priority Tickets</w:t>
      </w:r>
    </w:p>
    <w:p w14:paraId="7C96E37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or:</w:t>
      </w:r>
    </w:p>
    <w:p w14:paraId="43A049A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My Assigned Tickets</w:t>
      </w:r>
    </w:p>
    <w:p w14:paraId="77358EC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 an additional useful component.</w:t>
      </w:r>
    </w:p>
    <w:p w14:paraId="5CB2B08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 must explain:</w:t>
      </w:r>
    </w:p>
    <w:p w14:paraId="4E2BBF4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Why is this useful to the persona?</w:t>
      </w:r>
    </w:p>
    <w:p w14:paraId="7F56E20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7A7BAEF">
          <v:rect id="_x0000_i3484" style="width:0;height:1.5pt" o:hralign="center" o:hrstd="t" o:hr="t" fillcolor="#a0a0a0" stroked="f"/>
        </w:pict>
      </w:r>
    </w:p>
    <w:p w14:paraId="43295C4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BD — TEST MATRIX</w:t>
      </w:r>
    </w:p>
    <w:p w14:paraId="24C65C9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201. Student Test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3510"/>
        <w:gridCol w:w="3268"/>
        <w:gridCol w:w="1062"/>
        <w:gridCol w:w="775"/>
      </w:tblGrid>
      <w:tr w:rsidR="00D85DE4" w:rsidRPr="00D85DE4" w14:paraId="107BE6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A3723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6821B59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85FF2D0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33F2C1FF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03092277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Pass</w:t>
            </w:r>
          </w:p>
        </w:tc>
      </w:tr>
      <w:tr w:rsidR="00D85DE4" w:rsidRPr="00D85DE4" w14:paraId="0E9B8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85BC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M01</w:t>
            </w:r>
          </w:p>
        </w:tc>
        <w:tc>
          <w:tcPr>
            <w:tcW w:w="0" w:type="auto"/>
            <w:vAlign w:val="center"/>
            <w:hideMark/>
          </w:tcPr>
          <w:p w14:paraId="5F9E782D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Open Model-Driven App</w:t>
            </w:r>
          </w:p>
        </w:tc>
        <w:tc>
          <w:tcPr>
            <w:tcW w:w="0" w:type="auto"/>
            <w:vAlign w:val="center"/>
            <w:hideMark/>
          </w:tcPr>
          <w:p w14:paraId="5D75525A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App loads</w:t>
            </w:r>
          </w:p>
        </w:tc>
        <w:tc>
          <w:tcPr>
            <w:tcW w:w="0" w:type="auto"/>
            <w:vAlign w:val="center"/>
            <w:hideMark/>
          </w:tcPr>
          <w:p w14:paraId="78E53822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CA770B5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28E8A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7604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M02</w:t>
            </w:r>
          </w:p>
        </w:tc>
        <w:tc>
          <w:tcPr>
            <w:tcW w:w="0" w:type="auto"/>
            <w:vAlign w:val="center"/>
            <w:hideMark/>
          </w:tcPr>
          <w:p w14:paraId="474A68AB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0C9E53A6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Correct groups/pages</w:t>
            </w:r>
          </w:p>
        </w:tc>
        <w:tc>
          <w:tcPr>
            <w:tcW w:w="0" w:type="auto"/>
            <w:vAlign w:val="center"/>
            <w:hideMark/>
          </w:tcPr>
          <w:p w14:paraId="30FBAD85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23C9338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57506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AD9F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M03</w:t>
            </w:r>
          </w:p>
        </w:tc>
        <w:tc>
          <w:tcPr>
            <w:tcW w:w="0" w:type="auto"/>
            <w:vAlign w:val="center"/>
            <w:hideMark/>
          </w:tcPr>
          <w:p w14:paraId="4DC95BAB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Open Tickets</w:t>
            </w:r>
          </w:p>
        </w:tc>
        <w:tc>
          <w:tcPr>
            <w:tcW w:w="0" w:type="auto"/>
            <w:vAlign w:val="center"/>
            <w:hideMark/>
          </w:tcPr>
          <w:p w14:paraId="40CE7DB9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Active Tickets</w:t>
            </w:r>
          </w:p>
        </w:tc>
        <w:tc>
          <w:tcPr>
            <w:tcW w:w="0" w:type="auto"/>
            <w:vAlign w:val="center"/>
            <w:hideMark/>
          </w:tcPr>
          <w:p w14:paraId="4CB9F813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56ED0E3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249CD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FED17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M04</w:t>
            </w:r>
          </w:p>
        </w:tc>
        <w:tc>
          <w:tcPr>
            <w:tcW w:w="0" w:type="auto"/>
            <w:vAlign w:val="center"/>
            <w:hideMark/>
          </w:tcPr>
          <w:p w14:paraId="60C751F0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Unassigned View</w:t>
            </w:r>
          </w:p>
        </w:tc>
        <w:tc>
          <w:tcPr>
            <w:tcW w:w="0" w:type="auto"/>
            <w:vAlign w:val="center"/>
            <w:hideMark/>
          </w:tcPr>
          <w:p w14:paraId="599F4212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Only unassigned</w:t>
            </w:r>
          </w:p>
        </w:tc>
        <w:tc>
          <w:tcPr>
            <w:tcW w:w="0" w:type="auto"/>
            <w:vAlign w:val="center"/>
            <w:hideMark/>
          </w:tcPr>
          <w:p w14:paraId="4DB69D3B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1BAC177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4BB3B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317D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M05</w:t>
            </w:r>
          </w:p>
        </w:tc>
        <w:tc>
          <w:tcPr>
            <w:tcW w:w="0" w:type="auto"/>
            <w:vAlign w:val="center"/>
            <w:hideMark/>
          </w:tcPr>
          <w:p w14:paraId="7CAF622C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High Priority</w:t>
            </w:r>
          </w:p>
        </w:tc>
        <w:tc>
          <w:tcPr>
            <w:tcW w:w="0" w:type="auto"/>
            <w:vAlign w:val="center"/>
            <w:hideMark/>
          </w:tcPr>
          <w:p w14:paraId="6F56230C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High/Critical</w:t>
            </w:r>
          </w:p>
        </w:tc>
        <w:tc>
          <w:tcPr>
            <w:tcW w:w="0" w:type="auto"/>
            <w:vAlign w:val="center"/>
            <w:hideMark/>
          </w:tcPr>
          <w:p w14:paraId="568B874F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1D2B698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3B54F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D6171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M06</w:t>
            </w:r>
          </w:p>
        </w:tc>
        <w:tc>
          <w:tcPr>
            <w:tcW w:w="0" w:type="auto"/>
            <w:vAlign w:val="center"/>
            <w:hideMark/>
          </w:tcPr>
          <w:p w14:paraId="72E007E9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14:paraId="179C6A03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Resolved only</w:t>
            </w:r>
          </w:p>
        </w:tc>
        <w:tc>
          <w:tcPr>
            <w:tcW w:w="0" w:type="auto"/>
            <w:vAlign w:val="center"/>
            <w:hideMark/>
          </w:tcPr>
          <w:p w14:paraId="669BAC03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D22CE65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1EAAA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37D6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M07</w:t>
            </w:r>
          </w:p>
        </w:tc>
        <w:tc>
          <w:tcPr>
            <w:tcW w:w="0" w:type="auto"/>
            <w:vAlign w:val="center"/>
            <w:hideMark/>
          </w:tcPr>
          <w:p w14:paraId="29C4D6EC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Open Ticket</w:t>
            </w:r>
          </w:p>
        </w:tc>
        <w:tc>
          <w:tcPr>
            <w:tcW w:w="0" w:type="auto"/>
            <w:vAlign w:val="center"/>
            <w:hideMark/>
          </w:tcPr>
          <w:p w14:paraId="7F75EED4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Technician Form</w:t>
            </w:r>
          </w:p>
        </w:tc>
        <w:tc>
          <w:tcPr>
            <w:tcW w:w="0" w:type="auto"/>
            <w:vAlign w:val="center"/>
            <w:hideMark/>
          </w:tcPr>
          <w:p w14:paraId="6A5825B6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2ABAA22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4FD1A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3981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M08</w:t>
            </w:r>
          </w:p>
        </w:tc>
        <w:tc>
          <w:tcPr>
            <w:tcW w:w="0" w:type="auto"/>
            <w:vAlign w:val="center"/>
            <w:hideMark/>
          </w:tcPr>
          <w:p w14:paraId="46DEBC84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Employee Quick View</w:t>
            </w:r>
          </w:p>
        </w:tc>
        <w:tc>
          <w:tcPr>
            <w:tcW w:w="0" w:type="auto"/>
            <w:vAlign w:val="center"/>
            <w:hideMark/>
          </w:tcPr>
          <w:p w14:paraId="69F2E5B3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Employee info</w:t>
            </w:r>
          </w:p>
        </w:tc>
        <w:tc>
          <w:tcPr>
            <w:tcW w:w="0" w:type="auto"/>
            <w:vAlign w:val="center"/>
            <w:hideMark/>
          </w:tcPr>
          <w:p w14:paraId="2662E463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AE07412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37721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4294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M09</w:t>
            </w:r>
          </w:p>
        </w:tc>
        <w:tc>
          <w:tcPr>
            <w:tcW w:w="0" w:type="auto"/>
            <w:vAlign w:val="center"/>
            <w:hideMark/>
          </w:tcPr>
          <w:p w14:paraId="79B8F40A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Assign Ticket</w:t>
            </w:r>
          </w:p>
        </w:tc>
        <w:tc>
          <w:tcPr>
            <w:tcW w:w="0" w:type="auto"/>
            <w:vAlign w:val="center"/>
            <w:hideMark/>
          </w:tcPr>
          <w:p w14:paraId="47772063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Saves</w:t>
            </w:r>
          </w:p>
        </w:tc>
        <w:tc>
          <w:tcPr>
            <w:tcW w:w="0" w:type="auto"/>
            <w:vAlign w:val="center"/>
            <w:hideMark/>
          </w:tcPr>
          <w:p w14:paraId="40226070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1DA86CD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7B045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47A4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M10</w:t>
            </w:r>
          </w:p>
        </w:tc>
        <w:tc>
          <w:tcPr>
            <w:tcW w:w="0" w:type="auto"/>
            <w:vAlign w:val="center"/>
            <w:hideMark/>
          </w:tcPr>
          <w:p w14:paraId="3AAE32CC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Change Status</w:t>
            </w:r>
          </w:p>
        </w:tc>
        <w:tc>
          <w:tcPr>
            <w:tcW w:w="0" w:type="auto"/>
            <w:vAlign w:val="center"/>
            <w:hideMark/>
          </w:tcPr>
          <w:p w14:paraId="47DF9C3E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Saves</w:t>
            </w:r>
          </w:p>
        </w:tc>
        <w:tc>
          <w:tcPr>
            <w:tcW w:w="0" w:type="auto"/>
            <w:vAlign w:val="center"/>
            <w:hideMark/>
          </w:tcPr>
          <w:p w14:paraId="6879D215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47D6E7C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46567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2A14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M11</w:t>
            </w:r>
          </w:p>
        </w:tc>
        <w:tc>
          <w:tcPr>
            <w:tcW w:w="0" w:type="auto"/>
            <w:vAlign w:val="center"/>
            <w:hideMark/>
          </w:tcPr>
          <w:p w14:paraId="79302F2F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Add Resolution</w:t>
            </w:r>
          </w:p>
        </w:tc>
        <w:tc>
          <w:tcPr>
            <w:tcW w:w="0" w:type="auto"/>
            <w:vAlign w:val="center"/>
            <w:hideMark/>
          </w:tcPr>
          <w:p w14:paraId="488F09E5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Saves</w:t>
            </w:r>
          </w:p>
        </w:tc>
        <w:tc>
          <w:tcPr>
            <w:tcW w:w="0" w:type="auto"/>
            <w:vAlign w:val="center"/>
            <w:hideMark/>
          </w:tcPr>
          <w:p w14:paraId="327B7EB8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6B91B3B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69673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137F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M12</w:t>
            </w:r>
          </w:p>
        </w:tc>
        <w:tc>
          <w:tcPr>
            <w:tcW w:w="0" w:type="auto"/>
            <w:vAlign w:val="center"/>
            <w:hideMark/>
          </w:tcPr>
          <w:p w14:paraId="5952E18D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Quick Create</w:t>
            </w:r>
          </w:p>
        </w:tc>
        <w:tc>
          <w:tcPr>
            <w:tcW w:w="0" w:type="auto"/>
            <w:vAlign w:val="center"/>
            <w:hideMark/>
          </w:tcPr>
          <w:p w14:paraId="5BA3C626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Ticket created</w:t>
            </w:r>
          </w:p>
        </w:tc>
        <w:tc>
          <w:tcPr>
            <w:tcW w:w="0" w:type="auto"/>
            <w:vAlign w:val="center"/>
            <w:hideMark/>
          </w:tcPr>
          <w:p w14:paraId="34F5772C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7E9A4E1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7C72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2D22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M13</w:t>
            </w:r>
          </w:p>
        </w:tc>
        <w:tc>
          <w:tcPr>
            <w:tcW w:w="0" w:type="auto"/>
            <w:vAlign w:val="center"/>
            <w:hideMark/>
          </w:tcPr>
          <w:p w14:paraId="45123E3A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7EA1ED8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Components load</w:t>
            </w:r>
          </w:p>
        </w:tc>
        <w:tc>
          <w:tcPr>
            <w:tcW w:w="0" w:type="auto"/>
            <w:vAlign w:val="center"/>
            <w:hideMark/>
          </w:tcPr>
          <w:p w14:paraId="1BAE3444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517C87C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43895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6568D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lastRenderedPageBreak/>
              <w:t>M14</w:t>
            </w:r>
          </w:p>
        </w:tc>
        <w:tc>
          <w:tcPr>
            <w:tcW w:w="0" w:type="auto"/>
            <w:vAlign w:val="center"/>
            <w:hideMark/>
          </w:tcPr>
          <w:p w14:paraId="37235563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Canvas-created Ticket</w:t>
            </w:r>
          </w:p>
        </w:tc>
        <w:tc>
          <w:tcPr>
            <w:tcW w:w="0" w:type="auto"/>
            <w:vAlign w:val="center"/>
            <w:hideMark/>
          </w:tcPr>
          <w:p w14:paraId="618F7B99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Appears</w:t>
            </w:r>
          </w:p>
        </w:tc>
        <w:tc>
          <w:tcPr>
            <w:tcW w:w="0" w:type="auto"/>
            <w:vAlign w:val="center"/>
            <w:hideMark/>
          </w:tcPr>
          <w:p w14:paraId="5885851B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5504590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1C914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E5375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M15</w:t>
            </w:r>
          </w:p>
        </w:tc>
        <w:tc>
          <w:tcPr>
            <w:tcW w:w="0" w:type="auto"/>
            <w:vAlign w:val="center"/>
            <w:hideMark/>
          </w:tcPr>
          <w:p w14:paraId="4E945531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Model update</w:t>
            </w:r>
          </w:p>
        </w:tc>
        <w:tc>
          <w:tcPr>
            <w:tcW w:w="0" w:type="auto"/>
            <w:vAlign w:val="center"/>
            <w:hideMark/>
          </w:tcPr>
          <w:p w14:paraId="2B9520A7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Canvas sees change</w:t>
            </w:r>
          </w:p>
        </w:tc>
        <w:tc>
          <w:tcPr>
            <w:tcW w:w="0" w:type="auto"/>
            <w:vAlign w:val="center"/>
            <w:hideMark/>
          </w:tcPr>
          <w:p w14:paraId="13127712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66E9D32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76942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D498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M16</w:t>
            </w:r>
          </w:p>
        </w:tc>
        <w:tc>
          <w:tcPr>
            <w:tcW w:w="0" w:type="auto"/>
            <w:vAlign w:val="center"/>
            <w:hideMark/>
          </w:tcPr>
          <w:p w14:paraId="62398656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Technician security</w:t>
            </w:r>
          </w:p>
        </w:tc>
        <w:tc>
          <w:tcPr>
            <w:tcW w:w="0" w:type="auto"/>
            <w:vAlign w:val="center"/>
            <w:hideMark/>
          </w:tcPr>
          <w:p w14:paraId="53E37725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Correct access</w:t>
            </w:r>
          </w:p>
        </w:tc>
        <w:tc>
          <w:tcPr>
            <w:tcW w:w="0" w:type="auto"/>
            <w:vAlign w:val="center"/>
            <w:hideMark/>
          </w:tcPr>
          <w:p w14:paraId="585EA17A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165B9C2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4FA0A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A041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M17</w:t>
            </w:r>
          </w:p>
        </w:tc>
        <w:tc>
          <w:tcPr>
            <w:tcW w:w="0" w:type="auto"/>
            <w:vAlign w:val="center"/>
            <w:hideMark/>
          </w:tcPr>
          <w:p w14:paraId="2F1F9762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Unauthorized admin</w:t>
            </w:r>
          </w:p>
        </w:tc>
        <w:tc>
          <w:tcPr>
            <w:tcW w:w="0" w:type="auto"/>
            <w:vAlign w:val="center"/>
            <w:hideMark/>
          </w:tcPr>
          <w:p w14:paraId="69FF6629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Denied</w:t>
            </w:r>
          </w:p>
        </w:tc>
        <w:tc>
          <w:tcPr>
            <w:tcW w:w="0" w:type="auto"/>
            <w:vAlign w:val="center"/>
            <w:hideMark/>
          </w:tcPr>
          <w:p w14:paraId="05FF31C1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A245A15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</w:tbl>
    <w:p w14:paraId="62521F7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8BB2716">
          <v:rect id="_x0000_i3485" style="width:0;height:1.5pt" o:hralign="center" o:hrstd="t" o:hr="t" fillcolor="#a0a0a0" stroked="f"/>
        </w:pict>
      </w:r>
    </w:p>
    <w:p w14:paraId="038CF07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BE — KNOWLEDGE CHECK</w:t>
      </w:r>
    </w:p>
    <w:p w14:paraId="50F1EAD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202. Question 1</w:t>
      </w:r>
    </w:p>
    <w:p w14:paraId="6BCAD2E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a Model-Driven App primarily driven by?</w:t>
      </w:r>
    </w:p>
    <w:p w14:paraId="5F09ECD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1ACFD6F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The Dataverse data model and its components.</w:t>
      </w:r>
    </w:p>
    <w:p w14:paraId="32757F1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ED73CAC">
          <v:rect id="_x0000_i3486" style="width:0;height:1.5pt" o:hralign="center" o:hrstd="t" o:hr="t" fillcolor="#a0a0a0" stroked="f"/>
        </w:pict>
      </w:r>
    </w:p>
    <w:p w14:paraId="60988CC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203. Question 2</w:t>
      </w:r>
    </w:p>
    <w:p w14:paraId="575CE9A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platform data service is required for Model-Driven Apps?</w:t>
      </w:r>
    </w:p>
    <w:p w14:paraId="227CC38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2766B2D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Dataverse.</w:t>
      </w:r>
    </w:p>
    <w:p w14:paraId="29E6D76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23F8FD7">
          <v:rect id="_x0000_i3487" style="width:0;height:1.5pt" o:hralign="center" o:hrstd="t" o:hr="t" fillcolor="#a0a0a0" stroked="f"/>
        </w:pict>
      </w:r>
    </w:p>
    <w:p w14:paraId="17E2CF0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204. Question 3</w:t>
      </w:r>
    </w:p>
    <w:p w14:paraId="732D315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gives more pixel-level layout control?</w:t>
      </w:r>
    </w:p>
    <w:p w14:paraId="27CB6CE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421D31F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Canvas Apps.</w:t>
      </w:r>
    </w:p>
    <w:p w14:paraId="75134B2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B7E0098">
          <v:rect id="_x0000_i3488" style="width:0;height:1.5pt" o:hralign="center" o:hrstd="t" o:hr="t" fillcolor="#a0a0a0" stroked="f"/>
        </w:pict>
      </w:r>
    </w:p>
    <w:p w14:paraId="00367F9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205. Question 4</w:t>
      </w:r>
    </w:p>
    <w:p w14:paraId="45C8AF4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is often suitable for data-dense administrative experiences?</w:t>
      </w:r>
    </w:p>
    <w:p w14:paraId="3EF8E2D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6D23A5E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Model-Driven Apps.</w:t>
      </w:r>
    </w:p>
    <w:p w14:paraId="0BA1620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BE9D117">
          <v:rect id="_x0000_i3489" style="width:0;height:1.5pt" o:hralign="center" o:hrstd="t" o:hr="t" fillcolor="#a0a0a0" stroked="f"/>
        </w:pict>
      </w:r>
    </w:p>
    <w:p w14:paraId="493B1E0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206. Question 5</w:t>
      </w:r>
    </w:p>
    <w:p w14:paraId="7BFBF12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does a View define?</w:t>
      </w:r>
    </w:p>
    <w:p w14:paraId="0B5FFDC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7C97783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predefined representation of table records including:</w:t>
      </w:r>
    </w:p>
    <w:p w14:paraId="59EB7CF1" w14:textId="77777777" w:rsidR="00D85DE4" w:rsidRPr="00D85DE4" w:rsidRDefault="00D85DE4">
      <w:pPr>
        <w:numPr>
          <w:ilvl w:val="0"/>
          <w:numId w:val="20"/>
        </w:numPr>
        <w:rPr>
          <w:sz w:val="32"/>
          <w:szCs w:val="32"/>
        </w:rPr>
      </w:pPr>
      <w:r w:rsidRPr="00D85DE4">
        <w:rPr>
          <w:sz w:val="32"/>
          <w:szCs w:val="32"/>
        </w:rPr>
        <w:t>Columns</w:t>
      </w:r>
    </w:p>
    <w:p w14:paraId="3A2514C6" w14:textId="77777777" w:rsidR="00D85DE4" w:rsidRPr="00D85DE4" w:rsidRDefault="00D85DE4">
      <w:pPr>
        <w:numPr>
          <w:ilvl w:val="0"/>
          <w:numId w:val="20"/>
        </w:numPr>
        <w:rPr>
          <w:sz w:val="32"/>
          <w:szCs w:val="32"/>
        </w:rPr>
      </w:pPr>
      <w:r w:rsidRPr="00D85DE4">
        <w:rPr>
          <w:sz w:val="32"/>
          <w:szCs w:val="32"/>
        </w:rPr>
        <w:t>Filters</w:t>
      </w:r>
    </w:p>
    <w:p w14:paraId="3B9AC6FF" w14:textId="77777777" w:rsidR="00D85DE4" w:rsidRPr="00D85DE4" w:rsidRDefault="00D85DE4">
      <w:pPr>
        <w:numPr>
          <w:ilvl w:val="0"/>
          <w:numId w:val="20"/>
        </w:numPr>
        <w:rPr>
          <w:sz w:val="32"/>
          <w:szCs w:val="32"/>
        </w:rPr>
      </w:pPr>
      <w:r w:rsidRPr="00D85DE4">
        <w:rPr>
          <w:sz w:val="32"/>
          <w:szCs w:val="32"/>
        </w:rPr>
        <w:t>Sorting</w:t>
      </w:r>
    </w:p>
    <w:p w14:paraId="3BD1010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4071B39">
          <v:rect id="_x0000_i3490" style="width:0;height:1.5pt" o:hralign="center" o:hrstd="t" o:hr="t" fillcolor="#a0a0a0" stroked="f"/>
        </w:pict>
      </w:r>
    </w:p>
    <w:p w14:paraId="5C211B9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207. Question 6</w:t>
      </w:r>
    </w:p>
    <w:p w14:paraId="7D2C7CF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View shows records important to everyone using the organizational app?</w:t>
      </w:r>
    </w:p>
    <w:p w14:paraId="2EC22AE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69F3C0F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Typically a maker-created:</w:t>
      </w:r>
    </w:p>
    <w:p w14:paraId="473FC68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Public/System View.</w:t>
      </w:r>
    </w:p>
    <w:p w14:paraId="74AF5B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5FAC3891">
          <v:rect id="_x0000_i3491" style="width:0;height:1.5pt" o:hralign="center" o:hrstd="t" o:hr="t" fillcolor="#a0a0a0" stroked="f"/>
        </w:pict>
      </w:r>
    </w:p>
    <w:p w14:paraId="064A4B3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208. Question 7</w:t>
      </w:r>
    </w:p>
    <w:p w14:paraId="6B33F30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a Personal View?</w:t>
      </w:r>
    </w:p>
    <w:p w14:paraId="42FEB43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4054CB8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View created for an individual user's working preferences, subject to security permissions.</w:t>
      </w:r>
    </w:p>
    <w:p w14:paraId="10116F5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D02EADD">
          <v:rect id="_x0000_i3492" style="width:0;height:1.5pt" o:hralign="center" o:hrstd="t" o:hr="t" fillcolor="#a0a0a0" stroked="f"/>
        </w:pict>
      </w:r>
    </w:p>
    <w:p w14:paraId="07E9EA6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209. Question 8</w:t>
      </w:r>
    </w:p>
    <w:p w14:paraId="33D30E7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Why should Views contain only useful columns?</w:t>
      </w:r>
    </w:p>
    <w:p w14:paraId="42DE03C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5A42E2D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For:</w:t>
      </w:r>
    </w:p>
    <w:p w14:paraId="53066418" w14:textId="77777777" w:rsidR="00D85DE4" w:rsidRPr="00D85DE4" w:rsidRDefault="00D85DE4">
      <w:pPr>
        <w:numPr>
          <w:ilvl w:val="0"/>
          <w:numId w:val="21"/>
        </w:numPr>
        <w:rPr>
          <w:sz w:val="32"/>
          <w:szCs w:val="32"/>
        </w:rPr>
      </w:pPr>
      <w:r w:rsidRPr="00D85DE4">
        <w:rPr>
          <w:sz w:val="32"/>
          <w:szCs w:val="32"/>
        </w:rPr>
        <w:t>Readability</w:t>
      </w:r>
    </w:p>
    <w:p w14:paraId="373AD9D1" w14:textId="77777777" w:rsidR="00D85DE4" w:rsidRPr="00D85DE4" w:rsidRDefault="00D85DE4">
      <w:pPr>
        <w:numPr>
          <w:ilvl w:val="0"/>
          <w:numId w:val="21"/>
        </w:numPr>
        <w:rPr>
          <w:sz w:val="32"/>
          <w:szCs w:val="32"/>
        </w:rPr>
      </w:pPr>
      <w:r w:rsidRPr="00D85DE4">
        <w:rPr>
          <w:sz w:val="32"/>
          <w:szCs w:val="32"/>
        </w:rPr>
        <w:t>Decision speed</w:t>
      </w:r>
    </w:p>
    <w:p w14:paraId="67C2EC62" w14:textId="77777777" w:rsidR="00D85DE4" w:rsidRPr="00D85DE4" w:rsidRDefault="00D85DE4">
      <w:pPr>
        <w:numPr>
          <w:ilvl w:val="0"/>
          <w:numId w:val="21"/>
        </w:numPr>
        <w:rPr>
          <w:sz w:val="32"/>
          <w:szCs w:val="32"/>
        </w:rPr>
      </w:pPr>
      <w:r w:rsidRPr="00D85DE4">
        <w:rPr>
          <w:sz w:val="32"/>
          <w:szCs w:val="32"/>
        </w:rPr>
        <w:t>Better grid experience</w:t>
      </w:r>
    </w:p>
    <w:p w14:paraId="3BF3540D" w14:textId="77777777" w:rsidR="00D85DE4" w:rsidRPr="00D85DE4" w:rsidRDefault="00D85DE4">
      <w:pPr>
        <w:numPr>
          <w:ilvl w:val="0"/>
          <w:numId w:val="21"/>
        </w:numPr>
        <w:rPr>
          <w:sz w:val="32"/>
          <w:szCs w:val="32"/>
        </w:rPr>
      </w:pPr>
      <w:r w:rsidRPr="00D85DE4">
        <w:rPr>
          <w:sz w:val="32"/>
          <w:szCs w:val="32"/>
        </w:rPr>
        <w:t>Performance considerations</w:t>
      </w:r>
    </w:p>
    <w:p w14:paraId="00EC588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3F91879">
          <v:rect id="_x0000_i3493" style="width:0;height:1.5pt" o:hralign="center" o:hrstd="t" o:hr="t" fillcolor="#a0a0a0" stroked="f"/>
        </w:pict>
      </w:r>
    </w:p>
    <w:p w14:paraId="060C284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210. Question 9</w:t>
      </w:r>
    </w:p>
    <w:p w14:paraId="1B71F65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a Main Form?</w:t>
      </w:r>
    </w:p>
    <w:p w14:paraId="7E048F6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0FFE3F8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primary Model-Driven interface for viewing/editing one table record.</w:t>
      </w:r>
    </w:p>
    <w:p w14:paraId="27D78C2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62C9AEC">
          <v:rect id="_x0000_i3494" style="width:0;height:1.5pt" o:hralign="center" o:hrstd="t" o:hr="t" fillcolor="#a0a0a0" stroked="f"/>
        </w:pict>
      </w:r>
    </w:p>
    <w:p w14:paraId="1327E4B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211. Question 10</w:t>
      </w:r>
    </w:p>
    <w:p w14:paraId="7C7F388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a Quick Create Form?</w:t>
      </w:r>
    </w:p>
    <w:p w14:paraId="37A91F7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6E27D7B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streamlined Form containing the essential fields needed to quickly create a record.</w:t>
      </w:r>
    </w:p>
    <w:p w14:paraId="098C558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84015B8">
          <v:rect id="_x0000_i3495" style="width:0;height:1.5pt" o:hralign="center" o:hrstd="t" o:hr="t" fillcolor="#a0a0a0" stroked="f"/>
        </w:pict>
      </w:r>
    </w:p>
    <w:p w14:paraId="67B9532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212. Question 11</w:t>
      </w:r>
    </w:p>
    <w:p w14:paraId="4BB749A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a Quick View Form?</w:t>
      </w:r>
    </w:p>
    <w:p w14:paraId="51920AC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6AB5209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read-only Form that displays information from a record related through a Lookup.</w:t>
      </w:r>
    </w:p>
    <w:p w14:paraId="41B0B4B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D8E0058">
          <v:rect id="_x0000_i3496" style="width:0;height:1.5pt" o:hralign="center" o:hrstd="t" o:hr="t" fillcolor="#a0a0a0" stroked="f"/>
        </w:pict>
      </w:r>
    </w:p>
    <w:p w14:paraId="3312E67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213. Question 12</w:t>
      </w:r>
    </w:p>
    <w:p w14:paraId="771F5BD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a Card Form?</w:t>
      </w:r>
    </w:p>
    <w:p w14:paraId="0912F1F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36D966A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compact record presentation used in supported Model-Driven scenarios.</w:t>
      </w:r>
    </w:p>
    <w:p w14:paraId="4D44BB6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BB01B43">
          <v:rect id="_x0000_i3497" style="width:0;height:1.5pt" o:hralign="center" o:hrstd="t" o:hr="t" fillcolor="#a0a0a0" stroked="f"/>
        </w:pict>
      </w:r>
    </w:p>
    <w:p w14:paraId="60D7813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214. Question 13</w:t>
      </w:r>
    </w:p>
    <w:p w14:paraId="468415E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controls the arrangement of a Main Form?</w:t>
      </w:r>
    </w:p>
    <w:p w14:paraId="54494EB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1B5D3F0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Structures including:</w:t>
      </w:r>
    </w:p>
    <w:p w14:paraId="6348087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Tabs</w:t>
      </w:r>
    </w:p>
    <w:p w14:paraId="5D79D96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and:</w:t>
      </w:r>
    </w:p>
    <w:p w14:paraId="26954CC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Sections.</w:t>
      </w:r>
    </w:p>
    <w:p w14:paraId="48AE853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E12DDBD">
          <v:rect id="_x0000_i3498" style="width:0;height:1.5pt" o:hralign="center" o:hrstd="t" o:hr="t" fillcolor="#a0a0a0" stroked="f"/>
        </w:pict>
      </w:r>
    </w:p>
    <w:p w14:paraId="6A3A826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215. Question 14</w:t>
      </w:r>
    </w:p>
    <w:p w14:paraId="61A96BF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should a Technician Form prioritize?</w:t>
      </w:r>
    </w:p>
    <w:p w14:paraId="3B9F54D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6A87B1B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Information/actions needed for the technician's:</w:t>
      </w:r>
    </w:p>
    <w:p w14:paraId="72B8ECD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Work process.</w:t>
      </w:r>
    </w:p>
    <w:p w14:paraId="3B6261D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4D17401">
          <v:rect id="_x0000_i3499" style="width:0;height:1.5pt" o:hralign="center" o:hrstd="t" o:hr="t" fillcolor="#a0a0a0" stroked="f"/>
        </w:pict>
      </w:r>
    </w:p>
    <w:p w14:paraId="484FA93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216. Question 15</w:t>
      </w:r>
    </w:p>
    <w:p w14:paraId="331B09A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Are Assigned Technician and Record Owner automatically the same?</w:t>
      </w:r>
    </w:p>
    <w:p w14:paraId="2F4E3CB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677CD5C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No.</w:t>
      </w:r>
    </w:p>
    <w:p w14:paraId="3B23340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25C03C3">
          <v:rect id="_x0000_i3500" style="width:0;height:1.5pt" o:hralign="center" o:hrstd="t" o:hr="t" fillcolor="#a0a0a0" stroked="f"/>
        </w:pict>
      </w:r>
    </w:p>
    <w:p w14:paraId="5090A5F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217. Question 16</w:t>
      </w:r>
    </w:p>
    <w:p w14:paraId="583D083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a Model-Driven Dashboard?</w:t>
      </w:r>
    </w:p>
    <w:p w14:paraId="38712B5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689901D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business summary experience combining components such as:</w:t>
      </w:r>
    </w:p>
    <w:p w14:paraId="50E7C53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Charts</w:t>
      </w:r>
    </w:p>
    <w:p w14:paraId="6686508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and:</w:t>
      </w:r>
    </w:p>
    <w:p w14:paraId="49CB708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Lists/Views.</w:t>
      </w:r>
    </w:p>
    <w:p w14:paraId="1CA8DB1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F09088F">
          <v:rect id="_x0000_i3501" style="width:0;height:1.5pt" o:hralign="center" o:hrstd="t" o:hr="t" fillcolor="#a0a0a0" stroked="f"/>
        </w:pict>
      </w:r>
    </w:p>
    <w:p w14:paraId="14E8BD7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218. Question 17</w:t>
      </w:r>
    </w:p>
    <w:p w14:paraId="3FBA6BF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a System Dashboard?</w:t>
      </w:r>
    </w:p>
    <w:p w14:paraId="6DCC600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548CFE6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Dashboard created/customized by makers/admins and published for app users according to configuration/security.</w:t>
      </w:r>
    </w:p>
    <w:p w14:paraId="40098E9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89A430B">
          <v:rect id="_x0000_i3502" style="width:0;height:1.5pt" o:hralign="center" o:hrstd="t" o:hr="t" fillcolor="#a0a0a0" stroked="f"/>
        </w:pict>
      </w:r>
    </w:p>
    <w:p w14:paraId="49B0EFE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219. Question 18</w:t>
      </w:r>
    </w:p>
    <w:p w14:paraId="23F06D1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the Command Bar?</w:t>
      </w:r>
    </w:p>
    <w:p w14:paraId="59954AE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4F67EB1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area providing context-appropriate actions such as:</w:t>
      </w:r>
    </w:p>
    <w:p w14:paraId="60B3BE41" w14:textId="77777777" w:rsidR="00D85DE4" w:rsidRPr="00D85DE4" w:rsidRDefault="00D85DE4">
      <w:pPr>
        <w:numPr>
          <w:ilvl w:val="0"/>
          <w:numId w:val="22"/>
        </w:numPr>
        <w:rPr>
          <w:sz w:val="32"/>
          <w:szCs w:val="32"/>
        </w:rPr>
      </w:pPr>
      <w:r w:rsidRPr="00D85DE4">
        <w:rPr>
          <w:sz w:val="32"/>
          <w:szCs w:val="32"/>
        </w:rPr>
        <w:t>New</w:t>
      </w:r>
    </w:p>
    <w:p w14:paraId="6A96B414" w14:textId="77777777" w:rsidR="00D85DE4" w:rsidRPr="00D85DE4" w:rsidRDefault="00D85DE4">
      <w:pPr>
        <w:numPr>
          <w:ilvl w:val="0"/>
          <w:numId w:val="22"/>
        </w:numPr>
        <w:rPr>
          <w:sz w:val="32"/>
          <w:szCs w:val="32"/>
        </w:rPr>
      </w:pPr>
      <w:r w:rsidRPr="00D85DE4">
        <w:rPr>
          <w:sz w:val="32"/>
          <w:szCs w:val="32"/>
        </w:rPr>
        <w:t>Save</w:t>
      </w:r>
    </w:p>
    <w:p w14:paraId="328755C2" w14:textId="77777777" w:rsidR="00D85DE4" w:rsidRPr="00D85DE4" w:rsidRDefault="00D85DE4">
      <w:pPr>
        <w:numPr>
          <w:ilvl w:val="0"/>
          <w:numId w:val="22"/>
        </w:numPr>
        <w:rPr>
          <w:sz w:val="32"/>
          <w:szCs w:val="32"/>
        </w:rPr>
      </w:pPr>
      <w:r w:rsidRPr="00D85DE4">
        <w:rPr>
          <w:sz w:val="32"/>
          <w:szCs w:val="32"/>
        </w:rPr>
        <w:t>Delete</w:t>
      </w:r>
    </w:p>
    <w:p w14:paraId="0CF1BBF0" w14:textId="77777777" w:rsidR="00D85DE4" w:rsidRPr="00D85DE4" w:rsidRDefault="00D85DE4">
      <w:pPr>
        <w:numPr>
          <w:ilvl w:val="0"/>
          <w:numId w:val="22"/>
        </w:numPr>
        <w:rPr>
          <w:sz w:val="32"/>
          <w:szCs w:val="32"/>
        </w:rPr>
      </w:pPr>
      <w:r w:rsidRPr="00D85DE4">
        <w:rPr>
          <w:sz w:val="32"/>
          <w:szCs w:val="32"/>
        </w:rPr>
        <w:t>Assign</w:t>
      </w:r>
    </w:p>
    <w:p w14:paraId="30C38C1A" w14:textId="77777777" w:rsidR="00D85DE4" w:rsidRPr="00D85DE4" w:rsidRDefault="00D85DE4">
      <w:pPr>
        <w:numPr>
          <w:ilvl w:val="0"/>
          <w:numId w:val="22"/>
        </w:numPr>
        <w:rPr>
          <w:sz w:val="32"/>
          <w:szCs w:val="32"/>
        </w:rPr>
      </w:pPr>
      <w:r w:rsidRPr="00D85DE4">
        <w:rPr>
          <w:sz w:val="32"/>
          <w:szCs w:val="32"/>
        </w:rPr>
        <w:t>Other commands</w:t>
      </w:r>
    </w:p>
    <w:p w14:paraId="58E297D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depending on configuration and privileges.</w:t>
      </w:r>
    </w:p>
    <w:p w14:paraId="07E7D72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10AE8D1">
          <v:rect id="_x0000_i3503" style="width:0;height:1.5pt" o:hralign="center" o:hrstd="t" o:hr="t" fillcolor="#a0a0a0" stroked="f"/>
        </w:pict>
      </w:r>
    </w:p>
    <w:p w14:paraId="6435573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220. Question 19</w:t>
      </w:r>
    </w:p>
    <w:p w14:paraId="6D5FE2B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Should hiding Delete on a Form be the only way to prevent deletion?</w:t>
      </w:r>
    </w:p>
    <w:p w14:paraId="1288C15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236D4DF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No.</w:t>
      </w:r>
    </w:p>
    <w:p w14:paraId="3354DB2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Use:</w:t>
      </w:r>
    </w:p>
    <w:p w14:paraId="5967C8D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 Security Roles.</w:t>
      </w:r>
    </w:p>
    <w:p w14:paraId="7D900AD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A92825F">
          <v:rect id="_x0000_i3504" style="width:0;height:1.5pt" o:hralign="center" o:hrstd="t" o:hr="t" fillcolor="#a0a0a0" stroked="f"/>
        </w:pict>
      </w:r>
    </w:p>
    <w:p w14:paraId="19FC98D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221. Question 20</w:t>
      </w:r>
    </w:p>
    <w:p w14:paraId="0A7F8B7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How is a Model-Driven App generally shared securely?</w:t>
      </w:r>
    </w:p>
    <w:p w14:paraId="5A16A35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3184CFD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Using:</w:t>
      </w:r>
    </w:p>
    <w:p w14:paraId="4F2559E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Role-based Dataverse access</w:t>
      </w:r>
    </w:p>
    <w:p w14:paraId="66F67F4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with appropriate application access and Security Roles.</w:t>
      </w:r>
    </w:p>
    <w:p w14:paraId="197DC5E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1A07EA8">
          <v:rect id="_x0000_i3505" style="width:0;height:1.5pt" o:hralign="center" o:hrstd="t" o:hr="t" fillcolor="#a0a0a0" stroked="f"/>
        </w:pict>
      </w:r>
    </w:p>
    <w:p w14:paraId="091CD84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222. Question 21</w:t>
      </w:r>
    </w:p>
    <w:p w14:paraId="32A0D9B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Can a user open a Model-Driven App yet still lack access to certain records?</w:t>
      </w:r>
    </w:p>
    <w:p w14:paraId="5FCDA38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6F07BF5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Yes.</w:t>
      </w:r>
    </w:p>
    <w:p w14:paraId="1744877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Security determines record/table privileges.</w:t>
      </w:r>
    </w:p>
    <w:p w14:paraId="3B0E64E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527CE84">
          <v:rect id="_x0000_i3506" style="width:0;height:1.5pt" o:hralign="center" o:hrstd="t" o:hr="t" fillcolor="#a0a0a0" stroked="f"/>
        </w:pict>
      </w:r>
    </w:p>
    <w:p w14:paraId="3241EF5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223. Question 22</w:t>
      </w:r>
    </w:p>
    <w:p w14:paraId="268805B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Can Canvas Apps and Model-Driven Apps use the same Dataverse tables?</w:t>
      </w:r>
    </w:p>
    <w:p w14:paraId="4B503C4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602496B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Yes.</w:t>
      </w:r>
    </w:p>
    <w:p w14:paraId="76B6525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432A95D7">
          <v:rect id="_x0000_i3507" style="width:0;height:1.5pt" o:hralign="center" o:hrstd="t" o:hr="t" fillcolor="#a0a0a0" stroked="f"/>
        </w:pict>
      </w:r>
    </w:p>
    <w:p w14:paraId="4B82342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224. Question 23</w:t>
      </w:r>
    </w:p>
    <w:p w14:paraId="5D1817A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If a technician updates a Ticket in the Model-Driven App, where is the data actually changed?</w:t>
      </w:r>
    </w:p>
    <w:p w14:paraId="004F7CA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046E654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Dataverse.</w:t>
      </w:r>
    </w:p>
    <w:p w14:paraId="1A30B86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3C3248F">
          <v:rect id="_x0000_i3508" style="width:0;height:1.5pt" o:hralign="center" o:hrstd="t" o:hr="t" fillcolor="#a0a0a0" stroked="f"/>
        </w:pict>
      </w:r>
    </w:p>
    <w:p w14:paraId="5A200F1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225. Question 24</w:t>
      </w:r>
    </w:p>
    <w:p w14:paraId="1AEECE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Why can the Employee Canvas App later see that change?</w:t>
      </w:r>
    </w:p>
    <w:p w14:paraId="5668E2D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10D38FC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Because both applications use:</w:t>
      </w:r>
    </w:p>
    <w:p w14:paraId="1F3E885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The same Dataverse record.</w:t>
      </w:r>
    </w:p>
    <w:p w14:paraId="3D00AE3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05E586C">
          <v:rect id="_x0000_i3509" style="width:0;height:1.5pt" o:hralign="center" o:hrstd="t" o:hr="t" fillcolor="#a0a0a0" stroked="f"/>
        </w:pict>
      </w:r>
    </w:p>
    <w:p w14:paraId="5E29756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226. Question 25</w:t>
      </w:r>
    </w:p>
    <w:p w14:paraId="778A24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Should every persona use one giant Canvas App?</w:t>
      </w:r>
    </w:p>
    <w:p w14:paraId="09B17B6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78D8C0C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Not necessarily.</w:t>
      </w:r>
    </w:p>
    <w:p w14:paraId="2E67F39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Choose the application type and experience based on:</w:t>
      </w:r>
    </w:p>
    <w:p w14:paraId="64F8164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Persona requirements.</w:t>
      </w:r>
    </w:p>
    <w:p w14:paraId="1C7AC3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E72CBE0">
          <v:rect id="_x0000_i3510" style="width:0;height:1.5pt" o:hralign="center" o:hrstd="t" o:hr="t" fillcolor="#a0a0a0" stroked="f"/>
        </w:pict>
      </w:r>
    </w:p>
    <w:p w14:paraId="2CA0A5C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227. Question 26</w:t>
      </w:r>
    </w:p>
    <w:p w14:paraId="2A05442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View is best for finding Tickets that nobody is currently responsible for?</w:t>
      </w:r>
    </w:p>
    <w:p w14:paraId="271432C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4CEC04D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Unassigned Tickets.</w:t>
      </w:r>
    </w:p>
    <w:p w14:paraId="158331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5042365">
          <v:rect id="_x0000_i3511" style="width:0;height:1.5pt" o:hralign="center" o:hrstd="t" o:hr="t" fillcolor="#a0a0a0" stroked="f"/>
        </w:pict>
      </w:r>
    </w:p>
    <w:p w14:paraId="65047EF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228. Question 27</w:t>
      </w:r>
    </w:p>
    <w:p w14:paraId="7886F3E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View is useful for operational emergencies?</w:t>
      </w:r>
    </w:p>
    <w:p w14:paraId="6C4918D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4B4B34F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High Priority/Critical Tickets.</w:t>
      </w:r>
    </w:p>
    <w:p w14:paraId="1F3AE1F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ACECBCF">
          <v:rect id="_x0000_i3512" style="width:0;height:1.5pt" o:hralign="center" o:hrstd="t" o:hr="t" fillcolor="#a0a0a0" stroked="f"/>
        </w:pict>
      </w:r>
    </w:p>
    <w:p w14:paraId="30FC519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229. Question 28</w:t>
      </w:r>
    </w:p>
    <w:p w14:paraId="5AD408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should happen to Views and Forms before users receive changes?</w:t>
      </w:r>
    </w:p>
    <w:p w14:paraId="1361366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1370AFD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They should be properly:</w:t>
      </w:r>
    </w:p>
    <w:p w14:paraId="6515805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Saved and Published</w:t>
      </w:r>
    </w:p>
    <w:p w14:paraId="04E9C29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 included in the application.</w:t>
      </w:r>
    </w:p>
    <w:p w14:paraId="16DB79D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A6D902E">
          <v:rect id="_x0000_i3513" style="width:0;height:1.5pt" o:hralign="center" o:hrstd="t" o:hr="t" fillcolor="#a0a0a0" stroked="f"/>
        </w:pict>
      </w:r>
    </w:p>
    <w:p w14:paraId="7CDE1C8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230. Question 29</w:t>
      </w:r>
    </w:p>
    <w:p w14:paraId="6FF91E5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Does sending someone a Model-Driven App link automatically give them all custom-table privileges?</w:t>
      </w:r>
    </w:p>
    <w:p w14:paraId="430DCB8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0346688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No.</w:t>
      </w:r>
    </w:p>
    <w:p w14:paraId="3F2556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They require appropriate:</w:t>
      </w:r>
    </w:p>
    <w:p w14:paraId="16686A6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 Security Roles.</w:t>
      </w:r>
    </w:p>
    <w:p w14:paraId="3EC6984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840EF3B">
          <v:rect id="_x0000_i3514" style="width:0;height:1.5pt" o:hralign="center" o:hrstd="t" o:hr="t" fillcolor="#a0a0a0" stroked="f"/>
        </w:pict>
      </w:r>
    </w:p>
    <w:p w14:paraId="63CDCC9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231. Question 30</w:t>
      </w:r>
    </w:p>
    <w:p w14:paraId="692E980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the major architecture lesson from Week 3?</w:t>
      </w:r>
    </w:p>
    <w:p w14:paraId="3B8BBA0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7A6BBAA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Different applications and integrations can serve different personas while sharing a common Dataverse business model.</w:t>
      </w:r>
    </w:p>
    <w:p w14:paraId="11E4E0B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E267EF4">
          <v:rect id="_x0000_i3515" style="width:0;height:1.5pt" o:hralign="center" o:hrstd="t" o:hr="t" fillcolor="#a0a0a0" stroked="f"/>
        </w:pict>
      </w:r>
    </w:p>
    <w:p w14:paraId="148E18D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BF — PRACTICAL ASSESSMENT</w:t>
      </w:r>
    </w:p>
    <w:p w14:paraId="2A5AA3D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232. Student Practical Test</w:t>
      </w:r>
    </w:p>
    <w:p w14:paraId="724CB63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Without direct instructor help:</w:t>
      </w:r>
    </w:p>
    <w:p w14:paraId="03F6410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1</w:t>
      </w:r>
    </w:p>
    <w:p w14:paraId="1929917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6ABE7FF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Administration.</w:t>
      </w:r>
    </w:p>
    <w:p w14:paraId="293FD24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2</w:t>
      </w:r>
    </w:p>
    <w:p w14:paraId="107242A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Show:</w:t>
      </w:r>
    </w:p>
    <w:p w14:paraId="0A73291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App Navigation.</w:t>
      </w:r>
    </w:p>
    <w:p w14:paraId="7EFBB12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3</w:t>
      </w:r>
    </w:p>
    <w:p w14:paraId="18C799D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3C66301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Unassigned Tickets.</w:t>
      </w:r>
    </w:p>
    <w:p w14:paraId="374EB6E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4</w:t>
      </w:r>
    </w:p>
    <w:p w14:paraId="61CC3EC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Open:</w:t>
      </w:r>
    </w:p>
    <w:p w14:paraId="7391E16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High Priority Tickets.</w:t>
      </w:r>
    </w:p>
    <w:p w14:paraId="3E80858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5</w:t>
      </w:r>
    </w:p>
    <w:p w14:paraId="638F81E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Open one Ticket.</w:t>
      </w:r>
    </w:p>
    <w:p w14:paraId="1377706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6</w:t>
      </w:r>
    </w:p>
    <w:p w14:paraId="6820186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Explain:</w:t>
      </w:r>
    </w:p>
    <w:p w14:paraId="3255F4D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Main Form sections.</w:t>
      </w:r>
    </w:p>
    <w:p w14:paraId="269F0E3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7</w:t>
      </w:r>
    </w:p>
    <w:p w14:paraId="3EF0FE3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Assign a Technician.</w:t>
      </w:r>
    </w:p>
    <w:p w14:paraId="3E56551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8</w:t>
      </w:r>
    </w:p>
    <w:p w14:paraId="110AE83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Change Status.</w:t>
      </w:r>
    </w:p>
    <w:p w14:paraId="6A7A3FF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9</w:t>
      </w:r>
    </w:p>
    <w:p w14:paraId="6EF3FDD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Enter Resolution.</w:t>
      </w:r>
    </w:p>
    <w:p w14:paraId="215DA2D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10</w:t>
      </w:r>
    </w:p>
    <w:p w14:paraId="203C7FC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Show:</w:t>
      </w:r>
    </w:p>
    <w:p w14:paraId="4BFDAF5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Quick View.</w:t>
      </w:r>
    </w:p>
    <w:p w14:paraId="5E3C2DC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11</w:t>
      </w:r>
    </w:p>
    <w:p w14:paraId="45B4828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Show:</w:t>
      </w:r>
    </w:p>
    <w:p w14:paraId="39007C7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Dashboard.</w:t>
      </w:r>
    </w:p>
    <w:p w14:paraId="62B2B72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Step 12</w:t>
      </w:r>
    </w:p>
    <w:p w14:paraId="7D28D3D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Explain:</w:t>
      </w:r>
    </w:p>
    <w:p w14:paraId="2253D14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How Canvas and Model-Driven Apps share data.</w:t>
      </w:r>
    </w:p>
    <w:p w14:paraId="0491238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5E12C4A">
          <v:rect id="_x0000_i3516" style="width:0;height:1.5pt" o:hralign="center" o:hrstd="t" o:hr="t" fillcolor="#a0a0a0" stroked="f"/>
        </w:pict>
      </w:r>
    </w:p>
    <w:p w14:paraId="4F0DDB5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233. Practical Architecture Answer</w:t>
      </w:r>
    </w:p>
    <w:p w14:paraId="61A4BA3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Expected:</w:t>
      </w:r>
    </w:p>
    <w:p w14:paraId="0789153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</w:t>
      </w:r>
    </w:p>
    <w:p w14:paraId="30FED5A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3B56AA1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v</w:t>
      </w:r>
    </w:p>
    <w:p w14:paraId="06C78F4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Canvas App</w:t>
      </w:r>
    </w:p>
    <w:p w14:paraId="30D000E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36BFE95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v</w:t>
      </w:r>
    </w:p>
    <w:p w14:paraId="7B67DB1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Dataverse</w:t>
      </w:r>
    </w:p>
    <w:p w14:paraId="5A4CE07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^</w:t>
      </w:r>
    </w:p>
    <w:p w14:paraId="524B15D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2592655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v</w:t>
      </w:r>
    </w:p>
    <w:p w14:paraId="7C46EBA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 App</w:t>
      </w:r>
    </w:p>
    <w:p w14:paraId="47CB948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^</w:t>
      </w:r>
    </w:p>
    <w:p w14:paraId="680EBD4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187F9D9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</w:t>
      </w:r>
    </w:p>
    <w:p w14:paraId="72CD730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2A6CB799">
          <v:rect id="_x0000_i3517" style="width:0;height:1.5pt" o:hralign="center" o:hrstd="t" o:hr="t" fillcolor="#a0a0a0" stroked="f"/>
        </w:pict>
      </w:r>
    </w:p>
    <w:p w14:paraId="4EC3F20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BG — COMPLETION CHECKLIST</w:t>
      </w:r>
    </w:p>
    <w:p w14:paraId="4E2989E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234. Day 12 Checklist</w:t>
      </w:r>
    </w:p>
    <w:p w14:paraId="2A9C511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Every student should complete:</w:t>
      </w:r>
    </w:p>
    <w:p w14:paraId="49DEAD1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Administration app</w:t>
      </w:r>
    </w:p>
    <w:p w14:paraId="7EA3938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6460E25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Operations navigation</w:t>
      </w:r>
    </w:p>
    <w:p w14:paraId="73D7F42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3EBE601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Configuration navigation</w:t>
      </w:r>
    </w:p>
    <w:p w14:paraId="287A6B1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7B6B256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People navigation</w:t>
      </w:r>
    </w:p>
    <w:p w14:paraId="588798C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64FD87A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 page</w:t>
      </w:r>
    </w:p>
    <w:p w14:paraId="6D48E3D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2059530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 Category page</w:t>
      </w:r>
    </w:p>
    <w:p w14:paraId="1DD1DAC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16C2CB7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page</w:t>
      </w:r>
    </w:p>
    <w:p w14:paraId="4A04D03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35B510C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Open Tickets View</w:t>
      </w:r>
    </w:p>
    <w:p w14:paraId="7E521FC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2F99DB9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Unassigned Tickets View</w:t>
      </w:r>
    </w:p>
    <w:p w14:paraId="3C897EE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lastRenderedPageBreak/>
        <w:t>☐</w:t>
      </w:r>
    </w:p>
    <w:p w14:paraId="01D732D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My Assigned Tickets View</w:t>
      </w:r>
    </w:p>
    <w:p w14:paraId="37C6862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5614448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High Priority Tickets View</w:t>
      </w:r>
    </w:p>
    <w:p w14:paraId="6296DEA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50E8185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Waiting for User View</w:t>
      </w:r>
    </w:p>
    <w:p w14:paraId="72FB790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345E17A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Resolved Tickets View</w:t>
      </w:r>
    </w:p>
    <w:p w14:paraId="18BEE22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6DF69C4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Technician Main Form</w:t>
      </w:r>
    </w:p>
    <w:p w14:paraId="28D62CC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3B80B82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General Section</w:t>
      </w:r>
    </w:p>
    <w:p w14:paraId="5426165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54342E2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Assignment Section</w:t>
      </w:r>
    </w:p>
    <w:p w14:paraId="70DC1FA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47B7496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Request Details Section</w:t>
      </w:r>
    </w:p>
    <w:p w14:paraId="5D88828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5904947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Resolution Section</w:t>
      </w:r>
    </w:p>
    <w:p w14:paraId="1FC16DA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5A979AB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Quick View</w:t>
      </w:r>
    </w:p>
    <w:p w14:paraId="0518626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1383310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Ticket Quick Create</w:t>
      </w:r>
    </w:p>
    <w:p w14:paraId="2AFBC05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170DABC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Tickets by Status Chart</w:t>
      </w:r>
    </w:p>
    <w:p w14:paraId="0284E98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3FFEFAB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Support Operations Dashboard</w:t>
      </w:r>
    </w:p>
    <w:p w14:paraId="33E60EB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1BCE413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App security reviewed</w:t>
      </w:r>
    </w:p>
    <w:p w14:paraId="52A9B00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52D3DC5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Cross-app test completed</w:t>
      </w:r>
    </w:p>
    <w:p w14:paraId="24B87B2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54594B9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App saved and published</w:t>
      </w:r>
    </w:p>
    <w:p w14:paraId="00B5406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☐</w:t>
      </w:r>
    </w:p>
    <w:p w14:paraId="4473E4B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7CC4293">
          <v:rect id="_x0000_i3518" style="width:0;height:1.5pt" o:hralign="center" o:hrstd="t" o:hr="t" fillcolor="#a0a0a0" stroked="f"/>
        </w:pict>
      </w:r>
    </w:p>
    <w:p w14:paraId="2D1A16A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BH — DAY 12 DELIVERABLES</w:t>
      </w:r>
    </w:p>
    <w:p w14:paraId="5CE3BF4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235. Deliverable 1</w:t>
      </w:r>
    </w:p>
    <w:p w14:paraId="282D48D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Screenshot:</w:t>
      </w:r>
    </w:p>
    <w:p w14:paraId="6C4FBE8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Administration Navigation.</w:t>
      </w:r>
    </w:p>
    <w:p w14:paraId="4A4D7F9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222BAA5">
          <v:rect id="_x0000_i3519" style="width:0;height:1.5pt" o:hralign="center" o:hrstd="t" o:hr="t" fillcolor="#a0a0a0" stroked="f"/>
        </w:pict>
      </w:r>
    </w:p>
    <w:p w14:paraId="1A24740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236. Deliverable 2</w:t>
      </w:r>
    </w:p>
    <w:p w14:paraId="03844F3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Screenshot:</w:t>
      </w:r>
    </w:p>
    <w:p w14:paraId="05E0CC6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Open Tickets View.</w:t>
      </w:r>
    </w:p>
    <w:p w14:paraId="1C0F2F5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695F4373">
          <v:rect id="_x0000_i3520" style="width:0;height:1.5pt" o:hralign="center" o:hrstd="t" o:hr="t" fillcolor="#a0a0a0" stroked="f"/>
        </w:pict>
      </w:r>
    </w:p>
    <w:p w14:paraId="0D97E9D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237. Deliverable 3</w:t>
      </w:r>
    </w:p>
    <w:p w14:paraId="17F35AD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Screenshot:</w:t>
      </w:r>
    </w:p>
    <w:p w14:paraId="6DEFB8B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Unassigned Tickets View.</w:t>
      </w:r>
    </w:p>
    <w:p w14:paraId="208F79C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6AB881E">
          <v:rect id="_x0000_i3521" style="width:0;height:1.5pt" o:hralign="center" o:hrstd="t" o:hr="t" fillcolor="#a0a0a0" stroked="f"/>
        </w:pict>
      </w:r>
    </w:p>
    <w:p w14:paraId="3B3F09C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238. Deliverable 4</w:t>
      </w:r>
    </w:p>
    <w:p w14:paraId="7C66EC4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Screenshot:</w:t>
      </w:r>
    </w:p>
    <w:p w14:paraId="13829F6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High Priority Tickets View.</w:t>
      </w:r>
    </w:p>
    <w:p w14:paraId="152B17C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D91AB9B">
          <v:rect id="_x0000_i3522" style="width:0;height:1.5pt" o:hralign="center" o:hrstd="t" o:hr="t" fillcolor="#a0a0a0" stroked="f"/>
        </w:pict>
      </w:r>
    </w:p>
    <w:p w14:paraId="313B03F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239. Deliverable 5</w:t>
      </w:r>
    </w:p>
    <w:p w14:paraId="4013945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Screenshot:</w:t>
      </w:r>
    </w:p>
    <w:p w14:paraId="4A2F7CC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Support Ticket — Technician Main Form.</w:t>
      </w:r>
    </w:p>
    <w:p w14:paraId="1AD241E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Must show:</w:t>
      </w:r>
    </w:p>
    <w:p w14:paraId="0F36CE1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General</w:t>
      </w:r>
    </w:p>
    <w:p w14:paraId="448D821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Assignment</w:t>
      </w:r>
    </w:p>
    <w:p w14:paraId="03C5044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Request Details</w:t>
      </w:r>
    </w:p>
    <w:p w14:paraId="3842C42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Resolution.</w:t>
      </w:r>
    </w:p>
    <w:p w14:paraId="746CFA1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87148CD">
          <v:rect id="_x0000_i3523" style="width:0;height:1.5pt" o:hralign="center" o:hrstd="t" o:hr="t" fillcolor="#a0a0a0" stroked="f"/>
        </w:pict>
      </w:r>
    </w:p>
    <w:p w14:paraId="13C42FD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240. Deliverable 6</w:t>
      </w:r>
    </w:p>
    <w:p w14:paraId="686BDD9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Screenshot:</w:t>
      </w:r>
    </w:p>
    <w:p w14:paraId="0D21A4B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Employee Quick View</w:t>
      </w:r>
    </w:p>
    <w:p w14:paraId="5EB870F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inside Support Ticket.</w:t>
      </w:r>
    </w:p>
    <w:p w14:paraId="64D2C34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0D02C51B">
          <v:rect id="_x0000_i3524" style="width:0;height:1.5pt" o:hralign="center" o:hrstd="t" o:hr="t" fillcolor="#a0a0a0" stroked="f"/>
        </w:pict>
      </w:r>
    </w:p>
    <w:p w14:paraId="049AEEF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241. Deliverable 7</w:t>
      </w:r>
    </w:p>
    <w:p w14:paraId="46CF121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Screenshot:</w:t>
      </w:r>
    </w:p>
    <w:p w14:paraId="10F6B0D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Support Operations Dashboard.</w:t>
      </w:r>
    </w:p>
    <w:p w14:paraId="62EAD47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3E504E1D">
          <v:rect id="_x0000_i3525" style="width:0;height:1.5pt" o:hralign="center" o:hrstd="t" o:hr="t" fillcolor="#a0a0a0" stroked="f"/>
        </w:pict>
      </w:r>
    </w:p>
    <w:p w14:paraId="65E5A11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242. Deliverable 8</w:t>
      </w:r>
    </w:p>
    <w:p w14:paraId="3561AA4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Submit Security Matrix: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1738"/>
        <w:gridCol w:w="1431"/>
      </w:tblGrid>
      <w:tr w:rsidR="00D85DE4" w:rsidRPr="00D85DE4" w14:paraId="4AE13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D2A3E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FDA9A4A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14:paraId="205DD5D6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Manager</w:t>
            </w:r>
          </w:p>
        </w:tc>
      </w:tr>
      <w:tr w:rsidR="00D85DE4" w:rsidRPr="00D85DE4" w14:paraId="34CFC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FFEF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Read Tickets</w:t>
            </w:r>
          </w:p>
        </w:tc>
        <w:tc>
          <w:tcPr>
            <w:tcW w:w="0" w:type="auto"/>
            <w:vAlign w:val="center"/>
            <w:hideMark/>
          </w:tcPr>
          <w:p w14:paraId="24584E57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AC22343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1C99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61BF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Update Tickets</w:t>
            </w:r>
          </w:p>
        </w:tc>
        <w:tc>
          <w:tcPr>
            <w:tcW w:w="0" w:type="auto"/>
            <w:vAlign w:val="center"/>
            <w:hideMark/>
          </w:tcPr>
          <w:p w14:paraId="0992AED0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B490D8B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1A51A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316A9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Manage Categories</w:t>
            </w:r>
          </w:p>
        </w:tc>
        <w:tc>
          <w:tcPr>
            <w:tcW w:w="0" w:type="auto"/>
            <w:vAlign w:val="center"/>
            <w:hideMark/>
          </w:tcPr>
          <w:p w14:paraId="3C792085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DE160F7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0C5DA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526C7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Read Employees</w:t>
            </w:r>
          </w:p>
        </w:tc>
        <w:tc>
          <w:tcPr>
            <w:tcW w:w="0" w:type="auto"/>
            <w:vAlign w:val="center"/>
            <w:hideMark/>
          </w:tcPr>
          <w:p w14:paraId="314D70EB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2F1ABEF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08F97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A555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Delete Tickets</w:t>
            </w:r>
          </w:p>
        </w:tc>
        <w:tc>
          <w:tcPr>
            <w:tcW w:w="0" w:type="auto"/>
            <w:vAlign w:val="center"/>
            <w:hideMark/>
          </w:tcPr>
          <w:p w14:paraId="62B14F10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4732F54E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  <w:tr w:rsidR="00D85DE4" w:rsidRPr="00D85DE4" w14:paraId="3E518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6712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Admin Security</w:t>
            </w:r>
          </w:p>
        </w:tc>
        <w:tc>
          <w:tcPr>
            <w:tcW w:w="0" w:type="auto"/>
            <w:vAlign w:val="center"/>
            <w:hideMark/>
          </w:tcPr>
          <w:p w14:paraId="35ED1C8B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646CD5C3" w14:textId="77777777" w:rsidR="00D85DE4" w:rsidRPr="00D85DE4" w:rsidRDefault="00D85DE4" w:rsidP="00D85DE4">
            <w:pPr>
              <w:rPr>
                <w:sz w:val="32"/>
                <w:szCs w:val="32"/>
              </w:rPr>
            </w:pPr>
          </w:p>
        </w:tc>
      </w:tr>
    </w:tbl>
    <w:p w14:paraId="59E03D1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9D175F2">
          <v:rect id="_x0000_i3526" style="width:0;height:1.5pt" o:hralign="center" o:hrstd="t" o:hr="t" fillcolor="#a0a0a0" stroked="f"/>
        </w:pict>
      </w:r>
    </w:p>
    <w:p w14:paraId="0A9392E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243. Deliverable 9</w:t>
      </w:r>
    </w:p>
    <w:p w14:paraId="5A77D76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Cross-App demonstration:</w:t>
      </w:r>
    </w:p>
    <w:p w14:paraId="428F4D5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Ticket created in Canvas App</w:t>
      </w:r>
    </w:p>
    <w:p w14:paraId="0E96713A" w14:textId="77777777" w:rsidR="00D85DE4" w:rsidRPr="00D85DE4" w:rsidRDefault="00D85DE4" w:rsidP="00D85DE4">
      <w:pPr>
        <w:rPr>
          <w:sz w:val="32"/>
          <w:szCs w:val="32"/>
        </w:rPr>
      </w:pPr>
    </w:p>
    <w:p w14:paraId="3C826C2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↓</w:t>
      </w:r>
    </w:p>
    <w:p w14:paraId="727BE2D7" w14:textId="77777777" w:rsidR="00D85DE4" w:rsidRPr="00D85DE4" w:rsidRDefault="00D85DE4" w:rsidP="00D85DE4">
      <w:pPr>
        <w:rPr>
          <w:sz w:val="32"/>
          <w:szCs w:val="32"/>
        </w:rPr>
      </w:pPr>
    </w:p>
    <w:p w14:paraId="15BA47A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Visible in Model-Driven App</w:t>
      </w:r>
    </w:p>
    <w:p w14:paraId="265C44D0" w14:textId="77777777" w:rsidR="00D85DE4" w:rsidRPr="00D85DE4" w:rsidRDefault="00D85DE4" w:rsidP="00D85DE4">
      <w:pPr>
        <w:rPr>
          <w:sz w:val="32"/>
          <w:szCs w:val="32"/>
        </w:rPr>
      </w:pPr>
    </w:p>
    <w:p w14:paraId="3CC8A34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↓</w:t>
      </w:r>
    </w:p>
    <w:p w14:paraId="782D7C3D" w14:textId="77777777" w:rsidR="00D85DE4" w:rsidRPr="00D85DE4" w:rsidRDefault="00D85DE4" w:rsidP="00D85DE4">
      <w:pPr>
        <w:rPr>
          <w:sz w:val="32"/>
          <w:szCs w:val="32"/>
        </w:rPr>
      </w:pPr>
    </w:p>
    <w:p w14:paraId="0404240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Updated by Technician</w:t>
      </w:r>
    </w:p>
    <w:p w14:paraId="2DE5E6F2" w14:textId="77777777" w:rsidR="00D85DE4" w:rsidRPr="00D85DE4" w:rsidRDefault="00D85DE4" w:rsidP="00D85DE4">
      <w:pPr>
        <w:rPr>
          <w:sz w:val="32"/>
          <w:szCs w:val="32"/>
        </w:rPr>
      </w:pPr>
    </w:p>
    <w:p w14:paraId="67D9AEA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↓</w:t>
      </w:r>
    </w:p>
    <w:p w14:paraId="250EF7BE" w14:textId="77777777" w:rsidR="00D85DE4" w:rsidRPr="00D85DE4" w:rsidRDefault="00D85DE4" w:rsidP="00D85DE4">
      <w:pPr>
        <w:rPr>
          <w:sz w:val="32"/>
          <w:szCs w:val="32"/>
        </w:rPr>
      </w:pPr>
    </w:p>
    <w:p w14:paraId="4A43062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Updated status visible in Canvas App</w:t>
      </w:r>
    </w:p>
    <w:p w14:paraId="084F964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3A67C5C">
          <v:rect id="_x0000_i3527" style="width:0;height:1.5pt" o:hralign="center" o:hrstd="t" o:hr="t" fillcolor="#a0a0a0" stroked="f"/>
        </w:pict>
      </w:r>
    </w:p>
    <w:p w14:paraId="7044FDA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244. Deliverable 10</w:t>
      </w:r>
    </w:p>
    <w:p w14:paraId="21C3E40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Write one paragraph answering:</w:t>
      </w:r>
    </w:p>
    <w:p w14:paraId="730FE43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Why are we using two apps instead of one?</w:t>
      </w:r>
    </w:p>
    <w:p w14:paraId="43B20B1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Expected concepts:</w:t>
      </w:r>
    </w:p>
    <w:p w14:paraId="20610CD0" w14:textId="77777777" w:rsidR="00D85DE4" w:rsidRPr="00D85DE4" w:rsidRDefault="00D85DE4">
      <w:pPr>
        <w:numPr>
          <w:ilvl w:val="0"/>
          <w:numId w:val="23"/>
        </w:numPr>
        <w:rPr>
          <w:sz w:val="32"/>
          <w:szCs w:val="32"/>
        </w:rPr>
      </w:pPr>
      <w:r w:rsidRPr="00D85DE4">
        <w:rPr>
          <w:sz w:val="32"/>
          <w:szCs w:val="32"/>
        </w:rPr>
        <w:t>Different personas</w:t>
      </w:r>
    </w:p>
    <w:p w14:paraId="463540A8" w14:textId="77777777" w:rsidR="00D85DE4" w:rsidRPr="00D85DE4" w:rsidRDefault="00D85DE4">
      <w:pPr>
        <w:numPr>
          <w:ilvl w:val="0"/>
          <w:numId w:val="23"/>
        </w:numPr>
        <w:rPr>
          <w:sz w:val="32"/>
          <w:szCs w:val="32"/>
        </w:rPr>
      </w:pPr>
      <w:r w:rsidRPr="00D85DE4">
        <w:rPr>
          <w:sz w:val="32"/>
          <w:szCs w:val="32"/>
        </w:rPr>
        <w:t>Different UX requirements</w:t>
      </w:r>
    </w:p>
    <w:p w14:paraId="03FE569C" w14:textId="77777777" w:rsidR="00D85DE4" w:rsidRPr="00D85DE4" w:rsidRDefault="00D85DE4">
      <w:pPr>
        <w:numPr>
          <w:ilvl w:val="0"/>
          <w:numId w:val="23"/>
        </w:numPr>
        <w:rPr>
          <w:sz w:val="32"/>
          <w:szCs w:val="32"/>
        </w:rPr>
      </w:pPr>
      <w:r w:rsidRPr="00D85DE4">
        <w:rPr>
          <w:sz w:val="32"/>
          <w:szCs w:val="32"/>
        </w:rPr>
        <w:t>Same Dataverse backend</w:t>
      </w:r>
    </w:p>
    <w:p w14:paraId="4F4D4F86" w14:textId="77777777" w:rsidR="00D85DE4" w:rsidRPr="00D85DE4" w:rsidRDefault="00D85DE4">
      <w:pPr>
        <w:numPr>
          <w:ilvl w:val="0"/>
          <w:numId w:val="23"/>
        </w:numPr>
        <w:rPr>
          <w:sz w:val="32"/>
          <w:szCs w:val="32"/>
        </w:rPr>
      </w:pPr>
      <w:r w:rsidRPr="00D85DE4">
        <w:rPr>
          <w:sz w:val="32"/>
          <w:szCs w:val="32"/>
        </w:rPr>
        <w:t>Better maintainability</w:t>
      </w:r>
    </w:p>
    <w:p w14:paraId="63F0B200" w14:textId="77777777" w:rsidR="00D85DE4" w:rsidRPr="00D85DE4" w:rsidRDefault="00D85DE4">
      <w:pPr>
        <w:numPr>
          <w:ilvl w:val="0"/>
          <w:numId w:val="23"/>
        </w:numPr>
        <w:rPr>
          <w:sz w:val="32"/>
          <w:szCs w:val="32"/>
        </w:rPr>
      </w:pPr>
      <w:r w:rsidRPr="00D85DE4">
        <w:rPr>
          <w:sz w:val="32"/>
          <w:szCs w:val="32"/>
        </w:rPr>
        <w:t>Employee simplicity</w:t>
      </w:r>
    </w:p>
    <w:p w14:paraId="23E9A08A" w14:textId="77777777" w:rsidR="00D85DE4" w:rsidRPr="00D85DE4" w:rsidRDefault="00D85DE4">
      <w:pPr>
        <w:numPr>
          <w:ilvl w:val="0"/>
          <w:numId w:val="23"/>
        </w:numPr>
        <w:rPr>
          <w:sz w:val="32"/>
          <w:szCs w:val="32"/>
        </w:rPr>
      </w:pPr>
      <w:r w:rsidRPr="00D85DE4">
        <w:rPr>
          <w:sz w:val="32"/>
          <w:szCs w:val="32"/>
        </w:rPr>
        <w:t>Technician productivity</w:t>
      </w:r>
    </w:p>
    <w:p w14:paraId="54C08F3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4FDBF26">
          <v:rect id="_x0000_i3528" style="width:0;height:1.5pt" o:hralign="center" o:hrstd="t" o:hr="t" fillcolor="#a0a0a0" stroked="f"/>
        </w:pict>
      </w:r>
    </w:p>
    <w:p w14:paraId="7A4437C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BI — ASSESSMENT RUBRIC</w:t>
      </w:r>
    </w:p>
    <w:p w14:paraId="261DC47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245. Day 12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5"/>
        <w:gridCol w:w="1025"/>
      </w:tblGrid>
      <w:tr w:rsidR="00D85DE4" w:rsidRPr="00D85DE4" w14:paraId="4DC47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6A8A0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D7FE016" w14:textId="77777777" w:rsidR="00D85DE4" w:rsidRPr="00D85DE4" w:rsidRDefault="00D85DE4" w:rsidP="00D85DE4">
            <w:pPr>
              <w:rPr>
                <w:b/>
                <w:bCs/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D85DE4" w:rsidRPr="00D85DE4" w14:paraId="36258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75CCC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Model-Driven App Creation</w:t>
            </w:r>
          </w:p>
        </w:tc>
        <w:tc>
          <w:tcPr>
            <w:tcW w:w="0" w:type="auto"/>
            <w:vAlign w:val="center"/>
            <w:hideMark/>
          </w:tcPr>
          <w:p w14:paraId="637FBA93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10</w:t>
            </w:r>
          </w:p>
        </w:tc>
      </w:tr>
      <w:tr w:rsidR="00D85DE4" w:rsidRPr="00D85DE4" w14:paraId="652C9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5C87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7CD07BDC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10</w:t>
            </w:r>
          </w:p>
        </w:tc>
      </w:tr>
      <w:tr w:rsidR="00D85DE4" w:rsidRPr="00D85DE4" w14:paraId="59D68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E1B7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2040324D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20</w:t>
            </w:r>
          </w:p>
        </w:tc>
      </w:tr>
      <w:tr w:rsidR="00D85DE4" w:rsidRPr="00D85DE4" w14:paraId="3BB51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CB72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Technician Main Form</w:t>
            </w:r>
          </w:p>
        </w:tc>
        <w:tc>
          <w:tcPr>
            <w:tcW w:w="0" w:type="auto"/>
            <w:vAlign w:val="center"/>
            <w:hideMark/>
          </w:tcPr>
          <w:p w14:paraId="7F109F1D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20</w:t>
            </w:r>
          </w:p>
        </w:tc>
      </w:tr>
      <w:tr w:rsidR="00D85DE4" w:rsidRPr="00D85DE4" w14:paraId="58C4C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CCFF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Quick Create / Quick View</w:t>
            </w:r>
          </w:p>
        </w:tc>
        <w:tc>
          <w:tcPr>
            <w:tcW w:w="0" w:type="auto"/>
            <w:vAlign w:val="center"/>
            <w:hideMark/>
          </w:tcPr>
          <w:p w14:paraId="6AFF21E9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10</w:t>
            </w:r>
          </w:p>
        </w:tc>
      </w:tr>
      <w:tr w:rsidR="00D85DE4" w:rsidRPr="00D85DE4" w14:paraId="297C7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3828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Dashboard &amp; Charts</w:t>
            </w:r>
          </w:p>
        </w:tc>
        <w:tc>
          <w:tcPr>
            <w:tcW w:w="0" w:type="auto"/>
            <w:vAlign w:val="center"/>
            <w:hideMark/>
          </w:tcPr>
          <w:p w14:paraId="57711D43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10</w:t>
            </w:r>
          </w:p>
        </w:tc>
      </w:tr>
      <w:tr w:rsidR="00D85DE4" w:rsidRPr="00D85DE4" w14:paraId="175C7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3059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Security Design</w:t>
            </w:r>
          </w:p>
        </w:tc>
        <w:tc>
          <w:tcPr>
            <w:tcW w:w="0" w:type="auto"/>
            <w:vAlign w:val="center"/>
            <w:hideMark/>
          </w:tcPr>
          <w:p w14:paraId="027681C1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10</w:t>
            </w:r>
          </w:p>
        </w:tc>
      </w:tr>
      <w:tr w:rsidR="00D85DE4" w:rsidRPr="00D85DE4" w14:paraId="197BA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DBD0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Cross-App Architecture Test</w:t>
            </w:r>
          </w:p>
        </w:tc>
        <w:tc>
          <w:tcPr>
            <w:tcW w:w="0" w:type="auto"/>
            <w:vAlign w:val="center"/>
            <w:hideMark/>
          </w:tcPr>
          <w:p w14:paraId="68DDA123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5</w:t>
            </w:r>
          </w:p>
        </w:tc>
      </w:tr>
      <w:tr w:rsidR="00D85DE4" w:rsidRPr="00D85DE4" w14:paraId="331EE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6E29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Explanation &amp; Troubleshooting</w:t>
            </w:r>
          </w:p>
        </w:tc>
        <w:tc>
          <w:tcPr>
            <w:tcW w:w="0" w:type="auto"/>
            <w:vAlign w:val="center"/>
            <w:hideMark/>
          </w:tcPr>
          <w:p w14:paraId="5403DC15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sz w:val="32"/>
                <w:szCs w:val="32"/>
              </w:rPr>
              <w:t>5</w:t>
            </w:r>
          </w:p>
        </w:tc>
      </w:tr>
      <w:tr w:rsidR="00D85DE4" w:rsidRPr="00D85DE4" w14:paraId="5FD1F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6A75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B54D08F" w14:textId="77777777" w:rsidR="00D85DE4" w:rsidRPr="00D85DE4" w:rsidRDefault="00D85DE4" w:rsidP="00D85DE4">
            <w:pPr>
              <w:rPr>
                <w:sz w:val="32"/>
                <w:szCs w:val="32"/>
              </w:rPr>
            </w:pPr>
            <w:r w:rsidRPr="00D85DE4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151B9AD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59AD399">
          <v:rect id="_x0000_i3529" style="width:0;height:1.5pt" o:hralign="center" o:hrstd="t" o:hr="t" fillcolor="#a0a0a0" stroked="f"/>
        </w:pict>
      </w:r>
    </w:p>
    <w:p w14:paraId="5F0FBBC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246. Excellent Submission</w:t>
      </w:r>
    </w:p>
    <w:p w14:paraId="79A4092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strong student should:</w:t>
      </w:r>
    </w:p>
    <w:p w14:paraId="24FEFB2D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Canvas vs Model-Driven use cases</w:t>
      </w:r>
    </w:p>
    <w:p w14:paraId="64F6AC36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Build meaningful navigation</w:t>
      </w:r>
    </w:p>
    <w:p w14:paraId="66397CAA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Create operational Views</w:t>
      </w:r>
    </w:p>
    <w:p w14:paraId="467078EC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Use useful View columns</w:t>
      </w:r>
    </w:p>
    <w:p w14:paraId="63DBD68A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Use clear filtering and sorting</w:t>
      </w:r>
    </w:p>
    <w:p w14:paraId="03C2600D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Build productive Main Forms</w:t>
      </w:r>
    </w:p>
    <w:p w14:paraId="52EB861F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Use Tabs and Sections logically</w:t>
      </w:r>
    </w:p>
    <w:p w14:paraId="30854454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Use Quick Create appropriately</w:t>
      </w:r>
    </w:p>
    <w:p w14:paraId="039B2808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Use Quick View for related context</w:t>
      </w:r>
    </w:p>
    <w:p w14:paraId="725B6264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Create an operational Dashboard</w:t>
      </w:r>
    </w:p>
    <w:p w14:paraId="36DA8BF7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record ownership</w:t>
      </w:r>
    </w:p>
    <w:p w14:paraId="79386376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role-based security</w:t>
      </w:r>
    </w:p>
    <w:p w14:paraId="034C92D1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Avoid giving technicians unnecessary administration access</w:t>
      </w:r>
    </w:p>
    <w:p w14:paraId="2BA91399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Demonstrate Canvas/Model-Driven data sharing</w:t>
      </w:r>
    </w:p>
    <w:p w14:paraId="1061ACDA" w14:textId="77777777" w:rsidR="00D85DE4" w:rsidRPr="00D85DE4" w:rsidRDefault="00D85DE4">
      <w:pPr>
        <w:numPr>
          <w:ilvl w:val="0"/>
          <w:numId w:val="24"/>
        </w:numPr>
        <w:rPr>
          <w:sz w:val="32"/>
          <w:szCs w:val="32"/>
        </w:rPr>
      </w:pPr>
      <w:r w:rsidRPr="00D85DE4">
        <w:rPr>
          <w:sz w:val="32"/>
          <w:szCs w:val="32"/>
        </w:rPr>
        <w:t>Understand Dataverse as the central business-data layer</w:t>
      </w:r>
    </w:p>
    <w:p w14:paraId="0E30F0A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FB4504C">
          <v:rect id="_x0000_i3530" style="width:0;height:1.5pt" o:hralign="center" o:hrstd="t" o:hr="t" fillcolor="#a0a0a0" stroked="f"/>
        </w:pict>
      </w:r>
    </w:p>
    <w:p w14:paraId="068C044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BJ — WEEK 3 REVIEW</w:t>
      </w:r>
    </w:p>
    <w:p w14:paraId="448C6BE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247. Day 9</w:t>
      </w:r>
    </w:p>
    <w:p w14:paraId="5A13AC5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learned:</w:t>
      </w:r>
    </w:p>
    <w:p w14:paraId="3FC8883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Advanced Canvas Architecture.</w:t>
      </w:r>
    </w:p>
    <w:p w14:paraId="0B1F49D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Topics:</w:t>
      </w:r>
    </w:p>
    <w:p w14:paraId="4A60104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Responsive App Shell</w:t>
      </w:r>
    </w:p>
    <w:p w14:paraId="625E1BF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Containers</w:t>
      </w:r>
    </w:p>
    <w:p w14:paraId="4F646D5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Components</w:t>
      </w:r>
    </w:p>
    <w:p w14:paraId="5AC441F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Themes</w:t>
      </w:r>
    </w:p>
    <w:p w14:paraId="36231E2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Role-aware design</w:t>
      </w:r>
    </w:p>
    <w:p w14:paraId="7C49C42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Reusable patterns</w:t>
      </w:r>
    </w:p>
    <w:p w14:paraId="34F7905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Performance architecture</w:t>
      </w:r>
    </w:p>
    <w:p w14:paraId="1868667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3796AE4">
          <v:rect id="_x0000_i3531" style="width:0;height:1.5pt" o:hralign="center" o:hrstd="t" o:hr="t" fillcolor="#a0a0a0" stroked="f"/>
        </w:pict>
      </w:r>
    </w:p>
    <w:p w14:paraId="782ECFE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248. Day 10</w:t>
      </w:r>
    </w:p>
    <w:p w14:paraId="36EB668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learned:</w:t>
      </w:r>
    </w:p>
    <w:p w14:paraId="7FC9222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Advanced Power Fx.</w:t>
      </w:r>
    </w:p>
    <w:p w14:paraId="622F4B1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Topics:</w:t>
      </w:r>
    </w:p>
    <w:p w14:paraId="4B5FA76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Record Scope</w:t>
      </w:r>
    </w:p>
    <w:p w14:paraId="2FA657F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</w:t>
      </w:r>
    </w:p>
    <w:p w14:paraId="1B8A4D8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With</w:t>
      </w:r>
    </w:p>
    <w:p w14:paraId="23CC9B2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AddColumns</w:t>
      </w:r>
    </w:p>
    <w:p w14:paraId="7B698EC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GroupBy</w:t>
      </w:r>
    </w:p>
    <w:p w14:paraId="1B9706B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Sequence</w:t>
      </w:r>
    </w:p>
    <w:p w14:paraId="0BE96AB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ForAll</w:t>
      </w:r>
    </w:p>
    <w:p w14:paraId="14B0500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Patch</w:t>
      </w:r>
    </w:p>
    <w:p w14:paraId="4AFA794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Named Formulas</w:t>
      </w:r>
    </w:p>
    <w:p w14:paraId="060A774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Concurrent</w:t>
      </w:r>
    </w:p>
    <w:p w14:paraId="5A8D946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406B3A1">
          <v:rect id="_x0000_i3532" style="width:0;height:1.5pt" o:hralign="center" o:hrstd="t" o:hr="t" fillcolor="#a0a0a0" stroked="f"/>
        </w:pict>
      </w:r>
    </w:p>
    <w:p w14:paraId="048368E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249. Day 11</w:t>
      </w:r>
    </w:p>
    <w:p w14:paraId="405BF07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learned:</w:t>
      </w:r>
    </w:p>
    <w:p w14:paraId="22258FF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Integrations.</w:t>
      </w:r>
    </w:p>
    <w:p w14:paraId="161135E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Topics:</w:t>
      </w:r>
    </w:p>
    <w:p w14:paraId="2D4C93D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Microsoft 365</w:t>
      </w:r>
    </w:p>
    <w:p w14:paraId="6DD155A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Outlook</w:t>
      </w:r>
    </w:p>
    <w:p w14:paraId="12D0F09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SharePoint</w:t>
      </w:r>
    </w:p>
    <w:p w14:paraId="74AABEC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REST APIs</w:t>
      </w:r>
    </w:p>
    <w:p w14:paraId="55659DA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JSON</w:t>
      </w:r>
    </w:p>
    <w:p w14:paraId="365ED77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Custom Connectors</w:t>
      </w:r>
    </w:p>
    <w:p w14:paraId="6F7D572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SQL</w:t>
      </w:r>
    </w:p>
    <w:p w14:paraId="368592B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Gateway</w:t>
      </w:r>
    </w:p>
    <w:p w14:paraId="3D595F3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Connection References</w:t>
      </w:r>
    </w:p>
    <w:p w14:paraId="28A60BA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025D245">
          <v:rect id="_x0000_i3533" style="width:0;height:1.5pt" o:hralign="center" o:hrstd="t" o:hr="t" fillcolor="#a0a0a0" stroked="f"/>
        </w:pict>
      </w:r>
    </w:p>
    <w:p w14:paraId="0519131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250. Day 12</w:t>
      </w:r>
    </w:p>
    <w:p w14:paraId="2DFEB0B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learned:</w:t>
      </w:r>
    </w:p>
    <w:p w14:paraId="1ECD9E38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Model-Driven Apps.</w:t>
      </w:r>
    </w:p>
    <w:p w14:paraId="513B7FF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Topics:</w:t>
      </w:r>
    </w:p>
    <w:p w14:paraId="72AA0F3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Navigation</w:t>
      </w:r>
    </w:p>
    <w:p w14:paraId="01165F9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Views</w:t>
      </w:r>
    </w:p>
    <w:p w14:paraId="525DD6B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Forms</w:t>
      </w:r>
    </w:p>
    <w:p w14:paraId="7503AA9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Quick Create</w:t>
      </w:r>
    </w:p>
    <w:p w14:paraId="28B41BF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Quick View</w:t>
      </w:r>
    </w:p>
    <w:p w14:paraId="20A1230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Charts</w:t>
      </w:r>
    </w:p>
    <w:p w14:paraId="60C89C2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Dashboards</w:t>
      </w:r>
    </w:p>
    <w:p w14:paraId="0B1B664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Security</w:t>
      </w:r>
    </w:p>
    <w:p w14:paraId="352E762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26009668">
          <v:rect id="_x0000_i3534" style="width:0;height:1.5pt" o:hralign="center" o:hrstd="t" o:hr="t" fillcolor="#a0a0a0" stroked="f"/>
        </w:pict>
      </w:r>
    </w:p>
    <w:p w14:paraId="5278566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BK — COMPLETE WEEK 3 ARCHITECTURE</w:t>
      </w:r>
    </w:p>
    <w:p w14:paraId="6D9817F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251. Full Architecture</w:t>
      </w:r>
    </w:p>
    <w:p w14:paraId="7EDB66E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MICROSOFT 365</w:t>
      </w:r>
    </w:p>
    <w:p w14:paraId="420834A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  |</w:t>
      </w:r>
    </w:p>
    <w:p w14:paraId="4FD8476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  v</w:t>
      </w:r>
    </w:p>
    <w:p w14:paraId="373718E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----------&gt; CANVAS APP</w:t>
      </w:r>
    </w:p>
    <w:p w14:paraId="57C20B8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  |</w:t>
      </w:r>
    </w:p>
    <w:p w14:paraId="4A416F8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  |</w:t>
      </w:r>
    </w:p>
    <w:p w14:paraId="4B60189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SHAREPOINT ----------&gt;   |</w:t>
      </w:r>
    </w:p>
    <w:p w14:paraId="409CE39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  |</w:t>
      </w:r>
    </w:p>
    <w:p w14:paraId="5DD456F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REST API ------------&gt;   |</w:t>
      </w:r>
    </w:p>
    <w:p w14:paraId="361A5C7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  |</w:t>
      </w:r>
    </w:p>
    <w:p w14:paraId="2C5AF7C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  v</w:t>
      </w:r>
    </w:p>
    <w:p w14:paraId="38E1963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DATAVERSE</w:t>
      </w:r>
    </w:p>
    <w:p w14:paraId="414CA9E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             |</w:t>
      </w:r>
    </w:p>
    <w:p w14:paraId="351EC84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+------------+------------+</w:t>
      </w:r>
    </w:p>
    <w:p w14:paraId="78F7137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|                         |</w:t>
      </w:r>
    </w:p>
    <w:p w14:paraId="39B22F0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v                         v</w:t>
      </w:r>
    </w:p>
    <w:p w14:paraId="03C3940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SUPPORT TICKET            TICKET CATEGORY</w:t>
      </w:r>
    </w:p>
    <w:p w14:paraId="0112EB5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|</w:t>
      </w:r>
    </w:p>
    <w:p w14:paraId="4DDB732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v</w:t>
      </w:r>
    </w:p>
    <w:p w14:paraId="76DD4D0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 xml:space="preserve">       MODEL-DRIVEN APP</w:t>
      </w:r>
    </w:p>
    <w:p w14:paraId="22E0CAC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^</w:t>
      </w:r>
    </w:p>
    <w:p w14:paraId="24D007D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    |</w:t>
      </w:r>
    </w:p>
    <w:p w14:paraId="5BC98AE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TECHNICIAN / MANAGER</w:t>
      </w:r>
    </w:p>
    <w:p w14:paraId="5DE200C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F96D87D">
          <v:rect id="_x0000_i3535" style="width:0;height:1.5pt" o:hralign="center" o:hrstd="t" o:hr="t" fillcolor="#a0a0a0" stroked="f"/>
        </w:pict>
      </w:r>
    </w:p>
    <w:p w14:paraId="4243C13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252. Why This Architecture Is Powerful</w:t>
      </w:r>
    </w:p>
    <w:p w14:paraId="3C58DB7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experiences:</w:t>
      </w:r>
    </w:p>
    <w:p w14:paraId="37E80E5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Personalized.</w:t>
      </w:r>
    </w:p>
    <w:p w14:paraId="5C7AFC9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experiences:</w:t>
      </w:r>
    </w:p>
    <w:p w14:paraId="753916A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Data-dense.</w:t>
      </w:r>
    </w:p>
    <w:p w14:paraId="2A26F0C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Integrations:</w:t>
      </w:r>
    </w:p>
    <w:p w14:paraId="32F0536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Connected.</w:t>
      </w:r>
    </w:p>
    <w:p w14:paraId="48BD082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Business data:</w:t>
      </w:r>
    </w:p>
    <w:p w14:paraId="16EDFF8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Centralized.</w:t>
      </w:r>
    </w:p>
    <w:p w14:paraId="436FDB1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Security:</w:t>
      </w:r>
    </w:p>
    <w:p w14:paraId="353407E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Dataverse-based.</w:t>
      </w:r>
    </w:p>
    <w:p w14:paraId="281FCB8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Future workflow:</w:t>
      </w:r>
    </w:p>
    <w:p w14:paraId="66D01D7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Power Automate.</w:t>
      </w:r>
    </w:p>
    <w:p w14:paraId="590717C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Future analytics:</w:t>
      </w:r>
    </w:p>
    <w:p w14:paraId="0027F3F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Power BI.</w:t>
      </w:r>
    </w:p>
    <w:p w14:paraId="17C6962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8FC22E7">
          <v:rect id="_x0000_i3536" style="width:0;height:1.5pt" o:hralign="center" o:hrstd="t" o:hr="t" fillcolor="#a0a0a0" stroked="f"/>
        </w:pict>
      </w:r>
    </w:p>
    <w:p w14:paraId="387A5C9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BL — MOST IMPORTANT DAY 12 LESSON</w:t>
      </w:r>
    </w:p>
    <w:p w14:paraId="493DC9B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253. Application Type Is an Architecture Decision</w:t>
      </w:r>
    </w:p>
    <w:p w14:paraId="6270A03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not ask:</w:t>
      </w:r>
    </w:p>
    <w:p w14:paraId="15BF27F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is better, Canvas or Model-Driven?</w:t>
      </w:r>
    </w:p>
    <w:p w14:paraId="616BE06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Ask:</w:t>
      </w:r>
    </w:p>
    <w:p w14:paraId="028BB9F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Who is the user?</w:t>
      </w:r>
    </w:p>
    <w:p w14:paraId="4568F7B7" w14:textId="77777777" w:rsidR="00D85DE4" w:rsidRPr="00D85DE4" w:rsidRDefault="00D85DE4" w:rsidP="00D85DE4">
      <w:pPr>
        <w:rPr>
          <w:sz w:val="32"/>
          <w:szCs w:val="32"/>
        </w:rPr>
      </w:pPr>
    </w:p>
    <w:p w14:paraId="66F404E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work are they doing?</w:t>
      </w:r>
    </w:p>
    <w:p w14:paraId="3A6D8942" w14:textId="77777777" w:rsidR="00D85DE4" w:rsidRPr="00D85DE4" w:rsidRDefault="00D85DE4" w:rsidP="00D85DE4">
      <w:pPr>
        <w:rPr>
          <w:sz w:val="32"/>
          <w:szCs w:val="32"/>
        </w:rPr>
      </w:pPr>
    </w:p>
    <w:p w14:paraId="1737734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How much data do they manage?</w:t>
      </w:r>
    </w:p>
    <w:p w14:paraId="454F585E" w14:textId="77777777" w:rsidR="00D85DE4" w:rsidRPr="00D85DE4" w:rsidRDefault="00D85DE4" w:rsidP="00D85DE4">
      <w:pPr>
        <w:rPr>
          <w:sz w:val="32"/>
          <w:szCs w:val="32"/>
        </w:rPr>
      </w:pPr>
    </w:p>
    <w:p w14:paraId="0FFDF09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How customized must the experience be?</w:t>
      </w:r>
    </w:p>
    <w:p w14:paraId="1C0437B6" w14:textId="77777777" w:rsidR="00D85DE4" w:rsidRPr="00D85DE4" w:rsidRDefault="00D85DE4" w:rsidP="00D85DE4">
      <w:pPr>
        <w:rPr>
          <w:sz w:val="32"/>
          <w:szCs w:val="32"/>
        </w:rPr>
      </w:pPr>
    </w:p>
    <w:p w14:paraId="68DA0CF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they need many Views and Forms?</w:t>
      </w:r>
    </w:p>
    <w:p w14:paraId="102F72DD" w14:textId="77777777" w:rsidR="00D85DE4" w:rsidRPr="00D85DE4" w:rsidRDefault="00D85DE4" w:rsidP="00D85DE4">
      <w:pPr>
        <w:rPr>
          <w:sz w:val="32"/>
          <w:szCs w:val="32"/>
        </w:rPr>
      </w:pPr>
    </w:p>
    <w:p w14:paraId="07563EB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Do they need a highly tailored mobile workflow?</w:t>
      </w:r>
    </w:p>
    <w:p w14:paraId="12AF9479" w14:textId="77777777" w:rsidR="00D85DE4" w:rsidRPr="00D85DE4" w:rsidRDefault="00D85DE4" w:rsidP="00D85DE4">
      <w:pPr>
        <w:rPr>
          <w:sz w:val="32"/>
          <w:szCs w:val="32"/>
        </w:rPr>
      </w:pPr>
    </w:p>
    <w:p w14:paraId="74DF91B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the easiest application to maintain?</w:t>
      </w:r>
    </w:p>
    <w:p w14:paraId="3FE5F65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Then choose:</w:t>
      </w:r>
    </w:p>
    <w:p w14:paraId="74275D5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The appropriate experience.</w:t>
      </w:r>
    </w:p>
    <w:p w14:paraId="25358DC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BD3DC8C">
          <v:rect id="_x0000_i3537" style="width:0;height:1.5pt" o:hralign="center" o:hrstd="t" o:hr="t" fillcolor="#a0a0a0" stroked="f"/>
        </w:pict>
      </w:r>
    </w:p>
    <w:p w14:paraId="128BFE5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254. Second Important Lesson</w:t>
      </w:r>
    </w:p>
    <w:p w14:paraId="1FA9A95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Model-Driven App is not:</w:t>
      </w:r>
    </w:p>
    <w:p w14:paraId="4AD28F5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An automatically generated app that requires no design.</w:t>
      </w:r>
    </w:p>
    <w:p w14:paraId="0AD154B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You still must design:</w:t>
      </w:r>
    </w:p>
    <w:p w14:paraId="1BACE4F4" w14:textId="77777777" w:rsidR="00D85DE4" w:rsidRPr="00D85DE4" w:rsidRDefault="00D85DE4">
      <w:pPr>
        <w:numPr>
          <w:ilvl w:val="0"/>
          <w:numId w:val="25"/>
        </w:numPr>
        <w:rPr>
          <w:sz w:val="32"/>
          <w:szCs w:val="32"/>
        </w:rPr>
      </w:pPr>
      <w:r w:rsidRPr="00D85DE4">
        <w:rPr>
          <w:sz w:val="32"/>
          <w:szCs w:val="32"/>
        </w:rPr>
        <w:t>Tables</w:t>
      </w:r>
    </w:p>
    <w:p w14:paraId="52D815A5" w14:textId="77777777" w:rsidR="00D85DE4" w:rsidRPr="00D85DE4" w:rsidRDefault="00D85DE4">
      <w:pPr>
        <w:numPr>
          <w:ilvl w:val="0"/>
          <w:numId w:val="25"/>
        </w:numPr>
        <w:rPr>
          <w:sz w:val="32"/>
          <w:szCs w:val="32"/>
        </w:rPr>
      </w:pPr>
      <w:r w:rsidRPr="00D85DE4">
        <w:rPr>
          <w:sz w:val="32"/>
          <w:szCs w:val="32"/>
        </w:rPr>
        <w:t>Relationships</w:t>
      </w:r>
    </w:p>
    <w:p w14:paraId="46C32CD7" w14:textId="77777777" w:rsidR="00D85DE4" w:rsidRPr="00D85DE4" w:rsidRDefault="00D85DE4">
      <w:pPr>
        <w:numPr>
          <w:ilvl w:val="0"/>
          <w:numId w:val="25"/>
        </w:numPr>
        <w:rPr>
          <w:sz w:val="32"/>
          <w:szCs w:val="32"/>
        </w:rPr>
      </w:pPr>
      <w:r w:rsidRPr="00D85DE4">
        <w:rPr>
          <w:sz w:val="32"/>
          <w:szCs w:val="32"/>
        </w:rPr>
        <w:t>Views</w:t>
      </w:r>
    </w:p>
    <w:p w14:paraId="489BFC09" w14:textId="77777777" w:rsidR="00D85DE4" w:rsidRPr="00D85DE4" w:rsidRDefault="00D85DE4">
      <w:pPr>
        <w:numPr>
          <w:ilvl w:val="0"/>
          <w:numId w:val="25"/>
        </w:numPr>
        <w:rPr>
          <w:sz w:val="32"/>
          <w:szCs w:val="32"/>
        </w:rPr>
      </w:pPr>
      <w:r w:rsidRPr="00D85DE4">
        <w:rPr>
          <w:sz w:val="32"/>
          <w:szCs w:val="32"/>
        </w:rPr>
        <w:t>Forms</w:t>
      </w:r>
    </w:p>
    <w:p w14:paraId="2320CD7F" w14:textId="77777777" w:rsidR="00D85DE4" w:rsidRPr="00D85DE4" w:rsidRDefault="00D85DE4">
      <w:pPr>
        <w:numPr>
          <w:ilvl w:val="0"/>
          <w:numId w:val="25"/>
        </w:numPr>
        <w:rPr>
          <w:sz w:val="32"/>
          <w:szCs w:val="32"/>
        </w:rPr>
      </w:pPr>
      <w:r w:rsidRPr="00D85DE4">
        <w:rPr>
          <w:sz w:val="32"/>
          <w:szCs w:val="32"/>
        </w:rPr>
        <w:t>Navigation</w:t>
      </w:r>
    </w:p>
    <w:p w14:paraId="3C784E04" w14:textId="77777777" w:rsidR="00D85DE4" w:rsidRPr="00D85DE4" w:rsidRDefault="00D85DE4">
      <w:pPr>
        <w:numPr>
          <w:ilvl w:val="0"/>
          <w:numId w:val="25"/>
        </w:numPr>
        <w:rPr>
          <w:sz w:val="32"/>
          <w:szCs w:val="32"/>
        </w:rPr>
      </w:pPr>
      <w:r w:rsidRPr="00D85DE4">
        <w:rPr>
          <w:sz w:val="32"/>
          <w:szCs w:val="32"/>
        </w:rPr>
        <w:t>Dashboards</w:t>
      </w:r>
    </w:p>
    <w:p w14:paraId="6E55B0DD" w14:textId="77777777" w:rsidR="00D85DE4" w:rsidRPr="00D85DE4" w:rsidRDefault="00D85DE4">
      <w:pPr>
        <w:numPr>
          <w:ilvl w:val="0"/>
          <w:numId w:val="25"/>
        </w:numPr>
        <w:rPr>
          <w:sz w:val="32"/>
          <w:szCs w:val="32"/>
        </w:rPr>
      </w:pPr>
      <w:r w:rsidRPr="00D85DE4">
        <w:rPr>
          <w:sz w:val="32"/>
          <w:szCs w:val="32"/>
        </w:rPr>
        <w:t>Security</w:t>
      </w:r>
    </w:p>
    <w:p w14:paraId="686EFE13" w14:textId="77777777" w:rsidR="00D85DE4" w:rsidRPr="00D85DE4" w:rsidRDefault="00D85DE4">
      <w:pPr>
        <w:numPr>
          <w:ilvl w:val="0"/>
          <w:numId w:val="25"/>
        </w:numPr>
        <w:rPr>
          <w:sz w:val="32"/>
          <w:szCs w:val="32"/>
        </w:rPr>
      </w:pPr>
      <w:r w:rsidRPr="00D85DE4">
        <w:rPr>
          <w:sz w:val="32"/>
          <w:szCs w:val="32"/>
        </w:rPr>
        <w:t>Business process</w:t>
      </w:r>
    </w:p>
    <w:p w14:paraId="05161F6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Poor Dataverse design creates:</w:t>
      </w:r>
    </w:p>
    <w:p w14:paraId="3CBF9FF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Poor Model-Driven Apps.</w:t>
      </w:r>
    </w:p>
    <w:p w14:paraId="1E688FA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9C0BE86">
          <v:rect id="_x0000_i3538" style="width:0;height:1.5pt" o:hralign="center" o:hrstd="t" o:hr="t" fillcolor="#a0a0a0" stroked="f"/>
        </w:pict>
      </w:r>
    </w:p>
    <w:p w14:paraId="2C5B2FF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255. Third Important Lesson</w:t>
      </w:r>
    </w:p>
    <w:p w14:paraId="414AEE3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Views are not just:</w:t>
      </w:r>
    </w:p>
    <w:p w14:paraId="72A1A0A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Different lists.</w:t>
      </w:r>
    </w:p>
    <w:p w14:paraId="3D9C028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 good View answers:</w:t>
      </w:r>
    </w:p>
    <w:p w14:paraId="2518C36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 business question.</w:t>
      </w:r>
    </w:p>
    <w:p w14:paraId="420C937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Examples:</w:t>
      </w:r>
    </w:p>
    <w:p w14:paraId="778228A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requires assignment?</w:t>
      </w:r>
    </w:p>
    <w:p w14:paraId="575E622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→</w:t>
      </w:r>
      <w:r w:rsidRPr="00D85DE4">
        <w:rPr>
          <w:sz w:val="32"/>
          <w:szCs w:val="32"/>
        </w:rPr>
        <w:t xml:space="preserve"> Unassigned Tickets</w:t>
      </w:r>
    </w:p>
    <w:p w14:paraId="5AE7C00A" w14:textId="77777777" w:rsidR="00D85DE4" w:rsidRPr="00D85DE4" w:rsidRDefault="00D85DE4" w:rsidP="00D85DE4">
      <w:pPr>
        <w:rPr>
          <w:sz w:val="32"/>
          <w:szCs w:val="32"/>
        </w:rPr>
      </w:pPr>
    </w:p>
    <w:p w14:paraId="07BF2BF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What is urgent?</w:t>
      </w:r>
    </w:p>
    <w:p w14:paraId="4C0708A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→</w:t>
      </w:r>
      <w:r w:rsidRPr="00D85DE4">
        <w:rPr>
          <w:sz w:val="32"/>
          <w:szCs w:val="32"/>
        </w:rPr>
        <w:t xml:space="preserve"> High Priority Tickets</w:t>
      </w:r>
    </w:p>
    <w:p w14:paraId="44E50CDF" w14:textId="77777777" w:rsidR="00D85DE4" w:rsidRPr="00D85DE4" w:rsidRDefault="00D85DE4" w:rsidP="00D85DE4">
      <w:pPr>
        <w:rPr>
          <w:sz w:val="32"/>
          <w:szCs w:val="32"/>
        </w:rPr>
      </w:pPr>
    </w:p>
    <w:p w14:paraId="222BA50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belongs to me?</w:t>
      </w:r>
    </w:p>
    <w:p w14:paraId="7F67959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→</w:t>
      </w:r>
      <w:r w:rsidRPr="00D85DE4">
        <w:rPr>
          <w:sz w:val="32"/>
          <w:szCs w:val="32"/>
        </w:rPr>
        <w:t xml:space="preserve"> My Assigned Tickets</w:t>
      </w:r>
    </w:p>
    <w:p w14:paraId="43E3F3EA" w14:textId="77777777" w:rsidR="00D85DE4" w:rsidRPr="00D85DE4" w:rsidRDefault="00D85DE4" w:rsidP="00D85DE4">
      <w:pPr>
        <w:rPr>
          <w:sz w:val="32"/>
          <w:szCs w:val="32"/>
        </w:rPr>
      </w:pPr>
    </w:p>
    <w:p w14:paraId="1B113B4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is waiting?</w:t>
      </w:r>
    </w:p>
    <w:p w14:paraId="7F1C533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→</w:t>
      </w:r>
      <w:r w:rsidRPr="00D85DE4">
        <w:rPr>
          <w:sz w:val="32"/>
          <w:szCs w:val="32"/>
        </w:rPr>
        <w:t xml:space="preserve"> Waiting for User</w:t>
      </w:r>
    </w:p>
    <w:p w14:paraId="7CB10379" w14:textId="77777777" w:rsidR="00D85DE4" w:rsidRPr="00D85DE4" w:rsidRDefault="00D85DE4" w:rsidP="00D85DE4">
      <w:pPr>
        <w:rPr>
          <w:sz w:val="32"/>
          <w:szCs w:val="32"/>
        </w:rPr>
      </w:pPr>
    </w:p>
    <w:p w14:paraId="2DDF367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was completed?</w:t>
      </w:r>
    </w:p>
    <w:p w14:paraId="6739304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Times New Roman" w:hAnsi="Times New Roman" w:cs="Times New Roman"/>
          <w:sz w:val="32"/>
          <w:szCs w:val="32"/>
        </w:rPr>
        <w:t>→</w:t>
      </w:r>
      <w:r w:rsidRPr="00D85DE4">
        <w:rPr>
          <w:sz w:val="32"/>
          <w:szCs w:val="32"/>
        </w:rPr>
        <w:t xml:space="preserve"> Resolved Tickets</w:t>
      </w:r>
    </w:p>
    <w:p w14:paraId="17FEAEE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25A0874">
          <v:rect id="_x0000_i3539" style="width:0;height:1.5pt" o:hralign="center" o:hrstd="t" o:hr="t" fillcolor="#a0a0a0" stroked="f"/>
        </w:pict>
      </w:r>
    </w:p>
    <w:p w14:paraId="208783F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256. Fourth Important Lesson</w:t>
      </w:r>
    </w:p>
    <w:p w14:paraId="09DF7F1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Canvas App and Model-Driven App do not need to:</w:t>
      </w:r>
    </w:p>
    <w:p w14:paraId="5E1B6AB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Call each other.</w:t>
      </w:r>
    </w:p>
    <w:p w14:paraId="5CD92A9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They communicate naturally through:</w:t>
      </w:r>
    </w:p>
    <w:p w14:paraId="1243F3B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Shared Dataverse data.</w:t>
      </w:r>
    </w:p>
    <w:p w14:paraId="53E8AB6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Canvas</w:t>
      </w:r>
    </w:p>
    <w:p w14:paraId="2004BA6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\</w:t>
      </w:r>
    </w:p>
    <w:p w14:paraId="706EEFE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\</w:t>
      </w:r>
    </w:p>
    <w:p w14:paraId="6AF67AD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DATAVERSE</w:t>
      </w:r>
    </w:p>
    <w:p w14:paraId="0CD4333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/</w:t>
      </w:r>
    </w:p>
    <w:p w14:paraId="43BCE6F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 xml:space="preserve">   /</w:t>
      </w:r>
    </w:p>
    <w:p w14:paraId="40F4AD5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Model-Driven</w:t>
      </w:r>
    </w:p>
    <w:p w14:paraId="05AA3A1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That is one of the core architectural strengths of:</w:t>
      </w:r>
    </w:p>
    <w:p w14:paraId="6E82941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Microsoft Power Platform.</w:t>
      </w:r>
    </w:p>
    <w:p w14:paraId="2278F2A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3030196">
          <v:rect id="_x0000_i3540" style="width:0;height:1.5pt" o:hralign="center" o:hrstd="t" o:hr="t" fillcolor="#a0a0a0" stroked="f"/>
        </w:pict>
      </w:r>
    </w:p>
    <w:p w14:paraId="1500D91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PART BM — HOMEWORK</w:t>
      </w:r>
    </w:p>
    <w:p w14:paraId="5C950F9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257. Day 12 Homework — Prepare for Power Automate</w:t>
      </w:r>
    </w:p>
    <w:p w14:paraId="5D83CB3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Next week asks:</w:t>
      </w:r>
    </w:p>
    <w:p w14:paraId="241852D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What happens after data changes?</w:t>
      </w:r>
    </w:p>
    <w:p w14:paraId="542E51E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1009D2C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Employee creates Ticket</w:t>
      </w:r>
    </w:p>
    <w:p w14:paraId="63E8FD4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|</w:t>
      </w:r>
    </w:p>
    <w:p w14:paraId="7C4981D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v</w:t>
      </w:r>
    </w:p>
    <w:p w14:paraId="2B06979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Dataverse</w:t>
      </w:r>
    </w:p>
    <w:p w14:paraId="36F1E27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|</w:t>
      </w:r>
    </w:p>
    <w:p w14:paraId="7889663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    v</w:t>
      </w:r>
    </w:p>
    <w:p w14:paraId="4A2413C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?????</w:t>
      </w:r>
    </w:p>
    <w:p w14:paraId="6518204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We need:</w:t>
      </w:r>
    </w:p>
    <w:p w14:paraId="699BDD5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Automation.</w:t>
      </w:r>
    </w:p>
    <w:p w14:paraId="1B88769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560C137">
          <v:rect id="_x0000_i3541" style="width:0;height:1.5pt" o:hralign="center" o:hrstd="t" o:hr="t" fillcolor="#a0a0a0" stroked="f"/>
        </w:pict>
      </w:r>
    </w:p>
    <w:p w14:paraId="5D39E94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258. Homework Scenario 1</w:t>
      </w:r>
    </w:p>
    <w:p w14:paraId="11B716A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When a new Ticket is created:</w:t>
      </w:r>
    </w:p>
    <w:p w14:paraId="37EC873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IT should receive:</w:t>
      </w:r>
    </w:p>
    <w:p w14:paraId="080C299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Notification.</w:t>
      </w:r>
    </w:p>
    <w:p w14:paraId="55A3585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Power Platform product?</w:t>
      </w:r>
    </w:p>
    <w:p w14:paraId="768027E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2D882BF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Power Automate.</w:t>
      </w:r>
    </w:p>
    <w:p w14:paraId="5C0AF18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7BE14035">
          <v:rect id="_x0000_i3542" style="width:0;height:1.5pt" o:hralign="center" o:hrstd="t" o:hr="t" fillcolor="#a0a0a0" stroked="f"/>
        </w:pict>
      </w:r>
    </w:p>
    <w:p w14:paraId="2ADFAEB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259. Scenario 2</w:t>
      </w:r>
    </w:p>
    <w:p w14:paraId="623F706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When Leave Request is submitted:</w:t>
      </w:r>
    </w:p>
    <w:p w14:paraId="36C9421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Manager should receive:</w:t>
      </w:r>
    </w:p>
    <w:p w14:paraId="61FA530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Approval request.</w:t>
      </w:r>
    </w:p>
    <w:p w14:paraId="5B506DD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product?</w:t>
      </w:r>
    </w:p>
    <w:p w14:paraId="3791B3D5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6BACC21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Power Automate.</w:t>
      </w:r>
    </w:p>
    <w:p w14:paraId="5D9F437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B691A4F">
          <v:rect id="_x0000_i3543" style="width:0;height:1.5pt" o:hralign="center" o:hrstd="t" o:hr="t" fillcolor="#a0a0a0" stroked="f"/>
        </w:pict>
      </w:r>
    </w:p>
    <w:p w14:paraId="41EC65A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260. Scenario 3</w:t>
      </w:r>
    </w:p>
    <w:p w14:paraId="25058D3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Every Friday at 4 PM:</w:t>
      </w:r>
    </w:p>
    <w:p w14:paraId="6106677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IT Manager should receive:</w:t>
      </w:r>
    </w:p>
    <w:p w14:paraId="4DBD2CA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Weekly Ticket Report.</w:t>
      </w:r>
    </w:p>
    <w:p w14:paraId="6D67FC3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Which Flow type?</w:t>
      </w:r>
    </w:p>
    <w:p w14:paraId="4944484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5B96053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Scheduled Cloud Flow.</w:t>
      </w:r>
    </w:p>
    <w:p w14:paraId="2553E48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5A22EF49">
          <v:rect id="_x0000_i3544" style="width:0;height:1.5pt" o:hralign="center" o:hrstd="t" o:hr="t" fillcolor="#a0a0a0" stroked="f"/>
        </w:pict>
      </w:r>
    </w:p>
    <w:p w14:paraId="1E71FF8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261. Scenario 4</w:t>
      </w:r>
    </w:p>
    <w:p w14:paraId="1665CA7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When Support Ticket is created:</w:t>
      </w:r>
    </w:p>
    <w:p w14:paraId="5A1630C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Automatically:</w:t>
      </w:r>
    </w:p>
    <w:p w14:paraId="205AC09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Send confirmation to employee</w:t>
      </w:r>
    </w:p>
    <w:p w14:paraId="549B9A27" w14:textId="77777777" w:rsidR="00D85DE4" w:rsidRPr="00D85DE4" w:rsidRDefault="00D85DE4" w:rsidP="00D85DE4">
      <w:pPr>
        <w:rPr>
          <w:sz w:val="32"/>
          <w:szCs w:val="32"/>
        </w:rPr>
      </w:pPr>
    </w:p>
    <w:p w14:paraId="7075AB9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Notify IT</w:t>
      </w:r>
    </w:p>
    <w:p w14:paraId="6D440556" w14:textId="77777777" w:rsidR="00D85DE4" w:rsidRPr="00D85DE4" w:rsidRDefault="00D85DE4" w:rsidP="00D85DE4">
      <w:pPr>
        <w:rPr>
          <w:sz w:val="32"/>
          <w:szCs w:val="32"/>
        </w:rPr>
      </w:pPr>
    </w:p>
    <w:p w14:paraId="658D937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Set default processing values</w:t>
      </w:r>
    </w:p>
    <w:p w14:paraId="035F8411" w14:textId="77777777" w:rsidR="00D85DE4" w:rsidRPr="00D85DE4" w:rsidRDefault="00D85DE4" w:rsidP="00D85DE4">
      <w:pPr>
        <w:rPr>
          <w:sz w:val="32"/>
          <w:szCs w:val="32"/>
        </w:rPr>
      </w:pPr>
    </w:p>
    <w:p w14:paraId="025A445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Log action</w:t>
      </w:r>
    </w:p>
    <w:p w14:paraId="5BFD628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Flow type?</w:t>
      </w:r>
    </w:p>
    <w:p w14:paraId="22B8A39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2069AA1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Automated Cloud Flow.</w:t>
      </w:r>
    </w:p>
    <w:p w14:paraId="10AEBEA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0942B244">
          <v:rect id="_x0000_i3545" style="width:0;height:1.5pt" o:hralign="center" o:hrstd="t" o:hr="t" fillcolor="#a0a0a0" stroked="f"/>
        </w:pict>
      </w:r>
    </w:p>
    <w:p w14:paraId="1AD3AF2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262. Scenario 5</w:t>
      </w:r>
    </w:p>
    <w:p w14:paraId="45F4543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Technician presses:</w:t>
      </w:r>
    </w:p>
    <w:p w14:paraId="4950DB3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Send Reminder</w:t>
      </w:r>
    </w:p>
    <w:p w14:paraId="3DF791A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 Flow runs.</w:t>
      </w:r>
    </w:p>
    <w:p w14:paraId="5D9B42A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What type?</w:t>
      </w:r>
    </w:p>
    <w:p w14:paraId="2858E719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75A6692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Instant Cloud Flow</w:t>
      </w:r>
    </w:p>
    <w:p w14:paraId="0C1D949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depending on trigger/integration pattern.</w:t>
      </w:r>
    </w:p>
    <w:p w14:paraId="65D9B24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pict w14:anchorId="5EBDA003">
          <v:rect id="_x0000_i3546" style="width:0;height:1.5pt" o:hralign="center" o:hrstd="t" o:hr="t" fillcolor="#a0a0a0" stroked="f"/>
        </w:pict>
      </w:r>
    </w:p>
    <w:p w14:paraId="6B9936B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263. Homework — Trigger vs Action</w:t>
      </w:r>
    </w:p>
    <w:p w14:paraId="6FD4098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should learn these words before Day 13.</w:t>
      </w:r>
    </w:p>
    <w:p w14:paraId="347E692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Trigger</w:t>
      </w:r>
    </w:p>
    <w:p w14:paraId="70956A7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What starts the Flow?</w:t>
      </w:r>
    </w:p>
    <w:p w14:paraId="2F223AE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4F39E06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When a Support Ticket is added</w:t>
      </w:r>
    </w:p>
    <w:p w14:paraId="7A634D6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Action</w:t>
      </w:r>
    </w:p>
    <w:p w14:paraId="4E9E1F4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What does the Flow do?</w:t>
      </w:r>
    </w:p>
    <w:p w14:paraId="2323723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Example:</w:t>
      </w:r>
    </w:p>
    <w:p w14:paraId="21E1660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Send an email</w:t>
      </w:r>
    </w:p>
    <w:p w14:paraId="5F13B6F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BB06D9B">
          <v:rect id="_x0000_i3547" style="width:0;height:1.5pt" o:hralign="center" o:hrstd="t" o:hr="t" fillcolor="#a0a0a0" stroked="f"/>
        </w:pict>
      </w:r>
    </w:p>
    <w:p w14:paraId="125E0F5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264. Flow Mental Model</w:t>
      </w:r>
    </w:p>
    <w:p w14:paraId="3D7E997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TRIGGER</w:t>
      </w:r>
    </w:p>
    <w:p w14:paraId="3CD2AB3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7900662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v</w:t>
      </w:r>
    </w:p>
    <w:p w14:paraId="1F5ADC7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ACTION</w:t>
      </w:r>
    </w:p>
    <w:p w14:paraId="7BC8074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43CD523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v</w:t>
      </w:r>
    </w:p>
    <w:p w14:paraId="36D8E7C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ACTION</w:t>
      </w:r>
    </w:p>
    <w:p w14:paraId="3A4042D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|</w:t>
      </w:r>
    </w:p>
    <w:p w14:paraId="4E50F68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v</w:t>
      </w:r>
    </w:p>
    <w:p w14:paraId="130DF99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>ACTION</w:t>
      </w:r>
    </w:p>
    <w:p w14:paraId="1A2C4B2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A6996F8">
          <v:rect id="_x0000_i3548" style="width:0;height:1.5pt" o:hralign="center" o:hrstd="t" o:hr="t" fillcolor="#a0a0a0" stroked="f"/>
        </w:pict>
      </w:r>
    </w:p>
    <w:p w14:paraId="304BED5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265. Homework Question</w:t>
      </w:r>
    </w:p>
    <w:p w14:paraId="6BDCD1B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New Ticket:</w:t>
      </w:r>
    </w:p>
    <w:p w14:paraId="1166FCC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Created in Dataverse</w:t>
      </w:r>
    </w:p>
    <w:p w14:paraId="36FD26B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Need email.</w:t>
      </w:r>
    </w:p>
    <w:p w14:paraId="28C2A64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Should Canvas App be responsible for ensuring the email happens?</w:t>
      </w:r>
    </w:p>
    <w:p w14:paraId="4E70BD7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Answer</w:t>
      </w:r>
    </w:p>
    <w:p w14:paraId="562069D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For reliable business automation:</w:t>
      </w:r>
    </w:p>
    <w:p w14:paraId="348A775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Prefer a Dataverse-triggered Power Automate Flow.</w:t>
      </w:r>
    </w:p>
    <w:p w14:paraId="3F110A9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Then the automation can run regardless of whether the Ticket came from:</w:t>
      </w:r>
    </w:p>
    <w:p w14:paraId="0BD00F5C" w14:textId="77777777" w:rsidR="00D85DE4" w:rsidRPr="00D85DE4" w:rsidRDefault="00D85DE4">
      <w:pPr>
        <w:numPr>
          <w:ilvl w:val="0"/>
          <w:numId w:val="26"/>
        </w:numPr>
        <w:rPr>
          <w:sz w:val="32"/>
          <w:szCs w:val="32"/>
        </w:rPr>
      </w:pPr>
      <w:r w:rsidRPr="00D85DE4">
        <w:rPr>
          <w:sz w:val="32"/>
          <w:szCs w:val="32"/>
        </w:rPr>
        <w:t>Canvas App</w:t>
      </w:r>
    </w:p>
    <w:p w14:paraId="47EA015B" w14:textId="77777777" w:rsidR="00D85DE4" w:rsidRPr="00D85DE4" w:rsidRDefault="00D85DE4">
      <w:pPr>
        <w:numPr>
          <w:ilvl w:val="0"/>
          <w:numId w:val="26"/>
        </w:numPr>
        <w:rPr>
          <w:sz w:val="32"/>
          <w:szCs w:val="32"/>
        </w:rPr>
      </w:pPr>
      <w:r w:rsidRPr="00D85DE4">
        <w:rPr>
          <w:sz w:val="32"/>
          <w:szCs w:val="32"/>
        </w:rPr>
        <w:t>Model-Driven App</w:t>
      </w:r>
    </w:p>
    <w:p w14:paraId="7742DE17" w14:textId="77777777" w:rsidR="00D85DE4" w:rsidRPr="00D85DE4" w:rsidRDefault="00D85DE4">
      <w:pPr>
        <w:numPr>
          <w:ilvl w:val="0"/>
          <w:numId w:val="26"/>
        </w:numPr>
        <w:rPr>
          <w:sz w:val="32"/>
          <w:szCs w:val="32"/>
        </w:rPr>
      </w:pPr>
      <w:r w:rsidRPr="00D85DE4">
        <w:rPr>
          <w:sz w:val="32"/>
          <w:szCs w:val="32"/>
        </w:rPr>
        <w:t>Integration</w:t>
      </w:r>
    </w:p>
    <w:p w14:paraId="5B4F16FC" w14:textId="77777777" w:rsidR="00D85DE4" w:rsidRPr="00D85DE4" w:rsidRDefault="00D85DE4">
      <w:pPr>
        <w:numPr>
          <w:ilvl w:val="0"/>
          <w:numId w:val="26"/>
        </w:numPr>
        <w:rPr>
          <w:sz w:val="32"/>
          <w:szCs w:val="32"/>
        </w:rPr>
      </w:pPr>
      <w:r w:rsidRPr="00D85DE4">
        <w:rPr>
          <w:sz w:val="32"/>
          <w:szCs w:val="32"/>
        </w:rPr>
        <w:t>Other approved Dataverse client</w:t>
      </w:r>
    </w:p>
    <w:p w14:paraId="04319A7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2FD182C2">
          <v:rect id="_x0000_i3549" style="width:0;height:1.5pt" o:hralign="center" o:hrstd="t" o:hr="t" fillcolor="#a0a0a0" stroked="f"/>
        </w:pict>
      </w:r>
    </w:p>
    <w:p w14:paraId="7E00782F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266. Preview Next Week</w:t>
      </w:r>
    </w:p>
    <w:p w14:paraId="730FADE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DATAVERSE</w:t>
      </w:r>
    </w:p>
    <w:p w14:paraId="3B8FDA2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|</w:t>
      </w:r>
    </w:p>
    <w:p w14:paraId="18B1C70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| Trigger</w:t>
      </w:r>
    </w:p>
    <w:p w14:paraId="772DAA8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 xml:space="preserve">    v</w:t>
      </w:r>
    </w:p>
    <w:p w14:paraId="2DF45D2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POWER AUTOMATE</w:t>
      </w:r>
    </w:p>
    <w:p w14:paraId="12A6861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|</w:t>
      </w:r>
    </w:p>
    <w:p w14:paraId="19733A4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+---- Email</w:t>
      </w:r>
    </w:p>
    <w:p w14:paraId="748ED34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|</w:t>
      </w:r>
    </w:p>
    <w:p w14:paraId="264B90A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+---- Teams</w:t>
      </w:r>
    </w:p>
    <w:p w14:paraId="3BF90BF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|</w:t>
      </w:r>
    </w:p>
    <w:p w14:paraId="5C4BFC0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+---- Approval</w:t>
      </w:r>
    </w:p>
    <w:p w14:paraId="6A0FC24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|</w:t>
      </w:r>
    </w:p>
    <w:p w14:paraId="799DDB3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   +---- Update Dataverse</w:t>
      </w:r>
    </w:p>
    <w:p w14:paraId="37EEAAC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13921E14">
          <v:rect id="_x0000_i3550" style="width:0;height:1.5pt" o:hralign="center" o:hrstd="t" o:hr="t" fillcolor="#a0a0a0" stroked="f"/>
        </w:pict>
      </w:r>
    </w:p>
    <w:p w14:paraId="5A19CB1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END OF DAY 12</w:t>
      </w:r>
    </w:p>
    <w:p w14:paraId="2A90F97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WEEK 3 COMPLETE</w:t>
      </w:r>
    </w:p>
    <w:p w14:paraId="16BE0D7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now have:</w:t>
      </w:r>
    </w:p>
    <w:p w14:paraId="1418390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IT Help Desk v1 Architecture</w:t>
      </w:r>
    </w:p>
    <w:p w14:paraId="0051438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consisting of:</w:t>
      </w:r>
    </w:p>
    <w:p w14:paraId="48982E1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Employee Canvas App</w:t>
      </w:r>
    </w:p>
    <w:p w14:paraId="112C197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Dataverse Backend</w:t>
      </w:r>
    </w:p>
    <w:p w14:paraId="63D9E9E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Microsoft 365 Integration</w:t>
      </w:r>
    </w:p>
    <w:p w14:paraId="39EF56E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Outlook Integration</w:t>
      </w:r>
    </w:p>
    <w:p w14:paraId="2DE5ABC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SharePoint Knowledge Base</w:t>
      </w:r>
    </w:p>
    <w:p w14:paraId="5EFC5659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D85DE4">
        <w:rPr>
          <w:sz w:val="32"/>
          <w:szCs w:val="32"/>
        </w:rPr>
        <w:t xml:space="preserve"> API/Custom Connector Design</w:t>
      </w:r>
    </w:p>
    <w:p w14:paraId="118978B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Technician Model-Driven App</w:t>
      </w:r>
    </w:p>
    <w:p w14:paraId="61E9AD6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Operational Views</w:t>
      </w:r>
    </w:p>
    <w:p w14:paraId="5CAEDC0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Technician Forms</w:t>
      </w:r>
    </w:p>
    <w:p w14:paraId="3B3AEF0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Quick Create</w:t>
      </w:r>
    </w:p>
    <w:p w14:paraId="5EF193A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Quick View</w:t>
      </w:r>
    </w:p>
    <w:p w14:paraId="74BA1D8B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Charts</w:t>
      </w:r>
    </w:p>
    <w:p w14:paraId="230C605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Dashboard</w:t>
      </w:r>
    </w:p>
    <w:p w14:paraId="2CD80953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rFonts w:ascii="Segoe UI Symbol" w:hAnsi="Segoe UI Symbol" w:cs="Segoe UI Symbol"/>
          <w:sz w:val="32"/>
          <w:szCs w:val="32"/>
        </w:rPr>
        <w:t>✓</w:t>
      </w:r>
      <w:r w:rsidRPr="00D85DE4">
        <w:rPr>
          <w:sz w:val="32"/>
          <w:szCs w:val="32"/>
        </w:rPr>
        <w:t xml:space="preserve"> Security Design</w:t>
      </w:r>
    </w:p>
    <w:p w14:paraId="76EA7F5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pict w14:anchorId="67989152">
          <v:rect id="_x0000_i3551" style="width:0;height:1.5pt" o:hralign="center" o:hrstd="t" o:hr="t" fillcolor="#a0a0a0" stroked="f"/>
        </w:pict>
      </w:r>
    </w:p>
    <w:p w14:paraId="1D23B2F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NEXT LAB</w:t>
      </w:r>
    </w:p>
    <w:p w14:paraId="7D95E53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Day 13 — Power Automate Fundamentals</w:t>
      </w:r>
    </w:p>
    <w:p w14:paraId="7A87DC0D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Students will begin:</w:t>
      </w:r>
    </w:p>
    <w:p w14:paraId="4911D3D6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Week 4 — Workflow Automation</w:t>
      </w:r>
    </w:p>
    <w:p w14:paraId="4BF88EFC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They will create their first production-style automated flows:</w:t>
      </w:r>
    </w:p>
    <w:p w14:paraId="1992360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 xml:space="preserve">Support Ticket Created </w:t>
      </w:r>
      <w:r w:rsidRPr="00D85DE4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85DE4">
        <w:rPr>
          <w:b/>
          <w:bCs/>
          <w:sz w:val="32"/>
          <w:szCs w:val="32"/>
        </w:rPr>
        <w:t xml:space="preserve"> Employee Confirmation</w:t>
      </w:r>
    </w:p>
    <w:p w14:paraId="192ECA1D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 xml:space="preserve">Support Ticket Created </w:t>
      </w:r>
      <w:r w:rsidRPr="00D85DE4">
        <w:rPr>
          <w:rFonts w:ascii="Times New Roman" w:hAnsi="Times New Roman" w:cs="Times New Roman"/>
          <w:b/>
          <w:bCs/>
          <w:sz w:val="32"/>
          <w:szCs w:val="32"/>
        </w:rPr>
        <w:t>→</w:t>
      </w:r>
      <w:r w:rsidRPr="00D85DE4">
        <w:rPr>
          <w:b/>
          <w:bCs/>
          <w:sz w:val="32"/>
          <w:szCs w:val="32"/>
        </w:rPr>
        <w:t xml:space="preserve"> IT Notification</w:t>
      </w:r>
    </w:p>
    <w:p w14:paraId="330C76C7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and learn:</w:t>
      </w:r>
    </w:p>
    <w:p w14:paraId="00358BA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Cloud Flows</w:t>
      </w:r>
    </w:p>
    <w:p w14:paraId="213A897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Triggers</w:t>
      </w:r>
    </w:p>
    <w:p w14:paraId="5DB76162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Actions</w:t>
      </w:r>
    </w:p>
    <w:p w14:paraId="5F1FD0B4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lastRenderedPageBreak/>
        <w:t>Dynamic Content</w:t>
      </w:r>
    </w:p>
    <w:p w14:paraId="62967D0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Dataverse Triggers</w:t>
      </w:r>
    </w:p>
    <w:p w14:paraId="4246739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Outlook Actions</w:t>
      </w:r>
    </w:p>
    <w:p w14:paraId="23CE4F9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Teams Actions</w:t>
      </w:r>
    </w:p>
    <w:p w14:paraId="3CD0098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Conditions</w:t>
      </w:r>
    </w:p>
    <w:p w14:paraId="140975CE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Run History</w:t>
      </w:r>
    </w:p>
    <w:p w14:paraId="49F90E71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Testing</w:t>
      </w:r>
    </w:p>
    <w:p w14:paraId="72ABDE23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Connections</w:t>
      </w:r>
    </w:p>
    <w:p w14:paraId="4675E3CB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Connection References</w:t>
      </w:r>
    </w:p>
    <w:p w14:paraId="33B0BEFC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Trigger Conditions Preview</w:t>
      </w:r>
    </w:p>
    <w:p w14:paraId="1E9B9407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Failure Troubleshooting</w:t>
      </w:r>
    </w:p>
    <w:p w14:paraId="518A992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platform architecture becomes:</w:t>
      </w:r>
    </w:p>
    <w:p w14:paraId="4D22210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USER</w:t>
      </w:r>
    </w:p>
    <w:p w14:paraId="31598AF8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|</w:t>
      </w:r>
    </w:p>
    <w:p w14:paraId="533510E1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v</w:t>
      </w:r>
    </w:p>
    <w:p w14:paraId="35D557D6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POWER APPS</w:t>
      </w:r>
    </w:p>
    <w:p w14:paraId="54978D4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|</w:t>
      </w:r>
    </w:p>
    <w:p w14:paraId="5512A84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v</w:t>
      </w:r>
    </w:p>
    <w:p w14:paraId="47CF0922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DATAVERSE</w:t>
      </w:r>
    </w:p>
    <w:p w14:paraId="6C9E268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|</w:t>
      </w:r>
    </w:p>
    <w:p w14:paraId="0A3A0130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v</w:t>
      </w:r>
    </w:p>
    <w:p w14:paraId="6E4C3B9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POWER AUTOMATE</w:t>
      </w:r>
    </w:p>
    <w:p w14:paraId="7D980A8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lastRenderedPageBreak/>
        <w:t xml:space="preserve"> |</w:t>
      </w:r>
    </w:p>
    <w:p w14:paraId="4CD950EF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+---- EMAIL</w:t>
      </w:r>
    </w:p>
    <w:p w14:paraId="4802C3F4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+---- TEAMS</w:t>
      </w:r>
    </w:p>
    <w:p w14:paraId="2D244D65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 xml:space="preserve"> +---- DATA UPDATE</w:t>
      </w:r>
    </w:p>
    <w:p w14:paraId="64B9E8CA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The question changes from:</w:t>
      </w:r>
    </w:p>
    <w:p w14:paraId="4B248A10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What should the user do?</w:t>
      </w:r>
    </w:p>
    <w:p w14:paraId="53D16B3E" w14:textId="77777777" w:rsidR="00D85DE4" w:rsidRPr="00D85DE4" w:rsidRDefault="00D85DE4" w:rsidP="00D85DE4">
      <w:pPr>
        <w:rPr>
          <w:sz w:val="32"/>
          <w:szCs w:val="32"/>
        </w:rPr>
      </w:pPr>
      <w:r w:rsidRPr="00D85DE4">
        <w:rPr>
          <w:sz w:val="32"/>
          <w:szCs w:val="32"/>
        </w:rPr>
        <w:t>to:</w:t>
      </w:r>
    </w:p>
    <w:p w14:paraId="240C04CA" w14:textId="77777777" w:rsidR="00D85DE4" w:rsidRPr="00D85DE4" w:rsidRDefault="00D85DE4" w:rsidP="00D85DE4">
      <w:pPr>
        <w:rPr>
          <w:b/>
          <w:bCs/>
          <w:sz w:val="32"/>
          <w:szCs w:val="32"/>
        </w:rPr>
      </w:pPr>
      <w:r w:rsidRPr="00D85DE4">
        <w:rPr>
          <w:b/>
          <w:bCs/>
          <w:sz w:val="32"/>
          <w:szCs w:val="32"/>
        </w:rPr>
        <w:t>What should the system do automatically?</w:t>
      </w:r>
    </w:p>
    <w:p w14:paraId="01A61A5D" w14:textId="3B6A93A2" w:rsidR="008642E0" w:rsidRPr="008642E0" w:rsidRDefault="008642E0" w:rsidP="00D85DE4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7D40B" w14:textId="77777777" w:rsidR="00865521" w:rsidRDefault="00865521" w:rsidP="00656987">
      <w:pPr>
        <w:spacing w:after="0" w:line="240" w:lineRule="auto"/>
      </w:pPr>
      <w:r>
        <w:separator/>
      </w:r>
    </w:p>
  </w:endnote>
  <w:endnote w:type="continuationSeparator" w:id="0">
    <w:p w14:paraId="120433F3" w14:textId="77777777" w:rsidR="00865521" w:rsidRDefault="00865521" w:rsidP="00656987">
      <w:pPr>
        <w:spacing w:after="0" w:line="240" w:lineRule="auto"/>
      </w:pPr>
      <w:r>
        <w:continuationSeparator/>
      </w:r>
    </w:p>
  </w:endnote>
  <w:endnote w:type="continuationNotice" w:id="1">
    <w:p w14:paraId="15CEA8EC" w14:textId="77777777" w:rsidR="00865521" w:rsidRDefault="0086552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3C486" w14:textId="77777777" w:rsidR="00865521" w:rsidRDefault="00865521" w:rsidP="00656987">
      <w:pPr>
        <w:spacing w:after="0" w:line="240" w:lineRule="auto"/>
      </w:pPr>
      <w:r>
        <w:separator/>
      </w:r>
    </w:p>
  </w:footnote>
  <w:footnote w:type="continuationSeparator" w:id="0">
    <w:p w14:paraId="718BE1F2" w14:textId="77777777" w:rsidR="00865521" w:rsidRDefault="00865521" w:rsidP="00656987">
      <w:pPr>
        <w:spacing w:after="0" w:line="240" w:lineRule="auto"/>
      </w:pPr>
      <w:r>
        <w:continuationSeparator/>
      </w:r>
    </w:p>
  </w:footnote>
  <w:footnote w:type="continuationNotice" w:id="1">
    <w:p w14:paraId="180B018C" w14:textId="77777777" w:rsidR="00865521" w:rsidRDefault="0086552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1F15FC"/>
    <w:multiLevelType w:val="multilevel"/>
    <w:tmpl w:val="49D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66CF4"/>
    <w:multiLevelType w:val="multilevel"/>
    <w:tmpl w:val="416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77245"/>
    <w:multiLevelType w:val="multilevel"/>
    <w:tmpl w:val="11B2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04F30"/>
    <w:multiLevelType w:val="multilevel"/>
    <w:tmpl w:val="34CA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D7F87"/>
    <w:multiLevelType w:val="multilevel"/>
    <w:tmpl w:val="8770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0691F"/>
    <w:multiLevelType w:val="multilevel"/>
    <w:tmpl w:val="4BD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A3704"/>
    <w:multiLevelType w:val="multilevel"/>
    <w:tmpl w:val="A85E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63A21"/>
    <w:multiLevelType w:val="multilevel"/>
    <w:tmpl w:val="6320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55FDF"/>
    <w:multiLevelType w:val="multilevel"/>
    <w:tmpl w:val="7C5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776AC"/>
    <w:multiLevelType w:val="multilevel"/>
    <w:tmpl w:val="FDF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7DCE"/>
    <w:multiLevelType w:val="multilevel"/>
    <w:tmpl w:val="12FE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D0F03"/>
    <w:multiLevelType w:val="multilevel"/>
    <w:tmpl w:val="3358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F5A05"/>
    <w:multiLevelType w:val="multilevel"/>
    <w:tmpl w:val="9830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45F28"/>
    <w:multiLevelType w:val="multilevel"/>
    <w:tmpl w:val="AF10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26F7C"/>
    <w:multiLevelType w:val="multilevel"/>
    <w:tmpl w:val="935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D15B0"/>
    <w:multiLevelType w:val="multilevel"/>
    <w:tmpl w:val="6E02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A5FD8"/>
    <w:multiLevelType w:val="multilevel"/>
    <w:tmpl w:val="5858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6E4470"/>
    <w:multiLevelType w:val="multilevel"/>
    <w:tmpl w:val="734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956374"/>
    <w:multiLevelType w:val="multilevel"/>
    <w:tmpl w:val="278C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70F7D"/>
    <w:multiLevelType w:val="multilevel"/>
    <w:tmpl w:val="D8EC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F8368B"/>
    <w:multiLevelType w:val="multilevel"/>
    <w:tmpl w:val="438E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85687"/>
    <w:multiLevelType w:val="multilevel"/>
    <w:tmpl w:val="75F6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8759ED"/>
    <w:multiLevelType w:val="multilevel"/>
    <w:tmpl w:val="5F24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3360F"/>
    <w:multiLevelType w:val="multilevel"/>
    <w:tmpl w:val="15DA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652574"/>
    <w:multiLevelType w:val="multilevel"/>
    <w:tmpl w:val="1CC2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91895459">
    <w:abstractNumId w:val="5"/>
  </w:num>
  <w:num w:numId="3" w16cid:durableId="830291790">
    <w:abstractNumId w:val="20"/>
  </w:num>
  <w:num w:numId="4" w16cid:durableId="2077045697">
    <w:abstractNumId w:val="8"/>
  </w:num>
  <w:num w:numId="5" w16cid:durableId="2076318287">
    <w:abstractNumId w:val="15"/>
  </w:num>
  <w:num w:numId="6" w16cid:durableId="1177770870">
    <w:abstractNumId w:val="3"/>
  </w:num>
  <w:num w:numId="7" w16cid:durableId="1087731680">
    <w:abstractNumId w:val="2"/>
  </w:num>
  <w:num w:numId="8" w16cid:durableId="201406465">
    <w:abstractNumId w:val="6"/>
  </w:num>
  <w:num w:numId="9" w16cid:durableId="1474711257">
    <w:abstractNumId w:val="14"/>
  </w:num>
  <w:num w:numId="10" w16cid:durableId="612368687">
    <w:abstractNumId w:val="4"/>
  </w:num>
  <w:num w:numId="11" w16cid:durableId="25451471">
    <w:abstractNumId w:val="7"/>
  </w:num>
  <w:num w:numId="12" w16cid:durableId="76951856">
    <w:abstractNumId w:val="24"/>
  </w:num>
  <w:num w:numId="13" w16cid:durableId="1384065031">
    <w:abstractNumId w:val="10"/>
  </w:num>
  <w:num w:numId="14" w16cid:durableId="756905389">
    <w:abstractNumId w:val="18"/>
  </w:num>
  <w:num w:numId="15" w16cid:durableId="96561043">
    <w:abstractNumId w:val="19"/>
  </w:num>
  <w:num w:numId="16" w16cid:durableId="966350772">
    <w:abstractNumId w:val="12"/>
  </w:num>
  <w:num w:numId="17" w16cid:durableId="2098137944">
    <w:abstractNumId w:val="1"/>
  </w:num>
  <w:num w:numId="18" w16cid:durableId="1414013573">
    <w:abstractNumId w:val="22"/>
  </w:num>
  <w:num w:numId="19" w16cid:durableId="1581714554">
    <w:abstractNumId w:val="25"/>
  </w:num>
  <w:num w:numId="20" w16cid:durableId="1426268350">
    <w:abstractNumId w:val="16"/>
  </w:num>
  <w:num w:numId="21" w16cid:durableId="2033411473">
    <w:abstractNumId w:val="21"/>
  </w:num>
  <w:num w:numId="22" w16cid:durableId="915242381">
    <w:abstractNumId w:val="17"/>
  </w:num>
  <w:num w:numId="23" w16cid:durableId="564292246">
    <w:abstractNumId w:val="13"/>
  </w:num>
  <w:num w:numId="24" w16cid:durableId="1232305332">
    <w:abstractNumId w:val="9"/>
  </w:num>
  <w:num w:numId="25" w16cid:durableId="1323663045">
    <w:abstractNumId w:val="23"/>
  </w:num>
  <w:num w:numId="26" w16cid:durableId="1226069691">
    <w:abstractNumId w:val="1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43144D"/>
    <w:rsid w:val="004932EF"/>
    <w:rsid w:val="004A222A"/>
    <w:rsid w:val="004A22B3"/>
    <w:rsid w:val="004D310D"/>
    <w:rsid w:val="00527CC7"/>
    <w:rsid w:val="00586F64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65521"/>
    <w:rsid w:val="00887347"/>
    <w:rsid w:val="00896C99"/>
    <w:rsid w:val="008F16C0"/>
    <w:rsid w:val="0090520B"/>
    <w:rsid w:val="00961F2E"/>
    <w:rsid w:val="009A53EC"/>
    <w:rsid w:val="00A22A65"/>
    <w:rsid w:val="00A6312F"/>
    <w:rsid w:val="00AB2B54"/>
    <w:rsid w:val="00AC7A39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85DE4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247</TotalTime>
  <Pages>135</Pages>
  <Words>7591</Words>
  <Characters>43275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12</cp:revision>
  <cp:lastPrinted>2025-04-23T21:13:00Z</cp:lastPrinted>
  <dcterms:created xsi:type="dcterms:W3CDTF">2026-06-13T18:32:00Z</dcterms:created>
  <dcterms:modified xsi:type="dcterms:W3CDTF">2026-09-10T14:45:00Z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