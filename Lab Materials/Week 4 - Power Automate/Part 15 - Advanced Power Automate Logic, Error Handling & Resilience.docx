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7D44660D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6CD8D7C2" w:rsidR="006D2E99" w:rsidRPr="000F480F" w:rsidRDefault="00BE2E90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Advanced power automate logic, error handling &amp; resilience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41F9C71F" w14:textId="648B860D" w:rsidR="006D2E99" w:rsidRPr="00646502" w:rsidRDefault="006D2E99" w:rsidP="00646502">
      <w:pPr>
        <w:pStyle w:val="Preparedby"/>
      </w:pPr>
    </w:p>
    <w:p w14:paraId="24C1A359" w14:textId="164E7E8B" w:rsidR="00E25A5F" w:rsidRDefault="00E25A5F" w:rsidP="00E25A5F">
      <w:pPr>
        <w:rPr>
          <w:color w:val="000000" w:themeColor="text1"/>
          <w:szCs w:val="20"/>
        </w:rPr>
      </w:pPr>
    </w:p>
    <w:p w14:paraId="6A16AF5C" w14:textId="77777777" w:rsidR="000F480F" w:rsidRPr="00E25A5F" w:rsidRDefault="000F480F" w:rsidP="00E25A5F">
      <w:pPr>
        <w:rPr>
          <w:color w:val="000000" w:themeColor="text1"/>
          <w:szCs w:val="20"/>
        </w:rPr>
      </w:pPr>
    </w:p>
    <w:p w14:paraId="783F917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Microsoft Power Platform Bootcamp</w:t>
      </w:r>
    </w:p>
    <w:p w14:paraId="39BC817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Day 15 Lab — Advanced Power Automate Logic, Error Handling &amp; Resilience</w:t>
      </w:r>
    </w:p>
    <w:p w14:paraId="0FBF4FD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b/>
          <w:bCs/>
          <w:sz w:val="32"/>
          <w:szCs w:val="32"/>
        </w:rPr>
        <w:t>Week:</w:t>
      </w:r>
      <w:r w:rsidRPr="00634484">
        <w:rPr>
          <w:sz w:val="32"/>
          <w:szCs w:val="32"/>
        </w:rPr>
        <w:t xml:space="preserve"> 4 — Workflow Automation</w:t>
      </w:r>
      <w:r w:rsidRPr="00634484">
        <w:rPr>
          <w:sz w:val="32"/>
          <w:szCs w:val="32"/>
        </w:rPr>
        <w:br/>
      </w:r>
      <w:r w:rsidRPr="00634484">
        <w:rPr>
          <w:b/>
          <w:bCs/>
          <w:sz w:val="32"/>
          <w:szCs w:val="32"/>
        </w:rPr>
        <w:t>Duration:</w:t>
      </w:r>
      <w:r w:rsidRPr="00634484">
        <w:rPr>
          <w:sz w:val="32"/>
          <w:szCs w:val="32"/>
        </w:rPr>
        <w:t xml:space="preserve"> 2 Hours</w:t>
      </w:r>
      <w:r w:rsidRPr="00634484">
        <w:rPr>
          <w:sz w:val="32"/>
          <w:szCs w:val="32"/>
        </w:rPr>
        <w:br/>
      </w:r>
      <w:r w:rsidRPr="00634484">
        <w:rPr>
          <w:b/>
          <w:bCs/>
          <w:sz w:val="32"/>
          <w:szCs w:val="32"/>
        </w:rPr>
        <w:t>Level:</w:t>
      </w:r>
      <w:r w:rsidRPr="00634484">
        <w:rPr>
          <w:sz w:val="32"/>
          <w:szCs w:val="32"/>
        </w:rPr>
        <w:t xml:space="preserve"> Intermediate </w:t>
      </w: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Advanced</w:t>
      </w:r>
      <w:r w:rsidRPr="00634484">
        <w:rPr>
          <w:sz w:val="32"/>
          <w:szCs w:val="32"/>
        </w:rPr>
        <w:br/>
      </w:r>
      <w:r w:rsidRPr="00634484">
        <w:rPr>
          <w:b/>
          <w:bCs/>
          <w:sz w:val="32"/>
          <w:szCs w:val="32"/>
        </w:rPr>
        <w:t>Format:</w:t>
      </w:r>
      <w:r w:rsidRPr="00634484">
        <w:rPr>
          <w:sz w:val="32"/>
          <w:szCs w:val="32"/>
        </w:rPr>
        <w:t xml:space="preserve"> Advanced Flow Logic + Expressions + Scopes + Error Handling + Logging + Testing</w:t>
      </w:r>
      <w:r w:rsidRPr="00634484">
        <w:rPr>
          <w:sz w:val="32"/>
          <w:szCs w:val="32"/>
        </w:rPr>
        <w:br/>
      </w:r>
      <w:r w:rsidRPr="00634484">
        <w:rPr>
          <w:b/>
          <w:bCs/>
          <w:sz w:val="32"/>
          <w:szCs w:val="32"/>
        </w:rPr>
        <w:t>Project:</w:t>
      </w:r>
      <w:r w:rsidRPr="00634484">
        <w:rPr>
          <w:sz w:val="32"/>
          <w:szCs w:val="32"/>
        </w:rPr>
        <w:t xml:space="preserve"> Employee Leave Management System</w:t>
      </w:r>
      <w:r w:rsidRPr="00634484">
        <w:rPr>
          <w:sz w:val="32"/>
          <w:szCs w:val="32"/>
        </w:rPr>
        <w:br/>
      </w:r>
      <w:r w:rsidRPr="00634484">
        <w:rPr>
          <w:b/>
          <w:bCs/>
          <w:sz w:val="32"/>
          <w:szCs w:val="32"/>
        </w:rPr>
        <w:t>Starting Automation:</w:t>
      </w:r>
      <w:r w:rsidRPr="00634484">
        <w:rPr>
          <w:sz w:val="32"/>
          <w:szCs w:val="32"/>
        </w:rPr>
        <w:t xml:space="preserve"> Leave Approval v1.0</w:t>
      </w:r>
      <w:r w:rsidRPr="00634484">
        <w:rPr>
          <w:sz w:val="32"/>
          <w:szCs w:val="32"/>
        </w:rPr>
        <w:br/>
      </w:r>
      <w:r w:rsidRPr="00634484">
        <w:rPr>
          <w:b/>
          <w:bCs/>
          <w:sz w:val="32"/>
          <w:szCs w:val="32"/>
        </w:rPr>
        <w:t>Target Automation:</w:t>
      </w:r>
      <w:r w:rsidRPr="00634484">
        <w:rPr>
          <w:sz w:val="32"/>
          <w:szCs w:val="32"/>
        </w:rPr>
        <w:t xml:space="preserve"> Leave Approval v1.1 — Resilient Workflow</w:t>
      </w:r>
    </w:p>
    <w:p w14:paraId="3966483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5B1FB45">
          <v:rect id="_x0000_i1025" style="width:0;height:1.5pt" o:hralign="center" o:hrstd="t" o:hr="t" fillcolor="#a0a0a0" stroked="f"/>
        </w:pict>
      </w:r>
    </w:p>
    <w:p w14:paraId="23EC40E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1. Day 15 Overview</w:t>
      </w:r>
    </w:p>
    <w:p w14:paraId="398324E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Yesterday students built:</w:t>
      </w:r>
    </w:p>
    <w:p w14:paraId="772C82B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Employee Leave Approval v1.0</w:t>
      </w:r>
    </w:p>
    <w:p w14:paraId="019FB8E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Employee</w:t>
      </w:r>
    </w:p>
    <w:p w14:paraId="6784D9F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6EAAE27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2CBE358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Submit Leave</w:t>
      </w:r>
    </w:p>
    <w:p w14:paraId="1818A80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04F2030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536B2D7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Dataverse</w:t>
      </w:r>
    </w:p>
    <w:p w14:paraId="51BCD73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549A66A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v</w:t>
      </w:r>
    </w:p>
    <w:p w14:paraId="425FE0B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Power Automate</w:t>
      </w:r>
    </w:p>
    <w:p w14:paraId="733BB49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548C4AA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251949F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 Approval</w:t>
      </w:r>
    </w:p>
    <w:p w14:paraId="5637DD1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3829194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+--+--+</w:t>
      </w:r>
    </w:p>
    <w:p w14:paraId="1BBB06B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|     |</w:t>
      </w:r>
    </w:p>
    <w:p w14:paraId="70FE73F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v     v</w:t>
      </w:r>
    </w:p>
    <w:p w14:paraId="6CB4063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Approve Reject</w:t>
      </w:r>
    </w:p>
    <w:p w14:paraId="515EBE5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|     |</w:t>
      </w:r>
    </w:p>
    <w:p w14:paraId="3AB944D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v     v</w:t>
      </w:r>
    </w:p>
    <w:p w14:paraId="70936E4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Update Dataverse</w:t>
      </w:r>
    </w:p>
    <w:p w14:paraId="62FBA3F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6ACF124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24FD00D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Notify Employee</w:t>
      </w:r>
    </w:p>
    <w:p w14:paraId="19150F4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 Flow works.</w:t>
      </w:r>
    </w:p>
    <w:p w14:paraId="57F8810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But real production systems experience:</w:t>
      </w:r>
    </w:p>
    <w:p w14:paraId="737A6F4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Missing data</w:t>
      </w:r>
    </w:p>
    <w:p w14:paraId="3B0D2961" w14:textId="77777777" w:rsidR="00634484" w:rsidRPr="00634484" w:rsidRDefault="00634484" w:rsidP="00634484">
      <w:pPr>
        <w:rPr>
          <w:sz w:val="32"/>
          <w:szCs w:val="32"/>
        </w:rPr>
      </w:pPr>
    </w:p>
    <w:p w14:paraId="02F9358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Null values</w:t>
      </w:r>
    </w:p>
    <w:p w14:paraId="2D861903" w14:textId="77777777" w:rsidR="00634484" w:rsidRPr="00634484" w:rsidRDefault="00634484" w:rsidP="00634484">
      <w:pPr>
        <w:rPr>
          <w:sz w:val="32"/>
          <w:szCs w:val="32"/>
        </w:rPr>
      </w:pPr>
    </w:p>
    <w:p w14:paraId="0C7A53B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Connection failures</w:t>
      </w:r>
    </w:p>
    <w:p w14:paraId="4BE9A8B5" w14:textId="77777777" w:rsidR="00634484" w:rsidRPr="00634484" w:rsidRDefault="00634484" w:rsidP="00634484">
      <w:pPr>
        <w:rPr>
          <w:sz w:val="32"/>
          <w:szCs w:val="32"/>
        </w:rPr>
      </w:pPr>
    </w:p>
    <w:p w14:paraId="5DFA07C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Timeouts</w:t>
      </w:r>
    </w:p>
    <w:p w14:paraId="5C0A8B28" w14:textId="77777777" w:rsidR="00634484" w:rsidRPr="00634484" w:rsidRDefault="00634484" w:rsidP="00634484">
      <w:pPr>
        <w:rPr>
          <w:sz w:val="32"/>
          <w:szCs w:val="32"/>
        </w:rPr>
      </w:pPr>
    </w:p>
    <w:p w14:paraId="1B895A2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Unexpected responses</w:t>
      </w:r>
    </w:p>
    <w:p w14:paraId="7F540465" w14:textId="77777777" w:rsidR="00634484" w:rsidRPr="00634484" w:rsidRDefault="00634484" w:rsidP="00634484">
      <w:pPr>
        <w:rPr>
          <w:sz w:val="32"/>
          <w:szCs w:val="32"/>
        </w:rPr>
      </w:pPr>
    </w:p>
    <w:p w14:paraId="5539976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Multiple records</w:t>
      </w:r>
    </w:p>
    <w:p w14:paraId="1D72C01C" w14:textId="77777777" w:rsidR="00634484" w:rsidRPr="00634484" w:rsidRDefault="00634484" w:rsidP="00634484">
      <w:pPr>
        <w:rPr>
          <w:sz w:val="32"/>
          <w:szCs w:val="32"/>
        </w:rPr>
      </w:pPr>
    </w:p>
    <w:p w14:paraId="5640BCA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Invalid configuration</w:t>
      </w:r>
    </w:p>
    <w:p w14:paraId="0C921B47" w14:textId="77777777" w:rsidR="00634484" w:rsidRPr="00634484" w:rsidRDefault="00634484" w:rsidP="00634484">
      <w:pPr>
        <w:rPr>
          <w:sz w:val="32"/>
          <w:szCs w:val="32"/>
        </w:rPr>
      </w:pPr>
    </w:p>
    <w:p w14:paraId="5C2D26A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External-service failure</w:t>
      </w:r>
    </w:p>
    <w:p w14:paraId="4B3056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Today we ask:</w:t>
      </w:r>
    </w:p>
    <w:p w14:paraId="18639B8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What happens when something goes wrong?</w:t>
      </w:r>
    </w:p>
    <w:p w14:paraId="405173F6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8015D49">
          <v:rect id="_x0000_i1026" style="width:0;height:1.5pt" o:hralign="center" o:hrstd="t" o:hr="t" fillcolor="#a0a0a0" stroked="f"/>
        </w:pict>
      </w:r>
    </w:p>
    <w:p w14:paraId="0FDA84E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2. Today's Goal</w:t>
      </w:r>
    </w:p>
    <w:p w14:paraId="4D285D6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We will transform:</w:t>
      </w:r>
    </w:p>
    <w:p w14:paraId="209495C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AUTOMATION THAT WORKS</w:t>
      </w:r>
    </w:p>
    <w:p w14:paraId="7F41FCA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into:</w:t>
      </w:r>
    </w:p>
    <w:p w14:paraId="21878AC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AUTOMATION THAT CAN HANDLE FAILURE.</w:t>
      </w:r>
    </w:p>
    <w:p w14:paraId="67E4FAB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 final architecture will include:</w:t>
      </w:r>
    </w:p>
    <w:p w14:paraId="5674392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TRIGGER</w:t>
      </w:r>
    </w:p>
    <w:p w14:paraId="43C200E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04A9BFC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v</w:t>
      </w:r>
    </w:p>
    <w:p w14:paraId="7F2E82D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VALIDATION</w:t>
      </w:r>
    </w:p>
    <w:p w14:paraId="365F4F1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016B356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08EC5B6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TRY</w:t>
      </w:r>
    </w:p>
    <w:p w14:paraId="6E7C487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30F55A8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Get Data</w:t>
      </w:r>
    </w:p>
    <w:p w14:paraId="4F9EEC5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Business Logic</w:t>
      </w:r>
    </w:p>
    <w:p w14:paraId="1EDDDD1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Approval</w:t>
      </w:r>
    </w:p>
    <w:p w14:paraId="40785FA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Update Dataverse</w:t>
      </w:r>
    </w:p>
    <w:p w14:paraId="64FA536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725E3FB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+----------+</w:t>
      </w:r>
    </w:p>
    <w:p w14:paraId="24BEB97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|</w:t>
      </w:r>
    </w:p>
    <w:p w14:paraId="43DD61B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+---+---+</w:t>
      </w:r>
    </w:p>
    <w:p w14:paraId="1EF9B93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|       |</w:t>
      </w:r>
    </w:p>
    <w:p w14:paraId="6D442F4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SUCCESS   FAILURE</w:t>
      </w:r>
    </w:p>
    <w:p w14:paraId="6BD59F2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|       |</w:t>
      </w:r>
    </w:p>
    <w:p w14:paraId="7D46E95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v       v</w:t>
      </w:r>
    </w:p>
    <w:p w14:paraId="2472908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FINALLY   CATCH</w:t>
      </w:r>
    </w:p>
    <w:p w14:paraId="5A1FC13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    |</w:t>
      </w:r>
    </w:p>
    <w:p w14:paraId="0F43647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    +---- Log Error</w:t>
      </w:r>
    </w:p>
    <w:p w14:paraId="2771359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    +---- Notify Support</w:t>
      </w:r>
    </w:p>
    <w:p w14:paraId="3D22BDD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                +---- Correct Process State</w:t>
      </w:r>
    </w:p>
    <w:p w14:paraId="78D90FC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7647D7B">
          <v:rect id="_x0000_i1027" style="width:0;height:1.5pt" o:hralign="center" o:hrstd="t" o:hr="t" fillcolor="#a0a0a0" stroked="f"/>
        </w:pict>
      </w:r>
    </w:p>
    <w:p w14:paraId="3A404EF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3. Day 15 Learning Objectives</w:t>
      </w:r>
    </w:p>
    <w:p w14:paraId="502240C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By the end of today's lab, students should be able to:</w:t>
      </w:r>
    </w:p>
    <w:p w14:paraId="4D1B22F3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Conditions effectively.</w:t>
      </w:r>
    </w:p>
    <w:p w14:paraId="2518A144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multiple-condition logic.</w:t>
      </w:r>
    </w:p>
    <w:p w14:paraId="3CEF7124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Explain AND and OR logic.</w:t>
      </w:r>
    </w:p>
    <w:p w14:paraId="48D437D6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Switch.</w:t>
      </w:r>
    </w:p>
    <w:p w14:paraId="106EEAB5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Explain when Switch is better than nested Conditions.</w:t>
      </w:r>
    </w:p>
    <w:p w14:paraId="0A2ECCB1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Compose.</w:t>
      </w:r>
    </w:p>
    <w:p w14:paraId="406F58D9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Explain Compose vs Variable.</w:t>
      </w:r>
    </w:p>
    <w:p w14:paraId="0AB05FAB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Initialize variables.</w:t>
      </w:r>
    </w:p>
    <w:p w14:paraId="2B52C6A4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Set variables.</w:t>
      </w:r>
    </w:p>
    <w:p w14:paraId="219B38CD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Increment variables.</w:t>
      </w:r>
    </w:p>
    <w:p w14:paraId="5ADEE54A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String variables.</w:t>
      </w:r>
    </w:p>
    <w:p w14:paraId="340F3966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Boolean variables.</w:t>
      </w:r>
    </w:p>
    <w:p w14:paraId="4719DF03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Integer variables.</w:t>
      </w:r>
    </w:p>
    <w:p w14:paraId="468D5194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Understand Array variables.</w:t>
      </w:r>
    </w:p>
    <w:p w14:paraId="367F6C4A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Understand Object variables.</w:t>
      </w:r>
    </w:p>
    <w:p w14:paraId="516A1E56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expressions.</w:t>
      </w:r>
    </w:p>
    <w:p w14:paraId="6F1A9FB5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utcNow().</w:t>
      </w:r>
    </w:p>
    <w:p w14:paraId="6B6DD41E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formatDateTime().</w:t>
      </w:r>
    </w:p>
    <w:p w14:paraId="6F6F7C5B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Use concat().</w:t>
      </w:r>
    </w:p>
    <w:p w14:paraId="230299D5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empty().</w:t>
      </w:r>
    </w:p>
    <w:p w14:paraId="35D45413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coalesce().</w:t>
      </w:r>
    </w:p>
    <w:p w14:paraId="2DAA329F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equals().</w:t>
      </w:r>
    </w:p>
    <w:p w14:paraId="7564CFCE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and().</w:t>
      </w:r>
    </w:p>
    <w:p w14:paraId="37850E11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or().</w:t>
      </w:r>
    </w:p>
    <w:p w14:paraId="06798250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greater().</w:t>
      </w:r>
    </w:p>
    <w:p w14:paraId="7E88EC42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if().</w:t>
      </w:r>
    </w:p>
    <w:p w14:paraId="65DC9ED4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Understand safe null navigation.</w:t>
      </w:r>
    </w:p>
    <w:p w14:paraId="5BC618C9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Prevent null-value failures.</w:t>
      </w:r>
    </w:p>
    <w:p w14:paraId="59B1B4D4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Apply to each.</w:t>
      </w:r>
    </w:p>
    <w:p w14:paraId="117312BE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Understand Apply to each concurrency.</w:t>
      </w:r>
    </w:p>
    <w:p w14:paraId="06A2C1D1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Explain when loops are unnecessary.</w:t>
      </w:r>
    </w:p>
    <w:p w14:paraId="2CF22AA5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Scope.</w:t>
      </w:r>
    </w:p>
    <w:p w14:paraId="615ACCDD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Organize Flow actions into logical blocks.</w:t>
      </w:r>
    </w:p>
    <w:p w14:paraId="73721AB7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Configure Run After.</w:t>
      </w:r>
    </w:p>
    <w:p w14:paraId="7B77D5EA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Understand Succeeded.</w:t>
      </w:r>
    </w:p>
    <w:p w14:paraId="3F566087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Understand Failed.</w:t>
      </w:r>
    </w:p>
    <w:p w14:paraId="6FC1F1E2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Understand Skipped.</w:t>
      </w:r>
    </w:p>
    <w:p w14:paraId="7E6958F1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Understand Timed Out.</w:t>
      </w:r>
    </w:p>
    <w:p w14:paraId="2A8620D8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Build Try/Catch/Finally.</w:t>
      </w:r>
    </w:p>
    <w:p w14:paraId="76A6CBB8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Use Terminate.</w:t>
      </w:r>
    </w:p>
    <w:p w14:paraId="77E23618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Create technical failure paths.</w:t>
      </w:r>
    </w:p>
    <w:p w14:paraId="3C42386C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Separate technical failure from business rejection.</w:t>
      </w:r>
    </w:p>
    <w:p w14:paraId="537B4AE5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Build error logging.</w:t>
      </w:r>
    </w:p>
    <w:p w14:paraId="3BF50DDB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Build failure notifications.</w:t>
      </w:r>
    </w:p>
    <w:p w14:paraId="43215C28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Handle approval failures.</w:t>
      </w:r>
    </w:p>
    <w:p w14:paraId="71D93CF3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Handle missing configuration.</w:t>
      </w:r>
    </w:p>
    <w:p w14:paraId="36042EFD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Add Sick Leave documentation logic.</w:t>
      </w:r>
    </w:p>
    <w:p w14:paraId="598B6B5D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Notify HR when Sick Leave exceeds 3 days.</w:t>
      </w:r>
    </w:p>
    <w:p w14:paraId="54A2A540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Avoid unnecessary Flow runs.</w:t>
      </w:r>
    </w:p>
    <w:p w14:paraId="7EAA799D" w14:textId="77777777" w:rsidR="00634484" w:rsidRPr="00634484" w:rsidRDefault="00634484" w:rsidP="00634484">
      <w:pPr>
        <w:numPr>
          <w:ilvl w:val="0"/>
          <w:numId w:val="31"/>
        </w:numPr>
        <w:rPr>
          <w:sz w:val="32"/>
          <w:szCs w:val="32"/>
        </w:rPr>
      </w:pPr>
      <w:r w:rsidRPr="00634484">
        <w:rPr>
          <w:sz w:val="32"/>
          <w:szCs w:val="32"/>
        </w:rPr>
        <w:t>Test failure scenarios intentionally.</w:t>
      </w:r>
    </w:p>
    <w:p w14:paraId="6D08756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52EA7DC">
          <v:rect id="_x0000_i1028" style="width:0;height:1.5pt" o:hralign="center" o:hrstd="t" o:hr="t" fillcolor="#a0a0a0" stroked="f"/>
        </w:pict>
      </w:r>
    </w:p>
    <w:p w14:paraId="788D6D9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4. Day 15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4937"/>
      </w:tblGrid>
      <w:tr w:rsidR="00634484" w:rsidRPr="00634484" w14:paraId="7F7B02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27DCB" w14:textId="77777777" w:rsidR="00634484" w:rsidRPr="00634484" w:rsidRDefault="00634484" w:rsidP="00634484">
            <w:pPr>
              <w:rPr>
                <w:b/>
                <w:bCs/>
                <w:sz w:val="32"/>
                <w:szCs w:val="32"/>
              </w:rPr>
            </w:pPr>
            <w:r w:rsidRPr="00634484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E90AE49" w14:textId="77777777" w:rsidR="00634484" w:rsidRPr="00634484" w:rsidRDefault="00634484" w:rsidP="00634484">
            <w:pPr>
              <w:rPr>
                <w:b/>
                <w:bCs/>
                <w:sz w:val="32"/>
                <w:szCs w:val="32"/>
              </w:rPr>
            </w:pPr>
            <w:r w:rsidRPr="00634484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634484" w:rsidRPr="00634484" w14:paraId="6DF0B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B716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00:00–00:10</w:t>
            </w:r>
          </w:p>
        </w:tc>
        <w:tc>
          <w:tcPr>
            <w:tcW w:w="0" w:type="auto"/>
            <w:vAlign w:val="center"/>
            <w:hideMark/>
          </w:tcPr>
          <w:p w14:paraId="27D693CC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Advanced Flow Architecture</w:t>
            </w:r>
          </w:p>
        </w:tc>
      </w:tr>
      <w:tr w:rsidR="00634484" w:rsidRPr="00634484" w14:paraId="7D13C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1C23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00:10–00:25</w:t>
            </w:r>
          </w:p>
        </w:tc>
        <w:tc>
          <w:tcPr>
            <w:tcW w:w="0" w:type="auto"/>
            <w:vAlign w:val="center"/>
            <w:hideMark/>
          </w:tcPr>
          <w:p w14:paraId="18B5448E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Conditions, Switch &amp; Expressions</w:t>
            </w:r>
          </w:p>
        </w:tc>
      </w:tr>
      <w:tr w:rsidR="00634484" w:rsidRPr="00634484" w14:paraId="63A94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365D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00:25–00:35</w:t>
            </w:r>
          </w:p>
        </w:tc>
        <w:tc>
          <w:tcPr>
            <w:tcW w:w="0" w:type="auto"/>
            <w:vAlign w:val="center"/>
            <w:hideMark/>
          </w:tcPr>
          <w:p w14:paraId="18508274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Compose &amp; Variables</w:t>
            </w:r>
          </w:p>
        </w:tc>
      </w:tr>
      <w:tr w:rsidR="00634484" w:rsidRPr="00634484" w14:paraId="5FE3C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1FE39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00:35–00:45</w:t>
            </w:r>
          </w:p>
        </w:tc>
        <w:tc>
          <w:tcPr>
            <w:tcW w:w="0" w:type="auto"/>
            <w:vAlign w:val="center"/>
            <w:hideMark/>
          </w:tcPr>
          <w:p w14:paraId="1492D436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Null Handling</w:t>
            </w:r>
          </w:p>
        </w:tc>
      </w:tr>
      <w:tr w:rsidR="00634484" w:rsidRPr="00634484" w14:paraId="0ECFF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ABE0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00:45–00:55</w:t>
            </w:r>
          </w:p>
        </w:tc>
        <w:tc>
          <w:tcPr>
            <w:tcW w:w="0" w:type="auto"/>
            <w:vAlign w:val="center"/>
            <w:hideMark/>
          </w:tcPr>
          <w:p w14:paraId="0BB08AF8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Apply to each</w:t>
            </w:r>
          </w:p>
        </w:tc>
      </w:tr>
      <w:tr w:rsidR="00634484" w:rsidRPr="00634484" w14:paraId="7FB9B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4CFF6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00:55–01:15</w:t>
            </w:r>
          </w:p>
        </w:tc>
        <w:tc>
          <w:tcPr>
            <w:tcW w:w="0" w:type="auto"/>
            <w:vAlign w:val="center"/>
            <w:hideMark/>
          </w:tcPr>
          <w:p w14:paraId="1CEB08B4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Scope + Run After</w:t>
            </w:r>
          </w:p>
        </w:tc>
      </w:tr>
      <w:tr w:rsidR="00634484" w:rsidRPr="00634484" w14:paraId="232F3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CEAFD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01:15–01:30</w:t>
            </w:r>
          </w:p>
        </w:tc>
        <w:tc>
          <w:tcPr>
            <w:tcW w:w="0" w:type="auto"/>
            <w:vAlign w:val="center"/>
            <w:hideMark/>
          </w:tcPr>
          <w:p w14:paraId="31BFB92A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Try / Catch / Finally</w:t>
            </w:r>
          </w:p>
        </w:tc>
      </w:tr>
      <w:tr w:rsidR="00634484" w:rsidRPr="00634484" w14:paraId="24E7A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12FE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lastRenderedPageBreak/>
              <w:t>01:30–01:42</w:t>
            </w:r>
          </w:p>
        </w:tc>
        <w:tc>
          <w:tcPr>
            <w:tcW w:w="0" w:type="auto"/>
            <w:vAlign w:val="center"/>
            <w:hideMark/>
          </w:tcPr>
          <w:p w14:paraId="74957648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Sick Leave HR Rule</w:t>
            </w:r>
          </w:p>
        </w:tc>
      </w:tr>
      <w:tr w:rsidR="00634484" w:rsidRPr="00634484" w14:paraId="68AE9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1F8C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01:42–01:52</w:t>
            </w:r>
          </w:p>
        </w:tc>
        <w:tc>
          <w:tcPr>
            <w:tcW w:w="0" w:type="auto"/>
            <w:vAlign w:val="center"/>
            <w:hideMark/>
          </w:tcPr>
          <w:p w14:paraId="4F5E1DEB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Error Logging</w:t>
            </w:r>
          </w:p>
        </w:tc>
      </w:tr>
      <w:tr w:rsidR="00634484" w:rsidRPr="00634484" w14:paraId="05B48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5A458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01:52–01:58</w:t>
            </w:r>
          </w:p>
        </w:tc>
        <w:tc>
          <w:tcPr>
            <w:tcW w:w="0" w:type="auto"/>
            <w:vAlign w:val="center"/>
            <w:hideMark/>
          </w:tcPr>
          <w:p w14:paraId="63CE8AED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Failure Testing</w:t>
            </w:r>
          </w:p>
        </w:tc>
      </w:tr>
      <w:tr w:rsidR="00634484" w:rsidRPr="00634484" w14:paraId="408D6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0AF3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01:58–02:00</w:t>
            </w:r>
          </w:p>
        </w:tc>
        <w:tc>
          <w:tcPr>
            <w:tcW w:w="0" w:type="auto"/>
            <w:vAlign w:val="center"/>
            <w:hideMark/>
          </w:tcPr>
          <w:p w14:paraId="3AFE158C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Review</w:t>
            </w:r>
          </w:p>
        </w:tc>
      </w:tr>
    </w:tbl>
    <w:p w14:paraId="0C90353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9EA640A">
          <v:rect id="_x0000_i1029" style="width:0;height:1.5pt" o:hralign="center" o:hrstd="t" o:hr="t" fillcolor="#a0a0a0" stroked="f"/>
        </w:pict>
      </w:r>
    </w:p>
    <w:p w14:paraId="13567A8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 — WHY ADVANCED FLOW LOGIC?</w:t>
      </w:r>
    </w:p>
    <w:p w14:paraId="77A7C7C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5. Simple Flow</w:t>
      </w:r>
    </w:p>
    <w:p w14:paraId="7AA7768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 beginner Flow may look like:</w:t>
      </w:r>
    </w:p>
    <w:p w14:paraId="057C030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Trigger</w:t>
      </w:r>
    </w:p>
    <w:p w14:paraId="018CC42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|</w:t>
      </w:r>
    </w:p>
    <w:p w14:paraId="104D4D1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v</w:t>
      </w:r>
    </w:p>
    <w:p w14:paraId="0092D45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Action</w:t>
      </w:r>
    </w:p>
    <w:p w14:paraId="1BE96F1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|</w:t>
      </w:r>
    </w:p>
    <w:p w14:paraId="655817F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v</w:t>
      </w:r>
    </w:p>
    <w:p w14:paraId="7F9B5DE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Action</w:t>
      </w:r>
    </w:p>
    <w:p w14:paraId="066F441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|</w:t>
      </w:r>
    </w:p>
    <w:p w14:paraId="7593C48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v</w:t>
      </w:r>
    </w:p>
    <w:p w14:paraId="40E836C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Action</w:t>
      </w:r>
    </w:p>
    <w:p w14:paraId="278A5D5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This works when:</w:t>
      </w:r>
    </w:p>
    <w:p w14:paraId="022AAAE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Everything succeeds.</w:t>
      </w:r>
    </w:p>
    <w:p w14:paraId="39EBBF9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00C8132">
          <v:rect id="_x0000_i1030" style="width:0;height:1.5pt" o:hralign="center" o:hrstd="t" o:hr="t" fillcolor="#a0a0a0" stroked="f"/>
        </w:pict>
      </w:r>
    </w:p>
    <w:p w14:paraId="2421722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6. Real Flow</w:t>
      </w:r>
    </w:p>
    <w:p w14:paraId="3225F7E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Production process:</w:t>
      </w:r>
    </w:p>
    <w:p w14:paraId="75A4EED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Trigger</w:t>
      </w:r>
    </w:p>
    <w:p w14:paraId="536B098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4C59DAC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2E2A265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Validate Data</w:t>
      </w:r>
    </w:p>
    <w:p w14:paraId="220D6D4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782569C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4E57A0E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Business Decision</w:t>
      </w:r>
    </w:p>
    <w:p w14:paraId="12C3AA6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776C58D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+---+---+</w:t>
      </w:r>
    </w:p>
    <w:p w14:paraId="1299889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|       |</w:t>
      </w:r>
    </w:p>
    <w:p w14:paraId="2719401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v       v</w:t>
      </w:r>
    </w:p>
    <w:p w14:paraId="0EBCF0F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Path A   Path B</w:t>
      </w:r>
    </w:p>
    <w:p w14:paraId="01755DE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|</w:t>
      </w:r>
    </w:p>
    <w:p w14:paraId="0E9FE11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v</w:t>
      </w:r>
    </w:p>
    <w:p w14:paraId="268A694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External Service</w:t>
      </w:r>
    </w:p>
    <w:p w14:paraId="26F6745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|</w:t>
      </w:r>
    </w:p>
    <w:p w14:paraId="57D9389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+----------+</w:t>
      </w:r>
    </w:p>
    <w:p w14:paraId="435D67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|          |</w:t>
      </w:r>
    </w:p>
    <w:p w14:paraId="7148B82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Success   Failure</w:t>
      </w:r>
    </w:p>
    <w:p w14:paraId="0DCE292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|          |</w:t>
      </w:r>
    </w:p>
    <w:p w14:paraId="390DADC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v          v</w:t>
      </w:r>
    </w:p>
    <w:p w14:paraId="5CD0D21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Continue   Recover</w:t>
      </w:r>
    </w:p>
    <w:p w14:paraId="5218563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Flow design includes:</w:t>
      </w:r>
    </w:p>
    <w:p w14:paraId="0AAFFC4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Failure Paths.</w:t>
      </w:r>
    </w:p>
    <w:p w14:paraId="1C6E2582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AC4F90F">
          <v:rect id="_x0000_i1031" style="width:0;height:1.5pt" o:hralign="center" o:hrstd="t" o:hr="t" fillcolor="#a0a0a0" stroked="f"/>
        </w:pict>
      </w:r>
    </w:p>
    <w:p w14:paraId="48A1AD6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7. Important Question</w:t>
      </w:r>
    </w:p>
    <w:p w14:paraId="7D86966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Which is more professional?</w:t>
      </w:r>
    </w:p>
    <w:p w14:paraId="2F44873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Flow A</w:t>
      </w:r>
    </w:p>
    <w:p w14:paraId="73034F3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Action fails</w:t>
      </w:r>
    </w:p>
    <w:p w14:paraId="6103112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Flow stops</w:t>
      </w:r>
    </w:p>
    <w:p w14:paraId="4DB6D2A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Nobody knows</w:t>
      </w:r>
    </w:p>
    <w:p w14:paraId="79BCFCD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Flow B</w:t>
      </w:r>
    </w:p>
    <w:p w14:paraId="623C43E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Action fails</w:t>
      </w:r>
    </w:p>
    <w:p w14:paraId="3D04FA1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Error captured</w:t>
      </w:r>
    </w:p>
    <w:p w14:paraId="02FBE92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Record logged</w:t>
      </w:r>
    </w:p>
    <w:p w14:paraId="152D377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Support notified</w:t>
      </w:r>
    </w:p>
    <w:p w14:paraId="02B6B5F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Business state remains accurate</w:t>
      </w:r>
    </w:p>
    <w:p w14:paraId="366EAEE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4F37966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Flow B.</w:t>
      </w:r>
    </w:p>
    <w:p w14:paraId="2292B64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193A07F">
          <v:rect id="_x0000_i1032" style="width:0;height:1.5pt" o:hralign="center" o:hrstd="t" o:hr="t" fillcolor="#a0a0a0" stroked="f"/>
        </w:pict>
      </w:r>
    </w:p>
    <w:p w14:paraId="7167A41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 — CONDITION REVIEW</w:t>
      </w:r>
    </w:p>
    <w:p w14:paraId="300F38E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8. Condition</w:t>
      </w:r>
    </w:p>
    <w:p w14:paraId="530716C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 Condition evaluates:</w:t>
      </w:r>
    </w:p>
    <w:p w14:paraId="52021C8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TRUE</w:t>
      </w:r>
    </w:p>
    <w:p w14:paraId="360E068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or:</w:t>
      </w:r>
    </w:p>
    <w:p w14:paraId="531DDA9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FALSE</w:t>
      </w:r>
    </w:p>
    <w:p w14:paraId="3B5883E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Architecture:</w:t>
      </w:r>
    </w:p>
    <w:p w14:paraId="4DC886E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Condition</w:t>
      </w:r>
    </w:p>
    <w:p w14:paraId="20EC849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2CA8716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+---+---+</w:t>
      </w:r>
    </w:p>
    <w:p w14:paraId="551415C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|       |</w:t>
      </w:r>
    </w:p>
    <w:p w14:paraId="7E9429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True    False</w:t>
      </w:r>
    </w:p>
    <w:p w14:paraId="14F9413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7810CEA">
          <v:rect id="_x0000_i1033" style="width:0;height:1.5pt" o:hralign="center" o:hrstd="t" o:hr="t" fillcolor="#a0a0a0" stroked="f"/>
        </w:pict>
      </w:r>
    </w:p>
    <w:p w14:paraId="3948413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9. Leave Example</w:t>
      </w:r>
    </w:p>
    <w:p w14:paraId="23FB7B9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Business rule:</w:t>
      </w:r>
    </w:p>
    <w:p w14:paraId="01C1B6D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Sick Leave is longer than 3 days, HR should receive a documentation notification.</w:t>
      </w:r>
    </w:p>
    <w:p w14:paraId="7F90EFA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Logic:</w:t>
      </w:r>
    </w:p>
    <w:p w14:paraId="7647FDA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Type = Sick Leave</w:t>
      </w:r>
    </w:p>
    <w:p w14:paraId="42DA71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AND</w:t>
      </w:r>
    </w:p>
    <w:p w14:paraId="51316A9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Number of Days &gt; 3</w:t>
      </w:r>
    </w:p>
    <w:p w14:paraId="6FD286D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Both must be true.</w:t>
      </w:r>
    </w:p>
    <w:p w14:paraId="7A8B75C3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CD952B0">
          <v:rect id="_x0000_i1034" style="width:0;height:1.5pt" o:hralign="center" o:hrstd="t" o:hr="t" fillcolor="#a0a0a0" stroked="f"/>
        </w:pict>
      </w:r>
    </w:p>
    <w:p w14:paraId="5331B8B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PART C — AND LOGIC</w:t>
      </w:r>
    </w:p>
    <w:p w14:paraId="35874C1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10. AND</w:t>
      </w:r>
    </w:p>
    <w:p w14:paraId="227E2C5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 AND B</w:t>
      </w:r>
    </w:p>
    <w:p w14:paraId="5D783C0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is true only when:</w:t>
      </w:r>
    </w:p>
    <w:p w14:paraId="68A4CA3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 = true</w:t>
      </w:r>
    </w:p>
    <w:p w14:paraId="14EF683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 = true</w:t>
      </w:r>
    </w:p>
    <w:p w14:paraId="3F7EE372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845F011">
          <v:rect id="_x0000_i1035" style="width:0;height:1.5pt" o:hralign="center" o:hrstd="t" o:hr="t" fillcolor="#a0a0a0" stroked="f"/>
        </w:pict>
      </w:r>
    </w:p>
    <w:p w14:paraId="01E86CD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11. Example</w:t>
      </w:r>
    </w:p>
    <w:p w14:paraId="4CA491E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Sick Leave?         YES</w:t>
      </w:r>
    </w:p>
    <w:p w14:paraId="607E394A" w14:textId="77777777" w:rsidR="00634484" w:rsidRPr="00634484" w:rsidRDefault="00634484" w:rsidP="00634484">
      <w:pPr>
        <w:rPr>
          <w:sz w:val="32"/>
          <w:szCs w:val="32"/>
        </w:rPr>
      </w:pPr>
    </w:p>
    <w:p w14:paraId="6568ABB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More than 3 days?   YES</w:t>
      </w:r>
    </w:p>
    <w:p w14:paraId="7B907188" w14:textId="77777777" w:rsidR="00634484" w:rsidRPr="00634484" w:rsidRDefault="00634484" w:rsidP="00634484">
      <w:pPr>
        <w:rPr>
          <w:sz w:val="32"/>
          <w:szCs w:val="32"/>
        </w:rPr>
      </w:pPr>
    </w:p>
    <w:p w14:paraId="6F60576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Result:</w:t>
      </w:r>
    </w:p>
    <w:p w14:paraId="5E05108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TRUE</w:t>
      </w:r>
    </w:p>
    <w:p w14:paraId="0357373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Notify:</w:t>
      </w:r>
    </w:p>
    <w:p w14:paraId="43ED6F8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HR.</w:t>
      </w:r>
    </w:p>
    <w:p w14:paraId="06DD4DC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E17BCFB">
          <v:rect id="_x0000_i1036" style="width:0;height:1.5pt" o:hralign="center" o:hrstd="t" o:hr="t" fillcolor="#a0a0a0" stroked="f"/>
        </w:pict>
      </w:r>
    </w:p>
    <w:p w14:paraId="72FD0E0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12. Another Example</w:t>
      </w:r>
    </w:p>
    <w:p w14:paraId="710EFFD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Sick Leave?         YES</w:t>
      </w:r>
    </w:p>
    <w:p w14:paraId="677B012D" w14:textId="77777777" w:rsidR="00634484" w:rsidRPr="00634484" w:rsidRDefault="00634484" w:rsidP="00634484">
      <w:pPr>
        <w:rPr>
          <w:sz w:val="32"/>
          <w:szCs w:val="32"/>
        </w:rPr>
      </w:pPr>
    </w:p>
    <w:p w14:paraId="74E8FC3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More than 3 days?   NO</w:t>
      </w:r>
    </w:p>
    <w:p w14:paraId="292137F4" w14:textId="77777777" w:rsidR="00634484" w:rsidRPr="00634484" w:rsidRDefault="00634484" w:rsidP="00634484">
      <w:pPr>
        <w:rPr>
          <w:sz w:val="32"/>
          <w:szCs w:val="32"/>
        </w:rPr>
      </w:pPr>
    </w:p>
    <w:p w14:paraId="7A6C614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Result:</w:t>
      </w:r>
    </w:p>
    <w:p w14:paraId="2ADCF89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FALSE</w:t>
      </w:r>
    </w:p>
    <w:p w14:paraId="7A39DFB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 special HR documentation notification.</w:t>
      </w:r>
    </w:p>
    <w:p w14:paraId="1948836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FB9A5F3">
          <v:rect id="_x0000_i1037" style="width:0;height:1.5pt" o:hralign="center" o:hrstd="t" o:hr="t" fillcolor="#a0a0a0" stroked="f"/>
        </w:pict>
      </w:r>
    </w:p>
    <w:p w14:paraId="0DE55C6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D — OR LOGIC</w:t>
      </w:r>
    </w:p>
    <w:p w14:paraId="3315F94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13. OR</w:t>
      </w:r>
    </w:p>
    <w:p w14:paraId="6D085B2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 OR B</w:t>
      </w:r>
    </w:p>
    <w:p w14:paraId="749CC80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is true when:</w:t>
      </w:r>
    </w:p>
    <w:p w14:paraId="3DB2492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At least one condition is true.</w:t>
      </w:r>
    </w:p>
    <w:p w14:paraId="7BAD0ED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391F5EB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Priority = High</w:t>
      </w:r>
    </w:p>
    <w:p w14:paraId="0381823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</w:t>
      </w:r>
    </w:p>
    <w:p w14:paraId="1A6CB1B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Priority = Critical</w:t>
      </w:r>
    </w:p>
    <w:p w14:paraId="56E9EB5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0204107">
          <v:rect id="_x0000_i1038" style="width:0;height:1.5pt" o:hralign="center" o:hrstd="t" o:hr="t" fillcolor="#a0a0a0" stroked="f"/>
        </w:pict>
      </w:r>
    </w:p>
    <w:p w14:paraId="66F5E46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14. Help Desk Example</w:t>
      </w:r>
    </w:p>
    <w:p w14:paraId="0248636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High Priority</w:t>
      </w:r>
    </w:p>
    <w:p w14:paraId="2E19C59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</w:t>
      </w:r>
    </w:p>
    <w:p w14:paraId="2DBE695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Critical Priority</w:t>
      </w:r>
    </w:p>
    <w:p w14:paraId="7CDCB2A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|</w:t>
      </w:r>
    </w:p>
    <w:p w14:paraId="39BFA94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v</w:t>
      </w:r>
    </w:p>
    <w:p w14:paraId="08CD201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Notify Support Lead</w:t>
      </w:r>
    </w:p>
    <w:p w14:paraId="4056024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06B9D02">
          <v:rect id="_x0000_i1039" style="width:0;height:1.5pt" o:hralign="center" o:hrstd="t" o:hr="t" fillcolor="#a0a0a0" stroked="f"/>
        </w:pict>
      </w:r>
    </w:p>
    <w:p w14:paraId="3EA14BE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PART E — EXPRESSIONS</w:t>
      </w:r>
    </w:p>
    <w:p w14:paraId="4CE9EA6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15. What Is an Expression?</w:t>
      </w:r>
    </w:p>
    <w:p w14:paraId="44D1890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Dynamic Content allows us to select:</w:t>
      </w:r>
    </w:p>
    <w:p w14:paraId="358343D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Existing values.</w:t>
      </w:r>
    </w:p>
    <w:p w14:paraId="07CF391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Expressions allow us to:</w:t>
      </w:r>
    </w:p>
    <w:p w14:paraId="33CE365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Calculate or transform values.</w:t>
      </w:r>
    </w:p>
    <w:p w14:paraId="0906B126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B732C1E">
          <v:rect id="_x0000_i1040" style="width:0;height:1.5pt" o:hralign="center" o:hrstd="t" o:hr="t" fillcolor="#a0a0a0" stroked="f"/>
        </w:pict>
      </w:r>
    </w:p>
    <w:p w14:paraId="60C6AB9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16. Examples</w:t>
      </w:r>
    </w:p>
    <w:p w14:paraId="40B2715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Expressions can:</w:t>
      </w:r>
    </w:p>
    <w:p w14:paraId="18B2DF2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Compare values</w:t>
      </w:r>
    </w:p>
    <w:p w14:paraId="212714F6" w14:textId="77777777" w:rsidR="00634484" w:rsidRPr="00634484" w:rsidRDefault="00634484" w:rsidP="00634484">
      <w:pPr>
        <w:rPr>
          <w:sz w:val="32"/>
          <w:szCs w:val="32"/>
        </w:rPr>
      </w:pPr>
    </w:p>
    <w:p w14:paraId="735BF3A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Combine text</w:t>
      </w:r>
    </w:p>
    <w:p w14:paraId="299E9EFD" w14:textId="77777777" w:rsidR="00634484" w:rsidRPr="00634484" w:rsidRDefault="00634484" w:rsidP="00634484">
      <w:pPr>
        <w:rPr>
          <w:sz w:val="32"/>
          <w:szCs w:val="32"/>
        </w:rPr>
      </w:pPr>
    </w:p>
    <w:p w14:paraId="4546239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Check for null</w:t>
      </w:r>
    </w:p>
    <w:p w14:paraId="2ED0C707" w14:textId="77777777" w:rsidR="00634484" w:rsidRPr="00634484" w:rsidRDefault="00634484" w:rsidP="00634484">
      <w:pPr>
        <w:rPr>
          <w:sz w:val="32"/>
          <w:szCs w:val="32"/>
        </w:rPr>
      </w:pPr>
    </w:p>
    <w:p w14:paraId="1A70299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Format dates</w:t>
      </w:r>
    </w:p>
    <w:p w14:paraId="5BF85BB9" w14:textId="77777777" w:rsidR="00634484" w:rsidRPr="00634484" w:rsidRDefault="00634484" w:rsidP="00634484">
      <w:pPr>
        <w:rPr>
          <w:sz w:val="32"/>
          <w:szCs w:val="32"/>
        </w:rPr>
      </w:pPr>
    </w:p>
    <w:p w14:paraId="61E3A83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Calculate values</w:t>
      </w:r>
    </w:p>
    <w:p w14:paraId="75B82D6C" w14:textId="77777777" w:rsidR="00634484" w:rsidRPr="00634484" w:rsidRDefault="00634484" w:rsidP="00634484">
      <w:pPr>
        <w:rPr>
          <w:sz w:val="32"/>
          <w:szCs w:val="32"/>
        </w:rPr>
      </w:pPr>
    </w:p>
    <w:p w14:paraId="35B38F5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Inspect arrays</w:t>
      </w:r>
    </w:p>
    <w:p w14:paraId="448E7689" w14:textId="77777777" w:rsidR="00634484" w:rsidRPr="00634484" w:rsidRDefault="00634484" w:rsidP="00634484">
      <w:pPr>
        <w:rPr>
          <w:sz w:val="32"/>
          <w:szCs w:val="32"/>
        </w:rPr>
      </w:pPr>
    </w:p>
    <w:p w14:paraId="28664AA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Create fallback values</w:t>
      </w:r>
    </w:p>
    <w:p w14:paraId="7749A25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C70654B">
          <v:rect id="_x0000_i1041" style="width:0;height:1.5pt" o:hralign="center" o:hrstd="t" o:hr="t" fillcolor="#a0a0a0" stroked="f"/>
        </w:pict>
      </w:r>
    </w:p>
    <w:p w14:paraId="5EE5784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17. Expression Editor</w:t>
      </w:r>
    </w:p>
    <w:p w14:paraId="2444677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 supported fields:</w:t>
      </w:r>
    </w:p>
    <w:p w14:paraId="6F41AC4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Select:</w:t>
      </w:r>
    </w:p>
    <w:p w14:paraId="457BD3A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Dynamic content</w:t>
      </w:r>
    </w:p>
    <w:p w14:paraId="3A74554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then:</w:t>
      </w:r>
    </w:p>
    <w:p w14:paraId="1BF7B4C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Expression.</w:t>
      </w:r>
    </w:p>
    <w:p w14:paraId="08DEC3B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Students should become comfortable switching between:</w:t>
      </w:r>
    </w:p>
    <w:p w14:paraId="6506BDE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Dynamic Content</w:t>
      </w:r>
    </w:p>
    <w:p w14:paraId="4EB1691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and:</w:t>
      </w:r>
    </w:p>
    <w:p w14:paraId="07198D7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Expression</w:t>
      </w:r>
    </w:p>
    <w:p w14:paraId="7A540C1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EEAEBC1">
          <v:rect id="_x0000_i1042" style="width:0;height:1.5pt" o:hralign="center" o:hrstd="t" o:hr="t" fillcolor="#a0a0a0" stroked="f"/>
        </w:pict>
      </w:r>
    </w:p>
    <w:p w14:paraId="056047E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F — utcNow()</w:t>
      </w:r>
    </w:p>
    <w:p w14:paraId="59B39E2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18. Current UTC Time</w:t>
      </w:r>
    </w:p>
    <w:p w14:paraId="5AC7C05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3C2BD3C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utcNow()</w:t>
      </w:r>
    </w:p>
    <w:p w14:paraId="786950C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Returns the current:</w:t>
      </w:r>
    </w:p>
    <w:p w14:paraId="7B4C3B4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UTC date/time.</w:t>
      </w:r>
    </w:p>
    <w:p w14:paraId="368A148A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563082F">
          <v:rect id="_x0000_i1043" style="width:0;height:1.5pt" o:hralign="center" o:hrstd="t" o:hr="t" fillcolor="#a0a0a0" stroked="f"/>
        </w:pict>
      </w:r>
    </w:p>
    <w:p w14:paraId="6A42C99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19. Example Use</w:t>
      </w:r>
    </w:p>
    <w:p w14:paraId="1F3BE54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Set:</w:t>
      </w:r>
    </w:p>
    <w:p w14:paraId="57D74BE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Approval Completed On</w:t>
      </w:r>
    </w:p>
    <w:p w14:paraId="7986B8F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using:</w:t>
      </w:r>
    </w:p>
    <w:p w14:paraId="4073182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utcNow()</w:t>
      </w:r>
    </w:p>
    <w:p w14:paraId="1A73499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33DA7F9">
          <v:rect id="_x0000_i1044" style="width:0;height:1.5pt" o:hralign="center" o:hrstd="t" o:hr="t" fillcolor="#a0a0a0" stroked="f"/>
        </w:pict>
      </w:r>
    </w:p>
    <w:p w14:paraId="53DB1E7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20. Why UTC?</w:t>
      </w:r>
    </w:p>
    <w:p w14:paraId="182D8C3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Cloud automation often processes time using:</w:t>
      </w:r>
    </w:p>
    <w:p w14:paraId="2667BAB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Coordinated Universal Time.</w:t>
      </w:r>
    </w:p>
    <w:p w14:paraId="74720D6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Display conversion can happen separately.</w:t>
      </w:r>
    </w:p>
    <w:p w14:paraId="567971A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This reduces problems involving:</w:t>
      </w:r>
    </w:p>
    <w:p w14:paraId="0C0ACF7F" w14:textId="77777777" w:rsidR="00634484" w:rsidRPr="00634484" w:rsidRDefault="00634484" w:rsidP="00634484">
      <w:pPr>
        <w:numPr>
          <w:ilvl w:val="0"/>
          <w:numId w:val="32"/>
        </w:numPr>
        <w:rPr>
          <w:sz w:val="32"/>
          <w:szCs w:val="32"/>
        </w:rPr>
      </w:pPr>
      <w:r w:rsidRPr="00634484">
        <w:rPr>
          <w:sz w:val="32"/>
          <w:szCs w:val="32"/>
        </w:rPr>
        <w:t>Different time zones</w:t>
      </w:r>
    </w:p>
    <w:p w14:paraId="15C6DFDB" w14:textId="77777777" w:rsidR="00634484" w:rsidRPr="00634484" w:rsidRDefault="00634484" w:rsidP="00634484">
      <w:pPr>
        <w:numPr>
          <w:ilvl w:val="0"/>
          <w:numId w:val="32"/>
        </w:numPr>
        <w:rPr>
          <w:sz w:val="32"/>
          <w:szCs w:val="32"/>
        </w:rPr>
      </w:pPr>
      <w:r w:rsidRPr="00634484">
        <w:rPr>
          <w:sz w:val="32"/>
          <w:szCs w:val="32"/>
        </w:rPr>
        <w:t>Daylight saving rules</w:t>
      </w:r>
    </w:p>
    <w:p w14:paraId="09868830" w14:textId="77777777" w:rsidR="00634484" w:rsidRPr="00634484" w:rsidRDefault="00634484" w:rsidP="00634484">
      <w:pPr>
        <w:numPr>
          <w:ilvl w:val="0"/>
          <w:numId w:val="32"/>
        </w:numPr>
        <w:rPr>
          <w:sz w:val="32"/>
          <w:szCs w:val="32"/>
        </w:rPr>
      </w:pPr>
      <w:r w:rsidRPr="00634484">
        <w:rPr>
          <w:sz w:val="32"/>
          <w:szCs w:val="32"/>
        </w:rPr>
        <w:t>Distributed users</w:t>
      </w:r>
    </w:p>
    <w:p w14:paraId="092352B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F61DE70">
          <v:rect id="_x0000_i1045" style="width:0;height:1.5pt" o:hralign="center" o:hrstd="t" o:hr="t" fillcolor="#a0a0a0" stroked="f"/>
        </w:pict>
      </w:r>
    </w:p>
    <w:p w14:paraId="2B27D4B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G — formatDateTime()</w:t>
      </w:r>
    </w:p>
    <w:p w14:paraId="32188C2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21. Problem</w:t>
      </w:r>
    </w:p>
    <w:p w14:paraId="72C6ABC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Raw timestamp:</w:t>
      </w:r>
    </w:p>
    <w:p w14:paraId="4AB9072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2026-09-10T13:47:22.0000000Z</w:t>
      </w:r>
    </w:p>
    <w:p w14:paraId="3754216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may not be friendly in an email.</w:t>
      </w:r>
    </w:p>
    <w:p w14:paraId="319376F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0148B5A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formatDateTime()</w:t>
      </w:r>
    </w:p>
    <w:p w14:paraId="5D6EB20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89F4681">
          <v:rect id="_x0000_i1046" style="width:0;height:1.5pt" o:hralign="center" o:hrstd="t" o:hr="t" fillcolor="#a0a0a0" stroked="f"/>
        </w:pict>
      </w:r>
    </w:p>
    <w:p w14:paraId="7AB0538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22. Example</w:t>
      </w:r>
    </w:p>
    <w:p w14:paraId="5981C5C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formatDateTime(</w:t>
      </w:r>
    </w:p>
    <w:p w14:paraId="628C30E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 utcNow(),</w:t>
      </w:r>
    </w:p>
    <w:p w14:paraId="373C620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'dd MMM yyyy'</w:t>
      </w:r>
    </w:p>
    <w:p w14:paraId="2288D5F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7686675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 result:</w:t>
      </w:r>
    </w:p>
    <w:p w14:paraId="1D38187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10 Sep 2026</w:t>
      </w:r>
    </w:p>
    <w:p w14:paraId="0C0EE08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1609834">
          <v:rect id="_x0000_i1047" style="width:0;height:1.5pt" o:hralign="center" o:hrstd="t" o:hr="t" fillcolor="#a0a0a0" stroked="f"/>
        </w:pict>
      </w:r>
    </w:p>
    <w:p w14:paraId="31C7577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23. Date Formatting Example</w:t>
      </w:r>
    </w:p>
    <w:p w14:paraId="4773E06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 a Leave Start Date:</w:t>
      </w:r>
    </w:p>
    <w:p w14:paraId="4373A2C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formatDateTime(</w:t>
      </w:r>
    </w:p>
    <w:p w14:paraId="4638BFA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&lt;Start Date&gt;,</w:t>
      </w:r>
    </w:p>
    <w:p w14:paraId="0A1E34B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'dd MMM yyyy'</w:t>
      </w:r>
    </w:p>
    <w:p w14:paraId="43D8A39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690905F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Possible output:</w:t>
      </w:r>
    </w:p>
    <w:p w14:paraId="1A3799D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12 Oct 2026</w:t>
      </w:r>
    </w:p>
    <w:p w14:paraId="6215D2A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1BBFED3">
          <v:rect id="_x0000_i1048" style="width:0;height:1.5pt" o:hralign="center" o:hrstd="t" o:hr="t" fillcolor="#a0a0a0" stroked="f"/>
        </w:pict>
      </w:r>
    </w:p>
    <w:p w14:paraId="7A3E383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H — concat()</w:t>
      </w:r>
    </w:p>
    <w:p w14:paraId="3FFE712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24. Combine Text</w:t>
      </w:r>
    </w:p>
    <w:p w14:paraId="1F47348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09B7706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concat()</w:t>
      </w:r>
    </w:p>
    <w:p w14:paraId="5D5F997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37908FE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concat(</w:t>
      </w:r>
    </w:p>
    <w:p w14:paraId="3FEE5B6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'Leave Request ',</w:t>
      </w:r>
    </w:p>
    <w:p w14:paraId="363646C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 &lt;Request Number&gt;,</w:t>
      </w:r>
    </w:p>
    <w:p w14:paraId="5B45320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' Approved'</w:t>
      </w:r>
    </w:p>
    <w:p w14:paraId="089C2CA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6A6ABA4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Result:</w:t>
      </w:r>
    </w:p>
    <w:p w14:paraId="1B79BA1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Request LR-000125 Approved</w:t>
      </w:r>
    </w:p>
    <w:p w14:paraId="27E5054F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42BA8E9">
          <v:rect id="_x0000_i1049" style="width:0;height:1.5pt" o:hralign="center" o:hrstd="t" o:hr="t" fillcolor="#a0a0a0" stroked="f"/>
        </w:pict>
      </w:r>
    </w:p>
    <w:p w14:paraId="1809725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25. Dynamic Subject</w:t>
      </w:r>
    </w:p>
    <w:p w14:paraId="3D73D70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Instead of:</w:t>
      </w:r>
    </w:p>
    <w:p w14:paraId="200E2C6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request processed</w:t>
      </w:r>
    </w:p>
    <w:p w14:paraId="5ACAFA2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37EACE7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Request LR-000125 Approved</w:t>
      </w:r>
    </w:p>
    <w:p w14:paraId="45FF2BC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Dynamic subjects improve:</w:t>
      </w:r>
    </w:p>
    <w:p w14:paraId="693E6F5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Clarity.</w:t>
      </w:r>
    </w:p>
    <w:p w14:paraId="1B43445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9FBDEB1">
          <v:rect id="_x0000_i1050" style="width:0;height:1.5pt" o:hralign="center" o:hrstd="t" o:hr="t" fillcolor="#a0a0a0" stroked="f"/>
        </w:pict>
      </w:r>
    </w:p>
    <w:p w14:paraId="7EA1734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I — equals()</w:t>
      </w:r>
    </w:p>
    <w:p w14:paraId="12CF608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26. equals()</w:t>
      </w:r>
    </w:p>
    <w:p w14:paraId="38B7D64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Returns true if:</w:t>
      </w:r>
    </w:p>
    <w:p w14:paraId="7FA3CEC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Two values are equal.</w:t>
      </w:r>
    </w:p>
    <w:p w14:paraId="4A3FE36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 concept:</w:t>
      </w:r>
    </w:p>
    <w:p w14:paraId="1004F60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equals(</w:t>
      </w:r>
    </w:p>
    <w:p w14:paraId="295E9F0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&lt;Approval Outcome&gt;,</w:t>
      </w:r>
    </w:p>
    <w:p w14:paraId="2E0732B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'Approve'</w:t>
      </w:r>
    </w:p>
    <w:p w14:paraId="6530B32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)</w:t>
      </w:r>
    </w:p>
    <w:p w14:paraId="1854B203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E9B034B">
          <v:rect id="_x0000_i1051" style="width:0;height:1.5pt" o:hralign="center" o:hrstd="t" o:hr="t" fillcolor="#a0a0a0" stroked="f"/>
        </w:pict>
      </w:r>
    </w:p>
    <w:p w14:paraId="043DD95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27. Why Use It?</w:t>
      </w:r>
    </w:p>
    <w:p w14:paraId="53C76D3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Inside advanced expressions or Trigger Conditions:</w:t>
      </w:r>
    </w:p>
    <w:p w14:paraId="24B5C0E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equals(...)</w:t>
      </w:r>
    </w:p>
    <w:p w14:paraId="6BB73E2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is a common comparison function.</w:t>
      </w:r>
    </w:p>
    <w:p w14:paraId="6FD85A3F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BDA29AB">
          <v:rect id="_x0000_i1052" style="width:0;height:1.5pt" o:hralign="center" o:hrstd="t" o:hr="t" fillcolor="#a0a0a0" stroked="f"/>
        </w:pict>
      </w:r>
    </w:p>
    <w:p w14:paraId="5A0B1B4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J — greater()</w:t>
      </w:r>
    </w:p>
    <w:p w14:paraId="7723088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28. Number Comparison</w:t>
      </w:r>
    </w:p>
    <w:p w14:paraId="160BF02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 Sick Leave rule:</w:t>
      </w:r>
    </w:p>
    <w:p w14:paraId="6309B80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greater(</w:t>
      </w:r>
    </w:p>
    <w:p w14:paraId="06E4C70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&lt;Number of Days&gt;,</w:t>
      </w:r>
    </w:p>
    <w:p w14:paraId="11B4D22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3</w:t>
      </w:r>
    </w:p>
    <w:p w14:paraId="60EFF8B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7126562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returns:</w:t>
      </w:r>
    </w:p>
    <w:p w14:paraId="66C515A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true</w:t>
      </w:r>
    </w:p>
    <w:p w14:paraId="31DC73B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Days &gt; 3.</w:t>
      </w:r>
    </w:p>
    <w:p w14:paraId="715041B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B7D3B4B">
          <v:rect id="_x0000_i1053" style="width:0;height:1.5pt" o:hralign="center" o:hrstd="t" o:hr="t" fillcolor="#a0a0a0" stroked="f"/>
        </w:pict>
      </w:r>
    </w:p>
    <w:p w14:paraId="2EF51A1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K — and()</w:t>
      </w:r>
    </w:p>
    <w:p w14:paraId="0BF5ADE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29. Advanced Combined Expression</w:t>
      </w:r>
    </w:p>
    <w:p w14:paraId="6B1D6BC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Conceptually:</w:t>
      </w:r>
    </w:p>
    <w:p w14:paraId="62BDA57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and(</w:t>
      </w:r>
    </w:p>
    <w:p w14:paraId="208181C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 equals(</w:t>
      </w:r>
    </w:p>
    <w:p w14:paraId="235D587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&lt;Leave Type&gt;,</w:t>
      </w:r>
    </w:p>
    <w:p w14:paraId="4F17692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'Sick Leave'</w:t>
      </w:r>
    </w:p>
    <w:p w14:paraId="502ADA0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),</w:t>
      </w:r>
    </w:p>
    <w:p w14:paraId="16FB5A5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greater(</w:t>
      </w:r>
    </w:p>
    <w:p w14:paraId="43C4C77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&lt;Number of Days&gt;,</w:t>
      </w:r>
    </w:p>
    <w:p w14:paraId="6F250B9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3</w:t>
      </w:r>
    </w:p>
    <w:p w14:paraId="7B3AF7F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)</w:t>
      </w:r>
    </w:p>
    <w:p w14:paraId="2046F96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5DDB7D7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E58929A">
          <v:rect id="_x0000_i1054" style="width:0;height:1.5pt" o:hralign="center" o:hrstd="t" o:hr="t" fillcolor="#a0a0a0" stroked="f"/>
        </w:pict>
      </w:r>
    </w:p>
    <w:p w14:paraId="4869719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30. Result</w:t>
      </w:r>
    </w:p>
    <w:p w14:paraId="103841A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Only when:</w:t>
      </w:r>
    </w:p>
    <w:p w14:paraId="593C085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Sick Leave = true</w:t>
      </w:r>
    </w:p>
    <w:p w14:paraId="6F19264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AND:</w:t>
      </w:r>
    </w:p>
    <w:p w14:paraId="32DD895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Days &gt; 3 = true</w:t>
      </w:r>
    </w:p>
    <w:p w14:paraId="77EAC70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does the overall result become:</w:t>
      </w:r>
    </w:p>
    <w:p w14:paraId="04E1BA5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true.</w:t>
      </w:r>
    </w:p>
    <w:p w14:paraId="62B5BBE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6FCD611">
          <v:rect id="_x0000_i1055" style="width:0;height:1.5pt" o:hralign="center" o:hrstd="t" o:hr="t" fillcolor="#a0a0a0" stroked="f"/>
        </w:pict>
      </w:r>
    </w:p>
    <w:p w14:paraId="70F7284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L — or()</w:t>
      </w:r>
    </w:p>
    <w:p w14:paraId="54D1C41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31. Example</w:t>
      </w:r>
    </w:p>
    <w:p w14:paraId="0E5CE0D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or(</w:t>
      </w:r>
    </w:p>
    <w:p w14:paraId="1C2AE90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equals(</w:t>
      </w:r>
    </w:p>
    <w:p w14:paraId="3539B5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     &lt;Priority&gt;,</w:t>
      </w:r>
    </w:p>
    <w:p w14:paraId="01E4F22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'High'</w:t>
      </w:r>
    </w:p>
    <w:p w14:paraId="472A578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),</w:t>
      </w:r>
    </w:p>
    <w:p w14:paraId="3E6C809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equals(</w:t>
      </w:r>
    </w:p>
    <w:p w14:paraId="638E8B6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&lt;Priority&gt;,</w:t>
      </w:r>
    </w:p>
    <w:p w14:paraId="6E85F69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'Critical'</w:t>
      </w:r>
    </w:p>
    <w:p w14:paraId="2452878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)</w:t>
      </w:r>
    </w:p>
    <w:p w14:paraId="0D25289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65941D8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CAD25E3">
          <v:rect id="_x0000_i1056" style="width:0;height:1.5pt" o:hralign="center" o:hrstd="t" o:hr="t" fillcolor="#a0a0a0" stroked="f"/>
        </w:pict>
      </w:r>
    </w:p>
    <w:p w14:paraId="7E3E702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M — if()</w:t>
      </w:r>
    </w:p>
    <w:p w14:paraId="3C608DE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32. Inline Decision</w:t>
      </w:r>
    </w:p>
    <w:p w14:paraId="5F30068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Expression:</w:t>
      </w:r>
    </w:p>
    <w:p w14:paraId="5076F9F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if(</w:t>
      </w:r>
    </w:p>
    <w:p w14:paraId="7F60C79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&lt;condition&gt;,</w:t>
      </w:r>
    </w:p>
    <w:p w14:paraId="3ED672B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&lt;value-if-true&gt;,</w:t>
      </w:r>
    </w:p>
    <w:p w14:paraId="43FB44B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&lt;value-if-false&gt;</w:t>
      </w:r>
    </w:p>
    <w:p w14:paraId="1988452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1BD28C4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9935BE4">
          <v:rect id="_x0000_i1057" style="width:0;height:1.5pt" o:hralign="center" o:hrstd="t" o:hr="t" fillcolor="#a0a0a0" stroked="f"/>
        </w:pict>
      </w:r>
    </w:p>
    <w:p w14:paraId="775BDA0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33. Example</w:t>
      </w:r>
    </w:p>
    <w:p w14:paraId="19C829C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if(</w:t>
      </w:r>
    </w:p>
    <w:p w14:paraId="2EF71B5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greater(</w:t>
      </w:r>
    </w:p>
    <w:p w14:paraId="58E0E25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&lt;Number of Days&gt;,</w:t>
      </w:r>
    </w:p>
    <w:p w14:paraId="46575E7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     3</w:t>
      </w:r>
    </w:p>
    <w:p w14:paraId="20CF228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),</w:t>
      </w:r>
    </w:p>
    <w:p w14:paraId="456BF96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'Documentation Required',</w:t>
      </w:r>
    </w:p>
    <w:p w14:paraId="5A4B708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'Standard Review'</w:t>
      </w:r>
    </w:p>
    <w:p w14:paraId="1B29E1C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30C6B81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5391F5B">
          <v:rect id="_x0000_i1058" style="width:0;height:1.5pt" o:hralign="center" o:hrstd="t" o:hr="t" fillcolor="#a0a0a0" stroked="f"/>
        </w:pict>
      </w:r>
    </w:p>
    <w:p w14:paraId="5290A09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34. When to Use Condition vs if()</w:t>
      </w:r>
    </w:p>
    <w:p w14:paraId="116EC6E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61D28A2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Condition</w:t>
      </w:r>
    </w:p>
    <w:p w14:paraId="6509DC8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the Flow needs:</w:t>
      </w:r>
    </w:p>
    <w:p w14:paraId="465DAD9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Different Actions</w:t>
      </w:r>
    </w:p>
    <w:p w14:paraId="12D83F9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0D0C21E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if()</w:t>
      </w:r>
    </w:p>
    <w:p w14:paraId="257D6E8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you mainly need:</w:t>
      </w:r>
    </w:p>
    <w:p w14:paraId="580672E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One calculated value</w:t>
      </w:r>
    </w:p>
    <w:p w14:paraId="0A721E4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5700128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Email text</w:t>
      </w:r>
    </w:p>
    <w:p w14:paraId="38D4DB7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Priority label</w:t>
      </w:r>
    </w:p>
    <w:p w14:paraId="58F3D35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Status label</w:t>
      </w:r>
    </w:p>
    <w:p w14:paraId="1D00C26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B74C49E">
          <v:rect id="_x0000_i1059" style="width:0;height:1.5pt" o:hralign="center" o:hrstd="t" o:hr="t" fillcolor="#a0a0a0" stroked="f"/>
        </w:pict>
      </w:r>
    </w:p>
    <w:p w14:paraId="412D8EB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N — EMPTY()</w:t>
      </w:r>
    </w:p>
    <w:p w14:paraId="0BC8613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35. Null Problem</w:t>
      </w:r>
    </w:p>
    <w:p w14:paraId="21463BF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Suppose:</w:t>
      </w:r>
    </w:p>
    <w:p w14:paraId="1E7678E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 Comment = null</w:t>
      </w:r>
    </w:p>
    <w:p w14:paraId="4208DC0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Then an action expects:</w:t>
      </w:r>
    </w:p>
    <w:p w14:paraId="68EEF06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Text.</w:t>
      </w:r>
    </w:p>
    <w:p w14:paraId="3188BDA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Flow may fail depending on how the value is used.</w:t>
      </w:r>
    </w:p>
    <w:p w14:paraId="65DFEE7A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9A7C413">
          <v:rect id="_x0000_i1060" style="width:0;height:1.5pt" o:hralign="center" o:hrstd="t" o:hr="t" fillcolor="#a0a0a0" stroked="f"/>
        </w:pict>
      </w:r>
    </w:p>
    <w:p w14:paraId="5ACCBD7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36. empty()</w:t>
      </w:r>
    </w:p>
    <w:p w14:paraId="7B8DAE2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055F479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empty(</w:t>
      </w:r>
    </w:p>
    <w:p w14:paraId="334B417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&lt;value&gt;</w:t>
      </w:r>
    </w:p>
    <w:p w14:paraId="691ADCC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4695804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It can help determine whether:</w:t>
      </w:r>
    </w:p>
    <w:p w14:paraId="7066515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 value is empty.</w:t>
      </w:r>
    </w:p>
    <w:p w14:paraId="204C8AD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41A15A6">
          <v:rect id="_x0000_i1061" style="width:0;height:1.5pt" o:hralign="center" o:hrstd="t" o:hr="t" fillcolor="#a0a0a0" stroked="f"/>
        </w:pict>
      </w:r>
    </w:p>
    <w:p w14:paraId="3377588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37. Example</w:t>
      </w:r>
    </w:p>
    <w:p w14:paraId="048B5D7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empty(</w:t>
      </w:r>
    </w:p>
    <w:p w14:paraId="718DDA8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&lt;Manager Email&gt;</w:t>
      </w:r>
    </w:p>
    <w:p w14:paraId="6A05324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6466A15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If:</w:t>
      </w:r>
    </w:p>
    <w:p w14:paraId="50484E6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true</w:t>
      </w:r>
    </w:p>
    <w:p w14:paraId="00F4064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do not start Approval.</w:t>
      </w:r>
    </w:p>
    <w:p w14:paraId="2CA0C0B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7BD47CF">
          <v:rect id="_x0000_i1062" style="width:0;height:1.5pt" o:hralign="center" o:hrstd="t" o:hr="t" fillcolor="#a0a0a0" stroked="f"/>
        </w:pict>
      </w:r>
    </w:p>
    <w:p w14:paraId="2E0EACF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PART O — COALESCE()</w:t>
      </w:r>
    </w:p>
    <w:p w14:paraId="040E355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38. Fallback Values</w:t>
      </w:r>
    </w:p>
    <w:p w14:paraId="3021363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052AAC6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coalesce()</w:t>
      </w:r>
    </w:p>
    <w:p w14:paraId="5123916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to return:</w:t>
      </w:r>
    </w:p>
    <w:p w14:paraId="5C8E69F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The first non-null value.</w:t>
      </w:r>
    </w:p>
    <w:p w14:paraId="5E84BBD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25280CE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coalesce(</w:t>
      </w:r>
    </w:p>
    <w:p w14:paraId="0C83471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&lt;Manager Comment&gt;,</w:t>
      </w:r>
    </w:p>
    <w:p w14:paraId="234C1DE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'No manager comment was provided.'</w:t>
      </w:r>
    </w:p>
    <w:p w14:paraId="3A23A56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048DE1CD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378CD7A">
          <v:rect id="_x0000_i1063" style="width:0;height:1.5pt" o:hralign="center" o:hrstd="t" o:hr="t" fillcolor="#a0a0a0" stroked="f"/>
        </w:pict>
      </w:r>
    </w:p>
    <w:p w14:paraId="521C267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39. Why Useful?</w:t>
      </w:r>
    </w:p>
    <w:p w14:paraId="1CFCE83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Instead of allowing:</w:t>
      </w:r>
    </w:p>
    <w:p w14:paraId="2D65744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null</w:t>
      </w:r>
    </w:p>
    <w:p w14:paraId="282A89A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into an email:</w:t>
      </w:r>
    </w:p>
    <w:p w14:paraId="02EFBEE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Display:</w:t>
      </w:r>
    </w:p>
    <w:p w14:paraId="427BB20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 manager comment was provided.</w:t>
      </w:r>
    </w:p>
    <w:p w14:paraId="1E6AB2E2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C6FB623">
          <v:rect id="_x0000_i1064" style="width:0;height:1.5pt" o:hralign="center" o:hrstd="t" o:hr="t" fillcolor="#a0a0a0" stroked="f"/>
        </w:pict>
      </w:r>
    </w:p>
    <w:p w14:paraId="7E5D52E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40. Important Difference</w:t>
      </w:r>
    </w:p>
    <w:p w14:paraId="5D41663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coalesce() handles:</w:t>
      </w:r>
    </w:p>
    <w:p w14:paraId="30FB3C2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Null values.</w:t>
      </w:r>
    </w:p>
    <w:p w14:paraId="313F546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Be careful with:</w:t>
      </w:r>
    </w:p>
    <w:p w14:paraId="65968C2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Empty strings.</w:t>
      </w:r>
    </w:p>
    <w:p w14:paraId="5B8C652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Null and empty text are related but not always identical.</w:t>
      </w:r>
    </w:p>
    <w:p w14:paraId="3410611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4AB1702">
          <v:rect id="_x0000_i1065" style="width:0;height:1.5pt" o:hralign="center" o:hrstd="t" o:hr="t" fillcolor="#a0a0a0" stroked="f"/>
        </w:pict>
      </w:r>
    </w:p>
    <w:p w14:paraId="736A128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P — SAFE NULL ACCESS</w:t>
      </w:r>
    </w:p>
    <w:p w14:paraId="475607C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41. Nested Object Problem</w:t>
      </w:r>
    </w:p>
    <w:p w14:paraId="4A7560C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Suppose:</w:t>
      </w:r>
    </w:p>
    <w:p w14:paraId="140F1D1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</w:t>
      </w:r>
    </w:p>
    <w:p w14:paraId="22DCEBC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object itself is null.</w:t>
      </w:r>
    </w:p>
    <w:p w14:paraId="104E100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Attempting to directly retrieve a nested property can cause:</w:t>
      </w:r>
    </w:p>
    <w:p w14:paraId="1DC8C09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Runtime errors.</w:t>
      </w:r>
    </w:p>
    <w:p w14:paraId="3992477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29E8DB4">
          <v:rect id="_x0000_i1066" style="width:0;height:1.5pt" o:hralign="center" o:hrstd="t" o:hr="t" fillcolor="#a0a0a0" stroked="f"/>
        </w:pict>
      </w:r>
    </w:p>
    <w:p w14:paraId="3BCC607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42. Safe Navigation</w:t>
      </w:r>
    </w:p>
    <w:p w14:paraId="2A9CC27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Workflow expressions support safe property access using:</w:t>
      </w:r>
    </w:p>
    <w:p w14:paraId="5ADC386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?</w:t>
      </w:r>
    </w:p>
    <w:p w14:paraId="4D6C889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Conceptually:</w:t>
      </w:r>
    </w:p>
    <w:p w14:paraId="57C17D3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body('Get_Employee')?['email']</w:t>
      </w:r>
    </w:p>
    <w:p w14:paraId="34ECCDA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7AF1465">
          <v:rect id="_x0000_i1067" style="width:0;height:1.5pt" o:hralign="center" o:hrstd="t" o:hr="t" fillcolor="#a0a0a0" stroked="f"/>
        </w:pict>
      </w:r>
    </w:p>
    <w:p w14:paraId="7B9ADF2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43. Combined Pattern</w:t>
      </w:r>
    </w:p>
    <w:p w14:paraId="7F70BB2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Concept:</w:t>
      </w:r>
    </w:p>
    <w:p w14:paraId="22C9BB0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coalesce(</w:t>
      </w:r>
    </w:p>
    <w:p w14:paraId="301934B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body('Get_Employee')?['email'],</w:t>
      </w:r>
    </w:p>
    <w:p w14:paraId="52073DC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 ''</w:t>
      </w:r>
    </w:p>
    <w:p w14:paraId="7AD995B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0852787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This means:</w:t>
      </w:r>
    </w:p>
    <w:p w14:paraId="5EE30F1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email exists</w:t>
      </w:r>
    </w:p>
    <w:p w14:paraId="47C5E9B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use it</w:t>
      </w:r>
    </w:p>
    <w:p w14:paraId="0EA4434A" w14:textId="77777777" w:rsidR="00634484" w:rsidRPr="00634484" w:rsidRDefault="00634484" w:rsidP="00634484">
      <w:pPr>
        <w:rPr>
          <w:sz w:val="32"/>
          <w:szCs w:val="32"/>
        </w:rPr>
      </w:pPr>
    </w:p>
    <w:p w14:paraId="4EB622A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Otherwise</w:t>
      </w:r>
    </w:p>
    <w:p w14:paraId="3C5B75E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use empty string</w:t>
      </w:r>
    </w:p>
    <w:p w14:paraId="1BC6B24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2AE5702">
          <v:rect id="_x0000_i1068" style="width:0;height:1.5pt" o:hralign="center" o:hrstd="t" o:hr="t" fillcolor="#a0a0a0" stroked="f"/>
        </w:pict>
      </w:r>
    </w:p>
    <w:p w14:paraId="30B115D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44. Why Important?</w:t>
      </w:r>
    </w:p>
    <w:p w14:paraId="149FDC1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Null-reference problems are one of the most common:</w:t>
      </w:r>
    </w:p>
    <w:p w14:paraId="53CAD89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Automation failures.</w:t>
      </w:r>
    </w:p>
    <w:p w14:paraId="27E3CCD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54CCC48">
          <v:rect id="_x0000_i1069" style="width:0;height:1.5pt" o:hralign="center" o:hrstd="t" o:hr="t" fillcolor="#a0a0a0" stroked="f"/>
        </w:pict>
      </w:r>
    </w:p>
    <w:p w14:paraId="6936C9A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Q — COMPOSE</w:t>
      </w:r>
    </w:p>
    <w:p w14:paraId="75E2A1D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45. What Is Compose?</w:t>
      </w:r>
    </w:p>
    <w:p w14:paraId="1267D2A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Compose is a:</w:t>
      </w:r>
    </w:p>
    <w:p w14:paraId="340A36C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Data operation</w:t>
      </w:r>
    </w:p>
    <w:p w14:paraId="06E33FE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used to produce one output from an input or expression.</w:t>
      </w:r>
    </w:p>
    <w:p w14:paraId="5717B78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E45B702">
          <v:rect id="_x0000_i1070" style="width:0;height:1.5pt" o:hralign="center" o:hrstd="t" o:hr="t" fillcolor="#a0a0a0" stroked="f"/>
        </w:pict>
      </w:r>
    </w:p>
    <w:p w14:paraId="43E8360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46. Example</w:t>
      </w:r>
    </w:p>
    <w:p w14:paraId="3E6E1DD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Add:</w:t>
      </w:r>
    </w:p>
    <w:p w14:paraId="217B6C6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Compose.</w:t>
      </w:r>
    </w:p>
    <w:p w14:paraId="16FAF7E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Rename:</w:t>
      </w:r>
    </w:p>
    <w:p w14:paraId="350500C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Compose — Request Summary</w:t>
      </w:r>
    </w:p>
    <w:p w14:paraId="1BFBC46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Input:</w:t>
      </w:r>
    </w:p>
    <w:p w14:paraId="24AABC2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Employee: Hana</w:t>
      </w:r>
    </w:p>
    <w:p w14:paraId="44FFD22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Type: Sick Leave</w:t>
      </w:r>
    </w:p>
    <w:p w14:paraId="252DA9F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Days: 5</w:t>
      </w:r>
    </w:p>
    <w:p w14:paraId="63DE180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built with Dynamic Content.</w:t>
      </w:r>
    </w:p>
    <w:p w14:paraId="5A4BF62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38A7AD4">
          <v:rect id="_x0000_i1071" style="width:0;height:1.5pt" o:hralign="center" o:hrstd="t" o:hr="t" fillcolor="#a0a0a0" stroked="f"/>
        </w:pict>
      </w:r>
    </w:p>
    <w:p w14:paraId="2F2FA99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47. Another Example</w:t>
      </w:r>
    </w:p>
    <w:p w14:paraId="528AA54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Compose:</w:t>
      </w:r>
    </w:p>
    <w:p w14:paraId="2BF38C4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Compose — Formatted Start Date</w:t>
      </w:r>
    </w:p>
    <w:p w14:paraId="395A5B5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Expression:</w:t>
      </w:r>
    </w:p>
    <w:p w14:paraId="5A6DD0C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formatDateTime(</w:t>
      </w:r>
    </w:p>
    <w:p w14:paraId="41EF050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&lt;Start Date&gt;,</w:t>
      </w:r>
    </w:p>
    <w:p w14:paraId="09A1F51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'dd MMM yyyy'</w:t>
      </w:r>
    </w:p>
    <w:p w14:paraId="2543D7E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36BFB33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296EC36">
          <v:rect id="_x0000_i1072" style="width:0;height:1.5pt" o:hralign="center" o:hrstd="t" o:hr="t" fillcolor="#a0a0a0" stroked="f"/>
        </w:pict>
      </w:r>
    </w:p>
    <w:p w14:paraId="734BBC3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48. Why Compose?</w:t>
      </w:r>
    </w:p>
    <w:p w14:paraId="3B81803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Compose is useful for:</w:t>
      </w:r>
    </w:p>
    <w:p w14:paraId="7221D61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Calculated values</w:t>
      </w:r>
    </w:p>
    <w:p w14:paraId="171FFF9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Complex expressions</w:t>
      </w:r>
    </w:p>
    <w:p w14:paraId="419CEA7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Reusable intermediate output</w:t>
      </w:r>
    </w:p>
    <w:p w14:paraId="3BDADFC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Debugging</w:t>
      </w:r>
    </w:p>
    <w:p w14:paraId="56C85A6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Cleaner action inputs</w:t>
      </w:r>
    </w:p>
    <w:p w14:paraId="5F419562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2F09B40">
          <v:rect id="_x0000_i1073" style="width:0;height:1.5pt" o:hralign="center" o:hrstd="t" o:hr="t" fillcolor="#a0a0a0" stroked="f"/>
        </w:pict>
      </w:r>
    </w:p>
    <w:p w14:paraId="720CBA9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R — COMPOSE VS VARIABLE</w:t>
      </w:r>
    </w:p>
    <w:p w14:paraId="6D6066C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49. Compose</w:t>
      </w:r>
    </w:p>
    <w:p w14:paraId="2654252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 Compose when the value:</w:t>
      </w:r>
    </w:p>
    <w:p w14:paraId="0521436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Does not need to change.</w:t>
      </w:r>
    </w:p>
    <w:p w14:paraId="6824574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553639B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Formatted Date</w:t>
      </w:r>
    </w:p>
    <w:p w14:paraId="1C509D96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380B29B">
          <v:rect id="_x0000_i1074" style="width:0;height:1.5pt" o:hralign="center" o:hrstd="t" o:hr="t" fillcolor="#a0a0a0" stroked="f"/>
        </w:pict>
      </w:r>
    </w:p>
    <w:p w14:paraId="5BBA4C3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50. Variable</w:t>
      </w:r>
    </w:p>
    <w:p w14:paraId="150BF50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 a Variable when the value:</w:t>
      </w:r>
    </w:p>
    <w:p w14:paraId="06C4468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Needs to change during execution.</w:t>
      </w:r>
    </w:p>
    <w:p w14:paraId="32D3080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64E7E3F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Retry Count</w:t>
      </w:r>
    </w:p>
    <w:p w14:paraId="2F213207" w14:textId="77777777" w:rsidR="00634484" w:rsidRPr="00634484" w:rsidRDefault="00634484" w:rsidP="00634484">
      <w:pPr>
        <w:rPr>
          <w:sz w:val="32"/>
          <w:szCs w:val="32"/>
        </w:rPr>
      </w:pPr>
    </w:p>
    <w:p w14:paraId="2789125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Error Message</w:t>
      </w:r>
    </w:p>
    <w:p w14:paraId="50910DE9" w14:textId="77777777" w:rsidR="00634484" w:rsidRPr="00634484" w:rsidRDefault="00634484" w:rsidP="00634484">
      <w:pPr>
        <w:rPr>
          <w:sz w:val="32"/>
          <w:szCs w:val="32"/>
        </w:rPr>
      </w:pPr>
    </w:p>
    <w:p w14:paraId="67CF84F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HasFailure</w:t>
      </w:r>
    </w:p>
    <w:p w14:paraId="1F2D42CA" w14:textId="77777777" w:rsidR="00634484" w:rsidRPr="00634484" w:rsidRDefault="00634484" w:rsidP="00634484">
      <w:pPr>
        <w:rPr>
          <w:sz w:val="32"/>
          <w:szCs w:val="32"/>
        </w:rPr>
      </w:pPr>
    </w:p>
    <w:p w14:paraId="2667FC4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ProcessedCount</w:t>
      </w:r>
    </w:p>
    <w:p w14:paraId="7E46E34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B509B4F">
          <v:rect id="_x0000_i1075" style="width:0;height:1.5pt" o:hralign="center" o:hrstd="t" o:hr="t" fillcolor="#a0a0a0" stroked="f"/>
        </w:pict>
      </w:r>
    </w:p>
    <w:p w14:paraId="008AC5D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51. Rule</w:t>
      </w:r>
    </w:p>
    <w:p w14:paraId="66D4538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Do not initialize:</w:t>
      </w:r>
    </w:p>
    <w:p w14:paraId="7A94F8A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20 variables</w:t>
      </w:r>
    </w:p>
    <w:p w14:paraId="4014BE3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simply because:</w:t>
      </w:r>
    </w:p>
    <w:p w14:paraId="76D32FC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Variables exist.</w:t>
      </w:r>
    </w:p>
    <w:p w14:paraId="1EDBFA2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7818412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Compose</w:t>
      </w:r>
    </w:p>
    <w:p w14:paraId="558905C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 stable intermediate values.</w:t>
      </w:r>
    </w:p>
    <w:p w14:paraId="04AEB62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3D8DAA8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Variables</w:t>
      </w:r>
    </w:p>
    <w:p w14:paraId="7ED348F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 mutable state.</w:t>
      </w:r>
    </w:p>
    <w:p w14:paraId="0AA322B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E62E59C">
          <v:rect id="_x0000_i1076" style="width:0;height:1.5pt" o:hralign="center" o:hrstd="t" o:hr="t" fillcolor="#a0a0a0" stroked="f"/>
        </w:pict>
      </w:r>
    </w:p>
    <w:p w14:paraId="2F77B16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S — VARIABLES</w:t>
      </w:r>
    </w:p>
    <w:p w14:paraId="1DDD9DF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52. Variable Types</w:t>
      </w:r>
    </w:p>
    <w:p w14:paraId="5A02465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Common Power Automate Variable types include:</w:t>
      </w:r>
    </w:p>
    <w:p w14:paraId="2450DB6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String</w:t>
      </w:r>
    </w:p>
    <w:p w14:paraId="4CFEFFC6" w14:textId="77777777" w:rsidR="00634484" w:rsidRPr="00634484" w:rsidRDefault="00634484" w:rsidP="00634484">
      <w:pPr>
        <w:rPr>
          <w:sz w:val="32"/>
          <w:szCs w:val="32"/>
        </w:rPr>
      </w:pPr>
    </w:p>
    <w:p w14:paraId="6DA72F9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Integer</w:t>
      </w:r>
    </w:p>
    <w:p w14:paraId="41D97378" w14:textId="77777777" w:rsidR="00634484" w:rsidRPr="00634484" w:rsidRDefault="00634484" w:rsidP="00634484">
      <w:pPr>
        <w:rPr>
          <w:sz w:val="32"/>
          <w:szCs w:val="32"/>
        </w:rPr>
      </w:pPr>
    </w:p>
    <w:p w14:paraId="4E2FA4A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Float</w:t>
      </w:r>
    </w:p>
    <w:p w14:paraId="14CD51C6" w14:textId="77777777" w:rsidR="00634484" w:rsidRPr="00634484" w:rsidRDefault="00634484" w:rsidP="00634484">
      <w:pPr>
        <w:rPr>
          <w:sz w:val="32"/>
          <w:szCs w:val="32"/>
        </w:rPr>
      </w:pPr>
    </w:p>
    <w:p w14:paraId="23C6D30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Boolean</w:t>
      </w:r>
    </w:p>
    <w:p w14:paraId="1D997813" w14:textId="77777777" w:rsidR="00634484" w:rsidRPr="00634484" w:rsidRDefault="00634484" w:rsidP="00634484">
      <w:pPr>
        <w:rPr>
          <w:sz w:val="32"/>
          <w:szCs w:val="32"/>
        </w:rPr>
      </w:pPr>
    </w:p>
    <w:p w14:paraId="23A038E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Array</w:t>
      </w:r>
    </w:p>
    <w:p w14:paraId="54B40B79" w14:textId="77777777" w:rsidR="00634484" w:rsidRPr="00634484" w:rsidRDefault="00634484" w:rsidP="00634484">
      <w:pPr>
        <w:rPr>
          <w:sz w:val="32"/>
          <w:szCs w:val="32"/>
        </w:rPr>
      </w:pPr>
    </w:p>
    <w:p w14:paraId="1A29101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Object</w:t>
      </w:r>
    </w:p>
    <w:p w14:paraId="345A910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30F8F8D">
          <v:rect id="_x0000_i1077" style="width:0;height:1.5pt" o:hralign="center" o:hrstd="t" o:hr="t" fillcolor="#a0a0a0" stroked="f"/>
        </w:pict>
      </w:r>
    </w:p>
    <w:p w14:paraId="117B8BF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53. String Variable</w:t>
      </w:r>
    </w:p>
    <w:p w14:paraId="4BB67B2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32A0100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varErrorMessage</w:t>
      </w:r>
    </w:p>
    <w:p w14:paraId="41942D4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Type:</w:t>
      </w:r>
    </w:p>
    <w:p w14:paraId="6C9A720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String.</w:t>
      </w:r>
    </w:p>
    <w:p w14:paraId="7C158A4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Initial value:</w:t>
      </w:r>
    </w:p>
    <w:p w14:paraId="61678D4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''</w:t>
      </w:r>
    </w:p>
    <w:p w14:paraId="5CA4C16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702F40E">
          <v:rect id="_x0000_i1078" style="width:0;height:1.5pt" o:hralign="center" o:hrstd="t" o:hr="t" fillcolor="#a0a0a0" stroked="f"/>
        </w:pict>
      </w:r>
    </w:p>
    <w:p w14:paraId="379B6A2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54. Boolean Variable</w:t>
      </w:r>
    </w:p>
    <w:p w14:paraId="604316D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08CFAE9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varHasError</w:t>
      </w:r>
    </w:p>
    <w:p w14:paraId="226A909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Type:</w:t>
      </w:r>
    </w:p>
    <w:p w14:paraId="6D396BE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Boolean.</w:t>
      </w:r>
    </w:p>
    <w:p w14:paraId="4EEDA3E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Initial:</w:t>
      </w:r>
    </w:p>
    <w:p w14:paraId="0DB6DD0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false</w:t>
      </w:r>
    </w:p>
    <w:p w14:paraId="3B49D073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759A323">
          <v:rect id="_x0000_i1079" style="width:0;height:1.5pt" o:hralign="center" o:hrstd="t" o:hr="t" fillcolor="#a0a0a0" stroked="f"/>
        </w:pict>
      </w:r>
    </w:p>
    <w:p w14:paraId="19CE982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55. Integer Variable</w:t>
      </w:r>
    </w:p>
    <w:p w14:paraId="25AF075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Example:</w:t>
      </w:r>
    </w:p>
    <w:p w14:paraId="46B9C79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varProcessedCount</w:t>
      </w:r>
    </w:p>
    <w:p w14:paraId="602B833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Initial:</w:t>
      </w:r>
    </w:p>
    <w:p w14:paraId="0054A84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0</w:t>
      </w:r>
    </w:p>
    <w:p w14:paraId="4AC8451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4D45ED7">
          <v:rect id="_x0000_i1080" style="width:0;height:1.5pt" o:hralign="center" o:hrstd="t" o:hr="t" fillcolor="#a0a0a0" stroked="f"/>
        </w:pict>
      </w:r>
    </w:p>
    <w:p w14:paraId="001078E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56. Increment Variable</w:t>
      </w:r>
    </w:p>
    <w:p w14:paraId="12F9FD9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After processing an item:</w:t>
      </w:r>
    </w:p>
    <w:p w14:paraId="1B82905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Increment variable</w:t>
      </w:r>
    </w:p>
    <w:p w14:paraId="7AE8B5E9" w14:textId="77777777" w:rsidR="00634484" w:rsidRPr="00634484" w:rsidRDefault="00634484" w:rsidP="00634484">
      <w:pPr>
        <w:rPr>
          <w:sz w:val="32"/>
          <w:szCs w:val="32"/>
        </w:rPr>
      </w:pPr>
    </w:p>
    <w:p w14:paraId="4C97A4E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varProcessedCount</w:t>
      </w:r>
    </w:p>
    <w:p w14:paraId="709D21AE" w14:textId="77777777" w:rsidR="00634484" w:rsidRPr="00634484" w:rsidRDefault="00634484" w:rsidP="00634484">
      <w:pPr>
        <w:rPr>
          <w:sz w:val="32"/>
          <w:szCs w:val="32"/>
        </w:rPr>
      </w:pPr>
    </w:p>
    <w:p w14:paraId="5721F72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By:</w:t>
      </w:r>
    </w:p>
    <w:p w14:paraId="4D13CFE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1</w:t>
      </w:r>
    </w:p>
    <w:p w14:paraId="0C1C0CB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24731DF">
          <v:rect id="_x0000_i1081" style="width:0;height:1.5pt" o:hralign="center" o:hrstd="t" o:hr="t" fillcolor="#a0a0a0" stroked="f"/>
        </w:pict>
      </w:r>
    </w:p>
    <w:p w14:paraId="2B1F9D1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57. Array Variable</w:t>
      </w:r>
    </w:p>
    <w:p w14:paraId="76DB784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Could hold:</w:t>
      </w:r>
    </w:p>
    <w:p w14:paraId="5CA29A6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[</w:t>
      </w:r>
    </w:p>
    <w:p w14:paraId="650A546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"HR",</w:t>
      </w:r>
    </w:p>
    <w:p w14:paraId="5855F93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"Manager",</w:t>
      </w:r>
    </w:p>
    <w:p w14:paraId="7545C8F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"Employee"</w:t>
      </w:r>
    </w:p>
    <w:p w14:paraId="113B380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]</w:t>
      </w:r>
    </w:p>
    <w:p w14:paraId="27E0E99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 more complex values.</w:t>
      </w:r>
    </w:p>
    <w:p w14:paraId="7A6D19A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Use only when:</w:t>
      </w:r>
    </w:p>
    <w:p w14:paraId="467EA59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The process genuinely needs mutable array state.</w:t>
      </w:r>
    </w:p>
    <w:p w14:paraId="03A35E1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0513B10">
          <v:rect id="_x0000_i1082" style="width:0;height:1.5pt" o:hralign="center" o:hrstd="t" o:hr="t" fillcolor="#a0a0a0" stroked="f"/>
        </w:pict>
      </w:r>
    </w:p>
    <w:p w14:paraId="2D5C34E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T — SWITCH</w:t>
      </w:r>
    </w:p>
    <w:p w14:paraId="45653D8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58. Problem</w:t>
      </w:r>
    </w:p>
    <w:p w14:paraId="57F6612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Suppose logic depends on:</w:t>
      </w:r>
    </w:p>
    <w:p w14:paraId="21FABBD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Leave Type.</w:t>
      </w:r>
    </w:p>
    <w:p w14:paraId="2B05CFD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We could build:</w:t>
      </w:r>
    </w:p>
    <w:p w14:paraId="1902908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Condition:</w:t>
      </w:r>
    </w:p>
    <w:p w14:paraId="126F010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Annual?</w:t>
      </w:r>
    </w:p>
    <w:p w14:paraId="4786502A" w14:textId="77777777" w:rsidR="00634484" w:rsidRPr="00634484" w:rsidRDefault="00634484" w:rsidP="00634484">
      <w:pPr>
        <w:rPr>
          <w:sz w:val="32"/>
          <w:szCs w:val="32"/>
        </w:rPr>
      </w:pPr>
    </w:p>
    <w:p w14:paraId="06BE3C1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</w:t>
      </w:r>
    </w:p>
    <w:p w14:paraId="4B1325B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</w:t>
      </w:r>
      <w:r w:rsidRPr="00634484">
        <w:rPr>
          <w:rFonts w:ascii="Times New Roman" w:hAnsi="Times New Roman" w:cs="Times New Roman"/>
          <w:sz w:val="32"/>
          <w:szCs w:val="32"/>
        </w:rPr>
        <w:t>↓</w:t>
      </w:r>
    </w:p>
    <w:p w14:paraId="389B2A5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Condition:</w:t>
      </w:r>
    </w:p>
    <w:p w14:paraId="33B3EFF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Sick?</w:t>
      </w:r>
    </w:p>
    <w:p w14:paraId="1908F46D" w14:textId="77777777" w:rsidR="00634484" w:rsidRPr="00634484" w:rsidRDefault="00634484" w:rsidP="00634484">
      <w:pPr>
        <w:rPr>
          <w:sz w:val="32"/>
          <w:szCs w:val="32"/>
        </w:rPr>
      </w:pPr>
    </w:p>
    <w:p w14:paraId="0795C77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</w:t>
      </w:r>
    </w:p>
    <w:p w14:paraId="1811560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</w:t>
      </w:r>
      <w:r w:rsidRPr="00634484">
        <w:rPr>
          <w:rFonts w:ascii="Times New Roman" w:hAnsi="Times New Roman" w:cs="Times New Roman"/>
          <w:sz w:val="32"/>
          <w:szCs w:val="32"/>
        </w:rPr>
        <w:t>↓</w:t>
      </w:r>
    </w:p>
    <w:p w14:paraId="6C1F114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Condition:</w:t>
      </w:r>
    </w:p>
    <w:p w14:paraId="7EE7BC5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Emergency?</w:t>
      </w:r>
    </w:p>
    <w:p w14:paraId="1B316219" w14:textId="77777777" w:rsidR="00634484" w:rsidRPr="00634484" w:rsidRDefault="00634484" w:rsidP="00634484">
      <w:pPr>
        <w:rPr>
          <w:sz w:val="32"/>
          <w:szCs w:val="32"/>
        </w:rPr>
      </w:pPr>
    </w:p>
    <w:p w14:paraId="508D22B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</w:t>
      </w:r>
    </w:p>
    <w:p w14:paraId="517A755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</w:t>
      </w:r>
      <w:r w:rsidRPr="00634484">
        <w:rPr>
          <w:rFonts w:ascii="Times New Roman" w:hAnsi="Times New Roman" w:cs="Times New Roman"/>
          <w:sz w:val="32"/>
          <w:szCs w:val="32"/>
        </w:rPr>
        <w:t>↓</w:t>
      </w:r>
    </w:p>
    <w:p w14:paraId="61F46BC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Condition:</w:t>
      </w:r>
    </w:p>
    <w:p w14:paraId="78D7EE6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Unpaid?</w:t>
      </w:r>
    </w:p>
    <w:p w14:paraId="0EE21DA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This becomes:</w:t>
      </w:r>
    </w:p>
    <w:p w14:paraId="1398F5C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Deeply nested.</w:t>
      </w:r>
    </w:p>
    <w:p w14:paraId="6E197FC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753A2D0">
          <v:rect id="_x0000_i1083" style="width:0;height:1.5pt" o:hralign="center" o:hrstd="t" o:hr="t" fillcolor="#a0a0a0" stroked="f"/>
        </w:pict>
      </w:r>
    </w:p>
    <w:p w14:paraId="6348B14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59. Switch</w:t>
      </w:r>
    </w:p>
    <w:p w14:paraId="76C556C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0B9F827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Switch</w:t>
      </w:r>
    </w:p>
    <w:p w14:paraId="015CC51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checking:</w:t>
      </w:r>
    </w:p>
    <w:p w14:paraId="5F02674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One value</w:t>
      </w:r>
    </w:p>
    <w:p w14:paraId="7A414A7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against:</w:t>
      </w:r>
    </w:p>
    <w:p w14:paraId="35D3831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Multiple cases.</w:t>
      </w:r>
    </w:p>
    <w:p w14:paraId="0E58CF9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E99E2C7">
          <v:rect id="_x0000_i1084" style="width:0;height:1.5pt" o:hralign="center" o:hrstd="t" o:hr="t" fillcolor="#a0a0a0" stroked="f"/>
        </w:pict>
      </w:r>
    </w:p>
    <w:p w14:paraId="001FA8B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60. Example</w:t>
      </w:r>
    </w:p>
    <w:p w14:paraId="599879C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Switch on:</w:t>
      </w:r>
    </w:p>
    <w:p w14:paraId="4984A67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Leave Type.</w:t>
      </w:r>
    </w:p>
    <w:p w14:paraId="00F28C3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Cases:</w:t>
      </w:r>
    </w:p>
    <w:p w14:paraId="73FA6FF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Annual Leave</w:t>
      </w:r>
    </w:p>
    <w:p w14:paraId="69A69AAB" w14:textId="77777777" w:rsidR="00634484" w:rsidRPr="00634484" w:rsidRDefault="00634484" w:rsidP="00634484">
      <w:pPr>
        <w:rPr>
          <w:sz w:val="32"/>
          <w:szCs w:val="32"/>
        </w:rPr>
      </w:pPr>
    </w:p>
    <w:p w14:paraId="3788773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Sick Leave</w:t>
      </w:r>
    </w:p>
    <w:p w14:paraId="0951BAA5" w14:textId="77777777" w:rsidR="00634484" w:rsidRPr="00634484" w:rsidRDefault="00634484" w:rsidP="00634484">
      <w:pPr>
        <w:rPr>
          <w:sz w:val="32"/>
          <w:szCs w:val="32"/>
        </w:rPr>
      </w:pPr>
    </w:p>
    <w:p w14:paraId="1F71FAA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Emergency Leave</w:t>
      </w:r>
    </w:p>
    <w:p w14:paraId="72A885D1" w14:textId="77777777" w:rsidR="00634484" w:rsidRPr="00634484" w:rsidRDefault="00634484" w:rsidP="00634484">
      <w:pPr>
        <w:rPr>
          <w:sz w:val="32"/>
          <w:szCs w:val="32"/>
        </w:rPr>
      </w:pPr>
    </w:p>
    <w:p w14:paraId="46229DE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Unpaid Leave</w:t>
      </w:r>
    </w:p>
    <w:p w14:paraId="390FC3CA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09D9E46">
          <v:rect id="_x0000_i1085" style="width:0;height:1.5pt" o:hralign="center" o:hrstd="t" o:hr="t" fillcolor="#a0a0a0" stroked="f"/>
        </w:pict>
      </w:r>
    </w:p>
    <w:p w14:paraId="2CD6EA4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61. Architecture</w:t>
      </w:r>
    </w:p>
    <w:p w14:paraId="4BE7AEF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TYPE</w:t>
      </w:r>
    </w:p>
    <w:p w14:paraId="122F300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|</w:t>
      </w:r>
    </w:p>
    <w:p w14:paraId="3751C27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v</w:t>
      </w:r>
    </w:p>
    <w:p w14:paraId="569E7E9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SWITCH</w:t>
      </w:r>
    </w:p>
    <w:p w14:paraId="196A35A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|</w:t>
      </w:r>
    </w:p>
    <w:p w14:paraId="1A990B4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+--+----+-------+</w:t>
      </w:r>
    </w:p>
    <w:p w14:paraId="7C51904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|       |       |</w:t>
      </w:r>
    </w:p>
    <w:p w14:paraId="6019FC6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Annual  Sick  Emergency</w:t>
      </w:r>
    </w:p>
    <w:p w14:paraId="5FF566E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|       |       |</w:t>
      </w:r>
    </w:p>
    <w:p w14:paraId="647A1B3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v       v       v</w:t>
      </w:r>
    </w:p>
    <w:p w14:paraId="3B73D32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Action  Action   Action</w:t>
      </w:r>
    </w:p>
    <w:p w14:paraId="6578001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9CD9CD4">
          <v:rect id="_x0000_i1086" style="width:0;height:1.5pt" o:hralign="center" o:hrstd="t" o:hr="t" fillcolor="#a0a0a0" stroked="f"/>
        </w:pict>
      </w:r>
    </w:p>
    <w:p w14:paraId="47A76CE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62. When to Use Switch</w:t>
      </w:r>
    </w:p>
    <w:p w14:paraId="7D09ED3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Good:</w:t>
      </w:r>
    </w:p>
    <w:p w14:paraId="00DEA7F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Status</w:t>
      </w:r>
    </w:p>
    <w:p w14:paraId="78DE2C68" w14:textId="77777777" w:rsidR="00634484" w:rsidRPr="00634484" w:rsidRDefault="00634484" w:rsidP="00634484">
      <w:pPr>
        <w:rPr>
          <w:sz w:val="32"/>
          <w:szCs w:val="32"/>
        </w:rPr>
      </w:pPr>
    </w:p>
    <w:p w14:paraId="7E5A79C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Type</w:t>
      </w:r>
    </w:p>
    <w:p w14:paraId="6FFED787" w14:textId="77777777" w:rsidR="00634484" w:rsidRPr="00634484" w:rsidRDefault="00634484" w:rsidP="00634484">
      <w:pPr>
        <w:rPr>
          <w:sz w:val="32"/>
          <w:szCs w:val="32"/>
        </w:rPr>
      </w:pPr>
    </w:p>
    <w:p w14:paraId="1E9F493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Region</w:t>
      </w:r>
    </w:p>
    <w:p w14:paraId="5FC85722" w14:textId="77777777" w:rsidR="00634484" w:rsidRPr="00634484" w:rsidRDefault="00634484" w:rsidP="00634484">
      <w:pPr>
        <w:rPr>
          <w:sz w:val="32"/>
          <w:szCs w:val="32"/>
        </w:rPr>
      </w:pPr>
    </w:p>
    <w:p w14:paraId="23C3AE3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Request Type</w:t>
      </w:r>
    </w:p>
    <w:p w14:paraId="2500097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each distinct value needs:</w:t>
      </w:r>
    </w:p>
    <w:p w14:paraId="0D76FF2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Different processing.</w:t>
      </w:r>
    </w:p>
    <w:p w14:paraId="29266EF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00629BD">
          <v:rect id="_x0000_i1087" style="width:0;height:1.5pt" o:hralign="center" o:hrstd="t" o:hr="t" fillcolor="#a0a0a0" stroked="f"/>
        </w:pict>
      </w:r>
    </w:p>
    <w:p w14:paraId="427C4C6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63. Condition vs Switch</w:t>
      </w:r>
    </w:p>
    <w:p w14:paraId="358CE91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79D7A62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Condition</w:t>
      </w:r>
    </w:p>
    <w:p w14:paraId="610DC48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for:</w:t>
      </w:r>
    </w:p>
    <w:p w14:paraId="6838C52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Complex Boolean logic.</w:t>
      </w:r>
    </w:p>
    <w:p w14:paraId="64F07B2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78B0748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Switch</w:t>
      </w:r>
    </w:p>
    <w:p w14:paraId="2473738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for:</w:t>
      </w:r>
    </w:p>
    <w:p w14:paraId="7C24C2A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One value with multiple cases.</w:t>
      </w:r>
    </w:p>
    <w:p w14:paraId="294CB07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77BFE64">
          <v:rect id="_x0000_i1088" style="width:0;height:1.5pt" o:hralign="center" o:hrstd="t" o:hr="t" fillcolor="#a0a0a0" stroked="f"/>
        </w:pict>
      </w:r>
    </w:p>
    <w:p w14:paraId="7E1A0AB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U — APPLY TO EACH</w:t>
      </w:r>
    </w:p>
    <w:p w14:paraId="4819C74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64. What Is Apply to Each?</w:t>
      </w:r>
    </w:p>
    <w:p w14:paraId="1FFEBCA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Apply to each processes:</w:t>
      </w:r>
    </w:p>
    <w:p w14:paraId="0A97D53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Every item in an array/list.</w:t>
      </w:r>
    </w:p>
    <w:p w14:paraId="7DDB7F8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68B9965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Employees</w:t>
      </w:r>
    </w:p>
    <w:p w14:paraId="32C8ADE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|</w:t>
      </w:r>
    </w:p>
    <w:p w14:paraId="57C4D9F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+---- Employee 1</w:t>
      </w:r>
    </w:p>
    <w:p w14:paraId="35EA275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+---- Employee 2</w:t>
      </w:r>
    </w:p>
    <w:p w14:paraId="72F48CF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+---- Employee 3</w:t>
      </w:r>
    </w:p>
    <w:p w14:paraId="2AD202A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Apply to each:</w:t>
      </w:r>
    </w:p>
    <w:p w14:paraId="55BCAFC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Runs contained actions per item.</w:t>
      </w:r>
    </w:p>
    <w:p w14:paraId="42B09A2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ADB2E26">
          <v:rect id="_x0000_i1089" style="width:0;height:1.5pt" o:hralign="center" o:hrstd="t" o:hr="t" fillcolor="#a0a0a0" stroked="f"/>
        </w:pict>
      </w:r>
    </w:p>
    <w:p w14:paraId="0C174FE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65. Example</w:t>
      </w:r>
    </w:p>
    <w:p w14:paraId="7560C9B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Suppose a query returns:</w:t>
      </w:r>
    </w:p>
    <w:p w14:paraId="1D27ADA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 HR recipients.</w:t>
      </w:r>
    </w:p>
    <w:p w14:paraId="163CB0D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Get HR Users</w:t>
      </w:r>
    </w:p>
    <w:p w14:paraId="3159CAA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|</w:t>
      </w:r>
    </w:p>
    <w:p w14:paraId="5CC1381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v</w:t>
      </w:r>
    </w:p>
    <w:p w14:paraId="7B92DEF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Apply to each</w:t>
      </w:r>
    </w:p>
    <w:p w14:paraId="4C80A48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|</w:t>
      </w:r>
    </w:p>
    <w:p w14:paraId="7E3510E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+---- Send notification</w:t>
      </w:r>
    </w:p>
    <w:p w14:paraId="54D5844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5865054">
          <v:rect id="_x0000_i1090" style="width:0;height:1.5pt" o:hralign="center" o:hrstd="t" o:hr="t" fillcolor="#a0a0a0" stroked="f"/>
        </w:pict>
      </w:r>
    </w:p>
    <w:p w14:paraId="1E4020B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66. Current Item</w:t>
      </w:r>
    </w:p>
    <w:p w14:paraId="1D33B13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Inside the loop:</w:t>
      </w:r>
    </w:p>
    <w:p w14:paraId="6321A52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Dynamic Content refers to:</w:t>
      </w:r>
    </w:p>
    <w:p w14:paraId="1CC9A8C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The current item.</w:t>
      </w:r>
    </w:p>
    <w:p w14:paraId="7F5CAB7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This is conceptually similar to:</w:t>
      </w:r>
    </w:p>
    <w:p w14:paraId="2129DD0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ThisItem</w:t>
      </w:r>
    </w:p>
    <w:p w14:paraId="5E111A6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 a Canvas Gallery.</w:t>
      </w:r>
    </w:p>
    <w:p w14:paraId="512EB87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CC48F57">
          <v:rect id="_x0000_i1091" style="width:0;height:1.5pt" o:hralign="center" o:hrstd="t" o:hr="t" fillcolor="#a0a0a0" stroked="f"/>
        </w:pict>
      </w:r>
    </w:p>
    <w:p w14:paraId="0868497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67. Automatic Apply to Each</w:t>
      </w:r>
    </w:p>
    <w:p w14:paraId="23D5FFB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Sometimes when selecting Dynamic Content containing:</w:t>
      </w:r>
    </w:p>
    <w:p w14:paraId="63C0DC6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 array,</w:t>
      </w:r>
    </w:p>
    <w:p w14:paraId="78D39CE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Power Automate automatically creates:</w:t>
      </w:r>
    </w:p>
    <w:p w14:paraId="69381D9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Apply to each.</w:t>
      </w:r>
    </w:p>
    <w:p w14:paraId="28D32C0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This is expected.</w:t>
      </w:r>
    </w:p>
    <w:p w14:paraId="484DC98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BBBDAF0">
          <v:rect id="_x0000_i1092" style="width:0;height:1.5pt" o:hralign="center" o:hrstd="t" o:hr="t" fillcolor="#a0a0a0" stroked="f"/>
        </w:pict>
      </w:r>
    </w:p>
    <w:p w14:paraId="6B396C4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V — AVOID UNNECESSARY LOOPS</w:t>
      </w:r>
    </w:p>
    <w:p w14:paraId="14FCB68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68. Common Beginner Mistake</w:t>
      </w:r>
    </w:p>
    <w:p w14:paraId="3DF2B93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Retrieve:</w:t>
      </w:r>
    </w:p>
    <w:p w14:paraId="23B7ABC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5,000 rows</w:t>
      </w:r>
    </w:p>
    <w:p w14:paraId="58469BE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then:</w:t>
      </w:r>
    </w:p>
    <w:p w14:paraId="27D700B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Apply to each</w:t>
      </w:r>
    </w:p>
    <w:p w14:paraId="7E4387F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|</w:t>
      </w:r>
    </w:p>
    <w:p w14:paraId="7FC3982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v</w:t>
      </w:r>
    </w:p>
    <w:p w14:paraId="0DB1A5A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Condition</w:t>
      </w:r>
    </w:p>
    <w:p w14:paraId="732BDCA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the data source could have returned:</w:t>
      </w:r>
    </w:p>
    <w:p w14:paraId="74BC608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Only the relevant records.</w:t>
      </w:r>
    </w:p>
    <w:p w14:paraId="79D0436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0CB1D53">
          <v:rect id="_x0000_i1093" style="width:0;height:1.5pt" o:hralign="center" o:hrstd="t" o:hr="t" fillcolor="#a0a0a0" stroked="f"/>
        </w:pict>
      </w:r>
    </w:p>
    <w:p w14:paraId="45B6CC5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69. Better</w:t>
      </w:r>
    </w:p>
    <w:p w14:paraId="10C909A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Prefer:</w:t>
      </w:r>
    </w:p>
    <w:p w14:paraId="0B85324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Server-side Filter</w:t>
      </w:r>
    </w:p>
    <w:p w14:paraId="0FE68E0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|</w:t>
      </w:r>
    </w:p>
    <w:p w14:paraId="1AE2AFC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v</w:t>
      </w:r>
    </w:p>
    <w:p w14:paraId="057D4E7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Small Result</w:t>
      </w:r>
    </w:p>
    <w:p w14:paraId="3337EC6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|</w:t>
      </w:r>
    </w:p>
    <w:p w14:paraId="03759FC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v</w:t>
      </w:r>
    </w:p>
    <w:p w14:paraId="527EBBF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Apply to each</w:t>
      </w:r>
    </w:p>
    <w:p w14:paraId="62FE523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where supported.</w:t>
      </w:r>
    </w:p>
    <w:p w14:paraId="51A5E7F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B30E7D3">
          <v:rect id="_x0000_i1094" style="width:0;height:1.5pt" o:hralign="center" o:hrstd="t" o:hr="t" fillcolor="#a0a0a0" stroked="f"/>
        </w:pict>
      </w:r>
    </w:p>
    <w:p w14:paraId="64C1E27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70. Example</w:t>
      </w:r>
    </w:p>
    <w:p w14:paraId="7D19342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Instead of:</w:t>
      </w:r>
    </w:p>
    <w:p w14:paraId="4AF3EA2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Get all 50,000 Tickets</w:t>
      </w:r>
    </w:p>
    <w:p w14:paraId="0A6BD15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|</w:t>
      </w:r>
    </w:p>
    <w:p w14:paraId="654A95E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v</w:t>
      </w:r>
    </w:p>
    <w:p w14:paraId="79667C1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Apply to each</w:t>
      </w:r>
    </w:p>
    <w:p w14:paraId="6BB353C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|</w:t>
      </w:r>
    </w:p>
    <w:p w14:paraId="59A1AF7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v</w:t>
      </w:r>
    </w:p>
    <w:p w14:paraId="2AD54EA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Check Priority</w:t>
      </w:r>
    </w:p>
    <w:p w14:paraId="5437687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prefer:</w:t>
      </w:r>
    </w:p>
    <w:p w14:paraId="6CB034A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List only High/Critical Tickets</w:t>
      </w:r>
    </w:p>
    <w:p w14:paraId="3EE0380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|</w:t>
      </w:r>
    </w:p>
    <w:p w14:paraId="3AD1D36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v</w:t>
      </w:r>
    </w:p>
    <w:p w14:paraId="1EA73FF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Process Relevant Records</w:t>
      </w:r>
    </w:p>
    <w:p w14:paraId="114D35F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E3A47FE">
          <v:rect id="_x0000_i1095" style="width:0;height:1.5pt" o:hralign="center" o:hrstd="t" o:hr="t" fillcolor="#a0a0a0" stroked="f"/>
        </w:pict>
      </w:r>
    </w:p>
    <w:p w14:paraId="5A1BA1F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W — APPLY TO EACH CONCURRENCY</w:t>
      </w:r>
    </w:p>
    <w:p w14:paraId="71214FC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71. Default</w:t>
      </w:r>
    </w:p>
    <w:p w14:paraId="25FE775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Apply to each normally processes iterations:</w:t>
      </w:r>
    </w:p>
    <w:p w14:paraId="2E34E36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Sequentially</w:t>
      </w:r>
    </w:p>
    <w:p w14:paraId="3E04B2F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unless concurrency settings are changed.</w:t>
      </w:r>
    </w:p>
    <w:p w14:paraId="5553AC8A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CE8B9E8">
          <v:rect id="_x0000_i1096" style="width:0;height:1.5pt" o:hralign="center" o:hrstd="t" o:hr="t" fillcolor="#a0a0a0" stroked="f"/>
        </w:pict>
      </w:r>
    </w:p>
    <w:p w14:paraId="060F040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72. Concurrency</w:t>
      </w:r>
    </w:p>
    <w:p w14:paraId="091B190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Concurrency can allow:</w:t>
      </w:r>
    </w:p>
    <w:p w14:paraId="6F9AEA4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Multiple iterations at once.</w:t>
      </w:r>
    </w:p>
    <w:p w14:paraId="251A27A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This may improve throughput for:</w:t>
      </w:r>
    </w:p>
    <w:p w14:paraId="7770936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Independent actions.</w:t>
      </w:r>
    </w:p>
    <w:p w14:paraId="34D4A14D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730E2EE">
          <v:rect id="_x0000_i1097" style="width:0;height:1.5pt" o:hralign="center" o:hrstd="t" o:hr="t" fillcolor="#a0a0a0" stroked="f"/>
        </w:pict>
      </w:r>
    </w:p>
    <w:p w14:paraId="5C3CE59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73. Example</w:t>
      </w:r>
    </w:p>
    <w:p w14:paraId="274154F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Sending 20 independent reminder emails:</w:t>
      </w:r>
    </w:p>
    <w:p w14:paraId="1065193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Employee 1 </w:t>
      </w:r>
      <w:r w:rsidRPr="00634484">
        <w:rPr>
          <w:rFonts w:ascii="Times New Roman" w:hAnsi="Times New Roman" w:cs="Times New Roman"/>
          <w:sz w:val="32"/>
          <w:szCs w:val="32"/>
        </w:rPr>
        <w:t>─┐</w:t>
      </w:r>
    </w:p>
    <w:p w14:paraId="11842CA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Employee 2 </w:t>
      </w:r>
      <w:r w:rsidRPr="00634484">
        <w:rPr>
          <w:rFonts w:ascii="Times New Roman" w:hAnsi="Times New Roman" w:cs="Times New Roman"/>
          <w:sz w:val="32"/>
          <w:szCs w:val="32"/>
        </w:rPr>
        <w:t>─┼→</w:t>
      </w:r>
      <w:r w:rsidRPr="00634484">
        <w:rPr>
          <w:sz w:val="32"/>
          <w:szCs w:val="32"/>
        </w:rPr>
        <w:t xml:space="preserve"> Send concurrently</w:t>
      </w:r>
    </w:p>
    <w:p w14:paraId="16B1602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Employee 3 </w:t>
      </w:r>
      <w:r w:rsidRPr="00634484">
        <w:rPr>
          <w:rFonts w:ascii="Times New Roman" w:hAnsi="Times New Roman" w:cs="Times New Roman"/>
          <w:sz w:val="32"/>
          <w:szCs w:val="32"/>
        </w:rPr>
        <w:t>─┘</w:t>
      </w:r>
    </w:p>
    <w:p w14:paraId="2DC18F9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97EA2A5">
          <v:rect id="_x0000_i1098" style="width:0;height:1.5pt" o:hralign="center" o:hrstd="t" o:hr="t" fillcolor="#a0a0a0" stroked="f"/>
        </w:pict>
      </w:r>
    </w:p>
    <w:p w14:paraId="75AE067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74. Danger</w:t>
      </w:r>
    </w:p>
    <w:p w14:paraId="303A098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Do not enable concurrency when:</w:t>
      </w:r>
    </w:p>
    <w:p w14:paraId="3D8D1A4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Processing order matters.</w:t>
      </w:r>
    </w:p>
    <w:p w14:paraId="6936B8A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7357308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Calculate Balance</w:t>
      </w:r>
    </w:p>
    <w:p w14:paraId="72EE15B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then</w:t>
      </w:r>
    </w:p>
    <w:p w14:paraId="32C409C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Update Same Balance</w:t>
      </w:r>
    </w:p>
    <w:p w14:paraId="25B84B0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 competing iterations can create:</w:t>
      </w:r>
    </w:p>
    <w:p w14:paraId="2A23DBD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Race conditions.</w:t>
      </w:r>
    </w:p>
    <w:p w14:paraId="3CB5575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A327A24">
          <v:rect id="_x0000_i1099" style="width:0;height:1.5pt" o:hralign="center" o:hrstd="t" o:hr="t" fillcolor="#a0a0a0" stroked="f"/>
        </w:pict>
      </w:r>
    </w:p>
    <w:p w14:paraId="13E5749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75. Current Guidance</w:t>
      </w:r>
    </w:p>
    <w:p w14:paraId="64B6644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 Apply to each:</w:t>
      </w:r>
    </w:p>
    <w:p w14:paraId="4430C93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Concurrency can be configured up to:</w:t>
      </w:r>
    </w:p>
    <w:p w14:paraId="1EA3EDE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50 parallel iterations.</w:t>
      </w:r>
    </w:p>
    <w:p w14:paraId="11EB06E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But:</w:t>
      </w:r>
    </w:p>
    <w:p w14:paraId="0075483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Higher isn't automatically faster.</w:t>
      </w:r>
    </w:p>
    <w:p w14:paraId="2E5FBCC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External systems may throttle.</w:t>
      </w:r>
    </w:p>
    <w:p w14:paraId="29D9AF2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D84ADFE">
          <v:rect id="_x0000_i1100" style="width:0;height:1.5pt" o:hralign="center" o:hrstd="t" o:hr="t" fillcolor="#a0a0a0" stroked="f"/>
        </w:pict>
      </w:r>
    </w:p>
    <w:p w14:paraId="1F214B7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X — SCOPE</w:t>
      </w:r>
    </w:p>
    <w:p w14:paraId="5B59D43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76. What Is a Scope?</w:t>
      </w:r>
    </w:p>
    <w:p w14:paraId="202EFCF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 Scope is a container that groups:</w:t>
      </w:r>
    </w:p>
    <w:p w14:paraId="45AC3E2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Related Flow actions.</w:t>
      </w:r>
    </w:p>
    <w:p w14:paraId="7BD8C8C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469CB65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SCOPE — Get Approval Data</w:t>
      </w:r>
    </w:p>
    <w:p w14:paraId="050B2AD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|</w:t>
      </w:r>
    </w:p>
    <w:p w14:paraId="1877B67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+---- Get Employee</w:t>
      </w:r>
    </w:p>
    <w:p w14:paraId="43A0328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+---- Get Manager</w:t>
      </w:r>
    </w:p>
    <w:p w14:paraId="73BF0E1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+---- Get Leave Type</w:t>
      </w:r>
    </w:p>
    <w:p w14:paraId="038CE9F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613A6DD">
          <v:rect id="_x0000_i1101" style="width:0;height:1.5pt" o:hralign="center" o:hrstd="t" o:hr="t" fillcolor="#a0a0a0" stroked="f"/>
        </w:pict>
      </w:r>
    </w:p>
    <w:p w14:paraId="4FF87F9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77. Why Use Scope?</w:t>
      </w:r>
    </w:p>
    <w:p w14:paraId="0B42F1E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Without Scope:</w:t>
      </w:r>
    </w:p>
    <w:p w14:paraId="22464FE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Get Employee</w:t>
      </w:r>
    </w:p>
    <w:p w14:paraId="7E73505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Get Manager</w:t>
      </w:r>
    </w:p>
    <w:p w14:paraId="28DDFF2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Get Leave Type</w:t>
      </w:r>
    </w:p>
    <w:p w14:paraId="679199F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Validate</w:t>
      </w:r>
    </w:p>
    <w:p w14:paraId="57CD423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Compose</w:t>
      </w:r>
    </w:p>
    <w:p w14:paraId="7871565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Start Approval</w:t>
      </w:r>
    </w:p>
    <w:p w14:paraId="2F0A7A8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Update</w:t>
      </w:r>
    </w:p>
    <w:p w14:paraId="400BAA5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Email</w:t>
      </w:r>
    </w:p>
    <w:p w14:paraId="1A91C96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...</w:t>
      </w:r>
    </w:p>
    <w:p w14:paraId="65E773E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Large Flows become difficult to understand.</w:t>
      </w:r>
    </w:p>
    <w:p w14:paraId="7B56C48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AF551F6">
          <v:rect id="_x0000_i1102" style="width:0;height:1.5pt" o:hralign="center" o:hrstd="t" o:hr="t" fillcolor="#a0a0a0" stroked="f"/>
        </w:pict>
      </w:r>
    </w:p>
    <w:p w14:paraId="4ABD634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78. With Scopes</w:t>
      </w:r>
    </w:p>
    <w:p w14:paraId="5E97641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VALIDATION</w:t>
      </w:r>
    </w:p>
    <w:p w14:paraId="70E81F32" w14:textId="77777777" w:rsidR="00634484" w:rsidRPr="00634484" w:rsidRDefault="00634484" w:rsidP="00634484">
      <w:pPr>
        <w:rPr>
          <w:sz w:val="32"/>
          <w:szCs w:val="32"/>
        </w:rPr>
      </w:pPr>
    </w:p>
    <w:p w14:paraId="1401B4A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PREPARE DATA</w:t>
      </w:r>
    </w:p>
    <w:p w14:paraId="207B5AE2" w14:textId="77777777" w:rsidR="00634484" w:rsidRPr="00634484" w:rsidRDefault="00634484" w:rsidP="00634484">
      <w:pPr>
        <w:rPr>
          <w:sz w:val="32"/>
          <w:szCs w:val="32"/>
        </w:rPr>
      </w:pPr>
    </w:p>
    <w:p w14:paraId="375A542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APPROVAL</w:t>
      </w:r>
    </w:p>
    <w:p w14:paraId="1F5A99DC" w14:textId="77777777" w:rsidR="00634484" w:rsidRPr="00634484" w:rsidRDefault="00634484" w:rsidP="00634484">
      <w:pPr>
        <w:rPr>
          <w:sz w:val="32"/>
          <w:szCs w:val="32"/>
        </w:rPr>
      </w:pPr>
    </w:p>
    <w:p w14:paraId="71CD49E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POST-PROCESSING</w:t>
      </w:r>
    </w:p>
    <w:p w14:paraId="6B996A4D" w14:textId="77777777" w:rsidR="00634484" w:rsidRPr="00634484" w:rsidRDefault="00634484" w:rsidP="00634484">
      <w:pPr>
        <w:rPr>
          <w:sz w:val="32"/>
          <w:szCs w:val="32"/>
        </w:rPr>
      </w:pPr>
    </w:p>
    <w:p w14:paraId="778FF32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ERROR HANDLING</w:t>
      </w:r>
    </w:p>
    <w:p w14:paraId="686FD74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Flow becomes:</w:t>
      </w:r>
    </w:p>
    <w:p w14:paraId="25A30DA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Structured.</w:t>
      </w:r>
    </w:p>
    <w:p w14:paraId="7B504683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05636DD">
          <v:rect id="_x0000_i1103" style="width:0;height:1.5pt" o:hralign="center" o:hrstd="t" o:hr="t" fillcolor="#a0a0a0" stroked="f"/>
        </w:pict>
      </w:r>
    </w:p>
    <w:p w14:paraId="51AE174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79. Scope Status</w:t>
      </w:r>
    </w:p>
    <w:p w14:paraId="1EC0239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 Scope itself has an execution status such as:</w:t>
      </w:r>
    </w:p>
    <w:p w14:paraId="4C210F3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Succeeded</w:t>
      </w:r>
    </w:p>
    <w:p w14:paraId="2B50E0BC" w14:textId="77777777" w:rsidR="00634484" w:rsidRPr="00634484" w:rsidRDefault="00634484" w:rsidP="00634484">
      <w:pPr>
        <w:rPr>
          <w:sz w:val="32"/>
          <w:szCs w:val="32"/>
        </w:rPr>
      </w:pPr>
    </w:p>
    <w:p w14:paraId="58CA518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Failed</w:t>
      </w:r>
    </w:p>
    <w:p w14:paraId="64A6A1F3" w14:textId="77777777" w:rsidR="00634484" w:rsidRPr="00634484" w:rsidRDefault="00634484" w:rsidP="00634484">
      <w:pPr>
        <w:rPr>
          <w:sz w:val="32"/>
          <w:szCs w:val="32"/>
        </w:rPr>
      </w:pPr>
    </w:p>
    <w:p w14:paraId="679FD56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Skipped</w:t>
      </w:r>
    </w:p>
    <w:p w14:paraId="79CB6A85" w14:textId="77777777" w:rsidR="00634484" w:rsidRPr="00634484" w:rsidRDefault="00634484" w:rsidP="00634484">
      <w:pPr>
        <w:rPr>
          <w:sz w:val="32"/>
          <w:szCs w:val="32"/>
        </w:rPr>
      </w:pPr>
    </w:p>
    <w:p w14:paraId="0BC26BC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Timed Out</w:t>
      </w:r>
    </w:p>
    <w:p w14:paraId="3CAE582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This lets later actions respond to:</w:t>
      </w:r>
    </w:p>
    <w:p w14:paraId="0778073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The whole group.</w:t>
      </w:r>
    </w:p>
    <w:p w14:paraId="22B8996D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68396B9">
          <v:rect id="_x0000_i1104" style="width:0;height:1.5pt" o:hralign="center" o:hrstd="t" o:hr="t" fillcolor="#a0a0a0" stroked="f"/>
        </w:pict>
      </w:r>
    </w:p>
    <w:p w14:paraId="1EE2AE0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Y — CONFIGURE RUN AFTER</w:t>
      </w:r>
    </w:p>
    <w:p w14:paraId="793B550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80. Default Behavior</w:t>
      </w:r>
    </w:p>
    <w:p w14:paraId="7439CB8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Normally:</w:t>
      </w:r>
    </w:p>
    <w:p w14:paraId="6840E54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Action A</w:t>
      </w:r>
    </w:p>
    <w:p w14:paraId="1CA9F2A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3ECD9F5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succeeds</w:t>
      </w:r>
    </w:p>
    <w:p w14:paraId="7165D34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6A67E18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2E43C67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Action B</w:t>
      </w:r>
    </w:p>
    <w:p w14:paraId="7922B06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Action B runs after:</w:t>
      </w:r>
    </w:p>
    <w:p w14:paraId="42D751F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Action A succeeds.</w:t>
      </w:r>
    </w:p>
    <w:p w14:paraId="596F464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13A1A43">
          <v:rect id="_x0000_i1105" style="width:0;height:1.5pt" o:hralign="center" o:hrstd="t" o:hr="t" fillcolor="#a0a0a0" stroked="f"/>
        </w:pict>
      </w:r>
    </w:p>
    <w:p w14:paraId="1CE795F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81. But What If A Fails?</w:t>
      </w:r>
    </w:p>
    <w:p w14:paraId="7B71EB5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By default:</w:t>
      </w:r>
    </w:p>
    <w:p w14:paraId="5C5E600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B may be skipped.</w:t>
      </w:r>
    </w:p>
    <w:p w14:paraId="2B974E2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Configure Run After allows us to define:</w:t>
      </w:r>
    </w:p>
    <w:p w14:paraId="669E04E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Run when previous action:</w:t>
      </w:r>
    </w:p>
    <w:p w14:paraId="57302BB3" w14:textId="77777777" w:rsidR="00634484" w:rsidRPr="00634484" w:rsidRDefault="00634484" w:rsidP="00634484">
      <w:pPr>
        <w:rPr>
          <w:sz w:val="32"/>
          <w:szCs w:val="32"/>
        </w:rPr>
      </w:pPr>
    </w:p>
    <w:p w14:paraId="6E095AE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Is successful</w:t>
      </w:r>
    </w:p>
    <w:p w14:paraId="77F21B53" w14:textId="77777777" w:rsidR="00634484" w:rsidRPr="00634484" w:rsidRDefault="00634484" w:rsidP="00634484">
      <w:pPr>
        <w:rPr>
          <w:sz w:val="32"/>
          <w:szCs w:val="32"/>
        </w:rPr>
      </w:pPr>
    </w:p>
    <w:p w14:paraId="1E0F284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634484">
        <w:rPr>
          <w:sz w:val="32"/>
          <w:szCs w:val="32"/>
        </w:rPr>
        <w:t xml:space="preserve"> Has failed</w:t>
      </w:r>
    </w:p>
    <w:p w14:paraId="4688FFA3" w14:textId="77777777" w:rsidR="00634484" w:rsidRPr="00634484" w:rsidRDefault="00634484" w:rsidP="00634484">
      <w:pPr>
        <w:rPr>
          <w:sz w:val="32"/>
          <w:szCs w:val="32"/>
        </w:rPr>
      </w:pPr>
    </w:p>
    <w:p w14:paraId="10C3F3D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Is skipped</w:t>
      </w:r>
    </w:p>
    <w:p w14:paraId="486F7BD1" w14:textId="77777777" w:rsidR="00634484" w:rsidRPr="00634484" w:rsidRDefault="00634484" w:rsidP="00634484">
      <w:pPr>
        <w:rPr>
          <w:sz w:val="32"/>
          <w:szCs w:val="32"/>
        </w:rPr>
      </w:pPr>
    </w:p>
    <w:p w14:paraId="77EDD78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Has timed out</w:t>
      </w:r>
    </w:p>
    <w:p w14:paraId="7A72C86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depending on the desired path.</w:t>
      </w:r>
    </w:p>
    <w:p w14:paraId="20803B8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D0E5B1F">
          <v:rect id="_x0000_i1106" style="width:0;height:1.5pt" o:hralign="center" o:hrstd="t" o:hr="t" fillcolor="#a0a0a0" stroked="f"/>
        </w:pict>
      </w:r>
    </w:p>
    <w:p w14:paraId="727908A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82. Error Handling Example</w:t>
      </w:r>
    </w:p>
    <w:p w14:paraId="284DE19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TRY SCOPE</w:t>
      </w:r>
    </w:p>
    <w:p w14:paraId="4ED4E9B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5917460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 Failed</w:t>
      </w:r>
    </w:p>
    <w:p w14:paraId="6CE77DD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07D3C3D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CATCH SCOPE</w:t>
      </w:r>
    </w:p>
    <w:p w14:paraId="620D49C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Configure:</w:t>
      </w:r>
    </w:p>
    <w:p w14:paraId="32D3367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Catch</w:t>
      </w:r>
    </w:p>
    <w:p w14:paraId="6BDE879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to run after Try:</w:t>
      </w:r>
    </w:p>
    <w:p w14:paraId="53059E4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Has failed</w:t>
      </w:r>
    </w:p>
    <w:p w14:paraId="1996CB03" w14:textId="77777777" w:rsidR="00634484" w:rsidRPr="00634484" w:rsidRDefault="00634484" w:rsidP="00634484">
      <w:pPr>
        <w:rPr>
          <w:sz w:val="32"/>
          <w:szCs w:val="32"/>
        </w:rPr>
      </w:pPr>
    </w:p>
    <w:p w14:paraId="48F7002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Has timed out</w:t>
      </w:r>
    </w:p>
    <w:p w14:paraId="46CE2F7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ACAABD9">
          <v:rect id="_x0000_i1107" style="width:0;height:1.5pt" o:hralign="center" o:hrstd="t" o:hr="t" fillcolor="#a0a0a0" stroked="f"/>
        </w:pict>
      </w:r>
    </w:p>
    <w:p w14:paraId="6EFEAFE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Z — TRY / CATCH / FINALLY</w:t>
      </w:r>
    </w:p>
    <w:p w14:paraId="3BAF376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83. Programming Pattern</w:t>
      </w:r>
    </w:p>
    <w:p w14:paraId="4BEDB92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Many programming languages use:</w:t>
      </w:r>
    </w:p>
    <w:p w14:paraId="79E49FE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TRY</w:t>
      </w:r>
    </w:p>
    <w:p w14:paraId="52D7242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main logic</w:t>
      </w:r>
    </w:p>
    <w:p w14:paraId="2291DD48" w14:textId="77777777" w:rsidR="00634484" w:rsidRPr="00634484" w:rsidRDefault="00634484" w:rsidP="00634484">
      <w:pPr>
        <w:rPr>
          <w:sz w:val="32"/>
          <w:szCs w:val="32"/>
        </w:rPr>
      </w:pPr>
    </w:p>
    <w:p w14:paraId="50E2DE1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CATCH</w:t>
      </w:r>
    </w:p>
    <w:p w14:paraId="2A6EBE0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error handling</w:t>
      </w:r>
    </w:p>
    <w:p w14:paraId="757D93D8" w14:textId="77777777" w:rsidR="00634484" w:rsidRPr="00634484" w:rsidRDefault="00634484" w:rsidP="00634484">
      <w:pPr>
        <w:rPr>
          <w:sz w:val="32"/>
          <w:szCs w:val="32"/>
        </w:rPr>
      </w:pPr>
    </w:p>
    <w:p w14:paraId="6D9DBC3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FINALLY</w:t>
      </w:r>
    </w:p>
    <w:p w14:paraId="574AF98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always-cleanup</w:t>
      </w:r>
    </w:p>
    <w:p w14:paraId="72537EA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Power Automate can model this using:</w:t>
      </w:r>
    </w:p>
    <w:p w14:paraId="082E482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Scopes + Configure Run After.</w:t>
      </w:r>
    </w:p>
    <w:p w14:paraId="72939DB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C2F79C7">
          <v:rect id="_x0000_i1108" style="width:0;height:1.5pt" o:hralign="center" o:hrstd="t" o:hr="t" fillcolor="#a0a0a0" stroked="f"/>
        </w:pict>
      </w:r>
    </w:p>
    <w:p w14:paraId="24167E9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84. Architecture</w:t>
      </w:r>
    </w:p>
    <w:p w14:paraId="0E039D0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TRY</w:t>
      </w:r>
    </w:p>
    <w:p w14:paraId="3BAB1F0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|</w:t>
      </w:r>
    </w:p>
    <w:p w14:paraId="2ED15BE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+---- Main Actions</w:t>
      </w:r>
    </w:p>
    <w:p w14:paraId="30C088E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|</w:t>
      </w:r>
    </w:p>
    <w:p w14:paraId="6550349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+------------+</w:t>
      </w:r>
    </w:p>
    <w:p w14:paraId="50FF8E8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|</w:t>
      </w:r>
    </w:p>
    <w:p w14:paraId="770BB7E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+-----+------+</w:t>
      </w:r>
    </w:p>
    <w:p w14:paraId="179B9B4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|            |</w:t>
      </w:r>
    </w:p>
    <w:p w14:paraId="47A08B4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  Success       Failure</w:t>
      </w:r>
    </w:p>
    <w:p w14:paraId="750CA54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|            |</w:t>
      </w:r>
    </w:p>
    <w:p w14:paraId="012E216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|            v</w:t>
      </w:r>
    </w:p>
    <w:p w14:paraId="61C49A0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|          CATCH</w:t>
      </w:r>
    </w:p>
    <w:p w14:paraId="4E55D31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|            |</w:t>
      </w:r>
    </w:p>
    <w:p w14:paraId="4D8EEDE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+------+-----+</w:t>
      </w:r>
    </w:p>
    <w:p w14:paraId="7F4A39C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|</w:t>
      </w:r>
    </w:p>
    <w:p w14:paraId="5D98106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v</w:t>
      </w:r>
    </w:p>
    <w:p w14:paraId="2DB998A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FINALLY</w:t>
      </w:r>
    </w:p>
    <w:p w14:paraId="44232892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45F87E2">
          <v:rect id="_x0000_i1109" style="width:0;height:1.5pt" o:hralign="center" o:hrstd="t" o:hr="t" fillcolor="#a0a0a0" stroked="f"/>
        </w:pict>
      </w:r>
    </w:p>
    <w:p w14:paraId="13D84F5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85. Scope 1</w:t>
      </w:r>
    </w:p>
    <w:p w14:paraId="6C67ADF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Create:</w:t>
      </w:r>
    </w:p>
    <w:p w14:paraId="6088D66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TRY — Main Processing</w:t>
      </w:r>
    </w:p>
    <w:p w14:paraId="7C9553B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Move core approval operations inside.</w:t>
      </w:r>
    </w:p>
    <w:p w14:paraId="07B9F68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FECB29B">
          <v:rect id="_x0000_i1110" style="width:0;height:1.5pt" o:hralign="center" o:hrstd="t" o:hr="t" fillcolor="#a0a0a0" stroked="f"/>
        </w:pict>
      </w:r>
    </w:p>
    <w:p w14:paraId="0432E7D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86. Scope 2</w:t>
      </w:r>
    </w:p>
    <w:p w14:paraId="2FF409C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Create:</w:t>
      </w:r>
    </w:p>
    <w:p w14:paraId="4028E54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CATCH — Handle Failure</w:t>
      </w:r>
    </w:p>
    <w:p w14:paraId="7BEF91A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Configure Run After on CATCH:</w:t>
      </w:r>
    </w:p>
    <w:p w14:paraId="30B49A5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TRY has failed</w:t>
      </w:r>
    </w:p>
    <w:p w14:paraId="1B9235F4" w14:textId="77777777" w:rsidR="00634484" w:rsidRPr="00634484" w:rsidRDefault="00634484" w:rsidP="00634484">
      <w:pPr>
        <w:rPr>
          <w:sz w:val="32"/>
          <w:szCs w:val="32"/>
        </w:rPr>
      </w:pPr>
    </w:p>
    <w:p w14:paraId="532CA18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</w:t>
      </w:r>
    </w:p>
    <w:p w14:paraId="723D108E" w14:textId="77777777" w:rsidR="00634484" w:rsidRPr="00634484" w:rsidRDefault="00634484" w:rsidP="00634484">
      <w:pPr>
        <w:rPr>
          <w:sz w:val="32"/>
          <w:szCs w:val="32"/>
        </w:rPr>
      </w:pPr>
    </w:p>
    <w:p w14:paraId="2BB0FBF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TRY has timed out</w:t>
      </w:r>
    </w:p>
    <w:p w14:paraId="3FC0020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68CC56A">
          <v:rect id="_x0000_i1111" style="width:0;height:1.5pt" o:hralign="center" o:hrstd="t" o:hr="t" fillcolor="#a0a0a0" stroked="f"/>
        </w:pict>
      </w:r>
    </w:p>
    <w:p w14:paraId="441AE70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87. Scope 3</w:t>
      </w:r>
    </w:p>
    <w:p w14:paraId="571E475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Create:</w:t>
      </w:r>
    </w:p>
    <w:p w14:paraId="3FA2E2B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FINALLY — Final Processing</w:t>
      </w:r>
    </w:p>
    <w:p w14:paraId="66E05CB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Configure it to run after the relevant preceding paths so it can execute after:</w:t>
      </w:r>
    </w:p>
    <w:p w14:paraId="485201A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Success</w:t>
      </w:r>
    </w:p>
    <w:p w14:paraId="0D16DC82" w14:textId="77777777" w:rsidR="00634484" w:rsidRPr="00634484" w:rsidRDefault="00634484" w:rsidP="00634484">
      <w:pPr>
        <w:rPr>
          <w:sz w:val="32"/>
          <w:szCs w:val="32"/>
        </w:rPr>
      </w:pPr>
    </w:p>
    <w:p w14:paraId="4116237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Failure</w:t>
      </w:r>
    </w:p>
    <w:p w14:paraId="095B8DEF" w14:textId="77777777" w:rsidR="00634484" w:rsidRPr="00634484" w:rsidRDefault="00634484" w:rsidP="00634484">
      <w:pPr>
        <w:rPr>
          <w:sz w:val="32"/>
          <w:szCs w:val="32"/>
        </w:rPr>
      </w:pPr>
    </w:p>
    <w:p w14:paraId="1860CD6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Skipped</w:t>
      </w:r>
    </w:p>
    <w:p w14:paraId="54B508D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as required by the design.</w:t>
      </w:r>
    </w:p>
    <w:p w14:paraId="4020F5D3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17E5CEF">
          <v:rect id="_x0000_i1112" style="width:0;height:1.5pt" o:hralign="center" o:hrstd="t" o:hr="t" fillcolor="#a0a0a0" stroked="f"/>
        </w:pict>
      </w:r>
    </w:p>
    <w:p w14:paraId="4B8371B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88. Important</w:t>
      </w:r>
    </w:p>
    <w:p w14:paraId="0CADB5E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Power Automate does not provide a programming-language try {} keyword.</w:t>
      </w:r>
    </w:p>
    <w:p w14:paraId="7F27F22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We are implementing the:</w:t>
      </w:r>
    </w:p>
    <w:p w14:paraId="3A8275F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Try/Catch/Finally pattern</w:t>
      </w:r>
    </w:p>
    <w:p w14:paraId="39F4B23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using:</w:t>
      </w:r>
    </w:p>
    <w:p w14:paraId="7B64C86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Scopes and Run After.</w:t>
      </w:r>
    </w:p>
    <w:p w14:paraId="6468357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7C0061C">
          <v:rect id="_x0000_i1113" style="width:0;height:1.5pt" o:hralign="center" o:hrstd="t" o:hr="t" fillcolor="#a0a0a0" stroked="f"/>
        </w:pict>
      </w:r>
    </w:p>
    <w:p w14:paraId="0CD8C6D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AA — RESTRUCTURE DAY 14 FLOW</w:t>
      </w:r>
    </w:p>
    <w:p w14:paraId="7350018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89. Existing Flow</w:t>
      </w:r>
    </w:p>
    <w:p w14:paraId="5F58CFA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Yesterday:</w:t>
      </w:r>
    </w:p>
    <w:p w14:paraId="6D22E12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Trigger</w:t>
      </w:r>
    </w:p>
    <w:p w14:paraId="6E248ACE" w14:textId="77777777" w:rsidR="00634484" w:rsidRPr="00634484" w:rsidRDefault="00634484" w:rsidP="00634484">
      <w:pPr>
        <w:rPr>
          <w:sz w:val="32"/>
          <w:szCs w:val="32"/>
        </w:rPr>
      </w:pPr>
    </w:p>
    <w:p w14:paraId="0AEDE19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Condition</w:t>
      </w:r>
    </w:p>
    <w:p w14:paraId="62F364B2" w14:textId="77777777" w:rsidR="00634484" w:rsidRPr="00634484" w:rsidRDefault="00634484" w:rsidP="00634484">
      <w:pPr>
        <w:rPr>
          <w:sz w:val="32"/>
          <w:szCs w:val="32"/>
        </w:rPr>
      </w:pPr>
    </w:p>
    <w:p w14:paraId="2E6AE58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Get Employee</w:t>
      </w:r>
    </w:p>
    <w:p w14:paraId="55F3E586" w14:textId="77777777" w:rsidR="00634484" w:rsidRPr="00634484" w:rsidRDefault="00634484" w:rsidP="00634484">
      <w:pPr>
        <w:rPr>
          <w:sz w:val="32"/>
          <w:szCs w:val="32"/>
        </w:rPr>
      </w:pPr>
    </w:p>
    <w:p w14:paraId="08B927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Get Manager</w:t>
      </w:r>
    </w:p>
    <w:p w14:paraId="421D55ED" w14:textId="77777777" w:rsidR="00634484" w:rsidRPr="00634484" w:rsidRDefault="00634484" w:rsidP="00634484">
      <w:pPr>
        <w:rPr>
          <w:sz w:val="32"/>
          <w:szCs w:val="32"/>
        </w:rPr>
      </w:pPr>
    </w:p>
    <w:p w14:paraId="7A76444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Update Pending</w:t>
      </w:r>
    </w:p>
    <w:p w14:paraId="262565AE" w14:textId="77777777" w:rsidR="00634484" w:rsidRPr="00634484" w:rsidRDefault="00634484" w:rsidP="00634484">
      <w:pPr>
        <w:rPr>
          <w:sz w:val="32"/>
          <w:szCs w:val="32"/>
        </w:rPr>
      </w:pPr>
    </w:p>
    <w:p w14:paraId="03BA85A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Approval</w:t>
      </w:r>
    </w:p>
    <w:p w14:paraId="25A5148F" w14:textId="77777777" w:rsidR="00634484" w:rsidRPr="00634484" w:rsidRDefault="00634484" w:rsidP="00634484">
      <w:pPr>
        <w:rPr>
          <w:sz w:val="32"/>
          <w:szCs w:val="32"/>
        </w:rPr>
      </w:pPr>
    </w:p>
    <w:p w14:paraId="491265B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Condition</w:t>
      </w:r>
    </w:p>
    <w:p w14:paraId="61D557C0" w14:textId="77777777" w:rsidR="00634484" w:rsidRPr="00634484" w:rsidRDefault="00634484" w:rsidP="00634484">
      <w:pPr>
        <w:rPr>
          <w:sz w:val="32"/>
          <w:szCs w:val="32"/>
        </w:rPr>
      </w:pPr>
    </w:p>
    <w:p w14:paraId="5094500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Update</w:t>
      </w:r>
    </w:p>
    <w:p w14:paraId="64CE9F8A" w14:textId="77777777" w:rsidR="00634484" w:rsidRPr="00634484" w:rsidRDefault="00634484" w:rsidP="00634484">
      <w:pPr>
        <w:rPr>
          <w:sz w:val="32"/>
          <w:szCs w:val="32"/>
        </w:rPr>
      </w:pPr>
    </w:p>
    <w:p w14:paraId="65CB552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Email</w:t>
      </w:r>
    </w:p>
    <w:p w14:paraId="448EF28A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CB70602">
          <v:rect id="_x0000_i1114" style="width:0;height:1.5pt" o:hralign="center" o:hrstd="t" o:hr="t" fillcolor="#a0a0a0" stroked="f"/>
        </w:pict>
      </w:r>
    </w:p>
    <w:p w14:paraId="3AFB808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90. Improved Flow</w:t>
      </w:r>
    </w:p>
    <w:p w14:paraId="5D7DD60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Today:</w:t>
      </w:r>
    </w:p>
    <w:p w14:paraId="3F891D2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TRIGGER</w:t>
      </w:r>
    </w:p>
    <w:p w14:paraId="0A30C4C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0BFABF9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2D94086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VALIDATION</w:t>
      </w:r>
    </w:p>
    <w:p w14:paraId="2312178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081D68E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6B4EAEC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TRY — MAIN PROCESSING</w:t>
      </w:r>
    </w:p>
    <w:p w14:paraId="4494C77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1AB5D82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Get Employee</w:t>
      </w:r>
    </w:p>
    <w:p w14:paraId="4D3256E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Validate Manager</w:t>
      </w:r>
    </w:p>
    <w:p w14:paraId="1F3C32E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Get Manager</w:t>
      </w:r>
    </w:p>
    <w:p w14:paraId="637AC6F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Update Pending</w:t>
      </w:r>
    </w:p>
    <w:p w14:paraId="782F471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Start Approval</w:t>
      </w:r>
    </w:p>
    <w:p w14:paraId="48C7565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Process Outcome</w:t>
      </w:r>
    </w:p>
    <w:p w14:paraId="2248DDF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60781EB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+-----------+</w:t>
      </w:r>
    </w:p>
    <w:p w14:paraId="7B3EAE4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|</w:t>
      </w:r>
    </w:p>
    <w:p w14:paraId="2EB130F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+-----+-----+</w:t>
      </w:r>
    </w:p>
    <w:p w14:paraId="5EB1272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|           |</w:t>
      </w:r>
    </w:p>
    <w:p w14:paraId="4D38342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Success      Failure</w:t>
      </w:r>
    </w:p>
    <w:p w14:paraId="003570F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      |           |</w:t>
      </w:r>
    </w:p>
    <w:p w14:paraId="1D3C9C4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|           v</w:t>
      </w:r>
    </w:p>
    <w:p w14:paraId="3944787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|         CATCH</w:t>
      </w:r>
    </w:p>
    <w:p w14:paraId="12CE03D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|           |</w:t>
      </w:r>
    </w:p>
    <w:p w14:paraId="0476E33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+-----+-----+</w:t>
      </w:r>
    </w:p>
    <w:p w14:paraId="5FF79C1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|</w:t>
      </w:r>
    </w:p>
    <w:p w14:paraId="392BA91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v</w:t>
      </w:r>
    </w:p>
    <w:p w14:paraId="5B01F06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FINALLY</w:t>
      </w:r>
    </w:p>
    <w:p w14:paraId="7470899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46E7084">
          <v:rect id="_x0000_i1115" style="width:0;height:1.5pt" o:hralign="center" o:hrstd="t" o:hr="t" fillcolor="#a0a0a0" stroked="f"/>
        </w:pict>
      </w:r>
    </w:p>
    <w:p w14:paraId="1C5B4E7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AB — VALIDATION BEFORE TRY</w:t>
      </w:r>
    </w:p>
    <w:p w14:paraId="75DDA7D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91. Guard Conditions</w:t>
      </w:r>
    </w:p>
    <w:p w14:paraId="537D76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Before expensive actions:</w:t>
      </w:r>
    </w:p>
    <w:p w14:paraId="0F28422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Check:</w:t>
      </w:r>
    </w:p>
    <w:p w14:paraId="167F687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Status = Submitted</w:t>
      </w:r>
    </w:p>
    <w:p w14:paraId="30D6F525" w14:textId="77777777" w:rsidR="00634484" w:rsidRPr="00634484" w:rsidRDefault="00634484" w:rsidP="00634484">
      <w:pPr>
        <w:rPr>
          <w:sz w:val="32"/>
          <w:szCs w:val="32"/>
        </w:rPr>
      </w:pPr>
    </w:p>
    <w:p w14:paraId="41875F7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Approval Requested = No</w:t>
      </w:r>
    </w:p>
    <w:p w14:paraId="0166159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false:</w:t>
      </w:r>
    </w:p>
    <w:p w14:paraId="44575F5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Terminate gracefully.</w:t>
      </w:r>
    </w:p>
    <w:p w14:paraId="66F1F88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BDF401C">
          <v:rect id="_x0000_i1116" style="width:0;height:1.5pt" o:hralign="center" o:hrstd="t" o:hr="t" fillcolor="#a0a0a0" stroked="f"/>
        </w:pict>
      </w:r>
    </w:p>
    <w:p w14:paraId="6BD9445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92. Why Validation First?</w:t>
      </w:r>
    </w:p>
    <w:p w14:paraId="0920896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Avoid:</w:t>
      </w:r>
    </w:p>
    <w:p w14:paraId="4043807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Unnecessary API/Dataverse/Approval calls.</w:t>
      </w:r>
    </w:p>
    <w:p w14:paraId="78A5405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Fail fast when:</w:t>
      </w:r>
    </w:p>
    <w:p w14:paraId="76A1DF8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Preconditions aren't met.</w:t>
      </w:r>
    </w:p>
    <w:p w14:paraId="3B0A535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EAB48F1">
          <v:rect id="_x0000_i1117" style="width:0;height:1.5pt" o:hralign="center" o:hrstd="t" o:hr="t" fillcolor="#a0a0a0" stroked="f"/>
        </w:pict>
      </w:r>
    </w:p>
    <w:p w14:paraId="162BAA6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AC — TERMINATE</w:t>
      </w:r>
    </w:p>
    <w:p w14:paraId="24346EE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93. Terminate Action</w:t>
      </w:r>
    </w:p>
    <w:p w14:paraId="0A8EA28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Terminate explicitly ends:</w:t>
      </w:r>
    </w:p>
    <w:p w14:paraId="1CFEDBE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The Flow.</w:t>
      </w:r>
    </w:p>
    <w:p w14:paraId="78462CB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It can return a final status such as:</w:t>
      </w:r>
    </w:p>
    <w:p w14:paraId="372E4A7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Succeeded</w:t>
      </w:r>
    </w:p>
    <w:p w14:paraId="05EC675E" w14:textId="77777777" w:rsidR="00634484" w:rsidRPr="00634484" w:rsidRDefault="00634484" w:rsidP="00634484">
      <w:pPr>
        <w:rPr>
          <w:sz w:val="32"/>
          <w:szCs w:val="32"/>
        </w:rPr>
      </w:pPr>
    </w:p>
    <w:p w14:paraId="59463F5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Failed</w:t>
      </w:r>
    </w:p>
    <w:p w14:paraId="76F8BD4D" w14:textId="77777777" w:rsidR="00634484" w:rsidRPr="00634484" w:rsidRDefault="00634484" w:rsidP="00634484">
      <w:pPr>
        <w:rPr>
          <w:sz w:val="32"/>
          <w:szCs w:val="32"/>
        </w:rPr>
      </w:pPr>
    </w:p>
    <w:p w14:paraId="3F8324D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Cancelled</w:t>
      </w:r>
    </w:p>
    <w:p w14:paraId="252A0FB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depending on configuration.</w:t>
      </w:r>
    </w:p>
    <w:p w14:paraId="59A9F31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C1A0611">
          <v:rect id="_x0000_i1118" style="width:0;height:1.5pt" o:hralign="center" o:hrstd="t" o:hr="t" fillcolor="#a0a0a0" stroked="f"/>
        </w:pict>
      </w:r>
    </w:p>
    <w:p w14:paraId="67DF8CC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94. Example</w:t>
      </w:r>
    </w:p>
    <w:p w14:paraId="062781F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event is irrelevant:</w:t>
      </w:r>
    </w:p>
    <w:p w14:paraId="34B1768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Status is not Submitted</w:t>
      </w:r>
    </w:p>
    <w:p w14:paraId="171D3A2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Terminate:</w:t>
      </w:r>
    </w:p>
    <w:p w14:paraId="574C3EC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Succeeded</w:t>
      </w:r>
    </w:p>
    <w:p w14:paraId="2311785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with message:</w:t>
      </w:r>
    </w:p>
    <w:p w14:paraId="70427AD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 approval processing required.</w:t>
      </w:r>
    </w:p>
    <w:p w14:paraId="416F971F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D677CB5">
          <v:rect id="_x0000_i1119" style="width:0;height:1.5pt" o:hralign="center" o:hrstd="t" o:hr="t" fillcolor="#a0a0a0" stroked="f"/>
        </w:pict>
      </w:r>
    </w:p>
    <w:p w14:paraId="7105546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95. Why Succeeded?</w:t>
      </w:r>
    </w:p>
    <w:p w14:paraId="7483F2F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This isn't:</w:t>
      </w:r>
    </w:p>
    <w:p w14:paraId="050C0DC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 technical failure.</w:t>
      </w:r>
    </w:p>
    <w:p w14:paraId="3A783E8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 Flow intentionally decided:</w:t>
      </w:r>
    </w:p>
    <w:p w14:paraId="3203178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No work required.</w:t>
      </w:r>
    </w:p>
    <w:p w14:paraId="3BAAA47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6283759">
          <v:rect id="_x0000_i1120" style="width:0;height:1.5pt" o:hralign="center" o:hrstd="t" o:hr="t" fillcolor="#a0a0a0" stroked="f"/>
        </w:pict>
      </w:r>
    </w:p>
    <w:p w14:paraId="1C74E7F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96. Missing Manager</w:t>
      </w:r>
    </w:p>
    <w:p w14:paraId="4BF49E9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Depending on business policy:</w:t>
      </w:r>
    </w:p>
    <w:p w14:paraId="0273E95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You may terminate:</w:t>
      </w:r>
    </w:p>
    <w:p w14:paraId="33CC293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Failed</w:t>
      </w:r>
    </w:p>
    <w:p w14:paraId="3A56F98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after logging/notification.</w:t>
      </w:r>
    </w:p>
    <w:p w14:paraId="35B098C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Why?</w:t>
      </w:r>
    </w:p>
    <w:p w14:paraId="52E0C14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Because:</w:t>
      </w:r>
    </w:p>
    <w:p w14:paraId="1362F41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Expected business processing could not continue.</w:t>
      </w:r>
    </w:p>
    <w:p w14:paraId="563A0A0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FE01418">
          <v:rect id="_x0000_i1121" style="width:0;height:1.5pt" o:hralign="center" o:hrstd="t" o:hr="t" fillcolor="#a0a0a0" stroked="f"/>
        </w:pict>
      </w:r>
    </w:p>
    <w:p w14:paraId="0B9F0D2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AD — TRY SCOPE CONTENTS</w:t>
      </w:r>
    </w:p>
    <w:p w14:paraId="6FC75E0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97. TRY — Main Processing</w:t>
      </w:r>
    </w:p>
    <w:p w14:paraId="4E6E8DA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Place inside:</w:t>
      </w:r>
    </w:p>
    <w:p w14:paraId="023E17F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Get Requesting Employee</w:t>
      </w:r>
    </w:p>
    <w:p w14:paraId="232A2AB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Validate Manager</w:t>
      </w:r>
    </w:p>
    <w:p w14:paraId="23B542A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Get Approving Manager</w:t>
      </w:r>
    </w:p>
    <w:p w14:paraId="7BCA52B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Update Pending Approval</w:t>
      </w:r>
    </w:p>
    <w:p w14:paraId="1BD4E93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Start and wait for Approval</w:t>
      </w:r>
    </w:p>
    <w:p w14:paraId="5204953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Approval Result Condition</w:t>
      </w:r>
    </w:p>
    <w:p w14:paraId="14DD207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Dataverse Update</w:t>
      </w:r>
    </w:p>
    <w:p w14:paraId="02336BF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Employee Notification</w:t>
      </w:r>
    </w:p>
    <w:p w14:paraId="09C2C54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26FB07D">
          <v:rect id="_x0000_i1122" style="width:0;height:1.5pt" o:hralign="center" o:hrstd="t" o:hr="t" fillcolor="#a0a0a0" stroked="f"/>
        </w:pict>
      </w:r>
    </w:p>
    <w:p w14:paraId="101795C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98. What Happens If Outlook Fails?</w:t>
      </w:r>
    </w:p>
    <w:p w14:paraId="73DADC3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Outlook Notification is inside Try:</w:t>
      </w:r>
    </w:p>
    <w:p w14:paraId="2E3EF32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Try may fail.</w:t>
      </w:r>
    </w:p>
    <w:p w14:paraId="4002CDD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But approval itself might already have succeeded.</w:t>
      </w:r>
    </w:p>
    <w:p w14:paraId="469FDDE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This reveals:</w:t>
      </w:r>
    </w:p>
    <w:p w14:paraId="7E10486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 architectural decision.</w:t>
      </w:r>
    </w:p>
    <w:p w14:paraId="51B733D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1D28818">
          <v:rect id="_x0000_i1123" style="width:0;height:1.5pt" o:hralign="center" o:hrstd="t" o:hr="t" fillcolor="#a0a0a0" stroked="f"/>
        </w:pict>
      </w:r>
    </w:p>
    <w:p w14:paraId="7C4CD2C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99. Business-Critical vs Non-Critical Action</w:t>
      </w:r>
    </w:p>
    <w:p w14:paraId="2A3F69B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Approval status update:</w:t>
      </w:r>
    </w:p>
    <w:p w14:paraId="5DC8A09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Critical.</w:t>
      </w:r>
    </w:p>
    <w:p w14:paraId="74C6E49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Employee confirmation email:</w:t>
      </w:r>
    </w:p>
    <w:p w14:paraId="0D3CD6E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Important but secondary.</w:t>
      </w:r>
    </w:p>
    <w:p w14:paraId="720DA94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We should avoid treating:</w:t>
      </w:r>
    </w:p>
    <w:p w14:paraId="11249DB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Notification failure</w:t>
      </w:r>
    </w:p>
    <w:p w14:paraId="44C3CF9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as if:</w:t>
      </w:r>
    </w:p>
    <w:p w14:paraId="26FFF10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Approval failed.</w:t>
      </w:r>
    </w:p>
    <w:p w14:paraId="43CF8312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4BBF502">
          <v:rect id="_x0000_i1124" style="width:0;height:1.5pt" o:hralign="center" o:hrstd="t" o:hr="t" fillcolor="#a0a0a0" stroked="f"/>
        </w:pict>
      </w:r>
    </w:p>
    <w:p w14:paraId="0AE4335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AE — SEPARATE PROCESSING SCOPES</w:t>
      </w:r>
    </w:p>
    <w:p w14:paraId="6F92565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100. Better Architecture</w:t>
      </w:r>
    </w:p>
    <w:p w14:paraId="5C080BB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 separate scopes:</w:t>
      </w:r>
    </w:p>
    <w:p w14:paraId="3BB76FD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TRY — APPROVAL PROCESS</w:t>
      </w:r>
    </w:p>
    <w:p w14:paraId="074A293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|</w:t>
      </w:r>
    </w:p>
    <w:p w14:paraId="431C70A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v</w:t>
      </w:r>
    </w:p>
    <w:p w14:paraId="351ACE0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TRY — NOTIFICATION</w:t>
      </w:r>
    </w:p>
    <w:p w14:paraId="605E92B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 make notifications:</w:t>
      </w:r>
    </w:p>
    <w:p w14:paraId="272F952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Non-blocking failure paths.</w:t>
      </w:r>
    </w:p>
    <w:p w14:paraId="677AD49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9B323F9">
          <v:rect id="_x0000_i1125" style="width:0;height:1.5pt" o:hralign="center" o:hrstd="t" o:hr="t" fillcolor="#a0a0a0" stroked="f"/>
        </w:pict>
      </w:r>
    </w:p>
    <w:p w14:paraId="6E3B48C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101. Business Process Scope</w:t>
      </w:r>
    </w:p>
    <w:p w14:paraId="7363C78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Contains:</w:t>
      </w:r>
    </w:p>
    <w:p w14:paraId="55EB03D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Get Employee</w:t>
      </w:r>
    </w:p>
    <w:p w14:paraId="33FE97E2" w14:textId="77777777" w:rsidR="00634484" w:rsidRPr="00634484" w:rsidRDefault="00634484" w:rsidP="00634484">
      <w:pPr>
        <w:rPr>
          <w:sz w:val="32"/>
          <w:szCs w:val="32"/>
        </w:rPr>
      </w:pPr>
    </w:p>
    <w:p w14:paraId="491597F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Get Manager</w:t>
      </w:r>
    </w:p>
    <w:p w14:paraId="5C73908E" w14:textId="77777777" w:rsidR="00634484" w:rsidRPr="00634484" w:rsidRDefault="00634484" w:rsidP="00634484">
      <w:pPr>
        <w:rPr>
          <w:sz w:val="32"/>
          <w:szCs w:val="32"/>
        </w:rPr>
      </w:pPr>
    </w:p>
    <w:p w14:paraId="587D8FC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Approval</w:t>
      </w:r>
    </w:p>
    <w:p w14:paraId="64015FE4" w14:textId="77777777" w:rsidR="00634484" w:rsidRPr="00634484" w:rsidRDefault="00634484" w:rsidP="00634484">
      <w:pPr>
        <w:rPr>
          <w:sz w:val="32"/>
          <w:szCs w:val="32"/>
        </w:rPr>
      </w:pPr>
    </w:p>
    <w:p w14:paraId="23C89A2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Update Dataverse</w:t>
      </w:r>
    </w:p>
    <w:p w14:paraId="61CF7CD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this fails:</w:t>
      </w:r>
    </w:p>
    <w:p w14:paraId="6FF57C2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Business process failed.</w:t>
      </w:r>
    </w:p>
    <w:p w14:paraId="37A7DC06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877BD8E">
          <v:rect id="_x0000_i1126" style="width:0;height:1.5pt" o:hralign="center" o:hrstd="t" o:hr="t" fillcolor="#a0a0a0" stroked="f"/>
        </w:pict>
      </w:r>
    </w:p>
    <w:p w14:paraId="3DB0AA8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102. Notification Scope</w:t>
      </w:r>
    </w:p>
    <w:p w14:paraId="3D8A901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Contains:</w:t>
      </w:r>
    </w:p>
    <w:p w14:paraId="07C607F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Employee Email</w:t>
      </w:r>
    </w:p>
    <w:p w14:paraId="532D3BA4" w14:textId="77777777" w:rsidR="00634484" w:rsidRPr="00634484" w:rsidRDefault="00634484" w:rsidP="00634484">
      <w:pPr>
        <w:rPr>
          <w:sz w:val="32"/>
          <w:szCs w:val="32"/>
        </w:rPr>
      </w:pPr>
    </w:p>
    <w:p w14:paraId="0955EE6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HR Email</w:t>
      </w:r>
    </w:p>
    <w:p w14:paraId="40A7A781" w14:textId="77777777" w:rsidR="00634484" w:rsidRPr="00634484" w:rsidRDefault="00634484" w:rsidP="00634484">
      <w:pPr>
        <w:rPr>
          <w:sz w:val="32"/>
          <w:szCs w:val="32"/>
        </w:rPr>
      </w:pPr>
    </w:p>
    <w:p w14:paraId="7AD1E1A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Optional Teams notification</w:t>
      </w:r>
    </w:p>
    <w:p w14:paraId="60CA525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this fails:</w:t>
      </w:r>
    </w:p>
    <w:p w14:paraId="4CC6379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Notification failed.</w:t>
      </w:r>
    </w:p>
    <w:p w14:paraId="6B50519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 Leave Request should retain:</w:t>
      </w:r>
    </w:p>
    <w:p w14:paraId="0357A3C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Correct business outcome.</w:t>
      </w:r>
    </w:p>
    <w:p w14:paraId="543264CD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4AFCFF9">
          <v:rect id="_x0000_i1127" style="width:0;height:1.5pt" o:hralign="center" o:hrstd="t" o:hr="t" fillcolor="#a0a0a0" stroked="f"/>
        </w:pict>
      </w:r>
    </w:p>
    <w:p w14:paraId="2C51FB1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AF — BUILD CATCH</w:t>
      </w:r>
    </w:p>
    <w:p w14:paraId="601998E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103. Catch Responsibilities</w:t>
      </w:r>
    </w:p>
    <w:p w14:paraId="510C056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CATCH should answer:</w:t>
      </w:r>
    </w:p>
    <w:p w14:paraId="5538035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failed?</w:t>
      </w:r>
    </w:p>
    <w:p w14:paraId="60E48F38" w14:textId="77777777" w:rsidR="00634484" w:rsidRPr="00634484" w:rsidRDefault="00634484" w:rsidP="00634484">
      <w:pPr>
        <w:rPr>
          <w:sz w:val="32"/>
          <w:szCs w:val="32"/>
        </w:rPr>
      </w:pPr>
    </w:p>
    <w:p w14:paraId="3B57522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Which request?</w:t>
      </w:r>
    </w:p>
    <w:p w14:paraId="1FF770D8" w14:textId="77777777" w:rsidR="00634484" w:rsidRPr="00634484" w:rsidRDefault="00634484" w:rsidP="00634484">
      <w:pPr>
        <w:rPr>
          <w:sz w:val="32"/>
          <w:szCs w:val="32"/>
        </w:rPr>
      </w:pPr>
    </w:p>
    <w:p w14:paraId="72B0DDA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When?</w:t>
      </w:r>
    </w:p>
    <w:p w14:paraId="0634C2BD" w14:textId="77777777" w:rsidR="00634484" w:rsidRPr="00634484" w:rsidRDefault="00634484" w:rsidP="00634484">
      <w:pPr>
        <w:rPr>
          <w:sz w:val="32"/>
          <w:szCs w:val="32"/>
        </w:rPr>
      </w:pPr>
    </w:p>
    <w:p w14:paraId="311F896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Which Flow?</w:t>
      </w:r>
    </w:p>
    <w:p w14:paraId="21E8005A" w14:textId="77777777" w:rsidR="00634484" w:rsidRPr="00634484" w:rsidRDefault="00634484" w:rsidP="00634484">
      <w:pPr>
        <w:rPr>
          <w:sz w:val="32"/>
          <w:szCs w:val="32"/>
        </w:rPr>
      </w:pPr>
    </w:p>
    <w:p w14:paraId="5C6249C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should the user/process state become?</w:t>
      </w:r>
    </w:p>
    <w:p w14:paraId="41B5ED6D" w14:textId="77777777" w:rsidR="00634484" w:rsidRPr="00634484" w:rsidRDefault="00634484" w:rsidP="00634484">
      <w:pPr>
        <w:rPr>
          <w:sz w:val="32"/>
          <w:szCs w:val="32"/>
        </w:rPr>
      </w:pPr>
    </w:p>
    <w:p w14:paraId="7B62520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Who needs to know?</w:t>
      </w:r>
    </w:p>
    <w:p w14:paraId="05F1B1CF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7CA3FB3">
          <v:rect id="_x0000_i1128" style="width:0;height:1.5pt" o:hralign="center" o:hrstd="t" o:hr="t" fillcolor="#a0a0a0" stroked="f"/>
        </w:pict>
      </w:r>
    </w:p>
    <w:p w14:paraId="243F0EF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104. Catch Actions</w:t>
      </w:r>
    </w:p>
    <w:p w14:paraId="222DFF7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59AF052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CATCH</w:t>
      </w:r>
    </w:p>
    <w:p w14:paraId="2A655920" w14:textId="77777777" w:rsidR="00634484" w:rsidRPr="00634484" w:rsidRDefault="00634484" w:rsidP="00634484">
      <w:pPr>
        <w:rPr>
          <w:sz w:val="32"/>
          <w:szCs w:val="32"/>
        </w:rPr>
      </w:pPr>
    </w:p>
    <w:p w14:paraId="0D18DDB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1. Compose Error Summary</w:t>
      </w:r>
    </w:p>
    <w:p w14:paraId="0DFDAA91" w14:textId="77777777" w:rsidR="00634484" w:rsidRPr="00634484" w:rsidRDefault="00634484" w:rsidP="00634484">
      <w:pPr>
        <w:rPr>
          <w:sz w:val="32"/>
          <w:szCs w:val="32"/>
        </w:rPr>
      </w:pPr>
    </w:p>
    <w:p w14:paraId="5785394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2. Log Error</w:t>
      </w:r>
    </w:p>
    <w:p w14:paraId="2CF3CA10" w14:textId="77777777" w:rsidR="00634484" w:rsidRPr="00634484" w:rsidRDefault="00634484" w:rsidP="00634484">
      <w:pPr>
        <w:rPr>
          <w:sz w:val="32"/>
          <w:szCs w:val="32"/>
        </w:rPr>
      </w:pPr>
    </w:p>
    <w:p w14:paraId="1F9B9D2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3. Update business record where appropriate</w:t>
      </w:r>
    </w:p>
    <w:p w14:paraId="2FE8DD1A" w14:textId="77777777" w:rsidR="00634484" w:rsidRPr="00634484" w:rsidRDefault="00634484" w:rsidP="00634484">
      <w:pPr>
        <w:rPr>
          <w:sz w:val="32"/>
          <w:szCs w:val="32"/>
        </w:rPr>
      </w:pPr>
    </w:p>
    <w:p w14:paraId="1376F28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4. Notify support/admin</w:t>
      </w:r>
    </w:p>
    <w:p w14:paraId="55440FB2" w14:textId="77777777" w:rsidR="00634484" w:rsidRPr="00634484" w:rsidRDefault="00634484" w:rsidP="00634484">
      <w:pPr>
        <w:rPr>
          <w:sz w:val="32"/>
          <w:szCs w:val="32"/>
        </w:rPr>
      </w:pPr>
    </w:p>
    <w:p w14:paraId="2F1AFEE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5. Terminate as Failed</w:t>
      </w:r>
    </w:p>
    <w:p w14:paraId="39B1923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4FA915D">
          <v:rect id="_x0000_i1129" style="width:0;height:1.5pt" o:hralign="center" o:hrstd="t" o:hr="t" fillcolor="#a0a0a0" stroked="f"/>
        </w:pict>
      </w:r>
    </w:p>
    <w:p w14:paraId="6C43784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AG — ERROR MESSAGE</w:t>
      </w:r>
    </w:p>
    <w:p w14:paraId="736A71B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105. Compose</w:t>
      </w:r>
    </w:p>
    <w:p w14:paraId="55997A9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Create:</w:t>
      </w:r>
    </w:p>
    <w:p w14:paraId="7C007EC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Compose — Error Summary</w:t>
      </w:r>
    </w:p>
    <w:p w14:paraId="3A0C20D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7E54807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Flow:</w:t>
      </w:r>
    </w:p>
    <w:p w14:paraId="0AD237F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— Submitted — Manager Approval</w:t>
      </w:r>
    </w:p>
    <w:p w14:paraId="3DB8EE32" w14:textId="77777777" w:rsidR="00634484" w:rsidRPr="00634484" w:rsidRDefault="00634484" w:rsidP="00634484">
      <w:pPr>
        <w:rPr>
          <w:sz w:val="32"/>
          <w:szCs w:val="32"/>
        </w:rPr>
      </w:pPr>
    </w:p>
    <w:p w14:paraId="7A96BF3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Request:</w:t>
      </w:r>
    </w:p>
    <w:p w14:paraId="0433878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LR-000125</w:t>
      </w:r>
    </w:p>
    <w:p w14:paraId="47E28C46" w14:textId="77777777" w:rsidR="00634484" w:rsidRPr="00634484" w:rsidRDefault="00634484" w:rsidP="00634484">
      <w:pPr>
        <w:rPr>
          <w:sz w:val="32"/>
          <w:szCs w:val="32"/>
        </w:rPr>
      </w:pPr>
    </w:p>
    <w:p w14:paraId="592C318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Time:</w:t>
      </w:r>
    </w:p>
    <w:p w14:paraId="0F7592B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2026-09-10...</w:t>
      </w:r>
    </w:p>
    <w:p w14:paraId="2C8A3B91" w14:textId="77777777" w:rsidR="00634484" w:rsidRPr="00634484" w:rsidRDefault="00634484" w:rsidP="00634484">
      <w:pPr>
        <w:rPr>
          <w:sz w:val="32"/>
          <w:szCs w:val="32"/>
        </w:rPr>
      </w:pPr>
    </w:p>
    <w:p w14:paraId="4E1BEF4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Process:</w:t>
      </w:r>
    </w:p>
    <w:p w14:paraId="20B7938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 Approval</w:t>
      </w:r>
    </w:p>
    <w:p w14:paraId="3DA41509" w14:textId="77777777" w:rsidR="00634484" w:rsidRPr="00634484" w:rsidRDefault="00634484" w:rsidP="00634484">
      <w:pPr>
        <w:rPr>
          <w:sz w:val="32"/>
          <w:szCs w:val="32"/>
        </w:rPr>
      </w:pPr>
    </w:p>
    <w:p w14:paraId="5AC7D66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Status:</w:t>
      </w:r>
    </w:p>
    <w:p w14:paraId="3F7A23D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Failed</w:t>
      </w:r>
    </w:p>
    <w:p w14:paraId="4BBD957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BA786BC">
          <v:rect id="_x0000_i1130" style="width:0;height:1.5pt" o:hralign="center" o:hrstd="t" o:hr="t" fillcolor="#a0a0a0" stroked="f"/>
        </w:pict>
      </w:r>
    </w:p>
    <w:p w14:paraId="431BF66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106. Detailed Error Data</w:t>
      </w:r>
    </w:p>
    <w:p w14:paraId="22C9D20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Advanced patterns can inspect:</w:t>
      </w:r>
    </w:p>
    <w:p w14:paraId="3389FD0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Scope action results</w:t>
      </w:r>
    </w:p>
    <w:p w14:paraId="4FBCC3C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to identify individual failed actions.</w:t>
      </w:r>
    </w:p>
    <w:p w14:paraId="17AF285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For today's lab:</w:t>
      </w:r>
    </w:p>
    <w:p w14:paraId="35AA9DC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Students should at minimum log:</w:t>
      </w:r>
    </w:p>
    <w:p w14:paraId="6D73491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Flow name</w:t>
      </w:r>
    </w:p>
    <w:p w14:paraId="7AC7A58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Record identifier</w:t>
      </w:r>
    </w:p>
    <w:p w14:paraId="5825683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Stage</w:t>
      </w:r>
    </w:p>
    <w:p w14:paraId="2E1C90F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Timestamp</w:t>
      </w:r>
    </w:p>
    <w:p w14:paraId="18F19B3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General error description</w:t>
      </w:r>
    </w:p>
    <w:p w14:paraId="07DD284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 inspect Run History for detailed connector errors.</w:t>
      </w:r>
    </w:p>
    <w:p w14:paraId="4A5F4A0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4E8ADFE">
          <v:rect id="_x0000_i1131" style="width:0;height:1.5pt" o:hralign="center" o:hrstd="t" o:hr="t" fillcolor="#a0a0a0" stroked="f"/>
        </w:pict>
      </w:r>
    </w:p>
    <w:p w14:paraId="44A8537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AH — AUTOMATION ERROR LOG TABLE</w:t>
      </w:r>
    </w:p>
    <w:p w14:paraId="0896394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107. Recommended Dataverse Table</w:t>
      </w:r>
    </w:p>
    <w:p w14:paraId="061EF0E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Create:</w:t>
      </w:r>
    </w:p>
    <w:p w14:paraId="6C0C2DD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Automation Error Log</w:t>
      </w:r>
    </w:p>
    <w:p w14:paraId="2A47C19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 training.</w:t>
      </w:r>
    </w:p>
    <w:p w14:paraId="1DD9822A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D67BEFD">
          <v:rect id="_x0000_i1132" style="width:0;height:1.5pt" o:hralign="center" o:hrstd="t" o:hr="t" fillcolor="#a0a0a0" stroked="f"/>
        </w:pict>
      </w:r>
    </w:p>
    <w:p w14:paraId="3C63385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108.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4"/>
        <w:gridCol w:w="2074"/>
      </w:tblGrid>
      <w:tr w:rsidR="00634484" w:rsidRPr="00634484" w14:paraId="0AE6A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5F69E" w14:textId="77777777" w:rsidR="00634484" w:rsidRPr="00634484" w:rsidRDefault="00634484" w:rsidP="00634484">
            <w:pPr>
              <w:rPr>
                <w:b/>
                <w:bCs/>
                <w:sz w:val="32"/>
                <w:szCs w:val="32"/>
              </w:rPr>
            </w:pPr>
            <w:r w:rsidRPr="00634484">
              <w:rPr>
                <w:b/>
                <w:bCs/>
                <w:sz w:val="32"/>
                <w:szCs w:val="32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982D307" w14:textId="77777777" w:rsidR="00634484" w:rsidRPr="00634484" w:rsidRDefault="00634484" w:rsidP="00634484">
            <w:pPr>
              <w:rPr>
                <w:b/>
                <w:bCs/>
                <w:sz w:val="32"/>
                <w:szCs w:val="32"/>
              </w:rPr>
            </w:pPr>
            <w:r w:rsidRPr="00634484">
              <w:rPr>
                <w:b/>
                <w:bCs/>
                <w:sz w:val="32"/>
                <w:szCs w:val="32"/>
              </w:rPr>
              <w:t>Type</w:t>
            </w:r>
          </w:p>
        </w:tc>
      </w:tr>
      <w:tr w:rsidR="00634484" w:rsidRPr="00634484" w14:paraId="11E09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0F56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Error Title</w:t>
            </w:r>
          </w:p>
        </w:tc>
        <w:tc>
          <w:tcPr>
            <w:tcW w:w="0" w:type="auto"/>
            <w:vAlign w:val="center"/>
            <w:hideMark/>
          </w:tcPr>
          <w:p w14:paraId="04AA3C86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Primary Text</w:t>
            </w:r>
          </w:p>
        </w:tc>
      </w:tr>
      <w:tr w:rsidR="00634484" w:rsidRPr="00634484" w14:paraId="3A09A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77836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Flow Name</w:t>
            </w:r>
          </w:p>
        </w:tc>
        <w:tc>
          <w:tcPr>
            <w:tcW w:w="0" w:type="auto"/>
            <w:vAlign w:val="center"/>
            <w:hideMark/>
          </w:tcPr>
          <w:p w14:paraId="23DB95AC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Text</w:t>
            </w:r>
          </w:p>
        </w:tc>
      </w:tr>
      <w:tr w:rsidR="00634484" w:rsidRPr="00634484" w14:paraId="5AFF5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06A9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A6D37B8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Text</w:t>
            </w:r>
          </w:p>
        </w:tc>
      </w:tr>
      <w:tr w:rsidR="00634484" w:rsidRPr="00634484" w14:paraId="43022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6AD0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Related Record ID</w:t>
            </w:r>
          </w:p>
        </w:tc>
        <w:tc>
          <w:tcPr>
            <w:tcW w:w="0" w:type="auto"/>
            <w:vAlign w:val="center"/>
            <w:hideMark/>
          </w:tcPr>
          <w:p w14:paraId="20BE63AA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Text</w:t>
            </w:r>
          </w:p>
        </w:tc>
      </w:tr>
      <w:tr w:rsidR="00634484" w:rsidRPr="00634484" w14:paraId="7309F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999E6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lastRenderedPageBreak/>
              <w:t>Related Record Number</w:t>
            </w:r>
          </w:p>
        </w:tc>
        <w:tc>
          <w:tcPr>
            <w:tcW w:w="0" w:type="auto"/>
            <w:vAlign w:val="center"/>
            <w:hideMark/>
          </w:tcPr>
          <w:p w14:paraId="1C61E7E5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Text</w:t>
            </w:r>
          </w:p>
        </w:tc>
      </w:tr>
      <w:tr w:rsidR="00634484" w:rsidRPr="00634484" w14:paraId="2BA7B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648FC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Error Message</w:t>
            </w:r>
          </w:p>
        </w:tc>
        <w:tc>
          <w:tcPr>
            <w:tcW w:w="0" w:type="auto"/>
            <w:vAlign w:val="center"/>
            <w:hideMark/>
          </w:tcPr>
          <w:p w14:paraId="434AE7B4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Multiline Text</w:t>
            </w:r>
          </w:p>
        </w:tc>
      </w:tr>
      <w:tr w:rsidR="00634484" w:rsidRPr="00634484" w14:paraId="276B9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A1087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Error Date/Time</w:t>
            </w:r>
          </w:p>
        </w:tc>
        <w:tc>
          <w:tcPr>
            <w:tcW w:w="0" w:type="auto"/>
            <w:vAlign w:val="center"/>
            <w:hideMark/>
          </w:tcPr>
          <w:p w14:paraId="4BF8EB66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Date/Time</w:t>
            </w:r>
          </w:p>
        </w:tc>
      </w:tr>
      <w:tr w:rsidR="00634484" w:rsidRPr="00634484" w14:paraId="48874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18CE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20F85A8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Choice/Text</w:t>
            </w:r>
          </w:p>
        </w:tc>
      </w:tr>
      <w:tr w:rsidR="00634484" w:rsidRPr="00634484" w14:paraId="09507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8F18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Resolved</w:t>
            </w:r>
          </w:p>
        </w:tc>
        <w:tc>
          <w:tcPr>
            <w:tcW w:w="0" w:type="auto"/>
            <w:vAlign w:val="center"/>
            <w:hideMark/>
          </w:tcPr>
          <w:p w14:paraId="26904FC1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Yes/No</w:t>
            </w:r>
          </w:p>
        </w:tc>
      </w:tr>
    </w:tbl>
    <w:p w14:paraId="6ED57EF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016E853">
          <v:rect id="_x0000_i1133" style="width:0;height:1.5pt" o:hralign="center" o:hrstd="t" o:hr="t" fillcolor="#a0a0a0" stroked="f"/>
        </w:pict>
      </w:r>
    </w:p>
    <w:p w14:paraId="0F74C46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109. Example</w:t>
      </w:r>
    </w:p>
    <w:p w14:paraId="0D9EF12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Error Title:</w:t>
      </w:r>
    </w:p>
    <w:p w14:paraId="2595D07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Approval Failure — LR-000125</w:t>
      </w:r>
    </w:p>
    <w:p w14:paraId="7F6C2027" w14:textId="77777777" w:rsidR="00634484" w:rsidRPr="00634484" w:rsidRDefault="00634484" w:rsidP="00634484">
      <w:pPr>
        <w:rPr>
          <w:sz w:val="32"/>
          <w:szCs w:val="32"/>
        </w:rPr>
      </w:pPr>
    </w:p>
    <w:p w14:paraId="721A62B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Flow Name:</w:t>
      </w:r>
    </w:p>
    <w:p w14:paraId="7949EBB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— Submitted — Manager Approval</w:t>
      </w:r>
    </w:p>
    <w:p w14:paraId="23E467E1" w14:textId="77777777" w:rsidR="00634484" w:rsidRPr="00634484" w:rsidRDefault="00634484" w:rsidP="00634484">
      <w:pPr>
        <w:rPr>
          <w:sz w:val="32"/>
          <w:szCs w:val="32"/>
        </w:rPr>
      </w:pPr>
    </w:p>
    <w:p w14:paraId="0C71F69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Process:</w:t>
      </w:r>
    </w:p>
    <w:p w14:paraId="0B0D95C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 Approval</w:t>
      </w:r>
    </w:p>
    <w:p w14:paraId="233809D3" w14:textId="77777777" w:rsidR="00634484" w:rsidRPr="00634484" w:rsidRDefault="00634484" w:rsidP="00634484">
      <w:pPr>
        <w:rPr>
          <w:sz w:val="32"/>
          <w:szCs w:val="32"/>
        </w:rPr>
      </w:pPr>
    </w:p>
    <w:p w14:paraId="37DDBA4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Related Record:</w:t>
      </w:r>
    </w:p>
    <w:p w14:paraId="503FC20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LR-000125</w:t>
      </w:r>
    </w:p>
    <w:p w14:paraId="39029181" w14:textId="77777777" w:rsidR="00634484" w:rsidRPr="00634484" w:rsidRDefault="00634484" w:rsidP="00634484">
      <w:pPr>
        <w:rPr>
          <w:sz w:val="32"/>
          <w:szCs w:val="32"/>
        </w:rPr>
      </w:pPr>
    </w:p>
    <w:p w14:paraId="3294E65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Error Date:</w:t>
      </w:r>
    </w:p>
    <w:p w14:paraId="155587B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10 Sep 2026</w:t>
      </w:r>
    </w:p>
    <w:p w14:paraId="0D43ADAE" w14:textId="77777777" w:rsidR="00634484" w:rsidRPr="00634484" w:rsidRDefault="00634484" w:rsidP="00634484">
      <w:pPr>
        <w:rPr>
          <w:sz w:val="32"/>
          <w:szCs w:val="32"/>
        </w:rPr>
      </w:pPr>
    </w:p>
    <w:p w14:paraId="786AA2E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Resolved:</w:t>
      </w:r>
    </w:p>
    <w:p w14:paraId="2DF88F0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</w:t>
      </w:r>
    </w:p>
    <w:p w14:paraId="3394A77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9DB67BB">
          <v:rect id="_x0000_i1134" style="width:0;height:1.5pt" o:hralign="center" o:hrstd="t" o:hr="t" fillcolor="#a0a0a0" stroked="f"/>
        </w:pict>
      </w:r>
    </w:p>
    <w:p w14:paraId="68E832A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110. Why Log Errors?</w:t>
      </w:r>
    </w:p>
    <w:p w14:paraId="2EEB142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Run History is useful.</w:t>
      </w:r>
    </w:p>
    <w:p w14:paraId="0B70982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But operational teams may also want a:</w:t>
      </w:r>
    </w:p>
    <w:p w14:paraId="7988BE7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Business-visible error queue.</w:t>
      </w:r>
    </w:p>
    <w:p w14:paraId="0DFEE572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12757E2">
          <v:rect id="_x0000_i1135" style="width:0;height:1.5pt" o:hralign="center" o:hrstd="t" o:hr="t" fillcolor="#a0a0a0" stroked="f"/>
        </w:pict>
      </w:r>
    </w:p>
    <w:p w14:paraId="06B50B9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111. Do Not Log Secrets</w:t>
      </w:r>
    </w:p>
    <w:p w14:paraId="6A89D2F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Never store:</w:t>
      </w:r>
    </w:p>
    <w:p w14:paraId="446FB31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Passwords</w:t>
      </w:r>
    </w:p>
    <w:p w14:paraId="0C362CE9" w14:textId="77777777" w:rsidR="00634484" w:rsidRPr="00634484" w:rsidRDefault="00634484" w:rsidP="00634484">
      <w:pPr>
        <w:rPr>
          <w:sz w:val="32"/>
          <w:szCs w:val="32"/>
        </w:rPr>
      </w:pPr>
    </w:p>
    <w:p w14:paraId="156598E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Access tokens</w:t>
      </w:r>
    </w:p>
    <w:p w14:paraId="75A86B00" w14:textId="77777777" w:rsidR="00634484" w:rsidRPr="00634484" w:rsidRDefault="00634484" w:rsidP="00634484">
      <w:pPr>
        <w:rPr>
          <w:sz w:val="32"/>
          <w:szCs w:val="32"/>
        </w:rPr>
      </w:pPr>
    </w:p>
    <w:p w14:paraId="591DD3F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API keys</w:t>
      </w:r>
    </w:p>
    <w:p w14:paraId="68597309" w14:textId="77777777" w:rsidR="00634484" w:rsidRPr="00634484" w:rsidRDefault="00634484" w:rsidP="00634484">
      <w:pPr>
        <w:rPr>
          <w:sz w:val="32"/>
          <w:szCs w:val="32"/>
        </w:rPr>
      </w:pPr>
    </w:p>
    <w:p w14:paraId="4A9F04F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Sensitive authorization headers</w:t>
      </w:r>
    </w:p>
    <w:p w14:paraId="518EA3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inside:</w:t>
      </w:r>
    </w:p>
    <w:p w14:paraId="6813930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Error Log.</w:t>
      </w:r>
    </w:p>
    <w:p w14:paraId="51FB6B8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D6368F8">
          <v:rect id="_x0000_i1136" style="width:0;height:1.5pt" o:hralign="center" o:hrstd="t" o:hr="t" fillcolor="#a0a0a0" stroked="f"/>
        </w:pict>
      </w:r>
    </w:p>
    <w:p w14:paraId="3559C01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PART AI — CATCH: CREATE ERROR LOG</w:t>
      </w:r>
    </w:p>
    <w:p w14:paraId="4F29F65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112. Add Dataverse Action</w:t>
      </w:r>
    </w:p>
    <w:p w14:paraId="17DD0B6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Inside:</w:t>
      </w:r>
    </w:p>
    <w:p w14:paraId="160A478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CATCH</w:t>
      </w:r>
    </w:p>
    <w:p w14:paraId="2367D8B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add:</w:t>
      </w:r>
    </w:p>
    <w:p w14:paraId="61F1E54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Add a new row.</w:t>
      </w:r>
    </w:p>
    <w:p w14:paraId="17F5DE3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Table:</w:t>
      </w:r>
    </w:p>
    <w:p w14:paraId="4E5A9C6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Automation Error Logs.</w:t>
      </w:r>
    </w:p>
    <w:p w14:paraId="052EECA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9BED334">
          <v:rect id="_x0000_i1137" style="width:0;height:1.5pt" o:hralign="center" o:hrstd="t" o:hr="t" fillcolor="#a0a0a0" stroked="f"/>
        </w:pict>
      </w:r>
    </w:p>
    <w:p w14:paraId="7439258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113. Populate</w:t>
      </w:r>
    </w:p>
    <w:p w14:paraId="4F61464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61D18EB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Error Title:</w:t>
      </w:r>
    </w:p>
    <w:p w14:paraId="3F5D17E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Approval Failure — [Request Number]</w:t>
      </w:r>
    </w:p>
    <w:p w14:paraId="716A40A5" w14:textId="77777777" w:rsidR="00634484" w:rsidRPr="00634484" w:rsidRDefault="00634484" w:rsidP="00634484">
      <w:pPr>
        <w:rPr>
          <w:sz w:val="32"/>
          <w:szCs w:val="32"/>
        </w:rPr>
      </w:pPr>
    </w:p>
    <w:p w14:paraId="143EEA5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Flow Name:</w:t>
      </w:r>
    </w:p>
    <w:p w14:paraId="4CB0AA6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— Submitted — Manager Approval</w:t>
      </w:r>
    </w:p>
    <w:p w14:paraId="3085FDFF" w14:textId="77777777" w:rsidR="00634484" w:rsidRPr="00634484" w:rsidRDefault="00634484" w:rsidP="00634484">
      <w:pPr>
        <w:rPr>
          <w:sz w:val="32"/>
          <w:szCs w:val="32"/>
        </w:rPr>
      </w:pPr>
    </w:p>
    <w:p w14:paraId="1F6DEB8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Related Record Number:</w:t>
      </w:r>
    </w:p>
    <w:p w14:paraId="56F1E70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[Request Number]</w:t>
      </w:r>
    </w:p>
    <w:p w14:paraId="19399001" w14:textId="77777777" w:rsidR="00634484" w:rsidRPr="00634484" w:rsidRDefault="00634484" w:rsidP="00634484">
      <w:pPr>
        <w:rPr>
          <w:sz w:val="32"/>
          <w:szCs w:val="32"/>
        </w:rPr>
      </w:pPr>
    </w:p>
    <w:p w14:paraId="5056254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Error Date/Time:</w:t>
      </w:r>
    </w:p>
    <w:p w14:paraId="13E096A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utcNow()</w:t>
      </w:r>
    </w:p>
    <w:p w14:paraId="2A00E65B" w14:textId="77777777" w:rsidR="00634484" w:rsidRPr="00634484" w:rsidRDefault="00634484" w:rsidP="00634484">
      <w:pPr>
        <w:rPr>
          <w:sz w:val="32"/>
          <w:szCs w:val="32"/>
        </w:rPr>
      </w:pPr>
    </w:p>
    <w:p w14:paraId="7F91E86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Resolved:</w:t>
      </w:r>
    </w:p>
    <w:p w14:paraId="1B8EA6B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</w:t>
      </w:r>
    </w:p>
    <w:p w14:paraId="4A9EA3E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8B934F4">
          <v:rect id="_x0000_i1138" style="width:0;height:1.5pt" o:hralign="center" o:hrstd="t" o:hr="t" fillcolor="#a0a0a0" stroked="f"/>
        </w:pict>
      </w:r>
    </w:p>
    <w:p w14:paraId="4302C49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AJ — FAILURE NOTIFICATION</w:t>
      </w:r>
    </w:p>
    <w:p w14:paraId="5C3B948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114. Notify Support</w:t>
      </w:r>
    </w:p>
    <w:p w14:paraId="74BD5B6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Send to:</w:t>
      </w:r>
    </w:p>
    <w:p w14:paraId="1F67606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Approved training/shared support mailbox.</w:t>
      </w:r>
    </w:p>
    <w:p w14:paraId="5BE9D98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Subject:</w:t>
      </w:r>
    </w:p>
    <w:p w14:paraId="354B244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Flow Failure — Leave Approval — LR-000125</w:t>
      </w:r>
    </w:p>
    <w:p w14:paraId="1EBA900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4313DED">
          <v:rect id="_x0000_i1139" style="width:0;height:1.5pt" o:hralign="center" o:hrstd="t" o:hr="t" fillcolor="#a0a0a0" stroked="f"/>
        </w:pict>
      </w:r>
    </w:p>
    <w:p w14:paraId="7634422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115. Message</w:t>
      </w:r>
    </w:p>
    <w:p w14:paraId="4DDA6AF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Include:</w:t>
      </w:r>
    </w:p>
    <w:p w14:paraId="4F468AB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Request Number</w:t>
      </w:r>
    </w:p>
    <w:p w14:paraId="6044EB38" w14:textId="77777777" w:rsidR="00634484" w:rsidRPr="00634484" w:rsidRDefault="00634484" w:rsidP="00634484">
      <w:pPr>
        <w:rPr>
          <w:sz w:val="32"/>
          <w:szCs w:val="32"/>
        </w:rPr>
      </w:pPr>
    </w:p>
    <w:p w14:paraId="4F00A18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Employee</w:t>
      </w:r>
    </w:p>
    <w:p w14:paraId="66419E3E" w14:textId="77777777" w:rsidR="00634484" w:rsidRPr="00634484" w:rsidRDefault="00634484" w:rsidP="00634484">
      <w:pPr>
        <w:rPr>
          <w:sz w:val="32"/>
          <w:szCs w:val="32"/>
        </w:rPr>
      </w:pPr>
    </w:p>
    <w:p w14:paraId="7E60A76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Failure stage</w:t>
      </w:r>
    </w:p>
    <w:p w14:paraId="5D043147" w14:textId="77777777" w:rsidR="00634484" w:rsidRPr="00634484" w:rsidRDefault="00634484" w:rsidP="00634484">
      <w:pPr>
        <w:rPr>
          <w:sz w:val="32"/>
          <w:szCs w:val="32"/>
        </w:rPr>
      </w:pPr>
    </w:p>
    <w:p w14:paraId="04E356A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Time</w:t>
      </w:r>
    </w:p>
    <w:p w14:paraId="207EE5D5" w14:textId="77777777" w:rsidR="00634484" w:rsidRPr="00634484" w:rsidRDefault="00634484" w:rsidP="00634484">
      <w:pPr>
        <w:rPr>
          <w:sz w:val="32"/>
          <w:szCs w:val="32"/>
        </w:rPr>
      </w:pPr>
    </w:p>
    <w:p w14:paraId="3F43EE9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Environment</w:t>
      </w:r>
    </w:p>
    <w:p w14:paraId="2C246135" w14:textId="77777777" w:rsidR="00634484" w:rsidRPr="00634484" w:rsidRDefault="00634484" w:rsidP="00634484">
      <w:pPr>
        <w:rPr>
          <w:sz w:val="32"/>
          <w:szCs w:val="32"/>
        </w:rPr>
      </w:pPr>
    </w:p>
    <w:p w14:paraId="0AB2060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Recommended next action</w:t>
      </w:r>
    </w:p>
    <w:p w14:paraId="6A9CD602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02152EF">
          <v:rect id="_x0000_i1140" style="width:0;height:1.5pt" o:hralign="center" o:hrstd="t" o:hr="t" fillcolor="#a0a0a0" stroked="f"/>
        </w:pict>
      </w:r>
    </w:p>
    <w:p w14:paraId="1DCB0AC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116. Do Not Notify Employee With Technical Detail</w:t>
      </w:r>
    </w:p>
    <w:p w14:paraId="11695E6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Bad:</w:t>
      </w:r>
    </w:p>
    <w:p w14:paraId="125703F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Dataverse connector returned 0x...</w:t>
      </w:r>
    </w:p>
    <w:p w14:paraId="2F3FC1D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Better user-facing communication if necessary:</w:t>
      </w:r>
    </w:p>
    <w:p w14:paraId="3BFC4E4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Your leave request was received, but the approval process requires attention. HR has been notified.</w:t>
      </w:r>
    </w:p>
    <w:p w14:paraId="5953558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977909C">
          <v:rect id="_x0000_i1141" style="width:0;height:1.5pt" o:hralign="center" o:hrstd="t" o:hr="t" fillcolor="#a0a0a0" stroked="f"/>
        </w:pict>
      </w:r>
    </w:p>
    <w:p w14:paraId="6D04F92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AK — FINALLY</w:t>
      </w:r>
    </w:p>
    <w:p w14:paraId="72D82B1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117. What Goes in Finally?</w:t>
      </w:r>
    </w:p>
    <w:p w14:paraId="69F9A8A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Actions that should happen:</w:t>
      </w:r>
    </w:p>
    <w:p w14:paraId="29C821C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Regardless of success/failure</w:t>
      </w:r>
    </w:p>
    <w:p w14:paraId="7DC3B2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where appropriate.</w:t>
      </w:r>
    </w:p>
    <w:p w14:paraId="5794196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Examples:</w:t>
      </w:r>
    </w:p>
    <w:p w14:paraId="679FB12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Set processing flag false</w:t>
      </w:r>
    </w:p>
    <w:p w14:paraId="745B0C9C" w14:textId="77777777" w:rsidR="00634484" w:rsidRPr="00634484" w:rsidRDefault="00634484" w:rsidP="00634484">
      <w:pPr>
        <w:rPr>
          <w:sz w:val="32"/>
          <w:szCs w:val="32"/>
        </w:rPr>
      </w:pPr>
    </w:p>
    <w:p w14:paraId="63FFC3C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Write completion audit</w:t>
      </w:r>
    </w:p>
    <w:p w14:paraId="66062339" w14:textId="77777777" w:rsidR="00634484" w:rsidRPr="00634484" w:rsidRDefault="00634484" w:rsidP="00634484">
      <w:pPr>
        <w:rPr>
          <w:sz w:val="32"/>
          <w:szCs w:val="32"/>
        </w:rPr>
      </w:pPr>
    </w:p>
    <w:p w14:paraId="1482269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Record flow completion time</w:t>
      </w:r>
    </w:p>
    <w:p w14:paraId="600E2885" w14:textId="77777777" w:rsidR="00634484" w:rsidRPr="00634484" w:rsidRDefault="00634484" w:rsidP="00634484">
      <w:pPr>
        <w:rPr>
          <w:sz w:val="32"/>
          <w:szCs w:val="32"/>
        </w:rPr>
      </w:pPr>
    </w:p>
    <w:p w14:paraId="1A3557B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Perform common cleanup</w:t>
      </w:r>
    </w:p>
    <w:p w14:paraId="0B73332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AF39F32">
          <v:rect id="_x0000_i1142" style="width:0;height:1.5pt" o:hralign="center" o:hrstd="t" o:hr="t" fillcolor="#a0a0a0" stroked="f"/>
        </w:pict>
      </w:r>
    </w:p>
    <w:p w14:paraId="5D7DCB3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118. Example</w:t>
      </w:r>
    </w:p>
    <w:p w14:paraId="3DEAB0D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we had:</w:t>
      </w:r>
    </w:p>
    <w:p w14:paraId="6F8FCF9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Processing = Yes</w:t>
      </w:r>
    </w:p>
    <w:p w14:paraId="7B1CEF9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at start:</w:t>
      </w:r>
    </w:p>
    <w:p w14:paraId="20202BD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Finally can set:</w:t>
      </w:r>
    </w:p>
    <w:p w14:paraId="0D3E31D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Processing = No</w:t>
      </w:r>
    </w:p>
    <w:p w14:paraId="260BE0ED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F2EF191">
          <v:rect id="_x0000_i1143" style="width:0;height:1.5pt" o:hralign="center" o:hrstd="t" o:hr="t" fillcolor="#a0a0a0" stroked="f"/>
        </w:pict>
      </w:r>
    </w:p>
    <w:p w14:paraId="30C09E5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119. Important</w:t>
      </w:r>
    </w:p>
    <w:p w14:paraId="6886686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Do not put:</w:t>
      </w:r>
    </w:p>
    <w:p w14:paraId="0761507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Success-only notifications</w:t>
      </w:r>
    </w:p>
    <w:p w14:paraId="3B583BB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 Finally.</w:t>
      </w:r>
    </w:p>
    <w:p w14:paraId="42F7E9E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Finally may run after:</w:t>
      </w:r>
    </w:p>
    <w:p w14:paraId="3BD5C1A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Failure.</w:t>
      </w:r>
    </w:p>
    <w:p w14:paraId="1273D38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6F62E8E">
          <v:rect id="_x0000_i1144" style="width:0;height:1.5pt" o:hralign="center" o:hrstd="t" o:hr="t" fillcolor="#a0a0a0" stroked="f"/>
        </w:pict>
      </w:r>
    </w:p>
    <w:p w14:paraId="0085C48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AL — SICK LEAVE BUSINESS RULE</w:t>
      </w:r>
    </w:p>
    <w:p w14:paraId="26D1E9A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120. New Requirement</w:t>
      </w:r>
    </w:p>
    <w:p w14:paraId="5DFE823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HR policy for this training system:</w:t>
      </w:r>
    </w:p>
    <w:p w14:paraId="07D7553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Sick Leave exceeds 3 calendar days, notify HR that supporting documentation may be required.</w:t>
      </w:r>
    </w:p>
    <w:p w14:paraId="6AEBC756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D64C020">
          <v:rect id="_x0000_i1145" style="width:0;height:1.5pt" o:hralign="center" o:hrstd="t" o:hr="t" fillcolor="#a0a0a0" stroked="f"/>
        </w:pict>
      </w:r>
    </w:p>
    <w:p w14:paraId="724B113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121. Logic</w:t>
      </w:r>
    </w:p>
    <w:p w14:paraId="44E08F9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Type = Sick Leave</w:t>
      </w:r>
    </w:p>
    <w:p w14:paraId="75F1BCF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AND</w:t>
      </w:r>
    </w:p>
    <w:p w14:paraId="55EB4E8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Number of Days &gt; 3</w:t>
      </w:r>
    </w:p>
    <w:p w14:paraId="3F2FB7F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|</w:t>
      </w:r>
    </w:p>
    <w:p w14:paraId="24B0E69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v</w:t>
      </w:r>
    </w:p>
    <w:p w14:paraId="318B8F6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Notify HR</w:t>
      </w:r>
    </w:p>
    <w:p w14:paraId="5209BDCF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D2B4A7E">
          <v:rect id="_x0000_i1146" style="width:0;height:1.5pt" o:hralign="center" o:hrstd="t" o:hr="t" fillcolor="#a0a0a0" stroked="f"/>
        </w:pict>
      </w:r>
    </w:p>
    <w:p w14:paraId="5AC3820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AM — GET LEAVE TYPE</w:t>
      </w:r>
    </w:p>
    <w:p w14:paraId="1960C3A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122. Leave Request Contains</w:t>
      </w:r>
    </w:p>
    <w:p w14:paraId="303EA77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Type Lookup</w:t>
      </w:r>
    </w:p>
    <w:p w14:paraId="6EABA39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To reliably obtain:</w:t>
      </w:r>
    </w:p>
    <w:p w14:paraId="49AF175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Type Name</w:t>
      </w:r>
    </w:p>
    <w:p w14:paraId="5D1F55D2" w14:textId="77777777" w:rsidR="00634484" w:rsidRPr="00634484" w:rsidRDefault="00634484" w:rsidP="00634484">
      <w:pPr>
        <w:rPr>
          <w:sz w:val="32"/>
          <w:szCs w:val="32"/>
        </w:rPr>
      </w:pPr>
    </w:p>
    <w:p w14:paraId="162C44B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Requires Documentation</w:t>
      </w:r>
    </w:p>
    <w:p w14:paraId="3B55CC4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add:</w:t>
      </w:r>
    </w:p>
    <w:p w14:paraId="658A431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Get a row by ID</w:t>
      </w:r>
    </w:p>
    <w:p w14:paraId="043CA2E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for:</w:t>
      </w:r>
    </w:p>
    <w:p w14:paraId="2542075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Leave Type</w:t>
      </w:r>
    </w:p>
    <w:p w14:paraId="7120F19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those values aren't already available from the triggering data.</w:t>
      </w:r>
    </w:p>
    <w:p w14:paraId="17E03AC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Rename:</w:t>
      </w:r>
    </w:p>
    <w:p w14:paraId="103B4B0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Get Leave Type</w:t>
      </w:r>
    </w:p>
    <w:p w14:paraId="4DBAB6A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0D58675">
          <v:rect id="_x0000_i1147" style="width:0;height:1.5pt" o:hralign="center" o:hrstd="t" o:hr="t" fillcolor="#a0a0a0" stroked="f"/>
        </w:pict>
      </w:r>
    </w:p>
    <w:p w14:paraId="0EFE978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123. Output</w:t>
      </w:r>
    </w:p>
    <w:p w14:paraId="58074AD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2ACDFFA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Type Name:</w:t>
      </w:r>
    </w:p>
    <w:p w14:paraId="3BD6823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Sick Leave</w:t>
      </w:r>
    </w:p>
    <w:p w14:paraId="2F4D4C52" w14:textId="77777777" w:rsidR="00634484" w:rsidRPr="00634484" w:rsidRDefault="00634484" w:rsidP="00634484">
      <w:pPr>
        <w:rPr>
          <w:sz w:val="32"/>
          <w:szCs w:val="32"/>
        </w:rPr>
      </w:pPr>
    </w:p>
    <w:p w14:paraId="4375BA4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Maximum Days:</w:t>
      </w:r>
    </w:p>
    <w:p w14:paraId="16793E5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10</w:t>
      </w:r>
    </w:p>
    <w:p w14:paraId="4459810C" w14:textId="77777777" w:rsidR="00634484" w:rsidRPr="00634484" w:rsidRDefault="00634484" w:rsidP="00634484">
      <w:pPr>
        <w:rPr>
          <w:sz w:val="32"/>
          <w:szCs w:val="32"/>
        </w:rPr>
      </w:pPr>
    </w:p>
    <w:p w14:paraId="38B8835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Requires Documentation:</w:t>
      </w:r>
    </w:p>
    <w:p w14:paraId="1993CCF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Yes</w:t>
      </w:r>
    </w:p>
    <w:p w14:paraId="562A0AB2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A9429AC">
          <v:rect id="_x0000_i1148" style="width:0;height:1.5pt" o:hralign="center" o:hrstd="t" o:hr="t" fillcolor="#a0a0a0" stroked="f"/>
        </w:pict>
      </w:r>
    </w:p>
    <w:p w14:paraId="25E9440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AN — COMPOSE NUMBER OF DAYS</w:t>
      </w:r>
    </w:p>
    <w:p w14:paraId="00E29F1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124. Existing Field</w:t>
      </w:r>
    </w:p>
    <w:p w14:paraId="10FD650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Day 3 created:</w:t>
      </w:r>
    </w:p>
    <w:p w14:paraId="6419C88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Number of Days.</w:t>
      </w:r>
    </w:p>
    <w:p w14:paraId="4C2F12F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 that value when populated reliably.</w:t>
      </w:r>
    </w:p>
    <w:p w14:paraId="44F6573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 a fallback training expression, date difference may also be calculated.</w:t>
      </w:r>
    </w:p>
    <w:p w14:paraId="397C53D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10F65EE">
          <v:rect id="_x0000_i1149" style="width:0;height:1.5pt" o:hralign="center" o:hrstd="t" o:hr="t" fillcolor="#a0a0a0" stroked="f"/>
        </w:pict>
      </w:r>
    </w:p>
    <w:p w14:paraId="71A817F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125. Business Rule</w:t>
      </w:r>
    </w:p>
    <w:p w14:paraId="58AB806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Condition:</w:t>
      </w:r>
    </w:p>
    <w:p w14:paraId="466988A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Leave Type Name = Sick Leave</w:t>
      </w:r>
    </w:p>
    <w:p w14:paraId="59ACEA2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AND:</w:t>
      </w:r>
    </w:p>
    <w:p w14:paraId="599EBDF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Number of Days &gt; 3</w:t>
      </w:r>
    </w:p>
    <w:p w14:paraId="39E9AB1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6C62904">
          <v:rect id="_x0000_i1150" style="width:0;height:1.5pt" o:hralign="center" o:hrstd="t" o:hr="t" fillcolor="#a0a0a0" stroked="f"/>
        </w:pict>
      </w:r>
    </w:p>
    <w:p w14:paraId="5455FB8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AO — CONDITION IMPLEMENTATION</w:t>
      </w:r>
    </w:p>
    <w:p w14:paraId="019E75C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126. Designer Version</w:t>
      </w:r>
    </w:p>
    <w:p w14:paraId="37184A8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Condition:</w:t>
      </w:r>
    </w:p>
    <w:p w14:paraId="39F0CA1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Type Name</w:t>
      </w:r>
    </w:p>
    <w:p w14:paraId="65864CA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is equal to</w:t>
      </w:r>
    </w:p>
    <w:p w14:paraId="6C38144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Sick Leave</w:t>
      </w:r>
    </w:p>
    <w:p w14:paraId="3E7012E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AND:</w:t>
      </w:r>
    </w:p>
    <w:p w14:paraId="6C914F6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Number of Days</w:t>
      </w:r>
    </w:p>
    <w:p w14:paraId="1DA0F4F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is greater than</w:t>
      </w:r>
    </w:p>
    <w:p w14:paraId="42E1B49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3</w:t>
      </w:r>
    </w:p>
    <w:p w14:paraId="67D8F18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B2031DB">
          <v:rect id="_x0000_i1151" style="width:0;height:1.5pt" o:hralign="center" o:hrstd="t" o:hr="t" fillcolor="#a0a0a0" stroked="f"/>
        </w:pict>
      </w:r>
    </w:p>
    <w:p w14:paraId="08B75DA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127. Expression Version</w:t>
      </w:r>
    </w:p>
    <w:p w14:paraId="7D90A8A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Conceptually:</w:t>
      </w:r>
    </w:p>
    <w:p w14:paraId="31A4135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and(</w:t>
      </w:r>
    </w:p>
    <w:p w14:paraId="7E86113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equals(</w:t>
      </w:r>
    </w:p>
    <w:p w14:paraId="784F88C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&lt;Leave Type Name&gt;,</w:t>
      </w:r>
    </w:p>
    <w:p w14:paraId="1E3F28D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'Sick Leave'</w:t>
      </w:r>
    </w:p>
    <w:p w14:paraId="780D8A6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),</w:t>
      </w:r>
    </w:p>
    <w:p w14:paraId="3A837F4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 greater(</w:t>
      </w:r>
    </w:p>
    <w:p w14:paraId="61B6124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int(&lt;Number of Days&gt;),</w:t>
      </w:r>
    </w:p>
    <w:p w14:paraId="20E7AE3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3</w:t>
      </w:r>
    </w:p>
    <w:p w14:paraId="73145DC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)</w:t>
      </w:r>
    </w:p>
    <w:p w14:paraId="6F5FAD8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44902FDD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D256943">
          <v:rect id="_x0000_i1152" style="width:0;height:1.5pt" o:hralign="center" o:hrstd="t" o:hr="t" fillcolor="#a0a0a0" stroked="f"/>
        </w:pict>
      </w:r>
    </w:p>
    <w:p w14:paraId="6A8910D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128. Why int()?</w:t>
      </w:r>
    </w:p>
    <w:p w14:paraId="2757127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a value arrives as text but represents a number:</w:t>
      </w:r>
    </w:p>
    <w:p w14:paraId="526C58B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'5'</w:t>
      </w:r>
    </w:p>
    <w:p w14:paraId="219342A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int() converts it to:</w:t>
      </w:r>
    </w:p>
    <w:p w14:paraId="297033D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5</w:t>
      </w:r>
    </w:p>
    <w:p w14:paraId="50829E8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 conversion only when the actual input type requires it.</w:t>
      </w:r>
    </w:p>
    <w:p w14:paraId="3E082A1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F440CDB">
          <v:rect id="_x0000_i1153" style="width:0;height:1.5pt" o:hralign="center" o:hrstd="t" o:hr="t" fillcolor="#a0a0a0" stroked="f"/>
        </w:pict>
      </w:r>
    </w:p>
    <w:p w14:paraId="5A444D2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AP — HR NOTIFICATION</w:t>
      </w:r>
    </w:p>
    <w:p w14:paraId="0951FC3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129. If Yes</w:t>
      </w:r>
    </w:p>
    <w:p w14:paraId="2944776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Send HR:</w:t>
      </w:r>
    </w:p>
    <w:p w14:paraId="42A6A76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Sick Leave Documentation Review Required</w:t>
      </w:r>
    </w:p>
    <w:p w14:paraId="0E71F31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0ADD50C">
          <v:rect id="_x0000_i1154" style="width:0;height:1.5pt" o:hralign="center" o:hrstd="t" o:hr="t" fillcolor="#a0a0a0" stroked="f"/>
        </w:pict>
      </w:r>
    </w:p>
    <w:p w14:paraId="448781D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130. Email Example</w:t>
      </w:r>
    </w:p>
    <w:p w14:paraId="1D8BD4D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Sick Leave Documentation Review</w:t>
      </w:r>
    </w:p>
    <w:p w14:paraId="18711280" w14:textId="77777777" w:rsidR="00634484" w:rsidRPr="00634484" w:rsidRDefault="00634484" w:rsidP="00634484">
      <w:pPr>
        <w:rPr>
          <w:sz w:val="32"/>
          <w:szCs w:val="32"/>
        </w:rPr>
      </w:pPr>
    </w:p>
    <w:p w14:paraId="44DF7C8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Employee:</w:t>
      </w:r>
    </w:p>
    <w:p w14:paraId="4CB96AE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Hana Tesfaye</w:t>
      </w:r>
    </w:p>
    <w:p w14:paraId="00475001" w14:textId="77777777" w:rsidR="00634484" w:rsidRPr="00634484" w:rsidRDefault="00634484" w:rsidP="00634484">
      <w:pPr>
        <w:rPr>
          <w:sz w:val="32"/>
          <w:szCs w:val="32"/>
        </w:rPr>
      </w:pPr>
    </w:p>
    <w:p w14:paraId="4AD4E44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Request:</w:t>
      </w:r>
    </w:p>
    <w:p w14:paraId="6446F85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LR-000125</w:t>
      </w:r>
    </w:p>
    <w:p w14:paraId="11B2542A" w14:textId="77777777" w:rsidR="00634484" w:rsidRPr="00634484" w:rsidRDefault="00634484" w:rsidP="00634484">
      <w:pPr>
        <w:rPr>
          <w:sz w:val="32"/>
          <w:szCs w:val="32"/>
        </w:rPr>
      </w:pPr>
    </w:p>
    <w:p w14:paraId="01537CF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Dates:</w:t>
      </w:r>
    </w:p>
    <w:p w14:paraId="7AEDE1E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12 Oct 2026 – 16 Oct 2026</w:t>
      </w:r>
    </w:p>
    <w:p w14:paraId="130124E8" w14:textId="77777777" w:rsidR="00634484" w:rsidRPr="00634484" w:rsidRDefault="00634484" w:rsidP="00634484">
      <w:pPr>
        <w:rPr>
          <w:sz w:val="32"/>
          <w:szCs w:val="32"/>
        </w:rPr>
      </w:pPr>
    </w:p>
    <w:p w14:paraId="2DF1953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Number of Days:</w:t>
      </w:r>
    </w:p>
    <w:p w14:paraId="27F592D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5</w:t>
      </w:r>
    </w:p>
    <w:p w14:paraId="130FA06C" w14:textId="77777777" w:rsidR="00634484" w:rsidRPr="00634484" w:rsidRDefault="00634484" w:rsidP="00634484">
      <w:pPr>
        <w:rPr>
          <w:sz w:val="32"/>
          <w:szCs w:val="32"/>
        </w:rPr>
      </w:pPr>
    </w:p>
    <w:p w14:paraId="5989FFF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This Sick Leave request exceeds 3 days.</w:t>
      </w:r>
    </w:p>
    <w:p w14:paraId="1E2C769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Please review whether supporting documentation is required.</w:t>
      </w:r>
    </w:p>
    <w:p w14:paraId="2ACDBDD2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7D2FCA2">
          <v:rect id="_x0000_i1155" style="width:0;height:1.5pt" o:hralign="center" o:hrstd="t" o:hr="t" fillcolor="#a0a0a0" stroked="f"/>
        </w:pict>
      </w:r>
    </w:p>
    <w:p w14:paraId="31F7E1A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131. Important Wording</w:t>
      </w:r>
    </w:p>
    <w:p w14:paraId="0D989EA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Do not automatically say:</w:t>
      </w:r>
    </w:p>
    <w:p w14:paraId="330A73F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Employee violated policy.</w:t>
      </w:r>
    </w:p>
    <w:p w14:paraId="330F664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 automation is simply identifying:</w:t>
      </w:r>
    </w:p>
    <w:p w14:paraId="70D4922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 review requirement.</w:t>
      </w:r>
    </w:p>
    <w:p w14:paraId="25F8D25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432B370">
          <v:rect id="_x0000_i1156" style="width:0;height:1.5pt" o:hralign="center" o:hrstd="t" o:hr="t" fillcolor="#a0a0a0" stroked="f"/>
        </w:pict>
      </w:r>
    </w:p>
    <w:p w14:paraId="55AB2A1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AQ — WHERE SHOULD HR CHECK OCCUR?</w:t>
      </w:r>
    </w:p>
    <w:p w14:paraId="227B0C0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132. Option A</w:t>
      </w:r>
    </w:p>
    <w:p w14:paraId="65882CB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Before Manager Approval:</w:t>
      </w:r>
    </w:p>
    <w:p w14:paraId="34279A8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Submitted</w:t>
      </w:r>
    </w:p>
    <w:p w14:paraId="6E61170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|</w:t>
      </w:r>
    </w:p>
    <w:p w14:paraId="1DBD081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+---- Notify HR</w:t>
      </w:r>
    </w:p>
    <w:p w14:paraId="77EB215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|</w:t>
      </w:r>
    </w:p>
    <w:p w14:paraId="126B8E3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v</w:t>
      </w:r>
    </w:p>
    <w:p w14:paraId="433B3B5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 Approval</w:t>
      </w:r>
    </w:p>
    <w:p w14:paraId="525FE892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81A8855">
          <v:rect id="_x0000_i1157" style="width:0;height:1.5pt" o:hralign="center" o:hrstd="t" o:hr="t" fillcolor="#a0a0a0" stroked="f"/>
        </w:pict>
      </w:r>
    </w:p>
    <w:p w14:paraId="446A07D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133. Option B</w:t>
      </w:r>
    </w:p>
    <w:p w14:paraId="32BAFAE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After Manager Approval:</w:t>
      </w:r>
    </w:p>
    <w:p w14:paraId="4A37395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Approved</w:t>
      </w:r>
    </w:p>
    <w:p w14:paraId="439EBF6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|</w:t>
      </w:r>
    </w:p>
    <w:p w14:paraId="3C20B5B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+---- Notify HR</w:t>
      </w:r>
    </w:p>
    <w:p w14:paraId="4DE91B2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CED0B02">
          <v:rect id="_x0000_i1158" style="width:0;height:1.5pt" o:hralign="center" o:hrstd="t" o:hr="t" fillcolor="#a0a0a0" stroked="f"/>
        </w:pict>
      </w:r>
    </w:p>
    <w:p w14:paraId="02C2AA6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134. Training Choice</w:t>
      </w:r>
    </w:p>
    <w:p w14:paraId="01106DC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6E50AA9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After Approval</w:t>
      </w:r>
    </w:p>
    <w:p w14:paraId="27AD22E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 today's exercise.</w:t>
      </w:r>
    </w:p>
    <w:p w14:paraId="38213D5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Why?</w:t>
      </w:r>
    </w:p>
    <w:p w14:paraId="6E3B976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HR documentation processing matters primarily for:</w:t>
      </w:r>
    </w:p>
    <w:p w14:paraId="7F2D732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 approved Sick Leave request</w:t>
      </w:r>
    </w:p>
    <w:p w14:paraId="0DA8C7A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 this simplified business model.</w:t>
      </w:r>
    </w:p>
    <w:p w14:paraId="1EFF91E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CCC154E">
          <v:rect id="_x0000_i1159" style="width:0;height:1.5pt" o:hralign="center" o:hrstd="t" o:hr="t" fillcolor="#a0a0a0" stroked="f"/>
        </w:pict>
      </w:r>
    </w:p>
    <w:p w14:paraId="4D8D350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135. Alternative</w:t>
      </w:r>
    </w:p>
    <w:p w14:paraId="3D37BC1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Organizations may require HR review:</w:t>
      </w:r>
    </w:p>
    <w:p w14:paraId="1E37657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Before manager approval</w:t>
      </w:r>
    </w:p>
    <w:p w14:paraId="4E3C7F6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 as a separate approval stage.</w:t>
      </w:r>
    </w:p>
    <w:p w14:paraId="01EFEE2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Business process determines:</w:t>
      </w:r>
    </w:p>
    <w:p w14:paraId="6C902B4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Correct order.</w:t>
      </w:r>
    </w:p>
    <w:p w14:paraId="71DA20B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C5A3969">
          <v:rect id="_x0000_i1160" style="width:0;height:1.5pt" o:hralign="center" o:hrstd="t" o:hr="t" fillcolor="#a0a0a0" stroked="f"/>
        </w:pict>
      </w:r>
    </w:p>
    <w:p w14:paraId="5825BAB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AR — SWITCH EXERCISE</w:t>
      </w:r>
    </w:p>
    <w:p w14:paraId="3A78B4C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136. Add Switch</w:t>
      </w:r>
    </w:p>
    <w:p w14:paraId="43BD10C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After approval, Switch on:</w:t>
      </w:r>
    </w:p>
    <w:p w14:paraId="4738DF1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Leave Type Name.</w:t>
      </w:r>
    </w:p>
    <w:p w14:paraId="6BD305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Cases:</w:t>
      </w:r>
    </w:p>
    <w:p w14:paraId="197722B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Annual Leave</w:t>
      </w:r>
    </w:p>
    <w:p w14:paraId="0A7C8F58" w14:textId="77777777" w:rsidR="00634484" w:rsidRPr="00634484" w:rsidRDefault="00634484" w:rsidP="00634484">
      <w:pPr>
        <w:rPr>
          <w:sz w:val="32"/>
          <w:szCs w:val="32"/>
        </w:rPr>
      </w:pPr>
    </w:p>
    <w:p w14:paraId="6793DEE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Sick Leave</w:t>
      </w:r>
    </w:p>
    <w:p w14:paraId="2EDB7679" w14:textId="77777777" w:rsidR="00634484" w:rsidRPr="00634484" w:rsidRDefault="00634484" w:rsidP="00634484">
      <w:pPr>
        <w:rPr>
          <w:sz w:val="32"/>
          <w:szCs w:val="32"/>
        </w:rPr>
      </w:pPr>
    </w:p>
    <w:p w14:paraId="345CD40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Emergency Leave</w:t>
      </w:r>
    </w:p>
    <w:p w14:paraId="683EE2BD" w14:textId="77777777" w:rsidR="00634484" w:rsidRPr="00634484" w:rsidRDefault="00634484" w:rsidP="00634484">
      <w:pPr>
        <w:rPr>
          <w:sz w:val="32"/>
          <w:szCs w:val="32"/>
        </w:rPr>
      </w:pPr>
    </w:p>
    <w:p w14:paraId="4F8D507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Unpaid Leave</w:t>
      </w:r>
    </w:p>
    <w:p w14:paraId="7B54BCF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C595685">
          <v:rect id="_x0000_i1161" style="width:0;height:1.5pt" o:hralign="center" o:hrstd="t" o:hr="t" fillcolor="#a0a0a0" stroked="f"/>
        </w:pict>
      </w:r>
    </w:p>
    <w:p w14:paraId="7CE26AD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137. Annual Leave</w:t>
      </w:r>
    </w:p>
    <w:p w14:paraId="1529473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Possible action:</w:t>
      </w:r>
    </w:p>
    <w:p w14:paraId="6B9E01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 additional action</w:t>
      </w:r>
    </w:p>
    <w:p w14:paraId="279CAFB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A592360">
          <v:rect id="_x0000_i1162" style="width:0;height:1.5pt" o:hralign="center" o:hrstd="t" o:hr="t" fillcolor="#a0a0a0" stroked="f"/>
        </w:pict>
      </w:r>
    </w:p>
    <w:p w14:paraId="410DC9B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138. Sick Leave</w:t>
      </w:r>
    </w:p>
    <w:p w14:paraId="49010B5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Run:</w:t>
      </w:r>
    </w:p>
    <w:p w14:paraId="481DAF0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More-than-3-days check.</w:t>
      </w:r>
    </w:p>
    <w:p w14:paraId="35CF600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8AF0BC3">
          <v:rect id="_x0000_i1163" style="width:0;height:1.5pt" o:hralign="center" o:hrstd="t" o:hr="t" fillcolor="#a0a0a0" stroked="f"/>
        </w:pict>
      </w:r>
    </w:p>
    <w:p w14:paraId="6FA3BBE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139. Emergency Leave</w:t>
      </w:r>
    </w:p>
    <w:p w14:paraId="776C016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Optional:</w:t>
      </w:r>
    </w:p>
    <w:p w14:paraId="057DC14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Notify HR:</w:t>
      </w:r>
    </w:p>
    <w:p w14:paraId="446C8EF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Emergency Leave approved.</w:t>
      </w:r>
    </w:p>
    <w:p w14:paraId="13B49EB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E633BA3">
          <v:rect id="_x0000_i1164" style="width:0;height:1.5pt" o:hralign="center" o:hrstd="t" o:hr="t" fillcolor="#a0a0a0" stroked="f"/>
        </w:pict>
      </w:r>
    </w:p>
    <w:p w14:paraId="1339092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140. Unpaid Leave</w:t>
      </w:r>
    </w:p>
    <w:p w14:paraId="0E1FF12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Optional future action:</w:t>
      </w:r>
    </w:p>
    <w:p w14:paraId="7A727D6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Notify Payroll.</w:t>
      </w:r>
    </w:p>
    <w:p w14:paraId="15414F9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FF3C988">
          <v:rect id="_x0000_i1165" style="width:0;height:1.5pt" o:hralign="center" o:hrstd="t" o:hr="t" fillcolor="#a0a0a0" stroked="f"/>
        </w:pict>
      </w:r>
    </w:p>
    <w:p w14:paraId="0596AA2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141. Why Useful?</w:t>
      </w:r>
    </w:p>
    <w:p w14:paraId="00093A7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Switch gives the process room to grow:</w:t>
      </w:r>
    </w:p>
    <w:p w14:paraId="7D137FA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Type</w:t>
      </w:r>
    </w:p>
    <w:p w14:paraId="70140C0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|</w:t>
      </w:r>
    </w:p>
    <w:p w14:paraId="4C1DFCD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v</w:t>
      </w:r>
    </w:p>
    <w:p w14:paraId="3579F35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Different Post-Approval Processing</w:t>
      </w:r>
    </w:p>
    <w:p w14:paraId="227A0B2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6876734">
          <v:rect id="_x0000_i1166" style="width:0;height:1.5pt" o:hralign="center" o:hrstd="t" o:hr="t" fillcolor="#a0a0a0" stroked="f"/>
        </w:pict>
      </w:r>
    </w:p>
    <w:p w14:paraId="3F0AC53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AS — COMPOSE FORMATTED DATES</w:t>
      </w:r>
    </w:p>
    <w:p w14:paraId="1B3D887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142. Create</w:t>
      </w:r>
    </w:p>
    <w:p w14:paraId="22A9AFE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Compose — Formatted Start Date</w:t>
      </w:r>
    </w:p>
    <w:p w14:paraId="62CED76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3429C4F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formatDateTime(</w:t>
      </w:r>
    </w:p>
    <w:p w14:paraId="4175DC9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&lt;Start Date&gt;,</w:t>
      </w:r>
    </w:p>
    <w:p w14:paraId="619C9B2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'dd MMM yyyy'</w:t>
      </w:r>
    </w:p>
    <w:p w14:paraId="4FF8B1C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12CA241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38F3F62">
          <v:rect id="_x0000_i1167" style="width:0;height:1.5pt" o:hralign="center" o:hrstd="t" o:hr="t" fillcolor="#a0a0a0" stroked="f"/>
        </w:pict>
      </w:r>
    </w:p>
    <w:p w14:paraId="6FD79B0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143. Create</w:t>
      </w:r>
    </w:p>
    <w:p w14:paraId="3D62AA5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Compose — Formatted End Date</w:t>
      </w:r>
    </w:p>
    <w:p w14:paraId="0D2CB26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 similar expression.</w:t>
      </w:r>
    </w:p>
    <w:p w14:paraId="06C3FB9F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97F786D">
          <v:rect id="_x0000_i1168" style="width:0;height:1.5pt" o:hralign="center" o:hrstd="t" o:hr="t" fillcolor="#a0a0a0" stroked="f"/>
        </w:pict>
      </w:r>
    </w:p>
    <w:p w14:paraId="2798C81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144. Reuse</w:t>
      </w:r>
    </w:p>
    <w:p w14:paraId="2B40350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Now HR email can use:</w:t>
      </w:r>
    </w:p>
    <w:p w14:paraId="59401DB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Formatted Start Date</w:t>
      </w:r>
    </w:p>
    <w:p w14:paraId="0BC2030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instead of repeating formatting logic.</w:t>
      </w:r>
    </w:p>
    <w:p w14:paraId="2CFBDB52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A3BE807">
          <v:rect id="_x0000_i1169" style="width:0;height:1.5pt" o:hralign="center" o:hrstd="t" o:hr="t" fillcolor="#a0a0a0" stroked="f"/>
        </w:pict>
      </w:r>
    </w:p>
    <w:p w14:paraId="5519AB3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AT — NOTIFICATION FALLBACK</w:t>
      </w:r>
    </w:p>
    <w:p w14:paraId="54CA08F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145. Manager Comment</w:t>
      </w:r>
    </w:p>
    <w:p w14:paraId="65C6B71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136B7CA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coalesce(</w:t>
      </w:r>
    </w:p>
    <w:p w14:paraId="1D9AA19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&lt;Approval Comment&gt;,</w:t>
      </w:r>
    </w:p>
    <w:p w14:paraId="5036B05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'No manager comment was provided.'</w:t>
      </w:r>
    </w:p>
    <w:p w14:paraId="5D16FAA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)</w:t>
      </w:r>
    </w:p>
    <w:p w14:paraId="559BA43A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7414D1A">
          <v:rect id="_x0000_i1170" style="width:0;height:1.5pt" o:hralign="center" o:hrstd="t" o:hr="t" fillcolor="#a0a0a0" stroked="f"/>
        </w:pict>
      </w:r>
    </w:p>
    <w:p w14:paraId="4EF815B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146. Why?</w:t>
      </w:r>
    </w:p>
    <w:p w14:paraId="1E65123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Employee notification should not display:</w:t>
      </w:r>
    </w:p>
    <w:p w14:paraId="2678F64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 comment:</w:t>
      </w:r>
    </w:p>
    <w:p w14:paraId="098C5537" w14:textId="77777777" w:rsidR="00634484" w:rsidRPr="00634484" w:rsidRDefault="00634484" w:rsidP="00634484">
      <w:pPr>
        <w:rPr>
          <w:sz w:val="32"/>
          <w:szCs w:val="32"/>
        </w:rPr>
      </w:pPr>
    </w:p>
    <w:p w14:paraId="67ADCF8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null</w:t>
      </w:r>
    </w:p>
    <w:p w14:paraId="11FF893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F37C240">
          <v:rect id="_x0000_i1171" style="width:0;height:1.5pt" o:hralign="center" o:hrstd="t" o:hr="t" fillcolor="#a0a0a0" stroked="f"/>
        </w:pict>
      </w:r>
    </w:p>
    <w:p w14:paraId="13400A0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AU — APPLY TO EACH PRACTICAL EXERCISE</w:t>
      </w:r>
    </w:p>
    <w:p w14:paraId="1ACC87F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147. Scenario</w:t>
      </w:r>
    </w:p>
    <w:p w14:paraId="338963D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HR wants notifications sent to multiple configured recipients.</w:t>
      </w:r>
    </w:p>
    <w:p w14:paraId="38C785F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Training array:</w:t>
      </w:r>
    </w:p>
    <w:p w14:paraId="596B5FA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HR Manager</w:t>
      </w:r>
    </w:p>
    <w:p w14:paraId="07413402" w14:textId="77777777" w:rsidR="00634484" w:rsidRPr="00634484" w:rsidRDefault="00634484" w:rsidP="00634484">
      <w:pPr>
        <w:rPr>
          <w:sz w:val="32"/>
          <w:szCs w:val="32"/>
        </w:rPr>
      </w:pPr>
    </w:p>
    <w:p w14:paraId="6B74D5E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HR Officer</w:t>
      </w:r>
    </w:p>
    <w:p w14:paraId="7C3E6943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923E8FF">
          <v:rect id="_x0000_i1172" style="width:0;height:1.5pt" o:hralign="center" o:hrstd="t" o:hr="t" fillcolor="#a0a0a0" stroked="f"/>
        </w:pict>
      </w:r>
    </w:p>
    <w:p w14:paraId="01591CA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148. Recommended Production Model</w:t>
      </w:r>
    </w:p>
    <w:p w14:paraId="52AD59D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Do not hardcode email addresses everywhere.</w:t>
      </w:r>
    </w:p>
    <w:p w14:paraId="5F5C236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Possible configurations:</w:t>
      </w:r>
    </w:p>
    <w:p w14:paraId="6CC8439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Dataverse Notification Recipient table</w:t>
      </w:r>
    </w:p>
    <w:p w14:paraId="59D5279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Microsoft Entra group</w:t>
      </w:r>
    </w:p>
    <w:p w14:paraId="615D50F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Approved shared mailbox</w:t>
      </w:r>
    </w:p>
    <w:p w14:paraId="53F887B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Environment variable</w:t>
      </w:r>
    </w:p>
    <w:p w14:paraId="007AA1B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depending on design.</w:t>
      </w:r>
    </w:p>
    <w:p w14:paraId="7B99B79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1AE26A6">
          <v:rect id="_x0000_i1173" style="width:0;height:1.5pt" o:hralign="center" o:hrstd="t" o:hr="t" fillcolor="#a0a0a0" stroked="f"/>
        </w:pict>
      </w:r>
    </w:p>
    <w:p w14:paraId="5325608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149. Classroom Exercise</w:t>
      </w:r>
    </w:p>
    <w:p w14:paraId="5BF5928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Create a small Array variable:</w:t>
      </w:r>
    </w:p>
    <w:p w14:paraId="770343A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varHRRecipients</w:t>
      </w:r>
    </w:p>
    <w:p w14:paraId="5347F64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containing instructor-approved:</w:t>
      </w:r>
    </w:p>
    <w:p w14:paraId="0ABFBEB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Test addresses.</w:t>
      </w:r>
    </w:p>
    <w:p w14:paraId="7904197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10D87FE">
          <v:rect id="_x0000_i1174" style="width:0;height:1.5pt" o:hralign="center" o:hrstd="t" o:hr="t" fillcolor="#a0a0a0" stroked="f"/>
        </w:pict>
      </w:r>
    </w:p>
    <w:p w14:paraId="2D50EF4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150. Apply to each</w:t>
      </w:r>
    </w:p>
    <w:p w14:paraId="14F8279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varHRRecipients</w:t>
      </w:r>
    </w:p>
    <w:p w14:paraId="0F12EF6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|</w:t>
      </w:r>
    </w:p>
    <w:p w14:paraId="6476C9F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v</w:t>
      </w:r>
    </w:p>
    <w:p w14:paraId="3C2FAFA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Apply to each</w:t>
      </w:r>
    </w:p>
    <w:p w14:paraId="0C724AC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|</w:t>
      </w:r>
    </w:p>
    <w:p w14:paraId="17AA5A4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v</w:t>
      </w:r>
    </w:p>
    <w:p w14:paraId="7D55336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Send Email</w:t>
      </w:r>
    </w:p>
    <w:p w14:paraId="48A29ED6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F270560">
          <v:rect id="_x0000_i1175" style="width:0;height:1.5pt" o:hralign="center" o:hrstd="t" o:hr="t" fillcolor="#a0a0a0" stroked="f"/>
        </w:pict>
      </w:r>
    </w:p>
    <w:p w14:paraId="21B4411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151. Important</w:t>
      </w:r>
    </w:p>
    <w:p w14:paraId="1B322F4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For real HR communication:</w:t>
      </w:r>
    </w:p>
    <w:p w14:paraId="6F4B9BE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Prefer:</w:t>
      </w:r>
    </w:p>
    <w:p w14:paraId="42A94EE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Group/shared destination</w:t>
      </w:r>
    </w:p>
    <w:p w14:paraId="7444C72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appropriate</w:t>
      </w:r>
    </w:p>
    <w:p w14:paraId="0D99688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rather than building unnecessary loops over many individuals.</w:t>
      </w:r>
    </w:p>
    <w:p w14:paraId="514BEDF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705EF24">
          <v:rect id="_x0000_i1176" style="width:0;height:1.5pt" o:hralign="center" o:hrstd="t" o:hr="t" fillcolor="#a0a0a0" stroked="f"/>
        </w:pict>
      </w:r>
    </w:p>
    <w:p w14:paraId="68F4FE4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AV — FLOW EFFICIENCY</w:t>
      </w:r>
    </w:p>
    <w:p w14:paraId="19CC236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152. Bad</w:t>
      </w:r>
    </w:p>
    <w:p w14:paraId="47768A3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List 10,000 Employees</w:t>
      </w:r>
    </w:p>
    <w:p w14:paraId="29A2615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|</w:t>
      </w:r>
    </w:p>
    <w:p w14:paraId="557D00E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v</w:t>
      </w:r>
    </w:p>
    <w:p w14:paraId="37985D8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Apply to each</w:t>
      </w:r>
    </w:p>
    <w:p w14:paraId="6B490C6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|</w:t>
      </w:r>
    </w:p>
    <w:p w14:paraId="6C6E087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v</w:t>
      </w:r>
    </w:p>
    <w:p w14:paraId="54477B7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Find HR Department</w:t>
      </w:r>
    </w:p>
    <w:p w14:paraId="55598EE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9B42BEA">
          <v:rect id="_x0000_i1177" style="width:0;height:1.5pt" o:hralign="center" o:hrstd="t" o:hr="t" fillcolor="#a0a0a0" stroked="f"/>
        </w:pict>
      </w:r>
    </w:p>
    <w:p w14:paraId="67CB1C1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153. Better</w:t>
      </w:r>
    </w:p>
    <w:p w14:paraId="76025E3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List rows</w:t>
      </w:r>
    </w:p>
    <w:p w14:paraId="53E59AC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Filter:</w:t>
      </w:r>
    </w:p>
    <w:p w14:paraId="2A70B27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Department = HR</w:t>
      </w:r>
    </w:p>
    <w:p w14:paraId="407B731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|</w:t>
      </w:r>
    </w:p>
    <w:p w14:paraId="5AFA4C5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v</w:t>
      </w:r>
    </w:p>
    <w:p w14:paraId="4F4F4E1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Process only HR</w:t>
      </w:r>
    </w:p>
    <w:p w14:paraId="3072BF5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Filtering earlier reduces:</w:t>
      </w:r>
    </w:p>
    <w:p w14:paraId="3D22316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Actions and data.</w:t>
      </w:r>
    </w:p>
    <w:p w14:paraId="63CF533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005A92B">
          <v:rect id="_x0000_i1178" style="width:0;height:1.5pt" o:hralign="center" o:hrstd="t" o:hr="t" fillcolor="#a0a0a0" stroked="f"/>
        </w:pict>
      </w:r>
    </w:p>
    <w:p w14:paraId="23B7D09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AW — APPLY TO EACH LIMITS</w:t>
      </w:r>
    </w:p>
    <w:p w14:paraId="5DCA6E3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154. Important Scale Awareness</w:t>
      </w:r>
    </w:p>
    <w:p w14:paraId="39F2749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Apply to each has:</w:t>
      </w:r>
    </w:p>
    <w:p w14:paraId="256FAB6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Platform limits.</w:t>
      </w:r>
    </w:p>
    <w:p w14:paraId="48108E5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Current cloud-flow limits vary by performance profile.</w:t>
      </w:r>
    </w:p>
    <w:p w14:paraId="3E31E20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Students should not design business logic around:</w:t>
      </w:r>
    </w:p>
    <w:p w14:paraId="1AB9A78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We can loop forever.</w:t>
      </w:r>
    </w:p>
    <w:p w14:paraId="5F5D80BF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437A572">
          <v:rect id="_x0000_i1179" style="width:0;height:1.5pt" o:hralign="center" o:hrstd="t" o:hr="t" fillcolor="#a0a0a0" stroked="f"/>
        </w:pict>
      </w:r>
    </w:p>
    <w:p w14:paraId="212105E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155. Better Question</w:t>
      </w:r>
    </w:p>
    <w:p w14:paraId="0AEBC1E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Instead ask:</w:t>
      </w:r>
    </w:p>
    <w:p w14:paraId="1179F4F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Why is this array so large?</w:t>
      </w:r>
    </w:p>
    <w:p w14:paraId="0EB65C01" w14:textId="77777777" w:rsidR="00634484" w:rsidRPr="00634484" w:rsidRDefault="00634484" w:rsidP="00634484">
      <w:pPr>
        <w:rPr>
          <w:sz w:val="32"/>
          <w:szCs w:val="32"/>
        </w:rPr>
      </w:pPr>
    </w:p>
    <w:p w14:paraId="04F44A6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Can I filter earlier?</w:t>
      </w:r>
    </w:p>
    <w:p w14:paraId="2AD772E4" w14:textId="77777777" w:rsidR="00634484" w:rsidRPr="00634484" w:rsidRDefault="00634484" w:rsidP="00634484">
      <w:pPr>
        <w:rPr>
          <w:sz w:val="32"/>
          <w:szCs w:val="32"/>
        </w:rPr>
      </w:pPr>
    </w:p>
    <w:p w14:paraId="265F590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Can the server do aggregation?</w:t>
      </w:r>
    </w:p>
    <w:p w14:paraId="32E6AD2B" w14:textId="77777777" w:rsidR="00634484" w:rsidRPr="00634484" w:rsidRDefault="00634484" w:rsidP="00634484">
      <w:pPr>
        <w:rPr>
          <w:sz w:val="32"/>
          <w:szCs w:val="32"/>
        </w:rPr>
      </w:pPr>
    </w:p>
    <w:p w14:paraId="568E25B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Should this work be split?</w:t>
      </w:r>
    </w:p>
    <w:p w14:paraId="264A7258" w14:textId="77777777" w:rsidR="00634484" w:rsidRPr="00634484" w:rsidRDefault="00634484" w:rsidP="00634484">
      <w:pPr>
        <w:rPr>
          <w:sz w:val="32"/>
          <w:szCs w:val="32"/>
        </w:rPr>
      </w:pPr>
    </w:p>
    <w:p w14:paraId="111153A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Should this be a different architecture?</w:t>
      </w:r>
    </w:p>
    <w:p w14:paraId="60C3755A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5D2E38D">
          <v:rect id="_x0000_i1180" style="width:0;height:1.5pt" o:hralign="center" o:hrstd="t" o:hr="t" fillcolor="#a0a0a0" stroked="f"/>
        </w:pict>
      </w:r>
    </w:p>
    <w:p w14:paraId="4579DA4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AX — RETRY POLICY</w:t>
      </w:r>
    </w:p>
    <w:p w14:paraId="6EB8CFA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156. Transient Failures</w:t>
      </w:r>
    </w:p>
    <w:p w14:paraId="43033A6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Some failures are temporary.</w:t>
      </w:r>
    </w:p>
    <w:p w14:paraId="6DE410E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Examples:</w:t>
      </w:r>
    </w:p>
    <w:p w14:paraId="616A44F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Service temporarily unavailable</w:t>
      </w:r>
    </w:p>
    <w:p w14:paraId="44E39A4E" w14:textId="77777777" w:rsidR="00634484" w:rsidRPr="00634484" w:rsidRDefault="00634484" w:rsidP="00634484">
      <w:pPr>
        <w:rPr>
          <w:sz w:val="32"/>
          <w:szCs w:val="32"/>
        </w:rPr>
      </w:pPr>
    </w:p>
    <w:p w14:paraId="6AA38A7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HTTP 429 throttling</w:t>
      </w:r>
    </w:p>
    <w:p w14:paraId="1F04A352" w14:textId="77777777" w:rsidR="00634484" w:rsidRPr="00634484" w:rsidRDefault="00634484" w:rsidP="00634484">
      <w:pPr>
        <w:rPr>
          <w:sz w:val="32"/>
          <w:szCs w:val="32"/>
        </w:rPr>
      </w:pPr>
    </w:p>
    <w:p w14:paraId="0FFA465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Temporary network issue</w:t>
      </w:r>
    </w:p>
    <w:p w14:paraId="0F68A73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Connectors can support:</w:t>
      </w:r>
    </w:p>
    <w:p w14:paraId="3CE379E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Retry policies.</w:t>
      </w:r>
    </w:p>
    <w:p w14:paraId="7DC8E1C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6706999">
          <v:rect id="_x0000_i1181" style="width:0;height:1.5pt" o:hralign="center" o:hrstd="t" o:hr="t" fillcolor="#a0a0a0" stroked="f"/>
        </w:pict>
      </w:r>
    </w:p>
    <w:p w14:paraId="1E8B162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157. Important</w:t>
      </w:r>
    </w:p>
    <w:p w14:paraId="58DD446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Don't blindly retry:</w:t>
      </w:r>
    </w:p>
    <w:p w14:paraId="3B96481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Permanent failures.</w:t>
      </w:r>
    </w:p>
    <w:p w14:paraId="0F593D7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Example:</w:t>
      </w:r>
    </w:p>
    <w:p w14:paraId="6D97587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Invalid email address</w:t>
      </w:r>
    </w:p>
    <w:p w14:paraId="6229B87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Retrying 20 times doesn't fix:</w:t>
      </w:r>
    </w:p>
    <w:p w14:paraId="7596114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Bad data.</w:t>
      </w:r>
    </w:p>
    <w:p w14:paraId="1921DA8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18FD018">
          <v:rect id="_x0000_i1182" style="width:0;height:1.5pt" o:hralign="center" o:hrstd="t" o:hr="t" fillcolor="#a0a0a0" stroked="f"/>
        </w:pict>
      </w:r>
    </w:p>
    <w:p w14:paraId="42C8A80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158. Retry Categories</w:t>
      </w:r>
    </w:p>
    <w:p w14:paraId="26E32FF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Transient</w:t>
      </w:r>
    </w:p>
    <w:p w14:paraId="74B3261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Could succeed later.</w:t>
      </w:r>
    </w:p>
    <w:p w14:paraId="17CA002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Permanent</w:t>
      </w:r>
    </w:p>
    <w:p w14:paraId="3B7494E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Requires:</w:t>
      </w:r>
    </w:p>
    <w:p w14:paraId="02827A9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Data/configuration correction.</w:t>
      </w:r>
    </w:p>
    <w:p w14:paraId="62A54CDD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52F2DCB">
          <v:rect id="_x0000_i1183" style="width:0;height:1.5pt" o:hralign="center" o:hrstd="t" o:hr="t" fillcolor="#a0a0a0" stroked="f"/>
        </w:pict>
      </w:r>
    </w:p>
    <w:p w14:paraId="7A82B6F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AY — TERMINATE AFTER CATCH</w:t>
      </w:r>
    </w:p>
    <w:p w14:paraId="03B21C2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159. Catch Complete</w:t>
      </w:r>
    </w:p>
    <w:p w14:paraId="62EF499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After:</w:t>
      </w:r>
    </w:p>
    <w:p w14:paraId="10E78AB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Logging</w:t>
      </w:r>
    </w:p>
    <w:p w14:paraId="1DC0517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Support notification</w:t>
      </w:r>
    </w:p>
    <w:p w14:paraId="760104C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consider:</w:t>
      </w:r>
    </w:p>
    <w:p w14:paraId="2022723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Terminate</w:t>
      </w:r>
    </w:p>
    <w:p w14:paraId="6484429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with status:</w:t>
      </w:r>
    </w:p>
    <w:p w14:paraId="40FB141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Failed.</w:t>
      </w:r>
    </w:p>
    <w:p w14:paraId="7B3F690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DFC8EFF">
          <v:rect id="_x0000_i1184" style="width:0;height:1.5pt" o:hralign="center" o:hrstd="t" o:hr="t" fillcolor="#a0a0a0" stroked="f"/>
        </w:pict>
      </w:r>
    </w:p>
    <w:p w14:paraId="4AAD699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160. Why?</w:t>
      </w:r>
    </w:p>
    <w:p w14:paraId="79B7BDB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Catch actions succeed, the entire Flow could otherwise appear:</w:t>
      </w:r>
    </w:p>
    <w:p w14:paraId="18F5C76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Successful</w:t>
      </w:r>
    </w:p>
    <w:p w14:paraId="27EED38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even though the primary business process failed.</w:t>
      </w:r>
    </w:p>
    <w:p w14:paraId="1036464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Operational monitoring should clearly show:</w:t>
      </w:r>
    </w:p>
    <w:p w14:paraId="0D32CFE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Main process failure.</w:t>
      </w:r>
    </w:p>
    <w:p w14:paraId="715EE75F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D06CD11">
          <v:rect id="_x0000_i1185" style="width:0;height:1.5pt" o:hralign="center" o:hrstd="t" o:hr="t" fillcolor="#a0a0a0" stroked="f"/>
        </w:pict>
      </w:r>
    </w:p>
    <w:p w14:paraId="60DF1D8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AZ — FAILURE STATE DESIGN</w:t>
      </w:r>
    </w:p>
    <w:p w14:paraId="6A7C7AD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161. Leave Request</w:t>
      </w:r>
    </w:p>
    <w:p w14:paraId="4480754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Suppose Manager Approval creation fails after:</w:t>
      </w:r>
    </w:p>
    <w:p w14:paraId="0F20C87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Status = Pending Approval</w:t>
      </w:r>
    </w:p>
    <w:p w14:paraId="77B8421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Should it remain Pending forever?</w:t>
      </w:r>
    </w:p>
    <w:p w14:paraId="72CD698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No.</w:t>
      </w:r>
    </w:p>
    <w:p w14:paraId="4D55C71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8F5C58A">
          <v:rect id="_x0000_i1186" style="width:0;height:1.5pt" o:hralign="center" o:hrstd="t" o:hr="t" fillcolor="#a0a0a0" stroked="f"/>
        </w:pict>
      </w:r>
    </w:p>
    <w:p w14:paraId="6EC3AAF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162. Better</w:t>
      </w:r>
    </w:p>
    <w:p w14:paraId="638308B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Introduce optional status:</w:t>
      </w:r>
    </w:p>
    <w:p w14:paraId="34F1606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Requires Attention</w:t>
      </w:r>
    </w:p>
    <w:p w14:paraId="2B0CB4D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 process flag:</w:t>
      </w:r>
    </w:p>
    <w:p w14:paraId="2182C9B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Approval Error = Yes</w:t>
      </w:r>
    </w:p>
    <w:p w14:paraId="3181460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7A81A18">
          <v:rect id="_x0000_i1187" style="width:0;height:1.5pt" o:hralign="center" o:hrstd="t" o:hr="t" fillcolor="#a0a0a0" stroked="f"/>
        </w:pict>
      </w:r>
    </w:p>
    <w:p w14:paraId="476743A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163. Training Recommendation</w:t>
      </w:r>
    </w:p>
    <w:p w14:paraId="5F9ADC0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Add:</w:t>
      </w:r>
    </w:p>
    <w:p w14:paraId="52F785C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Approval Error</w:t>
      </w:r>
    </w:p>
    <w:p w14:paraId="7CD50F7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Yes/No.</w:t>
      </w:r>
    </w:p>
    <w:p w14:paraId="14BE599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Default:</w:t>
      </w:r>
    </w:p>
    <w:p w14:paraId="657EB85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No.</w:t>
      </w:r>
    </w:p>
    <w:p w14:paraId="49739376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6FDF831">
          <v:rect id="_x0000_i1188" style="width:0;height:1.5pt" o:hralign="center" o:hrstd="t" o:hr="t" fillcolor="#a0a0a0" stroked="f"/>
        </w:pict>
      </w:r>
    </w:p>
    <w:p w14:paraId="71ED013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164. On Catch</w:t>
      </w:r>
    </w:p>
    <w:p w14:paraId="2C55662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Set:</w:t>
      </w:r>
    </w:p>
    <w:p w14:paraId="633D2D6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Approval Error = Yes</w:t>
      </w:r>
    </w:p>
    <w:p w14:paraId="3D03A19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Optionally set:</w:t>
      </w:r>
    </w:p>
    <w:p w14:paraId="4F5AB0D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Approval Requested = No</w:t>
      </w:r>
    </w:p>
    <w:p w14:paraId="653DF3A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only if no live Approval exists and retry is safe.</w:t>
      </w:r>
    </w:p>
    <w:p w14:paraId="14BA251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82731BD">
          <v:rect id="_x0000_i1189" style="width:0;height:1.5pt" o:hralign="center" o:hrstd="t" o:hr="t" fillcolor="#a0a0a0" stroked="f"/>
        </w:pict>
      </w:r>
    </w:p>
    <w:p w14:paraId="442CC24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165. Critical Rule</w:t>
      </w:r>
    </w:p>
    <w:p w14:paraId="042549F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Never automatically reset flags unless you know:</w:t>
      </w:r>
    </w:p>
    <w:p w14:paraId="2592BF4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Whether an Approval was actually created.</w:t>
      </w:r>
    </w:p>
    <w:p w14:paraId="09C1C68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Otherwise retry might create:</w:t>
      </w:r>
    </w:p>
    <w:p w14:paraId="69E96BC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Duplicate approval.</w:t>
      </w:r>
    </w:p>
    <w:p w14:paraId="3AD78EA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2ABF382">
          <v:rect id="_x0000_i1190" style="width:0;height:1.5pt" o:hralign="center" o:hrstd="t" o:hr="t" fillcolor="#a0a0a0" stroked="f"/>
        </w:pict>
      </w:r>
    </w:p>
    <w:p w14:paraId="7A875CD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BA — ERROR RECOVERY</w:t>
      </w:r>
    </w:p>
    <w:p w14:paraId="3601F10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166. Recovery Is More Than Logging</w:t>
      </w:r>
    </w:p>
    <w:p w14:paraId="0388B80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Professional automation asks:</w:t>
      </w:r>
    </w:p>
    <w:p w14:paraId="2F0851D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Can this request safely be retried?</w:t>
      </w:r>
    </w:p>
    <w:p w14:paraId="6D3762AA" w14:textId="77777777" w:rsidR="00634484" w:rsidRPr="00634484" w:rsidRDefault="00634484" w:rsidP="00634484">
      <w:pPr>
        <w:rPr>
          <w:sz w:val="32"/>
          <w:szCs w:val="32"/>
        </w:rPr>
      </w:pPr>
    </w:p>
    <w:p w14:paraId="00D1064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Does someone need to fix data?</w:t>
      </w:r>
    </w:p>
    <w:p w14:paraId="6DE98DB4" w14:textId="77777777" w:rsidR="00634484" w:rsidRPr="00634484" w:rsidRDefault="00634484" w:rsidP="00634484">
      <w:pPr>
        <w:rPr>
          <w:sz w:val="32"/>
          <w:szCs w:val="32"/>
        </w:rPr>
      </w:pPr>
    </w:p>
    <w:p w14:paraId="33EE250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Does an existing approval already exist?</w:t>
      </w:r>
    </w:p>
    <w:p w14:paraId="520F85D6" w14:textId="77777777" w:rsidR="00634484" w:rsidRPr="00634484" w:rsidRDefault="00634484" w:rsidP="00634484">
      <w:pPr>
        <w:rPr>
          <w:sz w:val="32"/>
          <w:szCs w:val="32"/>
        </w:rPr>
      </w:pPr>
    </w:p>
    <w:p w14:paraId="388E4C1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Will retry cause duplicates?</w:t>
      </w:r>
    </w:p>
    <w:p w14:paraId="4609F70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9A97F85">
          <v:rect id="_x0000_i1191" style="width:0;height:1.5pt" o:hralign="center" o:hrstd="t" o:hr="t" fillcolor="#a0a0a0" stroked="f"/>
        </w:pict>
      </w:r>
    </w:p>
    <w:p w14:paraId="0756BE3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167. Example</w:t>
      </w:r>
    </w:p>
    <w:p w14:paraId="25CCAC7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 email blank:</w:t>
      </w:r>
    </w:p>
    <w:p w14:paraId="3801DCB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Safe recovery:</w:t>
      </w:r>
    </w:p>
    <w:p w14:paraId="3A7D909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Fix Manager Email</w:t>
      </w:r>
    </w:p>
    <w:p w14:paraId="7E2062C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|</w:t>
      </w:r>
    </w:p>
    <w:p w14:paraId="3B79F3B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v</w:t>
      </w:r>
    </w:p>
    <w:p w14:paraId="5087665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Retry Approval</w:t>
      </w:r>
    </w:p>
    <w:p w14:paraId="756E97B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68DDB1F">
          <v:rect id="_x0000_i1192" style="width:0;height:1.5pt" o:hralign="center" o:hrstd="t" o:hr="t" fillcolor="#a0a0a0" stroked="f"/>
        </w:pict>
      </w:r>
    </w:p>
    <w:p w14:paraId="2EBEF51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168. Example</w:t>
      </w:r>
    </w:p>
    <w:p w14:paraId="6ECE24D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Approval created successfully but later update failed:</w:t>
      </w:r>
    </w:p>
    <w:p w14:paraId="756814A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Do not simply:</w:t>
      </w:r>
    </w:p>
    <w:p w14:paraId="34EC847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Create another Approval.</w:t>
      </w:r>
    </w:p>
    <w:p w14:paraId="70A2753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First identify:</w:t>
      </w:r>
    </w:p>
    <w:p w14:paraId="23778A5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Existing approval outcome/state.</w:t>
      </w:r>
    </w:p>
    <w:p w14:paraId="3C03BB12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B1C0AE0">
          <v:rect id="_x0000_i1193" style="width:0;height:1.5pt" o:hralign="center" o:hrstd="t" o:hr="t" fillcolor="#a0a0a0" stroked="f"/>
        </w:pict>
      </w:r>
    </w:p>
    <w:p w14:paraId="762C7E9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BB — TRY/CATCH TEST 1</w:t>
      </w:r>
    </w:p>
    <w:p w14:paraId="2401A45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169. Successful Run</w:t>
      </w:r>
    </w:p>
    <w:p w14:paraId="6E0AD26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Expected:</w:t>
      </w:r>
    </w:p>
    <w:p w14:paraId="3036C51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Validation</w:t>
      </w:r>
    </w:p>
    <w:p w14:paraId="4033A6A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634484">
        <w:rPr>
          <w:sz w:val="32"/>
          <w:szCs w:val="32"/>
        </w:rPr>
        <w:t xml:space="preserve"> TRY</w:t>
      </w:r>
    </w:p>
    <w:p w14:paraId="188CF6F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○</w:t>
      </w:r>
      <w:r w:rsidRPr="00634484">
        <w:rPr>
          <w:sz w:val="32"/>
          <w:szCs w:val="32"/>
        </w:rPr>
        <w:t xml:space="preserve"> CATCH </w:t>
      </w:r>
      <w:r w:rsidRPr="00634484">
        <w:rPr>
          <w:rFonts w:ascii="Raleway" w:hAnsi="Raleway" w:cs="Raleway"/>
          <w:sz w:val="32"/>
          <w:szCs w:val="32"/>
        </w:rPr>
        <w:t>—</w:t>
      </w:r>
      <w:r w:rsidRPr="00634484">
        <w:rPr>
          <w:sz w:val="32"/>
          <w:szCs w:val="32"/>
        </w:rPr>
        <w:t xml:space="preserve"> Skipped</w:t>
      </w:r>
    </w:p>
    <w:p w14:paraId="72EC02B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FINALLY</w:t>
      </w:r>
    </w:p>
    <w:p w14:paraId="633189F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CATCH being skipped is:</w:t>
      </w:r>
    </w:p>
    <w:p w14:paraId="7E868DE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Correct.</w:t>
      </w:r>
    </w:p>
    <w:p w14:paraId="0AFE306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DDA32AD">
          <v:rect id="_x0000_i1194" style="width:0;height:1.5pt" o:hralign="center" o:hrstd="t" o:hr="t" fillcolor="#a0a0a0" stroked="f"/>
        </w:pict>
      </w:r>
    </w:p>
    <w:p w14:paraId="5493D1D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170. Failed Run</w:t>
      </w:r>
    </w:p>
    <w:p w14:paraId="45E5C03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Create controlled failure.</w:t>
      </w:r>
    </w:p>
    <w:p w14:paraId="1A0C67D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Expected:</w:t>
      </w:r>
    </w:p>
    <w:p w14:paraId="68F82C6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Validation</w:t>
      </w:r>
    </w:p>
    <w:p w14:paraId="13CC0C9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✕</w:t>
      </w:r>
      <w:r w:rsidRPr="00634484">
        <w:rPr>
          <w:sz w:val="32"/>
          <w:szCs w:val="32"/>
        </w:rPr>
        <w:t xml:space="preserve"> TRY</w:t>
      </w:r>
    </w:p>
    <w:p w14:paraId="160CA86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CATCH</w:t>
      </w:r>
    </w:p>
    <w:p w14:paraId="7EA5F25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FINALLY</w:t>
      </w:r>
    </w:p>
    <w:p w14:paraId="3F4F4C9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6D70811">
          <v:rect id="_x0000_i1195" style="width:0;height:1.5pt" o:hralign="center" o:hrstd="t" o:hr="t" fillcolor="#a0a0a0" stroked="f"/>
        </w:pict>
      </w:r>
    </w:p>
    <w:p w14:paraId="603A649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171. Verify</w:t>
      </w:r>
    </w:p>
    <w:p w14:paraId="3B32F5D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CATCH should:</w:t>
      </w:r>
    </w:p>
    <w:p w14:paraId="2D0DF6E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Create error log</w:t>
      </w:r>
    </w:p>
    <w:p w14:paraId="0BC68FF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Notify support</w:t>
      </w:r>
    </w:p>
    <w:p w14:paraId="5B8D63C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Set appropriate technical state</w:t>
      </w:r>
    </w:p>
    <w:p w14:paraId="5A397E7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25D3955">
          <v:rect id="_x0000_i1196" style="width:0;height:1.5pt" o:hralign="center" o:hrstd="t" o:hr="t" fillcolor="#a0a0a0" stroked="f"/>
        </w:pict>
      </w:r>
    </w:p>
    <w:p w14:paraId="6AB6804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BC — TEST SICK LEAVE</w:t>
      </w:r>
    </w:p>
    <w:p w14:paraId="7663780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172. Scenario</w:t>
      </w:r>
    </w:p>
    <w:p w14:paraId="6100C81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Type:</w:t>
      </w:r>
    </w:p>
    <w:p w14:paraId="7609C81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Sick Leave.</w:t>
      </w:r>
    </w:p>
    <w:p w14:paraId="704E061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Duration:</w:t>
      </w:r>
    </w:p>
    <w:p w14:paraId="7C4CF51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 days.</w:t>
      </w:r>
    </w:p>
    <w:p w14:paraId="2F62CDD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Manager:</w:t>
      </w:r>
    </w:p>
    <w:p w14:paraId="7C7EA4C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Approves.</w:t>
      </w:r>
    </w:p>
    <w:p w14:paraId="2183C4E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D6D64D1">
          <v:rect id="_x0000_i1197" style="width:0;height:1.5pt" o:hralign="center" o:hrstd="t" o:hr="t" fillcolor="#a0a0a0" stroked="f"/>
        </w:pict>
      </w:r>
    </w:p>
    <w:p w14:paraId="57249EE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173. Expected</w:t>
      </w:r>
    </w:p>
    <w:p w14:paraId="32F1532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Approved</w:t>
      </w:r>
    </w:p>
    <w:p w14:paraId="6F10827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676B0ED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11260E2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Switch</w:t>
      </w:r>
    </w:p>
    <w:p w14:paraId="7BF8B34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0F03440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0B54824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Sick Leave</w:t>
      </w:r>
    </w:p>
    <w:p w14:paraId="441796B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57FCF28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1DF0B99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Days &gt; 3</w:t>
      </w:r>
    </w:p>
    <w:p w14:paraId="370C0D6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646AE97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748AFA7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Notify HR</w:t>
      </w:r>
    </w:p>
    <w:p w14:paraId="12B722E3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8C19857">
          <v:rect id="_x0000_i1198" style="width:0;height:1.5pt" o:hralign="center" o:hrstd="t" o:hr="t" fillcolor="#a0a0a0" stroked="f"/>
        </w:pict>
      </w:r>
    </w:p>
    <w:p w14:paraId="16C223E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174. HR Receives</w:t>
      </w:r>
    </w:p>
    <w:p w14:paraId="30E8FD3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Documentation Review notification.</w:t>
      </w:r>
    </w:p>
    <w:p w14:paraId="7545D5DA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5FE2987">
          <v:rect id="_x0000_i1199" style="width:0;height:1.5pt" o:hralign="center" o:hrstd="t" o:hr="t" fillcolor="#a0a0a0" stroked="f"/>
        </w:pict>
      </w:r>
    </w:p>
    <w:p w14:paraId="132A0DF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BD — NEGATIVE TEST</w:t>
      </w:r>
    </w:p>
    <w:p w14:paraId="4F66D40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175. Scenario</w:t>
      </w:r>
    </w:p>
    <w:p w14:paraId="36E046A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Sick Leave:</w:t>
      </w:r>
    </w:p>
    <w:p w14:paraId="5503BDD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 days.</w:t>
      </w:r>
    </w:p>
    <w:p w14:paraId="0B9722B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Expected:</w:t>
      </w:r>
    </w:p>
    <w:p w14:paraId="401BD47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No special &gt;3-day notification.</w:t>
      </w:r>
    </w:p>
    <w:p w14:paraId="06B2E17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28C1DC5">
          <v:rect id="_x0000_i1200" style="width:0;height:1.5pt" o:hralign="center" o:hrstd="t" o:hr="t" fillcolor="#a0a0a0" stroked="f"/>
        </w:pict>
      </w:r>
    </w:p>
    <w:p w14:paraId="177FDB2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176. Scenario</w:t>
      </w:r>
    </w:p>
    <w:p w14:paraId="1F077A5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Annual Leave:</w:t>
      </w:r>
    </w:p>
    <w:p w14:paraId="7CECB87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5 days.</w:t>
      </w:r>
    </w:p>
    <w:p w14:paraId="206D7FC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Expected:</w:t>
      </w:r>
    </w:p>
    <w:p w14:paraId="23CCBBE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No Sick Leave documentation notification.</w:t>
      </w:r>
    </w:p>
    <w:p w14:paraId="0051845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45F06D4">
          <v:rect id="_x0000_i1201" style="width:0;height:1.5pt" o:hralign="center" o:hrstd="t" o:hr="t" fillcolor="#a0a0a0" stroked="f"/>
        </w:pict>
      </w:r>
    </w:p>
    <w:p w14:paraId="524F5F1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177. Why Test Both?</w:t>
      </w:r>
    </w:p>
    <w:p w14:paraId="49FED80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Positive testing:</w:t>
      </w:r>
    </w:p>
    <w:p w14:paraId="50B19BD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Rule fires when required.</w:t>
      </w:r>
    </w:p>
    <w:p w14:paraId="48B5770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Negative testing:</w:t>
      </w:r>
    </w:p>
    <w:p w14:paraId="74A335A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Rule doesn't fire when it shouldn't.</w:t>
      </w:r>
    </w:p>
    <w:p w14:paraId="344E552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Both matter.</w:t>
      </w:r>
    </w:p>
    <w:p w14:paraId="3C24D0C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C95BAF3">
          <v:rect id="_x0000_i1202" style="width:0;height:1.5pt" o:hralign="center" o:hrstd="t" o:hr="t" fillcolor="#a0a0a0" stroked="f"/>
        </w:pict>
      </w:r>
    </w:p>
    <w:p w14:paraId="6B6AD49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BE — TEST NULL COMMENT</w:t>
      </w:r>
    </w:p>
    <w:p w14:paraId="7C6B4ED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178. Approve</w:t>
      </w:r>
    </w:p>
    <w:p w14:paraId="3BBC9D2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 provides:</w:t>
      </w:r>
    </w:p>
    <w:p w14:paraId="4DE564D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No comment.</w:t>
      </w:r>
    </w:p>
    <w:p w14:paraId="745A621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Expected employee email:</w:t>
      </w:r>
    </w:p>
    <w:p w14:paraId="4A732D2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 Comment:</w:t>
      </w:r>
    </w:p>
    <w:p w14:paraId="3F99298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 manager comment was provided.</w:t>
      </w:r>
    </w:p>
    <w:p w14:paraId="71DB2ED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Not:</w:t>
      </w:r>
    </w:p>
    <w:p w14:paraId="00A1695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null</w:t>
      </w:r>
    </w:p>
    <w:p w14:paraId="4B530A1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731BE23">
          <v:rect id="_x0000_i1203" style="width:0;height:1.5pt" o:hralign="center" o:hrstd="t" o:hr="t" fillcolor="#a0a0a0" stroked="f"/>
        </w:pict>
      </w:r>
    </w:p>
    <w:p w14:paraId="4BB70C3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BF — TEST MISSING MANAGER</w:t>
      </w:r>
    </w:p>
    <w:p w14:paraId="485D7D7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179. Employee.Manager</w:t>
      </w:r>
    </w:p>
    <w:p w14:paraId="45A2268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Set test Employee:</w:t>
      </w:r>
    </w:p>
    <w:p w14:paraId="78ABDD2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Blank.</w:t>
      </w:r>
    </w:p>
    <w:p w14:paraId="74502D8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Submit.</w:t>
      </w:r>
    </w:p>
    <w:p w14:paraId="42EEB64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Expected:</w:t>
      </w:r>
    </w:p>
    <w:p w14:paraId="5AD4C5B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Validation detects problem</w:t>
      </w:r>
    </w:p>
    <w:p w14:paraId="2FB12511" w14:textId="77777777" w:rsidR="00634484" w:rsidRPr="00634484" w:rsidRDefault="00634484" w:rsidP="00634484">
      <w:pPr>
        <w:rPr>
          <w:sz w:val="32"/>
          <w:szCs w:val="32"/>
        </w:rPr>
      </w:pPr>
    </w:p>
    <w:p w14:paraId="39E7CA2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Approval not created</w:t>
      </w:r>
    </w:p>
    <w:p w14:paraId="0C421C5F" w14:textId="77777777" w:rsidR="00634484" w:rsidRPr="00634484" w:rsidRDefault="00634484" w:rsidP="00634484">
      <w:pPr>
        <w:rPr>
          <w:sz w:val="32"/>
          <w:szCs w:val="32"/>
        </w:rPr>
      </w:pPr>
    </w:p>
    <w:p w14:paraId="5F472DD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Error/recovery logic executes</w:t>
      </w:r>
    </w:p>
    <w:p w14:paraId="48B5ABCD" w14:textId="77777777" w:rsidR="00634484" w:rsidRPr="00634484" w:rsidRDefault="00634484" w:rsidP="00634484">
      <w:pPr>
        <w:rPr>
          <w:sz w:val="32"/>
          <w:szCs w:val="32"/>
        </w:rPr>
      </w:pPr>
    </w:p>
    <w:p w14:paraId="7C8CC17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Administrator/HR notified</w:t>
      </w:r>
    </w:p>
    <w:p w14:paraId="3EE7FFCD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A5837F5">
          <v:rect id="_x0000_i1204" style="width:0;height:1.5pt" o:hralign="center" o:hrstd="t" o:hr="t" fillcolor="#a0a0a0" stroked="f"/>
        </w:pict>
      </w:r>
    </w:p>
    <w:p w14:paraId="654D2D3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BG — TEST INVALID EMAIL</w:t>
      </w:r>
    </w:p>
    <w:p w14:paraId="5CCC9DB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180. Controlled Test</w:t>
      </w:r>
    </w:p>
    <w:p w14:paraId="30CACC7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 a safe test record with:</w:t>
      </w:r>
    </w:p>
    <w:p w14:paraId="6F13F04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Invalid approver email.</w:t>
      </w:r>
    </w:p>
    <w:p w14:paraId="6AF5292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Expected:</w:t>
      </w:r>
    </w:p>
    <w:p w14:paraId="5A38D63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TRY fails</w:t>
      </w:r>
    </w:p>
    <w:p w14:paraId="51800C5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CATCH executes</w:t>
      </w:r>
    </w:p>
    <w:p w14:paraId="3865930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Error logged</w:t>
      </w:r>
    </w:p>
    <w:p w14:paraId="2BC693A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Flow terminates Failed</w:t>
      </w:r>
    </w:p>
    <w:p w14:paraId="7C1BC0F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No false Approved/Rejected state.</w:t>
      </w:r>
    </w:p>
    <w:p w14:paraId="4FC6A643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567736B">
          <v:rect id="_x0000_i1205" style="width:0;height:1.5pt" o:hralign="center" o:hrstd="t" o:hr="t" fillcolor="#a0a0a0" stroked="f"/>
        </w:pict>
      </w:r>
    </w:p>
    <w:p w14:paraId="12E52CC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BH — RUN HISTORY</w:t>
      </w:r>
    </w:p>
    <w:p w14:paraId="7CF3E9B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181. Scope View</w:t>
      </w:r>
    </w:p>
    <w:p w14:paraId="345920D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Run History becomes easier to understand:</w:t>
      </w:r>
    </w:p>
    <w:p w14:paraId="5A4E97F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VALIDATE REQUEST</w:t>
      </w:r>
    </w:p>
    <w:p w14:paraId="1429158F" w14:textId="77777777" w:rsidR="00634484" w:rsidRPr="00634484" w:rsidRDefault="00634484" w:rsidP="00634484">
      <w:pPr>
        <w:rPr>
          <w:sz w:val="32"/>
          <w:szCs w:val="32"/>
        </w:rPr>
      </w:pPr>
    </w:p>
    <w:p w14:paraId="072CCA3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✕</w:t>
      </w:r>
      <w:r w:rsidRPr="00634484">
        <w:rPr>
          <w:sz w:val="32"/>
          <w:szCs w:val="32"/>
        </w:rPr>
        <w:t xml:space="preserve"> TRY — MAIN PROCESSING</w:t>
      </w:r>
    </w:p>
    <w:p w14:paraId="5C5693D1" w14:textId="77777777" w:rsidR="00634484" w:rsidRPr="00634484" w:rsidRDefault="00634484" w:rsidP="00634484">
      <w:pPr>
        <w:rPr>
          <w:sz w:val="32"/>
          <w:szCs w:val="32"/>
        </w:rPr>
      </w:pPr>
    </w:p>
    <w:p w14:paraId="0071B2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CATCH — HANDLE FAILURE</w:t>
      </w:r>
    </w:p>
    <w:p w14:paraId="24C9C4D2" w14:textId="77777777" w:rsidR="00634484" w:rsidRPr="00634484" w:rsidRDefault="00634484" w:rsidP="00634484">
      <w:pPr>
        <w:rPr>
          <w:sz w:val="32"/>
          <w:szCs w:val="32"/>
        </w:rPr>
      </w:pPr>
    </w:p>
    <w:p w14:paraId="6B90630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FINALLY — COMPLETE</w:t>
      </w:r>
    </w:p>
    <w:p w14:paraId="1D3539B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This is easier than inspecting:</w:t>
      </w:r>
    </w:p>
    <w:p w14:paraId="1DF2E12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30 unrelated actions.</w:t>
      </w:r>
    </w:p>
    <w:p w14:paraId="09B3F18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CC3994D">
          <v:rect id="_x0000_i1206" style="width:0;height:1.5pt" o:hralign="center" o:hrstd="t" o:hr="t" fillcolor="#a0a0a0" stroked="f"/>
        </w:pict>
      </w:r>
    </w:p>
    <w:p w14:paraId="5744AA0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BI — COMMON ERROR 1</w:t>
      </w:r>
    </w:p>
    <w:p w14:paraId="003B589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182. Catch Never Runs</w:t>
      </w:r>
    </w:p>
    <w:p w14:paraId="7FC2330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Check:</w:t>
      </w:r>
    </w:p>
    <w:p w14:paraId="582B964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Configure Run After.</w:t>
      </w:r>
    </w:p>
    <w:p w14:paraId="1B307BF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CATCH should be configured for:</w:t>
      </w:r>
    </w:p>
    <w:p w14:paraId="2E1023E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Has Failed</w:t>
      </w:r>
    </w:p>
    <w:p w14:paraId="3C3DE361" w14:textId="77777777" w:rsidR="00634484" w:rsidRPr="00634484" w:rsidRDefault="00634484" w:rsidP="00634484">
      <w:pPr>
        <w:rPr>
          <w:sz w:val="32"/>
          <w:szCs w:val="32"/>
        </w:rPr>
      </w:pPr>
    </w:p>
    <w:p w14:paraId="2D48DC4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Has Timed Out</w:t>
      </w:r>
    </w:p>
    <w:p w14:paraId="5F365F2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according to the intended design.</w:t>
      </w:r>
    </w:p>
    <w:p w14:paraId="43EE896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6DCF91D">
          <v:rect id="_x0000_i1207" style="width:0;height:1.5pt" o:hralign="center" o:hrstd="t" o:hr="t" fillcolor="#a0a0a0" stroked="f"/>
        </w:pict>
      </w:r>
    </w:p>
    <w:p w14:paraId="311A33D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BJ — COMMON ERROR 2</w:t>
      </w:r>
    </w:p>
    <w:p w14:paraId="5544CAB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183. Catch Runs on Success</w:t>
      </w:r>
    </w:p>
    <w:p w14:paraId="4B221DC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Run After incorrectly includes:</w:t>
      </w:r>
    </w:p>
    <w:p w14:paraId="76DE58A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Is Successful.</w:t>
      </w:r>
    </w:p>
    <w:p w14:paraId="4AFCD3D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Remove it if Catch should only handle:</w:t>
      </w:r>
    </w:p>
    <w:p w14:paraId="6056D33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Failure.</w:t>
      </w:r>
    </w:p>
    <w:p w14:paraId="7DF1BA1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64D94B7">
          <v:rect id="_x0000_i1208" style="width:0;height:1.5pt" o:hralign="center" o:hrstd="t" o:hr="t" fillcolor="#a0a0a0" stroked="f"/>
        </w:pict>
      </w:r>
    </w:p>
    <w:p w14:paraId="3D7D381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BK — COMMON ERROR 3</w:t>
      </w:r>
    </w:p>
    <w:p w14:paraId="07DE5AB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184. Finally Gets Skipped</w:t>
      </w:r>
    </w:p>
    <w:p w14:paraId="784B28C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Configure its Run After so it can execute after:</w:t>
      </w:r>
    </w:p>
    <w:p w14:paraId="7668FFC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The possible completion states</w:t>
      </w:r>
    </w:p>
    <w:p w14:paraId="3529AE9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of the preceding architecture.</w:t>
      </w:r>
    </w:p>
    <w:p w14:paraId="1B1BB85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94F1FBF">
          <v:rect id="_x0000_i1209" style="width:0;height:1.5pt" o:hralign="center" o:hrstd="t" o:hr="t" fillcolor="#a0a0a0" stroked="f"/>
        </w:pict>
      </w:r>
    </w:p>
    <w:p w14:paraId="117BA12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BL — COMMON ERROR 4</w:t>
      </w:r>
    </w:p>
    <w:p w14:paraId="4EE1E37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185. Flow Shows Success After Catch</w:t>
      </w:r>
    </w:p>
    <w:p w14:paraId="4AE0B3C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Catch handled error, but primary Flow still appears successful.</w:t>
      </w:r>
    </w:p>
    <w:p w14:paraId="295CFDA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operational monitoring should show a failure:</w:t>
      </w:r>
    </w:p>
    <w:p w14:paraId="6F7BEA4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Add:</w:t>
      </w:r>
    </w:p>
    <w:p w14:paraId="7FD6796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Terminate — Failed</w:t>
      </w:r>
    </w:p>
    <w:p w14:paraId="61FB803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after logging/notification.</w:t>
      </w:r>
    </w:p>
    <w:p w14:paraId="087383B3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B81D879">
          <v:rect id="_x0000_i1210" style="width:0;height:1.5pt" o:hralign="center" o:hrstd="t" o:hr="t" fillcolor="#a0a0a0" stroked="f"/>
        </w:pict>
      </w:r>
    </w:p>
    <w:p w14:paraId="52900DD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BM — COMMON ERROR 5</w:t>
      </w:r>
    </w:p>
    <w:p w14:paraId="7B6FEA9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186. Compose Cannot Be Changed</w:t>
      </w:r>
    </w:p>
    <w:p w14:paraId="0F86810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Student tries:</w:t>
      </w:r>
    </w:p>
    <w:p w14:paraId="36101CB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Set Compose.</w:t>
      </w:r>
    </w:p>
    <w:p w14:paraId="232B77E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Problem?</w:t>
      </w:r>
    </w:p>
    <w:p w14:paraId="55A361F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Compose isn't:</w:t>
      </w:r>
    </w:p>
    <w:p w14:paraId="77F2D98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Mutable state.</w:t>
      </w:r>
    </w:p>
    <w:p w14:paraId="3A913B0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70938EE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Variable</w:t>
      </w:r>
    </w:p>
    <w:p w14:paraId="67DD452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value must change.</w:t>
      </w:r>
    </w:p>
    <w:p w14:paraId="2EB3978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F5A7DFC">
          <v:rect id="_x0000_i1211" style="width:0;height:1.5pt" o:hralign="center" o:hrstd="t" o:hr="t" fillcolor="#a0a0a0" stroked="f"/>
        </w:pict>
      </w:r>
    </w:p>
    <w:p w14:paraId="3AC806A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BN — COMMON ERROR 6</w:t>
      </w:r>
    </w:p>
    <w:p w14:paraId="26B3355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187. Variable Never Changes</w:t>
      </w:r>
    </w:p>
    <w:p w14:paraId="441319A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Student initializes:</w:t>
      </w:r>
    </w:p>
    <w:p w14:paraId="2BCD33C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varCount = 0</w:t>
      </w:r>
    </w:p>
    <w:p w14:paraId="7A49288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but never uses:</w:t>
      </w:r>
    </w:p>
    <w:p w14:paraId="63A4697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Increment variable</w:t>
      </w:r>
    </w:p>
    <w:p w14:paraId="356F749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or:</w:t>
      </w:r>
    </w:p>
    <w:p w14:paraId="0FD7B33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Set variable.</w:t>
      </w:r>
    </w:p>
    <w:p w14:paraId="61025AC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Result remains:</w:t>
      </w:r>
    </w:p>
    <w:p w14:paraId="3262824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0.</w:t>
      </w:r>
    </w:p>
    <w:p w14:paraId="082CB7C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DA01944">
          <v:rect id="_x0000_i1212" style="width:0;height:1.5pt" o:hralign="center" o:hrstd="t" o:hr="t" fillcolor="#a0a0a0" stroked="f"/>
        </w:pict>
      </w:r>
    </w:p>
    <w:p w14:paraId="3693534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BO — COMMON ERROR 7</w:t>
      </w:r>
    </w:p>
    <w:p w14:paraId="4CEE28D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188. Null Field Failure</w:t>
      </w:r>
    </w:p>
    <w:p w14:paraId="67A2022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Error:</w:t>
      </w:r>
    </w:p>
    <w:p w14:paraId="4D3A16B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Expected String but got Null</w:t>
      </w:r>
    </w:p>
    <w:p w14:paraId="488573C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Possible fix:</w:t>
      </w:r>
    </w:p>
    <w:p w14:paraId="42B8176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Condition</w:t>
      </w:r>
    </w:p>
    <w:p w14:paraId="2B65958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or:</w:t>
      </w:r>
    </w:p>
    <w:p w14:paraId="7326BCE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coalesce()</w:t>
      </w:r>
    </w:p>
    <w:p w14:paraId="3029C7B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or:</w:t>
      </w:r>
    </w:p>
    <w:p w14:paraId="4DE0144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safe property access</w:t>
      </w:r>
    </w:p>
    <w:p w14:paraId="2877666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depending on the scenario.</w:t>
      </w:r>
    </w:p>
    <w:p w14:paraId="07A0392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1F63520">
          <v:rect id="_x0000_i1213" style="width:0;height:1.5pt" o:hralign="center" o:hrstd="t" o:hr="t" fillcolor="#a0a0a0" stroked="f"/>
        </w:pict>
      </w:r>
    </w:p>
    <w:p w14:paraId="28BCC4A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BP — COMMON ERROR 8</w:t>
      </w:r>
    </w:p>
    <w:p w14:paraId="6CD081A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189. Apply to each Appears Unexpectedly</w:t>
      </w:r>
    </w:p>
    <w:p w14:paraId="160A8E6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Student selects an array property.</w:t>
      </w:r>
    </w:p>
    <w:p w14:paraId="2E04E76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Power Automate automatically adds:</w:t>
      </w:r>
    </w:p>
    <w:p w14:paraId="0D2DE47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Apply to each.</w:t>
      </w:r>
    </w:p>
    <w:p w14:paraId="34A2436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Reason:</w:t>
      </w:r>
    </w:p>
    <w:p w14:paraId="4FFFC92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 value contains:</w:t>
      </w:r>
    </w:p>
    <w:p w14:paraId="22D428F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Multiple items.</w:t>
      </w:r>
    </w:p>
    <w:p w14:paraId="40338E9A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D60C3FF">
          <v:rect id="_x0000_i1214" style="width:0;height:1.5pt" o:hralign="center" o:hrstd="t" o:hr="t" fillcolor="#a0a0a0" stroked="f"/>
        </w:pict>
      </w:r>
    </w:p>
    <w:p w14:paraId="14F276C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BQ — COMMON ERROR 9</w:t>
      </w:r>
    </w:p>
    <w:p w14:paraId="34C25E3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190. Too Many Apply to Each Actions</w:t>
      </w:r>
    </w:p>
    <w:p w14:paraId="1FA471B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Check whether Dynamic Content came from:</w:t>
      </w:r>
    </w:p>
    <w:p w14:paraId="02AB534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 list/array</w:t>
      </w:r>
    </w:p>
    <w:p w14:paraId="01A5629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only:</w:t>
      </w:r>
    </w:p>
    <w:p w14:paraId="40C4185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One record</w:t>
      </w:r>
    </w:p>
    <w:p w14:paraId="3DE7B2F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was actually required.</w:t>
      </w:r>
    </w:p>
    <w:p w14:paraId="7CCABA1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Consider:</w:t>
      </w:r>
    </w:p>
    <w:p w14:paraId="08524CA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Get a row by ID</w:t>
      </w:r>
    </w:p>
    <w:p w14:paraId="5852F74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instead of:</w:t>
      </w:r>
    </w:p>
    <w:p w14:paraId="01E57ED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List rows</w:t>
      </w:r>
    </w:p>
    <w:p w14:paraId="5C3FD75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the record ID is known.</w:t>
      </w:r>
    </w:p>
    <w:p w14:paraId="183531A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44BF065">
          <v:rect id="_x0000_i1215" style="width:0;height:1.5pt" o:hralign="center" o:hrstd="t" o:hr="t" fillcolor="#a0a0a0" stroked="f"/>
        </w:pict>
      </w:r>
    </w:p>
    <w:p w14:paraId="4BBD8BC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BR — COMMON ERROR 10</w:t>
      </w:r>
    </w:p>
    <w:p w14:paraId="41A77A0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191. Switch Doesn't Match</w:t>
      </w:r>
    </w:p>
    <w:p w14:paraId="51003AC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Possible:</w:t>
      </w:r>
    </w:p>
    <w:p w14:paraId="10DAAF0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Wrong value</w:t>
      </w:r>
    </w:p>
    <w:p w14:paraId="307A03E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Choice numeric value vs formatted label</w:t>
      </w:r>
    </w:p>
    <w:p w14:paraId="53F5672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Whitespace</w:t>
      </w:r>
    </w:p>
    <w:p w14:paraId="088304A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Wrong Dynamic Content field</w:t>
      </w:r>
    </w:p>
    <w:p w14:paraId="2556716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Inspect:</w:t>
      </w:r>
    </w:p>
    <w:p w14:paraId="004A5EF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Run History outputs.</w:t>
      </w:r>
    </w:p>
    <w:p w14:paraId="402A8AB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0522C9B">
          <v:rect id="_x0000_i1216" style="width:0;height:1.5pt" o:hralign="center" o:hrstd="t" o:hr="t" fillcolor="#a0a0a0" stroked="f"/>
        </w:pict>
      </w:r>
    </w:p>
    <w:p w14:paraId="3B19606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BS — COMMON ERROR 11</w:t>
      </w:r>
    </w:p>
    <w:p w14:paraId="579465A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192. Sick Leave Rule Fires for Annual Leave</w:t>
      </w:r>
    </w:p>
    <w:p w14:paraId="730C726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Check:</w:t>
      </w:r>
    </w:p>
    <w:p w14:paraId="3F8E0F9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AND logic.</w:t>
      </w:r>
    </w:p>
    <w:p w14:paraId="47F81D6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you accidentally used:</w:t>
      </w:r>
    </w:p>
    <w:p w14:paraId="148C7ED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OR</w:t>
      </w:r>
    </w:p>
    <w:p w14:paraId="6CEBAF9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then:</w:t>
      </w:r>
    </w:p>
    <w:p w14:paraId="28BBFC6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Annual Leave</w:t>
      </w:r>
    </w:p>
    <w:p w14:paraId="4ECE353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+</w:t>
      </w:r>
    </w:p>
    <w:p w14:paraId="57DC2AE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5 days</w:t>
      </w:r>
    </w:p>
    <w:p w14:paraId="3466313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could satisfy:</w:t>
      </w:r>
    </w:p>
    <w:p w14:paraId="4F7BC4C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Days &gt; 3</w:t>
      </w:r>
    </w:p>
    <w:p w14:paraId="5A38FB6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 wrongly notify HR.</w:t>
      </w:r>
    </w:p>
    <w:p w14:paraId="57119AF3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B860EF2">
          <v:rect id="_x0000_i1217" style="width:0;height:1.5pt" o:hralign="center" o:hrstd="t" o:hr="t" fillcolor="#a0a0a0" stroked="f"/>
        </w:pict>
      </w:r>
    </w:p>
    <w:p w14:paraId="597231C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BT — COMMON ERROR 12</w:t>
      </w:r>
    </w:p>
    <w:p w14:paraId="0CEC361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193. Email Failure Marks Leave Rejected</w:t>
      </w:r>
    </w:p>
    <w:p w14:paraId="5CE332C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This is:</w:t>
      </w:r>
    </w:p>
    <w:p w14:paraId="131F8E6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Incorrect.</w:t>
      </w:r>
    </w:p>
    <w:p w14:paraId="3CA7C3C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Rejection is:</w:t>
      </w:r>
    </w:p>
    <w:p w14:paraId="0B0EEE3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Business decision.</w:t>
      </w:r>
    </w:p>
    <w:p w14:paraId="56D5283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Email failure is:</w:t>
      </w:r>
    </w:p>
    <w:p w14:paraId="4A74B25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Technical notification failure.</w:t>
      </w:r>
    </w:p>
    <w:p w14:paraId="79EA0D0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Keep these states separate.</w:t>
      </w:r>
    </w:p>
    <w:p w14:paraId="23023DC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0F8558B">
          <v:rect id="_x0000_i1218" style="width:0;height:1.5pt" o:hralign="center" o:hrstd="t" o:hr="t" fillcolor="#a0a0a0" stroked="f"/>
        </w:pict>
      </w:r>
    </w:p>
    <w:p w14:paraId="2807CCC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BU — DEBUGGING EXERCISE 1</w:t>
      </w:r>
    </w:p>
    <w:p w14:paraId="4E48134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194. Broken Logic</w:t>
      </w:r>
    </w:p>
    <w:p w14:paraId="3E18B04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</w:t>
      </w:r>
    </w:p>
    <w:p w14:paraId="5430A9E7" w14:textId="77777777" w:rsidR="00634484" w:rsidRPr="00634484" w:rsidRDefault="00634484" w:rsidP="00634484">
      <w:pPr>
        <w:rPr>
          <w:sz w:val="32"/>
          <w:szCs w:val="32"/>
        </w:rPr>
      </w:pPr>
    </w:p>
    <w:p w14:paraId="69F2EFA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Type = Sick Leave</w:t>
      </w:r>
    </w:p>
    <w:p w14:paraId="27E02F8F" w14:textId="77777777" w:rsidR="00634484" w:rsidRPr="00634484" w:rsidRDefault="00634484" w:rsidP="00634484">
      <w:pPr>
        <w:rPr>
          <w:sz w:val="32"/>
          <w:szCs w:val="32"/>
        </w:rPr>
      </w:pPr>
    </w:p>
    <w:p w14:paraId="5E8D57A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</w:t>
      </w:r>
    </w:p>
    <w:p w14:paraId="6F680E7C" w14:textId="77777777" w:rsidR="00634484" w:rsidRPr="00634484" w:rsidRDefault="00634484" w:rsidP="00634484">
      <w:pPr>
        <w:rPr>
          <w:sz w:val="32"/>
          <w:szCs w:val="32"/>
        </w:rPr>
      </w:pPr>
    </w:p>
    <w:p w14:paraId="0600981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Days &gt; 3</w:t>
      </w:r>
    </w:p>
    <w:p w14:paraId="5FD6A91A" w14:textId="77777777" w:rsidR="00634484" w:rsidRPr="00634484" w:rsidRDefault="00634484" w:rsidP="00634484">
      <w:pPr>
        <w:rPr>
          <w:sz w:val="32"/>
          <w:szCs w:val="32"/>
        </w:rPr>
      </w:pPr>
    </w:p>
    <w:p w14:paraId="49223DF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THEN</w:t>
      </w:r>
    </w:p>
    <w:p w14:paraId="41B0C9D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Notify HR</w:t>
      </w:r>
    </w:p>
    <w:p w14:paraId="363BCFB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Problem?</w:t>
      </w:r>
    </w:p>
    <w:p w14:paraId="2F9B6E9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78EDDCD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Annual Leave lasting 10 days would trigger.</w:t>
      </w:r>
    </w:p>
    <w:p w14:paraId="583ECD7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Correct:</w:t>
      </w:r>
    </w:p>
    <w:p w14:paraId="7C5E586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AND.</w:t>
      </w:r>
    </w:p>
    <w:p w14:paraId="4A733EE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1F6AA9C">
          <v:rect id="_x0000_i1219" style="width:0;height:1.5pt" o:hralign="center" o:hrstd="t" o:hr="t" fillcolor="#a0a0a0" stroked="f"/>
        </w:pict>
      </w:r>
    </w:p>
    <w:p w14:paraId="42407CE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BV — DEBUGGING EXERCISE 2</w:t>
      </w:r>
    </w:p>
    <w:p w14:paraId="3F03AB9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195. Broken Catch</w:t>
      </w:r>
    </w:p>
    <w:p w14:paraId="0ADA904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TRY fails</w:t>
      </w:r>
    </w:p>
    <w:p w14:paraId="7DDCE3A1" w14:textId="77777777" w:rsidR="00634484" w:rsidRPr="00634484" w:rsidRDefault="00634484" w:rsidP="00634484">
      <w:pPr>
        <w:rPr>
          <w:sz w:val="32"/>
          <w:szCs w:val="32"/>
        </w:rPr>
      </w:pPr>
    </w:p>
    <w:p w14:paraId="1E15856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CATCH Run After:</w:t>
      </w:r>
    </w:p>
    <w:p w14:paraId="3AABD29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Is Successful</w:t>
      </w:r>
    </w:p>
    <w:p w14:paraId="6CBB466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Result?</w:t>
      </w:r>
    </w:p>
    <w:p w14:paraId="6788727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Answer</w:t>
      </w:r>
    </w:p>
    <w:p w14:paraId="789C677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CATCH is:</w:t>
      </w:r>
    </w:p>
    <w:p w14:paraId="233951F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Skipped.</w:t>
      </w:r>
    </w:p>
    <w:p w14:paraId="69092FA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Configure:</w:t>
      </w:r>
    </w:p>
    <w:p w14:paraId="20757D0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Has failed</w:t>
      </w:r>
    </w:p>
    <w:p w14:paraId="564B005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Has timed out</w:t>
      </w:r>
    </w:p>
    <w:p w14:paraId="1659C2C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as appropriate.</w:t>
      </w:r>
    </w:p>
    <w:p w14:paraId="0C933C92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EFBF8D6">
          <v:rect id="_x0000_i1220" style="width:0;height:1.5pt" o:hralign="center" o:hrstd="t" o:hr="t" fillcolor="#a0a0a0" stroked="f"/>
        </w:pict>
      </w:r>
    </w:p>
    <w:p w14:paraId="0787577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BW — DEBUGGING EXERCISE 3</w:t>
      </w:r>
    </w:p>
    <w:p w14:paraId="6E32A94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196. Broken Variable Design</w:t>
      </w:r>
    </w:p>
    <w:p w14:paraId="2894BBB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Student creates:</w:t>
      </w:r>
    </w:p>
    <w:p w14:paraId="6CF355A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varFormattedStartDate</w:t>
      </w:r>
    </w:p>
    <w:p w14:paraId="4E296AD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 never changes it.</w:t>
      </w:r>
    </w:p>
    <w:p w14:paraId="25F39FA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Better?</w:t>
      </w:r>
    </w:p>
    <w:p w14:paraId="0E41A23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06F7EC5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7031DA4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Compose</w:t>
      </w:r>
    </w:p>
    <w:p w14:paraId="4390DE5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 a stable calculated value.</w:t>
      </w:r>
    </w:p>
    <w:p w14:paraId="27AEA12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386259A">
          <v:rect id="_x0000_i1221" style="width:0;height:1.5pt" o:hralign="center" o:hrstd="t" o:hr="t" fillcolor="#a0a0a0" stroked="f"/>
        </w:pict>
      </w:r>
    </w:p>
    <w:p w14:paraId="7168033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BX — DEBUGGING EXERCISE 4</w:t>
      </w:r>
    </w:p>
    <w:p w14:paraId="3E5056D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197. Broken Flow</w:t>
      </w:r>
    </w:p>
    <w:p w14:paraId="2B1FFAF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Get all Employees</w:t>
      </w:r>
    </w:p>
    <w:p w14:paraId="04EC1B3F" w14:textId="77777777" w:rsidR="00634484" w:rsidRPr="00634484" w:rsidRDefault="00634484" w:rsidP="00634484">
      <w:pPr>
        <w:rPr>
          <w:sz w:val="32"/>
          <w:szCs w:val="32"/>
        </w:rPr>
      </w:pPr>
    </w:p>
    <w:p w14:paraId="70DDEBD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Apply to each</w:t>
      </w:r>
    </w:p>
    <w:p w14:paraId="0CAE9565" w14:textId="77777777" w:rsidR="00634484" w:rsidRPr="00634484" w:rsidRDefault="00634484" w:rsidP="00634484">
      <w:pPr>
        <w:rPr>
          <w:sz w:val="32"/>
          <w:szCs w:val="32"/>
        </w:rPr>
      </w:pPr>
    </w:p>
    <w:p w14:paraId="20A5ECF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 Employee Number = EMP001</w:t>
      </w:r>
    </w:p>
    <w:p w14:paraId="18810FE2" w14:textId="77777777" w:rsidR="00634484" w:rsidRPr="00634484" w:rsidRDefault="00634484" w:rsidP="00634484">
      <w:pPr>
        <w:rPr>
          <w:sz w:val="32"/>
          <w:szCs w:val="32"/>
        </w:rPr>
      </w:pPr>
    </w:p>
    <w:p w14:paraId="2A4B1B8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...</w:t>
      </w:r>
    </w:p>
    <w:p w14:paraId="1E6B0BD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but Employee ID is already known.</w:t>
      </w:r>
    </w:p>
    <w:p w14:paraId="0BB2FBA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Better?</w:t>
      </w:r>
    </w:p>
    <w:p w14:paraId="6C6BD08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7F2C066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56FFDB7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Get a row by ID.</w:t>
      </w:r>
    </w:p>
    <w:p w14:paraId="309349E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Avoid retrieving and looping through:</w:t>
      </w:r>
    </w:p>
    <w:p w14:paraId="1D8735C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Unnecessary records.</w:t>
      </w:r>
    </w:p>
    <w:p w14:paraId="6726EDB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C5D4216">
          <v:rect id="_x0000_i1222" style="width:0;height:1.5pt" o:hralign="center" o:hrstd="t" o:hr="t" fillcolor="#a0a0a0" stroked="f"/>
        </w:pict>
      </w:r>
    </w:p>
    <w:p w14:paraId="5B7B01F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BY — DEBUGGING EXERCISE 5</w:t>
      </w:r>
    </w:p>
    <w:p w14:paraId="190825B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198. Failure Log Includes</w:t>
      </w:r>
    </w:p>
    <w:p w14:paraId="689AEEE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Authorization: Bearer eyJ...</w:t>
      </w:r>
    </w:p>
    <w:p w14:paraId="1ACB506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Problem?</w:t>
      </w:r>
    </w:p>
    <w:p w14:paraId="04D88CB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029BD1C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Security exposure.</w:t>
      </w:r>
    </w:p>
    <w:p w14:paraId="2ECC869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Never persist:</w:t>
      </w:r>
    </w:p>
    <w:p w14:paraId="7753C53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Tokens/secrets</w:t>
      </w:r>
    </w:p>
    <w:p w14:paraId="63C0C91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in ordinary error logs.</w:t>
      </w:r>
    </w:p>
    <w:p w14:paraId="75EF1433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0BD2839">
          <v:rect id="_x0000_i1223" style="width:0;height:1.5pt" o:hralign="center" o:hrstd="t" o:hr="t" fillcolor="#a0a0a0" stroked="f"/>
        </w:pict>
      </w:r>
    </w:p>
    <w:p w14:paraId="6FE6E61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BZ — INDEPENDENT CHALLENGE 1</w:t>
      </w:r>
    </w:p>
    <w:p w14:paraId="0816842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199. Challenge — Emergency Leave</w:t>
      </w:r>
    </w:p>
    <w:p w14:paraId="62D7DC9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Requirement:</w:t>
      </w:r>
    </w:p>
    <w:p w14:paraId="0E36C80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If:</w:t>
      </w:r>
    </w:p>
    <w:p w14:paraId="66A4845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Emergency Leave</w:t>
      </w:r>
    </w:p>
    <w:p w14:paraId="5075E89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is approved:</w:t>
      </w:r>
    </w:p>
    <w:p w14:paraId="5669447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Notify:</w:t>
      </w:r>
    </w:p>
    <w:p w14:paraId="1F74985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HR immediately.</w:t>
      </w:r>
    </w:p>
    <w:p w14:paraId="57053F4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7F58B84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Switch</w:t>
      </w:r>
    </w:p>
    <w:p w14:paraId="09A1FB1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rather than another deeply nested Condition chain.</w:t>
      </w:r>
    </w:p>
    <w:p w14:paraId="262B95D3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3BCF190">
          <v:rect id="_x0000_i1224" style="width:0;height:1.5pt" o:hralign="center" o:hrstd="t" o:hr="t" fillcolor="#a0a0a0" stroked="f"/>
        </w:pict>
      </w:r>
    </w:p>
    <w:p w14:paraId="711F970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200. Expected</w:t>
      </w:r>
    </w:p>
    <w:p w14:paraId="63F16CB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Switch Leave Type</w:t>
      </w:r>
    </w:p>
    <w:p w14:paraId="3FE4707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39BC343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Annual</w:t>
      </w:r>
    </w:p>
    <w:p w14:paraId="042CF74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4C1746F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Sick</w:t>
      </w:r>
    </w:p>
    <w:p w14:paraId="340977D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6A469F2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Emergency</w:t>
      </w:r>
    </w:p>
    <w:p w14:paraId="3255BD7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           |</w:t>
      </w:r>
    </w:p>
    <w:p w14:paraId="1E53687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v</w:t>
      </w:r>
    </w:p>
    <w:p w14:paraId="00DA461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Notify HR</w:t>
      </w:r>
    </w:p>
    <w:p w14:paraId="50C08D9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28C1FDD">
          <v:rect id="_x0000_i1225" style="width:0;height:1.5pt" o:hralign="center" o:hrstd="t" o:hr="t" fillcolor="#a0a0a0" stroked="f"/>
        </w:pict>
      </w:r>
    </w:p>
    <w:p w14:paraId="0603D50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CA — INDEPENDENT CHALLENGE 2</w:t>
      </w:r>
    </w:p>
    <w:p w14:paraId="5C0F912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201. Challenge — Unpaid Leave</w:t>
      </w:r>
    </w:p>
    <w:p w14:paraId="5C4086C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If:</w:t>
      </w:r>
    </w:p>
    <w:p w14:paraId="327FFCB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Unpaid Leave</w:t>
      </w:r>
    </w:p>
    <w:p w14:paraId="730F436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is approved:</w:t>
      </w:r>
    </w:p>
    <w:p w14:paraId="2B99024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Create an additional notification for:</w:t>
      </w:r>
    </w:p>
    <w:p w14:paraId="27FA665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Payroll.</w:t>
      </w:r>
    </w:p>
    <w:p w14:paraId="4C35090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Students must explain:</w:t>
      </w:r>
    </w:p>
    <w:p w14:paraId="29A8EB5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Why this is post-approval rather than pre-approval.</w:t>
      </w:r>
    </w:p>
    <w:p w14:paraId="505994F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4AF5979">
          <v:rect id="_x0000_i1226" style="width:0;height:1.5pt" o:hralign="center" o:hrstd="t" o:hr="t" fillcolor="#a0a0a0" stroked="f"/>
        </w:pict>
      </w:r>
    </w:p>
    <w:p w14:paraId="17B3B2B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CB — INDEPENDENT CHALLENGE 3</w:t>
      </w:r>
    </w:p>
    <w:p w14:paraId="63DB4C0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202. Challenge — Error Summary</w:t>
      </w:r>
    </w:p>
    <w:p w14:paraId="6EFF871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Build one Compose expression/message containing:</w:t>
      </w:r>
    </w:p>
    <w:p w14:paraId="5BEDAD0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Flow Name</w:t>
      </w:r>
    </w:p>
    <w:p w14:paraId="4813F089" w14:textId="77777777" w:rsidR="00634484" w:rsidRPr="00634484" w:rsidRDefault="00634484" w:rsidP="00634484">
      <w:pPr>
        <w:rPr>
          <w:sz w:val="32"/>
          <w:szCs w:val="32"/>
        </w:rPr>
      </w:pPr>
    </w:p>
    <w:p w14:paraId="3FFF8F7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Request Number</w:t>
      </w:r>
    </w:p>
    <w:p w14:paraId="4A2E8318" w14:textId="77777777" w:rsidR="00634484" w:rsidRPr="00634484" w:rsidRDefault="00634484" w:rsidP="00634484">
      <w:pPr>
        <w:rPr>
          <w:sz w:val="32"/>
          <w:szCs w:val="32"/>
        </w:rPr>
      </w:pPr>
    </w:p>
    <w:p w14:paraId="75680D8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Employee</w:t>
      </w:r>
    </w:p>
    <w:p w14:paraId="33DBDDC5" w14:textId="77777777" w:rsidR="00634484" w:rsidRPr="00634484" w:rsidRDefault="00634484" w:rsidP="00634484">
      <w:pPr>
        <w:rPr>
          <w:sz w:val="32"/>
          <w:szCs w:val="32"/>
        </w:rPr>
      </w:pPr>
    </w:p>
    <w:p w14:paraId="14D78D6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Date/Time</w:t>
      </w:r>
    </w:p>
    <w:p w14:paraId="2C599E03" w14:textId="77777777" w:rsidR="00634484" w:rsidRPr="00634484" w:rsidRDefault="00634484" w:rsidP="00634484">
      <w:pPr>
        <w:rPr>
          <w:sz w:val="32"/>
          <w:szCs w:val="32"/>
        </w:rPr>
      </w:pPr>
    </w:p>
    <w:p w14:paraId="050FA5E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Failure Stage</w:t>
      </w:r>
    </w:p>
    <w:p w14:paraId="445BFCA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 use it in:</w:t>
      </w:r>
    </w:p>
    <w:p w14:paraId="17F7C6C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Dataverse Error Log</w:t>
      </w:r>
    </w:p>
    <w:p w14:paraId="179126F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and:</w:t>
      </w:r>
    </w:p>
    <w:p w14:paraId="3690C2C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Support Notification.</w:t>
      </w:r>
    </w:p>
    <w:p w14:paraId="6A8DE99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Goal:</w:t>
      </w:r>
    </w:p>
    <w:p w14:paraId="6148469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Avoid duplicated message-building logic.</w:t>
      </w:r>
    </w:p>
    <w:p w14:paraId="2CC9C45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60837EB">
          <v:rect id="_x0000_i1227" style="width:0;height:1.5pt" o:hralign="center" o:hrstd="t" o:hr="t" fillcolor="#a0a0a0" stroked="f"/>
        </w:pict>
      </w:r>
    </w:p>
    <w:p w14:paraId="537CEB4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CC — PRACTICAL ASSESSMENT</w:t>
      </w:r>
    </w:p>
    <w:p w14:paraId="7A5B082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203. Student Practical Task</w:t>
      </w:r>
    </w:p>
    <w:p w14:paraId="1155196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Without direct instructor help:</w:t>
      </w:r>
    </w:p>
    <w:p w14:paraId="08BBB4A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Step 1</w:t>
      </w:r>
    </w:p>
    <w:p w14:paraId="240D007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Create:</w:t>
      </w:r>
    </w:p>
    <w:p w14:paraId="21D6D03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TRY Scope.</w:t>
      </w:r>
    </w:p>
    <w:p w14:paraId="48FF57D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Step 2</w:t>
      </w:r>
    </w:p>
    <w:p w14:paraId="06D9252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Create:</w:t>
      </w:r>
    </w:p>
    <w:p w14:paraId="5373FBE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CATCH Scope.</w:t>
      </w:r>
    </w:p>
    <w:p w14:paraId="23947F0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Step 3</w:t>
      </w:r>
    </w:p>
    <w:p w14:paraId="12D8FCE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Configure:</w:t>
      </w:r>
    </w:p>
    <w:p w14:paraId="296B75A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Run After.</w:t>
      </w:r>
    </w:p>
    <w:p w14:paraId="1A8D369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Step 4</w:t>
      </w:r>
    </w:p>
    <w:p w14:paraId="3673740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Create:</w:t>
      </w:r>
    </w:p>
    <w:p w14:paraId="0636129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FINALLY Scope.</w:t>
      </w:r>
    </w:p>
    <w:p w14:paraId="63742EF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Step 5</w:t>
      </w:r>
    </w:p>
    <w:p w14:paraId="7B3A296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0152F0F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Compose.</w:t>
      </w:r>
    </w:p>
    <w:p w14:paraId="65F3158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Step 6</w:t>
      </w:r>
    </w:p>
    <w:p w14:paraId="398D1E0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75C4E26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One Variable.</w:t>
      </w:r>
    </w:p>
    <w:p w14:paraId="1D2D912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Step 7</w:t>
      </w:r>
    </w:p>
    <w:p w14:paraId="7826975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7B89402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coalesce().</w:t>
      </w:r>
    </w:p>
    <w:p w14:paraId="5B6EAD5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Step 8</w:t>
      </w:r>
    </w:p>
    <w:p w14:paraId="3FFDFEF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Use:</w:t>
      </w:r>
    </w:p>
    <w:p w14:paraId="0E2A067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formatDateTime().</w:t>
      </w:r>
    </w:p>
    <w:p w14:paraId="7D46F5C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Step 9</w:t>
      </w:r>
    </w:p>
    <w:p w14:paraId="2650628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Create:</w:t>
      </w:r>
    </w:p>
    <w:p w14:paraId="74E0E9E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Sick Leave &gt;3 days Condition.</w:t>
      </w:r>
    </w:p>
    <w:p w14:paraId="737AFFD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Step 10</w:t>
      </w:r>
    </w:p>
    <w:p w14:paraId="50B6A85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Send:</w:t>
      </w:r>
    </w:p>
    <w:p w14:paraId="0A63D59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HR notification.</w:t>
      </w:r>
    </w:p>
    <w:p w14:paraId="3306A5A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Step 11</w:t>
      </w:r>
    </w:p>
    <w:p w14:paraId="210CD0C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Cause one controlled failure.</w:t>
      </w:r>
    </w:p>
    <w:p w14:paraId="03B334F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Step 12</w:t>
      </w:r>
    </w:p>
    <w:p w14:paraId="0D03E88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Show:</w:t>
      </w:r>
    </w:p>
    <w:p w14:paraId="69FC8C7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Error Log.</w:t>
      </w:r>
    </w:p>
    <w:p w14:paraId="18A569A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4561EB8">
          <v:rect id="_x0000_i1228" style="width:0;height:1.5pt" o:hralign="center" o:hrstd="t" o:hr="t" fillcolor="#a0a0a0" stroked="f"/>
        </w:pict>
      </w:r>
    </w:p>
    <w:p w14:paraId="1CD2FCE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CD — TEST MATRIX</w:t>
      </w:r>
    </w:p>
    <w:p w14:paraId="653C8CC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204. Student Test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2834"/>
        <w:gridCol w:w="4016"/>
        <w:gridCol w:w="1062"/>
        <w:gridCol w:w="775"/>
      </w:tblGrid>
      <w:tr w:rsidR="00634484" w:rsidRPr="00634484" w14:paraId="30E810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14884" w14:textId="77777777" w:rsidR="00634484" w:rsidRPr="00634484" w:rsidRDefault="00634484" w:rsidP="00634484">
            <w:pPr>
              <w:rPr>
                <w:b/>
                <w:bCs/>
                <w:sz w:val="32"/>
                <w:szCs w:val="32"/>
              </w:rPr>
            </w:pPr>
            <w:r w:rsidRPr="00634484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77DFD2" w14:textId="77777777" w:rsidR="00634484" w:rsidRPr="00634484" w:rsidRDefault="00634484" w:rsidP="00634484">
            <w:pPr>
              <w:rPr>
                <w:b/>
                <w:bCs/>
                <w:sz w:val="32"/>
                <w:szCs w:val="32"/>
              </w:rPr>
            </w:pPr>
            <w:r w:rsidRPr="00634484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6D25C66" w14:textId="77777777" w:rsidR="00634484" w:rsidRPr="00634484" w:rsidRDefault="00634484" w:rsidP="00634484">
            <w:pPr>
              <w:rPr>
                <w:b/>
                <w:bCs/>
                <w:sz w:val="32"/>
                <w:szCs w:val="32"/>
              </w:rPr>
            </w:pPr>
            <w:r w:rsidRPr="00634484">
              <w:rPr>
                <w:b/>
                <w:bCs/>
                <w:sz w:val="32"/>
                <w:szCs w:val="32"/>
              </w:rPr>
              <w:t>Expected</w:t>
            </w:r>
          </w:p>
        </w:tc>
        <w:tc>
          <w:tcPr>
            <w:tcW w:w="0" w:type="auto"/>
            <w:vAlign w:val="center"/>
            <w:hideMark/>
          </w:tcPr>
          <w:p w14:paraId="3F2F781E" w14:textId="77777777" w:rsidR="00634484" w:rsidRPr="00634484" w:rsidRDefault="00634484" w:rsidP="00634484">
            <w:pPr>
              <w:rPr>
                <w:b/>
                <w:bCs/>
                <w:sz w:val="32"/>
                <w:szCs w:val="32"/>
              </w:rPr>
            </w:pPr>
            <w:r w:rsidRPr="00634484">
              <w:rPr>
                <w:b/>
                <w:bCs/>
                <w:sz w:val="32"/>
                <w:szCs w:val="32"/>
              </w:rPr>
              <w:t>Actual</w:t>
            </w:r>
          </w:p>
        </w:tc>
        <w:tc>
          <w:tcPr>
            <w:tcW w:w="0" w:type="auto"/>
            <w:vAlign w:val="center"/>
            <w:hideMark/>
          </w:tcPr>
          <w:p w14:paraId="1B1FE02E" w14:textId="77777777" w:rsidR="00634484" w:rsidRPr="00634484" w:rsidRDefault="00634484" w:rsidP="00634484">
            <w:pPr>
              <w:rPr>
                <w:b/>
                <w:bCs/>
                <w:sz w:val="32"/>
                <w:szCs w:val="32"/>
              </w:rPr>
            </w:pPr>
            <w:r w:rsidRPr="00634484">
              <w:rPr>
                <w:b/>
                <w:bCs/>
                <w:sz w:val="32"/>
                <w:szCs w:val="32"/>
              </w:rPr>
              <w:t>Pass</w:t>
            </w:r>
          </w:p>
        </w:tc>
      </w:tr>
      <w:tr w:rsidR="00634484" w:rsidRPr="00634484" w14:paraId="45D0F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DB06E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R01</w:t>
            </w:r>
          </w:p>
        </w:tc>
        <w:tc>
          <w:tcPr>
            <w:tcW w:w="0" w:type="auto"/>
            <w:vAlign w:val="center"/>
            <w:hideMark/>
          </w:tcPr>
          <w:p w14:paraId="40C65A7B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Normal approval</w:t>
            </w:r>
          </w:p>
        </w:tc>
        <w:tc>
          <w:tcPr>
            <w:tcW w:w="0" w:type="auto"/>
            <w:vAlign w:val="center"/>
            <w:hideMark/>
          </w:tcPr>
          <w:p w14:paraId="1489F774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TRY succeeds</w:t>
            </w:r>
          </w:p>
        </w:tc>
        <w:tc>
          <w:tcPr>
            <w:tcW w:w="0" w:type="auto"/>
            <w:vAlign w:val="center"/>
            <w:hideMark/>
          </w:tcPr>
          <w:p w14:paraId="0BE6DDA8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2D23892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  <w:tr w:rsidR="00634484" w:rsidRPr="00634484" w14:paraId="6597D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41F7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R02</w:t>
            </w:r>
          </w:p>
        </w:tc>
        <w:tc>
          <w:tcPr>
            <w:tcW w:w="0" w:type="auto"/>
            <w:vAlign w:val="center"/>
            <w:hideMark/>
          </w:tcPr>
          <w:p w14:paraId="69C693E5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Normal run</w:t>
            </w:r>
          </w:p>
        </w:tc>
        <w:tc>
          <w:tcPr>
            <w:tcW w:w="0" w:type="auto"/>
            <w:vAlign w:val="center"/>
            <w:hideMark/>
          </w:tcPr>
          <w:p w14:paraId="02249914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CATCH skipped</w:t>
            </w:r>
          </w:p>
        </w:tc>
        <w:tc>
          <w:tcPr>
            <w:tcW w:w="0" w:type="auto"/>
            <w:vAlign w:val="center"/>
            <w:hideMark/>
          </w:tcPr>
          <w:p w14:paraId="5111426C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E2DFEE2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  <w:tr w:rsidR="00634484" w:rsidRPr="00634484" w14:paraId="49A0C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4C37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R03</w:t>
            </w:r>
          </w:p>
        </w:tc>
        <w:tc>
          <w:tcPr>
            <w:tcW w:w="0" w:type="auto"/>
            <w:vAlign w:val="center"/>
            <w:hideMark/>
          </w:tcPr>
          <w:p w14:paraId="51E2940D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14:paraId="7C5687CB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Executes</w:t>
            </w:r>
          </w:p>
        </w:tc>
        <w:tc>
          <w:tcPr>
            <w:tcW w:w="0" w:type="auto"/>
            <w:vAlign w:val="center"/>
            <w:hideMark/>
          </w:tcPr>
          <w:p w14:paraId="1EA4651E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23C7F8CE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  <w:tr w:rsidR="00634484" w:rsidRPr="00634484" w14:paraId="6403A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3FFB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R04</w:t>
            </w:r>
          </w:p>
        </w:tc>
        <w:tc>
          <w:tcPr>
            <w:tcW w:w="0" w:type="auto"/>
            <w:vAlign w:val="center"/>
            <w:hideMark/>
          </w:tcPr>
          <w:p w14:paraId="4A194677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Missing manager</w:t>
            </w:r>
          </w:p>
        </w:tc>
        <w:tc>
          <w:tcPr>
            <w:tcW w:w="0" w:type="auto"/>
            <w:vAlign w:val="center"/>
            <w:hideMark/>
          </w:tcPr>
          <w:p w14:paraId="46B12B9B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Failure handled</w:t>
            </w:r>
          </w:p>
        </w:tc>
        <w:tc>
          <w:tcPr>
            <w:tcW w:w="0" w:type="auto"/>
            <w:vAlign w:val="center"/>
            <w:hideMark/>
          </w:tcPr>
          <w:p w14:paraId="15E2B420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3524E8CC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  <w:tr w:rsidR="00634484" w:rsidRPr="00634484" w14:paraId="17B32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27DFA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R05</w:t>
            </w:r>
          </w:p>
        </w:tc>
        <w:tc>
          <w:tcPr>
            <w:tcW w:w="0" w:type="auto"/>
            <w:vAlign w:val="center"/>
            <w:hideMark/>
          </w:tcPr>
          <w:p w14:paraId="1267CA85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Invalid approver</w:t>
            </w:r>
          </w:p>
        </w:tc>
        <w:tc>
          <w:tcPr>
            <w:tcW w:w="0" w:type="auto"/>
            <w:vAlign w:val="center"/>
            <w:hideMark/>
          </w:tcPr>
          <w:p w14:paraId="32D11CF8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Error handled</w:t>
            </w:r>
          </w:p>
        </w:tc>
        <w:tc>
          <w:tcPr>
            <w:tcW w:w="0" w:type="auto"/>
            <w:vAlign w:val="center"/>
            <w:hideMark/>
          </w:tcPr>
          <w:p w14:paraId="1B5128F8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39D6187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  <w:tr w:rsidR="00634484" w:rsidRPr="00634484" w14:paraId="5DE31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9C069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R06</w:t>
            </w:r>
          </w:p>
        </w:tc>
        <w:tc>
          <w:tcPr>
            <w:tcW w:w="0" w:type="auto"/>
            <w:vAlign w:val="center"/>
            <w:hideMark/>
          </w:tcPr>
          <w:p w14:paraId="0CD75C81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Error Log</w:t>
            </w:r>
          </w:p>
        </w:tc>
        <w:tc>
          <w:tcPr>
            <w:tcW w:w="0" w:type="auto"/>
            <w:vAlign w:val="center"/>
            <w:hideMark/>
          </w:tcPr>
          <w:p w14:paraId="3D048AF8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72541838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F320B2A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  <w:tr w:rsidR="00634484" w:rsidRPr="00634484" w14:paraId="0A081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73C08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R07</w:t>
            </w:r>
          </w:p>
        </w:tc>
        <w:tc>
          <w:tcPr>
            <w:tcW w:w="0" w:type="auto"/>
            <w:vAlign w:val="center"/>
            <w:hideMark/>
          </w:tcPr>
          <w:p w14:paraId="20F6E530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Support alert</w:t>
            </w:r>
          </w:p>
        </w:tc>
        <w:tc>
          <w:tcPr>
            <w:tcW w:w="0" w:type="auto"/>
            <w:vAlign w:val="center"/>
            <w:hideMark/>
          </w:tcPr>
          <w:p w14:paraId="3AC313AB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Sent</w:t>
            </w:r>
          </w:p>
        </w:tc>
        <w:tc>
          <w:tcPr>
            <w:tcW w:w="0" w:type="auto"/>
            <w:vAlign w:val="center"/>
            <w:hideMark/>
          </w:tcPr>
          <w:p w14:paraId="68D6478F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F841AE0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  <w:tr w:rsidR="00634484" w:rsidRPr="00634484" w14:paraId="12942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1BD0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R08</w:t>
            </w:r>
          </w:p>
        </w:tc>
        <w:tc>
          <w:tcPr>
            <w:tcW w:w="0" w:type="auto"/>
            <w:vAlign w:val="center"/>
            <w:hideMark/>
          </w:tcPr>
          <w:p w14:paraId="5B24FF2F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Sick Leave 5 days</w:t>
            </w:r>
          </w:p>
        </w:tc>
        <w:tc>
          <w:tcPr>
            <w:tcW w:w="0" w:type="auto"/>
            <w:vAlign w:val="center"/>
            <w:hideMark/>
          </w:tcPr>
          <w:p w14:paraId="355E9B65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HR notified</w:t>
            </w:r>
          </w:p>
        </w:tc>
        <w:tc>
          <w:tcPr>
            <w:tcW w:w="0" w:type="auto"/>
            <w:vAlign w:val="center"/>
            <w:hideMark/>
          </w:tcPr>
          <w:p w14:paraId="097C4C0F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07E912D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  <w:tr w:rsidR="00634484" w:rsidRPr="00634484" w14:paraId="618E4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26AD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R09</w:t>
            </w:r>
          </w:p>
        </w:tc>
        <w:tc>
          <w:tcPr>
            <w:tcW w:w="0" w:type="auto"/>
            <w:vAlign w:val="center"/>
            <w:hideMark/>
          </w:tcPr>
          <w:p w14:paraId="04979FD1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Sick Leave 2 days</w:t>
            </w:r>
          </w:p>
        </w:tc>
        <w:tc>
          <w:tcPr>
            <w:tcW w:w="0" w:type="auto"/>
            <w:vAlign w:val="center"/>
            <w:hideMark/>
          </w:tcPr>
          <w:p w14:paraId="47DAD25E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No special notice</w:t>
            </w:r>
          </w:p>
        </w:tc>
        <w:tc>
          <w:tcPr>
            <w:tcW w:w="0" w:type="auto"/>
            <w:vAlign w:val="center"/>
            <w:hideMark/>
          </w:tcPr>
          <w:p w14:paraId="30C537E4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8FDF435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  <w:tr w:rsidR="00634484" w:rsidRPr="00634484" w14:paraId="24CD9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3FDE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R10</w:t>
            </w:r>
          </w:p>
        </w:tc>
        <w:tc>
          <w:tcPr>
            <w:tcW w:w="0" w:type="auto"/>
            <w:vAlign w:val="center"/>
            <w:hideMark/>
          </w:tcPr>
          <w:p w14:paraId="0835E2EC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Annual Leave 5 days</w:t>
            </w:r>
          </w:p>
        </w:tc>
        <w:tc>
          <w:tcPr>
            <w:tcW w:w="0" w:type="auto"/>
            <w:vAlign w:val="center"/>
            <w:hideMark/>
          </w:tcPr>
          <w:p w14:paraId="164F1EDA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No Sick notice</w:t>
            </w:r>
          </w:p>
        </w:tc>
        <w:tc>
          <w:tcPr>
            <w:tcW w:w="0" w:type="auto"/>
            <w:vAlign w:val="center"/>
            <w:hideMark/>
          </w:tcPr>
          <w:p w14:paraId="745F3DA0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4CC1851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  <w:tr w:rsidR="00634484" w:rsidRPr="00634484" w14:paraId="44E20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E7FE5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lastRenderedPageBreak/>
              <w:t>R11</w:t>
            </w:r>
          </w:p>
        </w:tc>
        <w:tc>
          <w:tcPr>
            <w:tcW w:w="0" w:type="auto"/>
            <w:vAlign w:val="center"/>
            <w:hideMark/>
          </w:tcPr>
          <w:p w14:paraId="132D7E70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Null comment</w:t>
            </w:r>
          </w:p>
        </w:tc>
        <w:tc>
          <w:tcPr>
            <w:tcW w:w="0" w:type="auto"/>
            <w:vAlign w:val="center"/>
            <w:hideMark/>
          </w:tcPr>
          <w:p w14:paraId="5358471C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Fallback displayed</w:t>
            </w:r>
          </w:p>
        </w:tc>
        <w:tc>
          <w:tcPr>
            <w:tcW w:w="0" w:type="auto"/>
            <w:vAlign w:val="center"/>
            <w:hideMark/>
          </w:tcPr>
          <w:p w14:paraId="7CACCE64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C76CEA3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  <w:tr w:rsidR="00634484" w:rsidRPr="00634484" w14:paraId="528D0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B9F36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R12</w:t>
            </w:r>
          </w:p>
        </w:tc>
        <w:tc>
          <w:tcPr>
            <w:tcW w:w="0" w:type="auto"/>
            <w:vAlign w:val="center"/>
            <w:hideMark/>
          </w:tcPr>
          <w:p w14:paraId="11D7B79B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Date formatting</w:t>
            </w:r>
          </w:p>
        </w:tc>
        <w:tc>
          <w:tcPr>
            <w:tcW w:w="0" w:type="auto"/>
            <w:vAlign w:val="center"/>
            <w:hideMark/>
          </w:tcPr>
          <w:p w14:paraId="1BAB78BF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Friendly date</w:t>
            </w:r>
          </w:p>
        </w:tc>
        <w:tc>
          <w:tcPr>
            <w:tcW w:w="0" w:type="auto"/>
            <w:vAlign w:val="center"/>
            <w:hideMark/>
          </w:tcPr>
          <w:p w14:paraId="1C43FD26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77535266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  <w:tr w:rsidR="00634484" w:rsidRPr="00634484" w14:paraId="6DB23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0EB78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R13</w:t>
            </w:r>
          </w:p>
        </w:tc>
        <w:tc>
          <w:tcPr>
            <w:tcW w:w="0" w:type="auto"/>
            <w:vAlign w:val="center"/>
            <w:hideMark/>
          </w:tcPr>
          <w:p w14:paraId="5AB61E07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17AADEAB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Correct case</w:t>
            </w:r>
          </w:p>
        </w:tc>
        <w:tc>
          <w:tcPr>
            <w:tcW w:w="0" w:type="auto"/>
            <w:vAlign w:val="center"/>
            <w:hideMark/>
          </w:tcPr>
          <w:p w14:paraId="112CFDB9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060E4D25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  <w:tr w:rsidR="00634484" w:rsidRPr="00634484" w14:paraId="41268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DEBD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R14</w:t>
            </w:r>
          </w:p>
        </w:tc>
        <w:tc>
          <w:tcPr>
            <w:tcW w:w="0" w:type="auto"/>
            <w:vAlign w:val="center"/>
            <w:hideMark/>
          </w:tcPr>
          <w:p w14:paraId="02A6E8FB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Flow failure</w:t>
            </w:r>
          </w:p>
        </w:tc>
        <w:tc>
          <w:tcPr>
            <w:tcW w:w="0" w:type="auto"/>
            <w:vAlign w:val="center"/>
            <w:hideMark/>
          </w:tcPr>
          <w:p w14:paraId="5844A35F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Run marked failed</w:t>
            </w:r>
          </w:p>
        </w:tc>
        <w:tc>
          <w:tcPr>
            <w:tcW w:w="0" w:type="auto"/>
            <w:vAlign w:val="center"/>
            <w:hideMark/>
          </w:tcPr>
          <w:p w14:paraId="5C3C6A93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4D16BF0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  <w:tr w:rsidR="00634484" w:rsidRPr="00634484" w14:paraId="3CD7C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39DE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R15</w:t>
            </w:r>
          </w:p>
        </w:tc>
        <w:tc>
          <w:tcPr>
            <w:tcW w:w="0" w:type="auto"/>
            <w:vAlign w:val="center"/>
            <w:hideMark/>
          </w:tcPr>
          <w:p w14:paraId="067AF356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Business rejection</w:t>
            </w:r>
          </w:p>
        </w:tc>
        <w:tc>
          <w:tcPr>
            <w:tcW w:w="0" w:type="auto"/>
            <w:vAlign w:val="center"/>
            <w:hideMark/>
          </w:tcPr>
          <w:p w14:paraId="35D5DD1F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Not treated as technical failure</w:t>
            </w:r>
          </w:p>
        </w:tc>
        <w:tc>
          <w:tcPr>
            <w:tcW w:w="0" w:type="auto"/>
            <w:vAlign w:val="center"/>
            <w:hideMark/>
          </w:tcPr>
          <w:p w14:paraId="6890AE8C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14:paraId="11852B38" w14:textId="77777777" w:rsidR="00634484" w:rsidRPr="00634484" w:rsidRDefault="00634484" w:rsidP="00634484">
            <w:pPr>
              <w:rPr>
                <w:sz w:val="32"/>
                <w:szCs w:val="32"/>
              </w:rPr>
            </w:pPr>
          </w:p>
        </w:tc>
      </w:tr>
    </w:tbl>
    <w:p w14:paraId="3E1C9EF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6E54559">
          <v:rect id="_x0000_i1229" style="width:0;height:1.5pt" o:hralign="center" o:hrstd="t" o:hr="t" fillcolor="#a0a0a0" stroked="f"/>
        </w:pict>
      </w:r>
    </w:p>
    <w:p w14:paraId="6B0B411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CE — KNOWLEDGE CHECK</w:t>
      </w:r>
    </w:p>
    <w:p w14:paraId="29CD2DF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205. Question 1</w:t>
      </w:r>
    </w:p>
    <w:p w14:paraId="3F69BE3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does a Condition create?</w:t>
      </w:r>
    </w:p>
    <w:p w14:paraId="56B226A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0B80DD9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True/False branching.</w:t>
      </w:r>
    </w:p>
    <w:p w14:paraId="69C26B7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4A22C45">
          <v:rect id="_x0000_i1230" style="width:0;height:1.5pt" o:hralign="center" o:hrstd="t" o:hr="t" fillcolor="#a0a0a0" stroked="f"/>
        </w:pict>
      </w:r>
    </w:p>
    <w:p w14:paraId="62A153C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206. Question 2</w:t>
      </w:r>
    </w:p>
    <w:p w14:paraId="6217BED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should Switch be considered?</w:t>
      </w:r>
    </w:p>
    <w:p w14:paraId="4400941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653D543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one value needs to be evaluated against:</w:t>
      </w:r>
    </w:p>
    <w:p w14:paraId="7CD4045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Multiple cases.</w:t>
      </w:r>
    </w:p>
    <w:p w14:paraId="6CB65E7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C890ABD">
          <v:rect id="_x0000_i1231" style="width:0;height:1.5pt" o:hralign="center" o:hrstd="t" o:hr="t" fillcolor="#a0a0a0" stroked="f"/>
        </w:pict>
      </w:r>
    </w:p>
    <w:p w14:paraId="2B528FD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207. Question 3</w:t>
      </w:r>
    </w:p>
    <w:p w14:paraId="1964DCC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What does Compose do?</w:t>
      </w:r>
    </w:p>
    <w:p w14:paraId="4D76CEE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61EC637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Creates an output value from:</w:t>
      </w:r>
    </w:p>
    <w:p w14:paraId="44B177A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Data or an expression.</w:t>
      </w:r>
    </w:p>
    <w:p w14:paraId="6747C87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06DCCEE">
          <v:rect id="_x0000_i1232" style="width:0;height:1.5pt" o:hralign="center" o:hrstd="t" o:hr="t" fillcolor="#a0a0a0" stroked="f"/>
        </w:pict>
      </w:r>
    </w:p>
    <w:p w14:paraId="47E32B3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208. Question 4</w:t>
      </w:r>
    </w:p>
    <w:p w14:paraId="70FCD11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should you use a Variable rather than Compose?</w:t>
      </w:r>
    </w:p>
    <w:p w14:paraId="2DEE347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265FECF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the value needs to:</w:t>
      </w:r>
    </w:p>
    <w:p w14:paraId="4913500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Change during Flow execution.</w:t>
      </w:r>
    </w:p>
    <w:p w14:paraId="04F1ACC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F5B78E4">
          <v:rect id="_x0000_i1233" style="width:0;height:1.5pt" o:hralign="center" o:hrstd="t" o:hr="t" fillcolor="#a0a0a0" stroked="f"/>
        </w:pict>
      </w:r>
    </w:p>
    <w:p w14:paraId="467F1E4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209. Question 5</w:t>
      </w:r>
    </w:p>
    <w:p w14:paraId="15B9293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Name three Variable types.</w:t>
      </w:r>
    </w:p>
    <w:p w14:paraId="7B6DF46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4445BE5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Examples:</w:t>
      </w:r>
    </w:p>
    <w:p w14:paraId="42A45FA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String</w:t>
      </w:r>
    </w:p>
    <w:p w14:paraId="36F78003" w14:textId="77777777" w:rsidR="00634484" w:rsidRPr="00634484" w:rsidRDefault="00634484" w:rsidP="00634484">
      <w:pPr>
        <w:rPr>
          <w:sz w:val="32"/>
          <w:szCs w:val="32"/>
        </w:rPr>
      </w:pPr>
    </w:p>
    <w:p w14:paraId="4FF6B8D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Integer</w:t>
      </w:r>
    </w:p>
    <w:p w14:paraId="471E3ACB" w14:textId="77777777" w:rsidR="00634484" w:rsidRPr="00634484" w:rsidRDefault="00634484" w:rsidP="00634484">
      <w:pPr>
        <w:rPr>
          <w:sz w:val="32"/>
          <w:szCs w:val="32"/>
        </w:rPr>
      </w:pPr>
    </w:p>
    <w:p w14:paraId="6DC24F0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Boolean</w:t>
      </w:r>
    </w:p>
    <w:p w14:paraId="525F35E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Others include:</w:t>
      </w:r>
    </w:p>
    <w:p w14:paraId="29A3E81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Float</w:t>
      </w:r>
    </w:p>
    <w:p w14:paraId="100C6A6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Array</w:t>
      </w:r>
    </w:p>
    <w:p w14:paraId="475B421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Object</w:t>
      </w:r>
    </w:p>
    <w:p w14:paraId="1303678A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3397FAB">
          <v:rect id="_x0000_i1234" style="width:0;height:1.5pt" o:hralign="center" o:hrstd="t" o:hr="t" fillcolor="#a0a0a0" stroked="f"/>
        </w:pict>
      </w:r>
    </w:p>
    <w:p w14:paraId="04A7E44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210. Question 6</w:t>
      </w:r>
    </w:p>
    <w:p w14:paraId="37EDA57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does utcNow() return?</w:t>
      </w:r>
    </w:p>
    <w:p w14:paraId="32F214C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0C151AB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Current UTC timestamp.</w:t>
      </w:r>
    </w:p>
    <w:p w14:paraId="20AEF6A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FE3AFD8">
          <v:rect id="_x0000_i1235" style="width:0;height:1.5pt" o:hralign="center" o:hrstd="t" o:hr="t" fillcolor="#a0a0a0" stroked="f"/>
        </w:pict>
      </w:r>
    </w:p>
    <w:p w14:paraId="733987D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211. Question 7</w:t>
      </w:r>
    </w:p>
    <w:p w14:paraId="011DF44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does formatDateTime() do?</w:t>
      </w:r>
    </w:p>
    <w:p w14:paraId="75318DF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09209A8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Formats a date/time value into:</w:t>
      </w:r>
    </w:p>
    <w:p w14:paraId="42D4B88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 desired text representation.</w:t>
      </w:r>
    </w:p>
    <w:p w14:paraId="75B7250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CDDBA73">
          <v:rect id="_x0000_i1236" style="width:0;height:1.5pt" o:hralign="center" o:hrstd="t" o:hr="t" fillcolor="#a0a0a0" stroked="f"/>
        </w:pict>
      </w:r>
    </w:p>
    <w:p w14:paraId="0E1524B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212. Question 8</w:t>
      </w:r>
    </w:p>
    <w:p w14:paraId="5C2D39F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does coalesce() do?</w:t>
      </w:r>
    </w:p>
    <w:p w14:paraId="4E16BF1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59AE55F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Returns the:</w:t>
      </w:r>
    </w:p>
    <w:p w14:paraId="102582F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First non-null value.</w:t>
      </w:r>
    </w:p>
    <w:p w14:paraId="0A1DC5C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146A477">
          <v:rect id="_x0000_i1237" style="width:0;height:1.5pt" o:hralign="center" o:hrstd="t" o:hr="t" fillcolor="#a0a0a0" stroked="f"/>
        </w:pict>
      </w:r>
    </w:p>
    <w:p w14:paraId="33381AF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213. Question 9</w:t>
      </w:r>
    </w:p>
    <w:p w14:paraId="0A6E27E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does empty() help check?</w:t>
      </w:r>
    </w:p>
    <w:p w14:paraId="3EFDA40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Answer</w:t>
      </w:r>
    </w:p>
    <w:p w14:paraId="238A9BF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Whether a value/collection is:</w:t>
      </w:r>
    </w:p>
    <w:p w14:paraId="178D995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Empty.</w:t>
      </w:r>
    </w:p>
    <w:p w14:paraId="2E404CD6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E206F81">
          <v:rect id="_x0000_i1238" style="width:0;height:1.5pt" o:hralign="center" o:hrstd="t" o:hr="t" fillcolor="#a0a0a0" stroked="f"/>
        </w:pict>
      </w:r>
    </w:p>
    <w:p w14:paraId="73D08A5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214. Question 10</w:t>
      </w:r>
    </w:p>
    <w:p w14:paraId="22588C0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does the ? operator help with?</w:t>
      </w:r>
    </w:p>
    <w:p w14:paraId="3A004FE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3905C0E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Safe access to properties</w:t>
      </w:r>
    </w:p>
    <w:p w14:paraId="2CC57CE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an object or property might be null.</w:t>
      </w:r>
    </w:p>
    <w:p w14:paraId="2F54E1B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D626E84">
          <v:rect id="_x0000_i1239" style="width:0;height:1.5pt" o:hralign="center" o:hrstd="t" o:hr="t" fillcolor="#a0a0a0" stroked="f"/>
        </w:pict>
      </w:r>
    </w:p>
    <w:p w14:paraId="6662F2E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215. Question 11</w:t>
      </w:r>
    </w:p>
    <w:p w14:paraId="7D0C88B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does Apply to each process?</w:t>
      </w:r>
    </w:p>
    <w:p w14:paraId="64E4B7C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356C3B0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Items from an array/list.</w:t>
      </w:r>
    </w:p>
    <w:p w14:paraId="1420F8D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436C92C">
          <v:rect id="_x0000_i1240" style="width:0;height:1.5pt" o:hralign="center" o:hrstd="t" o:hr="t" fillcolor="#a0a0a0" stroked="f"/>
        </w:pict>
      </w:r>
    </w:p>
    <w:p w14:paraId="4FF761F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216. Question 12</w:t>
      </w:r>
    </w:p>
    <w:p w14:paraId="607719D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Should you retrieve thousands of records and filter them inside Apply to each when server-side filtering is available?</w:t>
      </w:r>
    </w:p>
    <w:p w14:paraId="54278C1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0C36750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No.</w:t>
      </w:r>
    </w:p>
    <w:p w14:paraId="2033334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Filter as early as possible.</w:t>
      </w:r>
    </w:p>
    <w:p w14:paraId="6743000F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4D06359">
          <v:rect id="_x0000_i1241" style="width:0;height:1.5pt" o:hralign="center" o:hrstd="t" o:hr="t" fillcolor="#a0a0a0" stroked="f"/>
        </w:pict>
      </w:r>
    </w:p>
    <w:p w14:paraId="1066346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217. Question 13</w:t>
      </w:r>
    </w:p>
    <w:p w14:paraId="3BF58EB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is a Scope?</w:t>
      </w:r>
    </w:p>
    <w:p w14:paraId="5671C66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65D4F37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 container that groups:</w:t>
      </w:r>
    </w:p>
    <w:p w14:paraId="358C45B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Related Flow actions.</w:t>
      </w:r>
    </w:p>
    <w:p w14:paraId="615A52A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97FEFF3">
          <v:rect id="_x0000_i1242" style="width:0;height:1.5pt" o:hralign="center" o:hrstd="t" o:hr="t" fillcolor="#a0a0a0" stroked="f"/>
        </w:pict>
      </w:r>
    </w:p>
    <w:p w14:paraId="6121586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218. Question 14</w:t>
      </w:r>
    </w:p>
    <w:p w14:paraId="57489CA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does Configure Run After control?</w:t>
      </w:r>
    </w:p>
    <w:p w14:paraId="17AE0EC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0B79C1E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Which previous action outcomes allow:</w:t>
      </w:r>
    </w:p>
    <w:p w14:paraId="5910C46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The next action to run.</w:t>
      </w:r>
    </w:p>
    <w:p w14:paraId="734BD5E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C2513F8">
          <v:rect id="_x0000_i1243" style="width:0;height:1.5pt" o:hralign="center" o:hrstd="t" o:hr="t" fillcolor="#a0a0a0" stroked="f"/>
        </w:pict>
      </w:r>
    </w:p>
    <w:p w14:paraId="3F59A5A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219. Question 15</w:t>
      </w:r>
    </w:p>
    <w:p w14:paraId="6D34F46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Name four Run After states.</w:t>
      </w:r>
    </w:p>
    <w:p w14:paraId="2391BDA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2924C6F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Succeeded</w:t>
      </w:r>
    </w:p>
    <w:p w14:paraId="02F2E1A2" w14:textId="77777777" w:rsidR="00634484" w:rsidRPr="00634484" w:rsidRDefault="00634484" w:rsidP="00634484">
      <w:pPr>
        <w:rPr>
          <w:sz w:val="32"/>
          <w:szCs w:val="32"/>
        </w:rPr>
      </w:pPr>
    </w:p>
    <w:p w14:paraId="3AC6B1C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Failed</w:t>
      </w:r>
    </w:p>
    <w:p w14:paraId="739F2CC2" w14:textId="77777777" w:rsidR="00634484" w:rsidRPr="00634484" w:rsidRDefault="00634484" w:rsidP="00634484">
      <w:pPr>
        <w:rPr>
          <w:sz w:val="32"/>
          <w:szCs w:val="32"/>
        </w:rPr>
      </w:pPr>
    </w:p>
    <w:p w14:paraId="3C84FCE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Skipped</w:t>
      </w:r>
    </w:p>
    <w:p w14:paraId="54E7B9AF" w14:textId="77777777" w:rsidR="00634484" w:rsidRPr="00634484" w:rsidRDefault="00634484" w:rsidP="00634484">
      <w:pPr>
        <w:rPr>
          <w:sz w:val="32"/>
          <w:szCs w:val="32"/>
        </w:rPr>
      </w:pPr>
    </w:p>
    <w:p w14:paraId="58CB412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Timed Out</w:t>
      </w:r>
    </w:p>
    <w:p w14:paraId="088F08BA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57BF101">
          <v:rect id="_x0000_i1244" style="width:0;height:1.5pt" o:hralign="center" o:hrstd="t" o:hr="t" fillcolor="#a0a0a0" stroked="f"/>
        </w:pict>
      </w:r>
    </w:p>
    <w:p w14:paraId="724E8AB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220. Question 16</w:t>
      </w:r>
    </w:p>
    <w:p w14:paraId="4A2C120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How do we create Try/Catch in Power Automate?</w:t>
      </w:r>
    </w:p>
    <w:p w14:paraId="17BB788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0E0B5D1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Using:</w:t>
      </w:r>
    </w:p>
    <w:p w14:paraId="64FED58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Scopes + Configure Run After.</w:t>
      </w:r>
    </w:p>
    <w:p w14:paraId="1F519EC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ED97A05">
          <v:rect id="_x0000_i1245" style="width:0;height:1.5pt" o:hralign="center" o:hrstd="t" o:hr="t" fillcolor="#a0a0a0" stroked="f"/>
        </w:pict>
      </w:r>
    </w:p>
    <w:p w14:paraId="1944841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221. Question 17</w:t>
      </w:r>
    </w:p>
    <w:p w14:paraId="748B693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should Catch do?</w:t>
      </w:r>
    </w:p>
    <w:p w14:paraId="2350A2E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678525E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Typical responsibilities:</w:t>
      </w:r>
    </w:p>
    <w:p w14:paraId="7A0B96B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Log error</w:t>
      </w:r>
    </w:p>
    <w:p w14:paraId="29A199C3" w14:textId="77777777" w:rsidR="00634484" w:rsidRPr="00634484" w:rsidRDefault="00634484" w:rsidP="00634484">
      <w:pPr>
        <w:rPr>
          <w:sz w:val="32"/>
          <w:szCs w:val="32"/>
        </w:rPr>
      </w:pPr>
    </w:p>
    <w:p w14:paraId="379498F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Notify support</w:t>
      </w:r>
    </w:p>
    <w:p w14:paraId="5ABE293B" w14:textId="77777777" w:rsidR="00634484" w:rsidRPr="00634484" w:rsidRDefault="00634484" w:rsidP="00634484">
      <w:pPr>
        <w:rPr>
          <w:sz w:val="32"/>
          <w:szCs w:val="32"/>
        </w:rPr>
      </w:pPr>
    </w:p>
    <w:p w14:paraId="4C4097E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Correct technical/process state</w:t>
      </w:r>
    </w:p>
    <w:p w14:paraId="65110A41" w14:textId="77777777" w:rsidR="00634484" w:rsidRPr="00634484" w:rsidRDefault="00634484" w:rsidP="00634484">
      <w:pPr>
        <w:rPr>
          <w:sz w:val="32"/>
          <w:szCs w:val="32"/>
        </w:rPr>
      </w:pPr>
    </w:p>
    <w:p w14:paraId="59C3516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Terminate appropriately</w:t>
      </w:r>
    </w:p>
    <w:p w14:paraId="3517BF6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82AF6AC">
          <v:rect id="_x0000_i1246" style="width:0;height:1.5pt" o:hralign="center" o:hrstd="t" o:hr="t" fillcolor="#a0a0a0" stroked="f"/>
        </w:pict>
      </w:r>
    </w:p>
    <w:p w14:paraId="6B17A9F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222. Question 18</w:t>
      </w:r>
    </w:p>
    <w:p w14:paraId="05E03BC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should Finally contain?</w:t>
      </w:r>
    </w:p>
    <w:p w14:paraId="0661187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55F4F77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Common actions that should run after:</w:t>
      </w:r>
    </w:p>
    <w:p w14:paraId="31C6160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Completion paths</w:t>
      </w:r>
    </w:p>
    <w:p w14:paraId="1746D75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regardless of success/failure as designed.</w:t>
      </w:r>
    </w:p>
    <w:p w14:paraId="13BF05B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345EAB1">
          <v:rect id="_x0000_i1247" style="width:0;height:1.5pt" o:hralign="center" o:hrstd="t" o:hr="t" fillcolor="#a0a0a0" stroked="f"/>
        </w:pict>
      </w:r>
    </w:p>
    <w:p w14:paraId="2249DA7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223. Question 19</w:t>
      </w:r>
    </w:p>
    <w:p w14:paraId="064E396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Should employee notification failure turn an Approved Leave into Rejected?</w:t>
      </w:r>
    </w:p>
    <w:p w14:paraId="01FC22A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40C9D6B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No.</w:t>
      </w:r>
    </w:p>
    <w:p w14:paraId="1A3E8B2A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C4969B6">
          <v:rect id="_x0000_i1248" style="width:0;height:1.5pt" o:hralign="center" o:hrstd="t" o:hr="t" fillcolor="#a0a0a0" stroked="f"/>
        </w:pict>
      </w:r>
    </w:p>
    <w:p w14:paraId="6C6D979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224. Question 20</w:t>
      </w:r>
    </w:p>
    <w:p w14:paraId="435D1A5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condition triggers today's Sick Leave HR notification?</w:t>
      </w:r>
    </w:p>
    <w:p w14:paraId="65C8C5D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625A861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Type = Sick Leave</w:t>
      </w:r>
    </w:p>
    <w:p w14:paraId="45D74160" w14:textId="77777777" w:rsidR="00634484" w:rsidRPr="00634484" w:rsidRDefault="00634484" w:rsidP="00634484">
      <w:pPr>
        <w:rPr>
          <w:sz w:val="32"/>
          <w:szCs w:val="32"/>
        </w:rPr>
      </w:pPr>
    </w:p>
    <w:p w14:paraId="6DF3E6F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</w:t>
      </w:r>
    </w:p>
    <w:p w14:paraId="40F0DC43" w14:textId="77777777" w:rsidR="00634484" w:rsidRPr="00634484" w:rsidRDefault="00634484" w:rsidP="00634484">
      <w:pPr>
        <w:rPr>
          <w:sz w:val="32"/>
          <w:szCs w:val="32"/>
        </w:rPr>
      </w:pPr>
    </w:p>
    <w:p w14:paraId="733ECF4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Number of Days &gt; 3</w:t>
      </w:r>
    </w:p>
    <w:p w14:paraId="4BA2C7EF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76923AF">
          <v:rect id="_x0000_i1249" style="width:0;height:1.5pt" o:hralign="center" o:hrstd="t" o:hr="t" fillcolor="#a0a0a0" stroked="f"/>
        </w:pict>
      </w:r>
    </w:p>
    <w:p w14:paraId="3EDD007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225. Question 21</w:t>
      </w:r>
    </w:p>
    <w:p w14:paraId="3F6739C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Why use AND?</w:t>
      </w:r>
    </w:p>
    <w:p w14:paraId="7621819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7E75F51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Both business requirements must be:</w:t>
      </w:r>
    </w:p>
    <w:p w14:paraId="0E4969A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True.</w:t>
      </w:r>
    </w:p>
    <w:p w14:paraId="3165DDF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78AF619">
          <v:rect id="_x0000_i1250" style="width:0;height:1.5pt" o:hralign="center" o:hrstd="t" o:hr="t" fillcolor="#a0a0a0" stroked="f"/>
        </w:pict>
      </w:r>
    </w:p>
    <w:p w14:paraId="2C021BF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226. Question 22</w:t>
      </w:r>
    </w:p>
    <w:p w14:paraId="67F7792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is the difference between business failure and technical failure?</w:t>
      </w:r>
    </w:p>
    <w:p w14:paraId="1BF0476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6BF1148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Business failure/decision:</w:t>
      </w:r>
    </w:p>
    <w:p w14:paraId="1AACBF5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 Rejects</w:t>
      </w:r>
    </w:p>
    <w:p w14:paraId="7035D0E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Technical failure:</w:t>
      </w:r>
    </w:p>
    <w:p w14:paraId="5B9C66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Connector fails</w:t>
      </w:r>
    </w:p>
    <w:p w14:paraId="1A056C7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 configuration missing</w:t>
      </w:r>
    </w:p>
    <w:p w14:paraId="5D1F624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API unavailable</w:t>
      </w:r>
    </w:p>
    <w:p w14:paraId="180A357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90FEAEF">
          <v:rect id="_x0000_i1251" style="width:0;height:1.5pt" o:hralign="center" o:hrstd="t" o:hr="t" fillcolor="#a0a0a0" stroked="f"/>
        </w:pict>
      </w:r>
    </w:p>
    <w:p w14:paraId="5AB1800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227. Question 23</w:t>
      </w:r>
    </w:p>
    <w:p w14:paraId="668A558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does Terminate do?</w:t>
      </w:r>
    </w:p>
    <w:p w14:paraId="6400F27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13629CD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Explicitly:</w:t>
      </w:r>
    </w:p>
    <w:p w14:paraId="4926D2B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Ends the Flow</w:t>
      </w:r>
    </w:p>
    <w:p w14:paraId="716FB48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with a configured status.</w:t>
      </w:r>
    </w:p>
    <w:p w14:paraId="656DF31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2B4A21A">
          <v:rect id="_x0000_i1252" style="width:0;height:1.5pt" o:hralign="center" o:hrstd="t" o:hr="t" fillcolor="#a0a0a0" stroked="f"/>
        </w:pict>
      </w:r>
    </w:p>
    <w:p w14:paraId="461394F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228. Question 24</w:t>
      </w:r>
    </w:p>
    <w:p w14:paraId="7847B3B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Why might Catch end with Terminate — Failed?</w:t>
      </w:r>
    </w:p>
    <w:p w14:paraId="71C6F68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78EBB08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So monitoring accurately shows that:</w:t>
      </w:r>
    </w:p>
    <w:p w14:paraId="04DFA95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The primary process failed</w:t>
      </w:r>
    </w:p>
    <w:p w14:paraId="136F81E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even if error-handling actions succeeded.</w:t>
      </w:r>
    </w:p>
    <w:p w14:paraId="37D6A5CD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6BB79AA">
          <v:rect id="_x0000_i1253" style="width:0;height:1.5pt" o:hralign="center" o:hrstd="t" o:hr="t" fillcolor="#a0a0a0" stroked="f"/>
        </w:pict>
      </w:r>
    </w:p>
    <w:p w14:paraId="40A3762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229. Question 25</w:t>
      </w:r>
    </w:p>
    <w:p w14:paraId="59F77C7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Why shouldn't error logs contain access tokens?</w:t>
      </w:r>
    </w:p>
    <w:p w14:paraId="066FE9E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0E6E287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Because tokens are:</w:t>
      </w:r>
    </w:p>
    <w:p w14:paraId="3313A21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Security-sensitive credentials.</w:t>
      </w:r>
    </w:p>
    <w:p w14:paraId="133D468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1374DC5">
          <v:rect id="_x0000_i1254" style="width:0;height:1.5pt" o:hralign="center" o:hrstd="t" o:hr="t" fillcolor="#a0a0a0" stroked="f"/>
        </w:pict>
      </w:r>
    </w:p>
    <w:p w14:paraId="30C7BFE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230. Question 26</w:t>
      </w:r>
    </w:p>
    <w:p w14:paraId="7A18C08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does HTTP 429 generally represent?</w:t>
      </w:r>
    </w:p>
    <w:p w14:paraId="229DDD5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1D405F2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Throttling / too many requests.</w:t>
      </w:r>
    </w:p>
    <w:p w14:paraId="498EC57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1AF5556">
          <v:rect id="_x0000_i1255" style="width:0;height:1.5pt" o:hralign="center" o:hrstd="t" o:hr="t" fillcolor="#a0a0a0" stroked="f"/>
        </w:pict>
      </w:r>
    </w:p>
    <w:p w14:paraId="05393FF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231. Question 27</w:t>
      </w:r>
    </w:p>
    <w:p w14:paraId="0057BE4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Should concurrency always be set to maximum?</w:t>
      </w:r>
    </w:p>
    <w:p w14:paraId="412A56B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104DB6E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No.</w:t>
      </w:r>
    </w:p>
    <w:p w14:paraId="106E668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Higher parallelism can:</w:t>
      </w:r>
    </w:p>
    <w:p w14:paraId="7661169F" w14:textId="77777777" w:rsidR="00634484" w:rsidRPr="00634484" w:rsidRDefault="00634484" w:rsidP="00634484">
      <w:pPr>
        <w:numPr>
          <w:ilvl w:val="0"/>
          <w:numId w:val="33"/>
        </w:num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Increase throttling</w:t>
      </w:r>
    </w:p>
    <w:p w14:paraId="05ADC515" w14:textId="77777777" w:rsidR="00634484" w:rsidRPr="00634484" w:rsidRDefault="00634484" w:rsidP="00634484">
      <w:pPr>
        <w:numPr>
          <w:ilvl w:val="0"/>
          <w:numId w:val="33"/>
        </w:numPr>
        <w:rPr>
          <w:sz w:val="32"/>
          <w:szCs w:val="32"/>
        </w:rPr>
      </w:pPr>
      <w:r w:rsidRPr="00634484">
        <w:rPr>
          <w:sz w:val="32"/>
          <w:szCs w:val="32"/>
        </w:rPr>
        <w:t>Create race conditions</w:t>
      </w:r>
    </w:p>
    <w:p w14:paraId="766E58B8" w14:textId="77777777" w:rsidR="00634484" w:rsidRPr="00634484" w:rsidRDefault="00634484" w:rsidP="00634484">
      <w:pPr>
        <w:numPr>
          <w:ilvl w:val="0"/>
          <w:numId w:val="33"/>
        </w:numPr>
        <w:rPr>
          <w:sz w:val="32"/>
          <w:szCs w:val="32"/>
        </w:rPr>
      </w:pPr>
      <w:r w:rsidRPr="00634484">
        <w:rPr>
          <w:sz w:val="32"/>
          <w:szCs w:val="32"/>
        </w:rPr>
        <w:t>Add overhead</w:t>
      </w:r>
    </w:p>
    <w:p w14:paraId="024E7D7D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E6984C2">
          <v:rect id="_x0000_i1256" style="width:0;height:1.5pt" o:hralign="center" o:hrstd="t" o:hr="t" fillcolor="#a0a0a0" stroked="f"/>
        </w:pict>
      </w:r>
    </w:p>
    <w:p w14:paraId="1830D49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232. Question 28</w:t>
      </w:r>
    </w:p>
    <w:p w14:paraId="245876D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is the first performance improvement before Apply to each?</w:t>
      </w:r>
    </w:p>
    <w:p w14:paraId="70D388E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7E387A6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Reduce/filter the input records.</w:t>
      </w:r>
    </w:p>
    <w:p w14:paraId="57BCDC4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116C903">
          <v:rect id="_x0000_i1257" style="width:0;height:1.5pt" o:hralign="center" o:hrstd="t" o:hr="t" fillcolor="#a0a0a0" stroked="f"/>
        </w:pict>
      </w:r>
    </w:p>
    <w:p w14:paraId="035C147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233. Question 29</w:t>
      </w:r>
    </w:p>
    <w:p w14:paraId="7E8A16A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should a resilient Flow consider besides success?</w:t>
      </w:r>
    </w:p>
    <w:p w14:paraId="12942DC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59AD2A2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Failure</w:t>
      </w:r>
    </w:p>
    <w:p w14:paraId="6336BB22" w14:textId="77777777" w:rsidR="00634484" w:rsidRPr="00634484" w:rsidRDefault="00634484" w:rsidP="00634484">
      <w:pPr>
        <w:rPr>
          <w:sz w:val="32"/>
          <w:szCs w:val="32"/>
        </w:rPr>
      </w:pPr>
    </w:p>
    <w:p w14:paraId="45B6048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Timeout</w:t>
      </w:r>
    </w:p>
    <w:p w14:paraId="72D9A96E" w14:textId="77777777" w:rsidR="00634484" w:rsidRPr="00634484" w:rsidRDefault="00634484" w:rsidP="00634484">
      <w:pPr>
        <w:rPr>
          <w:sz w:val="32"/>
          <w:szCs w:val="32"/>
        </w:rPr>
      </w:pPr>
    </w:p>
    <w:p w14:paraId="2345C5B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Null values</w:t>
      </w:r>
    </w:p>
    <w:p w14:paraId="46BFC956" w14:textId="77777777" w:rsidR="00634484" w:rsidRPr="00634484" w:rsidRDefault="00634484" w:rsidP="00634484">
      <w:pPr>
        <w:rPr>
          <w:sz w:val="32"/>
          <w:szCs w:val="32"/>
        </w:rPr>
      </w:pPr>
    </w:p>
    <w:p w14:paraId="469BD4B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Retries</w:t>
      </w:r>
    </w:p>
    <w:p w14:paraId="633D3119" w14:textId="77777777" w:rsidR="00634484" w:rsidRPr="00634484" w:rsidRDefault="00634484" w:rsidP="00634484">
      <w:pPr>
        <w:rPr>
          <w:sz w:val="32"/>
          <w:szCs w:val="32"/>
        </w:rPr>
      </w:pPr>
    </w:p>
    <w:p w14:paraId="3D916F2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Logging</w:t>
      </w:r>
    </w:p>
    <w:p w14:paraId="0F617081" w14:textId="77777777" w:rsidR="00634484" w:rsidRPr="00634484" w:rsidRDefault="00634484" w:rsidP="00634484">
      <w:pPr>
        <w:rPr>
          <w:sz w:val="32"/>
          <w:szCs w:val="32"/>
        </w:rPr>
      </w:pPr>
    </w:p>
    <w:p w14:paraId="2825AFB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Notifications</w:t>
      </w:r>
    </w:p>
    <w:p w14:paraId="48D32226" w14:textId="77777777" w:rsidR="00634484" w:rsidRPr="00634484" w:rsidRDefault="00634484" w:rsidP="00634484">
      <w:pPr>
        <w:rPr>
          <w:sz w:val="32"/>
          <w:szCs w:val="32"/>
        </w:rPr>
      </w:pPr>
    </w:p>
    <w:p w14:paraId="66D1F2C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Recovery</w:t>
      </w:r>
    </w:p>
    <w:p w14:paraId="1F5AC5F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22A7453">
          <v:rect id="_x0000_i1258" style="width:0;height:1.5pt" o:hralign="center" o:hrstd="t" o:hr="t" fillcolor="#a0a0a0" stroked="f"/>
        </w:pict>
      </w:r>
    </w:p>
    <w:p w14:paraId="786A0F4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234. Question 30</w:t>
      </w:r>
    </w:p>
    <w:p w14:paraId="17D9734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is today's major architecture pattern?</w:t>
      </w:r>
    </w:p>
    <w:p w14:paraId="0C29670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2B63574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Try / Catch / Finally.</w:t>
      </w:r>
    </w:p>
    <w:p w14:paraId="1D174A4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1BD4DED">
          <v:rect id="_x0000_i1259" style="width:0;height:1.5pt" o:hralign="center" o:hrstd="t" o:hr="t" fillcolor="#a0a0a0" stroked="f"/>
        </w:pict>
      </w:r>
    </w:p>
    <w:p w14:paraId="218974B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CF — COMPLETION CHECKLIST</w:t>
      </w:r>
    </w:p>
    <w:p w14:paraId="314E572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235. Day 15 Checklist</w:t>
      </w:r>
    </w:p>
    <w:p w14:paraId="2573785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Every student should complete:</w:t>
      </w:r>
    </w:p>
    <w:p w14:paraId="59DCB2B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Condition review</w:t>
      </w:r>
    </w:p>
    <w:p w14:paraId="02C1F6A6" w14:textId="77777777" w:rsidR="00634484" w:rsidRPr="00634484" w:rsidRDefault="00634484" w:rsidP="00634484">
      <w:pPr>
        <w:rPr>
          <w:sz w:val="32"/>
          <w:szCs w:val="32"/>
        </w:rPr>
      </w:pPr>
    </w:p>
    <w:p w14:paraId="661FE6B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AND condition</w:t>
      </w:r>
    </w:p>
    <w:p w14:paraId="70E1EA78" w14:textId="77777777" w:rsidR="00634484" w:rsidRPr="00634484" w:rsidRDefault="00634484" w:rsidP="00634484">
      <w:pPr>
        <w:rPr>
          <w:sz w:val="32"/>
          <w:szCs w:val="32"/>
        </w:rPr>
      </w:pPr>
    </w:p>
    <w:p w14:paraId="25ECEA1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OR condition</w:t>
      </w:r>
    </w:p>
    <w:p w14:paraId="0CDD4ECC" w14:textId="77777777" w:rsidR="00634484" w:rsidRPr="00634484" w:rsidRDefault="00634484" w:rsidP="00634484">
      <w:pPr>
        <w:rPr>
          <w:sz w:val="32"/>
          <w:szCs w:val="32"/>
        </w:rPr>
      </w:pPr>
    </w:p>
    <w:p w14:paraId="2124A4C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Switch</w:t>
      </w:r>
    </w:p>
    <w:p w14:paraId="15D32B43" w14:textId="77777777" w:rsidR="00634484" w:rsidRPr="00634484" w:rsidRDefault="00634484" w:rsidP="00634484">
      <w:pPr>
        <w:rPr>
          <w:sz w:val="32"/>
          <w:szCs w:val="32"/>
        </w:rPr>
      </w:pPr>
    </w:p>
    <w:p w14:paraId="612F543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634484">
        <w:rPr>
          <w:sz w:val="32"/>
          <w:szCs w:val="32"/>
        </w:rPr>
        <w:t xml:space="preserve"> Compose</w:t>
      </w:r>
    </w:p>
    <w:p w14:paraId="6FBDFE78" w14:textId="77777777" w:rsidR="00634484" w:rsidRPr="00634484" w:rsidRDefault="00634484" w:rsidP="00634484">
      <w:pPr>
        <w:rPr>
          <w:sz w:val="32"/>
          <w:szCs w:val="32"/>
        </w:rPr>
      </w:pPr>
    </w:p>
    <w:p w14:paraId="66D8288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String variable</w:t>
      </w:r>
    </w:p>
    <w:p w14:paraId="0D984C84" w14:textId="77777777" w:rsidR="00634484" w:rsidRPr="00634484" w:rsidRDefault="00634484" w:rsidP="00634484">
      <w:pPr>
        <w:rPr>
          <w:sz w:val="32"/>
          <w:szCs w:val="32"/>
        </w:rPr>
      </w:pPr>
    </w:p>
    <w:p w14:paraId="26BC2CA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Boolean or Integer variable</w:t>
      </w:r>
    </w:p>
    <w:p w14:paraId="1C092409" w14:textId="77777777" w:rsidR="00634484" w:rsidRPr="00634484" w:rsidRDefault="00634484" w:rsidP="00634484">
      <w:pPr>
        <w:rPr>
          <w:sz w:val="32"/>
          <w:szCs w:val="32"/>
        </w:rPr>
      </w:pPr>
    </w:p>
    <w:p w14:paraId="25B8374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utcNow()</w:t>
      </w:r>
    </w:p>
    <w:p w14:paraId="272E4A22" w14:textId="77777777" w:rsidR="00634484" w:rsidRPr="00634484" w:rsidRDefault="00634484" w:rsidP="00634484">
      <w:pPr>
        <w:rPr>
          <w:sz w:val="32"/>
          <w:szCs w:val="32"/>
        </w:rPr>
      </w:pPr>
    </w:p>
    <w:p w14:paraId="35DEC6E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formatDateTime()</w:t>
      </w:r>
    </w:p>
    <w:p w14:paraId="3E82645D" w14:textId="77777777" w:rsidR="00634484" w:rsidRPr="00634484" w:rsidRDefault="00634484" w:rsidP="00634484">
      <w:pPr>
        <w:rPr>
          <w:sz w:val="32"/>
          <w:szCs w:val="32"/>
        </w:rPr>
      </w:pPr>
    </w:p>
    <w:p w14:paraId="2B511DB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concat()</w:t>
      </w:r>
    </w:p>
    <w:p w14:paraId="61ED34AA" w14:textId="77777777" w:rsidR="00634484" w:rsidRPr="00634484" w:rsidRDefault="00634484" w:rsidP="00634484">
      <w:pPr>
        <w:rPr>
          <w:sz w:val="32"/>
          <w:szCs w:val="32"/>
        </w:rPr>
      </w:pPr>
    </w:p>
    <w:p w14:paraId="640A596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empty()</w:t>
      </w:r>
    </w:p>
    <w:p w14:paraId="7C141FED" w14:textId="77777777" w:rsidR="00634484" w:rsidRPr="00634484" w:rsidRDefault="00634484" w:rsidP="00634484">
      <w:pPr>
        <w:rPr>
          <w:sz w:val="32"/>
          <w:szCs w:val="32"/>
        </w:rPr>
      </w:pPr>
    </w:p>
    <w:p w14:paraId="2B19B5B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coalesce()</w:t>
      </w:r>
    </w:p>
    <w:p w14:paraId="145C250A" w14:textId="77777777" w:rsidR="00634484" w:rsidRPr="00634484" w:rsidRDefault="00634484" w:rsidP="00634484">
      <w:pPr>
        <w:rPr>
          <w:sz w:val="32"/>
          <w:szCs w:val="32"/>
        </w:rPr>
      </w:pPr>
    </w:p>
    <w:p w14:paraId="2E05AD0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Safe null access</w:t>
      </w:r>
    </w:p>
    <w:p w14:paraId="2ACBA875" w14:textId="77777777" w:rsidR="00634484" w:rsidRPr="00634484" w:rsidRDefault="00634484" w:rsidP="00634484">
      <w:pPr>
        <w:rPr>
          <w:sz w:val="32"/>
          <w:szCs w:val="32"/>
        </w:rPr>
      </w:pPr>
    </w:p>
    <w:p w14:paraId="620A4BD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Apply to each exercise</w:t>
      </w:r>
    </w:p>
    <w:p w14:paraId="400C9847" w14:textId="77777777" w:rsidR="00634484" w:rsidRPr="00634484" w:rsidRDefault="00634484" w:rsidP="00634484">
      <w:pPr>
        <w:rPr>
          <w:sz w:val="32"/>
          <w:szCs w:val="32"/>
        </w:rPr>
      </w:pPr>
    </w:p>
    <w:p w14:paraId="3E3AAA7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Scope</w:t>
      </w:r>
    </w:p>
    <w:p w14:paraId="6BAA8CCA" w14:textId="77777777" w:rsidR="00634484" w:rsidRPr="00634484" w:rsidRDefault="00634484" w:rsidP="00634484">
      <w:pPr>
        <w:rPr>
          <w:sz w:val="32"/>
          <w:szCs w:val="32"/>
        </w:rPr>
      </w:pPr>
    </w:p>
    <w:p w14:paraId="08E8215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TRY Scope</w:t>
      </w:r>
    </w:p>
    <w:p w14:paraId="4C54A98D" w14:textId="77777777" w:rsidR="00634484" w:rsidRPr="00634484" w:rsidRDefault="00634484" w:rsidP="00634484">
      <w:pPr>
        <w:rPr>
          <w:sz w:val="32"/>
          <w:szCs w:val="32"/>
        </w:rPr>
      </w:pPr>
    </w:p>
    <w:p w14:paraId="66F96BF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CATCH Scope</w:t>
      </w:r>
    </w:p>
    <w:p w14:paraId="09B022ED" w14:textId="77777777" w:rsidR="00634484" w:rsidRPr="00634484" w:rsidRDefault="00634484" w:rsidP="00634484">
      <w:pPr>
        <w:rPr>
          <w:sz w:val="32"/>
          <w:szCs w:val="32"/>
        </w:rPr>
      </w:pPr>
    </w:p>
    <w:p w14:paraId="45388E0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FINALLY Scope</w:t>
      </w:r>
    </w:p>
    <w:p w14:paraId="25AE6C28" w14:textId="77777777" w:rsidR="00634484" w:rsidRPr="00634484" w:rsidRDefault="00634484" w:rsidP="00634484">
      <w:pPr>
        <w:rPr>
          <w:sz w:val="32"/>
          <w:szCs w:val="32"/>
        </w:rPr>
      </w:pPr>
    </w:p>
    <w:p w14:paraId="2F77EF6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Configure Run After</w:t>
      </w:r>
    </w:p>
    <w:p w14:paraId="272931F1" w14:textId="77777777" w:rsidR="00634484" w:rsidRPr="00634484" w:rsidRDefault="00634484" w:rsidP="00634484">
      <w:pPr>
        <w:rPr>
          <w:sz w:val="32"/>
          <w:szCs w:val="32"/>
        </w:rPr>
      </w:pPr>
    </w:p>
    <w:p w14:paraId="726DC25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Failure notification</w:t>
      </w:r>
    </w:p>
    <w:p w14:paraId="77C6657D" w14:textId="77777777" w:rsidR="00634484" w:rsidRPr="00634484" w:rsidRDefault="00634484" w:rsidP="00634484">
      <w:pPr>
        <w:rPr>
          <w:sz w:val="32"/>
          <w:szCs w:val="32"/>
        </w:rPr>
      </w:pPr>
    </w:p>
    <w:p w14:paraId="1130686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Automation Error Log table</w:t>
      </w:r>
    </w:p>
    <w:p w14:paraId="09229C07" w14:textId="77777777" w:rsidR="00634484" w:rsidRPr="00634484" w:rsidRDefault="00634484" w:rsidP="00634484">
      <w:pPr>
        <w:rPr>
          <w:sz w:val="32"/>
          <w:szCs w:val="32"/>
        </w:rPr>
      </w:pPr>
    </w:p>
    <w:p w14:paraId="0FC8732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Error log creation</w:t>
      </w:r>
    </w:p>
    <w:p w14:paraId="17F5E134" w14:textId="77777777" w:rsidR="00634484" w:rsidRPr="00634484" w:rsidRDefault="00634484" w:rsidP="00634484">
      <w:pPr>
        <w:rPr>
          <w:sz w:val="32"/>
          <w:szCs w:val="32"/>
        </w:rPr>
      </w:pPr>
    </w:p>
    <w:p w14:paraId="4ECD596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Terminate</w:t>
      </w:r>
    </w:p>
    <w:p w14:paraId="36EC02F6" w14:textId="77777777" w:rsidR="00634484" w:rsidRPr="00634484" w:rsidRDefault="00634484" w:rsidP="00634484">
      <w:pPr>
        <w:rPr>
          <w:sz w:val="32"/>
          <w:szCs w:val="32"/>
        </w:rPr>
      </w:pPr>
    </w:p>
    <w:p w14:paraId="173A6DD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Sick Leave rule</w:t>
      </w:r>
    </w:p>
    <w:p w14:paraId="379475BF" w14:textId="77777777" w:rsidR="00634484" w:rsidRPr="00634484" w:rsidRDefault="00634484" w:rsidP="00634484">
      <w:pPr>
        <w:rPr>
          <w:sz w:val="32"/>
          <w:szCs w:val="32"/>
        </w:rPr>
      </w:pPr>
    </w:p>
    <w:p w14:paraId="5575F36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HR documentation notification</w:t>
      </w:r>
    </w:p>
    <w:p w14:paraId="2907C083" w14:textId="77777777" w:rsidR="00634484" w:rsidRPr="00634484" w:rsidRDefault="00634484" w:rsidP="00634484">
      <w:pPr>
        <w:rPr>
          <w:sz w:val="32"/>
          <w:szCs w:val="32"/>
        </w:rPr>
      </w:pPr>
    </w:p>
    <w:p w14:paraId="2971325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634484">
        <w:rPr>
          <w:sz w:val="32"/>
          <w:szCs w:val="32"/>
        </w:rPr>
        <w:t xml:space="preserve"> Successful test</w:t>
      </w:r>
    </w:p>
    <w:p w14:paraId="76A5EC47" w14:textId="77777777" w:rsidR="00634484" w:rsidRPr="00634484" w:rsidRDefault="00634484" w:rsidP="00634484">
      <w:pPr>
        <w:rPr>
          <w:sz w:val="32"/>
          <w:szCs w:val="32"/>
        </w:rPr>
      </w:pPr>
    </w:p>
    <w:p w14:paraId="56665F7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Failure test</w:t>
      </w:r>
    </w:p>
    <w:p w14:paraId="30696C37" w14:textId="77777777" w:rsidR="00634484" w:rsidRPr="00634484" w:rsidRDefault="00634484" w:rsidP="00634484">
      <w:pPr>
        <w:rPr>
          <w:sz w:val="32"/>
          <w:szCs w:val="32"/>
        </w:rPr>
      </w:pPr>
    </w:p>
    <w:p w14:paraId="576949D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Null-value test</w:t>
      </w:r>
    </w:p>
    <w:p w14:paraId="7D432228" w14:textId="77777777" w:rsidR="00634484" w:rsidRPr="00634484" w:rsidRDefault="00634484" w:rsidP="00634484">
      <w:pPr>
        <w:rPr>
          <w:sz w:val="32"/>
          <w:szCs w:val="32"/>
        </w:rPr>
      </w:pPr>
    </w:p>
    <w:p w14:paraId="1382634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☐</w:t>
      </w:r>
      <w:r w:rsidRPr="00634484">
        <w:rPr>
          <w:sz w:val="32"/>
          <w:szCs w:val="32"/>
        </w:rPr>
        <w:t xml:space="preserve"> Run History review</w:t>
      </w:r>
    </w:p>
    <w:p w14:paraId="0C2843BD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663324C">
          <v:rect id="_x0000_i1260" style="width:0;height:1.5pt" o:hralign="center" o:hrstd="t" o:hr="t" fillcolor="#a0a0a0" stroked="f"/>
        </w:pict>
      </w:r>
    </w:p>
    <w:p w14:paraId="7FBB571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CG — DELIVERABLES</w:t>
      </w:r>
    </w:p>
    <w:p w14:paraId="510803D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236. Deliverable 1</w:t>
      </w:r>
    </w:p>
    <w:p w14:paraId="3B89034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Screenshot:</w:t>
      </w:r>
    </w:p>
    <w:p w14:paraId="124FE4B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Resilient Leave Approval Flow</w:t>
      </w:r>
    </w:p>
    <w:p w14:paraId="1E06B24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showing:</w:t>
      </w:r>
    </w:p>
    <w:p w14:paraId="01F2073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VALIDATION</w:t>
      </w:r>
    </w:p>
    <w:p w14:paraId="3D0A9B86" w14:textId="77777777" w:rsidR="00634484" w:rsidRPr="00634484" w:rsidRDefault="00634484" w:rsidP="00634484">
      <w:pPr>
        <w:rPr>
          <w:sz w:val="32"/>
          <w:szCs w:val="32"/>
        </w:rPr>
      </w:pPr>
    </w:p>
    <w:p w14:paraId="5AFD2A6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TRY</w:t>
      </w:r>
    </w:p>
    <w:p w14:paraId="3D5100F8" w14:textId="77777777" w:rsidR="00634484" w:rsidRPr="00634484" w:rsidRDefault="00634484" w:rsidP="00634484">
      <w:pPr>
        <w:rPr>
          <w:sz w:val="32"/>
          <w:szCs w:val="32"/>
        </w:rPr>
      </w:pPr>
    </w:p>
    <w:p w14:paraId="679F097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CATCH</w:t>
      </w:r>
    </w:p>
    <w:p w14:paraId="5B3B6FED" w14:textId="77777777" w:rsidR="00634484" w:rsidRPr="00634484" w:rsidRDefault="00634484" w:rsidP="00634484">
      <w:pPr>
        <w:rPr>
          <w:sz w:val="32"/>
          <w:szCs w:val="32"/>
        </w:rPr>
      </w:pPr>
    </w:p>
    <w:p w14:paraId="1241B27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FINALLY</w:t>
      </w:r>
    </w:p>
    <w:p w14:paraId="7D67364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68D661A">
          <v:rect id="_x0000_i1261" style="width:0;height:1.5pt" o:hralign="center" o:hrstd="t" o:hr="t" fillcolor="#a0a0a0" stroked="f"/>
        </w:pict>
      </w:r>
    </w:p>
    <w:p w14:paraId="7B99EF1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237. Deliverable 2</w:t>
      </w:r>
    </w:p>
    <w:p w14:paraId="5B77746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Screenshot:</w:t>
      </w:r>
    </w:p>
    <w:p w14:paraId="10BA05F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Configure Run After</w:t>
      </w:r>
    </w:p>
    <w:p w14:paraId="4B83871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 CATCH.</w:t>
      </w:r>
    </w:p>
    <w:p w14:paraId="0FE20CD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992D1C7">
          <v:rect id="_x0000_i1262" style="width:0;height:1.5pt" o:hralign="center" o:hrstd="t" o:hr="t" fillcolor="#a0a0a0" stroked="f"/>
        </w:pict>
      </w:r>
    </w:p>
    <w:p w14:paraId="6E146B2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238. Deliverable 3</w:t>
      </w:r>
    </w:p>
    <w:p w14:paraId="205E999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Submit one:</w:t>
      </w:r>
    </w:p>
    <w:p w14:paraId="6837368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coalesce() expression.</w:t>
      </w:r>
    </w:p>
    <w:p w14:paraId="2932EE5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086B36F">
          <v:rect id="_x0000_i1263" style="width:0;height:1.5pt" o:hralign="center" o:hrstd="t" o:hr="t" fillcolor="#a0a0a0" stroked="f"/>
        </w:pict>
      </w:r>
    </w:p>
    <w:p w14:paraId="21EE8CF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239. Deliverable 4</w:t>
      </w:r>
    </w:p>
    <w:p w14:paraId="57A3E31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Submit one:</w:t>
      </w:r>
    </w:p>
    <w:p w14:paraId="454C862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formatDateTime() expression.</w:t>
      </w:r>
    </w:p>
    <w:p w14:paraId="23C3965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A9E71A2">
          <v:rect id="_x0000_i1264" style="width:0;height:1.5pt" o:hralign="center" o:hrstd="t" o:hr="t" fillcolor="#a0a0a0" stroked="f"/>
        </w:pict>
      </w:r>
    </w:p>
    <w:p w14:paraId="216B00A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240. Deliverable 5</w:t>
      </w:r>
    </w:p>
    <w:p w14:paraId="21044B2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Screenshot:</w:t>
      </w:r>
    </w:p>
    <w:p w14:paraId="3CC4CEA5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Automation Error Log</w:t>
      </w:r>
    </w:p>
    <w:p w14:paraId="65386CD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record generated from a controlled failure.</w:t>
      </w:r>
    </w:p>
    <w:p w14:paraId="40B4CA07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B7A1230">
          <v:rect id="_x0000_i1265" style="width:0;height:1.5pt" o:hralign="center" o:hrstd="t" o:hr="t" fillcolor="#a0a0a0" stroked="f"/>
        </w:pict>
      </w:r>
    </w:p>
    <w:p w14:paraId="72B7386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241. Deliverable 6</w:t>
      </w:r>
    </w:p>
    <w:p w14:paraId="79FC64D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Screenshot:</w:t>
      </w:r>
    </w:p>
    <w:p w14:paraId="62B4A12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Failure notification.</w:t>
      </w:r>
    </w:p>
    <w:p w14:paraId="46985A45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518C070">
          <v:rect id="_x0000_i1266" style="width:0;height:1.5pt" o:hralign="center" o:hrstd="t" o:hr="t" fillcolor="#a0a0a0" stroked="f"/>
        </w:pict>
      </w:r>
    </w:p>
    <w:p w14:paraId="5DCBECD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242. Deliverable 7</w:t>
      </w:r>
    </w:p>
    <w:p w14:paraId="734AFEC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Screenshot:</w:t>
      </w:r>
    </w:p>
    <w:p w14:paraId="1F1C007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Approved Sick Leave over 3 days.</w:t>
      </w:r>
    </w:p>
    <w:p w14:paraId="104B9541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19B4C0C">
          <v:rect id="_x0000_i1267" style="width:0;height:1.5pt" o:hralign="center" o:hrstd="t" o:hr="t" fillcolor="#a0a0a0" stroked="f"/>
        </w:pict>
      </w:r>
    </w:p>
    <w:p w14:paraId="3EA989E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243. Deliverable 8</w:t>
      </w:r>
    </w:p>
    <w:p w14:paraId="091CFC2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Screenshot:</w:t>
      </w:r>
    </w:p>
    <w:p w14:paraId="380125D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HR documentation notification.</w:t>
      </w:r>
    </w:p>
    <w:p w14:paraId="1F15E7F3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DC14D83">
          <v:rect id="_x0000_i1268" style="width:0;height:1.5pt" o:hralign="center" o:hrstd="t" o:hr="t" fillcolor="#a0a0a0" stroked="f"/>
        </w:pict>
      </w:r>
    </w:p>
    <w:p w14:paraId="2670214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244. Deliverable 9</w:t>
      </w:r>
    </w:p>
    <w:p w14:paraId="36B89B7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Explain:</w:t>
      </w:r>
    </w:p>
    <w:p w14:paraId="63322BA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Compose vs Variable.</w:t>
      </w:r>
    </w:p>
    <w:p w14:paraId="16C1A1AD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BC77CD3">
          <v:rect id="_x0000_i1269" style="width:0;height:1.5pt" o:hralign="center" o:hrstd="t" o:hr="t" fillcolor="#a0a0a0" stroked="f"/>
        </w:pict>
      </w:r>
    </w:p>
    <w:p w14:paraId="1D6434E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245. Deliverable 10</w:t>
      </w:r>
    </w:p>
    <w:p w14:paraId="284F42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Explain:</w:t>
      </w:r>
    </w:p>
    <w:p w14:paraId="03A7259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Business failure vs technical failure.</w:t>
      </w:r>
    </w:p>
    <w:p w14:paraId="3E5A5618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F0C633A">
          <v:rect id="_x0000_i1270" style="width:0;height:1.5pt" o:hralign="center" o:hrstd="t" o:hr="t" fillcolor="#a0a0a0" stroked="f"/>
        </w:pict>
      </w:r>
    </w:p>
    <w:p w14:paraId="2AA5A5B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CH — ASSESSMENT RUBRIC</w:t>
      </w:r>
    </w:p>
    <w:p w14:paraId="2FD2626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246. Day 15 Rubric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1025"/>
      </w:tblGrid>
      <w:tr w:rsidR="00634484" w:rsidRPr="00634484" w14:paraId="1BE8F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4C602" w14:textId="77777777" w:rsidR="00634484" w:rsidRPr="00634484" w:rsidRDefault="00634484" w:rsidP="00634484">
            <w:pPr>
              <w:rPr>
                <w:b/>
                <w:bCs/>
                <w:sz w:val="32"/>
                <w:szCs w:val="32"/>
              </w:rPr>
            </w:pPr>
            <w:r w:rsidRPr="00634484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8FCF8FD" w14:textId="77777777" w:rsidR="00634484" w:rsidRPr="00634484" w:rsidRDefault="00634484" w:rsidP="00634484">
            <w:pPr>
              <w:rPr>
                <w:b/>
                <w:bCs/>
                <w:sz w:val="32"/>
                <w:szCs w:val="32"/>
              </w:rPr>
            </w:pPr>
            <w:r w:rsidRPr="00634484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634484" w:rsidRPr="00634484" w14:paraId="022FA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881B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Conditions / Switch</w:t>
            </w:r>
          </w:p>
        </w:tc>
        <w:tc>
          <w:tcPr>
            <w:tcW w:w="0" w:type="auto"/>
            <w:vAlign w:val="center"/>
            <w:hideMark/>
          </w:tcPr>
          <w:p w14:paraId="6D055F8E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10</w:t>
            </w:r>
          </w:p>
        </w:tc>
      </w:tr>
      <w:tr w:rsidR="00634484" w:rsidRPr="00634484" w14:paraId="7A160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8EE26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Expressions</w:t>
            </w:r>
          </w:p>
        </w:tc>
        <w:tc>
          <w:tcPr>
            <w:tcW w:w="0" w:type="auto"/>
            <w:vAlign w:val="center"/>
            <w:hideMark/>
          </w:tcPr>
          <w:p w14:paraId="7805302C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15</w:t>
            </w:r>
          </w:p>
        </w:tc>
      </w:tr>
      <w:tr w:rsidR="00634484" w:rsidRPr="00634484" w14:paraId="19784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DEC5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lastRenderedPageBreak/>
              <w:t>Compose / Variables</w:t>
            </w:r>
          </w:p>
        </w:tc>
        <w:tc>
          <w:tcPr>
            <w:tcW w:w="0" w:type="auto"/>
            <w:vAlign w:val="center"/>
            <w:hideMark/>
          </w:tcPr>
          <w:p w14:paraId="5B670002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10</w:t>
            </w:r>
          </w:p>
        </w:tc>
      </w:tr>
      <w:tr w:rsidR="00634484" w:rsidRPr="00634484" w14:paraId="765FF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CB67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Null Handling</w:t>
            </w:r>
          </w:p>
        </w:tc>
        <w:tc>
          <w:tcPr>
            <w:tcW w:w="0" w:type="auto"/>
            <w:vAlign w:val="center"/>
            <w:hideMark/>
          </w:tcPr>
          <w:p w14:paraId="02AB0809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10</w:t>
            </w:r>
          </w:p>
        </w:tc>
      </w:tr>
      <w:tr w:rsidR="00634484" w:rsidRPr="00634484" w14:paraId="671B6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8506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Apply to each</w:t>
            </w:r>
          </w:p>
        </w:tc>
        <w:tc>
          <w:tcPr>
            <w:tcW w:w="0" w:type="auto"/>
            <w:vAlign w:val="center"/>
            <w:hideMark/>
          </w:tcPr>
          <w:p w14:paraId="5E791B5B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5</w:t>
            </w:r>
          </w:p>
        </w:tc>
      </w:tr>
      <w:tr w:rsidR="00634484" w:rsidRPr="00634484" w14:paraId="24D84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3AFB7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Scopes</w:t>
            </w:r>
          </w:p>
        </w:tc>
        <w:tc>
          <w:tcPr>
            <w:tcW w:w="0" w:type="auto"/>
            <w:vAlign w:val="center"/>
            <w:hideMark/>
          </w:tcPr>
          <w:p w14:paraId="4E18B4AE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10</w:t>
            </w:r>
          </w:p>
        </w:tc>
      </w:tr>
      <w:tr w:rsidR="00634484" w:rsidRPr="00634484" w14:paraId="3C125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673BA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Run After</w:t>
            </w:r>
          </w:p>
        </w:tc>
        <w:tc>
          <w:tcPr>
            <w:tcW w:w="0" w:type="auto"/>
            <w:vAlign w:val="center"/>
            <w:hideMark/>
          </w:tcPr>
          <w:p w14:paraId="7042570C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10</w:t>
            </w:r>
          </w:p>
        </w:tc>
      </w:tr>
      <w:tr w:rsidR="00634484" w:rsidRPr="00634484" w14:paraId="33A5D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90D2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Try/Catch/Finally</w:t>
            </w:r>
          </w:p>
        </w:tc>
        <w:tc>
          <w:tcPr>
            <w:tcW w:w="0" w:type="auto"/>
            <w:vAlign w:val="center"/>
            <w:hideMark/>
          </w:tcPr>
          <w:p w14:paraId="21CF9578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15</w:t>
            </w:r>
          </w:p>
        </w:tc>
      </w:tr>
      <w:tr w:rsidR="00634484" w:rsidRPr="00634484" w14:paraId="5184C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4E42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Error Logging</w:t>
            </w:r>
          </w:p>
        </w:tc>
        <w:tc>
          <w:tcPr>
            <w:tcW w:w="0" w:type="auto"/>
            <w:vAlign w:val="center"/>
            <w:hideMark/>
          </w:tcPr>
          <w:p w14:paraId="35B73BFA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10</w:t>
            </w:r>
          </w:p>
        </w:tc>
      </w:tr>
      <w:tr w:rsidR="00634484" w:rsidRPr="00634484" w14:paraId="0273D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FE3C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Business Rule Testing</w:t>
            </w:r>
          </w:p>
        </w:tc>
        <w:tc>
          <w:tcPr>
            <w:tcW w:w="0" w:type="auto"/>
            <w:vAlign w:val="center"/>
            <w:hideMark/>
          </w:tcPr>
          <w:p w14:paraId="618D3D41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sz w:val="32"/>
                <w:szCs w:val="32"/>
              </w:rPr>
              <w:t>5</w:t>
            </w:r>
          </w:p>
        </w:tc>
      </w:tr>
      <w:tr w:rsidR="00634484" w:rsidRPr="00634484" w14:paraId="49C58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49696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C81C73E" w14:textId="77777777" w:rsidR="00634484" w:rsidRPr="00634484" w:rsidRDefault="00634484" w:rsidP="00634484">
            <w:pPr>
              <w:rPr>
                <w:sz w:val="32"/>
                <w:szCs w:val="32"/>
              </w:rPr>
            </w:pPr>
            <w:r w:rsidRPr="00634484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3933B32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94760DE">
          <v:rect id="_x0000_i1271" style="width:0;height:1.5pt" o:hralign="center" o:hrstd="t" o:hr="t" fillcolor="#a0a0a0" stroked="f"/>
        </w:pict>
      </w:r>
    </w:p>
    <w:p w14:paraId="0F6D3D8F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247. Excellent Submission</w:t>
      </w:r>
    </w:p>
    <w:p w14:paraId="6CDF4E9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 strong student should:</w:t>
      </w:r>
    </w:p>
    <w:p w14:paraId="4DD80207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Use Conditions intentionally</w:t>
      </w:r>
    </w:p>
    <w:p w14:paraId="72D29F7B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Understand AND vs OR</w:t>
      </w:r>
    </w:p>
    <w:p w14:paraId="153D22D4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Use Switch for multi-case processing</w:t>
      </w:r>
    </w:p>
    <w:p w14:paraId="656DDD47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Use Compose for immutable intermediate values</w:t>
      </w:r>
    </w:p>
    <w:p w14:paraId="42CEEAD3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Use Variables only for mutable state</w:t>
      </w:r>
    </w:p>
    <w:p w14:paraId="17136810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Handle nulls safely</w:t>
      </w:r>
    </w:p>
    <w:p w14:paraId="5E8BE542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Format dates clearly</w:t>
      </w:r>
    </w:p>
    <w:p w14:paraId="37E6FEB4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Avoid unnecessary Apply to each loops</w:t>
      </w:r>
    </w:p>
    <w:p w14:paraId="33C5FE2E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Filter data early</w:t>
      </w:r>
    </w:p>
    <w:p w14:paraId="4DB50CCB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Organize complex Flows using Scopes</w:t>
      </w:r>
    </w:p>
    <w:p w14:paraId="35B898AB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Configure Run After correctly</w:t>
      </w:r>
    </w:p>
    <w:p w14:paraId="05C5B88F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Build Try/Catch/Finally</w:t>
      </w:r>
    </w:p>
    <w:p w14:paraId="0D45F0A9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Log failures</w:t>
      </w:r>
    </w:p>
    <w:p w14:paraId="4F2E4B66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Notify appropriate support users</w:t>
      </w:r>
    </w:p>
    <w:p w14:paraId="3E0F7740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Keep business decisions separate from technical errors</w:t>
      </w:r>
    </w:p>
    <w:p w14:paraId="725E9B01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Use Terminate appropriately</w:t>
      </w:r>
    </w:p>
    <w:p w14:paraId="326D5D84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Test success and failure paths</w:t>
      </w:r>
    </w:p>
    <w:p w14:paraId="28A95703" w14:textId="77777777" w:rsidR="00634484" w:rsidRPr="00634484" w:rsidRDefault="00634484" w:rsidP="00634484">
      <w:pPr>
        <w:numPr>
          <w:ilvl w:val="0"/>
          <w:numId w:val="34"/>
        </w:numPr>
        <w:rPr>
          <w:sz w:val="32"/>
          <w:szCs w:val="32"/>
        </w:rPr>
      </w:pPr>
      <w:r w:rsidRPr="00634484">
        <w:rPr>
          <w:sz w:val="32"/>
          <w:szCs w:val="32"/>
        </w:rPr>
        <w:t>Implement Sick Leave HR logic correctly</w:t>
      </w:r>
    </w:p>
    <w:p w14:paraId="037BE19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25BF25A">
          <v:rect id="_x0000_i1272" style="width:0;height:1.5pt" o:hralign="center" o:hrstd="t" o:hr="t" fillcolor="#a0a0a0" stroked="f"/>
        </w:pict>
      </w:r>
    </w:p>
    <w:p w14:paraId="4289122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CI — HOMEWORK</w:t>
      </w:r>
    </w:p>
    <w:p w14:paraId="1F89340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248. Day 15 Homework — Prepare for Week 4 Final Integration</w:t>
      </w:r>
    </w:p>
    <w:p w14:paraId="6D9E120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Tomorrow:</w:t>
      </w:r>
    </w:p>
    <w:p w14:paraId="6425E7A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Day 16</w:t>
      </w:r>
    </w:p>
    <w:p w14:paraId="1D343D7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will combine everything into:</w:t>
      </w:r>
    </w:p>
    <w:p w14:paraId="7826011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End-to-End Automated Business Processes.</w:t>
      </w:r>
    </w:p>
    <w:p w14:paraId="65050F3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Students will finalize:</w:t>
      </w:r>
    </w:p>
    <w:p w14:paraId="0E26C4C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Employee Leave Management</w:t>
      </w:r>
    </w:p>
    <w:p w14:paraId="00578E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and:</w:t>
      </w:r>
    </w:p>
    <w:p w14:paraId="39F2B7A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IT Help Desk</w:t>
      </w:r>
    </w:p>
    <w:p w14:paraId="2F7BB34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with production-minded automation.</w:t>
      </w:r>
    </w:p>
    <w:p w14:paraId="379A2C9F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C6D2809">
          <v:rect id="_x0000_i1273" style="width:0;height:1.5pt" o:hralign="center" o:hrstd="t" o:hr="t" fillcolor="#a0a0a0" stroked="f"/>
        </w:pict>
      </w:r>
    </w:p>
    <w:p w14:paraId="30AEAA9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249. Leave Process Target</w:t>
      </w:r>
    </w:p>
    <w:p w14:paraId="37D2A8F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Employee</w:t>
      </w:r>
    </w:p>
    <w:p w14:paraId="27A7C95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6AE4EE3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6B94AB3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Canvas App</w:t>
      </w:r>
    </w:p>
    <w:p w14:paraId="4179765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6BBE7A5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056944E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Leave Request</w:t>
      </w:r>
    </w:p>
    <w:p w14:paraId="328573B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44B406F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497D393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 Approval</w:t>
      </w:r>
    </w:p>
    <w:p w14:paraId="6409690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580FB85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+--+--+</w:t>
      </w:r>
    </w:p>
    <w:p w14:paraId="6E1ED5C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|     |</w:t>
      </w:r>
    </w:p>
    <w:p w14:paraId="2FFC827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Approve Reject</w:t>
      </w:r>
    </w:p>
    <w:p w14:paraId="0526189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|     |</w:t>
      </w:r>
    </w:p>
    <w:p w14:paraId="2189973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v     v</w:t>
      </w:r>
    </w:p>
    <w:p w14:paraId="367B14B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Dataverse</w:t>
      </w:r>
    </w:p>
    <w:p w14:paraId="2AD5798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5AA3345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Employee Notification</w:t>
      </w:r>
    </w:p>
    <w:p w14:paraId="421BA55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|</w:t>
      </w:r>
    </w:p>
    <w:p w14:paraId="39A34CE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HR Rule</w:t>
      </w:r>
    </w:p>
    <w:p w14:paraId="48CB1B2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32DCA49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Error Logging</w:t>
      </w:r>
    </w:p>
    <w:p w14:paraId="55A237E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2A5A3BC">
          <v:rect id="_x0000_i1274" style="width:0;height:1.5pt" o:hralign="center" o:hrstd="t" o:hr="t" fillcolor="#a0a0a0" stroked="f"/>
        </w:pict>
      </w:r>
    </w:p>
    <w:p w14:paraId="4B46671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250. Help Desk Target</w:t>
      </w:r>
    </w:p>
    <w:p w14:paraId="66EE9C1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Employee</w:t>
      </w:r>
    </w:p>
    <w:p w14:paraId="6AE75FB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4950F51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41D7FB0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Canvas App</w:t>
      </w:r>
    </w:p>
    <w:p w14:paraId="15C61CC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6C4BB57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2F7DA3F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Support Ticket</w:t>
      </w:r>
    </w:p>
    <w:p w14:paraId="02093A9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37197B3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v</w:t>
      </w:r>
    </w:p>
    <w:p w14:paraId="6799987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Power Automate</w:t>
      </w:r>
    </w:p>
    <w:p w14:paraId="0A7B251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|</w:t>
      </w:r>
    </w:p>
    <w:p w14:paraId="314B842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Confirmation</w:t>
      </w:r>
    </w:p>
    <w:p w14:paraId="3918C17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IT Notification</w:t>
      </w:r>
    </w:p>
    <w:p w14:paraId="05C336D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Priority Escalation</w:t>
      </w:r>
    </w:p>
    <w:p w14:paraId="2D1BC7E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Resolution Notification</w:t>
      </w:r>
    </w:p>
    <w:p w14:paraId="1DD17F3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+---- Error Handling</w:t>
      </w:r>
    </w:p>
    <w:p w14:paraId="0909B8E6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7873232">
          <v:rect id="_x0000_i1275" style="width:0;height:1.5pt" o:hralign="center" o:hrstd="t" o:hr="t" fillcolor="#a0a0a0" stroked="f"/>
        </w:pict>
      </w:r>
    </w:p>
    <w:p w14:paraId="5506FC36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251. Homework Scenario</w:t>
      </w:r>
    </w:p>
    <w:p w14:paraId="0806875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When Ticket becomes:</w:t>
      </w:r>
    </w:p>
    <w:p w14:paraId="7D83321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Resolved</w:t>
      </w:r>
    </w:p>
    <w:p w14:paraId="2D26084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 Employee should receive:</w:t>
      </w:r>
    </w:p>
    <w:p w14:paraId="271971B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Your support ticket has been resolved.</w:t>
      </w:r>
    </w:p>
    <w:p w14:paraId="162CBAC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Trigger configuration might we need?</w:t>
      </w:r>
    </w:p>
    <w:p w14:paraId="4D06EFD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1E2CBD4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Change Type:</w:t>
      </w:r>
    </w:p>
    <w:p w14:paraId="3565943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Modified</w:t>
      </w:r>
    </w:p>
    <w:p w14:paraId="14F4233B" w14:textId="77777777" w:rsidR="00634484" w:rsidRPr="00634484" w:rsidRDefault="00634484" w:rsidP="00634484">
      <w:pPr>
        <w:rPr>
          <w:sz w:val="32"/>
          <w:szCs w:val="32"/>
        </w:rPr>
      </w:pPr>
    </w:p>
    <w:p w14:paraId="74F83DB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Relevant column:</w:t>
      </w:r>
    </w:p>
    <w:p w14:paraId="7264608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Status</w:t>
      </w:r>
    </w:p>
    <w:p w14:paraId="0FD92817" w14:textId="77777777" w:rsidR="00634484" w:rsidRPr="00634484" w:rsidRDefault="00634484" w:rsidP="00634484">
      <w:pPr>
        <w:rPr>
          <w:sz w:val="32"/>
          <w:szCs w:val="32"/>
        </w:rPr>
      </w:pPr>
    </w:p>
    <w:p w14:paraId="18E3C19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Condition:</w:t>
      </w:r>
    </w:p>
    <w:p w14:paraId="748773E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Status = Resolved</w:t>
      </w:r>
    </w:p>
    <w:p w14:paraId="0B767D4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plus appropriate duplicate prevention.</w:t>
      </w:r>
    </w:p>
    <w:p w14:paraId="5BAFBE5D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89D8C45">
          <v:rect id="_x0000_i1276" style="width:0;height:1.5pt" o:hralign="center" o:hrstd="t" o:hr="t" fillcolor="#a0a0a0" stroked="f"/>
        </w:pict>
      </w:r>
    </w:p>
    <w:p w14:paraId="0026E5E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252. Scenario</w:t>
      </w:r>
    </w:p>
    <w:p w14:paraId="6F4DB86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Ticket is:</w:t>
      </w:r>
    </w:p>
    <w:p w14:paraId="13A78B0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Critical.</w:t>
      </w:r>
    </w:p>
    <w:p w14:paraId="1D8D645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IT Manager needs immediate notification.</w:t>
      </w:r>
    </w:p>
    <w:p w14:paraId="544EF41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What logic?</w:t>
      </w:r>
    </w:p>
    <w:p w14:paraId="73F6B65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5ABE63A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Priority = Critical</w:t>
      </w:r>
    </w:p>
    <w:p w14:paraId="5502BAB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|</w:t>
      </w:r>
    </w:p>
    <w:p w14:paraId="64C0DFC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v</w:t>
      </w:r>
    </w:p>
    <w:p w14:paraId="5655E06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Escalation notification</w:t>
      </w:r>
    </w:p>
    <w:p w14:paraId="378FE7E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F1B0051">
          <v:rect id="_x0000_i1277" style="width:0;height:1.5pt" o:hralign="center" o:hrstd="t" o:hr="t" fillcolor="#a0a0a0" stroked="f"/>
        </w:pict>
      </w:r>
    </w:p>
    <w:p w14:paraId="26C154A1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253. Scenario</w:t>
      </w:r>
    </w:p>
    <w:p w14:paraId="61D85CA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 Flow fails.</w:t>
      </w:r>
    </w:p>
    <w:p w14:paraId="4468884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Where should support identify the problem?</w:t>
      </w:r>
    </w:p>
    <w:p w14:paraId="794007E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Answer</w:t>
      </w:r>
    </w:p>
    <w:p w14:paraId="287CA83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Run History</w:t>
      </w:r>
    </w:p>
    <w:p w14:paraId="514D80AC" w14:textId="77777777" w:rsidR="00634484" w:rsidRPr="00634484" w:rsidRDefault="00634484" w:rsidP="00634484">
      <w:pPr>
        <w:rPr>
          <w:sz w:val="32"/>
          <w:szCs w:val="32"/>
        </w:rPr>
      </w:pPr>
    </w:p>
    <w:p w14:paraId="254E1FA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+</w:t>
      </w:r>
    </w:p>
    <w:p w14:paraId="412102FD" w14:textId="77777777" w:rsidR="00634484" w:rsidRPr="00634484" w:rsidRDefault="00634484" w:rsidP="00634484">
      <w:pPr>
        <w:rPr>
          <w:sz w:val="32"/>
          <w:szCs w:val="32"/>
        </w:rPr>
      </w:pPr>
    </w:p>
    <w:p w14:paraId="2A7C7C0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Automation Error Log</w:t>
      </w:r>
    </w:p>
    <w:p w14:paraId="04AEE366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9E807AF">
          <v:rect id="_x0000_i1278" style="width:0;height:1.5pt" o:hralign="center" o:hrstd="t" o:hr="t" fillcolor="#a0a0a0" stroked="f"/>
        </w:pict>
      </w:r>
    </w:p>
    <w:p w14:paraId="4456852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PART CJ — INSTRUCTOR SUMMARY</w:t>
      </w:r>
    </w:p>
    <w:p w14:paraId="463E7BB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254. Core Logic Tools</w:t>
      </w:r>
    </w:p>
    <w:p w14:paraId="661BDEF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Condition</w:t>
      </w:r>
    </w:p>
    <w:p w14:paraId="56455CE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Two logical paths</w:t>
      </w:r>
    </w:p>
    <w:p w14:paraId="3E0A0C72" w14:textId="77777777" w:rsidR="00634484" w:rsidRPr="00634484" w:rsidRDefault="00634484" w:rsidP="00634484">
      <w:pPr>
        <w:rPr>
          <w:sz w:val="32"/>
          <w:szCs w:val="32"/>
        </w:rPr>
      </w:pPr>
    </w:p>
    <w:p w14:paraId="228C34E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Switch</w:t>
      </w:r>
    </w:p>
    <w:p w14:paraId="77D734D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One value, many cases</w:t>
      </w:r>
    </w:p>
    <w:p w14:paraId="16125C7F" w14:textId="77777777" w:rsidR="00634484" w:rsidRPr="00634484" w:rsidRDefault="00634484" w:rsidP="00634484">
      <w:pPr>
        <w:rPr>
          <w:sz w:val="32"/>
          <w:szCs w:val="32"/>
        </w:rPr>
      </w:pPr>
    </w:p>
    <w:p w14:paraId="59731F8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Compose</w:t>
      </w:r>
    </w:p>
    <w:p w14:paraId="308D11A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Stable intermediate output</w:t>
      </w:r>
    </w:p>
    <w:p w14:paraId="2EEBE3F4" w14:textId="77777777" w:rsidR="00634484" w:rsidRPr="00634484" w:rsidRDefault="00634484" w:rsidP="00634484">
      <w:pPr>
        <w:rPr>
          <w:sz w:val="32"/>
          <w:szCs w:val="32"/>
        </w:rPr>
      </w:pPr>
    </w:p>
    <w:p w14:paraId="2A94D3C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Variable</w:t>
      </w:r>
    </w:p>
    <w:p w14:paraId="2A8CF50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Mutable Flow state</w:t>
      </w:r>
    </w:p>
    <w:p w14:paraId="7CA0B374" w14:textId="77777777" w:rsidR="00634484" w:rsidRPr="00634484" w:rsidRDefault="00634484" w:rsidP="00634484">
      <w:pPr>
        <w:rPr>
          <w:sz w:val="32"/>
          <w:szCs w:val="32"/>
        </w:rPr>
      </w:pPr>
    </w:p>
    <w:p w14:paraId="3C1165E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Apply to each</w:t>
      </w:r>
    </w:p>
    <w:p w14:paraId="027EECA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Process arrays</w:t>
      </w:r>
    </w:p>
    <w:p w14:paraId="5A4A13DE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257B7967">
          <v:rect id="_x0000_i1279" style="width:0;height:1.5pt" o:hralign="center" o:hrstd="t" o:hr="t" fillcolor="#a0a0a0" stroked="f"/>
        </w:pict>
      </w:r>
    </w:p>
    <w:p w14:paraId="66E90AE2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255. Core Expression Tools</w:t>
      </w:r>
    </w:p>
    <w:p w14:paraId="15536BC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utcNow()</w:t>
      </w:r>
    </w:p>
    <w:p w14:paraId="3C5A657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Current UTC time</w:t>
      </w:r>
    </w:p>
    <w:p w14:paraId="72F28A12" w14:textId="77777777" w:rsidR="00634484" w:rsidRPr="00634484" w:rsidRDefault="00634484" w:rsidP="00634484">
      <w:pPr>
        <w:rPr>
          <w:sz w:val="32"/>
          <w:szCs w:val="32"/>
        </w:rPr>
      </w:pPr>
    </w:p>
    <w:p w14:paraId="5DA7D59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formatDateTime()</w:t>
      </w:r>
    </w:p>
    <w:p w14:paraId="0AB8ED6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Friendly dates</w:t>
      </w:r>
    </w:p>
    <w:p w14:paraId="73792897" w14:textId="77777777" w:rsidR="00634484" w:rsidRPr="00634484" w:rsidRDefault="00634484" w:rsidP="00634484">
      <w:pPr>
        <w:rPr>
          <w:sz w:val="32"/>
          <w:szCs w:val="32"/>
        </w:rPr>
      </w:pPr>
    </w:p>
    <w:p w14:paraId="0A17195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concat()</w:t>
      </w:r>
    </w:p>
    <w:p w14:paraId="3333515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Combine text</w:t>
      </w:r>
    </w:p>
    <w:p w14:paraId="52C4DF7B" w14:textId="77777777" w:rsidR="00634484" w:rsidRPr="00634484" w:rsidRDefault="00634484" w:rsidP="00634484">
      <w:pPr>
        <w:rPr>
          <w:sz w:val="32"/>
          <w:szCs w:val="32"/>
        </w:rPr>
      </w:pPr>
    </w:p>
    <w:p w14:paraId="65BE603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empty()</w:t>
      </w:r>
    </w:p>
    <w:p w14:paraId="537D81A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Empty check</w:t>
      </w:r>
    </w:p>
    <w:p w14:paraId="10E3F0E9" w14:textId="77777777" w:rsidR="00634484" w:rsidRPr="00634484" w:rsidRDefault="00634484" w:rsidP="00634484">
      <w:pPr>
        <w:rPr>
          <w:sz w:val="32"/>
          <w:szCs w:val="32"/>
        </w:rPr>
      </w:pPr>
    </w:p>
    <w:p w14:paraId="139DDD2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coalesce()</w:t>
      </w:r>
    </w:p>
    <w:p w14:paraId="2A3B12F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Null fallback</w:t>
      </w:r>
    </w:p>
    <w:p w14:paraId="37526A3D" w14:textId="77777777" w:rsidR="00634484" w:rsidRPr="00634484" w:rsidRDefault="00634484" w:rsidP="00634484">
      <w:pPr>
        <w:rPr>
          <w:sz w:val="32"/>
          <w:szCs w:val="32"/>
        </w:rPr>
      </w:pPr>
    </w:p>
    <w:p w14:paraId="6FC272F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and()</w:t>
      </w:r>
    </w:p>
    <w:p w14:paraId="11C1282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All conditions</w:t>
      </w:r>
    </w:p>
    <w:p w14:paraId="3A2F13E6" w14:textId="77777777" w:rsidR="00634484" w:rsidRPr="00634484" w:rsidRDefault="00634484" w:rsidP="00634484">
      <w:pPr>
        <w:rPr>
          <w:sz w:val="32"/>
          <w:szCs w:val="32"/>
        </w:rPr>
      </w:pPr>
    </w:p>
    <w:p w14:paraId="3B1B385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or()</w:t>
      </w:r>
    </w:p>
    <w:p w14:paraId="1E4C6C7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At least one condition</w:t>
      </w:r>
    </w:p>
    <w:p w14:paraId="74EAFB48" w14:textId="77777777" w:rsidR="00634484" w:rsidRPr="00634484" w:rsidRDefault="00634484" w:rsidP="00634484">
      <w:pPr>
        <w:rPr>
          <w:sz w:val="32"/>
          <w:szCs w:val="32"/>
        </w:rPr>
      </w:pPr>
    </w:p>
    <w:p w14:paraId="75B6ED5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greater()</w:t>
      </w:r>
    </w:p>
    <w:p w14:paraId="05BD24D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Numeric comparison</w:t>
      </w:r>
    </w:p>
    <w:p w14:paraId="443BF38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0CED1A12">
          <v:rect id="_x0000_i1280" style="width:0;height:1.5pt" o:hralign="center" o:hrstd="t" o:hr="t" fillcolor="#a0a0a0" stroked="f"/>
        </w:pict>
      </w:r>
    </w:p>
    <w:p w14:paraId="4AFB23B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256. Core Resilience Pattern</w:t>
      </w:r>
    </w:p>
    <w:p w14:paraId="1F9605D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MAIN PROCESS</w:t>
      </w:r>
    </w:p>
    <w:p w14:paraId="596BB5B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    |</w:t>
      </w:r>
    </w:p>
    <w:p w14:paraId="142723C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    v</w:t>
      </w:r>
    </w:p>
    <w:p w14:paraId="3C94F55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   TRY</w:t>
      </w:r>
    </w:p>
    <w:p w14:paraId="399404B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    |</w:t>
      </w:r>
    </w:p>
    <w:p w14:paraId="7E857D4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+--------+--------+</w:t>
      </w:r>
    </w:p>
    <w:p w14:paraId="6222F6D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 xml:space="preserve">          |                 |</w:t>
      </w:r>
    </w:p>
    <w:p w14:paraId="7265447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SUCCESS            FAILURE</w:t>
      </w:r>
    </w:p>
    <w:p w14:paraId="31FF79D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|                 |</w:t>
      </w:r>
    </w:p>
    <w:p w14:paraId="30F12DF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|                 v</w:t>
      </w:r>
    </w:p>
    <w:p w14:paraId="2F7CBA1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|               CATCH</w:t>
      </w:r>
    </w:p>
    <w:p w14:paraId="5EFCC78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|                 |</w:t>
      </w:r>
    </w:p>
    <w:p w14:paraId="227F231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+--------+--------+</w:t>
      </w:r>
    </w:p>
    <w:p w14:paraId="0272FBA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    |</w:t>
      </w:r>
    </w:p>
    <w:p w14:paraId="102D39F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    v</w:t>
      </w:r>
    </w:p>
    <w:p w14:paraId="3216969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        FINALLY</w:t>
      </w:r>
    </w:p>
    <w:p w14:paraId="279B52F4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7F0DDA1C">
          <v:rect id="_x0000_i1281" style="width:0;height:1.5pt" o:hralign="center" o:hrstd="t" o:hr="t" fillcolor="#a0a0a0" stroked="f"/>
        </w:pict>
      </w:r>
    </w:p>
    <w:p w14:paraId="0CCA346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257. Flow Design Progression</w:t>
      </w:r>
    </w:p>
    <w:p w14:paraId="4449447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Beginner:</w:t>
      </w:r>
    </w:p>
    <w:p w14:paraId="49D5268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Trigger</w:t>
      </w:r>
    </w:p>
    <w:p w14:paraId="113509C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Action</w:t>
      </w:r>
    </w:p>
    <w:p w14:paraId="3AC5CCB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Action</w:t>
      </w:r>
    </w:p>
    <w:p w14:paraId="514C9BF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Intermediate:</w:t>
      </w:r>
    </w:p>
    <w:p w14:paraId="0308581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Trigger</w:t>
      </w:r>
    </w:p>
    <w:p w14:paraId="7228C39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Condition</w:t>
      </w:r>
    </w:p>
    <w:p w14:paraId="20E3A7F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Branches</w:t>
      </w:r>
    </w:p>
    <w:p w14:paraId="58B0475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Advanced:</w:t>
      </w:r>
    </w:p>
    <w:p w14:paraId="7DAD917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Trigger</w:t>
      </w:r>
    </w:p>
    <w:p w14:paraId="06B1AF2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lastRenderedPageBreak/>
        <w:t>→</w:t>
      </w:r>
      <w:r w:rsidRPr="00634484">
        <w:rPr>
          <w:sz w:val="32"/>
          <w:szCs w:val="32"/>
        </w:rPr>
        <w:t xml:space="preserve"> Validate</w:t>
      </w:r>
    </w:p>
    <w:p w14:paraId="69989AC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Try</w:t>
      </w:r>
    </w:p>
    <w:p w14:paraId="1E76553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Business Logic</w:t>
      </w:r>
    </w:p>
    <w:p w14:paraId="3CB06DD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Catch</w:t>
      </w:r>
    </w:p>
    <w:p w14:paraId="577357F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Log</w:t>
      </w:r>
    </w:p>
    <w:p w14:paraId="7F020CF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Recover</w:t>
      </w:r>
    </w:p>
    <w:p w14:paraId="0CB8846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Finally</w:t>
      </w:r>
    </w:p>
    <w:p w14:paraId="1DBD06A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51755F81">
          <v:rect id="_x0000_i1282" style="width:0;height:1.5pt" o:hralign="center" o:hrstd="t" o:hr="t" fillcolor="#a0a0a0" stroked="f"/>
        </w:pict>
      </w:r>
    </w:p>
    <w:p w14:paraId="77B5830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258. Most Important Day 15 Lesson</w:t>
      </w:r>
    </w:p>
    <w:p w14:paraId="097039C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 reliable automation is designed for:</w:t>
      </w:r>
    </w:p>
    <w:p w14:paraId="31661F0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Failure</w:t>
      </w:r>
    </w:p>
    <w:p w14:paraId="35C01F5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before failure happens.</w:t>
      </w:r>
    </w:p>
    <w:p w14:paraId="267E118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Ask:</w:t>
      </w:r>
    </w:p>
    <w:p w14:paraId="4D72931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can be null?</w:t>
      </w:r>
    </w:p>
    <w:p w14:paraId="3F811A7E" w14:textId="77777777" w:rsidR="00634484" w:rsidRPr="00634484" w:rsidRDefault="00634484" w:rsidP="00634484">
      <w:pPr>
        <w:rPr>
          <w:sz w:val="32"/>
          <w:szCs w:val="32"/>
        </w:rPr>
      </w:pPr>
    </w:p>
    <w:p w14:paraId="56E21E6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can time out?</w:t>
      </w:r>
    </w:p>
    <w:p w14:paraId="3BB52BF6" w14:textId="77777777" w:rsidR="00634484" w:rsidRPr="00634484" w:rsidRDefault="00634484" w:rsidP="00634484">
      <w:pPr>
        <w:rPr>
          <w:sz w:val="32"/>
          <w:szCs w:val="32"/>
        </w:rPr>
      </w:pPr>
    </w:p>
    <w:p w14:paraId="30644E5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can fail?</w:t>
      </w:r>
    </w:p>
    <w:p w14:paraId="131E2E82" w14:textId="77777777" w:rsidR="00634484" w:rsidRPr="00634484" w:rsidRDefault="00634484" w:rsidP="00634484">
      <w:pPr>
        <w:rPr>
          <w:sz w:val="32"/>
          <w:szCs w:val="32"/>
        </w:rPr>
      </w:pPr>
    </w:p>
    <w:p w14:paraId="07EAEEF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can be throttled?</w:t>
      </w:r>
    </w:p>
    <w:p w14:paraId="5ADE6D58" w14:textId="77777777" w:rsidR="00634484" w:rsidRPr="00634484" w:rsidRDefault="00634484" w:rsidP="00634484">
      <w:pPr>
        <w:rPr>
          <w:sz w:val="32"/>
          <w:szCs w:val="32"/>
        </w:rPr>
      </w:pPr>
    </w:p>
    <w:p w14:paraId="2215AD3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could run twice?</w:t>
      </w:r>
    </w:p>
    <w:p w14:paraId="34A33EE5" w14:textId="77777777" w:rsidR="00634484" w:rsidRPr="00634484" w:rsidRDefault="00634484" w:rsidP="00634484">
      <w:pPr>
        <w:rPr>
          <w:sz w:val="32"/>
          <w:szCs w:val="32"/>
        </w:rPr>
      </w:pPr>
    </w:p>
    <w:p w14:paraId="75B0B33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What if one step succeeds and the next fails?</w:t>
      </w:r>
    </w:p>
    <w:p w14:paraId="16D7ADD5" w14:textId="77777777" w:rsidR="00634484" w:rsidRPr="00634484" w:rsidRDefault="00634484" w:rsidP="00634484">
      <w:pPr>
        <w:rPr>
          <w:sz w:val="32"/>
          <w:szCs w:val="32"/>
        </w:rPr>
      </w:pPr>
    </w:p>
    <w:p w14:paraId="6B34730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Can this be retried safely?</w:t>
      </w:r>
    </w:p>
    <w:p w14:paraId="562EE682" w14:textId="77777777" w:rsidR="00634484" w:rsidRPr="00634484" w:rsidRDefault="00634484" w:rsidP="00634484">
      <w:pPr>
        <w:rPr>
          <w:sz w:val="32"/>
          <w:szCs w:val="32"/>
        </w:rPr>
      </w:pPr>
    </w:p>
    <w:p w14:paraId="604DDDF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Who gets notified?</w:t>
      </w:r>
    </w:p>
    <w:p w14:paraId="26495DA5" w14:textId="77777777" w:rsidR="00634484" w:rsidRPr="00634484" w:rsidRDefault="00634484" w:rsidP="00634484">
      <w:pPr>
        <w:rPr>
          <w:sz w:val="32"/>
          <w:szCs w:val="32"/>
        </w:rPr>
      </w:pPr>
    </w:p>
    <w:p w14:paraId="679A41A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Where is the error recorded?</w:t>
      </w:r>
    </w:p>
    <w:p w14:paraId="23D5A525" w14:textId="77777777" w:rsidR="00634484" w:rsidRPr="00634484" w:rsidRDefault="00634484" w:rsidP="00634484">
      <w:pPr>
        <w:rPr>
          <w:sz w:val="32"/>
          <w:szCs w:val="32"/>
        </w:rPr>
      </w:pPr>
    </w:p>
    <w:p w14:paraId="562D517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Will business data still tell the truth?</w:t>
      </w:r>
    </w:p>
    <w:p w14:paraId="239BE21B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1EDDB11B">
          <v:rect id="_x0000_i1283" style="width:0;height:1.5pt" o:hralign="center" o:hrstd="t" o:hr="t" fillcolor="#a0a0a0" stroked="f"/>
        </w:pict>
      </w:r>
    </w:p>
    <w:p w14:paraId="2E3DFA67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259. Second Important Lesson</w:t>
      </w:r>
    </w:p>
    <w:p w14:paraId="1ABC1E0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Do not treat:</w:t>
      </w:r>
    </w:p>
    <w:p w14:paraId="3DD8DFDD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Every failure the same.</w:t>
      </w:r>
    </w:p>
    <w:p w14:paraId="4410FBA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 Rejects</w:t>
      </w:r>
    </w:p>
    <w:p w14:paraId="5A92EB6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Business Outcome</w:t>
      </w:r>
    </w:p>
    <w:p w14:paraId="515D3E3C" w14:textId="77777777" w:rsidR="00634484" w:rsidRPr="00634484" w:rsidRDefault="00634484" w:rsidP="00634484">
      <w:pPr>
        <w:rPr>
          <w:sz w:val="32"/>
          <w:szCs w:val="32"/>
        </w:rPr>
      </w:pPr>
    </w:p>
    <w:p w14:paraId="012954A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Manager Missing</w:t>
      </w:r>
    </w:p>
    <w:p w14:paraId="29A1176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Configuration Problem</w:t>
      </w:r>
    </w:p>
    <w:p w14:paraId="240BC5FA" w14:textId="77777777" w:rsidR="00634484" w:rsidRPr="00634484" w:rsidRDefault="00634484" w:rsidP="00634484">
      <w:pPr>
        <w:rPr>
          <w:sz w:val="32"/>
          <w:szCs w:val="32"/>
        </w:rPr>
      </w:pPr>
    </w:p>
    <w:p w14:paraId="72B6DAF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Outlook Fails</w:t>
      </w:r>
    </w:p>
    <w:p w14:paraId="6BFA9DA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Notification Problem</w:t>
      </w:r>
    </w:p>
    <w:p w14:paraId="087E7A78" w14:textId="77777777" w:rsidR="00634484" w:rsidRPr="00634484" w:rsidRDefault="00634484" w:rsidP="00634484">
      <w:pPr>
        <w:rPr>
          <w:sz w:val="32"/>
          <w:szCs w:val="32"/>
        </w:rPr>
      </w:pPr>
    </w:p>
    <w:p w14:paraId="772CF1A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Dataverse Update Fails</w:t>
      </w:r>
    </w:p>
    <w:p w14:paraId="123EBBD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Core Process Failure</w:t>
      </w:r>
    </w:p>
    <w:p w14:paraId="0BB97889" w14:textId="77777777" w:rsidR="00634484" w:rsidRPr="00634484" w:rsidRDefault="00634484" w:rsidP="00634484">
      <w:pPr>
        <w:rPr>
          <w:sz w:val="32"/>
          <w:szCs w:val="32"/>
        </w:rPr>
      </w:pPr>
    </w:p>
    <w:p w14:paraId="6551C72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HTTP 429</w:t>
      </w:r>
    </w:p>
    <w:p w14:paraId="0D531E6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Times New Roman" w:hAnsi="Times New Roman" w:cs="Times New Roman"/>
          <w:sz w:val="32"/>
          <w:szCs w:val="32"/>
        </w:rPr>
        <w:t>→</w:t>
      </w:r>
      <w:r w:rsidRPr="00634484">
        <w:rPr>
          <w:sz w:val="32"/>
          <w:szCs w:val="32"/>
        </w:rPr>
        <w:t xml:space="preserve"> Potential Transient Failure</w:t>
      </w:r>
    </w:p>
    <w:p w14:paraId="48C153F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Different failures require:</w:t>
      </w:r>
    </w:p>
    <w:p w14:paraId="3BBE233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Different responses.</w:t>
      </w:r>
    </w:p>
    <w:p w14:paraId="0858ABBA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39E01919">
          <v:rect id="_x0000_i1284" style="width:0;height:1.5pt" o:hralign="center" o:hrstd="t" o:hr="t" fillcolor="#a0a0a0" stroked="f"/>
        </w:pict>
      </w:r>
    </w:p>
    <w:p w14:paraId="4CC0B66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260. Third Important Lesson</w:t>
      </w:r>
    </w:p>
    <w:p w14:paraId="1822008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 goal isn't to create:</w:t>
      </w:r>
    </w:p>
    <w:p w14:paraId="6B7B31F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The largest Flow.</w:t>
      </w:r>
    </w:p>
    <w:p w14:paraId="7038419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 goal is to create:</w:t>
      </w:r>
    </w:p>
    <w:p w14:paraId="39394A0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The simplest reliable process.</w:t>
      </w:r>
    </w:p>
    <w:p w14:paraId="65DA828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Good Flow architecture uses:</w:t>
      </w:r>
    </w:p>
    <w:p w14:paraId="0ACD680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Early filtering</w:t>
      </w:r>
    </w:p>
    <w:p w14:paraId="051CB43B" w14:textId="77777777" w:rsidR="00634484" w:rsidRPr="00634484" w:rsidRDefault="00634484" w:rsidP="00634484">
      <w:pPr>
        <w:rPr>
          <w:sz w:val="32"/>
          <w:szCs w:val="32"/>
        </w:rPr>
      </w:pPr>
    </w:p>
    <w:p w14:paraId="393AED3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Clear names</w:t>
      </w:r>
    </w:p>
    <w:p w14:paraId="24AA154B" w14:textId="77777777" w:rsidR="00634484" w:rsidRPr="00634484" w:rsidRDefault="00634484" w:rsidP="00634484">
      <w:pPr>
        <w:rPr>
          <w:sz w:val="32"/>
          <w:szCs w:val="32"/>
        </w:rPr>
      </w:pPr>
    </w:p>
    <w:p w14:paraId="2BFFA35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Small Scopes</w:t>
      </w:r>
    </w:p>
    <w:p w14:paraId="0929B97E" w14:textId="77777777" w:rsidR="00634484" w:rsidRPr="00634484" w:rsidRDefault="00634484" w:rsidP="00634484">
      <w:pPr>
        <w:rPr>
          <w:sz w:val="32"/>
          <w:szCs w:val="32"/>
        </w:rPr>
      </w:pPr>
    </w:p>
    <w:p w14:paraId="20BDC07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Reusable expressions</w:t>
      </w:r>
    </w:p>
    <w:p w14:paraId="2A8C3BDD" w14:textId="77777777" w:rsidR="00634484" w:rsidRPr="00634484" w:rsidRDefault="00634484" w:rsidP="00634484">
      <w:pPr>
        <w:rPr>
          <w:sz w:val="32"/>
          <w:szCs w:val="32"/>
        </w:rPr>
      </w:pPr>
    </w:p>
    <w:p w14:paraId="60E1697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Minimal loops</w:t>
      </w:r>
    </w:p>
    <w:p w14:paraId="4297244A" w14:textId="77777777" w:rsidR="00634484" w:rsidRPr="00634484" w:rsidRDefault="00634484" w:rsidP="00634484">
      <w:pPr>
        <w:rPr>
          <w:sz w:val="32"/>
          <w:szCs w:val="32"/>
        </w:rPr>
      </w:pPr>
    </w:p>
    <w:p w14:paraId="3B57F79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Accurate business states</w:t>
      </w:r>
    </w:p>
    <w:p w14:paraId="38C2F583" w14:textId="77777777" w:rsidR="00634484" w:rsidRPr="00634484" w:rsidRDefault="00634484" w:rsidP="00634484">
      <w:pPr>
        <w:rPr>
          <w:sz w:val="32"/>
          <w:szCs w:val="32"/>
        </w:rPr>
      </w:pPr>
    </w:p>
    <w:p w14:paraId="2A51744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Visible failures</w:t>
      </w:r>
    </w:p>
    <w:p w14:paraId="11E607BC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652FA813">
          <v:rect id="_x0000_i1285" style="width:0;height:1.5pt" o:hralign="center" o:hrstd="t" o:hr="t" fillcolor="#a0a0a0" stroked="f"/>
        </w:pict>
      </w:r>
    </w:p>
    <w:p w14:paraId="40C35F2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261. Week 4 Progress</w:t>
      </w:r>
    </w:p>
    <w:p w14:paraId="222673A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DAY 13</w:t>
      </w:r>
    </w:p>
    <w:p w14:paraId="382F734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Power Automate Fundamentals</w:t>
      </w:r>
    </w:p>
    <w:p w14:paraId="0F66720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|</w:t>
      </w:r>
    </w:p>
    <w:p w14:paraId="6831BE2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v</w:t>
      </w:r>
    </w:p>
    <w:p w14:paraId="5758B3C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DAY 14</w:t>
      </w:r>
    </w:p>
    <w:p w14:paraId="00F6FDA5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Approval Workflows</w:t>
      </w:r>
    </w:p>
    <w:p w14:paraId="1E6D569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|</w:t>
      </w:r>
    </w:p>
    <w:p w14:paraId="639ED84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v</w:t>
      </w:r>
    </w:p>
    <w:p w14:paraId="5FDC452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DAY 15</w:t>
      </w:r>
    </w:p>
    <w:p w14:paraId="2056604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Advanced Logic &amp; Resilience</w:t>
      </w:r>
    </w:p>
    <w:p w14:paraId="2CB885F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|</w:t>
      </w:r>
    </w:p>
    <w:p w14:paraId="3DF75BF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    v</w:t>
      </w:r>
    </w:p>
    <w:p w14:paraId="558F343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DAY 16</w:t>
      </w:r>
    </w:p>
    <w:p w14:paraId="71D42CDA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End-to-End Automation</w:t>
      </w:r>
    </w:p>
    <w:p w14:paraId="73C98A79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04FD27E">
          <v:rect id="_x0000_i1286" style="width:0;height:1.5pt" o:hralign="center" o:hrstd="t" o:hr="t" fillcolor="#a0a0a0" stroked="f"/>
        </w:pict>
      </w:r>
    </w:p>
    <w:p w14:paraId="15D237B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END OF DAY 15</w:t>
      </w:r>
    </w:p>
    <w:p w14:paraId="3CB0801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Leave Approval v1.1</w:t>
      </w:r>
    </w:p>
    <w:p w14:paraId="5A2F8C1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Students now understand:</w:t>
      </w:r>
    </w:p>
    <w:p w14:paraId="6D1E00A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Advanced Conditions</w:t>
      </w:r>
    </w:p>
    <w:p w14:paraId="330B1C1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AND / OR logic</w:t>
      </w:r>
    </w:p>
    <w:p w14:paraId="4C42A00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Switch</w:t>
      </w:r>
    </w:p>
    <w:p w14:paraId="3301694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Compose</w:t>
      </w:r>
    </w:p>
    <w:p w14:paraId="582FDE7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Variables</w:t>
      </w:r>
    </w:p>
    <w:p w14:paraId="3F768519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Expressions</w:t>
      </w:r>
    </w:p>
    <w:p w14:paraId="40DCF25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utcNow</w:t>
      </w:r>
    </w:p>
    <w:p w14:paraId="7748C5E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formatDateTime</w:t>
      </w:r>
    </w:p>
    <w:p w14:paraId="3DDDC6E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concat</w:t>
      </w:r>
    </w:p>
    <w:p w14:paraId="0025440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empty</w:t>
      </w:r>
    </w:p>
    <w:p w14:paraId="30AE559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coalesce</w:t>
      </w:r>
    </w:p>
    <w:p w14:paraId="2B1583E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Safe null access</w:t>
      </w:r>
    </w:p>
    <w:p w14:paraId="7372102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Apply to each</w:t>
      </w:r>
    </w:p>
    <w:p w14:paraId="79E397B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Concurrency awareness</w:t>
      </w:r>
    </w:p>
    <w:p w14:paraId="2B3F393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Scopes</w:t>
      </w:r>
    </w:p>
    <w:p w14:paraId="3381E93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Configure Run After</w:t>
      </w:r>
    </w:p>
    <w:p w14:paraId="19DBAEDB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634484">
        <w:rPr>
          <w:sz w:val="32"/>
          <w:szCs w:val="32"/>
        </w:rPr>
        <w:t xml:space="preserve"> Try / Catch / Finally</w:t>
      </w:r>
    </w:p>
    <w:p w14:paraId="1BCFC7E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Terminate</w:t>
      </w:r>
    </w:p>
    <w:p w14:paraId="0D3583B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Error Logging</w:t>
      </w:r>
    </w:p>
    <w:p w14:paraId="590A312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Failure Notifications</w:t>
      </w:r>
    </w:p>
    <w:p w14:paraId="770BCDA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Business vs Technical Failure</w:t>
      </w:r>
    </w:p>
    <w:p w14:paraId="1ADD538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Sick Leave HR rule</w:t>
      </w:r>
    </w:p>
    <w:p w14:paraId="37D9AC5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rFonts w:ascii="Segoe UI Symbol" w:hAnsi="Segoe UI Symbol" w:cs="Segoe UI Symbol"/>
          <w:sz w:val="32"/>
          <w:szCs w:val="32"/>
        </w:rPr>
        <w:t>✓</w:t>
      </w:r>
      <w:r w:rsidRPr="00634484">
        <w:rPr>
          <w:sz w:val="32"/>
          <w:szCs w:val="32"/>
        </w:rPr>
        <w:t xml:space="preserve"> Resilient automation design</w:t>
      </w:r>
    </w:p>
    <w:p w14:paraId="34B49690" w14:textId="77777777" w:rsidR="00634484" w:rsidRPr="00634484" w:rsidRDefault="00000000" w:rsidP="00634484">
      <w:pPr>
        <w:rPr>
          <w:sz w:val="32"/>
          <w:szCs w:val="32"/>
        </w:rPr>
      </w:pPr>
      <w:r>
        <w:rPr>
          <w:sz w:val="32"/>
          <w:szCs w:val="32"/>
        </w:rPr>
        <w:pict w14:anchorId="414B13B3">
          <v:rect id="_x0000_i1287" style="width:0;height:1.5pt" o:hralign="center" o:hrstd="t" o:hr="t" fillcolor="#a0a0a0" stroked="f"/>
        </w:pict>
      </w:r>
    </w:p>
    <w:p w14:paraId="0F00E4D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NEXT LAB</w:t>
      </w:r>
    </w:p>
    <w:p w14:paraId="3056B28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Day 16 — End-to-End Automation &amp; Week 4 Final Project</w:t>
      </w:r>
    </w:p>
    <w:p w14:paraId="090B393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Students will combine everything from Days 13–15 and complete:</w:t>
      </w:r>
    </w:p>
    <w:p w14:paraId="0E9E9C7E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Employee Leave Automation</w:t>
      </w:r>
    </w:p>
    <w:p w14:paraId="75E65960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and:</w:t>
      </w:r>
    </w:p>
    <w:p w14:paraId="20FF9C48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IT Help Desk Automation.</w:t>
      </w:r>
    </w:p>
    <w:p w14:paraId="091B38EC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They will implement:</w:t>
      </w:r>
    </w:p>
    <w:p w14:paraId="7463632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Ticket Created Notification</w:t>
      </w:r>
    </w:p>
    <w:p w14:paraId="23DF38C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Critical Ticket Escalation</w:t>
      </w:r>
    </w:p>
    <w:p w14:paraId="45918534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Ticket Resolved Notification</w:t>
      </w:r>
    </w:p>
    <w:p w14:paraId="7AAFF91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Leave Approval</w:t>
      </w:r>
    </w:p>
    <w:p w14:paraId="4BF432C9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Sick Leave HR Notification</w:t>
      </w:r>
    </w:p>
    <w:p w14:paraId="724D28D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lastRenderedPageBreak/>
        <w:t>Error Logging</w:t>
      </w:r>
    </w:p>
    <w:p w14:paraId="1525194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Trigger Optimization</w:t>
      </w:r>
    </w:p>
    <w:p w14:paraId="4B466F03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Run History Monitoring</w:t>
      </w:r>
    </w:p>
    <w:p w14:paraId="681D99DC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Connection Review</w:t>
      </w:r>
    </w:p>
    <w:p w14:paraId="52A4699B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End-to-End Test Cases</w:t>
      </w:r>
    </w:p>
    <w:p w14:paraId="0874539A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Production Readiness Audit</w:t>
      </w:r>
    </w:p>
    <w:p w14:paraId="71B7EAD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At the end of Day 16, the architecture will be:</w:t>
      </w:r>
    </w:p>
    <w:p w14:paraId="37B87D1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POWER APPS</w:t>
      </w:r>
    </w:p>
    <w:p w14:paraId="3BA4A112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|</w:t>
      </w:r>
    </w:p>
    <w:p w14:paraId="35C3F9B8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v</w:t>
      </w:r>
    </w:p>
    <w:p w14:paraId="3A4FDAF1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DATAVERSE</w:t>
      </w:r>
    </w:p>
    <w:p w14:paraId="248F13E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|</w:t>
      </w:r>
    </w:p>
    <w:p w14:paraId="1FFAB81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v</w:t>
      </w:r>
    </w:p>
    <w:p w14:paraId="707629C4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POWER AUTOMATE</w:t>
      </w:r>
    </w:p>
    <w:p w14:paraId="002D405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|</w:t>
      </w:r>
    </w:p>
    <w:p w14:paraId="630AE283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+---- Approvals</w:t>
      </w:r>
    </w:p>
    <w:p w14:paraId="33A0944F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+---- Outlook</w:t>
      </w:r>
    </w:p>
    <w:p w14:paraId="32665EF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+---- Teams</w:t>
      </w:r>
    </w:p>
    <w:p w14:paraId="1C55C90E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+---- Business Rules</w:t>
      </w:r>
    </w:p>
    <w:p w14:paraId="220ECEB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+---- Error Handling</w:t>
      </w:r>
    </w:p>
    <w:p w14:paraId="2D1D17E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|</w:t>
      </w:r>
    </w:p>
    <w:p w14:paraId="502AAF17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 xml:space="preserve">    v</w:t>
      </w:r>
    </w:p>
    <w:p w14:paraId="108BEBB6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lastRenderedPageBreak/>
        <w:t>MODEL-DRIVEN APP</w:t>
      </w:r>
    </w:p>
    <w:p w14:paraId="62DE5D3D" w14:textId="77777777" w:rsidR="00634484" w:rsidRPr="00634484" w:rsidRDefault="00634484" w:rsidP="00634484">
      <w:pPr>
        <w:rPr>
          <w:sz w:val="32"/>
          <w:szCs w:val="32"/>
        </w:rPr>
      </w:pPr>
      <w:r w:rsidRPr="00634484">
        <w:rPr>
          <w:sz w:val="32"/>
          <w:szCs w:val="32"/>
        </w:rPr>
        <w:t>Week 4 finishes with the question:</w:t>
      </w:r>
    </w:p>
    <w:p w14:paraId="07ABC8E0" w14:textId="77777777" w:rsidR="00634484" w:rsidRPr="00634484" w:rsidRDefault="00634484" w:rsidP="00634484">
      <w:pPr>
        <w:rPr>
          <w:b/>
          <w:bCs/>
          <w:sz w:val="32"/>
          <w:szCs w:val="32"/>
        </w:rPr>
      </w:pPr>
      <w:r w:rsidRPr="00634484">
        <w:rPr>
          <w:b/>
          <w:bCs/>
          <w:sz w:val="32"/>
          <w:szCs w:val="32"/>
        </w:rPr>
        <w:t>Can the entire business process work correctly without somebody manually moving every step forward?</w:t>
      </w:r>
    </w:p>
    <w:p w14:paraId="01A61A5D" w14:textId="3B6A93A2" w:rsidR="008642E0" w:rsidRPr="008642E0" w:rsidRDefault="008642E0" w:rsidP="00634484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0B507" w14:textId="77777777" w:rsidR="00FB749B" w:rsidRDefault="00FB749B" w:rsidP="00656987">
      <w:pPr>
        <w:spacing w:after="0" w:line="240" w:lineRule="auto"/>
      </w:pPr>
      <w:r>
        <w:separator/>
      </w:r>
    </w:p>
  </w:endnote>
  <w:endnote w:type="continuationSeparator" w:id="0">
    <w:p w14:paraId="72DFD84C" w14:textId="77777777" w:rsidR="00FB749B" w:rsidRDefault="00FB749B" w:rsidP="00656987">
      <w:pPr>
        <w:spacing w:after="0" w:line="240" w:lineRule="auto"/>
      </w:pPr>
      <w:r>
        <w:continuationSeparator/>
      </w:r>
    </w:p>
  </w:endnote>
  <w:endnote w:type="continuationNotice" w:id="1">
    <w:p w14:paraId="2DD2EDA9" w14:textId="77777777" w:rsidR="00FB749B" w:rsidRDefault="00FB74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69920" w14:textId="77777777" w:rsidR="00FB749B" w:rsidRDefault="00FB749B" w:rsidP="00656987">
      <w:pPr>
        <w:spacing w:after="0" w:line="240" w:lineRule="auto"/>
      </w:pPr>
      <w:r>
        <w:separator/>
      </w:r>
    </w:p>
  </w:footnote>
  <w:footnote w:type="continuationSeparator" w:id="0">
    <w:p w14:paraId="6B50D1BB" w14:textId="77777777" w:rsidR="00FB749B" w:rsidRDefault="00FB749B" w:rsidP="00656987">
      <w:pPr>
        <w:spacing w:after="0" w:line="240" w:lineRule="auto"/>
      </w:pPr>
      <w:r>
        <w:continuationSeparator/>
      </w:r>
    </w:p>
  </w:footnote>
  <w:footnote w:type="continuationNotice" w:id="1">
    <w:p w14:paraId="69653111" w14:textId="77777777" w:rsidR="00FB749B" w:rsidRDefault="00FB749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713EA"/>
    <w:multiLevelType w:val="multilevel"/>
    <w:tmpl w:val="7522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BD4E29"/>
    <w:multiLevelType w:val="multilevel"/>
    <w:tmpl w:val="7242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CE575D"/>
    <w:multiLevelType w:val="multilevel"/>
    <w:tmpl w:val="9C4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146FF8"/>
    <w:multiLevelType w:val="multilevel"/>
    <w:tmpl w:val="83F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2"/>
  </w:num>
  <w:num w:numId="3" w16cid:durableId="233711693">
    <w:abstractNumId w:val="14"/>
  </w:num>
  <w:num w:numId="4" w16cid:durableId="778911827">
    <w:abstractNumId w:val="19"/>
  </w:num>
  <w:num w:numId="5" w16cid:durableId="1525747523">
    <w:abstractNumId w:val="27"/>
  </w:num>
  <w:num w:numId="6" w16cid:durableId="384259846">
    <w:abstractNumId w:val="3"/>
  </w:num>
  <w:num w:numId="7" w16cid:durableId="822159960">
    <w:abstractNumId w:val="22"/>
  </w:num>
  <w:num w:numId="8" w16cid:durableId="1015573614">
    <w:abstractNumId w:val="13"/>
  </w:num>
  <w:num w:numId="9" w16cid:durableId="206182635">
    <w:abstractNumId w:val="1"/>
  </w:num>
  <w:num w:numId="10" w16cid:durableId="1606234489">
    <w:abstractNumId w:val="28"/>
  </w:num>
  <w:num w:numId="11" w16cid:durableId="26831847">
    <w:abstractNumId w:val="8"/>
  </w:num>
  <w:num w:numId="12" w16cid:durableId="141124713">
    <w:abstractNumId w:val="23"/>
  </w:num>
  <w:num w:numId="13" w16cid:durableId="112598648">
    <w:abstractNumId w:val="24"/>
  </w:num>
  <w:num w:numId="14" w16cid:durableId="151289765">
    <w:abstractNumId w:val="7"/>
  </w:num>
  <w:num w:numId="15" w16cid:durableId="932476659">
    <w:abstractNumId w:val="11"/>
  </w:num>
  <w:num w:numId="16" w16cid:durableId="1939941639">
    <w:abstractNumId w:val="6"/>
  </w:num>
  <w:num w:numId="17" w16cid:durableId="1498616171">
    <w:abstractNumId w:val="17"/>
  </w:num>
  <w:num w:numId="18" w16cid:durableId="1530606076">
    <w:abstractNumId w:val="25"/>
  </w:num>
  <w:num w:numId="19" w16cid:durableId="258565879">
    <w:abstractNumId w:val="15"/>
  </w:num>
  <w:num w:numId="20" w16cid:durableId="669675691">
    <w:abstractNumId w:val="26"/>
  </w:num>
  <w:num w:numId="21" w16cid:durableId="2010788165">
    <w:abstractNumId w:val="9"/>
  </w:num>
  <w:num w:numId="22" w16cid:durableId="732042256">
    <w:abstractNumId w:val="29"/>
  </w:num>
  <w:num w:numId="23" w16cid:durableId="807161548">
    <w:abstractNumId w:val="4"/>
  </w:num>
  <w:num w:numId="24" w16cid:durableId="857234296">
    <w:abstractNumId w:val="12"/>
  </w:num>
  <w:num w:numId="25" w16cid:durableId="1285192001">
    <w:abstractNumId w:val="31"/>
  </w:num>
  <w:num w:numId="26" w16cid:durableId="74982798">
    <w:abstractNumId w:val="5"/>
  </w:num>
  <w:num w:numId="27" w16cid:durableId="1277255618">
    <w:abstractNumId w:val="33"/>
  </w:num>
  <w:num w:numId="28" w16cid:durableId="336277804">
    <w:abstractNumId w:val="16"/>
  </w:num>
  <w:num w:numId="29" w16cid:durableId="1515993023">
    <w:abstractNumId w:val="10"/>
  </w:num>
  <w:num w:numId="30" w16cid:durableId="1902984227">
    <w:abstractNumId w:val="18"/>
  </w:num>
  <w:num w:numId="31" w16cid:durableId="794519974">
    <w:abstractNumId w:val="20"/>
  </w:num>
  <w:num w:numId="32" w16cid:durableId="814370060">
    <w:abstractNumId w:val="21"/>
  </w:num>
  <w:num w:numId="33" w16cid:durableId="1890218889">
    <w:abstractNumId w:val="32"/>
  </w:num>
  <w:num w:numId="34" w16cid:durableId="1028916647">
    <w:abstractNumId w:val="3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254E4"/>
    <w:rsid w:val="000813F7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731D1"/>
    <w:rsid w:val="00375D9E"/>
    <w:rsid w:val="00395BE5"/>
    <w:rsid w:val="003A628C"/>
    <w:rsid w:val="003B39D3"/>
    <w:rsid w:val="003D76CA"/>
    <w:rsid w:val="004932EF"/>
    <w:rsid w:val="004A222A"/>
    <w:rsid w:val="004A22B3"/>
    <w:rsid w:val="004D310D"/>
    <w:rsid w:val="00527CC7"/>
    <w:rsid w:val="00586F64"/>
    <w:rsid w:val="005A37F1"/>
    <w:rsid w:val="005D55BB"/>
    <w:rsid w:val="00634484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5135"/>
    <w:rsid w:val="00896C99"/>
    <w:rsid w:val="008F16C0"/>
    <w:rsid w:val="0090520B"/>
    <w:rsid w:val="00961F2E"/>
    <w:rsid w:val="009A53EC"/>
    <w:rsid w:val="00A22A65"/>
    <w:rsid w:val="00A6312F"/>
    <w:rsid w:val="00A655F7"/>
    <w:rsid w:val="00AB2B54"/>
    <w:rsid w:val="00AC7A39"/>
    <w:rsid w:val="00B035EC"/>
    <w:rsid w:val="00B374FB"/>
    <w:rsid w:val="00B62D04"/>
    <w:rsid w:val="00BA0209"/>
    <w:rsid w:val="00BC0589"/>
    <w:rsid w:val="00BE2E90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05C61"/>
    <w:rsid w:val="00F5534D"/>
    <w:rsid w:val="00F85FDE"/>
    <w:rsid w:val="00FA094A"/>
    <w:rsid w:val="00FB749B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247</TotalTime>
  <Pages>135</Pages>
  <Words>6779</Words>
  <Characters>38645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16</cp:revision>
  <cp:lastPrinted>2025-04-23T21:13:00Z</cp:lastPrinted>
  <dcterms:created xsi:type="dcterms:W3CDTF">2026-06-13T18:32:00Z</dcterms:created>
  <dcterms:modified xsi:type="dcterms:W3CDTF">2026-09-18T13:20:00Z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