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3F474C9A" w:rsidR="006D2E99" w:rsidRPr="000F480F" w:rsidRDefault="009E6454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automate approvals &amp; employee leave workflow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560F573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Microsoft Power Platform Bootcamp</w:t>
      </w:r>
    </w:p>
    <w:p w14:paraId="25926D7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Day 14 Lab — Power Automate Approvals &amp; Employee Leave Workflow</w:t>
      </w:r>
    </w:p>
    <w:p w14:paraId="7D7E51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b/>
          <w:bCs/>
          <w:sz w:val="32"/>
          <w:szCs w:val="32"/>
        </w:rPr>
        <w:t>Week:</w:t>
      </w:r>
      <w:r w:rsidRPr="00817F62">
        <w:rPr>
          <w:sz w:val="32"/>
          <w:szCs w:val="32"/>
        </w:rPr>
        <w:t xml:space="preserve"> 4 — Workflow Automation</w:t>
      </w:r>
      <w:r w:rsidRPr="00817F62">
        <w:rPr>
          <w:sz w:val="32"/>
          <w:szCs w:val="32"/>
        </w:rPr>
        <w:br/>
      </w:r>
      <w:r w:rsidRPr="00817F62">
        <w:rPr>
          <w:b/>
          <w:bCs/>
          <w:sz w:val="32"/>
          <w:szCs w:val="32"/>
        </w:rPr>
        <w:t>Duration:</w:t>
      </w:r>
      <w:r w:rsidRPr="00817F62">
        <w:rPr>
          <w:sz w:val="32"/>
          <w:szCs w:val="32"/>
        </w:rPr>
        <w:t xml:space="preserve"> 2 Hours</w:t>
      </w:r>
      <w:r w:rsidRPr="00817F62">
        <w:rPr>
          <w:sz w:val="32"/>
          <w:szCs w:val="32"/>
        </w:rPr>
        <w:br/>
      </w:r>
      <w:r w:rsidRPr="00817F62">
        <w:rPr>
          <w:b/>
          <w:bCs/>
          <w:sz w:val="32"/>
          <w:szCs w:val="32"/>
        </w:rPr>
        <w:t>Level:</w:t>
      </w:r>
      <w:r w:rsidRPr="00817F62">
        <w:rPr>
          <w:sz w:val="32"/>
          <w:szCs w:val="32"/>
        </w:rPr>
        <w:t xml:space="preserve"> Intermediate</w:t>
      </w:r>
      <w:r w:rsidRPr="00817F62">
        <w:rPr>
          <w:sz w:val="32"/>
          <w:szCs w:val="32"/>
        </w:rPr>
        <w:br/>
      </w:r>
      <w:r w:rsidRPr="00817F62">
        <w:rPr>
          <w:b/>
          <w:bCs/>
          <w:sz w:val="32"/>
          <w:szCs w:val="32"/>
        </w:rPr>
        <w:t>Format:</w:t>
      </w:r>
      <w:r w:rsidRPr="00817F62">
        <w:rPr>
          <w:sz w:val="32"/>
          <w:szCs w:val="32"/>
        </w:rPr>
        <w:t xml:space="preserve"> Dataverse Trigger + Manager Resolution + Approval + Branching + Data Update + Notifications + Testing</w:t>
      </w:r>
      <w:r w:rsidRPr="00817F62">
        <w:rPr>
          <w:sz w:val="32"/>
          <w:szCs w:val="32"/>
        </w:rPr>
        <w:br/>
      </w:r>
      <w:r w:rsidRPr="00817F62">
        <w:rPr>
          <w:b/>
          <w:bCs/>
          <w:sz w:val="32"/>
          <w:szCs w:val="32"/>
        </w:rPr>
        <w:t>Project:</w:t>
      </w:r>
      <w:r w:rsidRPr="00817F62">
        <w:rPr>
          <w:sz w:val="32"/>
          <w:szCs w:val="32"/>
        </w:rPr>
        <w:t xml:space="preserve"> Employee Leave Management System</w:t>
      </w:r>
      <w:r w:rsidRPr="00817F62">
        <w:rPr>
          <w:sz w:val="32"/>
          <w:szCs w:val="32"/>
        </w:rPr>
        <w:br/>
      </w:r>
      <w:r w:rsidRPr="00817F62">
        <w:rPr>
          <w:b/>
          <w:bCs/>
          <w:sz w:val="32"/>
          <w:szCs w:val="32"/>
        </w:rPr>
        <w:t>Automation Target:</w:t>
      </w:r>
      <w:r w:rsidRPr="00817F62">
        <w:rPr>
          <w:sz w:val="32"/>
          <w:szCs w:val="32"/>
        </w:rPr>
        <w:t xml:space="preserve"> Leave Approval v1.0</w:t>
      </w:r>
    </w:p>
    <w:p w14:paraId="72155B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72F2F49">
          <v:rect id="_x0000_i3092" style="width:0;height:1.5pt" o:hralign="center" o:hrstd="t" o:hr="t" fillcolor="#a0a0a0" stroked="f"/>
        </w:pict>
      </w:r>
    </w:p>
    <w:p w14:paraId="386032C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1. Day 14 Overview</w:t>
      </w:r>
    </w:p>
    <w:p w14:paraId="5D896E6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Yesterday students learned:</w:t>
      </w:r>
    </w:p>
    <w:p w14:paraId="7C5CA13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Event-Driven Automation</w:t>
      </w:r>
    </w:p>
    <w:p w14:paraId="08A2496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using:</w:t>
      </w:r>
    </w:p>
    <w:p w14:paraId="54E696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Dataverse</w:t>
      </w:r>
    </w:p>
    <w:p w14:paraId="2D232C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3960A6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4BD71B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Power Automate</w:t>
      </w:r>
    </w:p>
    <w:p w14:paraId="164BA75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6F5E67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+---- Outlook</w:t>
      </w:r>
    </w:p>
    <w:p w14:paraId="13C4D9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01D78E4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+---- Teams</w:t>
      </w:r>
    </w:p>
    <w:p w14:paraId="4579669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Today we introduce:</w:t>
      </w:r>
    </w:p>
    <w:p w14:paraId="5D62CA2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Human Decision Automation.</w:t>
      </w:r>
    </w:p>
    <w:p w14:paraId="31F192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business process is:</w:t>
      </w:r>
    </w:p>
    <w:p w14:paraId="1B8F41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61DEF96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4211D14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4095B4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 Leave Request</w:t>
      </w:r>
    </w:p>
    <w:p w14:paraId="4A42548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6DB1918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502934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Reviews</w:t>
      </w:r>
    </w:p>
    <w:p w14:paraId="57CDE70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1125142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+---+---+</w:t>
      </w:r>
    </w:p>
    <w:p w14:paraId="56829B0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  |</w:t>
      </w:r>
    </w:p>
    <w:p w14:paraId="6B82D96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  v</w:t>
      </w:r>
    </w:p>
    <w:p w14:paraId="15DB072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 Reject</w:t>
      </w:r>
    </w:p>
    <w:p w14:paraId="0EAF438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  |</w:t>
      </w:r>
    </w:p>
    <w:p w14:paraId="74BF823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+---+---+</w:t>
      </w:r>
    </w:p>
    <w:p w14:paraId="71F44E5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446DC33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41E6A83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Dataverse Updated</w:t>
      </w:r>
    </w:p>
    <w:p w14:paraId="48D0F9C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140B74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168AD6B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Notified</w:t>
      </w:r>
    </w:p>
    <w:p w14:paraId="675B488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0835B0B4">
          <v:rect id="_x0000_i3093" style="width:0;height:1.5pt" o:hralign="center" o:hrstd="t" o:hr="t" fillcolor="#a0a0a0" stroked="f"/>
        </w:pict>
      </w:r>
    </w:p>
    <w:p w14:paraId="33FB138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2. Business Problem</w:t>
      </w:r>
    </w:p>
    <w:p w14:paraId="4229E9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Current manual process:</w:t>
      </w:r>
    </w:p>
    <w:p w14:paraId="5CE6451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sends leave request</w:t>
      </w:r>
    </w:p>
    <w:p w14:paraId="08F490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|</w:t>
      </w:r>
    </w:p>
    <w:p w14:paraId="2969396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v</w:t>
      </w:r>
    </w:p>
    <w:p w14:paraId="44CB112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receives email</w:t>
      </w:r>
    </w:p>
    <w:p w14:paraId="3D5F14D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|</w:t>
      </w:r>
    </w:p>
    <w:p w14:paraId="03AF2A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v</w:t>
      </w:r>
    </w:p>
    <w:p w14:paraId="7203815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replies</w:t>
      </w:r>
    </w:p>
    <w:p w14:paraId="0B859D1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|</w:t>
      </w:r>
    </w:p>
    <w:p w14:paraId="1FE7E43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v</w:t>
      </w:r>
    </w:p>
    <w:p w14:paraId="1E2A73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forwards response to HR</w:t>
      </w:r>
    </w:p>
    <w:p w14:paraId="5DAB980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|</w:t>
      </w:r>
    </w:p>
    <w:p w14:paraId="1AF383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v</w:t>
      </w:r>
    </w:p>
    <w:p w14:paraId="0B14521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HR updates spreadsheet</w:t>
      </w:r>
    </w:p>
    <w:p w14:paraId="259D6D6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Problems:</w:t>
      </w:r>
    </w:p>
    <w:p w14:paraId="237A1136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t>Approval emails get lost</w:t>
      </w:r>
    </w:p>
    <w:p w14:paraId="1CF2F878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t>No centralized status</w:t>
      </w:r>
    </w:p>
    <w:p w14:paraId="3032E1BF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t>No structured decision</w:t>
      </w:r>
    </w:p>
    <w:p w14:paraId="2B0B212C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t>Comments may disappear</w:t>
      </w:r>
    </w:p>
    <w:p w14:paraId="65046515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t>Employees repeatedly ask for updates</w:t>
      </w:r>
    </w:p>
    <w:p w14:paraId="74A6B722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HR manually updates records</w:t>
      </w:r>
    </w:p>
    <w:p w14:paraId="3ACC91C2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t>No reliable approval history</w:t>
      </w:r>
    </w:p>
    <w:p w14:paraId="55008370" w14:textId="77777777" w:rsidR="00817F62" w:rsidRPr="00817F62" w:rsidRDefault="00817F62" w:rsidP="00817F62">
      <w:pPr>
        <w:numPr>
          <w:ilvl w:val="0"/>
          <w:numId w:val="31"/>
        </w:numPr>
        <w:rPr>
          <w:sz w:val="32"/>
          <w:szCs w:val="32"/>
        </w:rPr>
      </w:pPr>
      <w:r w:rsidRPr="00817F62">
        <w:rPr>
          <w:sz w:val="32"/>
          <w:szCs w:val="32"/>
        </w:rPr>
        <w:t>Duplicate approval requests can occur</w:t>
      </w:r>
    </w:p>
    <w:p w14:paraId="0FBF2F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will replace this with:</w:t>
      </w:r>
    </w:p>
    <w:p w14:paraId="349BF26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Structured Power Automate Approval.</w:t>
      </w:r>
    </w:p>
    <w:p w14:paraId="5DAF06F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EC8B12D">
          <v:rect id="_x0000_i3094" style="width:0;height:1.5pt" o:hralign="center" o:hrstd="t" o:hr="t" fillcolor="#a0a0a0" stroked="f"/>
        </w:pict>
      </w:r>
    </w:p>
    <w:p w14:paraId="1EAB691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3. Final Architecture</w:t>
      </w:r>
    </w:p>
    <w:p w14:paraId="30EB105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44DDA40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05EB828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36FA6B6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CANVAS APP</w:t>
      </w:r>
    </w:p>
    <w:p w14:paraId="3FF70E6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03F08A4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 Submit for Approval</w:t>
      </w:r>
    </w:p>
    <w:p w14:paraId="3DF52E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02027EF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DATAVERSE</w:t>
      </w:r>
    </w:p>
    <w:p w14:paraId="34CC7C4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23C8876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 Status = Submitted</w:t>
      </w:r>
    </w:p>
    <w:p w14:paraId="5EFEB86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6CF546A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POWER AUTOMATE</w:t>
      </w:r>
    </w:p>
    <w:p w14:paraId="18A4121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6957CB3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681BA6F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VALIDATE REQUEST</w:t>
      </w:r>
    </w:p>
    <w:p w14:paraId="07E03A9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 |</w:t>
      </w:r>
    </w:p>
    <w:p w14:paraId="4034F1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4A264C2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EMPLOYEE</w:t>
      </w:r>
    </w:p>
    <w:p w14:paraId="3A43995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4E5F0C3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2F64000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MANAGER</w:t>
      </w:r>
    </w:p>
    <w:p w14:paraId="2A62F8C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31EE75A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242585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 PENDING APPROVAL</w:t>
      </w:r>
    </w:p>
    <w:p w14:paraId="4E7C920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1BFB9BF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1E9B49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AND WAIT FOR APPROVAL</w:t>
      </w:r>
    </w:p>
    <w:p w14:paraId="4650DD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274BED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+--+--+</w:t>
      </w:r>
    </w:p>
    <w:p w14:paraId="26F087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|</w:t>
      </w:r>
    </w:p>
    <w:p w14:paraId="7492F77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v</w:t>
      </w:r>
    </w:p>
    <w:p w14:paraId="452D038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 REJECT</w:t>
      </w:r>
    </w:p>
    <w:p w14:paraId="6AECFD6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|</w:t>
      </w:r>
    </w:p>
    <w:p w14:paraId="20C31EF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v</w:t>
      </w:r>
    </w:p>
    <w:p w14:paraId="788767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UPDATE DATAVERSE</w:t>
      </w:r>
    </w:p>
    <w:p w14:paraId="7D91290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|</w:t>
      </w:r>
    </w:p>
    <w:p w14:paraId="44E04B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v</w:t>
      </w:r>
    </w:p>
    <w:p w14:paraId="6BB7E37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EMAIL EMPLOYEE</w:t>
      </w:r>
    </w:p>
    <w:p w14:paraId="089DF3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441BF46">
          <v:rect id="_x0000_i3095" style="width:0;height:1.5pt" o:hralign="center" o:hrstd="t" o:hr="t" fillcolor="#a0a0a0" stroked="f"/>
        </w:pict>
      </w:r>
    </w:p>
    <w:p w14:paraId="2EA448E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4. Day 14 Learning Objectives</w:t>
      </w:r>
    </w:p>
    <w:p w14:paraId="6F8CC1E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By the end of today's lab, students should be able to:</w:t>
      </w:r>
    </w:p>
    <w:p w14:paraId="05F74616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Explain Power Automate Approvals.</w:t>
      </w:r>
    </w:p>
    <w:p w14:paraId="7A487003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Explain human-in-the-loop workflows.</w:t>
      </w:r>
    </w:p>
    <w:p w14:paraId="47FE21DE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Use Start and wait for an approval.</w:t>
      </w:r>
    </w:p>
    <w:p w14:paraId="7B66285F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Explain Create an approval versus Start and wait for an approval.</w:t>
      </w:r>
    </w:p>
    <w:p w14:paraId="1927C5D7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Select an approval type.</w:t>
      </w:r>
    </w:p>
    <w:p w14:paraId="25DD905D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Use Approve/Reject — First to respond.</w:t>
      </w:r>
    </w:p>
    <w:p w14:paraId="3FF80FA9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Dynamically determine an approver.</w:t>
      </w:r>
    </w:p>
    <w:p w14:paraId="2A7D9200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Resolve an Employee lookup.</w:t>
      </w:r>
    </w:p>
    <w:p w14:paraId="2E56C80B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Resolve a Manager lookup.</w:t>
      </w:r>
    </w:p>
    <w:p w14:paraId="524510C2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Detect a missing Manager.</w:t>
      </w:r>
    </w:p>
    <w:p w14:paraId="3EA0B63F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Use Conditions.</w:t>
      </w:r>
    </w:p>
    <w:p w14:paraId="367C6B93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Use approval Outcome.</w:t>
      </w:r>
    </w:p>
    <w:p w14:paraId="5E37B454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Use approval response information.</w:t>
      </w:r>
    </w:p>
    <w:p w14:paraId="1A0DD0C3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Capture approver comments.</w:t>
      </w:r>
    </w:p>
    <w:p w14:paraId="1F0E7EF1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Update Dataverse from approval results.</w:t>
      </w:r>
    </w:p>
    <w:p w14:paraId="0A289C93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Store approval comments.</w:t>
      </w:r>
    </w:p>
    <w:p w14:paraId="530B6FA5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Store approval completion information.</w:t>
      </w:r>
    </w:p>
    <w:p w14:paraId="78C6E847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Notify employees of approval.</w:t>
      </w:r>
    </w:p>
    <w:p w14:paraId="01C9D5BF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Notify employees of rejection.</w:t>
      </w:r>
    </w:p>
    <w:p w14:paraId="3719ADDE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Prevent duplicate approvals.</w:t>
      </w:r>
    </w:p>
    <w:p w14:paraId="6F30014E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Understand idempotency.</w:t>
      </w:r>
    </w:p>
    <w:p w14:paraId="1FAEEE25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Use trigger filtering.</w:t>
      </w:r>
    </w:p>
    <w:p w14:paraId="14F2CEFF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Understand why status transitions matter.</w:t>
      </w:r>
    </w:p>
    <w:p w14:paraId="41FBC00A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Handle failed approval initialization.</w:t>
      </w:r>
    </w:p>
    <w:p w14:paraId="72030A55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Test Approval.</w:t>
      </w:r>
    </w:p>
    <w:p w14:paraId="79B062C0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Test Rejection.</w:t>
      </w:r>
    </w:p>
    <w:p w14:paraId="7EC953F6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Test missing Manager.</w:t>
      </w:r>
    </w:p>
    <w:p w14:paraId="0CA6FA15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Test duplicate submission.</w:t>
      </w:r>
    </w:p>
    <w:p w14:paraId="7CD4B8E3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Inspect approval Run History.</w:t>
      </w:r>
    </w:p>
    <w:p w14:paraId="07C5E4B0" w14:textId="77777777" w:rsidR="00817F62" w:rsidRPr="00817F62" w:rsidRDefault="00817F62" w:rsidP="00817F62">
      <w:pPr>
        <w:numPr>
          <w:ilvl w:val="0"/>
          <w:numId w:val="32"/>
        </w:numPr>
        <w:rPr>
          <w:sz w:val="32"/>
          <w:szCs w:val="32"/>
        </w:rPr>
      </w:pPr>
      <w:r w:rsidRPr="00817F62">
        <w:rPr>
          <w:sz w:val="32"/>
          <w:szCs w:val="32"/>
        </w:rPr>
        <w:t>Understand long-running approval limitations.</w:t>
      </w:r>
    </w:p>
    <w:p w14:paraId="4DE2F01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953B58D">
          <v:rect id="_x0000_i3096" style="width:0;height:1.5pt" o:hralign="center" o:hrstd="t" o:hr="t" fillcolor="#a0a0a0" stroked="f"/>
        </w:pict>
      </w:r>
    </w:p>
    <w:p w14:paraId="1622102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5. Day 14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933"/>
      </w:tblGrid>
      <w:tr w:rsidR="00817F62" w:rsidRPr="00817F62" w14:paraId="14D07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37C6B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358E831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817F62" w:rsidRPr="00817F62" w14:paraId="75113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5B49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1A7AD38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Approval Architecture</w:t>
            </w:r>
          </w:p>
        </w:tc>
      </w:tr>
      <w:tr w:rsidR="00817F62" w:rsidRPr="00817F62" w14:paraId="20950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DEA3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00:10–00:20</w:t>
            </w:r>
          </w:p>
        </w:tc>
        <w:tc>
          <w:tcPr>
            <w:tcW w:w="0" w:type="auto"/>
            <w:vAlign w:val="center"/>
            <w:hideMark/>
          </w:tcPr>
          <w:p w14:paraId="49F6EAA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Prepare Dataverse</w:t>
            </w:r>
          </w:p>
        </w:tc>
      </w:tr>
      <w:tr w:rsidR="00817F62" w:rsidRPr="00817F62" w14:paraId="00F1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C65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00:20–00:35</w:t>
            </w:r>
          </w:p>
        </w:tc>
        <w:tc>
          <w:tcPr>
            <w:tcW w:w="0" w:type="auto"/>
            <w:vAlign w:val="center"/>
            <w:hideMark/>
          </w:tcPr>
          <w:p w14:paraId="5232C66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Submission Trigger</w:t>
            </w:r>
          </w:p>
        </w:tc>
      </w:tr>
      <w:tr w:rsidR="00817F62" w:rsidRPr="00817F62" w14:paraId="01635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55F5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00:35–00:50</w:t>
            </w:r>
          </w:p>
        </w:tc>
        <w:tc>
          <w:tcPr>
            <w:tcW w:w="0" w:type="auto"/>
            <w:vAlign w:val="center"/>
            <w:hideMark/>
          </w:tcPr>
          <w:p w14:paraId="733989AB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Employee &amp; Manager Resolution</w:t>
            </w:r>
          </w:p>
        </w:tc>
      </w:tr>
      <w:tr w:rsidR="00817F62" w:rsidRPr="00817F62" w14:paraId="58B61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BCFC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00:50–01:10</w:t>
            </w:r>
          </w:p>
        </w:tc>
        <w:tc>
          <w:tcPr>
            <w:tcW w:w="0" w:type="auto"/>
            <w:vAlign w:val="center"/>
            <w:hideMark/>
          </w:tcPr>
          <w:p w14:paraId="6D28FE71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Start Approval</w:t>
            </w:r>
          </w:p>
        </w:tc>
      </w:tr>
      <w:tr w:rsidR="00817F62" w:rsidRPr="00817F62" w14:paraId="19AA0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EA1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lastRenderedPageBreak/>
              <w:t>01:10–01:25</w:t>
            </w:r>
          </w:p>
        </w:tc>
        <w:tc>
          <w:tcPr>
            <w:tcW w:w="0" w:type="auto"/>
            <w:vAlign w:val="center"/>
            <w:hideMark/>
          </w:tcPr>
          <w:p w14:paraId="75C174C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Approve / Reject Branches</w:t>
            </w:r>
          </w:p>
        </w:tc>
      </w:tr>
      <w:tr w:rsidR="00817F62" w:rsidRPr="00817F62" w14:paraId="5CB2F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E1E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01:25–01:35</w:t>
            </w:r>
          </w:p>
        </w:tc>
        <w:tc>
          <w:tcPr>
            <w:tcW w:w="0" w:type="auto"/>
            <w:vAlign w:val="center"/>
            <w:hideMark/>
          </w:tcPr>
          <w:p w14:paraId="15C90AE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Notifications</w:t>
            </w:r>
          </w:p>
        </w:tc>
      </w:tr>
      <w:tr w:rsidR="00817F62" w:rsidRPr="00817F62" w14:paraId="0DDC2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FA5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01:35–01:45</w:t>
            </w:r>
          </w:p>
        </w:tc>
        <w:tc>
          <w:tcPr>
            <w:tcW w:w="0" w:type="auto"/>
            <w:vAlign w:val="center"/>
            <w:hideMark/>
          </w:tcPr>
          <w:p w14:paraId="5495B20B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Duplicate Prevention</w:t>
            </w:r>
          </w:p>
        </w:tc>
      </w:tr>
      <w:tr w:rsidR="00817F62" w:rsidRPr="00817F62" w14:paraId="467E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2BE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01:45–01:55</w:t>
            </w:r>
          </w:p>
        </w:tc>
        <w:tc>
          <w:tcPr>
            <w:tcW w:w="0" w:type="auto"/>
            <w:vAlign w:val="center"/>
            <w:hideMark/>
          </w:tcPr>
          <w:p w14:paraId="05D138DA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Testing &amp; Troubleshooting</w:t>
            </w:r>
          </w:p>
        </w:tc>
      </w:tr>
      <w:tr w:rsidR="00817F62" w:rsidRPr="00817F62" w14:paraId="314EB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D973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01:55–02:00</w:t>
            </w:r>
          </w:p>
        </w:tc>
        <w:tc>
          <w:tcPr>
            <w:tcW w:w="0" w:type="auto"/>
            <w:vAlign w:val="center"/>
            <w:hideMark/>
          </w:tcPr>
          <w:p w14:paraId="0392C9A7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Knowledge Check</w:t>
            </w:r>
          </w:p>
        </w:tc>
      </w:tr>
    </w:tbl>
    <w:p w14:paraId="3441690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B68A2E4">
          <v:rect id="_x0000_i3097" style="width:0;height:1.5pt" o:hralign="center" o:hrstd="t" o:hr="t" fillcolor="#a0a0a0" stroked="f"/>
        </w:pict>
      </w:r>
    </w:p>
    <w:p w14:paraId="4C67677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 — APPROVAL FUNDAMENTALS</w:t>
      </w:r>
    </w:p>
    <w:p w14:paraId="35F9415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6. What Is an Approval?</w:t>
      </w:r>
    </w:p>
    <w:p w14:paraId="364C32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 Approval introduces:</w:t>
      </w:r>
    </w:p>
    <w:p w14:paraId="24380DB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 human decision</w:t>
      </w:r>
    </w:p>
    <w:p w14:paraId="1572F83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inside an automated process.</w:t>
      </w:r>
    </w:p>
    <w:p w14:paraId="76A8AAB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Example:</w:t>
      </w:r>
    </w:p>
    <w:p w14:paraId="3FAB42A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AUTOMATION</w:t>
      </w:r>
    </w:p>
    <w:p w14:paraId="2828851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3586925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06A88B9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Ask Manager</w:t>
      </w:r>
    </w:p>
    <w:p w14:paraId="0AFFE8F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1699F02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v</w:t>
      </w:r>
    </w:p>
    <w:p w14:paraId="2A9FC60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WAIT</w:t>
      </w:r>
    </w:p>
    <w:p w14:paraId="4E7C4ED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|</w:t>
      </w:r>
    </w:p>
    <w:p w14:paraId="11EA2B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+--+--+</w:t>
      </w:r>
    </w:p>
    <w:p w14:paraId="5F9C8E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|</w:t>
      </w:r>
    </w:p>
    <w:p w14:paraId="1419A8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v</w:t>
      </w:r>
    </w:p>
    <w:p w14:paraId="3755F52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Yes    No</w:t>
      </w:r>
    </w:p>
    <w:p w14:paraId="77AAD07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Flow temporarily waits for:</w:t>
      </w:r>
    </w:p>
    <w:p w14:paraId="6F0BD29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Human response.</w:t>
      </w:r>
    </w:p>
    <w:p w14:paraId="339A228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83DAEF0">
          <v:rect id="_x0000_i3098" style="width:0;height:1.5pt" o:hralign="center" o:hrstd="t" o:hr="t" fillcolor="#a0a0a0" stroked="f"/>
        </w:pict>
      </w:r>
    </w:p>
    <w:p w14:paraId="3B2C4A4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7. Common Approval Scenarios</w:t>
      </w:r>
    </w:p>
    <w:p w14:paraId="2D2A2B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Examples include:</w:t>
      </w:r>
    </w:p>
    <w:p w14:paraId="45C4962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Request</w:t>
      </w:r>
    </w:p>
    <w:p w14:paraId="21C247B7" w14:textId="77777777" w:rsidR="00817F62" w:rsidRPr="00817F62" w:rsidRDefault="00817F62" w:rsidP="00817F62">
      <w:pPr>
        <w:rPr>
          <w:sz w:val="32"/>
          <w:szCs w:val="32"/>
        </w:rPr>
      </w:pPr>
    </w:p>
    <w:p w14:paraId="35460B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Expense Request</w:t>
      </w:r>
    </w:p>
    <w:p w14:paraId="5B38D24A" w14:textId="77777777" w:rsidR="00817F62" w:rsidRPr="00817F62" w:rsidRDefault="00817F62" w:rsidP="00817F62">
      <w:pPr>
        <w:rPr>
          <w:sz w:val="32"/>
          <w:szCs w:val="32"/>
        </w:rPr>
      </w:pPr>
    </w:p>
    <w:p w14:paraId="2DE840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Purchase Request</w:t>
      </w:r>
    </w:p>
    <w:p w14:paraId="4201D2CB" w14:textId="77777777" w:rsidR="00817F62" w:rsidRPr="00817F62" w:rsidRDefault="00817F62" w:rsidP="00817F62">
      <w:pPr>
        <w:rPr>
          <w:sz w:val="32"/>
          <w:szCs w:val="32"/>
        </w:rPr>
      </w:pPr>
    </w:p>
    <w:p w14:paraId="5B00809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Contract Review</w:t>
      </w:r>
    </w:p>
    <w:p w14:paraId="3D525908" w14:textId="77777777" w:rsidR="00817F62" w:rsidRPr="00817F62" w:rsidRDefault="00817F62" w:rsidP="00817F62">
      <w:pPr>
        <w:rPr>
          <w:sz w:val="32"/>
          <w:szCs w:val="32"/>
        </w:rPr>
      </w:pPr>
    </w:p>
    <w:p w14:paraId="1B2E4D8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Access Request</w:t>
      </w:r>
    </w:p>
    <w:p w14:paraId="5A6090FA" w14:textId="77777777" w:rsidR="00817F62" w:rsidRPr="00817F62" w:rsidRDefault="00817F62" w:rsidP="00817F62">
      <w:pPr>
        <w:rPr>
          <w:sz w:val="32"/>
          <w:szCs w:val="32"/>
        </w:rPr>
      </w:pPr>
    </w:p>
    <w:p w14:paraId="45A6A0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Discount Approval</w:t>
      </w:r>
    </w:p>
    <w:p w14:paraId="2462C596" w14:textId="77777777" w:rsidR="00817F62" w:rsidRPr="00817F62" w:rsidRDefault="00817F62" w:rsidP="00817F62">
      <w:pPr>
        <w:rPr>
          <w:sz w:val="32"/>
          <w:szCs w:val="32"/>
        </w:rPr>
      </w:pPr>
    </w:p>
    <w:p w14:paraId="7C42CF0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Travel Request</w:t>
      </w:r>
    </w:p>
    <w:p w14:paraId="2A0C261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016D0A2D">
          <v:rect id="_x0000_i3099" style="width:0;height:1.5pt" o:hralign="center" o:hrstd="t" o:hr="t" fillcolor="#a0a0a0" stroked="f"/>
        </w:pict>
      </w:r>
    </w:p>
    <w:p w14:paraId="2F1E1A3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8. Power Automate Approval Actions</w:t>
      </w:r>
    </w:p>
    <w:p w14:paraId="30DFC1D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Two important actions are:</w:t>
      </w:r>
    </w:p>
    <w:p w14:paraId="131C082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Create an approval</w:t>
      </w:r>
    </w:p>
    <w:p w14:paraId="3570CE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and:</w:t>
      </w:r>
    </w:p>
    <w:p w14:paraId="43B1CF8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Start and wait for an approval.</w:t>
      </w:r>
    </w:p>
    <w:p w14:paraId="1772ED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F2C23C8">
          <v:rect id="_x0000_i3100" style="width:0;height:1.5pt" o:hralign="center" o:hrstd="t" o:hr="t" fillcolor="#a0a0a0" stroked="f"/>
        </w:pict>
      </w:r>
    </w:p>
    <w:p w14:paraId="2F06372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9. Create an Approval</w:t>
      </w:r>
    </w:p>
    <w:p w14:paraId="1C7DC1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 APPROVAL</w:t>
      </w:r>
    </w:p>
    <w:p w14:paraId="1F756DD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7704CF1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0E897F5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Continues</w:t>
      </w:r>
    </w:p>
    <w:p w14:paraId="4BE732A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action creates the approval but:</w:t>
      </w:r>
    </w:p>
    <w:p w14:paraId="7F8F08C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Does not wait</w:t>
      </w:r>
    </w:p>
    <w:p w14:paraId="2D50D1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the decision.</w:t>
      </w:r>
    </w:p>
    <w:p w14:paraId="1090438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separate:</w:t>
      </w:r>
    </w:p>
    <w:p w14:paraId="097BAB5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Wait for an approval</w:t>
      </w:r>
    </w:p>
    <w:p w14:paraId="686941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can later retrieve the response.</w:t>
      </w:r>
    </w:p>
    <w:p w14:paraId="28F874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B659BC7">
          <v:rect id="_x0000_i3101" style="width:0;height:1.5pt" o:hralign="center" o:hrstd="t" o:hr="t" fillcolor="#a0a0a0" stroked="f"/>
        </w:pict>
      </w:r>
    </w:p>
    <w:p w14:paraId="5EA242C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10. Start and Wait for an Approval</w:t>
      </w:r>
    </w:p>
    <w:p w14:paraId="11E7E1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APPROVAL</w:t>
      </w:r>
    </w:p>
    <w:p w14:paraId="07CC2A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3E99F4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   v</w:t>
      </w:r>
    </w:p>
    <w:p w14:paraId="3337E6D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WAIT FOR HUMAN</w:t>
      </w:r>
    </w:p>
    <w:p w14:paraId="029E9C5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19DFB8B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36BD8CB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RETURN RESPONSE</w:t>
      </w:r>
    </w:p>
    <w:p w14:paraId="20CCF3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is ideal for today's:</w:t>
      </w:r>
    </w:p>
    <w:p w14:paraId="71AFABF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Simple Manager Approval.</w:t>
      </w:r>
    </w:p>
    <w:p w14:paraId="7B6625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4160AB8">
          <v:rect id="_x0000_i3102" style="width:0;height:1.5pt" o:hralign="center" o:hrstd="t" o:hr="t" fillcolor="#a0a0a0" stroked="f"/>
        </w:pict>
      </w:r>
    </w:p>
    <w:p w14:paraId="18BF9DF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11. Today's Choice</w:t>
      </w:r>
    </w:p>
    <w:p w14:paraId="0A1AB61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3DC74E4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Start and wait for an approval</w:t>
      </w:r>
    </w:p>
    <w:p w14:paraId="22135B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because the next Flow action depends on:</w:t>
      </w:r>
    </w:p>
    <w:p w14:paraId="5BB7946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Manager's response.</w:t>
      </w:r>
    </w:p>
    <w:p w14:paraId="2CC54E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CA5FE33">
          <v:rect id="_x0000_i3103" style="width:0;height:1.5pt" o:hralign="center" o:hrstd="t" o:hr="t" fillcolor="#a0a0a0" stroked="f"/>
        </w:pict>
      </w:r>
    </w:p>
    <w:p w14:paraId="28597E6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12. Approval Type</w:t>
      </w:r>
    </w:p>
    <w:p w14:paraId="0C52B8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one Manager:</w:t>
      </w:r>
    </w:p>
    <w:p w14:paraId="5C87FDE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Approve/Reject — First to respond</w:t>
      </w:r>
    </w:p>
    <w:p w14:paraId="6823EB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is appropriate.</w:t>
      </w:r>
    </w:p>
    <w:p w14:paraId="451C8D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Although only one manager is assigned today, this type also works when multiple assigned approvers are configured and one response should complete the request.</w:t>
      </w:r>
    </w:p>
    <w:p w14:paraId="737C79C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715BDB3">
          <v:rect id="_x0000_i3104" style="width:0;height:1.5pt" o:hralign="center" o:hrstd="t" o:hr="t" fillcolor="#a0a0a0" stroked="f"/>
        </w:pict>
      </w:r>
    </w:p>
    <w:p w14:paraId="0957F31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13. Other Approval Patterns</w:t>
      </w:r>
    </w:p>
    <w:p w14:paraId="0E14F37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Students should recognize that Power Automate also supports patterns such as:</w:t>
      </w:r>
    </w:p>
    <w:p w14:paraId="54CC4A8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Everyone must approve</w:t>
      </w:r>
    </w:p>
    <w:p w14:paraId="3C552A3D" w14:textId="77777777" w:rsidR="00817F62" w:rsidRPr="00817F62" w:rsidRDefault="00817F62" w:rsidP="00817F62">
      <w:pPr>
        <w:rPr>
          <w:sz w:val="32"/>
          <w:szCs w:val="32"/>
        </w:rPr>
      </w:pPr>
    </w:p>
    <w:p w14:paraId="2A423B4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Custom responses</w:t>
      </w:r>
    </w:p>
    <w:p w14:paraId="49E8F9D2" w14:textId="77777777" w:rsidR="00817F62" w:rsidRPr="00817F62" w:rsidRDefault="00817F62" w:rsidP="00817F62">
      <w:pPr>
        <w:rPr>
          <w:sz w:val="32"/>
          <w:szCs w:val="32"/>
        </w:rPr>
      </w:pPr>
    </w:p>
    <w:p w14:paraId="09C4BDC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Sequential approval</w:t>
      </w:r>
    </w:p>
    <w:p w14:paraId="5BB0BED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These become important later in:</w:t>
      </w:r>
    </w:p>
    <w:p w14:paraId="26958E7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Purchase Request workflows.</w:t>
      </w:r>
    </w:p>
    <w:p w14:paraId="5286BD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81B4755">
          <v:rect id="_x0000_i3105" style="width:0;height:1.5pt" o:hralign="center" o:hrstd="t" o:hr="t" fillcolor="#a0a0a0" stroked="f"/>
        </w:pict>
      </w:r>
    </w:p>
    <w:p w14:paraId="162FFE8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 — DATAVERSE PREPARATION</w:t>
      </w:r>
    </w:p>
    <w:p w14:paraId="4A43DF4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14. Leave Request Table Review</w:t>
      </w:r>
    </w:p>
    <w:p w14:paraId="28D877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Confirm the Leave Request table contains:</w:t>
      </w:r>
    </w:p>
    <w:p w14:paraId="136042B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 Number</w:t>
      </w:r>
    </w:p>
    <w:p w14:paraId="6EECA372" w14:textId="77777777" w:rsidR="00817F62" w:rsidRPr="00817F62" w:rsidRDefault="00817F62" w:rsidP="00817F62">
      <w:pPr>
        <w:rPr>
          <w:sz w:val="32"/>
          <w:szCs w:val="32"/>
        </w:rPr>
      </w:pPr>
    </w:p>
    <w:p w14:paraId="0747505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55E2D4AE" w14:textId="77777777" w:rsidR="00817F62" w:rsidRPr="00817F62" w:rsidRDefault="00817F62" w:rsidP="00817F62">
      <w:pPr>
        <w:rPr>
          <w:sz w:val="32"/>
          <w:szCs w:val="32"/>
        </w:rPr>
      </w:pPr>
    </w:p>
    <w:p w14:paraId="7A05E95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</w:t>
      </w:r>
    </w:p>
    <w:p w14:paraId="4FD53EB7" w14:textId="77777777" w:rsidR="00817F62" w:rsidRPr="00817F62" w:rsidRDefault="00817F62" w:rsidP="00817F62">
      <w:pPr>
        <w:rPr>
          <w:sz w:val="32"/>
          <w:szCs w:val="32"/>
        </w:rPr>
      </w:pPr>
    </w:p>
    <w:p w14:paraId="42D3CE6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Date</w:t>
      </w:r>
    </w:p>
    <w:p w14:paraId="52A2B3D7" w14:textId="77777777" w:rsidR="00817F62" w:rsidRPr="00817F62" w:rsidRDefault="00817F62" w:rsidP="00817F62">
      <w:pPr>
        <w:rPr>
          <w:sz w:val="32"/>
          <w:szCs w:val="32"/>
        </w:rPr>
      </w:pPr>
    </w:p>
    <w:p w14:paraId="46DA183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End Date</w:t>
      </w:r>
    </w:p>
    <w:p w14:paraId="37DF0EE1" w14:textId="77777777" w:rsidR="00817F62" w:rsidRPr="00817F62" w:rsidRDefault="00817F62" w:rsidP="00817F62">
      <w:pPr>
        <w:rPr>
          <w:sz w:val="32"/>
          <w:szCs w:val="32"/>
        </w:rPr>
      </w:pPr>
    </w:p>
    <w:p w14:paraId="034AA9F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Number of Days</w:t>
      </w:r>
    </w:p>
    <w:p w14:paraId="6267A64C" w14:textId="77777777" w:rsidR="00817F62" w:rsidRPr="00817F62" w:rsidRDefault="00817F62" w:rsidP="00817F62">
      <w:pPr>
        <w:rPr>
          <w:sz w:val="32"/>
          <w:szCs w:val="32"/>
        </w:rPr>
      </w:pPr>
    </w:p>
    <w:p w14:paraId="3D63A0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Reason</w:t>
      </w:r>
    </w:p>
    <w:p w14:paraId="32143EFC" w14:textId="77777777" w:rsidR="00817F62" w:rsidRPr="00817F62" w:rsidRDefault="00817F62" w:rsidP="00817F62">
      <w:pPr>
        <w:rPr>
          <w:sz w:val="32"/>
          <w:szCs w:val="32"/>
        </w:rPr>
      </w:pPr>
    </w:p>
    <w:p w14:paraId="4DC10EA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</w:t>
      </w:r>
    </w:p>
    <w:p w14:paraId="025B2277" w14:textId="77777777" w:rsidR="00817F62" w:rsidRPr="00817F62" w:rsidRDefault="00817F62" w:rsidP="00817F62">
      <w:pPr>
        <w:rPr>
          <w:sz w:val="32"/>
          <w:szCs w:val="32"/>
        </w:rPr>
      </w:pPr>
    </w:p>
    <w:p w14:paraId="7D45D8E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 Date</w:t>
      </w:r>
    </w:p>
    <w:p w14:paraId="7B9E7C5E" w14:textId="77777777" w:rsidR="00817F62" w:rsidRPr="00817F62" w:rsidRDefault="00817F62" w:rsidP="00817F62">
      <w:pPr>
        <w:rPr>
          <w:sz w:val="32"/>
          <w:szCs w:val="32"/>
        </w:rPr>
      </w:pPr>
    </w:p>
    <w:p w14:paraId="0A1615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</w:t>
      </w:r>
    </w:p>
    <w:p w14:paraId="0C3C7EF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98C506A">
          <v:rect id="_x0000_i3106" style="width:0;height:1.5pt" o:hralign="center" o:hrstd="t" o:hr="t" fillcolor="#a0a0a0" stroked="f"/>
        </w:pict>
      </w:r>
    </w:p>
    <w:p w14:paraId="07DEDE7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15. Required Status Values</w:t>
      </w:r>
    </w:p>
    <w:p w14:paraId="0C081DF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Confirm:</w:t>
      </w:r>
    </w:p>
    <w:p w14:paraId="2E727E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Draft</w:t>
      </w:r>
    </w:p>
    <w:p w14:paraId="795F37F8" w14:textId="77777777" w:rsidR="00817F62" w:rsidRPr="00817F62" w:rsidRDefault="00817F62" w:rsidP="00817F62">
      <w:pPr>
        <w:rPr>
          <w:sz w:val="32"/>
          <w:szCs w:val="32"/>
        </w:rPr>
      </w:pPr>
    </w:p>
    <w:p w14:paraId="54F32B1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0FC7FC54" w14:textId="77777777" w:rsidR="00817F62" w:rsidRPr="00817F62" w:rsidRDefault="00817F62" w:rsidP="00817F62">
      <w:pPr>
        <w:rPr>
          <w:sz w:val="32"/>
          <w:szCs w:val="32"/>
        </w:rPr>
      </w:pPr>
    </w:p>
    <w:p w14:paraId="0627CB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3FA875B3" w14:textId="77777777" w:rsidR="00817F62" w:rsidRPr="00817F62" w:rsidRDefault="00817F62" w:rsidP="00817F62">
      <w:pPr>
        <w:rPr>
          <w:sz w:val="32"/>
          <w:szCs w:val="32"/>
        </w:rPr>
      </w:pPr>
    </w:p>
    <w:p w14:paraId="3CB81D2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</w:t>
      </w:r>
    </w:p>
    <w:p w14:paraId="7E436C28" w14:textId="77777777" w:rsidR="00817F62" w:rsidRPr="00817F62" w:rsidRDefault="00817F62" w:rsidP="00817F62">
      <w:pPr>
        <w:rPr>
          <w:sz w:val="32"/>
          <w:szCs w:val="32"/>
        </w:rPr>
      </w:pPr>
    </w:p>
    <w:p w14:paraId="7B99388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Rejected</w:t>
      </w:r>
    </w:p>
    <w:p w14:paraId="401BB3DF" w14:textId="77777777" w:rsidR="00817F62" w:rsidRPr="00817F62" w:rsidRDefault="00817F62" w:rsidP="00817F62">
      <w:pPr>
        <w:rPr>
          <w:sz w:val="32"/>
          <w:szCs w:val="32"/>
        </w:rPr>
      </w:pPr>
    </w:p>
    <w:p w14:paraId="01D0377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Cancelled</w:t>
      </w:r>
    </w:p>
    <w:p w14:paraId="2BECDF0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6F59F63">
          <v:rect id="_x0000_i3107" style="width:0;height:1.5pt" o:hralign="center" o:hrstd="t" o:hr="t" fillcolor="#a0a0a0" stroked="f"/>
        </w:pict>
      </w:r>
    </w:p>
    <w:p w14:paraId="39358AC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16. Add Approval Requested</w:t>
      </w:r>
    </w:p>
    <w:p w14:paraId="5619E6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 protect the process from duplicate approvals, add:</w:t>
      </w:r>
    </w:p>
    <w:p w14:paraId="3AB4959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Requested</w:t>
      </w:r>
    </w:p>
    <w:p w14:paraId="3CDC2B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Type:</w:t>
      </w:r>
    </w:p>
    <w:p w14:paraId="658594C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Yes / No</w:t>
      </w:r>
    </w:p>
    <w:p w14:paraId="50A9377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Default:</w:t>
      </w:r>
    </w:p>
    <w:p w14:paraId="06C27BC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No.</w:t>
      </w:r>
    </w:p>
    <w:p w14:paraId="6E13FC3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7F09199">
          <v:rect id="_x0000_i3108" style="width:0;height:1.5pt" o:hralign="center" o:hrstd="t" o:hr="t" fillcolor="#a0a0a0" stroked="f"/>
        </w:pict>
      </w:r>
    </w:p>
    <w:p w14:paraId="0FC022F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17. Why Add It?</w:t>
      </w:r>
    </w:p>
    <w:p w14:paraId="590A857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Imagine:</w:t>
      </w:r>
    </w:p>
    <w:p w14:paraId="03B0273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Submitted</w:t>
      </w:r>
    </w:p>
    <w:p w14:paraId="17DD26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gets saved twice.</w:t>
      </w:r>
    </w:p>
    <w:p w14:paraId="1A26345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Without protection:</w:t>
      </w:r>
    </w:p>
    <w:p w14:paraId="46B25AA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Submission 1</w:t>
      </w:r>
    </w:p>
    <w:p w14:paraId="434C6D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</w:t>
      </w: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661FB62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A</w:t>
      </w:r>
    </w:p>
    <w:p w14:paraId="699B4A68" w14:textId="77777777" w:rsidR="00817F62" w:rsidRPr="00817F62" w:rsidRDefault="00817F62" w:rsidP="00817F62">
      <w:pPr>
        <w:rPr>
          <w:sz w:val="32"/>
          <w:szCs w:val="32"/>
        </w:rPr>
      </w:pPr>
    </w:p>
    <w:p w14:paraId="058274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Submission 2</w:t>
      </w:r>
    </w:p>
    <w:p w14:paraId="78CED56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</w:t>
      </w: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31DD42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B</w:t>
      </w:r>
    </w:p>
    <w:p w14:paraId="103DEB7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now receives:</w:t>
      </w:r>
    </w:p>
    <w:p w14:paraId="327FE08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Two Approvals.</w:t>
      </w:r>
    </w:p>
    <w:p w14:paraId="6ED60E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need:</w:t>
      </w:r>
    </w:p>
    <w:p w14:paraId="2507C9E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Idempotency.</w:t>
      </w:r>
    </w:p>
    <w:p w14:paraId="36D89BA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30E855A">
          <v:rect id="_x0000_i3109" style="width:0;height:1.5pt" o:hralign="center" o:hrstd="t" o:hr="t" fillcolor="#a0a0a0" stroked="f"/>
        </w:pict>
      </w:r>
    </w:p>
    <w:p w14:paraId="2ED8F4A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18. Idempotency</w:t>
      </w:r>
    </w:p>
    <w:p w14:paraId="542E2B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Idempotency means:</w:t>
      </w:r>
    </w:p>
    <w:p w14:paraId="0A4D1A4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Repeating the same business event should not accidentally create duplicate business effects.</w:t>
      </w:r>
    </w:p>
    <w:p w14:paraId="4AF5FE9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us:</w:t>
      </w:r>
    </w:p>
    <w:p w14:paraId="5A35D1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One Leave Submission</w:t>
      </w:r>
    </w:p>
    <w:p w14:paraId="5DB9073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=</w:t>
      </w:r>
    </w:p>
    <w:p w14:paraId="1E56225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One Active Manager Approval</w:t>
      </w:r>
    </w:p>
    <w:p w14:paraId="696F61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F1EC7C1">
          <v:rect id="_x0000_i3110" style="width:0;height:1.5pt" o:hralign="center" o:hrstd="t" o:hr="t" fillcolor="#a0a0a0" stroked="f"/>
        </w:pict>
      </w:r>
    </w:p>
    <w:p w14:paraId="71060B4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19. Recommended Additional Columns</w:t>
      </w:r>
    </w:p>
    <w:p w14:paraId="0FEB2DF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better auditability,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1714"/>
      </w:tblGrid>
      <w:tr w:rsidR="00817F62" w:rsidRPr="00817F62" w14:paraId="57F0A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EEC64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CF90BF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817F62" w:rsidRPr="00817F62" w14:paraId="5C89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33B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Approval Requested</w:t>
            </w:r>
          </w:p>
        </w:tc>
        <w:tc>
          <w:tcPr>
            <w:tcW w:w="0" w:type="auto"/>
            <w:vAlign w:val="center"/>
            <w:hideMark/>
          </w:tcPr>
          <w:p w14:paraId="7533BA9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Yes/No</w:t>
            </w:r>
          </w:p>
        </w:tc>
      </w:tr>
      <w:tr w:rsidR="00817F62" w:rsidRPr="00817F62" w14:paraId="3168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E39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Approval Started On</w:t>
            </w:r>
          </w:p>
        </w:tc>
        <w:tc>
          <w:tcPr>
            <w:tcW w:w="0" w:type="auto"/>
            <w:vAlign w:val="center"/>
            <w:hideMark/>
          </w:tcPr>
          <w:p w14:paraId="72A7FB8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Date/Time</w:t>
            </w:r>
          </w:p>
        </w:tc>
      </w:tr>
      <w:tr w:rsidR="00817F62" w:rsidRPr="00817F62" w14:paraId="5F83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EB63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lastRenderedPageBreak/>
              <w:t>Approval Completed On</w:t>
            </w:r>
          </w:p>
        </w:tc>
        <w:tc>
          <w:tcPr>
            <w:tcW w:w="0" w:type="auto"/>
            <w:vAlign w:val="center"/>
            <w:hideMark/>
          </w:tcPr>
          <w:p w14:paraId="060DEE83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Date/Time</w:t>
            </w:r>
          </w:p>
        </w:tc>
      </w:tr>
      <w:tr w:rsidR="00817F62" w:rsidRPr="00817F62" w14:paraId="21B8A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FBBD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Approver Email</w:t>
            </w:r>
          </w:p>
        </w:tc>
        <w:tc>
          <w:tcPr>
            <w:tcW w:w="0" w:type="auto"/>
            <w:vAlign w:val="center"/>
            <w:hideMark/>
          </w:tcPr>
          <w:p w14:paraId="3E536E3B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Text</w:t>
            </w:r>
          </w:p>
        </w:tc>
      </w:tr>
    </w:tbl>
    <w:p w14:paraId="45184D0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These are useful for:</w:t>
      </w:r>
    </w:p>
    <w:p w14:paraId="505057C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Process history.</w:t>
      </w:r>
    </w:p>
    <w:p w14:paraId="3544D47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AE20CD5">
          <v:rect id="_x0000_i3111" style="width:0;height:1.5pt" o:hralign="center" o:hrstd="t" o:hr="t" fillcolor="#a0a0a0" stroked="f"/>
        </w:pict>
      </w:r>
    </w:p>
    <w:p w14:paraId="2C97011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20. Optional Approval Error Status</w:t>
      </w:r>
    </w:p>
    <w:p w14:paraId="38129E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production implementation might add:</w:t>
      </w:r>
    </w:p>
    <w:p w14:paraId="3D520DA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Error</w:t>
      </w:r>
    </w:p>
    <w:p w14:paraId="0FE3B96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or:</w:t>
      </w:r>
    </w:p>
    <w:p w14:paraId="2E4BB10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Requires Attention</w:t>
      </w:r>
    </w:p>
    <w:p w14:paraId="28D33D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 distinguish technical approval failures from:</w:t>
      </w:r>
    </w:p>
    <w:p w14:paraId="4AF9762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Business rejection.</w:t>
      </w:r>
    </w:p>
    <w:p w14:paraId="5F3727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 not use:</w:t>
      </w:r>
    </w:p>
    <w:p w14:paraId="61F3A8E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Rejected</w:t>
      </w:r>
    </w:p>
    <w:p w14:paraId="5BA3775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 represent:</w:t>
      </w:r>
    </w:p>
    <w:p w14:paraId="292715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was missing.</w:t>
      </w:r>
    </w:p>
    <w:p w14:paraId="5B75C2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Those are completely different outcomes.</w:t>
      </w:r>
    </w:p>
    <w:p w14:paraId="4FB133A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today's core lab, we can leave the request Submitted and notify the support/HR owner if Manager resolution fails.</w:t>
      </w:r>
    </w:p>
    <w:p w14:paraId="5C1870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D13196C">
          <v:rect id="_x0000_i3112" style="width:0;height:1.5pt" o:hralign="center" o:hrstd="t" o:hr="t" fillcolor="#a0a0a0" stroked="f"/>
        </w:pict>
      </w:r>
    </w:p>
    <w:p w14:paraId="30AA6E1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C — SUBMIT FOR APPROVAL</w:t>
      </w:r>
    </w:p>
    <w:p w14:paraId="154E10E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21. Business State Transition</w:t>
      </w:r>
    </w:p>
    <w:p w14:paraId="6EEADEE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should begin when:</w:t>
      </w:r>
    </w:p>
    <w:p w14:paraId="4377441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Draft</w:t>
      </w:r>
    </w:p>
    <w:p w14:paraId="517B71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</w:t>
      </w:r>
    </w:p>
    <w:p w14:paraId="07B3C69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v</w:t>
      </w:r>
    </w:p>
    <w:p w14:paraId="16D666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3A3089B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 every time:</w:t>
      </w:r>
    </w:p>
    <w:p w14:paraId="731F697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 Leave Request changes.</w:t>
      </w:r>
    </w:p>
    <w:p w14:paraId="171E31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0C34078">
          <v:rect id="_x0000_i3113" style="width:0;height:1.5pt" o:hralign="center" o:hrstd="t" o:hr="t" fillcolor="#a0a0a0" stroked="f"/>
        </w:pict>
      </w:r>
    </w:p>
    <w:p w14:paraId="7C69869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22. Canvas App Requirement</w:t>
      </w:r>
    </w:p>
    <w:p w14:paraId="775C8DF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 the Draft Request Details screen, add or confirm a button:</w:t>
      </w:r>
    </w:p>
    <w:p w14:paraId="34BF318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 for Approval</w:t>
      </w:r>
    </w:p>
    <w:p w14:paraId="25DC82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D8CF55D">
          <v:rect id="_x0000_i3114" style="width:0;height:1.5pt" o:hralign="center" o:hrstd="t" o:hr="t" fillcolor="#a0a0a0" stroked="f"/>
        </w:pict>
      </w:r>
    </w:p>
    <w:p w14:paraId="177CD80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23. Button Availability</w:t>
      </w:r>
    </w:p>
    <w:p w14:paraId="2B77EF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Only Draft requests should allow:</w:t>
      </w:r>
    </w:p>
    <w:p w14:paraId="3325A6E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Submit for Approval.</w:t>
      </w:r>
    </w:p>
    <w:p w14:paraId="4681FF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Conceptually:</w:t>
      </w:r>
    </w:p>
    <w:p w14:paraId="0441570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Draft</w:t>
      </w:r>
    </w:p>
    <w:p w14:paraId="59B401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Enabled</w:t>
      </w:r>
    </w:p>
    <w:p w14:paraId="69B7FA62" w14:textId="77777777" w:rsidR="00817F62" w:rsidRPr="00817F62" w:rsidRDefault="00817F62" w:rsidP="00817F62">
      <w:pPr>
        <w:rPr>
          <w:sz w:val="32"/>
          <w:szCs w:val="32"/>
        </w:rPr>
      </w:pPr>
    </w:p>
    <w:p w14:paraId="520D7A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Everything Else</w:t>
      </w:r>
    </w:p>
    <w:p w14:paraId="6A31196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Disabled</w:t>
      </w:r>
    </w:p>
    <w:p w14:paraId="78A87FA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13ADCC5A">
          <v:rect id="_x0000_i3115" style="width:0;height:1.5pt" o:hralign="center" o:hrstd="t" o:hr="t" fillcolor="#a0a0a0" stroked="f"/>
        </w:pict>
      </w:r>
    </w:p>
    <w:p w14:paraId="7336E1F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24. Canvas Submission Logic</w:t>
      </w:r>
    </w:p>
    <w:p w14:paraId="1B87C3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Conceptually:</w:t>
      </w:r>
    </w:p>
    <w:p w14:paraId="42745D6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IfError(</w:t>
      </w:r>
    </w:p>
    <w:p w14:paraId="052FE70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Set(</w:t>
      </w:r>
    </w:p>
    <w:p w14:paraId="19BEAA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varSelectedRequest,</w:t>
      </w:r>
    </w:p>
    <w:p w14:paraId="4296F1C8" w14:textId="77777777" w:rsidR="00817F62" w:rsidRPr="00817F62" w:rsidRDefault="00817F62" w:rsidP="00817F62">
      <w:pPr>
        <w:rPr>
          <w:sz w:val="32"/>
          <w:szCs w:val="32"/>
        </w:rPr>
      </w:pPr>
    </w:p>
    <w:p w14:paraId="33C661E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Patch(</w:t>
      </w:r>
    </w:p>
    <w:p w14:paraId="5CA658A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'Leave Requests',</w:t>
      </w:r>
    </w:p>
    <w:p w14:paraId="74A4871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varSelectedRequest,</w:t>
      </w:r>
    </w:p>
    <w:p w14:paraId="66DF57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{</w:t>
      </w:r>
    </w:p>
    <w:p w14:paraId="212F4A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Status:</w:t>
      </w:r>
    </w:p>
    <w:p w14:paraId="2E3DFE9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'Leave Request Status'.Submitted,</w:t>
      </w:r>
    </w:p>
    <w:p w14:paraId="1B5C9098" w14:textId="77777777" w:rsidR="00817F62" w:rsidRPr="00817F62" w:rsidRDefault="00817F62" w:rsidP="00817F62">
      <w:pPr>
        <w:rPr>
          <w:sz w:val="32"/>
          <w:szCs w:val="32"/>
        </w:rPr>
      </w:pPr>
    </w:p>
    <w:p w14:paraId="4923D15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'Submitted Date':</w:t>
      </w:r>
    </w:p>
    <w:p w14:paraId="7E23B4D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Now()</w:t>
      </w:r>
    </w:p>
    <w:p w14:paraId="3ADCECE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}</w:t>
      </w:r>
    </w:p>
    <w:p w14:paraId="487923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)</w:t>
      </w:r>
    </w:p>
    <w:p w14:paraId="6A4B079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),</w:t>
      </w:r>
    </w:p>
    <w:p w14:paraId="5B6F6A3F" w14:textId="77777777" w:rsidR="00817F62" w:rsidRPr="00817F62" w:rsidRDefault="00817F62" w:rsidP="00817F62">
      <w:pPr>
        <w:rPr>
          <w:sz w:val="32"/>
          <w:szCs w:val="32"/>
        </w:rPr>
      </w:pPr>
    </w:p>
    <w:p w14:paraId="5C4BE1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Notify(</w:t>
      </w:r>
    </w:p>
    <w:p w14:paraId="662188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"We couldn't submit your leave request.",</w:t>
      </w:r>
    </w:p>
    <w:p w14:paraId="2F8DD8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     NotificationType.Error</w:t>
      </w:r>
    </w:p>
    <w:p w14:paraId="6FAB943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),</w:t>
      </w:r>
    </w:p>
    <w:p w14:paraId="2461AF3D" w14:textId="77777777" w:rsidR="00817F62" w:rsidRPr="00817F62" w:rsidRDefault="00817F62" w:rsidP="00817F62">
      <w:pPr>
        <w:rPr>
          <w:sz w:val="32"/>
          <w:szCs w:val="32"/>
        </w:rPr>
      </w:pPr>
    </w:p>
    <w:p w14:paraId="528C85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Notify(</w:t>
      </w:r>
    </w:p>
    <w:p w14:paraId="73FA11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"Leave request submitted for approval.",</w:t>
      </w:r>
    </w:p>
    <w:p w14:paraId="5B8A2E0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NotificationType.Success</w:t>
      </w:r>
    </w:p>
    <w:p w14:paraId="5F15B2A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)</w:t>
      </w:r>
    </w:p>
    <w:p w14:paraId="5E740CF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)</w:t>
      </w:r>
    </w:p>
    <w:p w14:paraId="2521EDB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the actual Choice/table names from:</w:t>
      </w:r>
    </w:p>
    <w:p w14:paraId="21AA6A9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IntelliSense.</w:t>
      </w:r>
    </w:p>
    <w:p w14:paraId="21C7F12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D854AD3">
          <v:rect id="_x0000_i3116" style="width:0;height:1.5pt" o:hralign="center" o:hrstd="t" o:hr="t" fillcolor="#a0a0a0" stroked="f"/>
        </w:pict>
      </w:r>
    </w:p>
    <w:p w14:paraId="0E7B5E4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25. Important Separation</w:t>
      </w:r>
    </w:p>
    <w:p w14:paraId="2DDBAB7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Canvas App does:</w:t>
      </w:r>
    </w:p>
    <w:p w14:paraId="5F4DFB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Change business state</w:t>
      </w:r>
    </w:p>
    <w:p w14:paraId="4DC3AB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Draft </w:t>
      </w: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Submitted</w:t>
      </w:r>
    </w:p>
    <w:p w14:paraId="668B5E3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Power Automate responds to:</w:t>
      </w:r>
    </w:p>
    <w:p w14:paraId="0BA9BD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09E4CF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Canvas App should not directly:</w:t>
      </w:r>
    </w:p>
    <w:p w14:paraId="2A06A38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 Approval</w:t>
      </w:r>
    </w:p>
    <w:p w14:paraId="5BBB666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Send Manager Email</w:t>
      </w:r>
    </w:p>
    <w:p w14:paraId="3F535A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Update Status</w:t>
      </w:r>
    </w:p>
    <w:p w14:paraId="7BD3043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all itself.</w:t>
      </w:r>
    </w:p>
    <w:p w14:paraId="6955A9F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4D9447FC">
          <v:rect id="_x0000_i3117" style="width:0;height:1.5pt" o:hralign="center" o:hrstd="t" o:hr="t" fillcolor="#a0a0a0" stroked="f"/>
        </w:pict>
      </w:r>
    </w:p>
    <w:p w14:paraId="1665550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D — CREATE THE FLOW</w:t>
      </w:r>
    </w:p>
    <w:p w14:paraId="487C86A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26. Open Solution</w:t>
      </w:r>
    </w:p>
    <w:p w14:paraId="6C47621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Open:</w:t>
      </w:r>
    </w:p>
    <w:p w14:paraId="098B75B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 Leave Management</w:t>
      </w:r>
    </w:p>
    <w:p w14:paraId="462E865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Solution.</w:t>
      </w:r>
    </w:p>
    <w:p w14:paraId="01E4107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Create:</w:t>
      </w:r>
    </w:p>
    <w:p w14:paraId="255992A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Automated Cloud Flow.</w:t>
      </w:r>
    </w:p>
    <w:p w14:paraId="785C0B8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C9A6563">
          <v:rect id="_x0000_i3118" style="width:0;height:1.5pt" o:hralign="center" o:hrstd="t" o:hr="t" fillcolor="#a0a0a0" stroked="f"/>
        </w:pict>
      </w:r>
    </w:p>
    <w:p w14:paraId="7E340CD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27. Flow Name</w:t>
      </w:r>
    </w:p>
    <w:p w14:paraId="2DDE892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4D4145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— Submitted — Manager Approval</w:t>
      </w:r>
    </w:p>
    <w:p w14:paraId="5C1FF47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or:</w:t>
      </w:r>
    </w:p>
    <w:p w14:paraId="50F219A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Leave — Submitted — Manager Approval</w:t>
      </w:r>
    </w:p>
    <w:p w14:paraId="72CFCE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A3074CF">
          <v:rect id="_x0000_i3119" style="width:0;height:1.5pt" o:hralign="center" o:hrstd="t" o:hr="t" fillcolor="#a0a0a0" stroked="f"/>
        </w:pict>
      </w:r>
    </w:p>
    <w:p w14:paraId="292937C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28. Trigger</w:t>
      </w:r>
    </w:p>
    <w:p w14:paraId="2D4CEF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7B94D19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Microsoft Dataverse</w:t>
      </w:r>
    </w:p>
    <w:p w14:paraId="173A4C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action:</w:t>
      </w:r>
    </w:p>
    <w:p w14:paraId="328B1EF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When a row is added, modified or deleted.</w:t>
      </w:r>
    </w:p>
    <w:p w14:paraId="1E2FD80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FFE0DFB">
          <v:rect id="_x0000_i3120" style="width:0;height:1.5pt" o:hralign="center" o:hrstd="t" o:hr="t" fillcolor="#a0a0a0" stroked="f"/>
        </w:pict>
      </w:r>
    </w:p>
    <w:p w14:paraId="2C7F466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29. Change Type</w:t>
      </w:r>
    </w:p>
    <w:p w14:paraId="29BCD0A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Select:</w:t>
      </w:r>
    </w:p>
    <w:p w14:paraId="4B9DA4C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Modified.</w:t>
      </w:r>
    </w:p>
    <w:p w14:paraId="79C862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Why?</w:t>
      </w:r>
    </w:p>
    <w:p w14:paraId="177C94A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employee first owns a:</w:t>
      </w:r>
    </w:p>
    <w:p w14:paraId="215EABB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Draft</w:t>
      </w:r>
    </w:p>
    <w:p w14:paraId="47EF8E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record.</w:t>
      </w:r>
    </w:p>
    <w:p w14:paraId="4C316BF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starts when the existing row transitions to:</w:t>
      </w:r>
    </w:p>
    <w:p w14:paraId="1F06E0F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Submitted.</w:t>
      </w:r>
    </w:p>
    <w:p w14:paraId="65F0D9C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06B156D">
          <v:rect id="_x0000_i3121" style="width:0;height:1.5pt" o:hralign="center" o:hrstd="t" o:hr="t" fillcolor="#a0a0a0" stroked="f"/>
        </w:pict>
      </w:r>
    </w:p>
    <w:p w14:paraId="63DF07F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30. Table</w:t>
      </w:r>
    </w:p>
    <w:p w14:paraId="7E41B8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Select:</w:t>
      </w:r>
    </w:p>
    <w:p w14:paraId="3A42315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Requests.</w:t>
      </w:r>
    </w:p>
    <w:p w14:paraId="186CB9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721B5C3">
          <v:rect id="_x0000_i3122" style="width:0;height:1.5pt" o:hralign="center" o:hrstd="t" o:hr="t" fillcolor="#a0a0a0" stroked="f"/>
        </w:pict>
      </w:r>
    </w:p>
    <w:p w14:paraId="1E110DC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31. Scope</w:t>
      </w:r>
    </w:p>
    <w:p w14:paraId="0F4ADDC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462A8AC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Organization</w:t>
      </w:r>
    </w:p>
    <w:p w14:paraId="691C028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today's company-wide leave process.</w:t>
      </w:r>
    </w:p>
    <w:p w14:paraId="729A2B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346D866">
          <v:rect id="_x0000_i3123" style="width:0;height:1.5pt" o:hralign="center" o:hrstd="t" o:hr="t" fillcolor="#a0a0a0" stroked="f"/>
        </w:pict>
      </w:r>
    </w:p>
    <w:p w14:paraId="1F8C058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E — SELECT COLUMNS</w:t>
      </w:r>
    </w:p>
    <w:p w14:paraId="59BD54E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32. Prevent Every Update From Triggering</w:t>
      </w:r>
    </w:p>
    <w:p w14:paraId="4F6FE11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Flow watches every Leave Request modification:</w:t>
      </w:r>
    </w:p>
    <w:p w14:paraId="121BE7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Reason changed</w:t>
      </w:r>
    </w:p>
    <w:p w14:paraId="538495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lastRenderedPageBreak/>
        <w:t>→</w:t>
      </w:r>
      <w:r w:rsidRPr="00817F62">
        <w:rPr>
          <w:sz w:val="32"/>
          <w:szCs w:val="32"/>
        </w:rPr>
        <w:t xml:space="preserve"> Flow</w:t>
      </w:r>
    </w:p>
    <w:p w14:paraId="2068B30F" w14:textId="77777777" w:rsidR="00817F62" w:rsidRPr="00817F62" w:rsidRDefault="00817F62" w:rsidP="00817F62">
      <w:pPr>
        <w:rPr>
          <w:sz w:val="32"/>
          <w:szCs w:val="32"/>
        </w:rPr>
      </w:pPr>
    </w:p>
    <w:p w14:paraId="6BAA129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 changed</w:t>
      </w:r>
    </w:p>
    <w:p w14:paraId="7697803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Flow</w:t>
      </w:r>
    </w:p>
    <w:p w14:paraId="2D1ED70F" w14:textId="77777777" w:rsidR="00817F62" w:rsidRPr="00817F62" w:rsidRDefault="00817F62" w:rsidP="00817F62">
      <w:pPr>
        <w:rPr>
          <w:sz w:val="32"/>
          <w:szCs w:val="32"/>
        </w:rPr>
      </w:pPr>
    </w:p>
    <w:p w14:paraId="132D37E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changed</w:t>
      </w:r>
    </w:p>
    <w:p w14:paraId="48C5C65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Flow</w:t>
      </w:r>
    </w:p>
    <w:p w14:paraId="665717BA" w14:textId="77777777" w:rsidR="00817F62" w:rsidRPr="00817F62" w:rsidRDefault="00817F62" w:rsidP="00817F62">
      <w:pPr>
        <w:rPr>
          <w:sz w:val="32"/>
          <w:szCs w:val="32"/>
        </w:rPr>
      </w:pPr>
    </w:p>
    <w:p w14:paraId="36361A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Modified On changed</w:t>
      </w:r>
    </w:p>
    <w:p w14:paraId="54AE26D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Flow</w:t>
      </w:r>
    </w:p>
    <w:p w14:paraId="3814410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is wasteful.</w:t>
      </w:r>
    </w:p>
    <w:p w14:paraId="7C0F4AE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FE8A3BB">
          <v:rect id="_x0000_i3124" style="width:0;height:1.5pt" o:hralign="center" o:hrstd="t" o:hr="t" fillcolor="#a0a0a0" stroked="f"/>
        </w:pict>
      </w:r>
    </w:p>
    <w:p w14:paraId="71B8B9C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33. Select Columns</w:t>
      </w:r>
    </w:p>
    <w:p w14:paraId="56BC2D4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Open the Trigger advanced options.</w:t>
      </w:r>
    </w:p>
    <w:p w14:paraId="0C2123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For:</w:t>
      </w:r>
    </w:p>
    <w:p w14:paraId="6E638B5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Select columns</w:t>
      </w:r>
    </w:p>
    <w:p w14:paraId="7BE5E9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enter the unique/logical name of:</w:t>
      </w:r>
    </w:p>
    <w:p w14:paraId="3E2ED8A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Status.</w:t>
      </w:r>
    </w:p>
    <w:p w14:paraId="263999B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 concept only:</w:t>
      </w:r>
    </w:p>
    <w:p w14:paraId="0ACBCE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elm_status</w:t>
      </w:r>
    </w:p>
    <w:p w14:paraId="47B0E7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Your actual logical name may differ.</w:t>
      </w:r>
    </w:p>
    <w:p w14:paraId="68A6E1E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ADE45AE">
          <v:rect id="_x0000_i3125" style="width:0;height:1.5pt" o:hralign="center" o:hrstd="t" o:hr="t" fillcolor="#a0a0a0" stroked="f"/>
        </w:pict>
      </w:r>
    </w:p>
    <w:p w14:paraId="6534F55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34. Important Rule</w:t>
      </w:r>
    </w:p>
    <w:p w14:paraId="3BB5F58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4E9A43B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Column unique name</w:t>
      </w:r>
    </w:p>
    <w:p w14:paraId="0F23C7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not:</w:t>
      </w:r>
    </w:p>
    <w:p w14:paraId="6AB6B4E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Display Name</w:t>
      </w:r>
    </w:p>
    <w:p w14:paraId="7E4729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unless the designer specifically resolves it.</w:t>
      </w:r>
    </w:p>
    <w:p w14:paraId="0B19CC8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C23EAB8">
          <v:rect id="_x0000_i3126" style="width:0;height:1.5pt" o:hralign="center" o:hrstd="t" o:hr="t" fillcolor="#a0a0a0" stroked="f"/>
        </w:pict>
      </w:r>
    </w:p>
    <w:p w14:paraId="77C7EA7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35. Why Select Status?</w:t>
      </w:r>
    </w:p>
    <w:p w14:paraId="4B7A19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want the Flow evaluated when:</w:t>
      </w:r>
    </w:p>
    <w:p w14:paraId="262AF73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Status is updated.</w:t>
      </w:r>
    </w:p>
    <w:p w14:paraId="595C012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8F06BC2">
          <v:rect id="_x0000_i3127" style="width:0;height:1.5pt" o:hralign="center" o:hrstd="t" o:hr="t" fillcolor="#a0a0a0" stroked="f"/>
        </w:pict>
      </w:r>
    </w:p>
    <w:p w14:paraId="39A52A2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36. Important Nuance</w:t>
      </w:r>
    </w:p>
    <w:p w14:paraId="104E229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Dataverse can trigger when a selected column is included in an update request even when its resulting value is unchanged.</w:t>
      </w:r>
    </w:p>
    <w:p w14:paraId="20918B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Therefore:</w:t>
      </w:r>
    </w:p>
    <w:p w14:paraId="0AAF800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Select columns alone</w:t>
      </w:r>
    </w:p>
    <w:p w14:paraId="09CFE8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does not guarantee:</w:t>
      </w:r>
    </w:p>
    <w:p w14:paraId="0826ED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Draft </w:t>
      </w: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Submitted</w:t>
      </w:r>
    </w:p>
    <w:p w14:paraId="5884D75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actually happened.</w:t>
      </w:r>
    </w:p>
    <w:p w14:paraId="7B468CB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also inspect:</w:t>
      </w:r>
    </w:p>
    <w:p w14:paraId="5C91D77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Current Status.</w:t>
      </w:r>
    </w:p>
    <w:p w14:paraId="6204FCD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A62E64A">
          <v:rect id="_x0000_i3128" style="width:0;height:1.5pt" o:hralign="center" o:hrstd="t" o:hr="t" fillcolor="#a0a0a0" stroked="f"/>
        </w:pict>
      </w:r>
    </w:p>
    <w:p w14:paraId="746414B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PART F — TRIGGER CONDITION</w:t>
      </w:r>
    </w:p>
    <w:p w14:paraId="3E7CEB6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37. Requirement</w:t>
      </w:r>
    </w:p>
    <w:p w14:paraId="595EDC2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should continue only when:</w:t>
      </w:r>
    </w:p>
    <w:p w14:paraId="27309D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Submitted</w:t>
      </w:r>
    </w:p>
    <w:p w14:paraId="0F27A488" w14:textId="77777777" w:rsidR="00817F62" w:rsidRPr="00817F62" w:rsidRDefault="00817F62" w:rsidP="00817F62">
      <w:pPr>
        <w:rPr>
          <w:sz w:val="32"/>
          <w:szCs w:val="32"/>
        </w:rPr>
      </w:pPr>
    </w:p>
    <w:p w14:paraId="7EDFAC8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</w:t>
      </w:r>
    </w:p>
    <w:p w14:paraId="65EB916F" w14:textId="77777777" w:rsidR="00817F62" w:rsidRPr="00817F62" w:rsidRDefault="00817F62" w:rsidP="00817F62">
      <w:pPr>
        <w:rPr>
          <w:sz w:val="32"/>
          <w:szCs w:val="32"/>
        </w:rPr>
      </w:pPr>
    </w:p>
    <w:p w14:paraId="1937450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</w:t>
      </w:r>
    </w:p>
    <w:p w14:paraId="786051D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F29858A">
          <v:rect id="_x0000_i3129" style="width:0;height:1.5pt" o:hralign="center" o:hrstd="t" o:hr="t" fillcolor="#a0a0a0" stroked="f"/>
        </w:pict>
      </w:r>
    </w:p>
    <w:p w14:paraId="222FC02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38. Best Practice</w:t>
      </w:r>
    </w:p>
    <w:p w14:paraId="1CEC64E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a:</w:t>
      </w:r>
    </w:p>
    <w:p w14:paraId="33E8A52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Trigger Condition</w:t>
      </w:r>
    </w:p>
    <w:p w14:paraId="7F138BF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production efficiency where practical.</w:t>
      </w:r>
    </w:p>
    <w:p w14:paraId="2BEDB7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prevents irrelevant status updates from producing normal Flow runs.</w:t>
      </w:r>
    </w:p>
    <w:p w14:paraId="5992A2C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6F4E51D">
          <v:rect id="_x0000_i3130" style="width:0;height:1.5pt" o:hralign="center" o:hrstd="t" o:hr="t" fillcolor="#a0a0a0" stroked="f"/>
        </w:pict>
      </w:r>
    </w:p>
    <w:p w14:paraId="697B074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39. Training Alternative</w:t>
      </w:r>
    </w:p>
    <w:p w14:paraId="2FD312F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Because Dataverse Choice fields use environment-specific underlying values, beginners may first use:</w:t>
      </w:r>
    </w:p>
    <w:p w14:paraId="4F8BAEA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Trigger</w:t>
      </w:r>
    </w:p>
    <w:p w14:paraId="3CB902F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20B432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3C0BA1E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Condition</w:t>
      </w:r>
    </w:p>
    <w:p w14:paraId="254DFC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Submitted?</w:t>
      </w:r>
    </w:p>
    <w:p w14:paraId="3BCC156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inside the Flow.</w:t>
      </w:r>
    </w:p>
    <w:p w14:paraId="1F5D181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After the logic works:</w:t>
      </w:r>
    </w:p>
    <w:p w14:paraId="5171C26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Move equivalent checks to trigger filtering</w:t>
      </w:r>
    </w:p>
    <w:p w14:paraId="143BF56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where appropriate.</w:t>
      </w:r>
    </w:p>
    <w:p w14:paraId="5B4196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C064541">
          <v:rect id="_x0000_i3131" style="width:0;height:1.5pt" o:hralign="center" o:hrstd="t" o:hr="t" fillcolor="#a0a0a0" stroked="f"/>
        </w:pict>
      </w:r>
    </w:p>
    <w:p w14:paraId="7E294E8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40. Why Not Guess Choice Values?</w:t>
      </w:r>
    </w:p>
    <w:p w14:paraId="11B7338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Dataverse Choice such as:</w:t>
      </w:r>
    </w:p>
    <w:p w14:paraId="3C41178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282FE96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has an underlying numeric value.</w:t>
      </w:r>
    </w:p>
    <w:p w14:paraId="51194AE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 not copy another student's number.</w:t>
      </w:r>
    </w:p>
    <w:p w14:paraId="525BC5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25B79F0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Your environment's actual Choice metadata/dynamic content.</w:t>
      </w:r>
    </w:p>
    <w:p w14:paraId="105D78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79B9F89">
          <v:rect id="_x0000_i3132" style="width:0;height:1.5pt" o:hralign="center" o:hrstd="t" o:hr="t" fillcolor="#a0a0a0" stroked="f"/>
        </w:pict>
      </w:r>
    </w:p>
    <w:p w14:paraId="6CF2602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G — INITIAL GUARD CONDITION</w:t>
      </w:r>
    </w:p>
    <w:p w14:paraId="2960401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41. Add Condition</w:t>
      </w:r>
    </w:p>
    <w:p w14:paraId="6C869C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Immediately after the Trigger, check:</w:t>
      </w:r>
    </w:p>
    <w:p w14:paraId="03204A3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Submitted</w:t>
      </w:r>
    </w:p>
    <w:p w14:paraId="08CB409A" w14:textId="77777777" w:rsidR="00817F62" w:rsidRPr="00817F62" w:rsidRDefault="00817F62" w:rsidP="00817F62">
      <w:pPr>
        <w:rPr>
          <w:sz w:val="32"/>
          <w:szCs w:val="32"/>
        </w:rPr>
      </w:pPr>
    </w:p>
    <w:p w14:paraId="7879FEA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</w:t>
      </w:r>
    </w:p>
    <w:p w14:paraId="7B2B5207" w14:textId="77777777" w:rsidR="00817F62" w:rsidRPr="00817F62" w:rsidRDefault="00817F62" w:rsidP="00817F62">
      <w:pPr>
        <w:rPr>
          <w:sz w:val="32"/>
          <w:szCs w:val="32"/>
        </w:rPr>
      </w:pPr>
    </w:p>
    <w:p w14:paraId="47F6D3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</w:t>
      </w:r>
    </w:p>
    <w:p w14:paraId="632BF40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8442B33">
          <v:rect id="_x0000_i3133" style="width:0;height:1.5pt" o:hralign="center" o:hrstd="t" o:hr="t" fillcolor="#a0a0a0" stroked="f"/>
        </w:pict>
      </w:r>
    </w:p>
    <w:p w14:paraId="283E53D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42. If No</w:t>
      </w:r>
    </w:p>
    <w:p w14:paraId="7A2427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Terminate or perform:</w:t>
      </w:r>
    </w:p>
    <w:p w14:paraId="580CD1D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 approval work.</w:t>
      </w:r>
    </w:p>
    <w:p w14:paraId="7ED9F0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run may simply end successfully.</w:t>
      </w:r>
    </w:p>
    <w:p w14:paraId="09FBADA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A3A3AF7">
          <v:rect id="_x0000_i3134" style="width:0;height:1.5pt" o:hralign="center" o:hrstd="t" o:hr="t" fillcolor="#a0a0a0" stroked="f"/>
        </w:pict>
      </w:r>
    </w:p>
    <w:p w14:paraId="1742A51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43. If Yes</w:t>
      </w:r>
    </w:p>
    <w:p w14:paraId="72C3EB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Continue:</w:t>
      </w:r>
    </w:p>
    <w:p w14:paraId="6126A6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Employee</w:t>
      </w:r>
    </w:p>
    <w:p w14:paraId="22C268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</w:t>
      </w: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1737EFD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Manager</w:t>
      </w:r>
    </w:p>
    <w:p w14:paraId="57F846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</w:t>
      </w: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6AA5FB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Approval</w:t>
      </w:r>
    </w:p>
    <w:p w14:paraId="7CB810A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6F4DDBD">
          <v:rect id="_x0000_i3135" style="width:0;height:1.5pt" o:hralign="center" o:hrstd="t" o:hr="t" fillcolor="#a0a0a0" stroked="f"/>
        </w:pict>
      </w:r>
    </w:p>
    <w:p w14:paraId="3C64967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H — MARK APPROVAL AS CLAIMED</w:t>
      </w:r>
    </w:p>
    <w:p w14:paraId="79ED0FF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44. Duplicate Prevention</w:t>
      </w:r>
    </w:p>
    <w:p w14:paraId="168B8F6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 sending the Approval:</w:t>
      </w:r>
    </w:p>
    <w:p w14:paraId="0308BC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Update the Leave Request.</w:t>
      </w:r>
    </w:p>
    <w:p w14:paraId="01375E0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441EC1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6ADF365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and:</w:t>
      </w:r>
    </w:p>
    <w:p w14:paraId="1035C0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Started On = utcNow()</w:t>
      </w:r>
    </w:p>
    <w:p w14:paraId="792C1D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AEB647E">
          <v:rect id="_x0000_i3136" style="width:0;height:1.5pt" o:hralign="center" o:hrstd="t" o:hr="t" fillcolor="#a0a0a0" stroked="f"/>
        </w:pict>
      </w:r>
    </w:p>
    <w:p w14:paraId="2C6A4F7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45. Why Before Approval?</w:t>
      </w:r>
    </w:p>
    <w:p w14:paraId="0577DC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Suppose two runs begin close together.</w:t>
      </w:r>
    </w:p>
    <w:p w14:paraId="6258CA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want the first valid run to mark:</w:t>
      </w:r>
    </w:p>
    <w:p w14:paraId="03628C2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already initiated.</w:t>
      </w:r>
    </w:p>
    <w:p w14:paraId="76A6C1A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dramatically reduces duplicate business actions.</w:t>
      </w:r>
    </w:p>
    <w:p w14:paraId="7660F51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high-concurrency enterprise scenarios, stronger transactional/idempotency patterns may be required, but this is appropriate for today's training workflow.</w:t>
      </w:r>
    </w:p>
    <w:p w14:paraId="00A68AA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37AFE87">
          <v:rect id="_x0000_i3137" style="width:0;height:1.5pt" o:hralign="center" o:hrstd="t" o:hr="t" fillcolor="#a0a0a0" stroked="f"/>
        </w:pict>
      </w:r>
    </w:p>
    <w:p w14:paraId="102318A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46. Status</w:t>
      </w:r>
    </w:p>
    <w:p w14:paraId="2D7526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At the same time, update:</w:t>
      </w:r>
    </w:p>
    <w:p w14:paraId="025FF49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Pending Approval</w:t>
      </w:r>
    </w:p>
    <w:p w14:paraId="363704F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Now the employee sees:</w:t>
      </w:r>
    </w:p>
    <w:p w14:paraId="77C600C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Pending Approval.</w:t>
      </w:r>
    </w:p>
    <w:p w14:paraId="0218122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0836931">
          <v:rect id="_x0000_i3138" style="width:0;height:1.5pt" o:hralign="center" o:hrstd="t" o:hr="t" fillcolor="#a0a0a0" stroked="f"/>
        </w:pict>
      </w:r>
    </w:p>
    <w:p w14:paraId="707D4FC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47. Update Row</w:t>
      </w:r>
    </w:p>
    <w:p w14:paraId="126AC8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25916EA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 xml:space="preserve">Microsoft Dataverse </w:t>
      </w:r>
      <w:r w:rsidRPr="00817F62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17F62">
        <w:rPr>
          <w:b/>
          <w:bCs/>
          <w:sz w:val="32"/>
          <w:szCs w:val="32"/>
        </w:rPr>
        <w:t xml:space="preserve"> Update a row.</w:t>
      </w:r>
    </w:p>
    <w:p w14:paraId="574F055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Table:</w:t>
      </w:r>
    </w:p>
    <w:p w14:paraId="0D8C9A1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Leave Requests.</w:t>
      </w:r>
    </w:p>
    <w:p w14:paraId="65FF789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Row ID:</w:t>
      </w:r>
    </w:p>
    <w:p w14:paraId="14C2CAD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Request ID from Trigger.</w:t>
      </w:r>
    </w:p>
    <w:p w14:paraId="0FED8A7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26E55BE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</w:t>
      </w:r>
    </w:p>
    <w:p w14:paraId="4802BB7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2BDF1103" w14:textId="77777777" w:rsidR="00817F62" w:rsidRPr="00817F62" w:rsidRDefault="00817F62" w:rsidP="00817F62">
      <w:pPr>
        <w:rPr>
          <w:sz w:val="32"/>
          <w:szCs w:val="32"/>
        </w:rPr>
      </w:pPr>
    </w:p>
    <w:p w14:paraId="279C63D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Requested:</w:t>
      </w:r>
    </w:p>
    <w:p w14:paraId="35AE77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Yes</w:t>
      </w:r>
    </w:p>
    <w:p w14:paraId="0122F900" w14:textId="77777777" w:rsidR="00817F62" w:rsidRPr="00817F62" w:rsidRDefault="00817F62" w:rsidP="00817F62">
      <w:pPr>
        <w:rPr>
          <w:sz w:val="32"/>
          <w:szCs w:val="32"/>
        </w:rPr>
      </w:pPr>
    </w:p>
    <w:p w14:paraId="35B7216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Started On:</w:t>
      </w:r>
    </w:p>
    <w:p w14:paraId="4D8A6E2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Current UTC time</w:t>
      </w:r>
    </w:p>
    <w:p w14:paraId="52B0906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C676938">
          <v:rect id="_x0000_i3139" style="width:0;height:1.5pt" o:hralign="center" o:hrstd="t" o:hr="t" fillcolor="#a0a0a0" stroked="f"/>
        </w:pict>
      </w:r>
    </w:p>
    <w:p w14:paraId="5AA0AF2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48. Why Change Status Early?</w:t>
      </w:r>
    </w:p>
    <w:p w14:paraId="616BA4E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 Manager responds:</w:t>
      </w:r>
    </w:p>
    <w:p w14:paraId="79A163C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3F7D451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means:</w:t>
      </w:r>
    </w:p>
    <w:p w14:paraId="43D0A35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Waiting for process initiation.</w:t>
      </w:r>
    </w:p>
    <w:p w14:paraId="36169FC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After Approval successfully starts:</w:t>
      </w:r>
    </w:p>
    <w:p w14:paraId="1CFCCC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29495B5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means:</w:t>
      </w:r>
    </w:p>
    <w:p w14:paraId="7E42F3E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Waiting for Manager.</w:t>
      </w:r>
    </w:p>
    <w:p w14:paraId="699394B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State names should communicate:</w:t>
      </w:r>
    </w:p>
    <w:p w14:paraId="5DBD52D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What is actually happening.</w:t>
      </w:r>
    </w:p>
    <w:p w14:paraId="432040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63C832E">
          <v:rect id="_x0000_i3140" style="width:0;height:1.5pt" o:hralign="center" o:hrstd="t" o:hr="t" fillcolor="#a0a0a0" stroked="f"/>
        </w:pict>
      </w:r>
    </w:p>
    <w:p w14:paraId="474E976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I — GET EMPLOYEE</w:t>
      </w:r>
    </w:p>
    <w:p w14:paraId="2D13C37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49. Employee Lookup</w:t>
      </w:r>
    </w:p>
    <w:p w14:paraId="6A3F16D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Request contains:</w:t>
      </w:r>
    </w:p>
    <w:p w14:paraId="115BB85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Employee.</w:t>
      </w:r>
    </w:p>
    <w:p w14:paraId="06BC3FC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need:</w:t>
      </w:r>
    </w:p>
    <w:p w14:paraId="7EE731B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Email</w:t>
      </w:r>
    </w:p>
    <w:p w14:paraId="066A5E4C" w14:textId="77777777" w:rsidR="00817F62" w:rsidRPr="00817F62" w:rsidRDefault="00817F62" w:rsidP="00817F62">
      <w:pPr>
        <w:rPr>
          <w:sz w:val="32"/>
          <w:szCs w:val="32"/>
        </w:rPr>
      </w:pPr>
    </w:p>
    <w:p w14:paraId="39B03AF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Name</w:t>
      </w:r>
    </w:p>
    <w:p w14:paraId="38D3CA49" w14:textId="77777777" w:rsidR="00817F62" w:rsidRPr="00817F62" w:rsidRDefault="00817F62" w:rsidP="00817F62">
      <w:pPr>
        <w:rPr>
          <w:sz w:val="32"/>
          <w:szCs w:val="32"/>
        </w:rPr>
      </w:pPr>
    </w:p>
    <w:p w14:paraId="30042C3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</w:t>
      </w:r>
    </w:p>
    <w:p w14:paraId="2B20D75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A813C86">
          <v:rect id="_x0000_i3141" style="width:0;height:1.5pt" o:hralign="center" o:hrstd="t" o:hr="t" fillcolor="#a0a0a0" stroked="f"/>
        </w:pict>
      </w:r>
    </w:p>
    <w:p w14:paraId="25F2795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50. Add Action</w:t>
      </w:r>
    </w:p>
    <w:p w14:paraId="622558F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4DD3DB1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Microsoft Dataverse — Get a row by ID.</w:t>
      </w:r>
    </w:p>
    <w:p w14:paraId="5388105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Rename:</w:t>
      </w:r>
    </w:p>
    <w:p w14:paraId="25E89CE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Requesting Employee</w:t>
      </w:r>
    </w:p>
    <w:p w14:paraId="67D8DB1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AFBBF17">
          <v:rect id="_x0000_i3142" style="width:0;height:1.5pt" o:hralign="center" o:hrstd="t" o:hr="t" fillcolor="#a0a0a0" stroked="f"/>
        </w:pict>
      </w:r>
    </w:p>
    <w:p w14:paraId="055A7EB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51. Table</w:t>
      </w:r>
    </w:p>
    <w:p w14:paraId="7BBB04A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Select:</w:t>
      </w:r>
    </w:p>
    <w:p w14:paraId="50AE1E8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Employees.</w:t>
      </w:r>
    </w:p>
    <w:p w14:paraId="42D72E1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6DEAA1A">
          <v:rect id="_x0000_i3143" style="width:0;height:1.5pt" o:hralign="center" o:hrstd="t" o:hr="t" fillcolor="#a0a0a0" stroked="f"/>
        </w:pict>
      </w:r>
    </w:p>
    <w:p w14:paraId="540FEF8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52. Row ID</w:t>
      </w:r>
    </w:p>
    <w:p w14:paraId="02654A0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02D6315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 lookup ID</w:t>
      </w:r>
    </w:p>
    <w:p w14:paraId="6E30541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from the Leave Request Trigger.</w:t>
      </w:r>
    </w:p>
    <w:p w14:paraId="4F16D3A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7306BA1">
          <v:rect id="_x0000_i3144" style="width:0;height:1.5pt" o:hralign="center" o:hrstd="t" o:hr="t" fillcolor="#a0a0a0" stroked="f"/>
        </w:pict>
      </w:r>
    </w:p>
    <w:p w14:paraId="39C1EBF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53. Expected Output</w:t>
      </w:r>
    </w:p>
    <w:p w14:paraId="5F85E46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Now Flow can use:</w:t>
      </w:r>
    </w:p>
    <w:p w14:paraId="2E9736E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Full Name</w:t>
      </w:r>
    </w:p>
    <w:p w14:paraId="7A230C31" w14:textId="77777777" w:rsidR="00817F62" w:rsidRPr="00817F62" w:rsidRDefault="00817F62" w:rsidP="00817F62">
      <w:pPr>
        <w:rPr>
          <w:sz w:val="32"/>
          <w:szCs w:val="32"/>
        </w:rPr>
      </w:pPr>
    </w:p>
    <w:p w14:paraId="2D97BBC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Email</w:t>
      </w:r>
    </w:p>
    <w:p w14:paraId="310C4EA9" w14:textId="77777777" w:rsidR="00817F62" w:rsidRPr="00817F62" w:rsidRDefault="00817F62" w:rsidP="00817F62">
      <w:pPr>
        <w:rPr>
          <w:sz w:val="32"/>
          <w:szCs w:val="32"/>
        </w:rPr>
      </w:pPr>
    </w:p>
    <w:p w14:paraId="4032832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Lookup</w:t>
      </w:r>
    </w:p>
    <w:p w14:paraId="6CDE8698" w14:textId="77777777" w:rsidR="00817F62" w:rsidRPr="00817F62" w:rsidRDefault="00817F62" w:rsidP="00817F62">
      <w:pPr>
        <w:rPr>
          <w:sz w:val="32"/>
          <w:szCs w:val="32"/>
        </w:rPr>
      </w:pPr>
    </w:p>
    <w:p w14:paraId="2FDE79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Department</w:t>
      </w:r>
    </w:p>
    <w:p w14:paraId="04D85B93" w14:textId="77777777" w:rsidR="00817F62" w:rsidRPr="00817F62" w:rsidRDefault="00817F62" w:rsidP="00817F62">
      <w:pPr>
        <w:rPr>
          <w:sz w:val="32"/>
          <w:szCs w:val="32"/>
        </w:rPr>
      </w:pPr>
    </w:p>
    <w:p w14:paraId="7B3DBF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Position</w:t>
      </w:r>
    </w:p>
    <w:p w14:paraId="0AE140A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79DE492">
          <v:rect id="_x0000_i3145" style="width:0;height:1.5pt" o:hralign="center" o:hrstd="t" o:hr="t" fillcolor="#a0a0a0" stroked="f"/>
        </w:pict>
      </w:r>
    </w:p>
    <w:p w14:paraId="7E79D90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J — CHECK MANAGER</w:t>
      </w:r>
    </w:p>
    <w:p w14:paraId="2387A84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54. Manager Requirement</w:t>
      </w:r>
    </w:p>
    <w:p w14:paraId="264F71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cannot begin if:</w:t>
      </w:r>
    </w:p>
    <w:p w14:paraId="50B88CB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Employee.Manager</w:t>
      </w:r>
    </w:p>
    <w:p w14:paraId="52FA90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is blank.</w:t>
      </w:r>
    </w:p>
    <w:p w14:paraId="7192309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 trying to retrieve Manager:</w:t>
      </w:r>
    </w:p>
    <w:p w14:paraId="105FC19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Check it.</w:t>
      </w:r>
    </w:p>
    <w:p w14:paraId="44928D8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F5669DE">
          <v:rect id="_x0000_i3146" style="width:0;height:1.5pt" o:hralign="center" o:hrstd="t" o:hr="t" fillcolor="#a0a0a0" stroked="f"/>
        </w:pict>
      </w:r>
    </w:p>
    <w:p w14:paraId="454B6AE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55. Add Condition</w:t>
      </w:r>
    </w:p>
    <w:p w14:paraId="7951D08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Condition:</w:t>
      </w:r>
    </w:p>
    <w:p w14:paraId="52B8A68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contains data?</w:t>
      </w:r>
    </w:p>
    <w:p w14:paraId="10D85A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1281F4C">
          <v:rect id="_x0000_i3147" style="width:0;height:1.5pt" o:hralign="center" o:hrstd="t" o:hr="t" fillcolor="#a0a0a0" stroked="f"/>
        </w:pict>
      </w:r>
    </w:p>
    <w:p w14:paraId="5721918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56. If Manager Missing</w:t>
      </w:r>
    </w:p>
    <w:p w14:paraId="3DD8639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 not attempt:</w:t>
      </w:r>
    </w:p>
    <w:p w14:paraId="3172AF7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Get Manager Row.</w:t>
      </w:r>
    </w:p>
    <w:p w14:paraId="17C246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Instead:</w:t>
      </w:r>
    </w:p>
    <w:p w14:paraId="132575F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Handle Missing Manager</w:t>
      </w:r>
    </w:p>
    <w:p w14:paraId="1F2A300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B45828D">
          <v:rect id="_x0000_i3148" style="width:0;height:1.5pt" o:hralign="center" o:hrstd="t" o:hr="t" fillcolor="#a0a0a0" stroked="f"/>
        </w:pict>
      </w:r>
    </w:p>
    <w:p w14:paraId="3080A2E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57. Missing Manager Business Handling</w:t>
      </w:r>
    </w:p>
    <w:p w14:paraId="51F755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Recommended training behavior:</w:t>
      </w:r>
    </w:p>
    <w:p w14:paraId="188511A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Update Leave Request:</w:t>
      </w:r>
    </w:p>
    <w:p w14:paraId="440425E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</w:t>
      </w:r>
    </w:p>
    <w:p w14:paraId="6E2E61F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Optionally Manager Comment:</w:t>
      </w:r>
    </w:p>
    <w:p w14:paraId="0470F4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could not start because no manager is assigned to the employee.</w:t>
      </w:r>
    </w:p>
    <w:p w14:paraId="7C6C65F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Notify:</w:t>
      </w:r>
    </w:p>
    <w:p w14:paraId="65909A7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HR / system administrator / appropriate training mailbox.</w:t>
      </w:r>
    </w:p>
    <w:p w14:paraId="7783544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4AE09D5">
          <v:rect id="_x0000_i3149" style="width:0;height:1.5pt" o:hralign="center" o:hrstd="t" o:hr="t" fillcolor="#a0a0a0" stroked="f"/>
        </w:pict>
      </w:r>
    </w:p>
    <w:p w14:paraId="0445CBD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58. Employee Notification</w:t>
      </w:r>
    </w:p>
    <w:p w14:paraId="04AAB8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Optional user-facing message:</w:t>
      </w:r>
    </w:p>
    <w:p w14:paraId="247995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Your leave request was received, but we couldn't identify your approving manager. HR has been notified.</w:t>
      </w:r>
    </w:p>
    <w:p w14:paraId="67713A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 not tell the employee:</w:t>
      </w:r>
    </w:p>
    <w:p w14:paraId="7DEA134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Your request was rejected.</w:t>
      </w:r>
    </w:p>
    <w:p w14:paraId="17F2833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It wasn't.</w:t>
      </w:r>
    </w:p>
    <w:p w14:paraId="4DA037D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3BBE31B">
          <v:rect id="_x0000_i3150" style="width:0;height:1.5pt" o:hralign="center" o:hrstd="t" o:hr="t" fillcolor="#a0a0a0" stroked="f"/>
        </w:pict>
      </w:r>
    </w:p>
    <w:p w14:paraId="168ACD5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59. Why Reset Approval Requested?</w:t>
      </w:r>
    </w:p>
    <w:p w14:paraId="65F3FF6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Because no Approval exists.</w:t>
      </w:r>
    </w:p>
    <w:p w14:paraId="5C9933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Leaving:</w:t>
      </w:r>
    </w:p>
    <w:p w14:paraId="7C61902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45E4FD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would incorrectly imply:</w:t>
      </w:r>
    </w:p>
    <w:p w14:paraId="7CF0C59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was successfully created.</w:t>
      </w:r>
    </w:p>
    <w:p w14:paraId="3BDA687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A045B85">
          <v:rect id="_x0000_i3151" style="width:0;height:1.5pt" o:hralign="center" o:hrstd="t" o:hr="t" fillcolor="#a0a0a0" stroked="f"/>
        </w:pict>
      </w:r>
    </w:p>
    <w:p w14:paraId="44E7437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K — GET MANAGER</w:t>
      </w:r>
    </w:p>
    <w:p w14:paraId="77145E6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60. If Manager Exists</w:t>
      </w:r>
    </w:p>
    <w:p w14:paraId="6376B9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Add:</w:t>
      </w:r>
    </w:p>
    <w:p w14:paraId="5CC0482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Dataverse — Get a row by ID.</w:t>
      </w:r>
    </w:p>
    <w:p w14:paraId="579DA8E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Rename:</w:t>
      </w:r>
    </w:p>
    <w:p w14:paraId="5664CB5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Approving Manager</w:t>
      </w:r>
    </w:p>
    <w:p w14:paraId="73D93E9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437FFEB">
          <v:rect id="_x0000_i3152" style="width:0;height:1.5pt" o:hralign="center" o:hrstd="t" o:hr="t" fillcolor="#a0a0a0" stroked="f"/>
        </w:pict>
      </w:r>
    </w:p>
    <w:p w14:paraId="70420D7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61. Table</w:t>
      </w:r>
    </w:p>
    <w:p w14:paraId="310BE23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Select:</w:t>
      </w:r>
    </w:p>
    <w:p w14:paraId="2FF1B97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Employees.</w:t>
      </w:r>
    </w:p>
    <w:p w14:paraId="6765A6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361A4ED">
          <v:rect id="_x0000_i3153" style="width:0;height:1.5pt" o:hralign="center" o:hrstd="t" o:hr="t" fillcolor="#a0a0a0" stroked="f"/>
        </w:pict>
      </w:r>
    </w:p>
    <w:p w14:paraId="41B7685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62. Row ID</w:t>
      </w:r>
    </w:p>
    <w:p w14:paraId="342B1F0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75535E8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lookup ID</w:t>
      </w:r>
    </w:p>
    <w:p w14:paraId="1A5E90A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from:</w:t>
      </w:r>
    </w:p>
    <w:p w14:paraId="38E10DB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Get Requesting Employee.</w:t>
      </w:r>
    </w:p>
    <w:p w14:paraId="2CD73F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400E7AD">
          <v:rect id="_x0000_i3154" style="width:0;height:1.5pt" o:hralign="center" o:hrstd="t" o:hr="t" fillcolor="#a0a0a0" stroked="f"/>
        </w:pict>
      </w:r>
    </w:p>
    <w:p w14:paraId="589DAA2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63. Required Manager Information</w:t>
      </w:r>
    </w:p>
    <w:p w14:paraId="339694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need:</w:t>
      </w:r>
    </w:p>
    <w:p w14:paraId="32D3B01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Full Name</w:t>
      </w:r>
    </w:p>
    <w:p w14:paraId="7E17D92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Email.</w:t>
      </w:r>
    </w:p>
    <w:p w14:paraId="73F32CE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1C48795">
          <v:rect id="_x0000_i3155" style="width:0;height:1.5pt" o:hralign="center" o:hrstd="t" o:hr="t" fillcolor="#a0a0a0" stroked="f"/>
        </w:pict>
      </w:r>
    </w:p>
    <w:p w14:paraId="530E4B2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64. Manager Email Validation</w:t>
      </w:r>
    </w:p>
    <w:p w14:paraId="6665B1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 starting Approval:</w:t>
      </w:r>
    </w:p>
    <w:p w14:paraId="6650595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Check:</w:t>
      </w:r>
    </w:p>
    <w:p w14:paraId="337FAA6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Email is not blank.</w:t>
      </w:r>
    </w:p>
    <w:p w14:paraId="43B8344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 Manager record without an email cannot receive:</w:t>
      </w:r>
    </w:p>
    <w:p w14:paraId="0CBAC7B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 email-based approval.</w:t>
      </w:r>
    </w:p>
    <w:p w14:paraId="748B656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B92074A">
          <v:rect id="_x0000_i3156" style="width:0;height:1.5pt" o:hralign="center" o:hrstd="t" o:hr="t" fillcolor="#a0a0a0" stroked="f"/>
        </w:pict>
      </w:r>
    </w:p>
    <w:p w14:paraId="22BD2E2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65. Missing Manager Email</w:t>
      </w:r>
    </w:p>
    <w:p w14:paraId="4EA068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Handle similarly to:</w:t>
      </w:r>
    </w:p>
    <w:p w14:paraId="7AC2E66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Missing Manager.</w:t>
      </w:r>
    </w:p>
    <w:p w14:paraId="220DB0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Notify the appropriate support/HR owner.</w:t>
      </w:r>
    </w:p>
    <w:p w14:paraId="0236D3B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 not start an approval with:</w:t>
      </w:r>
    </w:p>
    <w:p w14:paraId="0C64E63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Blank Assigned To.</w:t>
      </w:r>
    </w:p>
    <w:p w14:paraId="15E020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C2E8982">
          <v:rect id="_x0000_i3157" style="width:0;height:1.5pt" o:hralign="center" o:hrstd="t" o:hr="t" fillcolor="#a0a0a0" stroked="f"/>
        </w:pict>
      </w:r>
    </w:p>
    <w:p w14:paraId="525537A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L — OPTIONAL MICROSOFT 365 MANAGER</w:t>
      </w:r>
    </w:p>
    <w:p w14:paraId="2A44474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66. Alternative Architecture</w:t>
      </w:r>
    </w:p>
    <w:p w14:paraId="186EAB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Day 11 introduced:</w:t>
      </w:r>
    </w:p>
    <w:p w14:paraId="68C1EF3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Office 365 Users.</w:t>
      </w:r>
    </w:p>
    <w:p w14:paraId="730270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 alternative is:</w:t>
      </w:r>
    </w:p>
    <w:p w14:paraId="3FB27E6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Email</w:t>
      </w:r>
    </w:p>
    <w:p w14:paraId="3DA6F9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49C707A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737E26A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Office 365 Users</w:t>
      </w:r>
    </w:p>
    <w:p w14:paraId="499EA8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manager (V2)</w:t>
      </w:r>
    </w:p>
    <w:p w14:paraId="66C032D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766A7FA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6EAFE9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Manager Email</w:t>
      </w:r>
    </w:p>
    <w:p w14:paraId="6DA0D0B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05E3917">
          <v:rect id="_x0000_i3158" style="width:0;height:1.5pt" o:hralign="center" o:hrstd="t" o:hr="t" fillcolor="#a0a0a0" stroked="f"/>
        </w:pict>
      </w:r>
    </w:p>
    <w:p w14:paraId="4D7409B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67. Which Should We Use?</w:t>
      </w:r>
    </w:p>
    <w:p w14:paraId="77A5C0D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today's core lab:</w:t>
      </w:r>
    </w:p>
    <w:p w14:paraId="2CE2FE2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Dataverse Employee.Manager</w:t>
      </w:r>
    </w:p>
    <w:p w14:paraId="1B3BD0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because that is our defined:</w:t>
      </w:r>
    </w:p>
    <w:p w14:paraId="60AEB4F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Approval Relationship.</w:t>
      </w:r>
    </w:p>
    <w:p w14:paraId="2961B8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9C0DA4F">
          <v:rect id="_x0000_i3159" style="width:0;height:1.5pt" o:hralign="center" o:hrstd="t" o:hr="t" fillcolor="#a0a0a0" stroked="f"/>
        </w:pict>
      </w:r>
    </w:p>
    <w:p w14:paraId="24E0C31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68. Why Not Automatically Use Microsoft 365?</w:t>
      </w:r>
    </w:p>
    <w:p w14:paraId="5DAA318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Organizational directory manager may not always equal:</w:t>
      </w:r>
    </w:p>
    <w:p w14:paraId="653B343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Approver.</w:t>
      </w:r>
    </w:p>
    <w:p w14:paraId="2B4F7EA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example:</w:t>
      </w:r>
    </w:p>
    <w:p w14:paraId="23BA572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Directory Manager</w:t>
      </w:r>
    </w:p>
    <w:p w14:paraId="3EAE83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≠</w:t>
      </w:r>
    </w:p>
    <w:p w14:paraId="480538B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HR Approval Manager</w:t>
      </w:r>
    </w:p>
    <w:p w14:paraId="0B5E45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Choose based on:</w:t>
      </w:r>
    </w:p>
    <w:p w14:paraId="3A99A11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Business rules.</w:t>
      </w:r>
    </w:p>
    <w:p w14:paraId="32C4CD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683CFF5">
          <v:rect id="_x0000_i3160" style="width:0;height:1.5pt" o:hralign="center" o:hrstd="t" o:hr="t" fillcolor="#a0a0a0" stroked="f"/>
        </w:pict>
      </w:r>
    </w:p>
    <w:p w14:paraId="430A075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M — START APPROVAL</w:t>
      </w:r>
    </w:p>
    <w:p w14:paraId="72C99E8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69. Add Approval Action</w:t>
      </w:r>
    </w:p>
    <w:p w14:paraId="3BD2904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Add:</w:t>
      </w:r>
    </w:p>
    <w:p w14:paraId="17F5F6B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Standard approvals</w:t>
      </w:r>
    </w:p>
    <w:p w14:paraId="5205CAA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action:</w:t>
      </w:r>
    </w:p>
    <w:p w14:paraId="433C472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Start and wait for an approval.</w:t>
      </w:r>
    </w:p>
    <w:p w14:paraId="7A827E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the current non-deprecated action.</w:t>
      </w:r>
    </w:p>
    <w:p w14:paraId="7B4A642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9CDC843">
          <v:rect id="_x0000_i3161" style="width:0;height:1.5pt" o:hralign="center" o:hrstd="t" o:hr="t" fillcolor="#a0a0a0" stroked="f"/>
        </w:pict>
      </w:r>
    </w:p>
    <w:p w14:paraId="6FF184C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70. Approval Type</w:t>
      </w:r>
    </w:p>
    <w:p w14:paraId="1F7FF1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Choose:</w:t>
      </w:r>
    </w:p>
    <w:p w14:paraId="0A667D6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Approve/Reject — First to respond.</w:t>
      </w:r>
    </w:p>
    <w:p w14:paraId="18E54A7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6889F82">
          <v:rect id="_x0000_i3162" style="width:0;height:1.5pt" o:hralign="center" o:hrstd="t" o:hr="t" fillcolor="#a0a0a0" stroked="f"/>
        </w:pict>
      </w:r>
    </w:p>
    <w:p w14:paraId="2F6732C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71. Assigned To</w:t>
      </w:r>
    </w:p>
    <w:p w14:paraId="25135A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72755E0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Email</w:t>
      </w:r>
    </w:p>
    <w:p w14:paraId="1BA6368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from:</w:t>
      </w:r>
    </w:p>
    <w:p w14:paraId="52867AD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Get Approving Manager.</w:t>
      </w:r>
    </w:p>
    <w:p w14:paraId="0C233A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25C3118">
          <v:rect id="_x0000_i3163" style="width:0;height:1.5pt" o:hralign="center" o:hrstd="t" o:hr="t" fillcolor="#a0a0a0" stroked="f"/>
        </w:pict>
      </w:r>
    </w:p>
    <w:p w14:paraId="3E88741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72. Title</w:t>
      </w:r>
    </w:p>
    <w:p w14:paraId="13DAF25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Example:</w:t>
      </w:r>
    </w:p>
    <w:p w14:paraId="518FFF3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Request LR-000125 — Hana Tesfaye</w:t>
      </w:r>
    </w:p>
    <w:p w14:paraId="1C3E0A3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Dynamic Content:</w:t>
      </w:r>
    </w:p>
    <w:p w14:paraId="131AACC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Request Number</w:t>
      </w:r>
    </w:p>
    <w:p w14:paraId="0163557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 Name.</w:t>
      </w:r>
    </w:p>
    <w:p w14:paraId="5AD283C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5D42AA7">
          <v:rect id="_x0000_i3164" style="width:0;height:1.5pt" o:hralign="center" o:hrstd="t" o:hr="t" fillcolor="#a0a0a0" stroked="f"/>
        </w:pict>
      </w:r>
    </w:p>
    <w:p w14:paraId="5916696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73. Good Approval Title</w:t>
      </w:r>
    </w:p>
    <w:p w14:paraId="4BD72A6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Manager should understand the request without opening the entire workflow.</w:t>
      </w:r>
    </w:p>
    <w:p w14:paraId="188286E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Good:</w:t>
      </w:r>
    </w:p>
    <w:p w14:paraId="627E7C2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Request LR-000125 — Hana Tesfaye</w:t>
      </w:r>
    </w:p>
    <w:p w14:paraId="296DA00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Poor:</w:t>
      </w:r>
    </w:p>
    <w:p w14:paraId="6DA1582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Required</w:t>
      </w:r>
    </w:p>
    <w:p w14:paraId="61BEC22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77526B3">
          <v:rect id="_x0000_i3165" style="width:0;height:1.5pt" o:hralign="center" o:hrstd="t" o:hr="t" fillcolor="#a0a0a0" stroked="f"/>
        </w:pict>
      </w:r>
    </w:p>
    <w:p w14:paraId="6E2C309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74. Approval Details</w:t>
      </w:r>
    </w:p>
    <w:p w14:paraId="3051989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Include:</w:t>
      </w:r>
    </w:p>
    <w:p w14:paraId="455834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63D648D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</w:t>
      </w:r>
    </w:p>
    <w:p w14:paraId="2EB607B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Date</w:t>
      </w:r>
    </w:p>
    <w:p w14:paraId="1852277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End Date</w:t>
      </w:r>
    </w:p>
    <w:p w14:paraId="22C08DA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Number of Days</w:t>
      </w:r>
    </w:p>
    <w:p w14:paraId="5006BA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Reason</w:t>
      </w:r>
    </w:p>
    <w:p w14:paraId="2D1F26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 Number</w:t>
      </w:r>
    </w:p>
    <w:p w14:paraId="1F15FF2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45A9FA7">
          <v:rect id="_x0000_i3166" style="width:0;height:1.5pt" o:hralign="center" o:hrstd="t" o:hr="t" fillcolor="#a0a0a0" stroked="f"/>
        </w:pict>
      </w:r>
    </w:p>
    <w:p w14:paraId="29E9790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75. Example</w:t>
      </w:r>
    </w:p>
    <w:p w14:paraId="7CD47B1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Employee: Hana Tesfaye</w:t>
      </w:r>
    </w:p>
    <w:p w14:paraId="7E83567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Request: LR-000125</w:t>
      </w:r>
    </w:p>
    <w:p w14:paraId="0F98A1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Type: Annual Leave</w:t>
      </w:r>
    </w:p>
    <w:p w14:paraId="6D745FE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Date: October 12, 2026</w:t>
      </w:r>
    </w:p>
    <w:p w14:paraId="249014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End Date: October 16, 2026</w:t>
      </w:r>
    </w:p>
    <w:p w14:paraId="4667EA0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Days: 5</w:t>
      </w:r>
    </w:p>
    <w:p w14:paraId="1B8AB5E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Reason: Family vacation</w:t>
      </w:r>
    </w:p>
    <w:p w14:paraId="3371868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2542F5E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Dynamic Content.</w:t>
      </w:r>
    </w:p>
    <w:p w14:paraId="14E0B1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3ABC8FA">
          <v:rect id="_x0000_i3167" style="width:0;height:1.5pt" o:hralign="center" o:hrstd="t" o:hr="t" fillcolor="#a0a0a0" stroked="f"/>
        </w:pict>
      </w:r>
    </w:p>
    <w:p w14:paraId="0B0E19D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76. Keep Approval Focused</w:t>
      </w:r>
    </w:p>
    <w:p w14:paraId="3702F41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 not include irrelevant fields such as:</w:t>
      </w:r>
    </w:p>
    <w:p w14:paraId="075B417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Created By GUID</w:t>
      </w:r>
    </w:p>
    <w:p w14:paraId="52EC5384" w14:textId="77777777" w:rsidR="00817F62" w:rsidRPr="00817F62" w:rsidRDefault="00817F62" w:rsidP="00817F62">
      <w:pPr>
        <w:rPr>
          <w:sz w:val="32"/>
          <w:szCs w:val="32"/>
        </w:rPr>
      </w:pPr>
    </w:p>
    <w:p w14:paraId="4F4CD98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Owning Business Unit</w:t>
      </w:r>
    </w:p>
    <w:p w14:paraId="5240E894" w14:textId="77777777" w:rsidR="00817F62" w:rsidRPr="00817F62" w:rsidRDefault="00817F62" w:rsidP="00817F62">
      <w:pPr>
        <w:rPr>
          <w:sz w:val="32"/>
          <w:szCs w:val="32"/>
        </w:rPr>
      </w:pPr>
    </w:p>
    <w:p w14:paraId="1F2750E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Modified On</w:t>
      </w:r>
    </w:p>
    <w:p w14:paraId="42569CC8" w14:textId="77777777" w:rsidR="00817F62" w:rsidRPr="00817F62" w:rsidRDefault="00817F62" w:rsidP="00817F62">
      <w:pPr>
        <w:rPr>
          <w:sz w:val="32"/>
          <w:szCs w:val="32"/>
        </w:rPr>
      </w:pPr>
    </w:p>
    <w:p w14:paraId="0FC984B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Internal IDs</w:t>
      </w:r>
    </w:p>
    <w:p w14:paraId="40F5351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needs:</w:t>
      </w:r>
    </w:p>
    <w:p w14:paraId="1A01F68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Decision information.</w:t>
      </w:r>
    </w:p>
    <w:p w14:paraId="585AEC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049C33C">
          <v:rect id="_x0000_i3168" style="width:0;height:1.5pt" o:hralign="center" o:hrstd="t" o:hr="t" fillcolor="#a0a0a0" stroked="f"/>
        </w:pict>
      </w:r>
    </w:p>
    <w:p w14:paraId="333F810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77. Approval Notifications</w:t>
      </w:r>
    </w:p>
    <w:p w14:paraId="264505D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approval action handles the standard approval request process and can notify the assigned approver according to its configured options.</w:t>
      </w:r>
    </w:p>
    <w:p w14:paraId="40FCDF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The Manager can respond through supported Microsoft approval experiences.</w:t>
      </w:r>
    </w:p>
    <w:p w14:paraId="4015CF7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8D3B946">
          <v:rect id="_x0000_i3169" style="width:0;height:1.5pt" o:hralign="center" o:hrstd="t" o:hr="t" fillcolor="#a0a0a0" stroked="f"/>
        </w:pict>
      </w:r>
    </w:p>
    <w:p w14:paraId="1FC3FB8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N — FLOW WAITS</w:t>
      </w:r>
    </w:p>
    <w:p w14:paraId="3C94CC2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78. Important Behavior</w:t>
      </w:r>
    </w:p>
    <w:p w14:paraId="336895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After:</w:t>
      </w:r>
    </w:p>
    <w:p w14:paraId="4E39B60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Start and wait for an approval</w:t>
      </w:r>
    </w:p>
    <w:p w14:paraId="17097AF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Flow pauses.</w:t>
      </w:r>
    </w:p>
    <w:p w14:paraId="61C0488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Conceptually:</w:t>
      </w:r>
    </w:p>
    <w:p w14:paraId="28AC20B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Started</w:t>
      </w:r>
    </w:p>
    <w:p w14:paraId="6E70D27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794811D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5CE0B4C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Sent</w:t>
      </w:r>
    </w:p>
    <w:p w14:paraId="33840A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6B85C45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05CB3A5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WAITING...</w:t>
      </w:r>
    </w:p>
    <w:p w14:paraId="60890C1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04A2BAD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Manager Responds</w:t>
      </w:r>
    </w:p>
    <w:p w14:paraId="71E55D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074E7F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697ACB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Continues</w:t>
      </w:r>
    </w:p>
    <w:p w14:paraId="26EBCCA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D77A299">
          <v:rect id="_x0000_i3170" style="width:0;height:1.5pt" o:hralign="center" o:hrstd="t" o:hr="t" fillcolor="#a0a0a0" stroked="f"/>
        </w:pict>
      </w:r>
    </w:p>
    <w:p w14:paraId="3F16132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79. Why This Matters</w:t>
      </w:r>
    </w:p>
    <w:p w14:paraId="4CEAAB9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Actions below the approval do not run until:</w:t>
      </w:r>
    </w:p>
    <w:p w14:paraId="61C6B96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criteria are satisfied</w:t>
      </w:r>
    </w:p>
    <w:p w14:paraId="1FC422B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 the action/run ends through timeout/cancellation/error behavior.</w:t>
      </w:r>
    </w:p>
    <w:p w14:paraId="4274FF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1A59E34">
          <v:rect id="_x0000_i3171" style="width:0;height:1.5pt" o:hralign="center" o:hrstd="t" o:hr="t" fillcolor="#a0a0a0" stroked="f"/>
        </w:pict>
      </w:r>
    </w:p>
    <w:p w14:paraId="1D8556B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O — APPROVAL OUTPUTS</w:t>
      </w:r>
    </w:p>
    <w:p w14:paraId="1F5BEFF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80. Approval Results</w:t>
      </w:r>
    </w:p>
    <w:p w14:paraId="25118F8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After response, the approval action exposes information including:</w:t>
      </w:r>
    </w:p>
    <w:p w14:paraId="2DBBFB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Outcome</w:t>
      </w:r>
    </w:p>
    <w:p w14:paraId="1FB58FBA" w14:textId="77777777" w:rsidR="00817F62" w:rsidRPr="00817F62" w:rsidRDefault="00817F62" w:rsidP="00817F62">
      <w:pPr>
        <w:rPr>
          <w:sz w:val="32"/>
          <w:szCs w:val="32"/>
        </w:rPr>
      </w:pPr>
    </w:p>
    <w:p w14:paraId="1357950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Responses</w:t>
      </w:r>
    </w:p>
    <w:p w14:paraId="21FD322B" w14:textId="77777777" w:rsidR="00817F62" w:rsidRPr="00817F62" w:rsidRDefault="00817F62" w:rsidP="00817F62">
      <w:pPr>
        <w:rPr>
          <w:sz w:val="32"/>
          <w:szCs w:val="32"/>
        </w:rPr>
      </w:pPr>
    </w:p>
    <w:p w14:paraId="097A626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Approver information</w:t>
      </w:r>
    </w:p>
    <w:p w14:paraId="371EE263" w14:textId="77777777" w:rsidR="00817F62" w:rsidRPr="00817F62" w:rsidRDefault="00817F62" w:rsidP="00817F62">
      <w:pPr>
        <w:rPr>
          <w:sz w:val="32"/>
          <w:szCs w:val="32"/>
        </w:rPr>
      </w:pPr>
    </w:p>
    <w:p w14:paraId="36DFD44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Comments</w:t>
      </w:r>
    </w:p>
    <w:p w14:paraId="43E0236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9B2E378">
          <v:rect id="_x0000_i3172" style="width:0;height:1.5pt" o:hralign="center" o:hrstd="t" o:hr="t" fillcolor="#a0a0a0" stroked="f"/>
        </w:pict>
      </w:r>
    </w:p>
    <w:p w14:paraId="08BAFE5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81. Outcome</w:t>
      </w:r>
    </w:p>
    <w:p w14:paraId="08BAF90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our approval type, Outcome will represent:</w:t>
      </w:r>
    </w:p>
    <w:p w14:paraId="07EFB98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</w:t>
      </w:r>
    </w:p>
    <w:p w14:paraId="12ADA79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or:</w:t>
      </w:r>
    </w:p>
    <w:p w14:paraId="2B0432F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Reject</w:t>
      </w:r>
    </w:p>
    <w:p w14:paraId="5B24DE8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the approval Dynamic Content.</w:t>
      </w:r>
    </w:p>
    <w:p w14:paraId="307A2AA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ECD3D5F">
          <v:rect id="_x0000_i3173" style="width:0;height:1.5pt" o:hralign="center" o:hrstd="t" o:hr="t" fillcolor="#a0a0a0" stroked="f"/>
        </w:pict>
      </w:r>
    </w:p>
    <w:p w14:paraId="59C400D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82. Comments</w:t>
      </w:r>
    </w:p>
    <w:p w14:paraId="4F6047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Manager may enter:</w:t>
      </w:r>
    </w:p>
    <w:p w14:paraId="3B97E08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Approved. Please coordinate coverage with the Finance team.</w:t>
      </w:r>
    </w:p>
    <w:p w14:paraId="4C8E01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or:</w:t>
      </w:r>
    </w:p>
    <w:p w14:paraId="7EE5E0A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Please move the dates because month-end reporting is scheduled.</w:t>
      </w:r>
    </w:p>
    <w:p w14:paraId="53E7CEC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should store this in:</w:t>
      </w:r>
    </w:p>
    <w:p w14:paraId="7EF4114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Comment.</w:t>
      </w:r>
    </w:p>
    <w:p w14:paraId="744826C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2B85574">
          <v:rect id="_x0000_i3174" style="width:0;height:1.5pt" o:hralign="center" o:hrstd="t" o:hr="t" fillcolor="#a0a0a0" stroked="f"/>
        </w:pict>
      </w:r>
    </w:p>
    <w:p w14:paraId="0F04E43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P — APPROVAL CONDITION</w:t>
      </w:r>
    </w:p>
    <w:p w14:paraId="49B484F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83. Add Condition</w:t>
      </w:r>
    </w:p>
    <w:p w14:paraId="2D5E209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After the Approval action:</w:t>
      </w:r>
    </w:p>
    <w:p w14:paraId="0F16374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Response = Approve?</w:t>
      </w:r>
    </w:p>
    <w:p w14:paraId="6253452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the approval response/outcome Dynamic Content exposed by the current designer.</w:t>
      </w:r>
    </w:p>
    <w:p w14:paraId="2F90E95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Compare against:</w:t>
      </w:r>
    </w:p>
    <w:p w14:paraId="6555B32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</w:t>
      </w:r>
    </w:p>
    <w:p w14:paraId="23C7EB7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4B32B5F">
          <v:rect id="_x0000_i3175" style="width:0;height:1.5pt" o:hralign="center" o:hrstd="t" o:hr="t" fillcolor="#a0a0a0" stroked="f"/>
        </w:pict>
      </w:r>
    </w:p>
    <w:p w14:paraId="47A1027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84. Architecture</w:t>
      </w:r>
    </w:p>
    <w:p w14:paraId="06E80E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APPROVAL</w:t>
      </w:r>
    </w:p>
    <w:p w14:paraId="0F77C5F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00F2028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5F57A33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Approve?</w:t>
      </w:r>
    </w:p>
    <w:p w14:paraId="401CB1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27C5BB8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+--+--+</w:t>
      </w:r>
    </w:p>
    <w:p w14:paraId="67B7FC0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|</w:t>
      </w:r>
    </w:p>
    <w:p w14:paraId="184BF45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YES    NO</w:t>
      </w:r>
    </w:p>
    <w:p w14:paraId="34EA04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|</w:t>
      </w:r>
    </w:p>
    <w:p w14:paraId="10C6F9B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v</w:t>
      </w:r>
    </w:p>
    <w:p w14:paraId="3C67127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 REJECTED</w:t>
      </w:r>
    </w:p>
    <w:p w14:paraId="593C140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8938206">
          <v:rect id="_x0000_i3176" style="width:0;height:1.5pt" o:hralign="center" o:hrstd="t" o:hr="t" fillcolor="#a0a0a0" stroked="f"/>
        </w:pict>
      </w:r>
    </w:p>
    <w:p w14:paraId="70DA391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85. Do Not Branch on Display Colors</w:t>
      </w:r>
    </w:p>
    <w:p w14:paraId="7ECD500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2583A4D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response data.</w:t>
      </w:r>
    </w:p>
    <w:p w14:paraId="46586C0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Never infer decision from:</w:t>
      </w:r>
    </w:p>
    <w:p w14:paraId="493630A6" w14:textId="77777777" w:rsidR="00817F62" w:rsidRPr="00817F62" w:rsidRDefault="00817F62" w:rsidP="00817F62">
      <w:pPr>
        <w:numPr>
          <w:ilvl w:val="0"/>
          <w:numId w:val="33"/>
        </w:numPr>
        <w:rPr>
          <w:sz w:val="32"/>
          <w:szCs w:val="32"/>
        </w:rPr>
      </w:pPr>
      <w:r w:rsidRPr="00817F62">
        <w:rPr>
          <w:sz w:val="32"/>
          <w:szCs w:val="32"/>
        </w:rPr>
        <w:t>Email subject</w:t>
      </w:r>
    </w:p>
    <w:p w14:paraId="3EF528CC" w14:textId="77777777" w:rsidR="00817F62" w:rsidRPr="00817F62" w:rsidRDefault="00817F62" w:rsidP="00817F62">
      <w:pPr>
        <w:numPr>
          <w:ilvl w:val="0"/>
          <w:numId w:val="33"/>
        </w:numPr>
        <w:rPr>
          <w:sz w:val="32"/>
          <w:szCs w:val="32"/>
        </w:rPr>
      </w:pPr>
      <w:r w:rsidRPr="00817F62">
        <w:rPr>
          <w:sz w:val="32"/>
          <w:szCs w:val="32"/>
        </w:rPr>
        <w:t>Notification color</w:t>
      </w:r>
    </w:p>
    <w:p w14:paraId="5E2AE171" w14:textId="77777777" w:rsidR="00817F62" w:rsidRPr="00817F62" w:rsidRDefault="00817F62" w:rsidP="00817F62">
      <w:pPr>
        <w:numPr>
          <w:ilvl w:val="0"/>
          <w:numId w:val="33"/>
        </w:numPr>
        <w:rPr>
          <w:sz w:val="32"/>
          <w:szCs w:val="32"/>
        </w:rPr>
      </w:pPr>
      <w:r w:rsidRPr="00817F62">
        <w:rPr>
          <w:sz w:val="32"/>
          <w:szCs w:val="32"/>
        </w:rPr>
        <w:t>Human-entered wording</w:t>
      </w:r>
    </w:p>
    <w:p w14:paraId="2E1782E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DF007F4">
          <v:rect id="_x0000_i3177" style="width:0;height:1.5pt" o:hralign="center" o:hrstd="t" o:hr="t" fillcolor="#a0a0a0" stroked="f"/>
        </w:pict>
      </w:r>
    </w:p>
    <w:p w14:paraId="570552A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Q — APPROVE BRANCH</w:t>
      </w:r>
    </w:p>
    <w:p w14:paraId="0241754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86. If Yes</w:t>
      </w:r>
    </w:p>
    <w:p w14:paraId="243C70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Add:</w:t>
      </w:r>
    </w:p>
    <w:p w14:paraId="3DC5B31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Dataverse — Update a row.</w:t>
      </w:r>
    </w:p>
    <w:p w14:paraId="6473FBD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Rename:</w:t>
      </w:r>
    </w:p>
    <w:p w14:paraId="5090CDA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Update Leave Request — Approved</w:t>
      </w:r>
    </w:p>
    <w:p w14:paraId="5E2D7C9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C6E0B6E">
          <v:rect id="_x0000_i3178" style="width:0;height:1.5pt" o:hralign="center" o:hrstd="t" o:hr="t" fillcolor="#a0a0a0" stroked="f"/>
        </w:pict>
      </w:r>
    </w:p>
    <w:p w14:paraId="12129F2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87. Table</w:t>
      </w:r>
    </w:p>
    <w:p w14:paraId="6F70684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Requests.</w:t>
      </w:r>
    </w:p>
    <w:p w14:paraId="465CF56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Row ID:</w:t>
      </w:r>
    </w:p>
    <w:p w14:paraId="773E940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Trigger Leave Request ID.</w:t>
      </w:r>
    </w:p>
    <w:p w14:paraId="36C1D22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4B97B77">
          <v:rect id="_x0000_i3179" style="width:0;height:1.5pt" o:hralign="center" o:hrstd="t" o:hr="t" fillcolor="#a0a0a0" stroked="f"/>
        </w:pict>
      </w:r>
    </w:p>
    <w:p w14:paraId="44A89EC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88. Set Status</w:t>
      </w:r>
    </w:p>
    <w:p w14:paraId="13DF118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</w:t>
      </w:r>
    </w:p>
    <w:p w14:paraId="6FAF4EF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AC24B7C">
          <v:rect id="_x0000_i3180" style="width:0;height:1.5pt" o:hralign="center" o:hrstd="t" o:hr="t" fillcolor="#a0a0a0" stroked="f"/>
        </w:pict>
      </w:r>
    </w:p>
    <w:p w14:paraId="3375300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89. Store Manager Comment</w:t>
      </w:r>
    </w:p>
    <w:p w14:paraId="31C11FC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58ED63A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Comment</w:t>
      </w:r>
    </w:p>
    <w:p w14:paraId="261493E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using:</w:t>
      </w:r>
    </w:p>
    <w:p w14:paraId="7E7B9C8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Responses Comments</w:t>
      </w:r>
    </w:p>
    <w:p w14:paraId="6731A29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from the approval output.</w:t>
      </w:r>
    </w:p>
    <w:p w14:paraId="76366A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AD6CA4A">
          <v:rect id="_x0000_i3181" style="width:0;height:1.5pt" o:hralign="center" o:hrstd="t" o:hr="t" fillcolor="#a0a0a0" stroked="f"/>
        </w:pict>
      </w:r>
    </w:p>
    <w:p w14:paraId="209996D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90. Store Completion Time</w:t>
      </w:r>
    </w:p>
    <w:p w14:paraId="3F3D9CC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39B4B8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Approval Completed On</w:t>
      </w:r>
    </w:p>
    <w:p w14:paraId="65195B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=</w:t>
      </w:r>
    </w:p>
    <w:p w14:paraId="18DB32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Current UTC time</w:t>
      </w:r>
    </w:p>
    <w:p w14:paraId="2C3AB93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D1B1E45">
          <v:rect id="_x0000_i3182" style="width:0;height:1.5pt" o:hralign="center" o:hrstd="t" o:hr="t" fillcolor="#a0a0a0" stroked="f"/>
        </w:pict>
      </w:r>
    </w:p>
    <w:p w14:paraId="63E0AC5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91. Store Approver</w:t>
      </w:r>
    </w:p>
    <w:p w14:paraId="3D40E1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7D074A5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Approver Email</w:t>
      </w:r>
    </w:p>
    <w:p w14:paraId="1BBC3E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=</w:t>
      </w:r>
    </w:p>
    <w:p w14:paraId="1FAC27B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responder email</w:t>
      </w:r>
    </w:p>
    <w:p w14:paraId="2A7B650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 Manager Email according to the audit requirement.</w:t>
      </w:r>
    </w:p>
    <w:p w14:paraId="5ADE979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4652F68">
          <v:rect id="_x0000_i3183" style="width:0;height:1.5pt" o:hralign="center" o:hrstd="t" o:hr="t" fillcolor="#a0a0a0" stroked="f"/>
        </w:pict>
      </w:r>
    </w:p>
    <w:p w14:paraId="2869D5C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92. Approved Result</w:t>
      </w:r>
    </w:p>
    <w:p w14:paraId="7F3B9C1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Dataverse now shows:</w:t>
      </w:r>
    </w:p>
    <w:p w14:paraId="2CE02C4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</w:t>
      </w:r>
    </w:p>
    <w:p w14:paraId="2F0F2E1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</w:t>
      </w:r>
    </w:p>
    <w:p w14:paraId="74688FE2" w14:textId="77777777" w:rsidR="00817F62" w:rsidRPr="00817F62" w:rsidRDefault="00817F62" w:rsidP="00817F62">
      <w:pPr>
        <w:rPr>
          <w:sz w:val="32"/>
          <w:szCs w:val="32"/>
        </w:rPr>
      </w:pPr>
    </w:p>
    <w:p w14:paraId="6A64B54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Requested:</w:t>
      </w:r>
    </w:p>
    <w:p w14:paraId="348B5F7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Yes</w:t>
      </w:r>
    </w:p>
    <w:p w14:paraId="61D9A5E0" w14:textId="77777777" w:rsidR="00817F62" w:rsidRPr="00817F62" w:rsidRDefault="00817F62" w:rsidP="00817F62">
      <w:pPr>
        <w:rPr>
          <w:sz w:val="32"/>
          <w:szCs w:val="32"/>
        </w:rPr>
      </w:pPr>
    </w:p>
    <w:p w14:paraId="75BD802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Started On:</w:t>
      </w:r>
    </w:p>
    <w:p w14:paraId="01EB3D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...</w:t>
      </w:r>
    </w:p>
    <w:p w14:paraId="38A61ABA" w14:textId="77777777" w:rsidR="00817F62" w:rsidRPr="00817F62" w:rsidRDefault="00817F62" w:rsidP="00817F62">
      <w:pPr>
        <w:rPr>
          <w:sz w:val="32"/>
          <w:szCs w:val="32"/>
        </w:rPr>
      </w:pPr>
    </w:p>
    <w:p w14:paraId="575C21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Approval Completed On:</w:t>
      </w:r>
    </w:p>
    <w:p w14:paraId="0487748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...</w:t>
      </w:r>
    </w:p>
    <w:p w14:paraId="5B8D43B7" w14:textId="77777777" w:rsidR="00817F62" w:rsidRPr="00817F62" w:rsidRDefault="00817F62" w:rsidP="00817F62">
      <w:pPr>
        <w:rPr>
          <w:sz w:val="32"/>
          <w:szCs w:val="32"/>
        </w:rPr>
      </w:pPr>
    </w:p>
    <w:p w14:paraId="556BAEE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Approver Email:</w:t>
      </w:r>
    </w:p>
    <w:p w14:paraId="1F22A6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manager@company.com</w:t>
      </w:r>
    </w:p>
    <w:p w14:paraId="0F49D091" w14:textId="77777777" w:rsidR="00817F62" w:rsidRPr="00817F62" w:rsidRDefault="00817F62" w:rsidP="00817F62">
      <w:pPr>
        <w:rPr>
          <w:sz w:val="32"/>
          <w:szCs w:val="32"/>
        </w:rPr>
      </w:pPr>
    </w:p>
    <w:p w14:paraId="1DD2FD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Comment:</w:t>
      </w:r>
    </w:p>
    <w:p w14:paraId="4261705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Approved. Please coordinate coverage.</w:t>
      </w:r>
    </w:p>
    <w:p w14:paraId="2F203C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8D889CF">
          <v:rect id="_x0000_i3184" style="width:0;height:1.5pt" o:hralign="center" o:hrstd="t" o:hr="t" fillcolor="#a0a0a0" stroked="f"/>
        </w:pict>
      </w:r>
    </w:p>
    <w:p w14:paraId="02CE698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R — APPROVED EMAIL</w:t>
      </w:r>
    </w:p>
    <w:p w14:paraId="43B4201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93. Add Outlook</w:t>
      </w:r>
    </w:p>
    <w:p w14:paraId="703ED77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Action:</w:t>
      </w:r>
    </w:p>
    <w:p w14:paraId="35DDA07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Send an email (V2).</w:t>
      </w:r>
    </w:p>
    <w:p w14:paraId="1260D43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Rename:</w:t>
      </w:r>
    </w:p>
    <w:p w14:paraId="27B9E83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Notify Employee — Approved</w:t>
      </w:r>
    </w:p>
    <w:p w14:paraId="220D92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62BD305">
          <v:rect id="_x0000_i3185" style="width:0;height:1.5pt" o:hralign="center" o:hrstd="t" o:hr="t" fillcolor="#a0a0a0" stroked="f"/>
        </w:pict>
      </w:r>
    </w:p>
    <w:p w14:paraId="7DA9701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94. To</w:t>
      </w:r>
    </w:p>
    <w:p w14:paraId="683DFA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2CD2DDF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Requesting Employee Email.</w:t>
      </w:r>
    </w:p>
    <w:p w14:paraId="309ABB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A4B345D">
          <v:rect id="_x0000_i3186" style="width:0;height:1.5pt" o:hralign="center" o:hrstd="t" o:hr="t" fillcolor="#a0a0a0" stroked="f"/>
        </w:pict>
      </w:r>
    </w:p>
    <w:p w14:paraId="3B219F3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95. Subject</w:t>
      </w:r>
    </w:p>
    <w:p w14:paraId="13E62BD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Example:</w:t>
      </w:r>
    </w:p>
    <w:p w14:paraId="002BD0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Leave Request LR-000125 Approved</w:t>
      </w:r>
    </w:p>
    <w:p w14:paraId="2BDD89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224D3EA">
          <v:rect id="_x0000_i3187" style="width:0;height:1.5pt" o:hralign="center" o:hrstd="t" o:hr="t" fillcolor="#a0a0a0" stroked="f"/>
        </w:pict>
      </w:r>
    </w:p>
    <w:p w14:paraId="6CF33CE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96. Body</w:t>
      </w:r>
    </w:p>
    <w:p w14:paraId="4A73EE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 structure:</w:t>
      </w:r>
    </w:p>
    <w:p w14:paraId="5C8E2E7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Hello Hana,</w:t>
      </w:r>
    </w:p>
    <w:p w14:paraId="5598D8BA" w14:textId="77777777" w:rsidR="00817F62" w:rsidRPr="00817F62" w:rsidRDefault="00817F62" w:rsidP="00817F62">
      <w:pPr>
        <w:rPr>
          <w:sz w:val="32"/>
          <w:szCs w:val="32"/>
        </w:rPr>
      </w:pPr>
    </w:p>
    <w:p w14:paraId="63BF47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Your leave request has been approved.</w:t>
      </w:r>
    </w:p>
    <w:p w14:paraId="3C2474CC" w14:textId="77777777" w:rsidR="00817F62" w:rsidRPr="00817F62" w:rsidRDefault="00817F62" w:rsidP="00817F62">
      <w:pPr>
        <w:rPr>
          <w:sz w:val="32"/>
          <w:szCs w:val="32"/>
        </w:rPr>
      </w:pPr>
    </w:p>
    <w:p w14:paraId="5DA1792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Request: LR-000125</w:t>
      </w:r>
    </w:p>
    <w:p w14:paraId="16B2564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Type: Annual Leave</w:t>
      </w:r>
    </w:p>
    <w:p w14:paraId="52A43AE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Dates: October 12–16, 2026</w:t>
      </w:r>
    </w:p>
    <w:p w14:paraId="0174A5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 Approved</w:t>
      </w:r>
    </w:p>
    <w:p w14:paraId="7305D8E8" w14:textId="77777777" w:rsidR="00817F62" w:rsidRPr="00817F62" w:rsidRDefault="00817F62" w:rsidP="00817F62">
      <w:pPr>
        <w:rPr>
          <w:sz w:val="32"/>
          <w:szCs w:val="32"/>
        </w:rPr>
      </w:pPr>
    </w:p>
    <w:p w14:paraId="425F39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comment:</w:t>
      </w:r>
    </w:p>
    <w:p w14:paraId="5A2A638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Approved. Please coordinate coverage with the Finance team.</w:t>
      </w:r>
    </w:p>
    <w:p w14:paraId="273A4CCD" w14:textId="77777777" w:rsidR="00817F62" w:rsidRPr="00817F62" w:rsidRDefault="00817F62" w:rsidP="00817F62">
      <w:pPr>
        <w:rPr>
          <w:sz w:val="32"/>
          <w:szCs w:val="32"/>
        </w:rPr>
      </w:pPr>
    </w:p>
    <w:p w14:paraId="02A124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Thank you,</w:t>
      </w:r>
    </w:p>
    <w:p w14:paraId="7B10550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HR Leave Management</w:t>
      </w:r>
    </w:p>
    <w:p w14:paraId="3C9ADB7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9E282DC">
          <v:rect id="_x0000_i3188" style="width:0;height:1.5pt" o:hralign="center" o:hrstd="t" o:hr="t" fillcolor="#a0a0a0" stroked="f"/>
        </w:pict>
      </w:r>
    </w:p>
    <w:p w14:paraId="1BE2409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S — REJECT BRANCH</w:t>
      </w:r>
    </w:p>
    <w:p w14:paraId="51D5C5D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97. If No</w:t>
      </w:r>
    </w:p>
    <w:p w14:paraId="1112A34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Add:</w:t>
      </w:r>
    </w:p>
    <w:p w14:paraId="130F28D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Dataverse — Update a row.</w:t>
      </w:r>
    </w:p>
    <w:p w14:paraId="479ED3F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Rename:</w:t>
      </w:r>
    </w:p>
    <w:p w14:paraId="3335867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Update Leave Request — Rejected</w:t>
      </w:r>
    </w:p>
    <w:p w14:paraId="27753D4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1C31D5F">
          <v:rect id="_x0000_i3189" style="width:0;height:1.5pt" o:hralign="center" o:hrstd="t" o:hr="t" fillcolor="#a0a0a0" stroked="f"/>
        </w:pict>
      </w:r>
    </w:p>
    <w:p w14:paraId="57BBCA4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98. Status</w:t>
      </w:r>
    </w:p>
    <w:p w14:paraId="5A4B82D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1DE87B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Rejected</w:t>
      </w:r>
    </w:p>
    <w:p w14:paraId="7ADBA86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54A8B20">
          <v:rect id="_x0000_i3190" style="width:0;height:1.5pt" o:hralign="center" o:hrstd="t" o:hr="t" fillcolor="#a0a0a0" stroked="f"/>
        </w:pict>
      </w:r>
    </w:p>
    <w:p w14:paraId="57D94EB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99. Manager Comment</w:t>
      </w:r>
    </w:p>
    <w:p w14:paraId="46AE8D4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316F278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Responses Comments.</w:t>
      </w:r>
    </w:p>
    <w:p w14:paraId="104D13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is particularly important for rejected requests.</w:t>
      </w:r>
    </w:p>
    <w:p w14:paraId="77F6E5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rejection without explanation can create:</w:t>
      </w:r>
    </w:p>
    <w:p w14:paraId="55C77E5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Poor employee experience.</w:t>
      </w:r>
    </w:p>
    <w:p w14:paraId="6146681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7C7F44A">
          <v:rect id="_x0000_i3191" style="width:0;height:1.5pt" o:hralign="center" o:hrstd="t" o:hr="t" fillcolor="#a0a0a0" stroked="f"/>
        </w:pict>
      </w:r>
    </w:p>
    <w:p w14:paraId="6514BCD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100. Completion Information</w:t>
      </w:r>
    </w:p>
    <w:p w14:paraId="679E10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35F46A0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Completed On</w:t>
      </w:r>
    </w:p>
    <w:p w14:paraId="7C93E90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and:</w:t>
      </w:r>
    </w:p>
    <w:p w14:paraId="515EA52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Approver Email</w:t>
      </w:r>
    </w:p>
    <w:p w14:paraId="36F1AD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just as in the Approved branch.</w:t>
      </w:r>
    </w:p>
    <w:p w14:paraId="70A6FC8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CF36E0E">
          <v:rect id="_x0000_i3192" style="width:0;height:1.5pt" o:hralign="center" o:hrstd="t" o:hr="t" fillcolor="#a0a0a0" stroked="f"/>
        </w:pict>
      </w:r>
    </w:p>
    <w:p w14:paraId="5133993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PART T — REJECTION EMAIL</w:t>
      </w:r>
    </w:p>
    <w:p w14:paraId="4388E34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101. Add Outlook</w:t>
      </w:r>
    </w:p>
    <w:p w14:paraId="758361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Rename:</w:t>
      </w:r>
    </w:p>
    <w:p w14:paraId="4C4D99D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Notify Employee — Rejected</w:t>
      </w:r>
    </w:p>
    <w:p w14:paraId="5814EA5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1D2119C">
          <v:rect id="_x0000_i3193" style="width:0;height:1.5pt" o:hralign="center" o:hrstd="t" o:hr="t" fillcolor="#a0a0a0" stroked="f"/>
        </w:pict>
      </w:r>
    </w:p>
    <w:p w14:paraId="356EB56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102. Subject</w:t>
      </w:r>
    </w:p>
    <w:p w14:paraId="73328AF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Request LR-000125 Rejected</w:t>
      </w:r>
    </w:p>
    <w:p w14:paraId="750AB97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2FA77B3">
          <v:rect id="_x0000_i3194" style="width:0;height:1.5pt" o:hralign="center" o:hrstd="t" o:hr="t" fillcolor="#a0a0a0" stroked="f"/>
        </w:pict>
      </w:r>
    </w:p>
    <w:p w14:paraId="3779F4D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103. Body</w:t>
      </w:r>
    </w:p>
    <w:p w14:paraId="5CB33B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Example:</w:t>
      </w:r>
    </w:p>
    <w:p w14:paraId="62F7706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Hello Hana,</w:t>
      </w:r>
    </w:p>
    <w:p w14:paraId="499F5743" w14:textId="77777777" w:rsidR="00817F62" w:rsidRPr="00817F62" w:rsidRDefault="00817F62" w:rsidP="00817F62">
      <w:pPr>
        <w:rPr>
          <w:sz w:val="32"/>
          <w:szCs w:val="32"/>
        </w:rPr>
      </w:pPr>
    </w:p>
    <w:p w14:paraId="00E382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Your leave request was not approved.</w:t>
      </w:r>
    </w:p>
    <w:p w14:paraId="3308B415" w14:textId="77777777" w:rsidR="00817F62" w:rsidRPr="00817F62" w:rsidRDefault="00817F62" w:rsidP="00817F62">
      <w:pPr>
        <w:rPr>
          <w:sz w:val="32"/>
          <w:szCs w:val="32"/>
        </w:rPr>
      </w:pPr>
    </w:p>
    <w:p w14:paraId="6FF1538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Request: LR-000125</w:t>
      </w:r>
    </w:p>
    <w:p w14:paraId="181D8B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Type: Annual Leave</w:t>
      </w:r>
    </w:p>
    <w:p w14:paraId="40765F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Dates: October 12–16, 2026</w:t>
      </w:r>
    </w:p>
    <w:p w14:paraId="183FFFC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 Rejected</w:t>
      </w:r>
    </w:p>
    <w:p w14:paraId="6A445007" w14:textId="77777777" w:rsidR="00817F62" w:rsidRPr="00817F62" w:rsidRDefault="00817F62" w:rsidP="00817F62">
      <w:pPr>
        <w:rPr>
          <w:sz w:val="32"/>
          <w:szCs w:val="32"/>
        </w:rPr>
      </w:pPr>
    </w:p>
    <w:p w14:paraId="59BF1B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comment:</w:t>
      </w:r>
    </w:p>
    <w:p w14:paraId="138DBF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Please move the dates because month-end reporting is scheduled.</w:t>
      </w:r>
    </w:p>
    <w:p w14:paraId="3FEF19B3" w14:textId="77777777" w:rsidR="00817F62" w:rsidRPr="00817F62" w:rsidRDefault="00817F62" w:rsidP="00817F62">
      <w:pPr>
        <w:rPr>
          <w:sz w:val="32"/>
          <w:szCs w:val="32"/>
        </w:rPr>
      </w:pPr>
    </w:p>
    <w:p w14:paraId="52B9AFE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You can review the request in the Employee Leave Management app.</w:t>
      </w:r>
    </w:p>
    <w:p w14:paraId="389D52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DCEC253">
          <v:rect id="_x0000_i3195" style="width:0;height:1.5pt" o:hralign="center" o:hrstd="t" o:hr="t" fillcolor="#a0a0a0" stroked="f"/>
        </w:pict>
      </w:r>
    </w:p>
    <w:p w14:paraId="066D646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104. Tone</w:t>
      </w:r>
    </w:p>
    <w:p w14:paraId="2DB244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Notification should communicate:</w:t>
      </w:r>
    </w:p>
    <w:p w14:paraId="2AF1FE6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Decision</w:t>
      </w:r>
    </w:p>
    <w:p w14:paraId="20B8BDF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and:</w:t>
      </w:r>
    </w:p>
    <w:p w14:paraId="6A5D31D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Useful next action.</w:t>
      </w:r>
    </w:p>
    <w:p w14:paraId="144E791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Avoid unnecessarily harsh wording such as:</w:t>
      </w:r>
    </w:p>
    <w:p w14:paraId="218791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Your request has FAILED.</w:t>
      </w:r>
    </w:p>
    <w:p w14:paraId="68E81BF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001E21D">
          <v:rect id="_x0000_i3196" style="width:0;height:1.5pt" o:hralign="center" o:hrstd="t" o:hr="t" fillcolor="#a0a0a0" stroked="f"/>
        </w:pict>
      </w:r>
    </w:p>
    <w:p w14:paraId="2B86176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U — COMPLETE FLOW</w:t>
      </w:r>
    </w:p>
    <w:p w14:paraId="523D364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105. Final Flow</w:t>
      </w:r>
    </w:p>
    <w:p w14:paraId="1158AD9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WHEN LEAVE STATUS CHANGES</w:t>
      </w:r>
    </w:p>
    <w:p w14:paraId="12086B9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|</w:t>
      </w:r>
    </w:p>
    <w:p w14:paraId="68149C1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v</w:t>
      </w:r>
    </w:p>
    <w:p w14:paraId="79B4A0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 + Approval Requested No?</w:t>
      </w:r>
    </w:p>
    <w:p w14:paraId="2187DEC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|</w:t>
      </w:r>
    </w:p>
    <w:p w14:paraId="74799F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+---+---+</w:t>
      </w:r>
    </w:p>
    <w:p w14:paraId="78F467D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       |</w:t>
      </w:r>
    </w:p>
    <w:p w14:paraId="533FAFF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NO      YES</w:t>
      </w:r>
    </w:p>
    <w:p w14:paraId="4D4D837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   |       |</w:t>
      </w:r>
    </w:p>
    <w:p w14:paraId="31BA7B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END      v</w:t>
      </w:r>
    </w:p>
    <w:p w14:paraId="5A2FFB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MARK APPROVAL REQUESTED</w:t>
      </w:r>
    </w:p>
    <w:p w14:paraId="7DCE3CE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SET PENDING APPROVAL</w:t>
      </w:r>
    </w:p>
    <w:p w14:paraId="6C03206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|</w:t>
      </w:r>
    </w:p>
    <w:p w14:paraId="4EFE784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v</w:t>
      </w:r>
    </w:p>
    <w:p w14:paraId="13589D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GET EMPLOYEE</w:t>
      </w:r>
    </w:p>
    <w:p w14:paraId="49A888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|</w:t>
      </w:r>
    </w:p>
    <w:p w14:paraId="618752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v</w:t>
      </w:r>
    </w:p>
    <w:p w14:paraId="1F61F3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MANAGER EXISTS?</w:t>
      </w:r>
    </w:p>
    <w:p w14:paraId="0BC117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/       \</w:t>
      </w:r>
    </w:p>
    <w:p w14:paraId="09B1C9A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NO         YES</w:t>
      </w:r>
    </w:p>
    <w:p w14:paraId="0492CDF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|           |</w:t>
      </w:r>
    </w:p>
    <w:p w14:paraId="0EF32C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v           v</w:t>
      </w:r>
    </w:p>
    <w:p w14:paraId="2207D2C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HANDLE ERROR    GET MANAGER</w:t>
      </w:r>
    </w:p>
    <w:p w14:paraId="212E1C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|</w:t>
      </w:r>
    </w:p>
    <w:p w14:paraId="00F9A67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v</w:t>
      </w:r>
    </w:p>
    <w:p w14:paraId="04739E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EMAIL EXISTS?</w:t>
      </w:r>
    </w:p>
    <w:p w14:paraId="6286711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/       \</w:t>
      </w:r>
    </w:p>
    <w:p w14:paraId="5AAC820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NO         YES</w:t>
      </w:r>
    </w:p>
    <w:p w14:paraId="27055A3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|           |</w:t>
      </w:r>
    </w:p>
    <w:p w14:paraId="13633D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v           v</w:t>
      </w:r>
    </w:p>
    <w:p w14:paraId="6138A76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      HANDLE ERROR   START AND</w:t>
      </w:r>
    </w:p>
    <w:p w14:paraId="557B4A0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WAIT FOR</w:t>
      </w:r>
    </w:p>
    <w:p w14:paraId="75D4A5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APPROVAL</w:t>
      </w:r>
    </w:p>
    <w:p w14:paraId="79E0AB8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    |</w:t>
      </w:r>
    </w:p>
    <w:p w14:paraId="3B20493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 +--+--+</w:t>
      </w:r>
    </w:p>
    <w:p w14:paraId="60A54BE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 |     |</w:t>
      </w:r>
    </w:p>
    <w:p w14:paraId="405D81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APPROVE REJECT</w:t>
      </w:r>
    </w:p>
    <w:p w14:paraId="5E42FD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 |     |</w:t>
      </w:r>
    </w:p>
    <w:p w14:paraId="4B1100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 v     v</w:t>
      </w:r>
    </w:p>
    <w:p w14:paraId="66553D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UPDATE UPDATE</w:t>
      </w:r>
    </w:p>
    <w:p w14:paraId="6F2A187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 |     |</w:t>
      </w:r>
    </w:p>
    <w:p w14:paraId="3CF951F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  v     v</w:t>
      </w:r>
    </w:p>
    <w:p w14:paraId="43C953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             EMAIL EMAIL</w:t>
      </w:r>
    </w:p>
    <w:p w14:paraId="1D9EFE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34C5BF6">
          <v:rect id="_x0000_i3197" style="width:0;height:1.5pt" o:hralign="center" o:hrstd="t" o:hr="t" fillcolor="#a0a0a0" stroked="f"/>
        </w:pict>
      </w:r>
    </w:p>
    <w:p w14:paraId="779E5FA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V — IMPORTANT ORDERING IMPROVEMENT</w:t>
      </w:r>
    </w:p>
    <w:p w14:paraId="11C8C48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106. Manager Validation Before Pending</w:t>
      </w:r>
    </w:p>
    <w:p w14:paraId="5E28BC9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stronger version can retrieve and validate:</w:t>
      </w:r>
    </w:p>
    <w:p w14:paraId="5BD7101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 and Manager</w:t>
      </w:r>
    </w:p>
    <w:p w14:paraId="6491478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 setting:</w:t>
      </w:r>
    </w:p>
    <w:p w14:paraId="3470F11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Pending Approval.</w:t>
      </w:r>
    </w:p>
    <w:p w14:paraId="6BDDAE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avoids temporarily showing Pending when no Manager exists.</w:t>
      </w:r>
    </w:p>
    <w:p w14:paraId="328CED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Recommended logical order:</w:t>
      </w:r>
    </w:p>
    <w:p w14:paraId="638AB4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Validate submission</w:t>
      </w:r>
    </w:p>
    <w:p w14:paraId="5B4C96F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244816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7C87F97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Get Employee</w:t>
      </w:r>
    </w:p>
    <w:p w14:paraId="077A35C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766CF9C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4DB6A71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Validate Manager</w:t>
      </w:r>
    </w:p>
    <w:p w14:paraId="733459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3A679A6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339BEAE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Claim approval</w:t>
      </w:r>
    </w:p>
    <w:p w14:paraId="7F8EF58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2A6D5D6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40A54F4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 Pending Approval</w:t>
      </w:r>
    </w:p>
    <w:p w14:paraId="20DE166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030D4FB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30B72BF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Approval</w:t>
      </w:r>
    </w:p>
    <w:p w14:paraId="7E1D92F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this ordering for:</w:t>
      </w:r>
    </w:p>
    <w:p w14:paraId="4F9B28F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Final lab submission.</w:t>
      </w:r>
    </w:p>
    <w:p w14:paraId="0E7EE6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370B5A5">
          <v:rect id="_x0000_i3198" style="width:0;height:1.5pt" o:hralign="center" o:hrstd="t" o:hr="t" fillcolor="#a0a0a0" stroked="f"/>
        </w:pict>
      </w:r>
    </w:p>
    <w:p w14:paraId="3568BE8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W — DUPLICATE APPROVAL PROTECTION</w:t>
      </w:r>
    </w:p>
    <w:p w14:paraId="0E62378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107. Scenario</w:t>
      </w:r>
    </w:p>
    <w:p w14:paraId="68F8305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Employee double-clicks:</w:t>
      </w:r>
    </w:p>
    <w:p w14:paraId="1464848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Submit for Approval.</w:t>
      </w:r>
    </w:p>
    <w:p w14:paraId="6F3DFF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 another integration performs:</w:t>
      </w:r>
    </w:p>
    <w:p w14:paraId="387E8E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Submitted</w:t>
      </w:r>
    </w:p>
    <w:p w14:paraId="6A20A69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again.</w:t>
      </w:r>
    </w:p>
    <w:p w14:paraId="01A2E3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Without protection:</w:t>
      </w:r>
    </w:p>
    <w:p w14:paraId="60F2927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Duplicate Approvals.</w:t>
      </w:r>
    </w:p>
    <w:p w14:paraId="54E993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5F56D81">
          <v:rect id="_x0000_i3199" style="width:0;height:1.5pt" o:hralign="center" o:hrstd="t" o:hr="t" fillcolor="#a0a0a0" stroked="f"/>
        </w:pict>
      </w:r>
    </w:p>
    <w:p w14:paraId="1FCDA57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108. Guard</w:t>
      </w:r>
    </w:p>
    <w:p w14:paraId="2F51B70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 approval:</w:t>
      </w:r>
    </w:p>
    <w:p w14:paraId="6CE63CA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No?</w:t>
      </w:r>
    </w:p>
    <w:p w14:paraId="57B1178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Only:</w:t>
      </w:r>
    </w:p>
    <w:p w14:paraId="3FE14A1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Yes</w:t>
      </w:r>
    </w:p>
    <w:p w14:paraId="40E38A2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continues.</w:t>
      </w:r>
    </w:p>
    <w:p w14:paraId="7438C0E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376E3A6">
          <v:rect id="_x0000_i3200" style="width:0;height:1.5pt" o:hralign="center" o:hrstd="t" o:hr="t" fillcolor="#a0a0a0" stroked="f"/>
        </w:pict>
      </w:r>
    </w:p>
    <w:p w14:paraId="404E497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109. Then Claim</w:t>
      </w:r>
    </w:p>
    <w:p w14:paraId="166566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Set:</w:t>
      </w:r>
    </w:p>
    <w:p w14:paraId="4B2290C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0819571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before:</w:t>
      </w:r>
    </w:p>
    <w:p w14:paraId="4F2F190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Creating the approval.</w:t>
      </w:r>
    </w:p>
    <w:p w14:paraId="5CDFC4D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30845D2">
          <v:rect id="_x0000_i3201" style="width:0;height:1.5pt" o:hralign="center" o:hrstd="t" o:hr="t" fillcolor="#a0a0a0" stroked="f"/>
        </w:pict>
      </w:r>
    </w:p>
    <w:p w14:paraId="0F8F0E6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110. Why Call This a Claim?</w:t>
      </w:r>
    </w:p>
    <w:p w14:paraId="7E2926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The Flow is effectively saying:</w:t>
      </w:r>
    </w:p>
    <w:p w14:paraId="0BB3A0E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request is now being handled by an approval process.</w:t>
      </w:r>
    </w:p>
    <w:p w14:paraId="0530831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Future trigger events see:</w:t>
      </w:r>
    </w:p>
    <w:p w14:paraId="312162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68D9C45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 stop.</w:t>
      </w:r>
    </w:p>
    <w:p w14:paraId="054F4A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F6B866B">
          <v:rect id="_x0000_i3202" style="width:0;height:1.5pt" o:hralign="center" o:hrstd="t" o:hr="t" fillcolor="#a0a0a0" stroked="f"/>
        </w:pict>
      </w:r>
    </w:p>
    <w:p w14:paraId="4DE7103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111. Reset on Pre-Approval Failure</w:t>
      </w:r>
    </w:p>
    <w:p w14:paraId="3466C9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Manager cannot be identified before Approval is created:</w:t>
      </w:r>
    </w:p>
    <w:p w14:paraId="664A4F8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Reset:</w:t>
      </w:r>
    </w:p>
    <w:p w14:paraId="4BDB0F8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</w:t>
      </w:r>
    </w:p>
    <w:p w14:paraId="2DF0253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so an administrator can fix the data and:</w:t>
      </w:r>
    </w:p>
    <w:p w14:paraId="70D12B3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Retry.</w:t>
      </w:r>
    </w:p>
    <w:p w14:paraId="2372B9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B109DBF">
          <v:rect id="_x0000_i3203" style="width:0;height:1.5pt" o:hralign="center" o:hrstd="t" o:hr="t" fillcolor="#a0a0a0" stroked="f"/>
        </w:pict>
      </w:r>
    </w:p>
    <w:p w14:paraId="034B5CE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112. Do Not Reset After Rejection</w:t>
      </w:r>
    </w:p>
    <w:p w14:paraId="7D37BEF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Rejected approval is:</w:t>
      </w:r>
    </w:p>
    <w:p w14:paraId="5EA5FAA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Successfully completed business processing.</w:t>
      </w:r>
    </w:p>
    <w:p w14:paraId="208D98E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Keep:</w:t>
      </w:r>
    </w:p>
    <w:p w14:paraId="732EE32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68CC385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because an Approval genuinely occurred.</w:t>
      </w:r>
    </w:p>
    <w:p w14:paraId="7D9A22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7809149">
          <v:rect id="_x0000_i3204" style="width:0;height:1.5pt" o:hralign="center" o:hrstd="t" o:hr="t" fillcolor="#a0a0a0" stroked="f"/>
        </w:pict>
      </w:r>
    </w:p>
    <w:p w14:paraId="1D38808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X — SUBMISSION STATE MACHINE</w:t>
      </w:r>
    </w:p>
    <w:p w14:paraId="1BA6B76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113. State Model</w:t>
      </w:r>
    </w:p>
    <w:p w14:paraId="65D6720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DRAFT</w:t>
      </w:r>
    </w:p>
    <w:p w14:paraId="6EE2978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</w:t>
      </w:r>
    </w:p>
    <w:p w14:paraId="05DB9C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 Submit</w:t>
      </w:r>
    </w:p>
    <w:p w14:paraId="5514F27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v</w:t>
      </w:r>
    </w:p>
    <w:p w14:paraId="1FA632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45F769B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</w:t>
      </w:r>
    </w:p>
    <w:p w14:paraId="3FA0694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 Approval Started</w:t>
      </w:r>
    </w:p>
    <w:p w14:paraId="07F2A42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v</w:t>
      </w:r>
    </w:p>
    <w:p w14:paraId="029129B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15FA236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</w:t>
      </w:r>
    </w:p>
    <w:p w14:paraId="382C08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+------+------+</w:t>
      </w:r>
    </w:p>
    <w:p w14:paraId="0C4258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        |</w:t>
      </w:r>
    </w:p>
    <w:p w14:paraId="6857670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        v</w:t>
      </w:r>
    </w:p>
    <w:p w14:paraId="7C1779F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    REJECTED</w:t>
      </w:r>
    </w:p>
    <w:p w14:paraId="2BAEC21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Optional:</w:t>
      </w:r>
    </w:p>
    <w:p w14:paraId="6A58993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Draft</w:t>
      </w:r>
    </w:p>
    <w:p w14:paraId="63FB8B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</w:t>
      </w:r>
    </w:p>
    <w:p w14:paraId="4420E5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v</w:t>
      </w:r>
    </w:p>
    <w:p w14:paraId="3D1A30E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Cancelled</w:t>
      </w:r>
    </w:p>
    <w:p w14:paraId="30D376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and:</w:t>
      </w:r>
    </w:p>
    <w:p w14:paraId="3B6759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Submitted/Pending</w:t>
      </w:r>
    </w:p>
    <w:p w14:paraId="06DEA67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|</w:t>
      </w:r>
    </w:p>
    <w:p w14:paraId="26A493A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v</w:t>
      </w:r>
    </w:p>
    <w:p w14:paraId="12C1032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Cancelled</w:t>
      </w:r>
    </w:p>
    <w:p w14:paraId="11A38D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according to policy.</w:t>
      </w:r>
    </w:p>
    <w:p w14:paraId="4A856FA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A5282C0">
          <v:rect id="_x0000_i3205" style="width:0;height:1.5pt" o:hralign="center" o:hrstd="t" o:hr="t" fillcolor="#a0a0a0" stroked="f"/>
        </w:pict>
      </w:r>
    </w:p>
    <w:p w14:paraId="7C19783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114. Why State Machines Matter</w:t>
      </w:r>
    </w:p>
    <w:p w14:paraId="7825BD4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Automation should know:</w:t>
      </w:r>
    </w:p>
    <w:p w14:paraId="5ADC45C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Which transitions are valid.</w:t>
      </w:r>
    </w:p>
    <w:p w14:paraId="4F6CF70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example:</w:t>
      </w:r>
    </w:p>
    <w:p w14:paraId="224D68F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</w:t>
      </w:r>
    </w:p>
    <w:p w14:paraId="0EC07FA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Pending Approval</w:t>
      </w:r>
    </w:p>
    <w:p w14:paraId="09EE252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should not happen casually.</w:t>
      </w:r>
    </w:p>
    <w:p w14:paraId="101409D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A6EC282">
          <v:rect id="_x0000_i3206" style="width:0;height:1.5pt" o:hralign="center" o:hrstd="t" o:hr="t" fillcolor="#a0a0a0" stroked="f"/>
        </w:pict>
      </w:r>
    </w:p>
    <w:p w14:paraId="6BCA00D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Y — APPROVAL COMMENTS</w:t>
      </w:r>
    </w:p>
    <w:p w14:paraId="3F8F882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115. Comments Are Business Data</w:t>
      </w:r>
    </w:p>
    <w:p w14:paraId="0068369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 should be stored in:</w:t>
      </w:r>
    </w:p>
    <w:p w14:paraId="3902E53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Request.</w:t>
      </w:r>
    </w:p>
    <w:p w14:paraId="3F206F2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Why?</w:t>
      </w:r>
    </w:p>
    <w:p w14:paraId="5A563E2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only stored inside the approval record:</w:t>
      </w:r>
    </w:p>
    <w:p w14:paraId="399A72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employee/HR application may not easily display:</w:t>
      </w:r>
    </w:p>
    <w:p w14:paraId="75388A8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The business explanation.</w:t>
      </w:r>
    </w:p>
    <w:p w14:paraId="1527240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628EF5C">
          <v:rect id="_x0000_i3207" style="width:0;height:1.5pt" o:hralign="center" o:hrstd="t" o:hr="t" fillcolor="#a0a0a0" stroked="f"/>
        </w:pict>
      </w:r>
    </w:p>
    <w:p w14:paraId="199CEE7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116. Approved Example</w:t>
      </w:r>
    </w:p>
    <w:p w14:paraId="347421B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Approved — ensure month-end coverage is arranged.</w:t>
      </w:r>
    </w:p>
    <w:p w14:paraId="663F54C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B73791B">
          <v:rect id="_x0000_i3208" style="width:0;height:1.5pt" o:hralign="center" o:hrstd="t" o:hr="t" fillcolor="#a0a0a0" stroked="f"/>
        </w:pict>
      </w:r>
    </w:p>
    <w:p w14:paraId="26A55A6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117. Rejected Example</w:t>
      </w:r>
    </w:p>
    <w:p w14:paraId="308AB72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requested dates conflict with the annual audit. Please submit alternative dates.</w:t>
      </w:r>
    </w:p>
    <w:p w14:paraId="54A220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7F9F518">
          <v:rect id="_x0000_i3209" style="width:0;height:1.5pt" o:hralign="center" o:hrstd="t" o:hr="t" fillcolor="#a0a0a0" stroked="f"/>
        </w:pict>
      </w:r>
    </w:p>
    <w:p w14:paraId="6ABDF37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118. Blank Comments</w:t>
      </w:r>
    </w:p>
    <w:p w14:paraId="143270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Approver might provide:</w:t>
      </w:r>
    </w:p>
    <w:p w14:paraId="6E0FEF0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 comment.</w:t>
      </w:r>
    </w:p>
    <w:p w14:paraId="7451827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an appropriate fallback in employee UI:</w:t>
      </w:r>
    </w:p>
    <w:p w14:paraId="7606B53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 manager comment was provided.</w:t>
      </w:r>
    </w:p>
    <w:p w14:paraId="7A6302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B3C9653">
          <v:rect id="_x0000_i3210" style="width:0;height:1.5pt" o:hralign="center" o:hrstd="t" o:hr="t" fillcolor="#a0a0a0" stroked="f"/>
        </w:pict>
      </w:r>
    </w:p>
    <w:p w14:paraId="436E799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Z — APPROVAL RUN HISTORY</w:t>
      </w:r>
    </w:p>
    <w:p w14:paraId="003C567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119. Before Response</w:t>
      </w:r>
    </w:p>
    <w:p w14:paraId="25CE430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Run History may show:</w:t>
      </w:r>
    </w:p>
    <w:p w14:paraId="74EDA8D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Trigger</w:t>
      </w:r>
    </w:p>
    <w:p w14:paraId="5C7478F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Get Employee</w:t>
      </w:r>
    </w:p>
    <w:p w14:paraId="7B522CB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Get Manager</w:t>
      </w:r>
    </w:p>
    <w:p w14:paraId="1A8977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Update Pending</w:t>
      </w:r>
    </w:p>
    <w:p w14:paraId="26BF93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Emoji" w:hAnsi="Segoe UI Emoji" w:cs="Segoe UI Emoji"/>
          <w:sz w:val="32"/>
          <w:szCs w:val="32"/>
        </w:rPr>
        <w:t>⏳</w:t>
      </w:r>
      <w:r w:rsidRPr="00817F62">
        <w:rPr>
          <w:sz w:val="32"/>
          <w:szCs w:val="32"/>
        </w:rPr>
        <w:t xml:space="preserve"> Start and wait for an approval</w:t>
      </w:r>
    </w:p>
    <w:p w14:paraId="1E8806C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Flow isn't broken.</w:t>
      </w:r>
    </w:p>
    <w:p w14:paraId="6377F67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It is:</w:t>
      </w:r>
    </w:p>
    <w:p w14:paraId="0C3864E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Waiting for human input.</w:t>
      </w:r>
    </w:p>
    <w:p w14:paraId="6A844BB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E5FCAB0">
          <v:rect id="_x0000_i3211" style="width:0;height:1.5pt" o:hralign="center" o:hrstd="t" o:hr="t" fillcolor="#a0a0a0" stroked="f"/>
        </w:pict>
      </w:r>
    </w:p>
    <w:p w14:paraId="705A464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120. After Approval</w:t>
      </w:r>
    </w:p>
    <w:p w14:paraId="52463F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Example:</w:t>
      </w:r>
    </w:p>
    <w:p w14:paraId="6BFCE0C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Trigger</w:t>
      </w:r>
    </w:p>
    <w:p w14:paraId="5F48803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Get Employee</w:t>
      </w:r>
    </w:p>
    <w:p w14:paraId="7B6ADDB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Get Manager</w:t>
      </w:r>
    </w:p>
    <w:p w14:paraId="4DC7E63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Update Pending</w:t>
      </w:r>
    </w:p>
    <w:p w14:paraId="08D7528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</w:t>
      </w:r>
    </w:p>
    <w:p w14:paraId="4784CAC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Condition</w:t>
      </w:r>
    </w:p>
    <w:p w14:paraId="4C63D2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Update Approved</w:t>
      </w:r>
    </w:p>
    <w:p w14:paraId="2C89273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Notify Employee</w:t>
      </w:r>
    </w:p>
    <w:p w14:paraId="24B2AAD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BEFA84A">
          <v:rect id="_x0000_i3212" style="width:0;height:1.5pt" o:hralign="center" o:hrstd="t" o:hr="t" fillcolor="#a0a0a0" stroked="f"/>
        </w:pict>
      </w:r>
    </w:p>
    <w:p w14:paraId="7550107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121. Rejected Run</w:t>
      </w:r>
    </w:p>
    <w:p w14:paraId="1B942E0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</w:t>
      </w:r>
    </w:p>
    <w:p w14:paraId="1EB5733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Condition</w:t>
      </w:r>
    </w:p>
    <w:p w14:paraId="3211EE2E" w14:textId="77777777" w:rsidR="00817F62" w:rsidRPr="00817F62" w:rsidRDefault="00817F62" w:rsidP="00817F62">
      <w:pPr>
        <w:rPr>
          <w:sz w:val="32"/>
          <w:szCs w:val="32"/>
        </w:rPr>
      </w:pPr>
    </w:p>
    <w:p w14:paraId="74EB35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Yes:</w:t>
      </w:r>
    </w:p>
    <w:p w14:paraId="7E6E55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Skipped</w:t>
      </w:r>
    </w:p>
    <w:p w14:paraId="69CCDF6B" w14:textId="77777777" w:rsidR="00817F62" w:rsidRPr="00817F62" w:rsidRDefault="00817F62" w:rsidP="00817F62">
      <w:pPr>
        <w:rPr>
          <w:sz w:val="32"/>
          <w:szCs w:val="32"/>
        </w:rPr>
      </w:pPr>
    </w:p>
    <w:p w14:paraId="73A3EC9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If No:</w:t>
      </w:r>
    </w:p>
    <w:p w14:paraId="72B8BCE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Update Rejected</w:t>
      </w:r>
    </w:p>
    <w:p w14:paraId="343354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Notify Employee</w:t>
      </w:r>
    </w:p>
    <w:p w14:paraId="304B7A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Skipped Approved actions are:</w:t>
      </w:r>
    </w:p>
    <w:p w14:paraId="5AAC2BE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Expected.</w:t>
      </w:r>
    </w:p>
    <w:p w14:paraId="1A1C5C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417FD84">
          <v:rect id="_x0000_i3213" style="width:0;height:1.5pt" o:hralign="center" o:hrstd="t" o:hr="t" fillcolor="#a0a0a0" stroked="f"/>
        </w:pict>
      </w:r>
    </w:p>
    <w:p w14:paraId="4D09642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AA — APPROVAL TEST 1</w:t>
      </w:r>
    </w:p>
    <w:p w14:paraId="7C54B17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122. Create Draft</w:t>
      </w:r>
    </w:p>
    <w:p w14:paraId="5828248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 a valid Leave Request.</w:t>
      </w:r>
    </w:p>
    <w:p w14:paraId="170D246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Expected:</w:t>
      </w:r>
    </w:p>
    <w:p w14:paraId="6E3B79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Draft</w:t>
      </w:r>
    </w:p>
    <w:p w14:paraId="7AA9B45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</w:t>
      </w:r>
    </w:p>
    <w:p w14:paraId="5B7997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 Approval should exist yet.</w:t>
      </w:r>
    </w:p>
    <w:p w14:paraId="62AD2E8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7659AAE">
          <v:rect id="_x0000_i3214" style="width:0;height:1.5pt" o:hralign="center" o:hrstd="t" o:hr="t" fillcolor="#a0a0a0" stroked="f"/>
        </w:pict>
      </w:r>
    </w:p>
    <w:p w14:paraId="28DE993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123. Submit</w:t>
      </w:r>
    </w:p>
    <w:p w14:paraId="7EA847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Select:</w:t>
      </w:r>
    </w:p>
    <w:p w14:paraId="18CC74D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Submit for Approval.</w:t>
      </w:r>
    </w:p>
    <w:p w14:paraId="76AA0BB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Expected:</w:t>
      </w:r>
    </w:p>
    <w:p w14:paraId="7490D94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</w:t>
      </w:r>
    </w:p>
    <w:p w14:paraId="73ED4D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71B732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starts.</w:t>
      </w:r>
    </w:p>
    <w:p w14:paraId="1C0B1A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5FEBC400">
          <v:rect id="_x0000_i3215" style="width:0;height:1.5pt" o:hralign="center" o:hrstd="t" o:hr="t" fillcolor="#a0a0a0" stroked="f"/>
        </w:pict>
      </w:r>
    </w:p>
    <w:p w14:paraId="710058A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124. Flow Processing</w:t>
      </w:r>
    </w:p>
    <w:p w14:paraId="3555CE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Expected shortly after processing:</w:t>
      </w:r>
    </w:p>
    <w:p w14:paraId="37ECF5B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</w:t>
      </w:r>
    </w:p>
    <w:p w14:paraId="189BE8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303E6FC4" w14:textId="77777777" w:rsidR="00817F62" w:rsidRPr="00817F62" w:rsidRDefault="00817F62" w:rsidP="00817F62">
      <w:pPr>
        <w:rPr>
          <w:sz w:val="32"/>
          <w:szCs w:val="32"/>
        </w:rPr>
      </w:pPr>
    </w:p>
    <w:p w14:paraId="665278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Requested:</w:t>
      </w:r>
    </w:p>
    <w:p w14:paraId="04EAD52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Yes</w:t>
      </w:r>
    </w:p>
    <w:p w14:paraId="40007ED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2CB1614">
          <v:rect id="_x0000_i3216" style="width:0;height:1.5pt" o:hralign="center" o:hrstd="t" o:hr="t" fillcolor="#a0a0a0" stroked="f"/>
        </w:pict>
      </w:r>
    </w:p>
    <w:p w14:paraId="6E0E6B4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125. Manager Experience</w:t>
      </w:r>
    </w:p>
    <w:p w14:paraId="3A372C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receives:</w:t>
      </w:r>
    </w:p>
    <w:p w14:paraId="71A3FE6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Request.</w:t>
      </w:r>
    </w:p>
    <w:p w14:paraId="3B643D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Verify:</w:t>
      </w:r>
    </w:p>
    <w:p w14:paraId="0F911C6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</w:t>
      </w:r>
    </w:p>
    <w:p w14:paraId="4CFA617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Type</w:t>
      </w:r>
    </w:p>
    <w:p w14:paraId="3C7932B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Dates</w:t>
      </w:r>
    </w:p>
    <w:p w14:paraId="109AC02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Days</w:t>
      </w:r>
    </w:p>
    <w:p w14:paraId="1BCADB8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Reason.</w:t>
      </w:r>
    </w:p>
    <w:p w14:paraId="5053D2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41AF48C">
          <v:rect id="_x0000_i3217" style="width:0;height:1.5pt" o:hralign="center" o:hrstd="t" o:hr="t" fillcolor="#a0a0a0" stroked="f"/>
        </w:pict>
      </w:r>
    </w:p>
    <w:p w14:paraId="3AB7F08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126. Approve</w:t>
      </w:r>
    </w:p>
    <w:p w14:paraId="3D92232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selects:</w:t>
      </w:r>
    </w:p>
    <w:p w14:paraId="2A5AB7E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Approve.</w:t>
      </w:r>
    </w:p>
    <w:p w14:paraId="754CF5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Enter comment:</w:t>
      </w:r>
    </w:p>
    <w:p w14:paraId="2464A3E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 for the requested dates.</w:t>
      </w:r>
    </w:p>
    <w:p w14:paraId="43F1396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924A5A8">
          <v:rect id="_x0000_i3218" style="width:0;height:1.5pt" o:hralign="center" o:hrstd="t" o:hr="t" fillcolor="#a0a0a0" stroked="f"/>
        </w:pict>
      </w:r>
    </w:p>
    <w:p w14:paraId="1832EAE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127. Expected Dataverse</w:t>
      </w:r>
    </w:p>
    <w:p w14:paraId="746A36E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</w:t>
      </w:r>
    </w:p>
    <w:p w14:paraId="29C9CC8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</w:t>
      </w:r>
    </w:p>
    <w:p w14:paraId="3DB769DF" w14:textId="77777777" w:rsidR="00817F62" w:rsidRPr="00817F62" w:rsidRDefault="00817F62" w:rsidP="00817F62">
      <w:pPr>
        <w:rPr>
          <w:sz w:val="32"/>
          <w:szCs w:val="32"/>
        </w:rPr>
      </w:pPr>
    </w:p>
    <w:p w14:paraId="406577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Comment:</w:t>
      </w:r>
    </w:p>
    <w:p w14:paraId="0F9D2A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 for the requested dates.</w:t>
      </w:r>
    </w:p>
    <w:p w14:paraId="1B7CA578" w14:textId="77777777" w:rsidR="00817F62" w:rsidRPr="00817F62" w:rsidRDefault="00817F62" w:rsidP="00817F62">
      <w:pPr>
        <w:rPr>
          <w:sz w:val="32"/>
          <w:szCs w:val="32"/>
        </w:rPr>
      </w:pPr>
    </w:p>
    <w:p w14:paraId="17E4B12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Completed On:</w:t>
      </w:r>
    </w:p>
    <w:p w14:paraId="3B6D06B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Populated</w:t>
      </w:r>
    </w:p>
    <w:p w14:paraId="60A7D41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DF3EF2E">
          <v:rect id="_x0000_i3219" style="width:0;height:1.5pt" o:hralign="center" o:hrstd="t" o:hr="t" fillcolor="#a0a0a0" stroked="f"/>
        </w:pict>
      </w:r>
    </w:p>
    <w:p w14:paraId="217FDA2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128. Expected Employee</w:t>
      </w:r>
    </w:p>
    <w:p w14:paraId="40E20B8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receives:</w:t>
      </w:r>
    </w:p>
    <w:p w14:paraId="3AE0F45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Approved notification.</w:t>
      </w:r>
    </w:p>
    <w:p w14:paraId="630A6D3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Canvas App displays:</w:t>
      </w:r>
    </w:p>
    <w:p w14:paraId="220CDF5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</w:t>
      </w:r>
    </w:p>
    <w:p w14:paraId="62E149A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22B86B0">
          <v:rect id="_x0000_i3220" style="width:0;height:1.5pt" o:hralign="center" o:hrstd="t" o:hr="t" fillcolor="#a0a0a0" stroked="f"/>
        </w:pict>
      </w:r>
    </w:p>
    <w:p w14:paraId="77D349D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AB — APPROVAL TEST 2</w:t>
      </w:r>
    </w:p>
    <w:p w14:paraId="7FC54D9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129. Create Another Draft</w:t>
      </w:r>
    </w:p>
    <w:p w14:paraId="4F3F985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 a second Leave Request.</w:t>
      </w:r>
    </w:p>
    <w:p w14:paraId="55C50C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4ADAD2A5">
          <v:rect id="_x0000_i3221" style="width:0;height:1.5pt" o:hralign="center" o:hrstd="t" o:hr="t" fillcolor="#a0a0a0" stroked="f"/>
        </w:pict>
      </w:r>
    </w:p>
    <w:p w14:paraId="0374567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130. Manager Response</w:t>
      </w:r>
    </w:p>
    <w:p w14:paraId="2124AFF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Select:</w:t>
      </w:r>
    </w:p>
    <w:p w14:paraId="177FC08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Reject.</w:t>
      </w:r>
    </w:p>
    <w:p w14:paraId="1B0978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Comment:</w:t>
      </w:r>
    </w:p>
    <w:p w14:paraId="556912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Please resubmit for the following week.</w:t>
      </w:r>
    </w:p>
    <w:p w14:paraId="3B04C6C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7CFF36F">
          <v:rect id="_x0000_i3222" style="width:0;height:1.5pt" o:hralign="center" o:hrstd="t" o:hr="t" fillcolor="#a0a0a0" stroked="f"/>
        </w:pict>
      </w:r>
    </w:p>
    <w:p w14:paraId="414B9A9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131. Expected Dataverse</w:t>
      </w:r>
    </w:p>
    <w:p w14:paraId="0C77415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Status:</w:t>
      </w:r>
    </w:p>
    <w:p w14:paraId="56128B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Rejected</w:t>
      </w:r>
    </w:p>
    <w:p w14:paraId="20773456" w14:textId="77777777" w:rsidR="00817F62" w:rsidRPr="00817F62" w:rsidRDefault="00817F62" w:rsidP="00817F62">
      <w:pPr>
        <w:rPr>
          <w:sz w:val="32"/>
          <w:szCs w:val="32"/>
        </w:rPr>
      </w:pPr>
    </w:p>
    <w:p w14:paraId="181F8A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Comment:</w:t>
      </w:r>
    </w:p>
    <w:p w14:paraId="0D123B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Please resubmit for the following week.</w:t>
      </w:r>
    </w:p>
    <w:p w14:paraId="0F77064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FBACDF5">
          <v:rect id="_x0000_i3223" style="width:0;height:1.5pt" o:hralign="center" o:hrstd="t" o:hr="t" fillcolor="#a0a0a0" stroked="f"/>
        </w:pict>
      </w:r>
    </w:p>
    <w:p w14:paraId="64387BF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132. Employee Notification</w:t>
      </w:r>
    </w:p>
    <w:p w14:paraId="65F909C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Expected:</w:t>
      </w:r>
    </w:p>
    <w:p w14:paraId="1DF8D69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Rejection email</w:t>
      </w:r>
    </w:p>
    <w:p w14:paraId="6E4DE4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with useful Manager Comment.</w:t>
      </w:r>
    </w:p>
    <w:p w14:paraId="3D4F8D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C7BE14F">
          <v:rect id="_x0000_i3224" style="width:0;height:1.5pt" o:hralign="center" o:hrstd="t" o:hr="t" fillcolor="#a0a0a0" stroked="f"/>
        </w:pict>
      </w:r>
    </w:p>
    <w:p w14:paraId="2FEB999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AC — MISSING MANAGER TEST</w:t>
      </w:r>
    </w:p>
    <w:p w14:paraId="7C6EE8B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133. Test Employee</w:t>
      </w:r>
    </w:p>
    <w:p w14:paraId="45E20E7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a safe test Employee with:</w:t>
      </w:r>
    </w:p>
    <w:p w14:paraId="0C52CE2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Manager:</w:t>
      </w:r>
    </w:p>
    <w:p w14:paraId="5FBC0B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Blank</w:t>
      </w:r>
    </w:p>
    <w:p w14:paraId="4C1803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77F5B1C">
          <v:rect id="_x0000_i3225" style="width:0;height:1.5pt" o:hralign="center" o:hrstd="t" o:hr="t" fillcolor="#a0a0a0" stroked="f"/>
        </w:pict>
      </w:r>
    </w:p>
    <w:p w14:paraId="503E925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134. Submit Leave</w:t>
      </w:r>
    </w:p>
    <w:p w14:paraId="0B80E7E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Expected:</w:t>
      </w:r>
    </w:p>
    <w:p w14:paraId="6B4D49A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 Approval sent</w:t>
      </w:r>
    </w:p>
    <w:p w14:paraId="0F0F897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Flow identifies missing Manager</w:t>
      </w:r>
    </w:p>
    <w:p w14:paraId="6219BFE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Appropriate HR/support notification</w:t>
      </w:r>
    </w:p>
    <w:p w14:paraId="10E3A55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Requested reset to No</w:t>
      </w:r>
    </w:p>
    <w:p w14:paraId="084A925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Request not marked Rejected</w:t>
      </w:r>
    </w:p>
    <w:p w14:paraId="2FDD9D2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BD6F89F">
          <v:rect id="_x0000_i3226" style="width:0;height:1.5pt" o:hralign="center" o:hrstd="t" o:hr="t" fillcolor="#a0a0a0" stroked="f"/>
        </w:pict>
      </w:r>
    </w:p>
    <w:p w14:paraId="63E2B0D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135. Correct Interpretation</w:t>
      </w:r>
    </w:p>
    <w:p w14:paraId="0AA61E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is:</w:t>
      </w:r>
    </w:p>
    <w:p w14:paraId="21FF9A5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Process Configuration Error.</w:t>
      </w:r>
    </w:p>
    <w:p w14:paraId="65CFD71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Not:</w:t>
      </w:r>
    </w:p>
    <w:p w14:paraId="717A5F2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Rejection.</w:t>
      </w:r>
    </w:p>
    <w:p w14:paraId="7EA102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10CAF1F">
          <v:rect id="_x0000_i3227" style="width:0;height:1.5pt" o:hralign="center" o:hrstd="t" o:hr="t" fillcolor="#a0a0a0" stroked="f"/>
        </w:pict>
      </w:r>
    </w:p>
    <w:p w14:paraId="01ECD69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AD — DUPLICATE TEST</w:t>
      </w:r>
    </w:p>
    <w:p w14:paraId="75F104D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136. Submit Request</w:t>
      </w:r>
    </w:p>
    <w:p w14:paraId="3A53AFD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Approval.</w:t>
      </w:r>
    </w:p>
    <w:p w14:paraId="378D555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Verify:</w:t>
      </w:r>
    </w:p>
    <w:p w14:paraId="4410F2E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594470F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1EA71D6B">
          <v:rect id="_x0000_i3228" style="width:0;height:1.5pt" o:hralign="center" o:hrstd="t" o:hr="t" fillcolor="#a0a0a0" stroked="f"/>
        </w:pict>
      </w:r>
    </w:p>
    <w:p w14:paraId="31AFCCF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137. Force/Attempt Another Submission</w:t>
      </w:r>
    </w:p>
    <w:p w14:paraId="4057E4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Attempt to set:</w:t>
      </w:r>
    </w:p>
    <w:p w14:paraId="06E1D26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Submitted</w:t>
      </w:r>
    </w:p>
    <w:p w14:paraId="20519F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again in the controlled training environment.</w:t>
      </w:r>
    </w:p>
    <w:p w14:paraId="766E06E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C204D98">
          <v:rect id="_x0000_i3229" style="width:0;height:1.5pt" o:hralign="center" o:hrstd="t" o:hr="t" fillcolor="#a0a0a0" stroked="f"/>
        </w:pict>
      </w:r>
    </w:p>
    <w:p w14:paraId="760C635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138. Expected</w:t>
      </w:r>
    </w:p>
    <w:p w14:paraId="544B4E0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Second execution should:</w:t>
      </w:r>
    </w:p>
    <w:p w14:paraId="67FD4B8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Not create another Approval.</w:t>
      </w:r>
    </w:p>
    <w:p w14:paraId="7B46F32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Guard:</w:t>
      </w:r>
    </w:p>
    <w:p w14:paraId="6BEADDB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2C49428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prevents continuation.</w:t>
      </w:r>
    </w:p>
    <w:p w14:paraId="118AD9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E4D6AC7">
          <v:rect id="_x0000_i3230" style="width:0;height:1.5pt" o:hralign="center" o:hrstd="t" o:hr="t" fillcolor="#a0a0a0" stroked="f"/>
        </w:pict>
      </w:r>
    </w:p>
    <w:p w14:paraId="16BAE89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AE — APPROVAL TYPE DISCUSSION</w:t>
      </w:r>
    </w:p>
    <w:p w14:paraId="1B79E71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139. First to Respond</w:t>
      </w:r>
    </w:p>
    <w:p w14:paraId="2EA3F97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Today's approver:</w:t>
      </w:r>
    </w:p>
    <w:p w14:paraId="63A6DB7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One Manager.</w:t>
      </w:r>
    </w:p>
    <w:p w14:paraId="133F5B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00AABD5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Approve/Reject — First to respond.</w:t>
      </w:r>
    </w:p>
    <w:p w14:paraId="312EF05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B0634BB">
          <v:rect id="_x0000_i3231" style="width:0;height:1.5pt" o:hralign="center" o:hrstd="t" o:hr="t" fillcolor="#a0a0a0" stroked="f"/>
        </w:pict>
      </w:r>
    </w:p>
    <w:p w14:paraId="70C676B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140. Everyone Must Approve</w:t>
      </w:r>
    </w:p>
    <w:p w14:paraId="08C468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Example:</w:t>
      </w:r>
    </w:p>
    <w:p w14:paraId="71DBE4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Manager</w:t>
      </w:r>
    </w:p>
    <w:p w14:paraId="1BD232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+</w:t>
      </w:r>
    </w:p>
    <w:p w14:paraId="69F360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HR</w:t>
      </w:r>
    </w:p>
    <w:p w14:paraId="38D938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both must approve.</w:t>
      </w:r>
    </w:p>
    <w:p w14:paraId="0059D51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an:</w:t>
      </w:r>
    </w:p>
    <w:p w14:paraId="115031C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Everyone must approve</w:t>
      </w:r>
    </w:p>
    <w:p w14:paraId="4C92DDD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pattern where appropriate.</w:t>
      </w:r>
    </w:p>
    <w:p w14:paraId="39553F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82194A5">
          <v:rect id="_x0000_i3232" style="width:0;height:1.5pt" o:hralign="center" o:hrstd="t" o:hr="t" fillcolor="#a0a0a0" stroked="f"/>
        </w:pict>
      </w:r>
    </w:p>
    <w:p w14:paraId="1674DED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141. Sequential Approval</w:t>
      </w:r>
    </w:p>
    <w:p w14:paraId="1C95C2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Example:</w:t>
      </w:r>
    </w:p>
    <w:p w14:paraId="384B3EB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</w:t>
      </w:r>
    </w:p>
    <w:p w14:paraId="39B2B8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18681F5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6D85F2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Finance Director</w:t>
      </w:r>
    </w:p>
    <w:p w14:paraId="46A9092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5DD034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176F29A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HR Director</w:t>
      </w:r>
    </w:p>
    <w:p w14:paraId="1E9D83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is:</w:t>
      </w:r>
    </w:p>
    <w:p w14:paraId="1BD30F7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Sequential Approval.</w:t>
      </w:r>
    </w:p>
    <w:p w14:paraId="0B046D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Power Automate currently provides a sequential approval type for supported approval scenarios.</w:t>
      </w:r>
    </w:p>
    <w:p w14:paraId="43FA95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B5045F3">
          <v:rect id="_x0000_i3233" style="width:0;height:1.5pt" o:hralign="center" o:hrstd="t" o:hr="t" fillcolor="#a0a0a0" stroked="f"/>
        </w:pict>
      </w:r>
    </w:p>
    <w:p w14:paraId="7F3735D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142. Future Procurement Example</w:t>
      </w:r>
    </w:p>
    <w:p w14:paraId="0419CE8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</w:t>
      </w:r>
    </w:p>
    <w:p w14:paraId="6D13EA5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30116C9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277F88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Finance</w:t>
      </w:r>
    </w:p>
    <w:p w14:paraId="62B16B7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4B75438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6CAD20F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Procurement</w:t>
      </w:r>
    </w:p>
    <w:p w14:paraId="48D736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pattern will become important during:</w:t>
      </w:r>
    </w:p>
    <w:p w14:paraId="0346DD2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Final Capstone.</w:t>
      </w:r>
    </w:p>
    <w:p w14:paraId="509E00F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198441C">
          <v:rect id="_x0000_i3234" style="width:0;height:1.5pt" o:hralign="center" o:hrstd="t" o:hr="t" fillcolor="#a0a0a0" stroked="f"/>
        </w:pict>
      </w:r>
    </w:p>
    <w:p w14:paraId="58981CF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AF — CREATE VS START AND WAIT</w:t>
      </w:r>
    </w:p>
    <w:p w14:paraId="5E9BE54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143. Start and Wait</w:t>
      </w:r>
    </w:p>
    <w:p w14:paraId="1DB8B6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when:</w:t>
      </w:r>
    </w:p>
    <w:p w14:paraId="5236A76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 Approval</w:t>
      </w:r>
    </w:p>
    <w:p w14:paraId="15C1D9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48BAAE4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3CBD8A7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Wait</w:t>
      </w:r>
    </w:p>
    <w:p w14:paraId="4E754C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050E159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085F831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Continue immediately from result</w:t>
      </w:r>
    </w:p>
    <w:p w14:paraId="53351A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Good for:</w:t>
      </w:r>
    </w:p>
    <w:p w14:paraId="375486B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Normal Leave Approval.</w:t>
      </w:r>
    </w:p>
    <w:p w14:paraId="40C22DE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979AEED">
          <v:rect id="_x0000_i3235" style="width:0;height:1.5pt" o:hralign="center" o:hrstd="t" o:hr="t" fillcolor="#a0a0a0" stroked="f"/>
        </w:pict>
      </w:r>
    </w:p>
    <w:p w14:paraId="7467823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144. Create Approval</w:t>
      </w:r>
    </w:p>
    <w:p w14:paraId="41FBFBA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when you need more control over:</w:t>
      </w:r>
    </w:p>
    <w:p w14:paraId="7AF331E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Creation</w:t>
      </w:r>
    </w:p>
    <w:p w14:paraId="5ECF4AA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and:</w:t>
      </w:r>
    </w:p>
    <w:p w14:paraId="516EF44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Waiting.</w:t>
      </w:r>
    </w:p>
    <w:p w14:paraId="289F2AC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Architecture:</w:t>
      </w:r>
    </w:p>
    <w:p w14:paraId="7D39EBD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 Approval</w:t>
      </w:r>
    </w:p>
    <w:p w14:paraId="32196A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140931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+---- Log data</w:t>
      </w:r>
    </w:p>
    <w:p w14:paraId="3FB740D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+---- Other work</w:t>
      </w:r>
    </w:p>
    <w:p w14:paraId="743EFDD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2F9E53B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67FD748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Wait for Approval</w:t>
      </w:r>
    </w:p>
    <w:p w14:paraId="016D61D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C38A23F">
          <v:rect id="_x0000_i3236" style="width:0;height:1.5pt" o:hralign="center" o:hrstd="t" o:hr="t" fillcolor="#a0a0a0" stroked="f"/>
        </w:pict>
      </w:r>
    </w:p>
    <w:p w14:paraId="5C4EA74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145. Long-Running Processes</w:t>
      </w:r>
    </w:p>
    <w:p w14:paraId="50734D0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normal Flow run cannot wait indefinitely.</w:t>
      </w:r>
    </w:p>
    <w:p w14:paraId="725E870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an approval process that could remain open:</w:t>
      </w:r>
    </w:p>
    <w:p w14:paraId="2F6F7CC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More than 30 days,</w:t>
      </w:r>
    </w:p>
    <w:p w14:paraId="63119D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Microsoft recommends a long-running architecture using Dataverse and separate approval-response processing rather </w:t>
      </w:r>
      <w:r w:rsidRPr="00817F62">
        <w:rPr>
          <w:sz w:val="32"/>
          <w:szCs w:val="32"/>
        </w:rPr>
        <w:lastRenderedPageBreak/>
        <w:t>than simply leaving one Start and wait for an approval Flow run waiting beyond its normal run lifetime.</w:t>
      </w:r>
    </w:p>
    <w:p w14:paraId="35DFA95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3B53729">
          <v:rect id="_x0000_i3237" style="width:0;height:1.5pt" o:hralign="center" o:hrstd="t" o:hr="t" fillcolor="#a0a0a0" stroked="f"/>
        </w:pict>
      </w:r>
    </w:p>
    <w:p w14:paraId="606FA58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146. Leave Approval</w:t>
      </w:r>
    </w:p>
    <w:p w14:paraId="362EE83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Should a standard employee leave request normally take:</w:t>
      </w:r>
    </w:p>
    <w:p w14:paraId="40905A1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30+ days</w:t>
      </w:r>
    </w:p>
    <w:p w14:paraId="7CDC9D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approval?</w:t>
      </w:r>
    </w:p>
    <w:p w14:paraId="36805D9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Probably:</w:t>
      </w:r>
    </w:p>
    <w:p w14:paraId="7592900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No.</w:t>
      </w:r>
    </w:p>
    <w:p w14:paraId="12ABCB7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Today's:</w:t>
      </w:r>
    </w:p>
    <w:p w14:paraId="63A937D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Start and wait</w:t>
      </w:r>
    </w:p>
    <w:p w14:paraId="6DCF57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pattern is appropriate.</w:t>
      </w:r>
    </w:p>
    <w:p w14:paraId="4669CA2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A11E580">
          <v:rect id="_x0000_i3238" style="width:0;height:1.5pt" o:hralign="center" o:hrstd="t" o:hr="t" fillcolor="#a0a0a0" stroked="f"/>
        </w:pict>
      </w:r>
    </w:p>
    <w:p w14:paraId="637D9F3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AG — CANCELLATION QUESTION</w:t>
      </w:r>
    </w:p>
    <w:p w14:paraId="6552321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147. What If Employee Cancels While Approval Is Pending?</w:t>
      </w:r>
    </w:p>
    <w:p w14:paraId="1D5945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Current app previously allowed cancellation of:</w:t>
      </w:r>
    </w:p>
    <w:p w14:paraId="04C4486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Pending Approval.</w:t>
      </w:r>
    </w:p>
    <w:p w14:paraId="79198DE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introduces a process question.</w:t>
      </w:r>
    </w:p>
    <w:p w14:paraId="64668B0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employee cancels:</w:t>
      </w:r>
    </w:p>
    <w:p w14:paraId="4CF03B6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37247AB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|</w:t>
      </w:r>
    </w:p>
    <w:p w14:paraId="0D83DE0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v</w:t>
      </w:r>
    </w:p>
    <w:p w14:paraId="16EA54F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Cancelled</w:t>
      </w:r>
    </w:p>
    <w:p w14:paraId="36CA63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happens to the active Approval?</w:t>
      </w:r>
    </w:p>
    <w:p w14:paraId="0D476D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B9E55E4">
          <v:rect id="_x0000_i3239" style="width:0;height:1.5pt" o:hralign="center" o:hrstd="t" o:hr="t" fillcolor="#a0a0a0" stroked="f"/>
        </w:pict>
      </w:r>
    </w:p>
    <w:p w14:paraId="0832385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148. Production Requirement</w:t>
      </w:r>
    </w:p>
    <w:p w14:paraId="09A777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mature solution should:</w:t>
      </w:r>
    </w:p>
    <w:p w14:paraId="78A0884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Cancel/close the approval process</w:t>
      </w:r>
    </w:p>
    <w:p w14:paraId="4198BB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 otherwise ensure that a later manager response cannot change the cancelled Leave Request back to:</w:t>
      </w:r>
    </w:p>
    <w:p w14:paraId="1B5632B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Approved.</w:t>
      </w:r>
    </w:p>
    <w:p w14:paraId="54E57E9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451BF02">
          <v:rect id="_x0000_i3240" style="width:0;height:1.5pt" o:hralign="center" o:hrstd="t" o:hr="t" fillcolor="#a0a0a0" stroked="f"/>
        </w:pict>
      </w:r>
    </w:p>
    <w:p w14:paraId="033618F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149. Day 14 Scope</w:t>
      </w:r>
    </w:p>
    <w:p w14:paraId="4D6942E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today's lab:</w:t>
      </w:r>
    </w:p>
    <w:p w14:paraId="5A3788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training policy:</w:t>
      </w:r>
    </w:p>
    <w:p w14:paraId="1F7F9A9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Disable employee cancellation after Pending Approval</w:t>
      </w:r>
    </w:p>
    <w:p w14:paraId="7D5B54B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until we implement coordinated cancellation.</w:t>
      </w:r>
    </w:p>
    <w:p w14:paraId="33CF09D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prevents:</w:t>
      </w:r>
    </w:p>
    <w:p w14:paraId="28B8561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Conflicting workflow state.</w:t>
      </w:r>
    </w:p>
    <w:p w14:paraId="42CB8EE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F196586">
          <v:rect id="_x0000_i3241" style="width:0;height:1.5pt" o:hralign="center" o:hrstd="t" o:hr="t" fillcolor="#a0a0a0" stroked="f"/>
        </w:pict>
      </w:r>
    </w:p>
    <w:p w14:paraId="163689B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150. Update App Rule</w:t>
      </w:r>
    </w:p>
    <w:p w14:paraId="454D073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Change cancellation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967"/>
      </w:tblGrid>
      <w:tr w:rsidR="00817F62" w:rsidRPr="00817F62" w14:paraId="1E6E1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BB5A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DEF3FC4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Cancel</w:t>
            </w:r>
          </w:p>
        </w:tc>
      </w:tr>
      <w:tr w:rsidR="00817F62" w:rsidRPr="00817F62" w14:paraId="44E56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70DD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38237FAA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Yes</w:t>
            </w:r>
          </w:p>
        </w:tc>
      </w:tr>
      <w:tr w:rsidR="00817F62" w:rsidRPr="00817F62" w14:paraId="4CDE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DEA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69AA7F31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Yes before approval starts</w:t>
            </w:r>
          </w:p>
        </w:tc>
      </w:tr>
      <w:tr w:rsidR="00817F62" w:rsidRPr="00817F62" w14:paraId="4961A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FE0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0F1C3D2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 for now</w:t>
            </w:r>
          </w:p>
        </w:tc>
      </w:tr>
      <w:tr w:rsidR="00817F62" w:rsidRPr="00817F62" w14:paraId="1095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61D5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6E3C0B95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</w:t>
            </w:r>
          </w:p>
        </w:tc>
      </w:tr>
      <w:tr w:rsidR="00817F62" w:rsidRPr="00817F62" w14:paraId="12063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574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6F830FE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</w:t>
            </w:r>
          </w:p>
        </w:tc>
      </w:tr>
      <w:tr w:rsidR="00817F62" w:rsidRPr="00817F62" w14:paraId="5ADFC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1E6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185A4A4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</w:t>
            </w:r>
          </w:p>
        </w:tc>
      </w:tr>
    </w:tbl>
    <w:p w14:paraId="54DCAEB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Later we can build proper:</w:t>
      </w:r>
    </w:p>
    <w:p w14:paraId="312805B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cancellation handling.</w:t>
      </w:r>
    </w:p>
    <w:p w14:paraId="6770FA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C58AF8E">
          <v:rect id="_x0000_i3242" style="width:0;height:1.5pt" o:hralign="center" o:hrstd="t" o:hr="t" fillcolor="#a0a0a0" stroked="f"/>
        </w:pict>
      </w:r>
    </w:p>
    <w:p w14:paraId="743E4EB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AH — RACE CONDITION THINKING</w:t>
      </w:r>
    </w:p>
    <w:p w14:paraId="155F4D1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151. Scenario</w:t>
      </w:r>
    </w:p>
    <w:p w14:paraId="041CB68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approves at:</w:t>
      </w:r>
    </w:p>
    <w:p w14:paraId="5C9357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10:00:01</w:t>
      </w:r>
    </w:p>
    <w:p w14:paraId="1B803B5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cancellation occurs at:</w:t>
      </w:r>
    </w:p>
    <w:p w14:paraId="2170238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10:00:01</w:t>
      </w:r>
    </w:p>
    <w:p w14:paraId="660F1BF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Which state wins?</w:t>
      </w:r>
    </w:p>
    <w:p w14:paraId="6CB01E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is called:</w:t>
      </w:r>
    </w:p>
    <w:p w14:paraId="3B8C440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Concurrency / Race Condition thinking.</w:t>
      </w:r>
    </w:p>
    <w:p w14:paraId="0F1B2AF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153A763">
          <v:rect id="_x0000_i3243" style="width:0;height:1.5pt" o:hralign="center" o:hrstd="t" o:hr="t" fillcolor="#a0a0a0" stroked="f"/>
        </w:pict>
      </w:r>
    </w:p>
    <w:p w14:paraId="204D39A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152. Lesson</w:t>
      </w:r>
    </w:p>
    <w:p w14:paraId="4DAA6EC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Automation design must consider:</w:t>
      </w:r>
    </w:p>
    <w:p w14:paraId="1E6976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if two processes change the same record?</w:t>
      </w:r>
    </w:p>
    <w:p w14:paraId="4F0174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today's scope:</w:t>
      </w:r>
    </w:p>
    <w:p w14:paraId="05ED432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Avoid competing transitions.</w:t>
      </w:r>
    </w:p>
    <w:p w14:paraId="7A3665E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14961C5">
          <v:rect id="_x0000_i3244" style="width:0;height:1.5pt" o:hralign="center" o:hrstd="t" o:hr="t" fillcolor="#a0a0a0" stroked="f"/>
        </w:pict>
      </w:r>
    </w:p>
    <w:p w14:paraId="13F0C30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AI — NOTIFICATION FAILURE</w:t>
      </w:r>
    </w:p>
    <w:p w14:paraId="1677020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153. Scenario</w:t>
      </w:r>
    </w:p>
    <w:p w14:paraId="6E9533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approves.</w:t>
      </w:r>
    </w:p>
    <w:p w14:paraId="6CF17CA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Dataverse update succeeds.</w:t>
      </w:r>
    </w:p>
    <w:p w14:paraId="0748785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notification email fails.</w:t>
      </w:r>
    </w:p>
    <w:p w14:paraId="023CD7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is the Leave Request status?</w:t>
      </w:r>
    </w:p>
    <w:p w14:paraId="7329F0C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2B076E6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Approved.</w:t>
      </w:r>
    </w:p>
    <w:p w14:paraId="5722F0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738B67B">
          <v:rect id="_x0000_i3245" style="width:0;height:1.5pt" o:hralign="center" o:hrstd="t" o:hr="t" fillcolor="#a0a0a0" stroked="f"/>
        </w:pict>
      </w:r>
    </w:p>
    <w:p w14:paraId="7274607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154. Should We Change It to Rejected?</w:t>
      </w:r>
    </w:p>
    <w:p w14:paraId="75A4A07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47AE130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No.</w:t>
      </w:r>
    </w:p>
    <w:p w14:paraId="7C1E081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Email delivery failure does not change:</w:t>
      </w:r>
    </w:p>
    <w:p w14:paraId="2728DB1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Manager's business decision.</w:t>
      </w:r>
    </w:p>
    <w:p w14:paraId="656A6D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5BD6686">
          <v:rect id="_x0000_i3246" style="width:0;height:1.5pt" o:hralign="center" o:hrstd="t" o:hr="t" fillcolor="#a0a0a0" stroked="f"/>
        </w:pict>
      </w:r>
    </w:p>
    <w:p w14:paraId="3F0161E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155. Correct Message</w:t>
      </w:r>
    </w:p>
    <w:p w14:paraId="3314A34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Operationally:</w:t>
      </w:r>
    </w:p>
    <w:p w14:paraId="39C860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Approval completed successfully.</w:t>
      </w:r>
    </w:p>
    <w:p w14:paraId="571EEE46" w14:textId="77777777" w:rsidR="00817F62" w:rsidRPr="00817F62" w:rsidRDefault="00817F62" w:rsidP="00817F62">
      <w:pPr>
        <w:rPr>
          <w:sz w:val="32"/>
          <w:szCs w:val="32"/>
        </w:rPr>
      </w:pPr>
    </w:p>
    <w:p w14:paraId="58A7CF4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Notification failed.</w:t>
      </w:r>
    </w:p>
    <w:p w14:paraId="38C83E3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These are separate outcomes.</w:t>
      </w:r>
    </w:p>
    <w:p w14:paraId="7508D4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E12F45B">
          <v:rect id="_x0000_i3247" style="width:0;height:1.5pt" o:hralign="center" o:hrstd="t" o:hr="t" fillcolor="#a0a0a0" stroked="f"/>
        </w:pict>
      </w:r>
    </w:p>
    <w:p w14:paraId="6EBD9B6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AJ — BUSINESS VS TECHNICAL STATE</w:t>
      </w:r>
    </w:p>
    <w:p w14:paraId="7B005E1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156. Business State</w:t>
      </w:r>
    </w:p>
    <w:p w14:paraId="5825984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</w:t>
      </w:r>
    </w:p>
    <w:p w14:paraId="3550B1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Rejected</w:t>
      </w:r>
    </w:p>
    <w:p w14:paraId="73C925F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06C1E2D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describes:</w:t>
      </w:r>
    </w:p>
    <w:p w14:paraId="572782C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Leave business process.</w:t>
      </w:r>
    </w:p>
    <w:p w14:paraId="21D0189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834FA17">
          <v:rect id="_x0000_i3248" style="width:0;height:1.5pt" o:hralign="center" o:hrstd="t" o:hr="t" fillcolor="#a0a0a0" stroked="f"/>
        </w:pict>
      </w:r>
    </w:p>
    <w:p w14:paraId="474CBAC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157. Technical State</w:t>
      </w:r>
    </w:p>
    <w:p w14:paraId="65A5BD7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Email delivery failed</w:t>
      </w:r>
    </w:p>
    <w:p w14:paraId="2262EE1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Connection expired</w:t>
      </w:r>
    </w:p>
    <w:p w14:paraId="4854394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lookup failed</w:t>
      </w:r>
    </w:p>
    <w:p w14:paraId="6227161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describes:</w:t>
      </w:r>
    </w:p>
    <w:p w14:paraId="108839E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System behavior.</w:t>
      </w:r>
    </w:p>
    <w:p w14:paraId="5521B4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 not mix them unnecessarily.</w:t>
      </w:r>
    </w:p>
    <w:p w14:paraId="0907F05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36AEC37">
          <v:rect id="_x0000_i3249" style="width:0;height:1.5pt" o:hralign="center" o:hrstd="t" o:hr="t" fillcolor="#a0a0a0" stroked="f"/>
        </w:pict>
      </w:r>
    </w:p>
    <w:p w14:paraId="109CF73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AK — OPTIONAL SCOPE PATTERN</w:t>
      </w:r>
    </w:p>
    <w:p w14:paraId="70C544E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158. Add Scopes</w:t>
      </w:r>
    </w:p>
    <w:p w14:paraId="5AF26EF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More advanced students can organize:</w:t>
      </w:r>
    </w:p>
    <w:p w14:paraId="2199155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TRY</w:t>
      </w:r>
    </w:p>
    <w:p w14:paraId="08D36E6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</w:t>
      </w:r>
    </w:p>
    <w:p w14:paraId="323E9B0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 Get Employee</w:t>
      </w:r>
    </w:p>
    <w:p w14:paraId="26CDB42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 Get Manager</w:t>
      </w:r>
    </w:p>
    <w:p w14:paraId="3C8441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 Approval</w:t>
      </w:r>
    </w:p>
    <w:p w14:paraId="38CC4B6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 Update Result</w:t>
      </w:r>
    </w:p>
    <w:p w14:paraId="107668BF" w14:textId="77777777" w:rsidR="00817F62" w:rsidRPr="00817F62" w:rsidRDefault="00817F62" w:rsidP="00817F62">
      <w:pPr>
        <w:rPr>
          <w:sz w:val="32"/>
          <w:szCs w:val="32"/>
        </w:rPr>
      </w:pPr>
    </w:p>
    <w:p w14:paraId="299D1A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CATCH</w:t>
      </w:r>
    </w:p>
    <w:p w14:paraId="0B02832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</w:t>
      </w:r>
    </w:p>
    <w:p w14:paraId="7A6D146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 Log failure</w:t>
      </w:r>
    </w:p>
    <w:p w14:paraId="45B3981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 Notify administrator</w:t>
      </w:r>
    </w:p>
    <w:p w14:paraId="15DE95E1" w14:textId="77777777" w:rsidR="00817F62" w:rsidRPr="00817F62" w:rsidRDefault="00817F62" w:rsidP="00817F62">
      <w:pPr>
        <w:rPr>
          <w:sz w:val="32"/>
          <w:szCs w:val="32"/>
        </w:rPr>
      </w:pPr>
    </w:p>
    <w:p w14:paraId="1728A5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FINALLY</w:t>
      </w:r>
    </w:p>
    <w:p w14:paraId="0D5AE05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</w:t>
      </w:r>
    </w:p>
    <w:p w14:paraId="725CD06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+---- Common cleanup/logging</w:t>
      </w:r>
    </w:p>
    <w:p w14:paraId="6DB4E49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study this more deeply on:</w:t>
      </w:r>
    </w:p>
    <w:p w14:paraId="4FB2BD4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Day 15.</w:t>
      </w:r>
    </w:p>
    <w:p w14:paraId="1714958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7F4EC18">
          <v:rect id="_x0000_i3250" style="width:0;height:1.5pt" o:hralign="center" o:hrstd="t" o:hr="t" fillcolor="#a0a0a0" stroked="f"/>
        </w:pict>
      </w:r>
    </w:p>
    <w:p w14:paraId="0BB9272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AL — COMMON ERROR 1</w:t>
      </w:r>
    </w:p>
    <w:p w14:paraId="591EAA4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159. Flow Never Starts</w:t>
      </w:r>
    </w:p>
    <w:p w14:paraId="087638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Check:</w:t>
      </w:r>
    </w:p>
    <w:p w14:paraId="3A70211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Flow turned on?</w:t>
      </w:r>
    </w:p>
    <w:p w14:paraId="7AB17E8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Correct environment?</w:t>
      </w:r>
    </w:p>
    <w:p w14:paraId="064F52A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Correct Leave Request table?</w:t>
      </w:r>
    </w:p>
    <w:p w14:paraId="2C230CF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Change Type = Modified?</w:t>
      </w:r>
    </w:p>
    <w:p w14:paraId="57B524F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Status column selected?</w:t>
      </w:r>
    </w:p>
    <w:p w14:paraId="5B57EB4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Submission actually changed Status?</w:t>
      </w:r>
    </w:p>
    <w:p w14:paraId="56E9CA9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Trigger Condition/filter valid?</w:t>
      </w:r>
    </w:p>
    <w:p w14:paraId="620D43B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A124723">
          <v:rect id="_x0000_i3251" style="width:0;height:1.5pt" o:hralign="center" o:hrstd="t" o:hr="t" fillcolor="#a0a0a0" stroked="f"/>
        </w:pict>
      </w:r>
    </w:p>
    <w:p w14:paraId="31EAB26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AM — COMMON ERROR 2</w:t>
      </w:r>
    </w:p>
    <w:p w14:paraId="13CB99E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160. Every Edit Creates Approval Run</w:t>
      </w:r>
    </w:p>
    <w:p w14:paraId="04DBDD0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Likely Trigger configuration is too broad.</w:t>
      </w:r>
    </w:p>
    <w:p w14:paraId="01BB32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Check:</w:t>
      </w:r>
    </w:p>
    <w:p w14:paraId="058E4ED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Change Type</w:t>
      </w:r>
    </w:p>
    <w:p w14:paraId="3F737A3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Select columns</w:t>
      </w:r>
    </w:p>
    <w:p w14:paraId="4C24F80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Filter rows</w:t>
      </w:r>
    </w:p>
    <w:p w14:paraId="414BDD7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Trigger Conditions</w:t>
      </w:r>
    </w:p>
    <w:p w14:paraId="167CE00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A3FCB33">
          <v:rect id="_x0000_i3252" style="width:0;height:1.5pt" o:hralign="center" o:hrstd="t" o:hr="t" fillcolor="#a0a0a0" stroked="f"/>
        </w:pict>
      </w:r>
    </w:p>
    <w:p w14:paraId="4FAC0BD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AN — COMMON ERROR 3</w:t>
      </w:r>
    </w:p>
    <w:p w14:paraId="164E3A8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161. Approval Sent Twice</w:t>
      </w:r>
    </w:p>
    <w:p w14:paraId="522717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Check:</w:t>
      </w:r>
    </w:p>
    <w:p w14:paraId="40C5B1C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Requested guard</w:t>
      </w:r>
    </w:p>
    <w:p w14:paraId="7B42FC0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Duplicate Flow</w:t>
      </w:r>
    </w:p>
    <w:p w14:paraId="53CAC03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Status saved repeatedly</w:t>
      </w:r>
    </w:p>
    <w:p w14:paraId="243C5EE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Multiple submission buttons</w:t>
      </w:r>
    </w:p>
    <w:p w14:paraId="3B10F5B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Multiple flows listening for Submitted</w:t>
      </w:r>
    </w:p>
    <w:p w14:paraId="14AE6F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C635A4A">
          <v:rect id="_x0000_i3253" style="width:0;height:1.5pt" o:hralign="center" o:hrstd="t" o:hr="t" fillcolor="#a0a0a0" stroked="f"/>
        </w:pict>
      </w:r>
    </w:p>
    <w:p w14:paraId="02EDDB7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AO — COMMON ERROR 4</w:t>
      </w:r>
    </w:p>
    <w:p w14:paraId="7A08299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162. Get Manager Fails</w:t>
      </w:r>
    </w:p>
    <w:p w14:paraId="2630276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Check:</w:t>
      </w:r>
    </w:p>
    <w:p w14:paraId="2065598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Employee.Manager contains data?</w:t>
      </w:r>
    </w:p>
    <w:p w14:paraId="6B28CDE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Correct Manager Row ID?</w:t>
      </w:r>
    </w:p>
    <w:p w14:paraId="1770482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record exists?</w:t>
      </w:r>
    </w:p>
    <w:p w14:paraId="498BBD6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Flow connection has Employee Read privilege?</w:t>
      </w:r>
    </w:p>
    <w:p w14:paraId="10EEFB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A8B9EE6">
          <v:rect id="_x0000_i3254" style="width:0;height:1.5pt" o:hralign="center" o:hrstd="t" o:hr="t" fillcolor="#a0a0a0" stroked="f"/>
        </w:pict>
      </w:r>
    </w:p>
    <w:p w14:paraId="3B3635B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AP — COMMON ERROR 5</w:t>
      </w:r>
    </w:p>
    <w:p w14:paraId="29B72B8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163. Approval Has Wrong Approver</w:t>
      </w:r>
    </w:p>
    <w:p w14:paraId="730DE4E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 whether Assigned To uses:</w:t>
      </w:r>
    </w:p>
    <w:p w14:paraId="7712A2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Employee.Email</w:t>
      </w:r>
    </w:p>
    <w:p w14:paraId="20E527D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instead of:</w:t>
      </w:r>
    </w:p>
    <w:p w14:paraId="123533B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Manager.Email</w:t>
      </w:r>
    </w:p>
    <w:p w14:paraId="1E0D2B6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Business requirement:</w:t>
      </w:r>
    </w:p>
    <w:p w14:paraId="7A46CBE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approves.</w:t>
      </w:r>
    </w:p>
    <w:p w14:paraId="090A6E8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95BCB79">
          <v:rect id="_x0000_i3255" style="width:0;height:1.5pt" o:hralign="center" o:hrstd="t" o:hr="t" fillcolor="#a0a0a0" stroked="f"/>
        </w:pict>
      </w:r>
    </w:p>
    <w:p w14:paraId="703F480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PART AQ — COMMON ERROR 6</w:t>
      </w:r>
    </w:p>
    <w:p w14:paraId="46BAE83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164. Approval Goes to Flow Owner</w:t>
      </w:r>
    </w:p>
    <w:p w14:paraId="0B6C79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usually indicates:</w:t>
      </w:r>
    </w:p>
    <w:p w14:paraId="5B74673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Assigned To</w:t>
      </w:r>
    </w:p>
    <w:p w14:paraId="1BA8701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was configured incorrectly or hardcoded during testing.</w:t>
      </w:r>
    </w:p>
    <w:p w14:paraId="27E0E44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Use:</w:t>
      </w:r>
    </w:p>
    <w:p w14:paraId="79A2E51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Email Dynamic Content.</w:t>
      </w:r>
    </w:p>
    <w:p w14:paraId="793B87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199CCC8">
          <v:rect id="_x0000_i3256" style="width:0;height:1.5pt" o:hralign="center" o:hrstd="t" o:hr="t" fillcolor="#a0a0a0" stroked="f"/>
        </w:pict>
      </w:r>
    </w:p>
    <w:p w14:paraId="7BB7480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AR — COMMON ERROR 7</w:t>
      </w:r>
    </w:p>
    <w:p w14:paraId="4153B2A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165. Request Remains Submitted</w:t>
      </w:r>
    </w:p>
    <w:p w14:paraId="42F87B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 whether:</w:t>
      </w:r>
    </w:p>
    <w:p w14:paraId="51B4C20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Update Pending Approval</w:t>
      </w:r>
    </w:p>
    <w:p w14:paraId="1E8439D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action ran.</w:t>
      </w:r>
    </w:p>
    <w:p w14:paraId="51ACE3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Inspect:</w:t>
      </w:r>
    </w:p>
    <w:p w14:paraId="70A9F80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Run History.</w:t>
      </w:r>
    </w:p>
    <w:p w14:paraId="439CA54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451D6BD">
          <v:rect id="_x0000_i3257" style="width:0;height:1.5pt" o:hralign="center" o:hrstd="t" o:hr="t" fillcolor="#a0a0a0" stroked="f"/>
        </w:pict>
      </w:r>
    </w:p>
    <w:p w14:paraId="6B7E013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AS — COMMON ERROR 8</w:t>
      </w:r>
    </w:p>
    <w:p w14:paraId="5C00919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166. Approval Wait Appears Stuck</w:t>
      </w:r>
    </w:p>
    <w:p w14:paraId="1CDD16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the Approval action shows:</w:t>
      </w:r>
    </w:p>
    <w:p w14:paraId="68AF811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Running</w:t>
      </w:r>
    </w:p>
    <w:p w14:paraId="2FF9307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Flow may simply be waiting for:</w:t>
      </w:r>
    </w:p>
    <w:p w14:paraId="05C62E6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response.</w:t>
      </w:r>
    </w:p>
    <w:p w14:paraId="1EEE52E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Check:</w:t>
      </w:r>
    </w:p>
    <w:p w14:paraId="37F0021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Approvals experience</w:t>
      </w:r>
    </w:p>
    <w:p w14:paraId="0D8D552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mailbox</w:t>
      </w:r>
    </w:p>
    <w:p w14:paraId="0209358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Assigned To value.</w:t>
      </w:r>
    </w:p>
    <w:p w14:paraId="36574CE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2A818CF">
          <v:rect id="_x0000_i3258" style="width:0;height:1.5pt" o:hralign="center" o:hrstd="t" o:hr="t" fillcolor="#a0a0a0" stroked="f"/>
        </w:pict>
      </w:r>
    </w:p>
    <w:p w14:paraId="4E2DA04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AT — COMMON ERROR 9</w:t>
      </w:r>
    </w:p>
    <w:p w14:paraId="476B497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167. Approve Branch Doesn't Run</w:t>
      </w:r>
    </w:p>
    <w:p w14:paraId="79ED58F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 Approval outcome comparison.</w:t>
      </w:r>
    </w:p>
    <w:p w14:paraId="217B625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the actual:</w:t>
      </w:r>
    </w:p>
    <w:p w14:paraId="157940D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response/outcome Dynamic Content.</w:t>
      </w:r>
    </w:p>
    <w:p w14:paraId="67B9FE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Ensure comparison matches:</w:t>
      </w:r>
    </w:p>
    <w:p w14:paraId="6570F83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</w:t>
      </w:r>
    </w:p>
    <w:p w14:paraId="39EFCF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the selected approval type.</w:t>
      </w:r>
    </w:p>
    <w:p w14:paraId="3FFDA9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5CC7254">
          <v:rect id="_x0000_i3259" style="width:0;height:1.5pt" o:hralign="center" o:hrstd="t" o:hr="t" fillcolor="#a0a0a0" stroked="f"/>
        </w:pict>
      </w:r>
    </w:p>
    <w:p w14:paraId="014D6B8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AU — COMMON ERROR 10</w:t>
      </w:r>
    </w:p>
    <w:p w14:paraId="12237B3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168. Comments Not Stored</w:t>
      </w:r>
    </w:p>
    <w:p w14:paraId="763A4D3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Use approval:</w:t>
      </w:r>
    </w:p>
    <w:p w14:paraId="35B0F55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Responses Comments</w:t>
      </w:r>
    </w:p>
    <w:p w14:paraId="60C199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Dynamic Content.</w:t>
      </w:r>
    </w:p>
    <w:p w14:paraId="7E2982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Verify:</w:t>
      </w:r>
    </w:p>
    <w:p w14:paraId="19856C3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actually entered comment</w:t>
      </w:r>
    </w:p>
    <w:p w14:paraId="2E95ABC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Correct field mapped to Manager Comment</w:t>
      </w:r>
    </w:p>
    <w:p w14:paraId="3EEC192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Approved and Rejected branches both map comments.</w:t>
      </w:r>
    </w:p>
    <w:p w14:paraId="028D026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F4AABAE">
          <v:rect id="_x0000_i3260" style="width:0;height:1.5pt" o:hralign="center" o:hrstd="t" o:hr="t" fillcolor="#a0a0a0" stroked="f"/>
        </w:pict>
      </w:r>
    </w:p>
    <w:p w14:paraId="76A1BCB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AV — COMMON ERROR 11</w:t>
      </w:r>
    </w:p>
    <w:p w14:paraId="35D2E65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169. Canvas Still Shows Pending</w:t>
      </w:r>
    </w:p>
    <w:p w14:paraId="76DBB1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Dataverse may already be:</w:t>
      </w:r>
    </w:p>
    <w:p w14:paraId="6538856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Approved.</w:t>
      </w:r>
    </w:p>
    <w:p w14:paraId="4461DBF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Check:</w:t>
      </w:r>
    </w:p>
    <w:p w14:paraId="793F702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Canvas data refreshed/reloaded?</w:t>
      </w:r>
    </w:p>
    <w:p w14:paraId="11BDC26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Gallery query?</w:t>
      </w:r>
    </w:p>
    <w:p w14:paraId="37D80BF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Selected record stale?</w:t>
      </w:r>
    </w:p>
    <w:p w14:paraId="764ECF3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Flow may be correct while:</w:t>
      </w:r>
    </w:p>
    <w:p w14:paraId="486FCFA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Canvas App state is stale.</w:t>
      </w:r>
    </w:p>
    <w:p w14:paraId="047D80A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EA8EE4B">
          <v:rect id="_x0000_i3261" style="width:0;height:1.5pt" o:hralign="center" o:hrstd="t" o:hr="t" fillcolor="#a0a0a0" stroked="f"/>
        </w:pict>
      </w:r>
    </w:p>
    <w:p w14:paraId="5DBD316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AW — COMMON ERROR 12</w:t>
      </w:r>
    </w:p>
    <w:p w14:paraId="3E1C1E3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170. Flow Retriggers Itself</w:t>
      </w:r>
    </w:p>
    <w:p w14:paraId="57C11F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changes:</w:t>
      </w:r>
    </w:p>
    <w:p w14:paraId="26EA9E9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11D33B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Pending Approval</w:t>
      </w:r>
    </w:p>
    <w:p w14:paraId="6FA7613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 Trigger listens to:</w:t>
      </w:r>
    </w:p>
    <w:p w14:paraId="0348F3C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Status.</w:t>
      </w:r>
    </w:p>
    <w:p w14:paraId="20BD557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That can generate another trigger evaluation.</w:t>
      </w:r>
    </w:p>
    <w:p w14:paraId="1A83875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Your guard should see:</w:t>
      </w:r>
    </w:p>
    <w:p w14:paraId="42EC54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Status != Submitted</w:t>
      </w:r>
    </w:p>
    <w:p w14:paraId="7F640D9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 stop.</w:t>
      </w:r>
    </w:p>
    <w:p w14:paraId="3C6A3C0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Trigger conditions can reduce these unnecessary runs further.</w:t>
      </w:r>
    </w:p>
    <w:p w14:paraId="528D17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1CA97C2">
          <v:rect id="_x0000_i3262" style="width:0;height:1.5pt" o:hralign="center" o:hrstd="t" o:hr="t" fillcolor="#a0a0a0" stroked="f"/>
        </w:pict>
      </w:r>
    </w:p>
    <w:p w14:paraId="09BD373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AX — DEBUGGING EXERCISE</w:t>
      </w:r>
    </w:p>
    <w:p w14:paraId="3AFCE85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171. Broken Flow 1</w:t>
      </w:r>
    </w:p>
    <w:p w14:paraId="136B236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Trigger:</w:t>
      </w:r>
    </w:p>
    <w:p w14:paraId="10393A2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Any Leave Request Modified</w:t>
      </w:r>
    </w:p>
    <w:p w14:paraId="7E788B95" w14:textId="77777777" w:rsidR="00817F62" w:rsidRPr="00817F62" w:rsidRDefault="00817F62" w:rsidP="00817F62">
      <w:pPr>
        <w:rPr>
          <w:sz w:val="32"/>
          <w:szCs w:val="32"/>
        </w:rPr>
      </w:pPr>
    </w:p>
    <w:p w14:paraId="718FD3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35BC74DA" w14:textId="77777777" w:rsidR="00817F62" w:rsidRPr="00817F62" w:rsidRDefault="00817F62" w:rsidP="00817F62">
      <w:pPr>
        <w:rPr>
          <w:sz w:val="32"/>
          <w:szCs w:val="32"/>
        </w:rPr>
      </w:pPr>
    </w:p>
    <w:p w14:paraId="19DB96E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Approval</w:t>
      </w:r>
    </w:p>
    <w:p w14:paraId="1838EF3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What's wrong?</w:t>
      </w:r>
    </w:p>
    <w:p w14:paraId="5B3ED06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13CDBF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Every modification can produce:</w:t>
      </w:r>
    </w:p>
    <w:p w14:paraId="574056B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requests.</w:t>
      </w:r>
    </w:p>
    <w:p w14:paraId="5A4CCEF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Need:</w:t>
      </w:r>
    </w:p>
    <w:p w14:paraId="4FAD34B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Status-driven triggering/guarding.</w:t>
      </w:r>
    </w:p>
    <w:p w14:paraId="42CD5A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42CF434">
          <v:rect id="_x0000_i3263" style="width:0;height:1.5pt" o:hralign="center" o:hrstd="t" o:hr="t" fillcolor="#a0a0a0" stroked="f"/>
        </w:pict>
      </w:r>
    </w:p>
    <w:p w14:paraId="5B1F700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172. Broken Flow 2</w:t>
      </w:r>
    </w:p>
    <w:p w14:paraId="6018EB0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is started before checking:</w:t>
      </w:r>
    </w:p>
    <w:p w14:paraId="36FD070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Manager.</w:t>
      </w:r>
    </w:p>
    <w:p w14:paraId="2403FD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Result?</w:t>
      </w:r>
    </w:p>
    <w:p w14:paraId="482F3BC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7157DD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Assigned To may be:</w:t>
      </w:r>
    </w:p>
    <w:p w14:paraId="6E886EB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Blank/invalid</w:t>
      </w:r>
    </w:p>
    <w:p w14:paraId="030BB69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 approval creation fails.</w:t>
      </w:r>
    </w:p>
    <w:p w14:paraId="7367EE7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Validate first.</w:t>
      </w:r>
    </w:p>
    <w:p w14:paraId="7533DC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BA112C8">
          <v:rect id="_x0000_i3264" style="width:0;height:1.5pt" o:hralign="center" o:hrstd="t" o:hr="t" fillcolor="#a0a0a0" stroked="f"/>
        </w:pict>
      </w:r>
    </w:p>
    <w:p w14:paraId="61922A1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173. Broken Flow 3</w:t>
      </w:r>
    </w:p>
    <w:p w14:paraId="3F66D2A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After Approval:</w:t>
      </w:r>
    </w:p>
    <w:p w14:paraId="66AB75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Both branches set:</w:t>
      </w:r>
    </w:p>
    <w:p w14:paraId="5AD526B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Approved</w:t>
      </w:r>
    </w:p>
    <w:p w14:paraId="3E3AA08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What's wrong?</w:t>
      </w:r>
    </w:p>
    <w:p w14:paraId="6A2E474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0C70FA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Rejected outcome must update:</w:t>
      </w:r>
    </w:p>
    <w:p w14:paraId="653AA7E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Rejected.</w:t>
      </w:r>
    </w:p>
    <w:p w14:paraId="16491A8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D5A5CB7">
          <v:rect id="_x0000_i3265" style="width:0;height:1.5pt" o:hralign="center" o:hrstd="t" o:hr="t" fillcolor="#a0a0a0" stroked="f"/>
        </w:pict>
      </w:r>
    </w:p>
    <w:p w14:paraId="0D8C327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174. Broken Flow 4</w:t>
      </w:r>
    </w:p>
    <w:p w14:paraId="5678F59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Reject branch doesn't store comments.</w:t>
      </w:r>
    </w:p>
    <w:p w14:paraId="797387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Problem?</w:t>
      </w:r>
    </w:p>
    <w:p w14:paraId="6032DE5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1A88E6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loses useful context explaining:</w:t>
      </w:r>
    </w:p>
    <w:p w14:paraId="10FA0BB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Why approval was denied.</w:t>
      </w:r>
    </w:p>
    <w:p w14:paraId="63A089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0EA3E56D">
          <v:rect id="_x0000_i3266" style="width:0;height:1.5pt" o:hralign="center" o:hrstd="t" o:hr="t" fillcolor="#a0a0a0" stroked="f"/>
        </w:pict>
      </w:r>
    </w:p>
    <w:p w14:paraId="20D3764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175. Broken Flow 5</w:t>
      </w:r>
    </w:p>
    <w:p w14:paraId="6B6C945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sets:</w:t>
      </w:r>
    </w:p>
    <w:p w14:paraId="3F82FF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1F91D40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after the Manager has already approved.</w:t>
      </w:r>
    </w:p>
    <w:p w14:paraId="3880FA2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What's the duplicate risk?</w:t>
      </w:r>
    </w:p>
    <w:p w14:paraId="47094E3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4B0A2F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Multiple runs can potentially create approvals before the guard is updated.</w:t>
      </w:r>
    </w:p>
    <w:p w14:paraId="60C3AE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Claim the process:</w:t>
      </w:r>
    </w:p>
    <w:p w14:paraId="4E1B6E0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Before creating the approval.</w:t>
      </w:r>
    </w:p>
    <w:p w14:paraId="0D59D7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0A52D56">
          <v:rect id="_x0000_i3267" style="width:0;height:1.5pt" o:hralign="center" o:hrstd="t" o:hr="t" fillcolor="#a0a0a0" stroked="f"/>
        </w:pict>
      </w:r>
    </w:p>
    <w:p w14:paraId="4AA8FC0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AY — INDEPENDENT CHALLENGE 1</w:t>
      </w:r>
    </w:p>
    <w:p w14:paraId="4FD99D8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176. Approval Details</w:t>
      </w:r>
    </w:p>
    <w:p w14:paraId="6A7DA0C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Improve the Manager approval card.</w:t>
      </w:r>
    </w:p>
    <w:p w14:paraId="708DF6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It must clearly show:</w:t>
      </w:r>
    </w:p>
    <w:p w14:paraId="11437C5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6504B33F" w14:textId="77777777" w:rsidR="00817F62" w:rsidRPr="00817F62" w:rsidRDefault="00817F62" w:rsidP="00817F62">
      <w:pPr>
        <w:rPr>
          <w:sz w:val="32"/>
          <w:szCs w:val="32"/>
        </w:rPr>
      </w:pPr>
    </w:p>
    <w:p w14:paraId="005D5B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Department</w:t>
      </w:r>
    </w:p>
    <w:p w14:paraId="18992CC9" w14:textId="77777777" w:rsidR="00817F62" w:rsidRPr="00817F62" w:rsidRDefault="00817F62" w:rsidP="00817F62">
      <w:pPr>
        <w:rPr>
          <w:sz w:val="32"/>
          <w:szCs w:val="32"/>
        </w:rPr>
      </w:pPr>
    </w:p>
    <w:p w14:paraId="4757E12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</w:t>
      </w:r>
    </w:p>
    <w:p w14:paraId="11657DFA" w14:textId="77777777" w:rsidR="00817F62" w:rsidRPr="00817F62" w:rsidRDefault="00817F62" w:rsidP="00817F62">
      <w:pPr>
        <w:rPr>
          <w:sz w:val="32"/>
          <w:szCs w:val="32"/>
        </w:rPr>
      </w:pPr>
    </w:p>
    <w:p w14:paraId="7D9E9F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Start Date</w:t>
      </w:r>
    </w:p>
    <w:p w14:paraId="495D0712" w14:textId="77777777" w:rsidR="00817F62" w:rsidRPr="00817F62" w:rsidRDefault="00817F62" w:rsidP="00817F62">
      <w:pPr>
        <w:rPr>
          <w:sz w:val="32"/>
          <w:szCs w:val="32"/>
        </w:rPr>
      </w:pPr>
    </w:p>
    <w:p w14:paraId="10E525C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End Date</w:t>
      </w:r>
    </w:p>
    <w:p w14:paraId="41E69D14" w14:textId="77777777" w:rsidR="00817F62" w:rsidRPr="00817F62" w:rsidRDefault="00817F62" w:rsidP="00817F62">
      <w:pPr>
        <w:rPr>
          <w:sz w:val="32"/>
          <w:szCs w:val="32"/>
        </w:rPr>
      </w:pPr>
    </w:p>
    <w:p w14:paraId="4724F00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Number of Days</w:t>
      </w:r>
    </w:p>
    <w:p w14:paraId="6F199F6C" w14:textId="77777777" w:rsidR="00817F62" w:rsidRPr="00817F62" w:rsidRDefault="00817F62" w:rsidP="00817F62">
      <w:pPr>
        <w:rPr>
          <w:sz w:val="32"/>
          <w:szCs w:val="32"/>
        </w:rPr>
      </w:pPr>
    </w:p>
    <w:p w14:paraId="4505F2B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Reason</w:t>
      </w:r>
    </w:p>
    <w:p w14:paraId="103E03E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Student must decide:</w:t>
      </w:r>
    </w:p>
    <w:p w14:paraId="36291E3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Best presentation order.</w:t>
      </w:r>
    </w:p>
    <w:p w14:paraId="627A227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BC91290">
          <v:rect id="_x0000_i3268" style="width:0;height:1.5pt" o:hralign="center" o:hrstd="t" o:hr="t" fillcolor="#a0a0a0" stroked="f"/>
        </w:pict>
      </w:r>
    </w:p>
    <w:p w14:paraId="0289F9D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177. Suggested Order</w:t>
      </w:r>
    </w:p>
    <w:p w14:paraId="024189B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274BF8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Department</w:t>
      </w:r>
    </w:p>
    <w:p w14:paraId="28912B71" w14:textId="77777777" w:rsidR="00817F62" w:rsidRPr="00817F62" w:rsidRDefault="00817F62" w:rsidP="00817F62">
      <w:pPr>
        <w:rPr>
          <w:sz w:val="32"/>
          <w:szCs w:val="32"/>
        </w:rPr>
      </w:pPr>
    </w:p>
    <w:p w14:paraId="643C4B4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</w:t>
      </w:r>
    </w:p>
    <w:p w14:paraId="782058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Dates</w:t>
      </w:r>
    </w:p>
    <w:p w14:paraId="0BFF70A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Number of Days</w:t>
      </w:r>
    </w:p>
    <w:p w14:paraId="6191B5AB" w14:textId="77777777" w:rsidR="00817F62" w:rsidRPr="00817F62" w:rsidRDefault="00817F62" w:rsidP="00817F62">
      <w:pPr>
        <w:rPr>
          <w:sz w:val="32"/>
          <w:szCs w:val="32"/>
        </w:rPr>
      </w:pPr>
    </w:p>
    <w:p w14:paraId="2DF35C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Reason</w:t>
      </w:r>
    </w:p>
    <w:p w14:paraId="6C3A26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Decision-critical information should appear first.</w:t>
      </w:r>
    </w:p>
    <w:p w14:paraId="0DEC02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BD9DB62">
          <v:rect id="_x0000_i3269" style="width:0;height:1.5pt" o:hralign="center" o:hrstd="t" o:hr="t" fillcolor="#a0a0a0" stroked="f"/>
        </w:pict>
      </w:r>
    </w:p>
    <w:p w14:paraId="3230DDD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AZ — INDEPENDENT CHALLENGE 2</w:t>
      </w:r>
    </w:p>
    <w:p w14:paraId="17BBD6F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178. Reject Comment Requirement</w:t>
      </w:r>
    </w:p>
    <w:p w14:paraId="1C32118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Business asks:</w:t>
      </w:r>
    </w:p>
    <w:p w14:paraId="47D82FE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Managers must explain rejected requests.</w:t>
      </w:r>
    </w:p>
    <w:p w14:paraId="4BB391E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Design how you would enforce or strongly encourage:</w:t>
      </w:r>
    </w:p>
    <w:p w14:paraId="42F13FF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Rejection comments.</w:t>
      </w:r>
    </w:p>
    <w:p w14:paraId="3C2F693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Possible solution approaches:</w:t>
      </w:r>
    </w:p>
    <w:p w14:paraId="01E3C982" w14:textId="77777777" w:rsidR="00817F62" w:rsidRPr="00817F62" w:rsidRDefault="00817F62" w:rsidP="00817F62">
      <w:pPr>
        <w:numPr>
          <w:ilvl w:val="0"/>
          <w:numId w:val="34"/>
        </w:numPr>
        <w:rPr>
          <w:sz w:val="32"/>
          <w:szCs w:val="32"/>
        </w:rPr>
      </w:pPr>
      <w:r w:rsidRPr="00817F62">
        <w:rPr>
          <w:sz w:val="32"/>
          <w:szCs w:val="32"/>
        </w:rPr>
        <w:t>Custom approval responses/process</w:t>
      </w:r>
    </w:p>
    <w:p w14:paraId="1AB63CFF" w14:textId="77777777" w:rsidR="00817F62" w:rsidRPr="00817F62" w:rsidRDefault="00817F62" w:rsidP="00817F62">
      <w:pPr>
        <w:numPr>
          <w:ilvl w:val="0"/>
          <w:numId w:val="34"/>
        </w:numPr>
        <w:rPr>
          <w:sz w:val="32"/>
          <w:szCs w:val="32"/>
        </w:rPr>
      </w:pPr>
      <w:r w:rsidRPr="00817F62">
        <w:rPr>
          <w:sz w:val="32"/>
          <w:szCs w:val="32"/>
        </w:rPr>
        <w:t>Post-response validation</w:t>
      </w:r>
    </w:p>
    <w:p w14:paraId="5C4EC207" w14:textId="77777777" w:rsidR="00817F62" w:rsidRPr="00817F62" w:rsidRDefault="00817F62" w:rsidP="00817F62">
      <w:pPr>
        <w:numPr>
          <w:ilvl w:val="0"/>
          <w:numId w:val="34"/>
        </w:numPr>
        <w:rPr>
          <w:sz w:val="32"/>
          <w:szCs w:val="32"/>
        </w:rPr>
      </w:pPr>
      <w:r w:rsidRPr="00817F62">
        <w:rPr>
          <w:sz w:val="32"/>
          <w:szCs w:val="32"/>
        </w:rPr>
        <w:t>Follow-up workflow</w:t>
      </w:r>
    </w:p>
    <w:p w14:paraId="54766AA5" w14:textId="77777777" w:rsidR="00817F62" w:rsidRPr="00817F62" w:rsidRDefault="00817F62" w:rsidP="00817F62">
      <w:pPr>
        <w:numPr>
          <w:ilvl w:val="0"/>
          <w:numId w:val="34"/>
        </w:numPr>
        <w:rPr>
          <w:sz w:val="32"/>
          <w:szCs w:val="32"/>
        </w:rPr>
      </w:pPr>
      <w:r w:rsidRPr="00817F62">
        <w:rPr>
          <w:sz w:val="32"/>
          <w:szCs w:val="32"/>
        </w:rPr>
        <w:t>Business process rule</w:t>
      </w:r>
    </w:p>
    <w:p w14:paraId="5DE62F8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Student must explain the tradeoff.</w:t>
      </w:r>
    </w:p>
    <w:p w14:paraId="62BB3E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FC1F380">
          <v:rect id="_x0000_i3270" style="width:0;height:1.5pt" o:hralign="center" o:hrstd="t" o:hr="t" fillcolor="#a0a0a0" stroked="f"/>
        </w:pict>
      </w:r>
    </w:p>
    <w:p w14:paraId="4466994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BA — INDEPENDENT CHALLENGE 3</w:t>
      </w:r>
    </w:p>
    <w:p w14:paraId="2F13AE4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179. Approval Audit</w:t>
      </w:r>
    </w:p>
    <w:p w14:paraId="2110F5E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 an audit summary containing:</w:t>
      </w:r>
    </w:p>
    <w:p w14:paraId="22B6E6F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 Number</w:t>
      </w:r>
    </w:p>
    <w:p w14:paraId="5DC7DDE9" w14:textId="77777777" w:rsidR="00817F62" w:rsidRPr="00817F62" w:rsidRDefault="00817F62" w:rsidP="00817F62">
      <w:pPr>
        <w:rPr>
          <w:sz w:val="32"/>
          <w:szCs w:val="32"/>
        </w:rPr>
      </w:pPr>
    </w:p>
    <w:p w14:paraId="57990C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Approver</w:t>
      </w:r>
    </w:p>
    <w:p w14:paraId="257C01A9" w14:textId="77777777" w:rsidR="00817F62" w:rsidRPr="00817F62" w:rsidRDefault="00817F62" w:rsidP="00817F62">
      <w:pPr>
        <w:rPr>
          <w:sz w:val="32"/>
          <w:szCs w:val="32"/>
        </w:rPr>
      </w:pPr>
    </w:p>
    <w:p w14:paraId="21587A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Outcome</w:t>
      </w:r>
    </w:p>
    <w:p w14:paraId="5A6EABFB" w14:textId="77777777" w:rsidR="00817F62" w:rsidRPr="00817F62" w:rsidRDefault="00817F62" w:rsidP="00817F62">
      <w:pPr>
        <w:rPr>
          <w:sz w:val="32"/>
          <w:szCs w:val="32"/>
        </w:rPr>
      </w:pPr>
    </w:p>
    <w:p w14:paraId="62C896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Comment</w:t>
      </w:r>
    </w:p>
    <w:p w14:paraId="443E9534" w14:textId="77777777" w:rsidR="00817F62" w:rsidRPr="00817F62" w:rsidRDefault="00817F62" w:rsidP="00817F62">
      <w:pPr>
        <w:rPr>
          <w:sz w:val="32"/>
          <w:szCs w:val="32"/>
        </w:rPr>
      </w:pPr>
    </w:p>
    <w:p w14:paraId="2FEED70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Started On</w:t>
      </w:r>
    </w:p>
    <w:p w14:paraId="78BC6ABA" w14:textId="77777777" w:rsidR="00817F62" w:rsidRPr="00817F62" w:rsidRDefault="00817F62" w:rsidP="00817F62">
      <w:pPr>
        <w:rPr>
          <w:sz w:val="32"/>
          <w:szCs w:val="32"/>
        </w:rPr>
      </w:pPr>
    </w:p>
    <w:p w14:paraId="6F5768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Completed On</w:t>
      </w:r>
    </w:p>
    <w:p w14:paraId="074E8F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Decide whether these belong:</w:t>
      </w:r>
    </w:p>
    <w:p w14:paraId="6BD44FA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Directly on Leave Request</w:t>
      </w:r>
    </w:p>
    <w:p w14:paraId="4B01966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or:</w:t>
      </w:r>
    </w:p>
    <w:p w14:paraId="16F3153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In a separate Approval History table</w:t>
      </w:r>
    </w:p>
    <w:p w14:paraId="068233E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a more advanced design.</w:t>
      </w:r>
    </w:p>
    <w:p w14:paraId="4C0EED7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EA7587C">
          <v:rect id="_x0000_i3271" style="width:0;height:1.5pt" o:hralign="center" o:hrstd="t" o:hr="t" fillcolor="#a0a0a0" stroked="f"/>
        </w:pict>
      </w:r>
    </w:p>
    <w:p w14:paraId="73B94E1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180. Advanced Answer</w:t>
      </w:r>
    </w:p>
    <w:p w14:paraId="26F6A4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 a simple:</w:t>
      </w:r>
    </w:p>
    <w:p w14:paraId="5F1EEB7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One-manager / one-decision</w:t>
      </w:r>
    </w:p>
    <w:p w14:paraId="403C8E9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workflow, fields on Leave Request can be adequate.</w:t>
      </w:r>
    </w:p>
    <w:p w14:paraId="6E365C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For:</w:t>
      </w:r>
    </w:p>
    <w:p w14:paraId="3684457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Multiple approvals</w:t>
      </w:r>
    </w:p>
    <w:p w14:paraId="0B6ADDB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or:</w:t>
      </w:r>
    </w:p>
    <w:p w14:paraId="1DC7D73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Re-approvals</w:t>
      </w:r>
    </w:p>
    <w:p w14:paraId="16986C3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separate:</w:t>
      </w:r>
    </w:p>
    <w:p w14:paraId="707C50E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History</w:t>
      </w:r>
    </w:p>
    <w:p w14:paraId="6C38560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table is generally more scalable.</w:t>
      </w:r>
    </w:p>
    <w:p w14:paraId="484845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4FA3E80">
          <v:rect id="_x0000_i3272" style="width:0;height:1.5pt" o:hralign="center" o:hrstd="t" o:hr="t" fillcolor="#a0a0a0" stroked="f"/>
        </w:pict>
      </w:r>
    </w:p>
    <w:p w14:paraId="178F96B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PART BB — KNOWLEDGE CHECK</w:t>
      </w:r>
    </w:p>
    <w:p w14:paraId="7A96B58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181. Question 1</w:t>
      </w:r>
    </w:p>
    <w:p w14:paraId="02BE4F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approval action did we use?</w:t>
      </w:r>
    </w:p>
    <w:p w14:paraId="59EFB96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CA77DC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Start and wait for an approval.</w:t>
      </w:r>
    </w:p>
    <w:p w14:paraId="20912D5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F3C89D8">
          <v:rect id="_x0000_i3273" style="width:0;height:1.5pt" o:hralign="center" o:hrstd="t" o:hr="t" fillcolor="#a0a0a0" stroked="f"/>
        </w:pict>
      </w:r>
    </w:p>
    <w:p w14:paraId="7C85013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182. Question 2</w:t>
      </w:r>
    </w:p>
    <w:p w14:paraId="158DD94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Why?</w:t>
      </w:r>
    </w:p>
    <w:p w14:paraId="7DD466C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876F9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Because later Flow actions require:</w:t>
      </w:r>
    </w:p>
    <w:p w14:paraId="6753E86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Manager's decision.</w:t>
      </w:r>
    </w:p>
    <w:p w14:paraId="1907EA3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080F909">
          <v:rect id="_x0000_i3274" style="width:0;height:1.5pt" o:hralign="center" o:hrstd="t" o:hr="t" fillcolor="#a0a0a0" stroked="f"/>
        </w:pict>
      </w:r>
    </w:p>
    <w:p w14:paraId="5FB0692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183. Question 3</w:t>
      </w:r>
    </w:p>
    <w:p w14:paraId="0DBE4FE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Approval type did we use?</w:t>
      </w:r>
    </w:p>
    <w:p w14:paraId="590C829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4FFA0E9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Approve/Reject — First to respond.</w:t>
      </w:r>
    </w:p>
    <w:p w14:paraId="470E210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EDEB8BE">
          <v:rect id="_x0000_i3275" style="width:0;height:1.5pt" o:hralign="center" o:hrstd="t" o:hr="t" fillcolor="#a0a0a0" stroked="f"/>
        </w:pict>
      </w:r>
    </w:p>
    <w:p w14:paraId="0416CF0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184. Question 4</w:t>
      </w:r>
    </w:p>
    <w:p w14:paraId="7A11418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starts today's Flow?</w:t>
      </w:r>
    </w:p>
    <w:p w14:paraId="030C50F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0A8A8A5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Leave Request status transition/update associated with:</w:t>
      </w:r>
    </w:p>
    <w:p w14:paraId="7FEAF6F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Submitted.</w:t>
      </w:r>
    </w:p>
    <w:p w14:paraId="74104E4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51622F22">
          <v:rect id="_x0000_i3276" style="width:0;height:1.5pt" o:hralign="center" o:hrstd="t" o:hr="t" fillcolor="#a0a0a0" stroked="f"/>
        </w:pict>
      </w:r>
    </w:p>
    <w:p w14:paraId="30973F6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185. Question 5</w:t>
      </w:r>
    </w:p>
    <w:p w14:paraId="3568FF6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Trigger Change Type did we use?</w:t>
      </w:r>
    </w:p>
    <w:p w14:paraId="181B053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FA3A69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Modified.</w:t>
      </w:r>
    </w:p>
    <w:p w14:paraId="243A84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EB70A96">
          <v:rect id="_x0000_i3277" style="width:0;height:1.5pt" o:hralign="center" o:hrstd="t" o:hr="t" fillcolor="#a0a0a0" stroked="f"/>
        </w:pict>
      </w:r>
    </w:p>
    <w:p w14:paraId="73F1BC6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186. Question 6</w:t>
      </w:r>
    </w:p>
    <w:p w14:paraId="1BD5E47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Why use Select columns?</w:t>
      </w:r>
    </w:p>
    <w:p w14:paraId="77AA2DF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6B1AE2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 avoid evaluating unrelated row modifications when only:</w:t>
      </w:r>
    </w:p>
    <w:p w14:paraId="7971DC5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Status updates</w:t>
      </w:r>
    </w:p>
    <w:p w14:paraId="201FB45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matter.</w:t>
      </w:r>
    </w:p>
    <w:p w14:paraId="7B56AF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F1DF12A">
          <v:rect id="_x0000_i3278" style="width:0;height:1.5pt" o:hralign="center" o:hrstd="t" o:hr="t" fillcolor="#a0a0a0" stroked="f"/>
        </w:pict>
      </w:r>
    </w:p>
    <w:p w14:paraId="4789FF1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187. Question 7</w:t>
      </w:r>
    </w:p>
    <w:p w14:paraId="140C483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Does Select columns guarantee that the underlying value changed?</w:t>
      </w:r>
    </w:p>
    <w:p w14:paraId="363B093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11DCAB3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No.</w:t>
      </w:r>
    </w:p>
    <w:p w14:paraId="59A2287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update request can include the column even when the resulting value is unchanged.</w:t>
      </w:r>
    </w:p>
    <w:p w14:paraId="3CF726E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AB9957A">
          <v:rect id="_x0000_i3279" style="width:0;height:1.5pt" o:hralign="center" o:hrstd="t" o:hr="t" fillcolor="#a0a0a0" stroked="f"/>
        </w:pict>
      </w:r>
    </w:p>
    <w:p w14:paraId="709B9B2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188. Question 8</w:t>
      </w:r>
    </w:p>
    <w:p w14:paraId="1C9BBB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What field protects against duplicate Approval creation?</w:t>
      </w:r>
    </w:p>
    <w:p w14:paraId="1D79B33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60DDAA8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Requested.</w:t>
      </w:r>
    </w:p>
    <w:p w14:paraId="32E51EC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CA82C29">
          <v:rect id="_x0000_i3280" style="width:0;height:1.5pt" o:hralign="center" o:hrstd="t" o:hr="t" fillcolor="#a0a0a0" stroked="f"/>
        </w:pict>
      </w:r>
    </w:p>
    <w:p w14:paraId="1ADA37D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189. Question 9</w:t>
      </w:r>
    </w:p>
    <w:p w14:paraId="409D2F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does idempotency mean in today's scenario?</w:t>
      </w:r>
    </w:p>
    <w:p w14:paraId="6941F55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226D21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One logical Leave submission should not accidentally create:</w:t>
      </w:r>
    </w:p>
    <w:p w14:paraId="4FBB8AD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Multiple active approvals.</w:t>
      </w:r>
    </w:p>
    <w:p w14:paraId="68C9483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AB2D545">
          <v:rect id="_x0000_i3281" style="width:0;height:1.5pt" o:hralign="center" o:hrstd="t" o:hr="t" fillcolor="#a0a0a0" stroked="f"/>
        </w:pict>
      </w:r>
    </w:p>
    <w:p w14:paraId="0CE4737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190. Question 10</w:t>
      </w:r>
    </w:p>
    <w:p w14:paraId="332DB3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Where is the Manager stored in our training model?</w:t>
      </w:r>
    </w:p>
    <w:p w14:paraId="7B59B16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3AF8666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In:</w:t>
      </w:r>
    </w:p>
    <w:p w14:paraId="667D8C7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Employee.Manager</w:t>
      </w:r>
    </w:p>
    <w:p w14:paraId="798234D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self-referencing lookup.</w:t>
      </w:r>
    </w:p>
    <w:p w14:paraId="1331781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9AC90A2">
          <v:rect id="_x0000_i3282" style="width:0;height:1.5pt" o:hralign="center" o:hrstd="t" o:hr="t" fillcolor="#a0a0a0" stroked="f"/>
        </w:pict>
      </w:r>
    </w:p>
    <w:p w14:paraId="6BD7EFE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191. Question 11</w:t>
      </w:r>
    </w:p>
    <w:p w14:paraId="561C49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Which action retrieves the Manager row?</w:t>
      </w:r>
    </w:p>
    <w:p w14:paraId="163A2EB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11F2B4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Microsoft Dataverse — Get a row by ID.</w:t>
      </w:r>
    </w:p>
    <w:p w14:paraId="33CCF66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C356526">
          <v:rect id="_x0000_i3283" style="width:0;height:1.5pt" o:hralign="center" o:hrstd="t" o:hr="t" fillcolor="#a0a0a0" stroked="f"/>
        </w:pict>
      </w:r>
    </w:p>
    <w:p w14:paraId="59148CB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192. Question 12</w:t>
      </w:r>
    </w:p>
    <w:p w14:paraId="0466A8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does Assigned To need?</w:t>
      </w:r>
    </w:p>
    <w:p w14:paraId="7154C80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C89A3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The:</w:t>
      </w:r>
    </w:p>
    <w:p w14:paraId="2748ED2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Manager's email address.</w:t>
      </w:r>
    </w:p>
    <w:p w14:paraId="33BF94C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7765BE5">
          <v:rect id="_x0000_i3284" style="width:0;height:1.5pt" o:hralign="center" o:hrstd="t" o:hr="t" fillcolor="#a0a0a0" stroked="f"/>
        </w:pict>
      </w:r>
    </w:p>
    <w:p w14:paraId="57BBE11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193. Question 13</w:t>
      </w:r>
    </w:p>
    <w:p w14:paraId="5DB8570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does the Approval action return after completion?</w:t>
      </w:r>
    </w:p>
    <w:p w14:paraId="03EE74B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6DFF6E0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Information including:</w:t>
      </w:r>
    </w:p>
    <w:p w14:paraId="7B2D30E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Outcome</w:t>
      </w:r>
    </w:p>
    <w:p w14:paraId="0FB9DB7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and:</w:t>
      </w:r>
    </w:p>
    <w:p w14:paraId="6825646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Responses / approver information / comments.</w:t>
      </w:r>
    </w:p>
    <w:p w14:paraId="7D8AC7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2B001AF">
          <v:rect id="_x0000_i3285" style="width:0;height:1.5pt" o:hralign="center" o:hrstd="t" o:hr="t" fillcolor="#a0a0a0" stroked="f"/>
        </w:pict>
      </w:r>
    </w:p>
    <w:p w14:paraId="50275B0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194. Question 14</w:t>
      </w:r>
    </w:p>
    <w:p w14:paraId="10DBE9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values do we test for our simple approval?</w:t>
      </w:r>
    </w:p>
    <w:p w14:paraId="5FA6D63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1E73DDA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</w:t>
      </w:r>
    </w:p>
    <w:p w14:paraId="5E0B57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and:</w:t>
      </w:r>
    </w:p>
    <w:p w14:paraId="742082E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Reject.</w:t>
      </w:r>
    </w:p>
    <w:p w14:paraId="1E49D9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53D77D6">
          <v:rect id="_x0000_i3286" style="width:0;height:1.5pt" o:hralign="center" o:hrstd="t" o:hr="t" fillcolor="#a0a0a0" stroked="f"/>
        </w:pict>
      </w:r>
    </w:p>
    <w:p w14:paraId="121C070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195. Question 15</w:t>
      </w:r>
    </w:p>
    <w:p w14:paraId="584686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Where should the Manager's comment be stored?</w:t>
      </w:r>
    </w:p>
    <w:p w14:paraId="249A8A3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7B4545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Comment</w:t>
      </w:r>
    </w:p>
    <w:p w14:paraId="3C136B1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 the Leave Request for our current simple architecture.</w:t>
      </w:r>
    </w:p>
    <w:p w14:paraId="500005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22AF760">
          <v:rect id="_x0000_i3287" style="width:0;height:1.5pt" o:hralign="center" o:hrstd="t" o:hr="t" fillcolor="#a0a0a0" stroked="f"/>
        </w:pict>
      </w:r>
    </w:p>
    <w:p w14:paraId="2BE5CFA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196. Question 16</w:t>
      </w:r>
    </w:p>
    <w:p w14:paraId="2A5B25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status follows successful approval?</w:t>
      </w:r>
    </w:p>
    <w:p w14:paraId="05CA2DF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385334A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Approved.</w:t>
      </w:r>
    </w:p>
    <w:p w14:paraId="6B17BA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5610546">
          <v:rect id="_x0000_i3288" style="width:0;height:1.5pt" o:hralign="center" o:hrstd="t" o:hr="t" fillcolor="#a0a0a0" stroked="f"/>
        </w:pict>
      </w:r>
    </w:p>
    <w:p w14:paraId="084DD2C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197. Question 17</w:t>
      </w:r>
    </w:p>
    <w:p w14:paraId="2C9ABC0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status follows business rejection?</w:t>
      </w:r>
    </w:p>
    <w:p w14:paraId="472C662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0D57F1E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Rejected.</w:t>
      </w:r>
    </w:p>
    <w:p w14:paraId="01E8484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61441BF">
          <v:rect id="_x0000_i3289" style="width:0;height:1.5pt" o:hralign="center" o:hrstd="t" o:hr="t" fillcolor="#a0a0a0" stroked="f"/>
        </w:pict>
      </w:r>
    </w:p>
    <w:p w14:paraId="472943A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198. Question 18</w:t>
      </w:r>
    </w:p>
    <w:p w14:paraId="151432B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Should a missing Manager result in Rejected?</w:t>
      </w:r>
    </w:p>
    <w:p w14:paraId="42E9411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0972B6D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No.</w:t>
      </w:r>
    </w:p>
    <w:p w14:paraId="10DD4B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That is a:</w:t>
      </w:r>
    </w:p>
    <w:p w14:paraId="14AF989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Process/configuration error</w:t>
      </w:r>
    </w:p>
    <w:p w14:paraId="2F7E515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 a Manager decision.</w:t>
      </w:r>
    </w:p>
    <w:p w14:paraId="1C02768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722B04D7">
          <v:rect id="_x0000_i3290" style="width:0;height:1.5pt" o:hralign="center" o:hrstd="t" o:hr="t" fillcolor="#a0a0a0" stroked="f"/>
        </w:pict>
      </w:r>
    </w:p>
    <w:p w14:paraId="258AEF2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199. Question 19</w:t>
      </w:r>
    </w:p>
    <w:p w14:paraId="5E06065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email notification fails after Approval, is the Leave Request still Approved?</w:t>
      </w:r>
    </w:p>
    <w:p w14:paraId="282DD02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009864B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Yes.</w:t>
      </w:r>
    </w:p>
    <w:p w14:paraId="715D229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outcome and notification delivery are separate concerns.</w:t>
      </w:r>
    </w:p>
    <w:p w14:paraId="1D05C23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7659EBE">
          <v:rect id="_x0000_i3291" style="width:0;height:1.5pt" o:hralign="center" o:hrstd="t" o:hr="t" fillcolor="#a0a0a0" stroked="f"/>
        </w:pict>
      </w:r>
    </w:p>
    <w:p w14:paraId="00F8B3F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200. Question 20</w:t>
      </w:r>
    </w:p>
    <w:p w14:paraId="601DBBF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Why update to Pending Approval before waiting?</w:t>
      </w:r>
    </w:p>
    <w:p w14:paraId="6FC1B2E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74F90C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So Dataverse accurately communicates:</w:t>
      </w:r>
    </w:p>
    <w:p w14:paraId="116645B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The request is awaiting Manager decision.</w:t>
      </w:r>
    </w:p>
    <w:p w14:paraId="1B8C82F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087DBEF">
          <v:rect id="_x0000_i3292" style="width:0;height:1.5pt" o:hralign="center" o:hrstd="t" o:hr="t" fillcolor="#a0a0a0" stroked="f"/>
        </w:pict>
      </w:r>
    </w:p>
    <w:p w14:paraId="788964F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201. Question 21</w:t>
      </w:r>
    </w:p>
    <w:p w14:paraId="49F3681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Why validate Manager before starting Approval?</w:t>
      </w:r>
    </w:p>
    <w:p w14:paraId="19EE21A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5F8D42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 avoid creating an invalid approval with:</w:t>
      </w:r>
    </w:p>
    <w:p w14:paraId="4947C0F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No valid approver.</w:t>
      </w:r>
    </w:p>
    <w:p w14:paraId="60C249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70D0B82">
          <v:rect id="_x0000_i3293" style="width:0;height:1.5pt" o:hralign="center" o:hrstd="t" o:hr="t" fillcolor="#a0a0a0" stroked="f"/>
        </w:pict>
      </w:r>
    </w:p>
    <w:p w14:paraId="18932C6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202. Question 22</w:t>
      </w:r>
    </w:p>
    <w:p w14:paraId="611C32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What can Trigger Conditions help prevent?</w:t>
      </w:r>
    </w:p>
    <w:p w14:paraId="11D7CC8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1ECF4AF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Unnecessary Flow runs.</w:t>
      </w:r>
    </w:p>
    <w:p w14:paraId="117C98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A7F5018">
          <v:rect id="_x0000_i3294" style="width:0;height:1.5pt" o:hralign="center" o:hrstd="t" o:hr="t" fillcolor="#a0a0a0" stroked="f"/>
        </w:pict>
      </w:r>
    </w:p>
    <w:p w14:paraId="74011EA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203. Question 23</w:t>
      </w:r>
    </w:p>
    <w:p w14:paraId="6A024B6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is a long-running approval concern?</w:t>
      </w:r>
    </w:p>
    <w:p w14:paraId="7514958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31BA0C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normal Flow run can't remain waiting indefinitely; workflows that may exceed the normal run lifetime require a long-running approval architecture.</w:t>
      </w:r>
    </w:p>
    <w:p w14:paraId="498BDDB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13088B3">
          <v:rect id="_x0000_i3295" style="width:0;height:1.5pt" o:hralign="center" o:hrstd="t" o:hr="t" fillcolor="#a0a0a0" stroked="f"/>
        </w:pict>
      </w:r>
    </w:p>
    <w:p w14:paraId="15C66DA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204. Question 24</w:t>
      </w:r>
    </w:p>
    <w:p w14:paraId="7868AE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duration should make you reconsider a simple waiting Flow?</w:t>
      </w:r>
    </w:p>
    <w:p w14:paraId="6304DFD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4D0CA1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process expected to exceed approximately:</w:t>
      </w:r>
    </w:p>
    <w:p w14:paraId="78A8667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30 days.</w:t>
      </w:r>
    </w:p>
    <w:p w14:paraId="6F6F4B5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DF92F05">
          <v:rect id="_x0000_i3296" style="width:0;height:1.5pt" o:hralign="center" o:hrstd="t" o:hr="t" fillcolor="#a0a0a0" stroked="f"/>
        </w:pict>
      </w:r>
    </w:p>
    <w:p w14:paraId="1BA9B19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205. Question 25</w:t>
      </w:r>
    </w:p>
    <w:p w14:paraId="580F43E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What approval pattern might support Manager </w:t>
      </w: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Finance </w:t>
      </w: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HR?</w:t>
      </w:r>
    </w:p>
    <w:p w14:paraId="5CADB2E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0EB5905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Sequential Approval.</w:t>
      </w:r>
    </w:p>
    <w:p w14:paraId="666FA24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7B8D8D2F">
          <v:rect id="_x0000_i3297" style="width:0;height:1.5pt" o:hralign="center" o:hrstd="t" o:hr="t" fillcolor="#a0a0a0" stroked="f"/>
        </w:pict>
      </w:r>
    </w:p>
    <w:p w14:paraId="63B0CED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BC — PRACTICAL ASSESSMENT</w:t>
      </w:r>
    </w:p>
    <w:p w14:paraId="10FADFA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206. Student Practical Test</w:t>
      </w:r>
    </w:p>
    <w:p w14:paraId="0363A8B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Without instructor assistance:</w:t>
      </w:r>
    </w:p>
    <w:p w14:paraId="214C6F8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1</w:t>
      </w:r>
    </w:p>
    <w:p w14:paraId="0C5ED8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Create a Draft Leave Request.</w:t>
      </w:r>
    </w:p>
    <w:p w14:paraId="2D97D2D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2</w:t>
      </w:r>
    </w:p>
    <w:p w14:paraId="347F9D0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 it for Approval.</w:t>
      </w:r>
    </w:p>
    <w:p w14:paraId="1EB7EE1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3</w:t>
      </w:r>
    </w:p>
    <w:p w14:paraId="1136767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the Flow Trigger.</w:t>
      </w:r>
    </w:p>
    <w:p w14:paraId="716BD2A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4</w:t>
      </w:r>
    </w:p>
    <w:p w14:paraId="507E251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Employee retrieval.</w:t>
      </w:r>
    </w:p>
    <w:p w14:paraId="1260DE8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5</w:t>
      </w:r>
    </w:p>
    <w:p w14:paraId="2944F93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Manager retrieval.</w:t>
      </w:r>
    </w:p>
    <w:p w14:paraId="5618B01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6</w:t>
      </w:r>
    </w:p>
    <w:p w14:paraId="0C27E2F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Pending Approval update.</w:t>
      </w:r>
    </w:p>
    <w:p w14:paraId="713A95D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7</w:t>
      </w:r>
    </w:p>
    <w:p w14:paraId="6F94165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Start and wait for an approval.</w:t>
      </w:r>
    </w:p>
    <w:p w14:paraId="1F2A573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8</w:t>
      </w:r>
    </w:p>
    <w:p w14:paraId="366158D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 the request.</w:t>
      </w:r>
    </w:p>
    <w:p w14:paraId="4F9AD56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9</w:t>
      </w:r>
    </w:p>
    <w:p w14:paraId="01F89B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Dataverse status change.</w:t>
      </w:r>
    </w:p>
    <w:p w14:paraId="39710B0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Step 10</w:t>
      </w:r>
    </w:p>
    <w:p w14:paraId="40C113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Manager Comment.</w:t>
      </w:r>
    </w:p>
    <w:p w14:paraId="4A22F91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11</w:t>
      </w:r>
    </w:p>
    <w:p w14:paraId="3ABAED5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 Employee notification.</w:t>
      </w:r>
    </w:p>
    <w:p w14:paraId="302F80A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Step 12</w:t>
      </w:r>
    </w:p>
    <w:p w14:paraId="2967C8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Explain duplicate protection.</w:t>
      </w:r>
    </w:p>
    <w:p w14:paraId="0D8C990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06E3106">
          <v:rect id="_x0000_i3298" style="width:0;height:1.5pt" o:hralign="center" o:hrstd="t" o:hr="t" fillcolor="#a0a0a0" stroked="f"/>
        </w:pict>
      </w:r>
    </w:p>
    <w:p w14:paraId="65D6AAD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BD — TEST MATRIX</w:t>
      </w:r>
    </w:p>
    <w:p w14:paraId="7765782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207. Student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464"/>
        <w:gridCol w:w="3354"/>
        <w:gridCol w:w="1062"/>
        <w:gridCol w:w="775"/>
      </w:tblGrid>
      <w:tr w:rsidR="00817F62" w:rsidRPr="00817F62" w14:paraId="24895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0A11B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F1505E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6A4EB88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FECA1E3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40B675E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817F62" w:rsidRPr="00817F62" w14:paraId="69EA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6B83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14:paraId="260364C5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Draft created</w:t>
            </w:r>
          </w:p>
        </w:tc>
        <w:tc>
          <w:tcPr>
            <w:tcW w:w="0" w:type="auto"/>
            <w:vAlign w:val="center"/>
            <w:hideMark/>
          </w:tcPr>
          <w:p w14:paraId="6B3DADC9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 approval</w:t>
            </w:r>
          </w:p>
        </w:tc>
        <w:tc>
          <w:tcPr>
            <w:tcW w:w="0" w:type="auto"/>
            <w:vAlign w:val="center"/>
            <w:hideMark/>
          </w:tcPr>
          <w:p w14:paraId="3840D827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B12BCF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62E77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EFD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1B42228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Submit Draft</w:t>
            </w:r>
          </w:p>
        </w:tc>
        <w:tc>
          <w:tcPr>
            <w:tcW w:w="0" w:type="auto"/>
            <w:vAlign w:val="center"/>
            <w:hideMark/>
          </w:tcPr>
          <w:p w14:paraId="5332993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Flow starts</w:t>
            </w:r>
          </w:p>
        </w:tc>
        <w:tc>
          <w:tcPr>
            <w:tcW w:w="0" w:type="auto"/>
            <w:vAlign w:val="center"/>
            <w:hideMark/>
          </w:tcPr>
          <w:p w14:paraId="572B969C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E3DC626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1A95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6AD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14:paraId="55C2331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Employee retrieved</w:t>
            </w:r>
          </w:p>
        </w:tc>
        <w:tc>
          <w:tcPr>
            <w:tcW w:w="0" w:type="auto"/>
            <w:vAlign w:val="center"/>
            <w:hideMark/>
          </w:tcPr>
          <w:p w14:paraId="162DC3C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4BD8B40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6941927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11993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95E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A04</w:t>
            </w:r>
          </w:p>
        </w:tc>
        <w:tc>
          <w:tcPr>
            <w:tcW w:w="0" w:type="auto"/>
            <w:vAlign w:val="center"/>
            <w:hideMark/>
          </w:tcPr>
          <w:p w14:paraId="1F39FD0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Manager retrieved</w:t>
            </w:r>
          </w:p>
        </w:tc>
        <w:tc>
          <w:tcPr>
            <w:tcW w:w="0" w:type="auto"/>
            <w:vAlign w:val="center"/>
            <w:hideMark/>
          </w:tcPr>
          <w:p w14:paraId="0EADE8F7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0CF0E44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2632BEE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0B31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986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14:paraId="7F6A152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Pending update</w:t>
            </w:r>
          </w:p>
        </w:tc>
        <w:tc>
          <w:tcPr>
            <w:tcW w:w="0" w:type="auto"/>
            <w:vAlign w:val="center"/>
            <w:hideMark/>
          </w:tcPr>
          <w:p w14:paraId="23B9AD45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538E38B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27E1D2C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4722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4551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A06</w:t>
            </w:r>
          </w:p>
        </w:tc>
        <w:tc>
          <w:tcPr>
            <w:tcW w:w="0" w:type="auto"/>
            <w:vAlign w:val="center"/>
            <w:hideMark/>
          </w:tcPr>
          <w:p w14:paraId="2633002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Approval assigned</w:t>
            </w:r>
          </w:p>
        </w:tc>
        <w:tc>
          <w:tcPr>
            <w:tcW w:w="0" w:type="auto"/>
            <w:vAlign w:val="center"/>
            <w:hideMark/>
          </w:tcPr>
          <w:p w14:paraId="0D9AB0B1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Correct Manager</w:t>
            </w:r>
          </w:p>
        </w:tc>
        <w:tc>
          <w:tcPr>
            <w:tcW w:w="0" w:type="auto"/>
            <w:vAlign w:val="center"/>
            <w:hideMark/>
          </w:tcPr>
          <w:p w14:paraId="027930D3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E52BCCE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1B6B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0E8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A07</w:t>
            </w:r>
          </w:p>
        </w:tc>
        <w:tc>
          <w:tcPr>
            <w:tcW w:w="0" w:type="auto"/>
            <w:vAlign w:val="center"/>
            <w:hideMark/>
          </w:tcPr>
          <w:p w14:paraId="1BF0082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627553D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Status Approved</w:t>
            </w:r>
          </w:p>
        </w:tc>
        <w:tc>
          <w:tcPr>
            <w:tcW w:w="0" w:type="auto"/>
            <w:vAlign w:val="center"/>
            <w:hideMark/>
          </w:tcPr>
          <w:p w14:paraId="4A1F8972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6E8C8C9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0AEE1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66F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A08</w:t>
            </w:r>
          </w:p>
        </w:tc>
        <w:tc>
          <w:tcPr>
            <w:tcW w:w="0" w:type="auto"/>
            <w:vAlign w:val="center"/>
            <w:hideMark/>
          </w:tcPr>
          <w:p w14:paraId="5ACC606D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Approval comment</w:t>
            </w:r>
          </w:p>
        </w:tc>
        <w:tc>
          <w:tcPr>
            <w:tcW w:w="0" w:type="auto"/>
            <w:vAlign w:val="center"/>
            <w:hideMark/>
          </w:tcPr>
          <w:p w14:paraId="6D9C21D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Stored</w:t>
            </w:r>
          </w:p>
        </w:tc>
        <w:tc>
          <w:tcPr>
            <w:tcW w:w="0" w:type="auto"/>
            <w:vAlign w:val="center"/>
            <w:hideMark/>
          </w:tcPr>
          <w:p w14:paraId="19CC2D8C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8FC1CEA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6DC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EDE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A09</w:t>
            </w:r>
          </w:p>
        </w:tc>
        <w:tc>
          <w:tcPr>
            <w:tcW w:w="0" w:type="auto"/>
            <w:vAlign w:val="center"/>
            <w:hideMark/>
          </w:tcPr>
          <w:p w14:paraId="7290CAAC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Approved email</w:t>
            </w:r>
          </w:p>
        </w:tc>
        <w:tc>
          <w:tcPr>
            <w:tcW w:w="0" w:type="auto"/>
            <w:vAlign w:val="center"/>
            <w:hideMark/>
          </w:tcPr>
          <w:p w14:paraId="37BC302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49912CC0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16EABFF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2AEF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C77C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14:paraId="4AA1D9F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3E3353C9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Status Rejected</w:t>
            </w:r>
          </w:p>
        </w:tc>
        <w:tc>
          <w:tcPr>
            <w:tcW w:w="0" w:type="auto"/>
            <w:vAlign w:val="center"/>
            <w:hideMark/>
          </w:tcPr>
          <w:p w14:paraId="5222204F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3E4BD2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1CEE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9C1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lastRenderedPageBreak/>
              <w:t>A11</w:t>
            </w:r>
          </w:p>
        </w:tc>
        <w:tc>
          <w:tcPr>
            <w:tcW w:w="0" w:type="auto"/>
            <w:vAlign w:val="center"/>
            <w:hideMark/>
          </w:tcPr>
          <w:p w14:paraId="1A46F887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Reject comment</w:t>
            </w:r>
          </w:p>
        </w:tc>
        <w:tc>
          <w:tcPr>
            <w:tcW w:w="0" w:type="auto"/>
            <w:vAlign w:val="center"/>
            <w:hideMark/>
          </w:tcPr>
          <w:p w14:paraId="2FB90D6A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Stored</w:t>
            </w:r>
          </w:p>
        </w:tc>
        <w:tc>
          <w:tcPr>
            <w:tcW w:w="0" w:type="auto"/>
            <w:vAlign w:val="center"/>
            <w:hideMark/>
          </w:tcPr>
          <w:p w14:paraId="69446217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F73EA3D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09629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8A39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A12</w:t>
            </w:r>
          </w:p>
        </w:tc>
        <w:tc>
          <w:tcPr>
            <w:tcW w:w="0" w:type="auto"/>
            <w:vAlign w:val="center"/>
            <w:hideMark/>
          </w:tcPr>
          <w:p w14:paraId="2496B587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Rejection email</w:t>
            </w:r>
          </w:p>
        </w:tc>
        <w:tc>
          <w:tcPr>
            <w:tcW w:w="0" w:type="auto"/>
            <w:vAlign w:val="center"/>
            <w:hideMark/>
          </w:tcPr>
          <w:p w14:paraId="44BEC99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648A5FB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C147F41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01B1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E1B1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A13</w:t>
            </w:r>
          </w:p>
        </w:tc>
        <w:tc>
          <w:tcPr>
            <w:tcW w:w="0" w:type="auto"/>
            <w:vAlign w:val="center"/>
            <w:hideMark/>
          </w:tcPr>
          <w:p w14:paraId="0733129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Missing Manager</w:t>
            </w:r>
          </w:p>
        </w:tc>
        <w:tc>
          <w:tcPr>
            <w:tcW w:w="0" w:type="auto"/>
            <w:vAlign w:val="center"/>
            <w:hideMark/>
          </w:tcPr>
          <w:p w14:paraId="4D5C71FC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Handled</w:t>
            </w:r>
          </w:p>
        </w:tc>
        <w:tc>
          <w:tcPr>
            <w:tcW w:w="0" w:type="auto"/>
            <w:vAlign w:val="center"/>
            <w:hideMark/>
          </w:tcPr>
          <w:p w14:paraId="6E8DAF8E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C94C0B6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36F4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656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A14</w:t>
            </w:r>
          </w:p>
        </w:tc>
        <w:tc>
          <w:tcPr>
            <w:tcW w:w="0" w:type="auto"/>
            <w:vAlign w:val="center"/>
            <w:hideMark/>
          </w:tcPr>
          <w:p w14:paraId="5F0AB4E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Missing Manager email</w:t>
            </w:r>
          </w:p>
        </w:tc>
        <w:tc>
          <w:tcPr>
            <w:tcW w:w="0" w:type="auto"/>
            <w:vAlign w:val="center"/>
            <w:hideMark/>
          </w:tcPr>
          <w:p w14:paraId="38C9D668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Handled</w:t>
            </w:r>
          </w:p>
        </w:tc>
        <w:tc>
          <w:tcPr>
            <w:tcW w:w="0" w:type="auto"/>
            <w:vAlign w:val="center"/>
            <w:hideMark/>
          </w:tcPr>
          <w:p w14:paraId="3233363D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B48F8F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3DBAD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5F0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A15</w:t>
            </w:r>
          </w:p>
        </w:tc>
        <w:tc>
          <w:tcPr>
            <w:tcW w:w="0" w:type="auto"/>
            <w:vAlign w:val="center"/>
            <w:hideMark/>
          </w:tcPr>
          <w:p w14:paraId="191845F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Duplicate submission</w:t>
            </w:r>
          </w:p>
        </w:tc>
        <w:tc>
          <w:tcPr>
            <w:tcW w:w="0" w:type="auto"/>
            <w:vAlign w:val="center"/>
            <w:hideMark/>
          </w:tcPr>
          <w:p w14:paraId="5340037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 duplicate approval</w:t>
            </w:r>
          </w:p>
        </w:tc>
        <w:tc>
          <w:tcPr>
            <w:tcW w:w="0" w:type="auto"/>
            <w:vAlign w:val="center"/>
            <w:hideMark/>
          </w:tcPr>
          <w:p w14:paraId="59D0FE89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1C1AA9B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  <w:tr w:rsidR="00817F62" w:rsidRPr="00817F62" w14:paraId="05FF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DDFC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A16</w:t>
            </w:r>
          </w:p>
        </w:tc>
        <w:tc>
          <w:tcPr>
            <w:tcW w:w="0" w:type="auto"/>
            <w:vAlign w:val="center"/>
            <w:hideMark/>
          </w:tcPr>
          <w:p w14:paraId="6367E9C1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Run history</w:t>
            </w:r>
          </w:p>
        </w:tc>
        <w:tc>
          <w:tcPr>
            <w:tcW w:w="0" w:type="auto"/>
            <w:vAlign w:val="center"/>
            <w:hideMark/>
          </w:tcPr>
          <w:p w14:paraId="247F8FD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Correct branches</w:t>
            </w:r>
          </w:p>
        </w:tc>
        <w:tc>
          <w:tcPr>
            <w:tcW w:w="0" w:type="auto"/>
            <w:vAlign w:val="center"/>
            <w:hideMark/>
          </w:tcPr>
          <w:p w14:paraId="4CBD24AF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F352CA9" w14:textId="77777777" w:rsidR="00817F62" w:rsidRPr="00817F62" w:rsidRDefault="00817F62" w:rsidP="00817F62">
            <w:pPr>
              <w:rPr>
                <w:sz w:val="32"/>
                <w:szCs w:val="32"/>
              </w:rPr>
            </w:pPr>
          </w:p>
        </w:tc>
      </w:tr>
    </w:tbl>
    <w:p w14:paraId="2600B57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E5B6ADB">
          <v:rect id="_x0000_i3299" style="width:0;height:1.5pt" o:hralign="center" o:hrstd="t" o:hr="t" fillcolor="#a0a0a0" stroked="f"/>
        </w:pict>
      </w:r>
    </w:p>
    <w:p w14:paraId="043DBED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BE — DAY 14 CHECKLIST</w:t>
      </w:r>
    </w:p>
    <w:p w14:paraId="4FD0061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208. Completion Checklist</w:t>
      </w:r>
    </w:p>
    <w:p w14:paraId="7A85959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Every student should have:</w:t>
      </w:r>
    </w:p>
    <w:p w14:paraId="71C88C6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Approval Requested column</w:t>
      </w:r>
    </w:p>
    <w:p w14:paraId="35BF67CB" w14:textId="77777777" w:rsidR="00817F62" w:rsidRPr="00817F62" w:rsidRDefault="00817F62" w:rsidP="00817F62">
      <w:pPr>
        <w:rPr>
          <w:sz w:val="32"/>
          <w:szCs w:val="32"/>
        </w:rPr>
      </w:pPr>
    </w:p>
    <w:p w14:paraId="0AFDB3E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Approval Started On</w:t>
      </w:r>
    </w:p>
    <w:p w14:paraId="41EAB679" w14:textId="77777777" w:rsidR="00817F62" w:rsidRPr="00817F62" w:rsidRDefault="00817F62" w:rsidP="00817F62">
      <w:pPr>
        <w:rPr>
          <w:sz w:val="32"/>
          <w:szCs w:val="32"/>
        </w:rPr>
      </w:pPr>
    </w:p>
    <w:p w14:paraId="646723D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Approval Completed On</w:t>
      </w:r>
    </w:p>
    <w:p w14:paraId="63D6A773" w14:textId="77777777" w:rsidR="00817F62" w:rsidRPr="00817F62" w:rsidRDefault="00817F62" w:rsidP="00817F62">
      <w:pPr>
        <w:rPr>
          <w:sz w:val="32"/>
          <w:szCs w:val="32"/>
        </w:rPr>
      </w:pPr>
    </w:p>
    <w:p w14:paraId="3CE2D76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Approver Email</w:t>
      </w:r>
    </w:p>
    <w:p w14:paraId="656E17C1" w14:textId="77777777" w:rsidR="00817F62" w:rsidRPr="00817F62" w:rsidRDefault="00817F62" w:rsidP="00817F62">
      <w:pPr>
        <w:rPr>
          <w:sz w:val="32"/>
          <w:szCs w:val="32"/>
        </w:rPr>
      </w:pPr>
    </w:p>
    <w:p w14:paraId="4B922DB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Submit for Approval behavior</w:t>
      </w:r>
    </w:p>
    <w:p w14:paraId="41EFAC54" w14:textId="77777777" w:rsidR="00817F62" w:rsidRPr="00817F62" w:rsidRDefault="00817F62" w:rsidP="00817F62">
      <w:pPr>
        <w:rPr>
          <w:sz w:val="32"/>
          <w:szCs w:val="32"/>
        </w:rPr>
      </w:pPr>
    </w:p>
    <w:p w14:paraId="22B2E1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Solution-aware Flow</w:t>
      </w:r>
    </w:p>
    <w:p w14:paraId="438FC2D6" w14:textId="77777777" w:rsidR="00817F62" w:rsidRPr="00817F62" w:rsidRDefault="00817F62" w:rsidP="00817F62">
      <w:pPr>
        <w:rPr>
          <w:sz w:val="32"/>
          <w:szCs w:val="32"/>
        </w:rPr>
      </w:pPr>
    </w:p>
    <w:p w14:paraId="7D3266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Modified Dataverse Trigger</w:t>
      </w:r>
    </w:p>
    <w:p w14:paraId="119814FE" w14:textId="77777777" w:rsidR="00817F62" w:rsidRPr="00817F62" w:rsidRDefault="00817F62" w:rsidP="00817F62">
      <w:pPr>
        <w:rPr>
          <w:sz w:val="32"/>
          <w:szCs w:val="32"/>
        </w:rPr>
      </w:pPr>
    </w:p>
    <w:p w14:paraId="126A1A5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Status column filtering</w:t>
      </w:r>
    </w:p>
    <w:p w14:paraId="0B81025A" w14:textId="77777777" w:rsidR="00817F62" w:rsidRPr="00817F62" w:rsidRDefault="00817F62" w:rsidP="00817F62">
      <w:pPr>
        <w:rPr>
          <w:sz w:val="32"/>
          <w:szCs w:val="32"/>
        </w:rPr>
      </w:pPr>
    </w:p>
    <w:p w14:paraId="6F43F78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Submitted guard</w:t>
      </w:r>
    </w:p>
    <w:p w14:paraId="1D7B14A3" w14:textId="77777777" w:rsidR="00817F62" w:rsidRPr="00817F62" w:rsidRDefault="00817F62" w:rsidP="00817F62">
      <w:pPr>
        <w:rPr>
          <w:sz w:val="32"/>
          <w:szCs w:val="32"/>
        </w:rPr>
      </w:pPr>
    </w:p>
    <w:p w14:paraId="15D385F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Duplicate guard</w:t>
      </w:r>
    </w:p>
    <w:p w14:paraId="6EC6F28D" w14:textId="77777777" w:rsidR="00817F62" w:rsidRPr="00817F62" w:rsidRDefault="00817F62" w:rsidP="00817F62">
      <w:pPr>
        <w:rPr>
          <w:sz w:val="32"/>
          <w:szCs w:val="32"/>
        </w:rPr>
      </w:pPr>
    </w:p>
    <w:p w14:paraId="6153F04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Get Requesting Employee</w:t>
      </w:r>
    </w:p>
    <w:p w14:paraId="6C369528" w14:textId="77777777" w:rsidR="00817F62" w:rsidRPr="00817F62" w:rsidRDefault="00817F62" w:rsidP="00817F62">
      <w:pPr>
        <w:rPr>
          <w:sz w:val="32"/>
          <w:szCs w:val="32"/>
        </w:rPr>
      </w:pPr>
    </w:p>
    <w:p w14:paraId="050521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Manager validation</w:t>
      </w:r>
    </w:p>
    <w:p w14:paraId="30F29D38" w14:textId="77777777" w:rsidR="00817F62" w:rsidRPr="00817F62" w:rsidRDefault="00817F62" w:rsidP="00817F62">
      <w:pPr>
        <w:rPr>
          <w:sz w:val="32"/>
          <w:szCs w:val="32"/>
        </w:rPr>
      </w:pPr>
    </w:p>
    <w:p w14:paraId="668642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Get Approving Manager</w:t>
      </w:r>
    </w:p>
    <w:p w14:paraId="47AAD027" w14:textId="77777777" w:rsidR="00817F62" w:rsidRPr="00817F62" w:rsidRDefault="00817F62" w:rsidP="00817F62">
      <w:pPr>
        <w:rPr>
          <w:sz w:val="32"/>
          <w:szCs w:val="32"/>
        </w:rPr>
      </w:pPr>
    </w:p>
    <w:p w14:paraId="7F0040E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Manager email validation</w:t>
      </w:r>
    </w:p>
    <w:p w14:paraId="47C5FA57" w14:textId="77777777" w:rsidR="00817F62" w:rsidRPr="00817F62" w:rsidRDefault="00817F62" w:rsidP="00817F62">
      <w:pPr>
        <w:rPr>
          <w:sz w:val="32"/>
          <w:szCs w:val="32"/>
        </w:rPr>
      </w:pPr>
    </w:p>
    <w:p w14:paraId="1121A62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Pending Approval update</w:t>
      </w:r>
    </w:p>
    <w:p w14:paraId="52F04278" w14:textId="77777777" w:rsidR="00817F62" w:rsidRPr="00817F62" w:rsidRDefault="00817F62" w:rsidP="00817F62">
      <w:pPr>
        <w:rPr>
          <w:sz w:val="32"/>
          <w:szCs w:val="32"/>
        </w:rPr>
      </w:pPr>
    </w:p>
    <w:p w14:paraId="6632CBA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817F62">
        <w:rPr>
          <w:sz w:val="32"/>
          <w:szCs w:val="32"/>
        </w:rPr>
        <w:t xml:space="preserve"> Start and wait for an approval</w:t>
      </w:r>
    </w:p>
    <w:p w14:paraId="45BCED76" w14:textId="77777777" w:rsidR="00817F62" w:rsidRPr="00817F62" w:rsidRDefault="00817F62" w:rsidP="00817F62">
      <w:pPr>
        <w:rPr>
          <w:sz w:val="32"/>
          <w:szCs w:val="32"/>
        </w:rPr>
      </w:pPr>
    </w:p>
    <w:p w14:paraId="7BEEAF7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Approve branch</w:t>
      </w:r>
    </w:p>
    <w:p w14:paraId="0ECF56A2" w14:textId="77777777" w:rsidR="00817F62" w:rsidRPr="00817F62" w:rsidRDefault="00817F62" w:rsidP="00817F62">
      <w:pPr>
        <w:rPr>
          <w:sz w:val="32"/>
          <w:szCs w:val="32"/>
        </w:rPr>
      </w:pPr>
    </w:p>
    <w:p w14:paraId="433B410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Reject branch</w:t>
      </w:r>
    </w:p>
    <w:p w14:paraId="533A312F" w14:textId="77777777" w:rsidR="00817F62" w:rsidRPr="00817F62" w:rsidRDefault="00817F62" w:rsidP="00817F62">
      <w:pPr>
        <w:rPr>
          <w:sz w:val="32"/>
          <w:szCs w:val="32"/>
        </w:rPr>
      </w:pPr>
    </w:p>
    <w:p w14:paraId="7A7DC6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Manager Comment storage</w:t>
      </w:r>
    </w:p>
    <w:p w14:paraId="46274CC3" w14:textId="77777777" w:rsidR="00817F62" w:rsidRPr="00817F62" w:rsidRDefault="00817F62" w:rsidP="00817F62">
      <w:pPr>
        <w:rPr>
          <w:sz w:val="32"/>
          <w:szCs w:val="32"/>
        </w:rPr>
      </w:pPr>
    </w:p>
    <w:p w14:paraId="6CB8AE1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Approval completion date</w:t>
      </w:r>
    </w:p>
    <w:p w14:paraId="03FB1BEC" w14:textId="77777777" w:rsidR="00817F62" w:rsidRPr="00817F62" w:rsidRDefault="00817F62" w:rsidP="00817F62">
      <w:pPr>
        <w:rPr>
          <w:sz w:val="32"/>
          <w:szCs w:val="32"/>
        </w:rPr>
      </w:pPr>
    </w:p>
    <w:p w14:paraId="536ADA8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Approver email storage</w:t>
      </w:r>
    </w:p>
    <w:p w14:paraId="454DD31E" w14:textId="77777777" w:rsidR="00817F62" w:rsidRPr="00817F62" w:rsidRDefault="00817F62" w:rsidP="00817F62">
      <w:pPr>
        <w:rPr>
          <w:sz w:val="32"/>
          <w:szCs w:val="32"/>
        </w:rPr>
      </w:pPr>
    </w:p>
    <w:p w14:paraId="55A905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Approved email</w:t>
      </w:r>
    </w:p>
    <w:p w14:paraId="5047FD3E" w14:textId="77777777" w:rsidR="00817F62" w:rsidRPr="00817F62" w:rsidRDefault="00817F62" w:rsidP="00817F62">
      <w:pPr>
        <w:rPr>
          <w:sz w:val="32"/>
          <w:szCs w:val="32"/>
        </w:rPr>
      </w:pPr>
    </w:p>
    <w:p w14:paraId="74CB24B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Rejected email</w:t>
      </w:r>
    </w:p>
    <w:p w14:paraId="304D521C" w14:textId="77777777" w:rsidR="00817F62" w:rsidRPr="00817F62" w:rsidRDefault="00817F62" w:rsidP="00817F62">
      <w:pPr>
        <w:rPr>
          <w:sz w:val="32"/>
          <w:szCs w:val="32"/>
        </w:rPr>
      </w:pPr>
    </w:p>
    <w:p w14:paraId="2153C1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Missing Manager handling</w:t>
      </w:r>
    </w:p>
    <w:p w14:paraId="2543A56C" w14:textId="77777777" w:rsidR="00817F62" w:rsidRPr="00817F62" w:rsidRDefault="00817F62" w:rsidP="00817F62">
      <w:pPr>
        <w:rPr>
          <w:sz w:val="32"/>
          <w:szCs w:val="32"/>
        </w:rPr>
      </w:pPr>
    </w:p>
    <w:p w14:paraId="2F2DF1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Approval test</w:t>
      </w:r>
    </w:p>
    <w:p w14:paraId="1097CB52" w14:textId="77777777" w:rsidR="00817F62" w:rsidRPr="00817F62" w:rsidRDefault="00817F62" w:rsidP="00817F62">
      <w:pPr>
        <w:rPr>
          <w:sz w:val="32"/>
          <w:szCs w:val="32"/>
        </w:rPr>
      </w:pPr>
    </w:p>
    <w:p w14:paraId="2A5FC54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Rejection test</w:t>
      </w:r>
    </w:p>
    <w:p w14:paraId="371F3EDB" w14:textId="77777777" w:rsidR="00817F62" w:rsidRPr="00817F62" w:rsidRDefault="00817F62" w:rsidP="00817F62">
      <w:pPr>
        <w:rPr>
          <w:sz w:val="32"/>
          <w:szCs w:val="32"/>
        </w:rPr>
      </w:pPr>
    </w:p>
    <w:p w14:paraId="44BB352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Duplicate test</w:t>
      </w:r>
    </w:p>
    <w:p w14:paraId="5CF2A142" w14:textId="77777777" w:rsidR="00817F62" w:rsidRPr="00817F62" w:rsidRDefault="00817F62" w:rsidP="00817F62">
      <w:pPr>
        <w:rPr>
          <w:sz w:val="32"/>
          <w:szCs w:val="32"/>
        </w:rPr>
      </w:pPr>
    </w:p>
    <w:p w14:paraId="6321527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☐</w:t>
      </w:r>
      <w:r w:rsidRPr="00817F62">
        <w:rPr>
          <w:sz w:val="32"/>
          <w:szCs w:val="32"/>
        </w:rPr>
        <w:t xml:space="preserve"> Run-history review</w:t>
      </w:r>
    </w:p>
    <w:p w14:paraId="10668C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341F0577">
          <v:rect id="_x0000_i3300" style="width:0;height:1.5pt" o:hralign="center" o:hrstd="t" o:hr="t" fillcolor="#a0a0a0" stroked="f"/>
        </w:pict>
      </w:r>
    </w:p>
    <w:p w14:paraId="4931BD6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BF — DELIVERABLES</w:t>
      </w:r>
    </w:p>
    <w:p w14:paraId="143CA9C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209. Deliverable 1</w:t>
      </w:r>
    </w:p>
    <w:p w14:paraId="764942E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Screenshot:</w:t>
      </w:r>
    </w:p>
    <w:p w14:paraId="73997AE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Complete Leave Approval Flow.</w:t>
      </w:r>
    </w:p>
    <w:p w14:paraId="620DC79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5216429">
          <v:rect id="_x0000_i3301" style="width:0;height:1.5pt" o:hralign="center" o:hrstd="t" o:hr="t" fillcolor="#a0a0a0" stroked="f"/>
        </w:pict>
      </w:r>
    </w:p>
    <w:p w14:paraId="45AFB31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210. Deliverable 2</w:t>
      </w:r>
    </w:p>
    <w:p w14:paraId="007575A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Screenshot:</w:t>
      </w:r>
    </w:p>
    <w:p w14:paraId="352E954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Manager Approval Request.</w:t>
      </w:r>
    </w:p>
    <w:p w14:paraId="5720AA7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Must show:</w:t>
      </w:r>
    </w:p>
    <w:p w14:paraId="1B378F8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Request Number</w:t>
      </w:r>
    </w:p>
    <w:p w14:paraId="3D88E69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4802CE1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Type</w:t>
      </w:r>
    </w:p>
    <w:p w14:paraId="2EA98B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Dates</w:t>
      </w:r>
    </w:p>
    <w:p w14:paraId="3958542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Number of Days</w:t>
      </w:r>
    </w:p>
    <w:p w14:paraId="0CA0788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Reason</w:t>
      </w:r>
    </w:p>
    <w:p w14:paraId="033C237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D0C4463">
          <v:rect id="_x0000_i3302" style="width:0;height:1.5pt" o:hralign="center" o:hrstd="t" o:hr="t" fillcolor="#a0a0a0" stroked="f"/>
        </w:pict>
      </w:r>
    </w:p>
    <w:p w14:paraId="352958F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211. Deliverable 3</w:t>
      </w:r>
    </w:p>
    <w:p w14:paraId="0E4688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Screenshot:</w:t>
      </w:r>
    </w:p>
    <w:p w14:paraId="42FCAF2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Approved Leave Request</w:t>
      </w:r>
    </w:p>
    <w:p w14:paraId="72D7EEC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 Dataverse.</w:t>
      </w:r>
    </w:p>
    <w:p w14:paraId="60EFA44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Must show:</w:t>
      </w:r>
    </w:p>
    <w:p w14:paraId="647D1D5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Approved</w:t>
      </w:r>
    </w:p>
    <w:p w14:paraId="2EDC6B21" w14:textId="77777777" w:rsidR="00817F62" w:rsidRPr="00817F62" w:rsidRDefault="00817F62" w:rsidP="00817F62">
      <w:pPr>
        <w:rPr>
          <w:sz w:val="32"/>
          <w:szCs w:val="32"/>
        </w:rPr>
      </w:pPr>
    </w:p>
    <w:p w14:paraId="59068B8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Comment</w:t>
      </w:r>
    </w:p>
    <w:p w14:paraId="6B22CEBE" w14:textId="77777777" w:rsidR="00817F62" w:rsidRPr="00817F62" w:rsidRDefault="00817F62" w:rsidP="00817F62">
      <w:pPr>
        <w:rPr>
          <w:sz w:val="32"/>
          <w:szCs w:val="32"/>
        </w:rPr>
      </w:pPr>
    </w:p>
    <w:p w14:paraId="31624B0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Completed On</w:t>
      </w:r>
    </w:p>
    <w:p w14:paraId="22E53D10" w14:textId="77777777" w:rsidR="00817F62" w:rsidRPr="00817F62" w:rsidRDefault="00817F62" w:rsidP="00817F62">
      <w:pPr>
        <w:rPr>
          <w:sz w:val="32"/>
          <w:szCs w:val="32"/>
        </w:rPr>
      </w:pPr>
    </w:p>
    <w:p w14:paraId="4F64496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Approver Email</w:t>
      </w:r>
    </w:p>
    <w:p w14:paraId="5560F64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AA850BC">
          <v:rect id="_x0000_i3303" style="width:0;height:1.5pt" o:hralign="center" o:hrstd="t" o:hr="t" fillcolor="#a0a0a0" stroked="f"/>
        </w:pict>
      </w:r>
    </w:p>
    <w:p w14:paraId="03D4869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212. Deliverable 4</w:t>
      </w:r>
    </w:p>
    <w:p w14:paraId="0B3C1A5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Screenshot:</w:t>
      </w:r>
    </w:p>
    <w:p w14:paraId="1BCA1F2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Rejected Leave Request.</w:t>
      </w:r>
    </w:p>
    <w:p w14:paraId="341A7F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62E186D">
          <v:rect id="_x0000_i3304" style="width:0;height:1.5pt" o:hralign="center" o:hrstd="t" o:hr="t" fillcolor="#a0a0a0" stroked="f"/>
        </w:pict>
      </w:r>
    </w:p>
    <w:p w14:paraId="779EF02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213. Deliverable 5</w:t>
      </w:r>
    </w:p>
    <w:p w14:paraId="276F9F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Screenshot:</w:t>
      </w:r>
    </w:p>
    <w:p w14:paraId="003A2BD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 Approval Email.</w:t>
      </w:r>
    </w:p>
    <w:p w14:paraId="52B063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16BBA72">
          <v:rect id="_x0000_i3305" style="width:0;height:1.5pt" o:hralign="center" o:hrstd="t" o:hr="t" fillcolor="#a0a0a0" stroked="f"/>
        </w:pict>
      </w:r>
    </w:p>
    <w:p w14:paraId="53F32AA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214. Deliverable 6</w:t>
      </w:r>
    </w:p>
    <w:p w14:paraId="32B891C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Screenshot:</w:t>
      </w:r>
    </w:p>
    <w:p w14:paraId="6DBD46D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 Rejection Email.</w:t>
      </w:r>
    </w:p>
    <w:p w14:paraId="1153DE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CDC6306">
          <v:rect id="_x0000_i3306" style="width:0;height:1.5pt" o:hralign="center" o:hrstd="t" o:hr="t" fillcolor="#a0a0a0" stroked="f"/>
        </w:pict>
      </w:r>
    </w:p>
    <w:p w14:paraId="598EB56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215. Deliverable 7</w:t>
      </w:r>
    </w:p>
    <w:p w14:paraId="52D1D78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Document the state transition:</w:t>
      </w:r>
    </w:p>
    <w:p w14:paraId="57464F3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Draft</w:t>
      </w:r>
    </w:p>
    <w:p w14:paraId="3F594C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Submitted</w:t>
      </w:r>
    </w:p>
    <w:p w14:paraId="5FE0E59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Pending Approval</w:t>
      </w:r>
    </w:p>
    <w:p w14:paraId="51D5AFC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Approved / Rejected</w:t>
      </w:r>
    </w:p>
    <w:p w14:paraId="0DC4FC7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DCF9078">
          <v:rect id="_x0000_i3307" style="width:0;height:1.5pt" o:hralign="center" o:hrstd="t" o:hr="t" fillcolor="#a0a0a0" stroked="f"/>
        </w:pict>
      </w:r>
    </w:p>
    <w:p w14:paraId="5915801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216. Deliverable 8</w:t>
      </w:r>
    </w:p>
    <w:p w14:paraId="28E115E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Explain:</w:t>
      </w:r>
    </w:p>
    <w:p w14:paraId="5E1132C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Duplicate Approval Prevention.</w:t>
      </w:r>
    </w:p>
    <w:p w14:paraId="54D6C90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Expected concept:</w:t>
      </w:r>
    </w:p>
    <w:p w14:paraId="4EEBC4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Only start when</w:t>
      </w:r>
    </w:p>
    <w:p w14:paraId="45E7C91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Status = Submitted</w:t>
      </w:r>
    </w:p>
    <w:p w14:paraId="681AABA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</w:t>
      </w:r>
    </w:p>
    <w:p w14:paraId="623740B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</w:t>
      </w:r>
    </w:p>
    <w:p w14:paraId="7CBB7929" w14:textId="77777777" w:rsidR="00817F62" w:rsidRPr="00817F62" w:rsidRDefault="00817F62" w:rsidP="00817F62">
      <w:pPr>
        <w:rPr>
          <w:sz w:val="32"/>
          <w:szCs w:val="32"/>
        </w:rPr>
      </w:pPr>
    </w:p>
    <w:p w14:paraId="3F2406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Then immediately set</w:t>
      </w:r>
    </w:p>
    <w:p w14:paraId="641324F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Yes</w:t>
      </w:r>
    </w:p>
    <w:p w14:paraId="4D7E2C3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before creating the approval.</w:t>
      </w:r>
    </w:p>
    <w:p w14:paraId="7C73FA7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pict w14:anchorId="2EE62A87">
          <v:rect id="_x0000_i3308" style="width:0;height:1.5pt" o:hralign="center" o:hrstd="t" o:hr="t" fillcolor="#a0a0a0" stroked="f"/>
        </w:pict>
      </w:r>
    </w:p>
    <w:p w14:paraId="085BE2E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217. Deliverable 9</w:t>
      </w:r>
    </w:p>
    <w:p w14:paraId="481C523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Submit:</w:t>
      </w:r>
    </w:p>
    <w:p w14:paraId="018AFED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Missing Manager Test Result.</w:t>
      </w:r>
    </w:p>
    <w:p w14:paraId="4C5E74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4EFA5C34">
          <v:rect id="_x0000_i3309" style="width:0;height:1.5pt" o:hralign="center" o:hrstd="t" o:hr="t" fillcolor="#a0a0a0" stroked="f"/>
        </w:pict>
      </w:r>
    </w:p>
    <w:p w14:paraId="5EB7F871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218. Deliverable 10</w:t>
      </w:r>
    </w:p>
    <w:p w14:paraId="52C2FEA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Submit:</w:t>
      </w:r>
    </w:p>
    <w:p w14:paraId="1DAF892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Approval Run History</w:t>
      </w:r>
    </w:p>
    <w:p w14:paraId="722DAA7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showing one successful Approve or Reject execution.</w:t>
      </w:r>
    </w:p>
    <w:p w14:paraId="5CF2208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5B00497">
          <v:rect id="_x0000_i3310" style="width:0;height:1.5pt" o:hralign="center" o:hrstd="t" o:hr="t" fillcolor="#a0a0a0" stroked="f"/>
        </w:pict>
      </w:r>
    </w:p>
    <w:p w14:paraId="4FD7A26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BG — ASSESSMENT RUBRIC</w:t>
      </w:r>
    </w:p>
    <w:p w14:paraId="1E7E39D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219. Day 14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1025"/>
      </w:tblGrid>
      <w:tr w:rsidR="00817F62" w:rsidRPr="00817F62" w14:paraId="024FC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A5B8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EE76C9" w14:textId="77777777" w:rsidR="00817F62" w:rsidRPr="00817F62" w:rsidRDefault="00817F62" w:rsidP="00817F62">
            <w:pPr>
              <w:rPr>
                <w:b/>
                <w:bCs/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817F62" w:rsidRPr="00817F62" w14:paraId="4A12B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9F6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Dataverse Preparation</w:t>
            </w:r>
          </w:p>
        </w:tc>
        <w:tc>
          <w:tcPr>
            <w:tcW w:w="0" w:type="auto"/>
            <w:vAlign w:val="center"/>
            <w:hideMark/>
          </w:tcPr>
          <w:p w14:paraId="6FAC8FBA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10</w:t>
            </w:r>
          </w:p>
        </w:tc>
      </w:tr>
      <w:tr w:rsidR="00817F62" w:rsidRPr="00817F62" w14:paraId="205E3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E8C9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Trigger Design</w:t>
            </w:r>
          </w:p>
        </w:tc>
        <w:tc>
          <w:tcPr>
            <w:tcW w:w="0" w:type="auto"/>
            <w:vAlign w:val="center"/>
            <w:hideMark/>
          </w:tcPr>
          <w:p w14:paraId="3D8B343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10</w:t>
            </w:r>
          </w:p>
        </w:tc>
      </w:tr>
      <w:tr w:rsidR="00817F62" w:rsidRPr="00817F62" w14:paraId="2F6E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FE1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Duplicate Prevention</w:t>
            </w:r>
          </w:p>
        </w:tc>
        <w:tc>
          <w:tcPr>
            <w:tcW w:w="0" w:type="auto"/>
            <w:vAlign w:val="center"/>
            <w:hideMark/>
          </w:tcPr>
          <w:p w14:paraId="6C846DA1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10</w:t>
            </w:r>
          </w:p>
        </w:tc>
      </w:tr>
      <w:tr w:rsidR="00817F62" w:rsidRPr="00817F62" w14:paraId="5894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65A3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Employee Resolution</w:t>
            </w:r>
          </w:p>
        </w:tc>
        <w:tc>
          <w:tcPr>
            <w:tcW w:w="0" w:type="auto"/>
            <w:vAlign w:val="center"/>
            <w:hideMark/>
          </w:tcPr>
          <w:p w14:paraId="14BE035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10</w:t>
            </w:r>
          </w:p>
        </w:tc>
      </w:tr>
      <w:tr w:rsidR="00817F62" w:rsidRPr="00817F62" w14:paraId="3FD8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1B5B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Manager Resolution</w:t>
            </w:r>
          </w:p>
        </w:tc>
        <w:tc>
          <w:tcPr>
            <w:tcW w:w="0" w:type="auto"/>
            <w:vAlign w:val="center"/>
            <w:hideMark/>
          </w:tcPr>
          <w:p w14:paraId="353B527E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10</w:t>
            </w:r>
          </w:p>
        </w:tc>
      </w:tr>
      <w:tr w:rsidR="00817F62" w:rsidRPr="00817F62" w14:paraId="3850D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58D6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Approval Configuration</w:t>
            </w:r>
          </w:p>
        </w:tc>
        <w:tc>
          <w:tcPr>
            <w:tcW w:w="0" w:type="auto"/>
            <w:vAlign w:val="center"/>
            <w:hideMark/>
          </w:tcPr>
          <w:p w14:paraId="2C6EF8F0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15</w:t>
            </w:r>
          </w:p>
        </w:tc>
      </w:tr>
      <w:tr w:rsidR="00817F62" w:rsidRPr="00817F62" w14:paraId="1A9CD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20B4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Approve/Reject Branching</w:t>
            </w:r>
          </w:p>
        </w:tc>
        <w:tc>
          <w:tcPr>
            <w:tcW w:w="0" w:type="auto"/>
            <w:vAlign w:val="center"/>
            <w:hideMark/>
          </w:tcPr>
          <w:p w14:paraId="11E85F4D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15</w:t>
            </w:r>
          </w:p>
        </w:tc>
      </w:tr>
      <w:tr w:rsidR="00817F62" w:rsidRPr="00817F62" w14:paraId="6F375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8E49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lastRenderedPageBreak/>
              <w:t>Dataverse Updates</w:t>
            </w:r>
          </w:p>
        </w:tc>
        <w:tc>
          <w:tcPr>
            <w:tcW w:w="0" w:type="auto"/>
            <w:vAlign w:val="center"/>
            <w:hideMark/>
          </w:tcPr>
          <w:p w14:paraId="1A133DD2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10</w:t>
            </w:r>
          </w:p>
        </w:tc>
      </w:tr>
      <w:tr w:rsidR="00817F62" w:rsidRPr="00817F62" w14:paraId="1FC72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7183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73D8FEC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5</w:t>
            </w:r>
          </w:p>
        </w:tc>
      </w:tr>
      <w:tr w:rsidR="00817F62" w:rsidRPr="00817F62" w14:paraId="37091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3E4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Testing/Troubleshooting</w:t>
            </w:r>
          </w:p>
        </w:tc>
        <w:tc>
          <w:tcPr>
            <w:tcW w:w="0" w:type="auto"/>
            <w:vAlign w:val="center"/>
            <w:hideMark/>
          </w:tcPr>
          <w:p w14:paraId="31702A07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sz w:val="32"/>
                <w:szCs w:val="32"/>
              </w:rPr>
              <w:t>5</w:t>
            </w:r>
          </w:p>
        </w:tc>
      </w:tr>
      <w:tr w:rsidR="00817F62" w:rsidRPr="00817F62" w14:paraId="5635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2D7B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EFCA6F" w14:textId="77777777" w:rsidR="00817F62" w:rsidRPr="00817F62" w:rsidRDefault="00817F62" w:rsidP="00817F62">
            <w:pPr>
              <w:rPr>
                <w:sz w:val="32"/>
                <w:szCs w:val="32"/>
              </w:rPr>
            </w:pPr>
            <w:r w:rsidRPr="00817F62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6B6505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7CACFC8E">
          <v:rect id="_x0000_i3311" style="width:0;height:1.5pt" o:hralign="center" o:hrstd="t" o:hr="t" fillcolor="#a0a0a0" stroked="f"/>
        </w:pict>
      </w:r>
    </w:p>
    <w:p w14:paraId="1D878BD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220. Excellent Submission</w:t>
      </w:r>
    </w:p>
    <w:p w14:paraId="740BBED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strong student should:</w:t>
      </w:r>
    </w:p>
    <w:p w14:paraId="01A55038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Trigger only from a meaningful business state</w:t>
      </w:r>
    </w:p>
    <w:p w14:paraId="3E032F9D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 xml:space="preserve">Understand Draft </w:t>
      </w: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Submitted</w:t>
      </w:r>
    </w:p>
    <w:p w14:paraId="1B466784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Resolve the correct Employee</w:t>
      </w:r>
    </w:p>
    <w:p w14:paraId="76FDEAD9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Resolve the correct Manager</w:t>
      </w:r>
    </w:p>
    <w:p w14:paraId="06277402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Validate missing Manager data</w:t>
      </w:r>
    </w:p>
    <w:p w14:paraId="329A16DE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Prevent duplicate approvals</w:t>
      </w:r>
    </w:p>
    <w:p w14:paraId="5C6C0795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Set Pending Approval accurately</w:t>
      </w:r>
    </w:p>
    <w:p w14:paraId="376BBD2A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Create a clear approval request</w:t>
      </w:r>
    </w:p>
    <w:p w14:paraId="3B44CC86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Use Dynamic Content</w:t>
      </w:r>
    </w:p>
    <w:p w14:paraId="59670978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Branch using the approval response</w:t>
      </w:r>
    </w:p>
    <w:p w14:paraId="60E323CC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Capture Manager comments</w:t>
      </w:r>
    </w:p>
    <w:p w14:paraId="04E135D6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Update Dataverse correctly</w:t>
      </w:r>
    </w:p>
    <w:p w14:paraId="4EDAF55C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Notify the employee</w:t>
      </w:r>
    </w:p>
    <w:p w14:paraId="4103A11D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Separate business failures from technical failures</w:t>
      </w:r>
    </w:p>
    <w:p w14:paraId="4348B572" w14:textId="77777777" w:rsidR="00817F62" w:rsidRPr="00817F62" w:rsidRDefault="00817F62" w:rsidP="00817F62">
      <w:pPr>
        <w:numPr>
          <w:ilvl w:val="0"/>
          <w:numId w:val="35"/>
        </w:numPr>
        <w:rPr>
          <w:sz w:val="32"/>
          <w:szCs w:val="32"/>
        </w:rPr>
      </w:pPr>
      <w:r w:rsidRPr="00817F62">
        <w:rPr>
          <w:sz w:val="32"/>
          <w:szCs w:val="32"/>
        </w:rPr>
        <w:t>Diagnose the process using Run History</w:t>
      </w:r>
    </w:p>
    <w:p w14:paraId="57659D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361BC6A">
          <v:rect id="_x0000_i3312" style="width:0;height:1.5pt" o:hralign="center" o:hrstd="t" o:hr="t" fillcolor="#a0a0a0" stroked="f"/>
        </w:pict>
      </w:r>
    </w:p>
    <w:p w14:paraId="7047A06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BH — HOMEWORK</w:t>
      </w:r>
    </w:p>
    <w:p w14:paraId="06E108E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221. Prepare for Day 15</w:t>
      </w:r>
    </w:p>
    <w:p w14:paraId="021F410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Tomorrow we make Power Automate:</w:t>
      </w:r>
    </w:p>
    <w:p w14:paraId="040EDC2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More resilient and more intelligent.</w:t>
      </w:r>
    </w:p>
    <w:p w14:paraId="49215F0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will introduce:</w:t>
      </w:r>
    </w:p>
    <w:p w14:paraId="20474E4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Conditions</w:t>
      </w:r>
    </w:p>
    <w:p w14:paraId="6A91B913" w14:textId="77777777" w:rsidR="00817F62" w:rsidRPr="00817F62" w:rsidRDefault="00817F62" w:rsidP="00817F62">
      <w:pPr>
        <w:rPr>
          <w:sz w:val="32"/>
          <w:szCs w:val="32"/>
        </w:rPr>
      </w:pPr>
    </w:p>
    <w:p w14:paraId="7376073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Switch</w:t>
      </w:r>
    </w:p>
    <w:p w14:paraId="11FF7F62" w14:textId="77777777" w:rsidR="00817F62" w:rsidRPr="00817F62" w:rsidRDefault="00817F62" w:rsidP="00817F62">
      <w:pPr>
        <w:rPr>
          <w:sz w:val="32"/>
          <w:szCs w:val="32"/>
        </w:rPr>
      </w:pPr>
    </w:p>
    <w:p w14:paraId="11C681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Variables</w:t>
      </w:r>
    </w:p>
    <w:p w14:paraId="075A8738" w14:textId="77777777" w:rsidR="00817F62" w:rsidRPr="00817F62" w:rsidRDefault="00817F62" w:rsidP="00817F62">
      <w:pPr>
        <w:rPr>
          <w:sz w:val="32"/>
          <w:szCs w:val="32"/>
        </w:rPr>
      </w:pPr>
    </w:p>
    <w:p w14:paraId="37021D9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Compose</w:t>
      </w:r>
    </w:p>
    <w:p w14:paraId="67356D03" w14:textId="77777777" w:rsidR="00817F62" w:rsidRPr="00817F62" w:rsidRDefault="00817F62" w:rsidP="00817F62">
      <w:pPr>
        <w:rPr>
          <w:sz w:val="32"/>
          <w:szCs w:val="32"/>
        </w:rPr>
      </w:pPr>
    </w:p>
    <w:p w14:paraId="07A3F9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Expressions</w:t>
      </w:r>
    </w:p>
    <w:p w14:paraId="38A40B82" w14:textId="77777777" w:rsidR="00817F62" w:rsidRPr="00817F62" w:rsidRDefault="00817F62" w:rsidP="00817F62">
      <w:pPr>
        <w:rPr>
          <w:sz w:val="32"/>
          <w:szCs w:val="32"/>
        </w:rPr>
      </w:pPr>
    </w:p>
    <w:p w14:paraId="085A56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Apply to each</w:t>
      </w:r>
    </w:p>
    <w:p w14:paraId="0CAE1DF9" w14:textId="77777777" w:rsidR="00817F62" w:rsidRPr="00817F62" w:rsidRDefault="00817F62" w:rsidP="00817F62">
      <w:pPr>
        <w:rPr>
          <w:sz w:val="32"/>
          <w:szCs w:val="32"/>
        </w:rPr>
      </w:pPr>
    </w:p>
    <w:p w14:paraId="0EC083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Scopes</w:t>
      </w:r>
    </w:p>
    <w:p w14:paraId="0A928E05" w14:textId="77777777" w:rsidR="00817F62" w:rsidRPr="00817F62" w:rsidRDefault="00817F62" w:rsidP="00817F62">
      <w:pPr>
        <w:rPr>
          <w:sz w:val="32"/>
          <w:szCs w:val="32"/>
        </w:rPr>
      </w:pPr>
    </w:p>
    <w:p w14:paraId="335F04A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Run After</w:t>
      </w:r>
    </w:p>
    <w:p w14:paraId="5F421BEF" w14:textId="77777777" w:rsidR="00817F62" w:rsidRPr="00817F62" w:rsidRDefault="00817F62" w:rsidP="00817F62">
      <w:pPr>
        <w:rPr>
          <w:sz w:val="32"/>
          <w:szCs w:val="32"/>
        </w:rPr>
      </w:pPr>
    </w:p>
    <w:p w14:paraId="0636928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Try / Catch / Finally</w:t>
      </w:r>
    </w:p>
    <w:p w14:paraId="76A0957E" w14:textId="77777777" w:rsidR="00817F62" w:rsidRPr="00817F62" w:rsidRDefault="00817F62" w:rsidP="00817F62">
      <w:pPr>
        <w:rPr>
          <w:sz w:val="32"/>
          <w:szCs w:val="32"/>
        </w:rPr>
      </w:pPr>
    </w:p>
    <w:p w14:paraId="0993E90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Terminate</w:t>
      </w:r>
    </w:p>
    <w:p w14:paraId="0A606F51" w14:textId="77777777" w:rsidR="00817F62" w:rsidRPr="00817F62" w:rsidRDefault="00817F62" w:rsidP="00817F62">
      <w:pPr>
        <w:rPr>
          <w:sz w:val="32"/>
          <w:szCs w:val="32"/>
        </w:rPr>
      </w:pPr>
    </w:p>
    <w:p w14:paraId="309B36D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Advanced trigger conditions</w:t>
      </w:r>
    </w:p>
    <w:p w14:paraId="4D949E37" w14:textId="77777777" w:rsidR="00817F62" w:rsidRPr="00817F62" w:rsidRDefault="00817F62" w:rsidP="00817F62">
      <w:pPr>
        <w:rPr>
          <w:sz w:val="32"/>
          <w:szCs w:val="32"/>
        </w:rPr>
      </w:pPr>
    </w:p>
    <w:p w14:paraId="59868D5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Date expressions</w:t>
      </w:r>
    </w:p>
    <w:p w14:paraId="19E8B831" w14:textId="77777777" w:rsidR="00817F62" w:rsidRPr="00817F62" w:rsidRDefault="00817F62" w:rsidP="00817F62">
      <w:pPr>
        <w:rPr>
          <w:sz w:val="32"/>
          <w:szCs w:val="32"/>
        </w:rPr>
      </w:pPr>
    </w:p>
    <w:p w14:paraId="0FEF00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Null handling</w:t>
      </w:r>
    </w:p>
    <w:p w14:paraId="5EE49AAC" w14:textId="77777777" w:rsidR="00817F62" w:rsidRPr="00817F62" w:rsidRDefault="00817F62" w:rsidP="00817F62">
      <w:pPr>
        <w:rPr>
          <w:sz w:val="32"/>
          <w:szCs w:val="32"/>
        </w:rPr>
      </w:pPr>
    </w:p>
    <w:p w14:paraId="030EAA8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Complex business rules</w:t>
      </w:r>
    </w:p>
    <w:p w14:paraId="64B0C20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785E67B">
          <v:rect id="_x0000_i3313" style="width:0;height:1.5pt" o:hralign="center" o:hrstd="t" o:hr="t" fillcolor="#a0a0a0" stroked="f"/>
        </w:pict>
      </w:r>
    </w:p>
    <w:p w14:paraId="6C1151B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222. Scenario 1</w:t>
      </w:r>
    </w:p>
    <w:p w14:paraId="6F7937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Business rule:</w:t>
      </w:r>
    </w:p>
    <w:p w14:paraId="185B5E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If Sick Leave &gt; 3 days</w:t>
      </w:r>
    </w:p>
    <w:p w14:paraId="043586E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Times New Roman" w:hAnsi="Times New Roman" w:cs="Times New Roman"/>
          <w:sz w:val="32"/>
          <w:szCs w:val="32"/>
        </w:rPr>
        <w:t>→</w:t>
      </w:r>
      <w:r w:rsidRPr="00817F62">
        <w:rPr>
          <w:sz w:val="32"/>
          <w:szCs w:val="32"/>
        </w:rPr>
        <w:t xml:space="preserve"> Notify HR that documentation may be required.</w:t>
      </w:r>
    </w:p>
    <w:p w14:paraId="1484162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do we need?</w:t>
      </w:r>
    </w:p>
    <w:p w14:paraId="2A5249F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31EBFE8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Condition.</w:t>
      </w:r>
    </w:p>
    <w:p w14:paraId="4590D9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6E7CA75">
          <v:rect id="_x0000_i3314" style="width:0;height:1.5pt" o:hralign="center" o:hrstd="t" o:hr="t" fillcolor="#a0a0a0" stroked="f"/>
        </w:pict>
      </w:r>
    </w:p>
    <w:p w14:paraId="60EF877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223. Scenario 2</w:t>
      </w:r>
    </w:p>
    <w:p w14:paraId="602CF9C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Different actions by Leave Type:</w:t>
      </w:r>
    </w:p>
    <w:p w14:paraId="387668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Annual Leave</w:t>
      </w:r>
    </w:p>
    <w:p w14:paraId="318B861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Sick Leave</w:t>
      </w:r>
    </w:p>
    <w:p w14:paraId="50A33A4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Emergency Leave</w:t>
      </w:r>
    </w:p>
    <w:p w14:paraId="21008D0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Unpaid Leave</w:t>
      </w:r>
    </w:p>
    <w:p w14:paraId="2D2F962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control may be useful?</w:t>
      </w:r>
    </w:p>
    <w:p w14:paraId="159FD74B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30132786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Switch.</w:t>
      </w:r>
    </w:p>
    <w:p w14:paraId="69DFF9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54ED92D">
          <v:rect id="_x0000_i3315" style="width:0;height:1.5pt" o:hralign="center" o:hrstd="t" o:hr="t" fillcolor="#a0a0a0" stroked="f"/>
        </w:pict>
      </w:r>
    </w:p>
    <w:p w14:paraId="5082CB9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224. Scenario 3</w:t>
      </w:r>
    </w:p>
    <w:p w14:paraId="44C8397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 action fails.</w:t>
      </w:r>
    </w:p>
    <w:p w14:paraId="50506DA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We want:</w:t>
      </w:r>
    </w:p>
    <w:p w14:paraId="388AA1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TRY</w:t>
      </w:r>
    </w:p>
    <w:p w14:paraId="3964F69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7155D50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04DB42C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Main Process</w:t>
      </w:r>
    </w:p>
    <w:p w14:paraId="6A9D3A88" w14:textId="77777777" w:rsidR="00817F62" w:rsidRPr="00817F62" w:rsidRDefault="00817F62" w:rsidP="00817F62">
      <w:pPr>
        <w:rPr>
          <w:sz w:val="32"/>
          <w:szCs w:val="32"/>
        </w:rPr>
      </w:pPr>
    </w:p>
    <w:p w14:paraId="2CDB71B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CATCH</w:t>
      </w:r>
    </w:p>
    <w:p w14:paraId="79A71C9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1B0027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6FE8889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Log Error</w:t>
      </w:r>
    </w:p>
    <w:p w14:paraId="46CC6CD5" w14:textId="77777777" w:rsidR="00817F62" w:rsidRPr="00817F62" w:rsidRDefault="00817F62" w:rsidP="00817F62">
      <w:pPr>
        <w:rPr>
          <w:sz w:val="32"/>
          <w:szCs w:val="32"/>
        </w:rPr>
      </w:pPr>
    </w:p>
    <w:p w14:paraId="2B7803E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FINALLY</w:t>
      </w:r>
    </w:p>
    <w:p w14:paraId="363B0E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</w:t>
      </w:r>
    </w:p>
    <w:p w14:paraId="12A2BDE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</w:t>
      </w:r>
    </w:p>
    <w:p w14:paraId="085C48F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Common Cleanup</w:t>
      </w:r>
    </w:p>
    <w:p w14:paraId="57691EB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concepts do we need?</w:t>
      </w:r>
    </w:p>
    <w:p w14:paraId="76CB9E7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7C8BAC4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Scopes + Configure Run After.</w:t>
      </w:r>
    </w:p>
    <w:p w14:paraId="155CE04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CEE51B1">
          <v:rect id="_x0000_i3316" style="width:0;height:1.5pt" o:hralign="center" o:hrstd="t" o:hr="t" fillcolor="#a0a0a0" stroked="f"/>
        </w:pict>
      </w:r>
    </w:p>
    <w:p w14:paraId="2715F950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225. Scenario 4</w:t>
      </w:r>
    </w:p>
    <w:p w14:paraId="110A37E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is blank.</w:t>
      </w:r>
    </w:p>
    <w:p w14:paraId="500F311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Instead of allowing:</w:t>
      </w:r>
    </w:p>
    <w:p w14:paraId="71DC3F6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Get Manager</w:t>
      </w:r>
    </w:p>
    <w:p w14:paraId="297A88F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 fail unexpectedly:</w:t>
      </w:r>
    </w:p>
    <w:p w14:paraId="5CE597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should we do?</w:t>
      </w:r>
    </w:p>
    <w:p w14:paraId="6EFEF5B5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Answer</w:t>
      </w:r>
    </w:p>
    <w:p w14:paraId="46252274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Validate the value before calling the action.</w:t>
      </w:r>
    </w:p>
    <w:p w14:paraId="19A7A62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DC0AB93">
          <v:rect id="_x0000_i3317" style="width:0;height:1.5pt" o:hralign="center" o:hrstd="t" o:hr="t" fillcolor="#a0a0a0" stroked="f"/>
        </w:pict>
      </w:r>
    </w:p>
    <w:p w14:paraId="4F9E73EC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226. Scenario 5</w:t>
      </w:r>
    </w:p>
    <w:p w14:paraId="0CD1F65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processing fails after the request is already Pending.</w:t>
      </w:r>
    </w:p>
    <w:p w14:paraId="6DE3ED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should happen?</w:t>
      </w:r>
    </w:p>
    <w:p w14:paraId="5C1375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Tomorrow we will design:</w:t>
      </w:r>
    </w:p>
    <w:p w14:paraId="7188963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Failure Recovery.</w:t>
      </w:r>
    </w:p>
    <w:p w14:paraId="1FF89EF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382E9B0">
          <v:rect id="_x0000_i3318" style="width:0;height:1.5pt" o:hralign="center" o:hrstd="t" o:hr="t" fillcolor="#a0a0a0" stroked="f"/>
        </w:pict>
      </w:r>
    </w:p>
    <w:p w14:paraId="1FF8416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PART BI — INSTRUCTOR SUMMARY</w:t>
      </w:r>
    </w:p>
    <w:p w14:paraId="11F2D38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227. Today's Core Pattern</w:t>
      </w:r>
    </w:p>
    <w:p w14:paraId="2BAACA1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BUSINESS STATE</w:t>
      </w:r>
    </w:p>
    <w:p w14:paraId="52170C6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59447D0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337E32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0B584C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AUTOMATION</w:t>
      </w:r>
    </w:p>
    <w:p w14:paraId="55874D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42C2AE4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41A51DA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HUMAN DECISION</w:t>
      </w:r>
    </w:p>
    <w:p w14:paraId="766F888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2FD57C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+---+---+</w:t>
      </w:r>
    </w:p>
    <w:p w14:paraId="2C109CA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  |</w:t>
      </w:r>
    </w:p>
    <w:p w14:paraId="14578F1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v       v</w:t>
      </w:r>
    </w:p>
    <w:p w14:paraId="7E190A9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 REJECT</w:t>
      </w:r>
    </w:p>
    <w:p w14:paraId="21B84DA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|       |</w:t>
      </w:r>
    </w:p>
    <w:p w14:paraId="3686B5E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+---+---+</w:t>
      </w:r>
    </w:p>
    <w:p w14:paraId="68FC993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3D8F6F7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42B4B5F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UPDATE SYSTEM</w:t>
      </w:r>
    </w:p>
    <w:p w14:paraId="29B5E7B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  |</w:t>
      </w:r>
    </w:p>
    <w:p w14:paraId="42869A7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40E18CC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NOTIFY USER</w:t>
      </w:r>
    </w:p>
    <w:p w14:paraId="27E32A5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04BE31F">
          <v:rect id="_x0000_i3319" style="width:0;height:1.5pt" o:hralign="center" o:hrstd="t" o:hr="t" fillcolor="#a0a0a0" stroked="f"/>
        </w:pict>
      </w:r>
    </w:p>
    <w:p w14:paraId="50DC9A0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228. Manager Resolution</w:t>
      </w:r>
    </w:p>
    <w:p w14:paraId="3A0E0ED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Leave Request</w:t>
      </w:r>
    </w:p>
    <w:p w14:paraId="485CBB4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2888825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17FCC8E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 Lookup</w:t>
      </w:r>
    </w:p>
    <w:p w14:paraId="57B501F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561940B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21D47A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Employee</w:t>
      </w:r>
    </w:p>
    <w:p w14:paraId="6F5D3E8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6735211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7C42DA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Lookup</w:t>
      </w:r>
    </w:p>
    <w:p w14:paraId="2BBD943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22ECC11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6FB8CD3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</w:t>
      </w:r>
    </w:p>
    <w:p w14:paraId="1FA5E8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3AC9433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v</w:t>
      </w:r>
    </w:p>
    <w:p w14:paraId="5625782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Email</w:t>
      </w:r>
    </w:p>
    <w:p w14:paraId="767ED60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|</w:t>
      </w:r>
    </w:p>
    <w:p w14:paraId="7AE5489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 xml:space="preserve">     v</w:t>
      </w:r>
    </w:p>
    <w:p w14:paraId="491ED3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</w:t>
      </w:r>
    </w:p>
    <w:p w14:paraId="3EB2039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5A550276">
          <v:rect id="_x0000_i3320" style="width:0;height:1.5pt" o:hralign="center" o:hrstd="t" o:hr="t" fillcolor="#a0a0a0" stroked="f"/>
        </w:pict>
      </w:r>
    </w:p>
    <w:p w14:paraId="4E3FECC7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229. Approval Result</w:t>
      </w:r>
    </w:p>
    <w:p w14:paraId="056B67F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and Wait</w:t>
      </w:r>
    </w:p>
    <w:p w14:paraId="0480F2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|</w:t>
      </w:r>
    </w:p>
    <w:p w14:paraId="61DB95C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v</w:t>
      </w:r>
    </w:p>
    <w:p w14:paraId="400E33D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Outcome</w:t>
      </w:r>
    </w:p>
    <w:p w14:paraId="7BE851B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|</w:t>
      </w:r>
    </w:p>
    <w:p w14:paraId="1A93CEA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+---+---+</w:t>
      </w:r>
    </w:p>
    <w:p w14:paraId="336C534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       |</w:t>
      </w:r>
    </w:p>
    <w:p w14:paraId="5DC2DC5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 Reject</w:t>
      </w:r>
    </w:p>
    <w:p w14:paraId="178C263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|       |</w:t>
      </w:r>
    </w:p>
    <w:p w14:paraId="76A2C45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v       v</w:t>
      </w:r>
    </w:p>
    <w:p w14:paraId="5D5294C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 Rejected</w:t>
      </w:r>
    </w:p>
    <w:p w14:paraId="442223B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0A4C5FC8">
          <v:rect id="_x0000_i3321" style="width:0;height:1.5pt" o:hralign="center" o:hrstd="t" o:hr="t" fillcolor="#a0a0a0" stroked="f"/>
        </w:pict>
      </w:r>
    </w:p>
    <w:p w14:paraId="6CC09DE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230. Duplicate Protection</w:t>
      </w:r>
    </w:p>
    <w:p w14:paraId="3477C91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726A6D8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+</w:t>
      </w:r>
    </w:p>
    <w:p w14:paraId="77F84BF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Requested = No</w:t>
      </w:r>
    </w:p>
    <w:p w14:paraId="0B8691C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|</w:t>
      </w:r>
    </w:p>
    <w:p w14:paraId="44944E4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v</w:t>
      </w:r>
    </w:p>
    <w:p w14:paraId="088C97D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Set Approval Requested = Yes</w:t>
      </w:r>
    </w:p>
    <w:p w14:paraId="14AB0CD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|</w:t>
      </w:r>
    </w:p>
    <w:p w14:paraId="0117A0B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  v</w:t>
      </w:r>
    </w:p>
    <w:p w14:paraId="027D70D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Start Approval</w:t>
      </w:r>
    </w:p>
    <w:p w14:paraId="215D975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F033940">
          <v:rect id="_x0000_i3322" style="width:0;height:1.5pt" o:hralign="center" o:hrstd="t" o:hr="t" fillcolor="#a0a0a0" stroked="f"/>
        </w:pict>
      </w:r>
    </w:p>
    <w:p w14:paraId="1E846173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231. Most Important Day 14 Lesson</w:t>
      </w:r>
    </w:p>
    <w:p w14:paraId="579B4CB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 approval workflow is not just:</w:t>
      </w:r>
    </w:p>
    <w:p w14:paraId="7BDBA33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Send manager an Approve button.</w:t>
      </w:r>
    </w:p>
    <w:p w14:paraId="3411987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production-minded process asks:</w:t>
      </w:r>
    </w:p>
    <w:p w14:paraId="221340F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event starts approval?</w:t>
      </w:r>
    </w:p>
    <w:p w14:paraId="57B0D405" w14:textId="77777777" w:rsidR="00817F62" w:rsidRPr="00817F62" w:rsidRDefault="00817F62" w:rsidP="00817F62">
      <w:pPr>
        <w:rPr>
          <w:sz w:val="32"/>
          <w:szCs w:val="32"/>
        </w:rPr>
      </w:pPr>
    </w:p>
    <w:p w14:paraId="35C2A0C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Who is the correct approver?</w:t>
      </w:r>
    </w:p>
    <w:p w14:paraId="069FC246" w14:textId="77777777" w:rsidR="00817F62" w:rsidRPr="00817F62" w:rsidRDefault="00817F62" w:rsidP="00817F62">
      <w:pPr>
        <w:rPr>
          <w:sz w:val="32"/>
          <w:szCs w:val="32"/>
        </w:rPr>
      </w:pPr>
    </w:p>
    <w:p w14:paraId="39ECBD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if the approver is missing?</w:t>
      </w:r>
    </w:p>
    <w:p w14:paraId="4A22B866" w14:textId="77777777" w:rsidR="00817F62" w:rsidRPr="00817F62" w:rsidRDefault="00817F62" w:rsidP="00817F62">
      <w:pPr>
        <w:rPr>
          <w:sz w:val="32"/>
          <w:szCs w:val="32"/>
        </w:rPr>
      </w:pPr>
    </w:p>
    <w:p w14:paraId="3108F25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How do we stop duplicate approvals?</w:t>
      </w:r>
    </w:p>
    <w:p w14:paraId="3F46439B" w14:textId="77777777" w:rsidR="00817F62" w:rsidRPr="00817F62" w:rsidRDefault="00817F62" w:rsidP="00817F62">
      <w:pPr>
        <w:rPr>
          <w:sz w:val="32"/>
          <w:szCs w:val="32"/>
        </w:rPr>
      </w:pPr>
    </w:p>
    <w:p w14:paraId="059C742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status should the user see while waiting?</w:t>
      </w:r>
    </w:p>
    <w:p w14:paraId="5E2052F5" w14:textId="77777777" w:rsidR="00817F62" w:rsidRPr="00817F62" w:rsidRDefault="00817F62" w:rsidP="00817F62">
      <w:pPr>
        <w:rPr>
          <w:sz w:val="32"/>
          <w:szCs w:val="32"/>
        </w:rPr>
      </w:pPr>
    </w:p>
    <w:p w14:paraId="191B5E9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Where do we store the response?</w:t>
      </w:r>
    </w:p>
    <w:p w14:paraId="4A089BAD" w14:textId="77777777" w:rsidR="00817F62" w:rsidRPr="00817F62" w:rsidRDefault="00817F62" w:rsidP="00817F62">
      <w:pPr>
        <w:rPr>
          <w:sz w:val="32"/>
          <w:szCs w:val="32"/>
        </w:rPr>
      </w:pPr>
    </w:p>
    <w:p w14:paraId="4749070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Where do we store comments?</w:t>
      </w:r>
    </w:p>
    <w:p w14:paraId="579E6BF5" w14:textId="77777777" w:rsidR="00817F62" w:rsidRPr="00817F62" w:rsidRDefault="00817F62" w:rsidP="00817F62">
      <w:pPr>
        <w:rPr>
          <w:sz w:val="32"/>
          <w:szCs w:val="32"/>
        </w:rPr>
      </w:pPr>
    </w:p>
    <w:p w14:paraId="73A0717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happens if the notification fails?</w:t>
      </w:r>
    </w:p>
    <w:p w14:paraId="6D2EC04B" w14:textId="77777777" w:rsidR="00817F62" w:rsidRPr="00817F62" w:rsidRDefault="00817F62" w:rsidP="00817F62">
      <w:pPr>
        <w:rPr>
          <w:sz w:val="32"/>
          <w:szCs w:val="32"/>
        </w:rPr>
      </w:pPr>
    </w:p>
    <w:p w14:paraId="3593EF1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happens if the workflow fails technically?</w:t>
      </w:r>
    </w:p>
    <w:p w14:paraId="07470F5C" w14:textId="77777777" w:rsidR="00817F62" w:rsidRPr="00817F62" w:rsidRDefault="00817F62" w:rsidP="00817F62">
      <w:pPr>
        <w:rPr>
          <w:sz w:val="32"/>
          <w:szCs w:val="32"/>
        </w:rPr>
      </w:pPr>
    </w:p>
    <w:p w14:paraId="4C24E80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What happens if the request is cancelled?</w:t>
      </w:r>
    </w:p>
    <w:p w14:paraId="3EE649CE" w14:textId="77777777" w:rsidR="00817F62" w:rsidRPr="00817F62" w:rsidRDefault="00817F62" w:rsidP="00817F62">
      <w:pPr>
        <w:rPr>
          <w:sz w:val="32"/>
          <w:szCs w:val="32"/>
        </w:rPr>
      </w:pPr>
    </w:p>
    <w:p w14:paraId="23AA47F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How do we audit the decision?</w:t>
      </w:r>
    </w:p>
    <w:p w14:paraId="5696B5C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29B80B91">
          <v:rect id="_x0000_i3323" style="width:0;height:1.5pt" o:hralign="center" o:hrstd="t" o:hr="t" fillcolor="#a0a0a0" stroked="f"/>
        </w:pict>
      </w:r>
    </w:p>
    <w:p w14:paraId="6EC95DB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232. Second Important Lesson</w:t>
      </w:r>
    </w:p>
    <w:p w14:paraId="3E1D83C2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Rejected</w:t>
      </w:r>
    </w:p>
    <w:p w14:paraId="0D54859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means:</w:t>
      </w:r>
    </w:p>
    <w:p w14:paraId="7E94C83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 valid approver made a business decision not to approve.</w:t>
      </w:r>
    </w:p>
    <w:p w14:paraId="2CD1DD3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It must not be used to mean:</w:t>
      </w:r>
    </w:p>
    <w:p w14:paraId="0A1F7A5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Manager missing</w:t>
      </w:r>
    </w:p>
    <w:p w14:paraId="74A537C4" w14:textId="77777777" w:rsidR="00817F62" w:rsidRPr="00817F62" w:rsidRDefault="00817F62" w:rsidP="00817F62">
      <w:pPr>
        <w:rPr>
          <w:sz w:val="32"/>
          <w:szCs w:val="32"/>
        </w:rPr>
      </w:pPr>
    </w:p>
    <w:p w14:paraId="0159441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Connection failed</w:t>
      </w:r>
    </w:p>
    <w:p w14:paraId="58958011" w14:textId="77777777" w:rsidR="00817F62" w:rsidRPr="00817F62" w:rsidRDefault="00817F62" w:rsidP="00817F62">
      <w:pPr>
        <w:rPr>
          <w:sz w:val="32"/>
          <w:szCs w:val="32"/>
        </w:rPr>
      </w:pPr>
    </w:p>
    <w:p w14:paraId="7A5EECF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Flow error</w:t>
      </w:r>
    </w:p>
    <w:p w14:paraId="26B65890" w14:textId="77777777" w:rsidR="00817F62" w:rsidRPr="00817F62" w:rsidRDefault="00817F62" w:rsidP="00817F62">
      <w:pPr>
        <w:rPr>
          <w:sz w:val="32"/>
          <w:szCs w:val="32"/>
        </w:rPr>
      </w:pPr>
    </w:p>
    <w:p w14:paraId="3C705E0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Email unavailable</w:t>
      </w:r>
    </w:p>
    <w:p w14:paraId="3DD545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Those are:</w:t>
      </w:r>
    </w:p>
    <w:p w14:paraId="39E3E04E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Technical/process errors.</w:t>
      </w:r>
    </w:p>
    <w:p w14:paraId="7620DC7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4A07FD0">
          <v:rect id="_x0000_i3324" style="width:0;height:1.5pt" o:hralign="center" o:hrstd="t" o:hr="t" fillcolor="#a0a0a0" stroked="f"/>
        </w:pict>
      </w:r>
    </w:p>
    <w:p w14:paraId="65B689A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233. Third Important Lesson</w:t>
      </w:r>
    </w:p>
    <w:p w14:paraId="26CCF14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Automation should follow:</w:t>
      </w:r>
    </w:p>
    <w:p w14:paraId="1F51813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Controlled State Transitions.</w:t>
      </w:r>
    </w:p>
    <w:p w14:paraId="14D80DC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Draft</w:t>
      </w:r>
    </w:p>
    <w:p w14:paraId="3F9648F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</w:t>
      </w: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037AF1B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Submitted</w:t>
      </w:r>
    </w:p>
    <w:p w14:paraId="1E98EC1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</w:t>
      </w: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6BA57D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Pending Approval</w:t>
      </w:r>
    </w:p>
    <w:p w14:paraId="46DAE69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</w:t>
      </w:r>
      <w:r w:rsidRPr="00817F62">
        <w:rPr>
          <w:rFonts w:ascii="Times New Roman" w:hAnsi="Times New Roman" w:cs="Times New Roman"/>
          <w:sz w:val="32"/>
          <w:szCs w:val="32"/>
        </w:rPr>
        <w:t>↓</w:t>
      </w:r>
    </w:p>
    <w:p w14:paraId="56CC53F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Approved / Rejected</w:t>
      </w:r>
    </w:p>
    <w:p w14:paraId="77BE1E4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This makes:</w:t>
      </w:r>
    </w:p>
    <w:p w14:paraId="539C1A5A" w14:textId="77777777" w:rsidR="00817F62" w:rsidRPr="00817F62" w:rsidRDefault="00817F62" w:rsidP="00817F62">
      <w:pPr>
        <w:numPr>
          <w:ilvl w:val="0"/>
          <w:numId w:val="36"/>
        </w:numPr>
        <w:rPr>
          <w:sz w:val="32"/>
          <w:szCs w:val="32"/>
        </w:rPr>
      </w:pPr>
      <w:r w:rsidRPr="00817F62">
        <w:rPr>
          <w:sz w:val="32"/>
          <w:szCs w:val="32"/>
        </w:rPr>
        <w:t>Canvas Apps</w:t>
      </w:r>
    </w:p>
    <w:p w14:paraId="26ABCE15" w14:textId="77777777" w:rsidR="00817F62" w:rsidRPr="00817F62" w:rsidRDefault="00817F62" w:rsidP="00817F62">
      <w:pPr>
        <w:numPr>
          <w:ilvl w:val="0"/>
          <w:numId w:val="36"/>
        </w:numPr>
        <w:rPr>
          <w:sz w:val="32"/>
          <w:szCs w:val="32"/>
        </w:rPr>
      </w:pPr>
      <w:r w:rsidRPr="00817F62">
        <w:rPr>
          <w:sz w:val="32"/>
          <w:szCs w:val="32"/>
        </w:rPr>
        <w:t>Model-Driven Apps</w:t>
      </w:r>
    </w:p>
    <w:p w14:paraId="280DB7DF" w14:textId="77777777" w:rsidR="00817F62" w:rsidRPr="00817F62" w:rsidRDefault="00817F62" w:rsidP="00817F62">
      <w:pPr>
        <w:numPr>
          <w:ilvl w:val="0"/>
          <w:numId w:val="36"/>
        </w:numPr>
        <w:rPr>
          <w:sz w:val="32"/>
          <w:szCs w:val="32"/>
        </w:rPr>
      </w:pPr>
      <w:r w:rsidRPr="00817F62">
        <w:rPr>
          <w:sz w:val="32"/>
          <w:szCs w:val="32"/>
        </w:rPr>
        <w:t>Power Automate</w:t>
      </w:r>
    </w:p>
    <w:p w14:paraId="3153C15A" w14:textId="77777777" w:rsidR="00817F62" w:rsidRPr="00817F62" w:rsidRDefault="00817F62" w:rsidP="00817F62">
      <w:pPr>
        <w:numPr>
          <w:ilvl w:val="0"/>
          <w:numId w:val="36"/>
        </w:numPr>
        <w:rPr>
          <w:sz w:val="32"/>
          <w:szCs w:val="32"/>
        </w:rPr>
      </w:pPr>
      <w:r w:rsidRPr="00817F62">
        <w:rPr>
          <w:sz w:val="32"/>
          <w:szCs w:val="32"/>
        </w:rPr>
        <w:t>Reporting</w:t>
      </w:r>
    </w:p>
    <w:p w14:paraId="752D5D47" w14:textId="77777777" w:rsidR="00817F62" w:rsidRPr="00817F62" w:rsidRDefault="00817F62" w:rsidP="00817F62">
      <w:pPr>
        <w:numPr>
          <w:ilvl w:val="0"/>
          <w:numId w:val="36"/>
        </w:numPr>
        <w:rPr>
          <w:sz w:val="32"/>
          <w:szCs w:val="32"/>
        </w:rPr>
      </w:pPr>
      <w:r w:rsidRPr="00817F62">
        <w:rPr>
          <w:sz w:val="32"/>
          <w:szCs w:val="32"/>
        </w:rPr>
        <w:t>Users</w:t>
      </w:r>
    </w:p>
    <w:p w14:paraId="686066D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all understand:</w:t>
      </w:r>
    </w:p>
    <w:p w14:paraId="55568EFD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The same process.</w:t>
      </w:r>
    </w:p>
    <w:p w14:paraId="74B858E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C5402A3">
          <v:rect id="_x0000_i3325" style="width:0;height:1.5pt" o:hralign="center" o:hrstd="t" o:hr="t" fillcolor="#a0a0a0" stroked="f"/>
        </w:pict>
      </w:r>
    </w:p>
    <w:p w14:paraId="5F384DD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234. Week 4 Progress</w:t>
      </w:r>
    </w:p>
    <w:p w14:paraId="0E0F37E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DAY 13</w:t>
      </w:r>
    </w:p>
    <w:p w14:paraId="78E069F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Power Automate Fundamentals</w:t>
      </w:r>
    </w:p>
    <w:p w14:paraId="544EFD4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|</w:t>
      </w:r>
    </w:p>
    <w:p w14:paraId="75577C0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v</w:t>
      </w:r>
    </w:p>
    <w:p w14:paraId="383F418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DAY 14</w:t>
      </w:r>
    </w:p>
    <w:p w14:paraId="6DC208C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Approval Workflows</w:t>
      </w:r>
    </w:p>
    <w:p w14:paraId="47D866C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|</w:t>
      </w:r>
    </w:p>
    <w:p w14:paraId="53EAE2A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v</w:t>
      </w:r>
    </w:p>
    <w:p w14:paraId="75056FF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DAY 15</w:t>
      </w:r>
    </w:p>
    <w:p w14:paraId="6CA52E0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Advanced Flow Logic</w:t>
      </w:r>
    </w:p>
    <w:p w14:paraId="17E3673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|</w:t>
      </w:r>
    </w:p>
    <w:p w14:paraId="09FA492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v</w:t>
      </w:r>
    </w:p>
    <w:p w14:paraId="61D5E15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DAY 16</w:t>
      </w:r>
    </w:p>
    <w:p w14:paraId="6531D37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End-to-End Automation</w:t>
      </w:r>
    </w:p>
    <w:p w14:paraId="438968E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6DF60A45">
          <v:rect id="_x0000_i3326" style="width:0;height:1.5pt" o:hralign="center" o:hrstd="t" o:hr="t" fillcolor="#a0a0a0" stroked="f"/>
        </w:pict>
      </w:r>
    </w:p>
    <w:p w14:paraId="098AFB88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END OF DAY 14</w:t>
      </w:r>
    </w:p>
    <w:p w14:paraId="33E0430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Employee Leave Approval v1.0</w:t>
      </w:r>
    </w:p>
    <w:p w14:paraId="3D79683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Students now understand:</w:t>
      </w:r>
    </w:p>
    <w:p w14:paraId="759F268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Human-in-the-loop automation</w:t>
      </w:r>
    </w:p>
    <w:p w14:paraId="7595ACC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Start and wait for an approval</w:t>
      </w:r>
    </w:p>
    <w:p w14:paraId="0A12673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 types</w:t>
      </w:r>
    </w:p>
    <w:p w14:paraId="7F0EC53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817F62">
        <w:rPr>
          <w:sz w:val="32"/>
          <w:szCs w:val="32"/>
        </w:rPr>
        <w:t xml:space="preserve"> Manager resolution</w:t>
      </w:r>
    </w:p>
    <w:p w14:paraId="74B0516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 Outcome</w:t>
      </w:r>
    </w:p>
    <w:p w14:paraId="2B2EC8E3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 Responses</w:t>
      </w:r>
    </w:p>
    <w:p w14:paraId="3CDD6D6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 Comments</w:t>
      </w:r>
    </w:p>
    <w:p w14:paraId="15BBDAF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Approve / Reject branching</w:t>
      </w:r>
    </w:p>
    <w:p w14:paraId="62CB426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Dataverse workflow status</w:t>
      </w:r>
    </w:p>
    <w:p w14:paraId="2ABFC7C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 audit fields</w:t>
      </w:r>
    </w:p>
    <w:p w14:paraId="1A6107E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Duplicate prevention</w:t>
      </w:r>
    </w:p>
    <w:p w14:paraId="1777CE48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Idempotency</w:t>
      </w:r>
    </w:p>
    <w:p w14:paraId="6A31529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Missing Manager handling</w:t>
      </w:r>
    </w:p>
    <w:p w14:paraId="013A01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Employee notifications</w:t>
      </w:r>
    </w:p>
    <w:p w14:paraId="2952069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Trigger optimization</w:t>
      </w:r>
    </w:p>
    <w:p w14:paraId="4AD40AED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Approval Run History</w:t>
      </w:r>
    </w:p>
    <w:p w14:paraId="43B4084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rFonts w:ascii="Segoe UI Symbol" w:hAnsi="Segoe UI Symbol" w:cs="Segoe UI Symbol"/>
          <w:sz w:val="32"/>
          <w:szCs w:val="32"/>
        </w:rPr>
        <w:t>✓</w:t>
      </w:r>
      <w:r w:rsidRPr="00817F62">
        <w:rPr>
          <w:sz w:val="32"/>
          <w:szCs w:val="32"/>
        </w:rPr>
        <w:t xml:space="preserve"> Long-running approval considerations</w:t>
      </w:r>
    </w:p>
    <w:p w14:paraId="6CAEED7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pict w14:anchorId="12F4D801">
          <v:rect id="_x0000_i3327" style="width:0;height:1.5pt" o:hralign="center" o:hrstd="t" o:hr="t" fillcolor="#a0a0a0" stroked="f"/>
        </w:pict>
      </w:r>
    </w:p>
    <w:p w14:paraId="0DD93F0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NEXT LAB</w:t>
      </w:r>
    </w:p>
    <w:p w14:paraId="6254DEEA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Day 15 — Advanced Power Automate Logic, Error Handling &amp; Resilience</w:t>
      </w:r>
    </w:p>
    <w:p w14:paraId="6CF8A73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Students will build professional Flow patterns using:</w:t>
      </w:r>
    </w:p>
    <w:p w14:paraId="1A351FD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Conditions</w:t>
      </w:r>
    </w:p>
    <w:p w14:paraId="031329A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Switch</w:t>
      </w:r>
    </w:p>
    <w:p w14:paraId="1131245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lastRenderedPageBreak/>
        <w:t>Variables</w:t>
      </w:r>
    </w:p>
    <w:p w14:paraId="254BD41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Compose</w:t>
      </w:r>
    </w:p>
    <w:p w14:paraId="6913F62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Expressions</w:t>
      </w:r>
    </w:p>
    <w:p w14:paraId="3DD63B4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Apply to each</w:t>
      </w:r>
    </w:p>
    <w:p w14:paraId="5EAD3D8E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Scopes</w:t>
      </w:r>
    </w:p>
    <w:p w14:paraId="371F48DA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Configure Run After</w:t>
      </w:r>
    </w:p>
    <w:p w14:paraId="463AABF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Try / Catch / Finally</w:t>
      </w:r>
    </w:p>
    <w:p w14:paraId="53E4C5C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Terminate</w:t>
      </w:r>
    </w:p>
    <w:p w14:paraId="0A83437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Null handling</w:t>
      </w:r>
    </w:p>
    <w:p w14:paraId="68C041EF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Advanced trigger conditions</w:t>
      </w:r>
    </w:p>
    <w:p w14:paraId="32AE6AE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Error logging</w:t>
      </w:r>
    </w:p>
    <w:p w14:paraId="684719A5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Failure notifications</w:t>
      </w:r>
    </w:p>
    <w:p w14:paraId="0AAFBBF7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and implement the business rule:</w:t>
      </w:r>
    </w:p>
    <w:p w14:paraId="12CAB139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Sick Leave</w:t>
      </w:r>
    </w:p>
    <w:p w14:paraId="04FD9DE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+</w:t>
      </w:r>
    </w:p>
    <w:p w14:paraId="109FFB6B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More Than 3 Days</w:t>
      </w:r>
    </w:p>
    <w:p w14:paraId="647CF071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|</w:t>
      </w:r>
    </w:p>
    <w:p w14:paraId="2820FE36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 xml:space="preserve">        v</w:t>
      </w:r>
    </w:p>
    <w:p w14:paraId="14C52B52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Notify HR</w:t>
      </w:r>
    </w:p>
    <w:p w14:paraId="6B1BAA20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that documentation</w:t>
      </w:r>
    </w:p>
    <w:p w14:paraId="1F5A767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may be required</w:t>
      </w:r>
    </w:p>
    <w:p w14:paraId="6C7EF81C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The question changes from:</w:t>
      </w:r>
    </w:p>
    <w:p w14:paraId="5E013E4F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lastRenderedPageBreak/>
        <w:t>Can the Flow automate the process?</w:t>
      </w:r>
    </w:p>
    <w:p w14:paraId="70C04B84" w14:textId="77777777" w:rsidR="00817F62" w:rsidRPr="00817F62" w:rsidRDefault="00817F62" w:rsidP="00817F62">
      <w:pPr>
        <w:rPr>
          <w:sz w:val="32"/>
          <w:szCs w:val="32"/>
        </w:rPr>
      </w:pPr>
      <w:r w:rsidRPr="00817F62">
        <w:rPr>
          <w:sz w:val="32"/>
          <w:szCs w:val="32"/>
        </w:rPr>
        <w:t>to:</w:t>
      </w:r>
    </w:p>
    <w:p w14:paraId="1C1DF999" w14:textId="77777777" w:rsidR="00817F62" w:rsidRPr="00817F62" w:rsidRDefault="00817F62" w:rsidP="00817F62">
      <w:pPr>
        <w:rPr>
          <w:b/>
          <w:bCs/>
          <w:sz w:val="32"/>
          <w:szCs w:val="32"/>
        </w:rPr>
      </w:pPr>
      <w:r w:rsidRPr="00817F62">
        <w:rPr>
          <w:b/>
          <w:bCs/>
          <w:sz w:val="32"/>
          <w:szCs w:val="32"/>
        </w:rPr>
        <w:t>Can the Flow survive real-world failures?</w:t>
      </w:r>
    </w:p>
    <w:p w14:paraId="01A61A5D" w14:textId="3B6A93A2" w:rsidR="008642E0" w:rsidRPr="008642E0" w:rsidRDefault="008642E0" w:rsidP="00817F62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30B6" w14:textId="77777777" w:rsidR="003E1C3D" w:rsidRDefault="003E1C3D" w:rsidP="00656987">
      <w:pPr>
        <w:spacing w:after="0" w:line="240" w:lineRule="auto"/>
      </w:pPr>
      <w:r>
        <w:separator/>
      </w:r>
    </w:p>
  </w:endnote>
  <w:endnote w:type="continuationSeparator" w:id="0">
    <w:p w14:paraId="4AF22374" w14:textId="77777777" w:rsidR="003E1C3D" w:rsidRDefault="003E1C3D" w:rsidP="00656987">
      <w:pPr>
        <w:spacing w:after="0" w:line="240" w:lineRule="auto"/>
      </w:pPr>
      <w:r>
        <w:continuationSeparator/>
      </w:r>
    </w:p>
  </w:endnote>
  <w:endnote w:type="continuationNotice" w:id="1">
    <w:p w14:paraId="28A292DA" w14:textId="77777777" w:rsidR="003E1C3D" w:rsidRDefault="003E1C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F71B" w14:textId="77777777" w:rsidR="003E1C3D" w:rsidRDefault="003E1C3D" w:rsidP="00656987">
      <w:pPr>
        <w:spacing w:after="0" w:line="240" w:lineRule="auto"/>
      </w:pPr>
      <w:r>
        <w:separator/>
      </w:r>
    </w:p>
  </w:footnote>
  <w:footnote w:type="continuationSeparator" w:id="0">
    <w:p w14:paraId="3118651E" w14:textId="77777777" w:rsidR="003E1C3D" w:rsidRDefault="003E1C3D" w:rsidP="00656987">
      <w:pPr>
        <w:spacing w:after="0" w:line="240" w:lineRule="auto"/>
      </w:pPr>
      <w:r>
        <w:continuationSeparator/>
      </w:r>
    </w:p>
  </w:footnote>
  <w:footnote w:type="continuationNotice" w:id="1">
    <w:p w14:paraId="6C97BE78" w14:textId="77777777" w:rsidR="003E1C3D" w:rsidRDefault="003E1C3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7E0B"/>
    <w:multiLevelType w:val="multilevel"/>
    <w:tmpl w:val="639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218A0"/>
    <w:multiLevelType w:val="multilevel"/>
    <w:tmpl w:val="EF6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E278D"/>
    <w:multiLevelType w:val="multilevel"/>
    <w:tmpl w:val="EA6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8281D"/>
    <w:multiLevelType w:val="multilevel"/>
    <w:tmpl w:val="33B2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3515B"/>
    <w:multiLevelType w:val="multilevel"/>
    <w:tmpl w:val="87F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292EC3"/>
    <w:multiLevelType w:val="multilevel"/>
    <w:tmpl w:val="778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7"/>
  </w:num>
  <w:num w:numId="4" w16cid:durableId="778911827">
    <w:abstractNumId w:val="22"/>
  </w:num>
  <w:num w:numId="5" w16cid:durableId="1525747523">
    <w:abstractNumId w:val="30"/>
  </w:num>
  <w:num w:numId="6" w16cid:durableId="384259846">
    <w:abstractNumId w:val="3"/>
  </w:num>
  <w:num w:numId="7" w16cid:durableId="822159960">
    <w:abstractNumId w:val="24"/>
  </w:num>
  <w:num w:numId="8" w16cid:durableId="1015573614">
    <w:abstractNumId w:val="15"/>
  </w:num>
  <w:num w:numId="9" w16cid:durableId="206182635">
    <w:abstractNumId w:val="1"/>
  </w:num>
  <w:num w:numId="10" w16cid:durableId="1606234489">
    <w:abstractNumId w:val="31"/>
  </w:num>
  <w:num w:numId="11" w16cid:durableId="26831847">
    <w:abstractNumId w:val="9"/>
  </w:num>
  <w:num w:numId="12" w16cid:durableId="141124713">
    <w:abstractNumId w:val="26"/>
  </w:num>
  <w:num w:numId="13" w16cid:durableId="112598648">
    <w:abstractNumId w:val="27"/>
  </w:num>
  <w:num w:numId="14" w16cid:durableId="151289765">
    <w:abstractNumId w:val="8"/>
  </w:num>
  <w:num w:numId="15" w16cid:durableId="932476659">
    <w:abstractNumId w:val="12"/>
  </w:num>
  <w:num w:numId="16" w16cid:durableId="1939941639">
    <w:abstractNumId w:val="7"/>
  </w:num>
  <w:num w:numId="17" w16cid:durableId="1498616171">
    <w:abstractNumId w:val="20"/>
  </w:num>
  <w:num w:numId="18" w16cid:durableId="1530606076">
    <w:abstractNumId w:val="28"/>
  </w:num>
  <w:num w:numId="19" w16cid:durableId="258565879">
    <w:abstractNumId w:val="18"/>
  </w:num>
  <w:num w:numId="20" w16cid:durableId="669675691">
    <w:abstractNumId w:val="29"/>
  </w:num>
  <w:num w:numId="21" w16cid:durableId="2010788165">
    <w:abstractNumId w:val="10"/>
  </w:num>
  <w:num w:numId="22" w16cid:durableId="732042256">
    <w:abstractNumId w:val="32"/>
  </w:num>
  <w:num w:numId="23" w16cid:durableId="807161548">
    <w:abstractNumId w:val="4"/>
  </w:num>
  <w:num w:numId="24" w16cid:durableId="857234296">
    <w:abstractNumId w:val="14"/>
  </w:num>
  <w:num w:numId="25" w16cid:durableId="1285192001">
    <w:abstractNumId w:val="33"/>
  </w:num>
  <w:num w:numId="26" w16cid:durableId="74982798">
    <w:abstractNumId w:val="6"/>
  </w:num>
  <w:num w:numId="27" w16cid:durableId="1277255618">
    <w:abstractNumId w:val="35"/>
  </w:num>
  <w:num w:numId="28" w16cid:durableId="336277804">
    <w:abstractNumId w:val="19"/>
  </w:num>
  <w:num w:numId="29" w16cid:durableId="1515993023">
    <w:abstractNumId w:val="11"/>
  </w:num>
  <w:num w:numId="30" w16cid:durableId="1902984227">
    <w:abstractNumId w:val="21"/>
  </w:num>
  <w:num w:numId="31" w16cid:durableId="253364305">
    <w:abstractNumId w:val="25"/>
  </w:num>
  <w:num w:numId="32" w16cid:durableId="297342290">
    <w:abstractNumId w:val="23"/>
  </w:num>
  <w:num w:numId="33" w16cid:durableId="840269590">
    <w:abstractNumId w:val="13"/>
  </w:num>
  <w:num w:numId="34" w16cid:durableId="1099914691">
    <w:abstractNumId w:val="16"/>
  </w:num>
  <w:num w:numId="35" w16cid:durableId="438718869">
    <w:abstractNumId w:val="34"/>
  </w:num>
  <w:num w:numId="36" w16cid:durableId="1653876358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86AF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3E1C3D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17F62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9E6454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249</TotalTime>
  <Pages>116</Pages>
  <Words>6539</Words>
  <Characters>37275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17</cp:revision>
  <cp:lastPrinted>2025-04-23T21:13:00Z</cp:lastPrinted>
  <dcterms:created xsi:type="dcterms:W3CDTF">2026-06-13T18:32:00Z</dcterms:created>
  <dcterms:modified xsi:type="dcterms:W3CDTF">2026-09-10T15:01:00Z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