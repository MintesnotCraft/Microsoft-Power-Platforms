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5B6B556C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0B177D1C" w:rsidR="006D2E99" w:rsidRPr="000F480F" w:rsidRDefault="00875A03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end-to-end automation, monitoring &amp; production readiness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6A16AF5C" w14:textId="77777777" w:rsidR="000F480F" w:rsidRDefault="000F480F" w:rsidP="00E25A5F">
      <w:pPr>
        <w:rPr>
          <w:color w:val="000000" w:themeColor="text1"/>
          <w:szCs w:val="20"/>
        </w:rPr>
      </w:pPr>
    </w:p>
    <w:p w14:paraId="41770E2F" w14:textId="77777777" w:rsidR="00875A03" w:rsidRDefault="00875A03" w:rsidP="00E25A5F">
      <w:pPr>
        <w:rPr>
          <w:color w:val="000000" w:themeColor="text1"/>
          <w:szCs w:val="20"/>
        </w:rPr>
      </w:pPr>
    </w:p>
    <w:p w14:paraId="23E66B1D" w14:textId="77777777" w:rsidR="00875A03" w:rsidRDefault="00875A03" w:rsidP="00E25A5F">
      <w:pPr>
        <w:rPr>
          <w:color w:val="000000" w:themeColor="text1"/>
          <w:szCs w:val="20"/>
        </w:rPr>
      </w:pPr>
    </w:p>
    <w:p w14:paraId="1A29212E" w14:textId="77777777" w:rsidR="00875A03" w:rsidRDefault="00875A03" w:rsidP="00E25A5F">
      <w:pPr>
        <w:rPr>
          <w:color w:val="000000" w:themeColor="text1"/>
          <w:szCs w:val="20"/>
        </w:rPr>
      </w:pPr>
    </w:p>
    <w:p w14:paraId="5F7E6EB6" w14:textId="77777777" w:rsidR="00875A03" w:rsidRDefault="00875A03" w:rsidP="00E25A5F">
      <w:pPr>
        <w:rPr>
          <w:color w:val="000000" w:themeColor="text1"/>
          <w:szCs w:val="20"/>
        </w:rPr>
      </w:pPr>
    </w:p>
    <w:p w14:paraId="556DF4E9" w14:textId="77777777" w:rsidR="00875A03" w:rsidRDefault="00875A03" w:rsidP="00E25A5F">
      <w:pPr>
        <w:rPr>
          <w:color w:val="000000" w:themeColor="text1"/>
          <w:szCs w:val="20"/>
        </w:rPr>
      </w:pPr>
    </w:p>
    <w:p w14:paraId="5FF5E41D" w14:textId="77777777" w:rsidR="00875A03" w:rsidRPr="00E25A5F" w:rsidRDefault="00875A03" w:rsidP="00E25A5F">
      <w:pPr>
        <w:rPr>
          <w:color w:val="000000" w:themeColor="text1"/>
          <w:szCs w:val="20"/>
        </w:rPr>
      </w:pPr>
    </w:p>
    <w:p w14:paraId="2A21402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Microsoft Power Platform Bootcamp</w:t>
      </w:r>
    </w:p>
    <w:p w14:paraId="58A6621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Day 16 Lab — End-to-End Automation, Monitoring &amp; Production Readiness</w:t>
      </w:r>
    </w:p>
    <w:p w14:paraId="020D37D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b/>
          <w:bCs/>
          <w:sz w:val="32"/>
          <w:szCs w:val="32"/>
        </w:rPr>
        <w:t>Week:</w:t>
      </w:r>
      <w:r w:rsidRPr="000C004C">
        <w:rPr>
          <w:sz w:val="32"/>
          <w:szCs w:val="32"/>
        </w:rPr>
        <w:t xml:space="preserve"> 4 — Workflow Automation</w:t>
      </w:r>
      <w:r w:rsidRPr="000C004C">
        <w:rPr>
          <w:sz w:val="32"/>
          <w:szCs w:val="32"/>
        </w:rPr>
        <w:br/>
      </w:r>
      <w:r w:rsidRPr="000C004C">
        <w:rPr>
          <w:b/>
          <w:bCs/>
          <w:sz w:val="32"/>
          <w:szCs w:val="32"/>
        </w:rPr>
        <w:t>Duration:</w:t>
      </w:r>
      <w:r w:rsidRPr="000C004C">
        <w:rPr>
          <w:sz w:val="32"/>
          <w:szCs w:val="32"/>
        </w:rPr>
        <w:t xml:space="preserve"> 2 Hours</w:t>
      </w:r>
      <w:r w:rsidRPr="000C004C">
        <w:rPr>
          <w:sz w:val="32"/>
          <w:szCs w:val="32"/>
        </w:rPr>
        <w:br/>
      </w:r>
      <w:r w:rsidRPr="000C004C">
        <w:rPr>
          <w:b/>
          <w:bCs/>
          <w:sz w:val="32"/>
          <w:szCs w:val="32"/>
        </w:rPr>
        <w:t>Level:</w:t>
      </w:r>
      <w:r w:rsidRPr="000C004C">
        <w:rPr>
          <w:sz w:val="32"/>
          <w:szCs w:val="32"/>
        </w:rPr>
        <w:t xml:space="preserve"> Intermediate </w:t>
      </w:r>
      <w:r w:rsidRPr="000C004C">
        <w:rPr>
          <w:rFonts w:ascii="Times New Roman" w:hAnsi="Times New Roman" w:cs="Times New Roman"/>
          <w:sz w:val="32"/>
          <w:szCs w:val="32"/>
        </w:rPr>
        <w:t>→</w:t>
      </w:r>
      <w:r w:rsidRPr="000C004C">
        <w:rPr>
          <w:sz w:val="32"/>
          <w:szCs w:val="32"/>
        </w:rPr>
        <w:t xml:space="preserve"> Advanced</w:t>
      </w:r>
      <w:r w:rsidRPr="000C004C">
        <w:rPr>
          <w:sz w:val="32"/>
          <w:szCs w:val="32"/>
        </w:rPr>
        <w:br/>
      </w:r>
      <w:r w:rsidRPr="000C004C">
        <w:rPr>
          <w:b/>
          <w:bCs/>
          <w:sz w:val="32"/>
          <w:szCs w:val="32"/>
        </w:rPr>
        <w:t>Format:</w:t>
      </w:r>
      <w:r w:rsidRPr="000C004C">
        <w:rPr>
          <w:sz w:val="32"/>
          <w:szCs w:val="32"/>
        </w:rPr>
        <w:t xml:space="preserve"> End-to-End Integration + Flow Optimization + Testing + Monitoring + Deployment Readiness</w:t>
      </w:r>
      <w:r w:rsidRPr="000C004C">
        <w:rPr>
          <w:sz w:val="32"/>
          <w:szCs w:val="32"/>
        </w:rPr>
        <w:br/>
      </w:r>
      <w:r w:rsidRPr="000C004C">
        <w:rPr>
          <w:b/>
          <w:bCs/>
          <w:sz w:val="32"/>
          <w:szCs w:val="32"/>
        </w:rPr>
        <w:t>Projects:</w:t>
      </w:r>
      <w:r w:rsidRPr="000C004C">
        <w:rPr>
          <w:sz w:val="32"/>
          <w:szCs w:val="32"/>
        </w:rPr>
        <w:t xml:space="preserve"> Employee Leave Management + IT Help Desk</w:t>
      </w:r>
      <w:r w:rsidRPr="000C004C">
        <w:rPr>
          <w:sz w:val="32"/>
          <w:szCs w:val="32"/>
        </w:rPr>
        <w:br/>
      </w:r>
      <w:r w:rsidRPr="000C004C">
        <w:rPr>
          <w:b/>
          <w:bCs/>
          <w:sz w:val="32"/>
          <w:szCs w:val="32"/>
        </w:rPr>
        <w:t>Target:</w:t>
      </w:r>
      <w:r w:rsidRPr="000C004C">
        <w:rPr>
          <w:sz w:val="32"/>
          <w:szCs w:val="32"/>
        </w:rPr>
        <w:t xml:space="preserve"> Week 4 Production-Ready Automation Baseline</w:t>
      </w:r>
    </w:p>
    <w:p w14:paraId="5023EAC7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E6EFDCB">
          <v:rect id="_x0000_i1025" style="width:0;height:1.5pt" o:hralign="center" o:hrstd="t" o:hr="t" fillcolor="#a0a0a0" stroked="f"/>
        </w:pict>
      </w:r>
    </w:p>
    <w:p w14:paraId="0CF2AC9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1. Day 16 Overview</w:t>
      </w:r>
    </w:p>
    <w:p w14:paraId="54D2D9B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During the previous three days:</w:t>
      </w:r>
    </w:p>
    <w:p w14:paraId="37F8282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Day 13</w:t>
      </w:r>
    </w:p>
    <w:p w14:paraId="46299A7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Students learned:</w:t>
      </w:r>
    </w:p>
    <w:p w14:paraId="4516A9F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Trigger</w:t>
      </w:r>
    </w:p>
    <w:p w14:paraId="1182EBB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669A229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Action</w:t>
      </w:r>
    </w:p>
    <w:p w14:paraId="422E343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01967D7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Dynamic Content</w:t>
      </w:r>
    </w:p>
    <w:p w14:paraId="0557593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0306E59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Run History</w:t>
      </w:r>
    </w:p>
    <w:p w14:paraId="3AA340F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and built:</w:t>
      </w:r>
    </w:p>
    <w:p w14:paraId="2400DDA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Support Ticket Creation Notifications.</w:t>
      </w:r>
    </w:p>
    <w:p w14:paraId="5044A12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30B351B">
          <v:rect id="_x0000_i1026" style="width:0;height:1.5pt" o:hralign="center" o:hrstd="t" o:hr="t" fillcolor="#a0a0a0" stroked="f"/>
        </w:pict>
      </w:r>
    </w:p>
    <w:p w14:paraId="73E7C35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Day 14</w:t>
      </w:r>
    </w:p>
    <w:p w14:paraId="1D3EB15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Students built:</w:t>
      </w:r>
    </w:p>
    <w:p w14:paraId="0925EF1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Employee Leave Approval.</w:t>
      </w:r>
    </w:p>
    <w:p w14:paraId="0F52C7D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Submit</w:t>
      </w:r>
    </w:p>
    <w:p w14:paraId="75CA0FB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63CA0D0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Manager Approval</w:t>
      </w:r>
    </w:p>
    <w:p w14:paraId="5962200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2472A02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Approve / Reject</w:t>
      </w:r>
    </w:p>
    <w:p w14:paraId="5C75DCB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30A04FD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Update Dataverse</w:t>
      </w:r>
    </w:p>
    <w:p w14:paraId="1122AC6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7A3D2DC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Notify Employee</w:t>
      </w:r>
    </w:p>
    <w:p w14:paraId="1812323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00116EA">
          <v:rect id="_x0000_i1027" style="width:0;height:1.5pt" o:hralign="center" o:hrstd="t" o:hr="t" fillcolor="#a0a0a0" stroked="f"/>
        </w:pict>
      </w:r>
    </w:p>
    <w:p w14:paraId="0D1E2D3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Day 15</w:t>
      </w:r>
    </w:p>
    <w:p w14:paraId="59BA909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Students added:</w:t>
      </w:r>
    </w:p>
    <w:p w14:paraId="654AE93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Resilience.</w:t>
      </w:r>
    </w:p>
    <w:p w14:paraId="05E1F1C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Validation</w:t>
      </w:r>
    </w:p>
    <w:p w14:paraId="4805DA8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239D487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TRY</w:t>
      </w:r>
    </w:p>
    <w:p w14:paraId="63F17B0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420ABE0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CATCH</w:t>
      </w:r>
    </w:p>
    <w:p w14:paraId="3128C24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03B1C5F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FINALLY</w:t>
      </w:r>
    </w:p>
    <w:p w14:paraId="5604094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with:</w:t>
      </w:r>
    </w:p>
    <w:p w14:paraId="73E4578E" w14:textId="77777777" w:rsidR="000C004C" w:rsidRPr="000C004C" w:rsidRDefault="000C004C">
      <w:pPr>
        <w:numPr>
          <w:ilvl w:val="0"/>
          <w:numId w:val="2"/>
        </w:numPr>
        <w:rPr>
          <w:sz w:val="32"/>
          <w:szCs w:val="32"/>
        </w:rPr>
      </w:pPr>
      <w:r w:rsidRPr="000C004C">
        <w:rPr>
          <w:sz w:val="32"/>
          <w:szCs w:val="32"/>
        </w:rPr>
        <w:t>Conditions</w:t>
      </w:r>
    </w:p>
    <w:p w14:paraId="19FFEB55" w14:textId="77777777" w:rsidR="000C004C" w:rsidRPr="000C004C" w:rsidRDefault="000C004C">
      <w:pPr>
        <w:numPr>
          <w:ilvl w:val="0"/>
          <w:numId w:val="2"/>
        </w:numPr>
        <w:rPr>
          <w:sz w:val="32"/>
          <w:szCs w:val="32"/>
        </w:rPr>
      </w:pPr>
      <w:r w:rsidRPr="000C004C">
        <w:rPr>
          <w:sz w:val="32"/>
          <w:szCs w:val="32"/>
        </w:rPr>
        <w:t>Switch</w:t>
      </w:r>
    </w:p>
    <w:p w14:paraId="09F3E264" w14:textId="77777777" w:rsidR="000C004C" w:rsidRPr="000C004C" w:rsidRDefault="000C004C">
      <w:pPr>
        <w:numPr>
          <w:ilvl w:val="0"/>
          <w:numId w:val="2"/>
        </w:numPr>
        <w:rPr>
          <w:sz w:val="32"/>
          <w:szCs w:val="32"/>
        </w:rPr>
      </w:pPr>
      <w:r w:rsidRPr="000C004C">
        <w:rPr>
          <w:sz w:val="32"/>
          <w:szCs w:val="32"/>
        </w:rPr>
        <w:t>Expressions</w:t>
      </w:r>
    </w:p>
    <w:p w14:paraId="6C40C6E1" w14:textId="77777777" w:rsidR="000C004C" w:rsidRPr="000C004C" w:rsidRDefault="000C004C">
      <w:pPr>
        <w:numPr>
          <w:ilvl w:val="0"/>
          <w:numId w:val="2"/>
        </w:numPr>
        <w:rPr>
          <w:sz w:val="32"/>
          <w:szCs w:val="32"/>
        </w:rPr>
      </w:pPr>
      <w:r w:rsidRPr="000C004C">
        <w:rPr>
          <w:sz w:val="32"/>
          <w:szCs w:val="32"/>
        </w:rPr>
        <w:t>Null handling</w:t>
      </w:r>
    </w:p>
    <w:p w14:paraId="0C1A9A8E" w14:textId="77777777" w:rsidR="000C004C" w:rsidRPr="000C004C" w:rsidRDefault="000C004C">
      <w:pPr>
        <w:numPr>
          <w:ilvl w:val="0"/>
          <w:numId w:val="2"/>
        </w:numPr>
        <w:rPr>
          <w:sz w:val="32"/>
          <w:szCs w:val="32"/>
        </w:rPr>
      </w:pPr>
      <w:r w:rsidRPr="000C004C">
        <w:rPr>
          <w:sz w:val="32"/>
          <w:szCs w:val="32"/>
        </w:rPr>
        <w:t>Error logging</w:t>
      </w:r>
    </w:p>
    <w:p w14:paraId="73A7F3F4" w14:textId="77777777" w:rsidR="000C004C" w:rsidRPr="000C004C" w:rsidRDefault="000C004C">
      <w:pPr>
        <w:numPr>
          <w:ilvl w:val="0"/>
          <w:numId w:val="2"/>
        </w:numPr>
        <w:rPr>
          <w:sz w:val="32"/>
          <w:szCs w:val="32"/>
        </w:rPr>
      </w:pPr>
      <w:r w:rsidRPr="000C004C">
        <w:rPr>
          <w:sz w:val="32"/>
          <w:szCs w:val="32"/>
        </w:rPr>
        <w:t>Configure Run After</w:t>
      </w:r>
    </w:p>
    <w:p w14:paraId="0D46C497" w14:textId="77777777" w:rsidR="000C004C" w:rsidRPr="000C004C" w:rsidRDefault="000C004C">
      <w:pPr>
        <w:numPr>
          <w:ilvl w:val="0"/>
          <w:numId w:val="2"/>
        </w:numPr>
        <w:rPr>
          <w:sz w:val="32"/>
          <w:szCs w:val="32"/>
        </w:rPr>
      </w:pPr>
      <w:r w:rsidRPr="000C004C">
        <w:rPr>
          <w:sz w:val="32"/>
          <w:szCs w:val="32"/>
        </w:rPr>
        <w:t>Technical failure handling</w:t>
      </w:r>
    </w:p>
    <w:p w14:paraId="6EF08C86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4D8DB23">
          <v:rect id="_x0000_i1028" style="width:0;height:1.5pt" o:hralign="center" o:hrstd="t" o:hr="t" fillcolor="#a0a0a0" stroked="f"/>
        </w:pict>
      </w:r>
    </w:p>
    <w:p w14:paraId="1D4BEF5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2. Today's Goal</w:t>
      </w:r>
    </w:p>
    <w:p w14:paraId="052882A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Today we combine everything.</w:t>
      </w:r>
    </w:p>
    <w:p w14:paraId="7E28985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We will answer:</w:t>
      </w:r>
    </w:p>
    <w:p w14:paraId="7669BF8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Can the complete business process run correctly from beginning to end?</w:t>
      </w:r>
    </w:p>
    <w:p w14:paraId="51E5DAF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Students will finalize:</w:t>
      </w:r>
    </w:p>
    <w:p w14:paraId="7A0CFFE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Employee Leave Automation</w:t>
      </w:r>
    </w:p>
    <w:p w14:paraId="5FC13AA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and:</w:t>
      </w:r>
    </w:p>
    <w:p w14:paraId="12F3B8F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IT Help Desk Automation.</w:t>
      </w:r>
    </w:p>
    <w:p w14:paraId="2B0B9A39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E5B962B">
          <v:rect id="_x0000_i1029" style="width:0;height:1.5pt" o:hralign="center" o:hrstd="t" o:hr="t" fillcolor="#a0a0a0" stroked="f"/>
        </w:pict>
      </w:r>
    </w:p>
    <w:p w14:paraId="772842E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3. Final Week 4 Architecture</w:t>
      </w:r>
    </w:p>
    <w:p w14:paraId="5E9BEC6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 xml:space="preserve">                         USERS</w:t>
      </w:r>
    </w:p>
    <w:p w14:paraId="1EC97D7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              |</w:t>
      </w:r>
    </w:p>
    <w:p w14:paraId="32DE373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+-------------+-------------+</w:t>
      </w:r>
    </w:p>
    <w:p w14:paraId="11F8E05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|                           |</w:t>
      </w:r>
    </w:p>
    <w:p w14:paraId="13C26B2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v                           v</w:t>
      </w:r>
    </w:p>
    <w:p w14:paraId="2494937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LEAVE CANVAS APP            HELP DESK CANVAS APP</w:t>
      </w:r>
    </w:p>
    <w:p w14:paraId="72E9810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|                           |</w:t>
      </w:r>
    </w:p>
    <w:p w14:paraId="0308237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v                           v</w:t>
      </w:r>
    </w:p>
    <w:p w14:paraId="6A44728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DATAVERSE                  DATAVERSE</w:t>
      </w:r>
    </w:p>
    <w:p w14:paraId="5EEB768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|                           |</w:t>
      </w:r>
    </w:p>
    <w:p w14:paraId="0A2EC15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v                           v</w:t>
      </w:r>
    </w:p>
    <w:p w14:paraId="3EBC8F4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POWER AUTOMATE              POWER AUTOMATE</w:t>
      </w:r>
    </w:p>
    <w:p w14:paraId="62D0B09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|                           |</w:t>
      </w:r>
    </w:p>
    <w:p w14:paraId="7B1373F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+-----+------+          +---------+---------+</w:t>
      </w:r>
    </w:p>
    <w:p w14:paraId="3455704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|            |          |         |         |</w:t>
      </w:r>
    </w:p>
    <w:p w14:paraId="4CC2073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v            v          v         v         v</w:t>
      </w:r>
    </w:p>
    <w:p w14:paraId="4A9BF9F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APPROVAL       EMAIL      EMAIL     TEAMS   ESCALATION</w:t>
      </w:r>
    </w:p>
    <w:p w14:paraId="5CD12D8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|                                     </w:t>
      </w:r>
    </w:p>
    <w:p w14:paraId="5FCD7C9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+---+---+                              </w:t>
      </w:r>
    </w:p>
    <w:p w14:paraId="6931D58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|       |</w:t>
      </w:r>
    </w:p>
    <w:p w14:paraId="37D9244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v       v</w:t>
      </w:r>
    </w:p>
    <w:p w14:paraId="2051DD9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APPROVED REJECTED</w:t>
      </w:r>
    </w:p>
    <w:p w14:paraId="7FAF826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 xml:space="preserve">   |</w:t>
      </w:r>
    </w:p>
    <w:p w14:paraId="0B29EC3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v</w:t>
      </w:r>
    </w:p>
    <w:p w14:paraId="6257517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POST-APPROVAL RULES</w:t>
      </w:r>
    </w:p>
    <w:p w14:paraId="4ADC51F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|</w:t>
      </w:r>
    </w:p>
    <w:p w14:paraId="01422D0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+---- Sick Leave </w:t>
      </w:r>
      <w:r w:rsidRPr="000C004C">
        <w:rPr>
          <w:rFonts w:ascii="Times New Roman" w:hAnsi="Times New Roman" w:cs="Times New Roman"/>
          <w:sz w:val="32"/>
          <w:szCs w:val="32"/>
        </w:rPr>
        <w:t>→</w:t>
      </w:r>
      <w:r w:rsidRPr="000C004C">
        <w:rPr>
          <w:sz w:val="32"/>
          <w:szCs w:val="32"/>
        </w:rPr>
        <w:t xml:space="preserve"> HR</w:t>
      </w:r>
    </w:p>
    <w:p w14:paraId="62C54DE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|</w:t>
      </w:r>
    </w:p>
    <w:p w14:paraId="4649E51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+---- Emergency </w:t>
      </w:r>
      <w:r w:rsidRPr="000C004C">
        <w:rPr>
          <w:rFonts w:ascii="Times New Roman" w:hAnsi="Times New Roman" w:cs="Times New Roman"/>
          <w:sz w:val="32"/>
          <w:szCs w:val="32"/>
        </w:rPr>
        <w:t>→</w:t>
      </w:r>
      <w:r w:rsidRPr="000C004C">
        <w:rPr>
          <w:sz w:val="32"/>
          <w:szCs w:val="32"/>
        </w:rPr>
        <w:t xml:space="preserve"> HR</w:t>
      </w:r>
    </w:p>
    <w:p w14:paraId="1BE690A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|</w:t>
      </w:r>
    </w:p>
    <w:p w14:paraId="7749173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+---- Future Payroll</w:t>
      </w:r>
    </w:p>
    <w:p w14:paraId="4A0C4EB4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A9CE244">
          <v:rect id="_x0000_i1030" style="width:0;height:1.5pt" o:hralign="center" o:hrstd="t" o:hr="t" fillcolor="#a0a0a0" stroked="f"/>
        </w:pict>
      </w:r>
    </w:p>
    <w:p w14:paraId="5534325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4. Day 16 Final Deliverables</w:t>
      </w:r>
    </w:p>
    <w:p w14:paraId="4E7D3E5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Students must finish and demonstrate:</w:t>
      </w:r>
    </w:p>
    <w:p w14:paraId="35CCF1D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Flow 1</w:t>
      </w:r>
    </w:p>
    <w:p w14:paraId="12675A7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Help Desk — Ticket Created — Employee Confirmation</w:t>
      </w:r>
    </w:p>
    <w:p w14:paraId="220757E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Flow 2</w:t>
      </w:r>
    </w:p>
    <w:p w14:paraId="0EC3573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Help Desk — Ticket Created — IT Notification</w:t>
      </w:r>
    </w:p>
    <w:p w14:paraId="76F591D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Flow 3</w:t>
      </w:r>
    </w:p>
    <w:p w14:paraId="45E92CD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Help Desk — Ticket Created — Critical Escalation</w:t>
      </w:r>
    </w:p>
    <w:p w14:paraId="1D6AFE0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Flow 4</w:t>
      </w:r>
    </w:p>
    <w:p w14:paraId="2C9FB03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Help Desk — Ticket Resolved — Employee Notification</w:t>
      </w:r>
    </w:p>
    <w:p w14:paraId="0538739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Flow 5</w:t>
      </w:r>
    </w:p>
    <w:p w14:paraId="61B65AF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Leave — Submitted — Manager Approval</w:t>
      </w:r>
    </w:p>
    <w:p w14:paraId="2BCD898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including:</w:t>
      </w:r>
    </w:p>
    <w:p w14:paraId="0721F649" w14:textId="77777777" w:rsidR="000C004C" w:rsidRPr="000C004C" w:rsidRDefault="000C004C">
      <w:pPr>
        <w:numPr>
          <w:ilvl w:val="0"/>
          <w:numId w:val="3"/>
        </w:numPr>
        <w:rPr>
          <w:sz w:val="32"/>
          <w:szCs w:val="32"/>
        </w:rPr>
      </w:pPr>
      <w:r w:rsidRPr="000C004C">
        <w:rPr>
          <w:sz w:val="32"/>
          <w:szCs w:val="32"/>
        </w:rPr>
        <w:t>Approval</w:t>
      </w:r>
    </w:p>
    <w:p w14:paraId="3CF1F3C2" w14:textId="77777777" w:rsidR="000C004C" w:rsidRPr="000C004C" w:rsidRDefault="000C004C">
      <w:pPr>
        <w:numPr>
          <w:ilvl w:val="0"/>
          <w:numId w:val="3"/>
        </w:numPr>
        <w:rPr>
          <w:sz w:val="32"/>
          <w:szCs w:val="32"/>
        </w:rPr>
      </w:pPr>
      <w:r w:rsidRPr="000C004C">
        <w:rPr>
          <w:sz w:val="32"/>
          <w:szCs w:val="32"/>
        </w:rPr>
        <w:t>Error handling</w:t>
      </w:r>
    </w:p>
    <w:p w14:paraId="29213DE2" w14:textId="77777777" w:rsidR="000C004C" w:rsidRPr="000C004C" w:rsidRDefault="000C004C">
      <w:pPr>
        <w:numPr>
          <w:ilvl w:val="0"/>
          <w:numId w:val="3"/>
        </w:numPr>
        <w:rPr>
          <w:sz w:val="32"/>
          <w:szCs w:val="32"/>
        </w:rPr>
      </w:pPr>
      <w:r w:rsidRPr="000C004C">
        <w:rPr>
          <w:sz w:val="32"/>
          <w:szCs w:val="32"/>
        </w:rPr>
        <w:t>HR post-approval rules</w:t>
      </w:r>
    </w:p>
    <w:p w14:paraId="7B4FC9DC" w14:textId="77777777" w:rsidR="000C004C" w:rsidRPr="000C004C" w:rsidRDefault="000C004C">
      <w:pPr>
        <w:numPr>
          <w:ilvl w:val="0"/>
          <w:numId w:val="3"/>
        </w:numPr>
        <w:rPr>
          <w:sz w:val="32"/>
          <w:szCs w:val="32"/>
        </w:rPr>
      </w:pPr>
      <w:r w:rsidRPr="000C004C">
        <w:rPr>
          <w:sz w:val="32"/>
          <w:szCs w:val="32"/>
        </w:rPr>
        <w:t>Duplicate prevention</w:t>
      </w:r>
    </w:p>
    <w:p w14:paraId="3EFFF70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FA0FAE3">
          <v:rect id="_x0000_i1031" style="width:0;height:1.5pt" o:hralign="center" o:hrstd="t" o:hr="t" fillcolor="#a0a0a0" stroked="f"/>
        </w:pict>
      </w:r>
    </w:p>
    <w:p w14:paraId="7CB5B0E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5. Learning Objectives</w:t>
      </w:r>
    </w:p>
    <w:p w14:paraId="6151299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By the end of Day 16, students should be able to:</w:t>
      </w:r>
    </w:p>
    <w:p w14:paraId="01B5A0BD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Design an end-to-end Power Platform process.</w:t>
      </w:r>
    </w:p>
    <w:p w14:paraId="2FE41115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Identify business events.</w:t>
      </w:r>
    </w:p>
    <w:p w14:paraId="5B7022BA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Map events to Cloud Flows.</w:t>
      </w:r>
    </w:p>
    <w:p w14:paraId="77F13114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Separate flows by responsibility.</w:t>
      </w:r>
    </w:p>
    <w:p w14:paraId="7AF4C19A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Explain why one giant Flow is often undesirable.</w:t>
      </w:r>
    </w:p>
    <w:p w14:paraId="1AB41C2C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Configure Dataverse triggers precisely.</w:t>
      </w:r>
    </w:p>
    <w:p w14:paraId="0AA974C4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Use Change Type correctly.</w:t>
      </w:r>
    </w:p>
    <w:p w14:paraId="21F14032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Use Select columns.</w:t>
      </w:r>
    </w:p>
    <w:p w14:paraId="3F389275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Use Filter rows.</w:t>
      </w:r>
    </w:p>
    <w:p w14:paraId="7857799A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Understand trigger conditions.</w:t>
      </w:r>
    </w:p>
    <w:p w14:paraId="4EE106C0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Prevent duplicate automation.</w:t>
      </w:r>
    </w:p>
    <w:p w14:paraId="29CCCCB1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Implement critical-ticket escalation.</w:t>
      </w:r>
    </w:p>
    <w:p w14:paraId="30D56D15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Implement Ticket resolution notifications.</w:t>
      </w:r>
    </w:p>
    <w:p w14:paraId="06C67CC0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Prevent repeated resolution notifications.</w:t>
      </w:r>
    </w:p>
    <w:p w14:paraId="07AC751F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Use Environment Variables for configuration.</w:t>
      </w:r>
    </w:p>
    <w:p w14:paraId="7E15CF8B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Use Connection References.</w:t>
      </w:r>
    </w:p>
    <w:p w14:paraId="25C80AEC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Explain connection portability.</w:t>
      </w:r>
    </w:p>
    <w:p w14:paraId="0657CA4B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Review Flow ownership.</w:t>
      </w:r>
    </w:p>
    <w:p w14:paraId="70F84874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Understand least-privilege connections.</w:t>
      </w:r>
    </w:p>
    <w:p w14:paraId="0000869A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Review error-handling patterns.</w:t>
      </w:r>
    </w:p>
    <w:p w14:paraId="2F386A2F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Use Scopes.</w:t>
      </w:r>
    </w:p>
    <w:p w14:paraId="224E554F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Use Configure Run After.</w:t>
      </w:r>
    </w:p>
    <w:p w14:paraId="322B7CDC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Use Automation Error Log.</w:t>
      </w:r>
    </w:p>
    <w:p w14:paraId="4961D080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Distinguish business outcome from technical outcome.</w:t>
      </w:r>
    </w:p>
    <w:p w14:paraId="48888A67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Perform end-to-end testing.</w:t>
      </w:r>
    </w:p>
    <w:p w14:paraId="39326B55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Perform positive testing.</w:t>
      </w:r>
    </w:p>
    <w:p w14:paraId="5E4C7484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Perform negative testing.</w:t>
      </w:r>
    </w:p>
    <w:p w14:paraId="361EE796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Perform duplicate-event testing.</w:t>
      </w:r>
    </w:p>
    <w:p w14:paraId="5AA73417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Perform permission testing.</w:t>
      </w:r>
    </w:p>
    <w:p w14:paraId="5B8644F3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Perform failure testing.</w:t>
      </w:r>
    </w:p>
    <w:p w14:paraId="490FFC03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Inspect Run History.</w:t>
      </w:r>
    </w:p>
    <w:p w14:paraId="0543E1D9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Use inputs and outputs for diagnosis.</w:t>
      </w:r>
    </w:p>
    <w:p w14:paraId="183C04BF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Explain solution-aware Flow monitoring.</w:t>
      </w:r>
    </w:p>
    <w:p w14:paraId="518ECEBB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Review Flow dependencies.</w:t>
      </w:r>
    </w:p>
    <w:p w14:paraId="6E9DB060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Document environment-specific configuration.</w:t>
      </w:r>
    </w:p>
    <w:p w14:paraId="328447EA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Create a production-readiness checklist.</w:t>
      </w:r>
    </w:p>
    <w:p w14:paraId="17C7AB5C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Classify release blockers.</w:t>
      </w:r>
    </w:p>
    <w:p w14:paraId="6205A99C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Document known limitations.</w:t>
      </w:r>
    </w:p>
    <w:p w14:paraId="0E48A090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Prepare flows for TEST deployment.</w:t>
      </w:r>
    </w:p>
    <w:p w14:paraId="13447474" w14:textId="77777777" w:rsidR="000C004C" w:rsidRPr="000C004C" w:rsidRDefault="000C004C">
      <w:pPr>
        <w:numPr>
          <w:ilvl w:val="0"/>
          <w:numId w:val="4"/>
        </w:numPr>
        <w:rPr>
          <w:sz w:val="32"/>
          <w:szCs w:val="32"/>
        </w:rPr>
      </w:pPr>
      <w:r w:rsidRPr="000C004C">
        <w:rPr>
          <w:sz w:val="32"/>
          <w:szCs w:val="32"/>
        </w:rPr>
        <w:t>Complete Week 4.</w:t>
      </w:r>
    </w:p>
    <w:p w14:paraId="44344C3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DC58213">
          <v:rect id="_x0000_i1032" style="width:0;height:1.5pt" o:hralign="center" o:hrstd="t" o:hr="t" fillcolor="#a0a0a0" stroked="f"/>
        </w:pict>
      </w:r>
    </w:p>
    <w:p w14:paraId="255C140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6. Day 16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5650"/>
      </w:tblGrid>
      <w:tr w:rsidR="000C004C" w:rsidRPr="000C004C" w14:paraId="10B68E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804D0" w14:textId="77777777" w:rsidR="000C004C" w:rsidRPr="000C004C" w:rsidRDefault="000C004C" w:rsidP="000C004C">
            <w:pPr>
              <w:rPr>
                <w:b/>
                <w:bCs/>
                <w:sz w:val="32"/>
                <w:szCs w:val="32"/>
              </w:rPr>
            </w:pPr>
            <w:r w:rsidRPr="000C004C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F5D7DFA" w14:textId="77777777" w:rsidR="000C004C" w:rsidRPr="000C004C" w:rsidRDefault="000C004C" w:rsidP="000C004C">
            <w:pPr>
              <w:rPr>
                <w:b/>
                <w:bCs/>
                <w:sz w:val="32"/>
                <w:szCs w:val="32"/>
              </w:rPr>
            </w:pPr>
            <w:r w:rsidRPr="000C004C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0C004C" w:rsidRPr="000C004C" w14:paraId="64302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2513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00:00–00:10</w:t>
            </w:r>
          </w:p>
        </w:tc>
        <w:tc>
          <w:tcPr>
            <w:tcW w:w="0" w:type="auto"/>
            <w:vAlign w:val="center"/>
            <w:hideMark/>
          </w:tcPr>
          <w:p w14:paraId="56ED2EFB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Week 4 Architecture Review</w:t>
            </w:r>
          </w:p>
        </w:tc>
      </w:tr>
      <w:tr w:rsidR="000C004C" w:rsidRPr="000C004C" w14:paraId="0A4E2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CEEA8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00:10–00:25</w:t>
            </w:r>
          </w:p>
        </w:tc>
        <w:tc>
          <w:tcPr>
            <w:tcW w:w="0" w:type="auto"/>
            <w:vAlign w:val="center"/>
            <w:hideMark/>
          </w:tcPr>
          <w:p w14:paraId="190C5CBB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Help Desk Critical Escalation</w:t>
            </w:r>
          </w:p>
        </w:tc>
      </w:tr>
      <w:tr w:rsidR="000C004C" w:rsidRPr="000C004C" w14:paraId="719B1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4C7DE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00:25–00:40</w:t>
            </w:r>
          </w:p>
        </w:tc>
        <w:tc>
          <w:tcPr>
            <w:tcW w:w="0" w:type="auto"/>
            <w:vAlign w:val="center"/>
            <w:hideMark/>
          </w:tcPr>
          <w:p w14:paraId="6DE47CF7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Ticket Resolution Notification</w:t>
            </w:r>
          </w:p>
        </w:tc>
      </w:tr>
      <w:tr w:rsidR="000C004C" w:rsidRPr="000C004C" w14:paraId="11500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61489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00:40–00:50</w:t>
            </w:r>
          </w:p>
        </w:tc>
        <w:tc>
          <w:tcPr>
            <w:tcW w:w="0" w:type="auto"/>
            <w:vAlign w:val="center"/>
            <w:hideMark/>
          </w:tcPr>
          <w:p w14:paraId="03DEB19A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Trigger Optimization</w:t>
            </w:r>
          </w:p>
        </w:tc>
      </w:tr>
      <w:tr w:rsidR="000C004C" w:rsidRPr="000C004C" w14:paraId="23C1E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EEDD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00:50–01:00</w:t>
            </w:r>
          </w:p>
        </w:tc>
        <w:tc>
          <w:tcPr>
            <w:tcW w:w="0" w:type="auto"/>
            <w:vAlign w:val="center"/>
            <w:hideMark/>
          </w:tcPr>
          <w:p w14:paraId="3A2E7817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Leave Automation Finalization</w:t>
            </w:r>
          </w:p>
        </w:tc>
      </w:tr>
      <w:tr w:rsidR="000C004C" w:rsidRPr="000C004C" w14:paraId="141AF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BA775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01:00–01:10</w:t>
            </w:r>
          </w:p>
        </w:tc>
        <w:tc>
          <w:tcPr>
            <w:tcW w:w="0" w:type="auto"/>
            <w:vAlign w:val="center"/>
            <w:hideMark/>
          </w:tcPr>
          <w:p w14:paraId="3A240D32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Environment Variables &amp; Connections</w:t>
            </w:r>
          </w:p>
        </w:tc>
      </w:tr>
      <w:tr w:rsidR="000C004C" w:rsidRPr="000C004C" w14:paraId="22DFE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82B2F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01:10–01:20</w:t>
            </w:r>
          </w:p>
        </w:tc>
        <w:tc>
          <w:tcPr>
            <w:tcW w:w="0" w:type="auto"/>
            <w:vAlign w:val="center"/>
            <w:hideMark/>
          </w:tcPr>
          <w:p w14:paraId="3C3D9DEA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Central Error Handling Review</w:t>
            </w:r>
          </w:p>
        </w:tc>
      </w:tr>
      <w:tr w:rsidR="000C004C" w:rsidRPr="000C004C" w14:paraId="6CE41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69AA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01:20–01:42</w:t>
            </w:r>
          </w:p>
        </w:tc>
        <w:tc>
          <w:tcPr>
            <w:tcW w:w="0" w:type="auto"/>
            <w:vAlign w:val="center"/>
            <w:hideMark/>
          </w:tcPr>
          <w:p w14:paraId="3CBE5588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End-to-End Testing</w:t>
            </w:r>
          </w:p>
        </w:tc>
      </w:tr>
      <w:tr w:rsidR="000C004C" w:rsidRPr="000C004C" w14:paraId="73F37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9D2D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01:42–01:52</w:t>
            </w:r>
          </w:p>
        </w:tc>
        <w:tc>
          <w:tcPr>
            <w:tcW w:w="0" w:type="auto"/>
            <w:vAlign w:val="center"/>
            <w:hideMark/>
          </w:tcPr>
          <w:p w14:paraId="5EB57FC4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Monitoring &amp; Troubleshooting</w:t>
            </w:r>
          </w:p>
        </w:tc>
      </w:tr>
      <w:tr w:rsidR="000C004C" w:rsidRPr="000C004C" w14:paraId="3842E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41053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01:52–01:58</w:t>
            </w:r>
          </w:p>
        </w:tc>
        <w:tc>
          <w:tcPr>
            <w:tcW w:w="0" w:type="auto"/>
            <w:vAlign w:val="center"/>
            <w:hideMark/>
          </w:tcPr>
          <w:p w14:paraId="7143272D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Production Readiness Audit</w:t>
            </w:r>
          </w:p>
        </w:tc>
      </w:tr>
      <w:tr w:rsidR="000C004C" w:rsidRPr="000C004C" w14:paraId="11729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F4835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01:58–02:00</w:t>
            </w:r>
          </w:p>
        </w:tc>
        <w:tc>
          <w:tcPr>
            <w:tcW w:w="0" w:type="auto"/>
            <w:vAlign w:val="center"/>
            <w:hideMark/>
          </w:tcPr>
          <w:p w14:paraId="11A210FE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Week 4 Review</w:t>
            </w:r>
          </w:p>
        </w:tc>
      </w:tr>
    </w:tbl>
    <w:p w14:paraId="7521ECD5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D1BE1CE">
          <v:rect id="_x0000_i1033" style="width:0;height:1.5pt" o:hralign="center" o:hrstd="t" o:hr="t" fillcolor="#a0a0a0" stroked="f"/>
        </w:pict>
      </w:r>
    </w:p>
    <w:p w14:paraId="31878FC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PART A — END-TO-END THINKING</w:t>
      </w:r>
    </w:p>
    <w:p w14:paraId="38A2BA0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7. What Is End-to-End?</w:t>
      </w:r>
    </w:p>
    <w:p w14:paraId="55C6788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 feature isn't complete simply because:</w:t>
      </w:r>
    </w:p>
    <w:p w14:paraId="3A09B2E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Button works.</w:t>
      </w:r>
    </w:p>
    <w:p w14:paraId="2121DB3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End-to-end means testing:</w:t>
      </w:r>
    </w:p>
    <w:p w14:paraId="2AE3411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USER ACTION</w:t>
      </w:r>
    </w:p>
    <w:p w14:paraId="6B44079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2BE3DA3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APPLICATION</w:t>
      </w:r>
    </w:p>
    <w:p w14:paraId="5F381A6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065A66E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DATAVERSE</w:t>
      </w:r>
    </w:p>
    <w:p w14:paraId="552B1C5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71EBF13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AUTOMATION</w:t>
      </w:r>
    </w:p>
    <w:p w14:paraId="0391346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7495200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EXTERNAL ACTION</w:t>
      </w:r>
    </w:p>
    <w:p w14:paraId="17FA6BA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7CFFFD9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DATABASE UPDATE</w:t>
      </w:r>
    </w:p>
    <w:p w14:paraId="03B07E9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24F5670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USER SEES RESULT</w:t>
      </w:r>
    </w:p>
    <w:p w14:paraId="757F7C1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1B25995">
          <v:rect id="_x0000_i1034" style="width:0;height:1.5pt" o:hralign="center" o:hrstd="t" o:hr="t" fillcolor="#a0a0a0" stroked="f"/>
        </w:pict>
      </w:r>
    </w:p>
    <w:p w14:paraId="36C98AA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8. Example — Leave</w:t>
      </w:r>
    </w:p>
    <w:p w14:paraId="6CD8F6F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End-to-end:</w:t>
      </w:r>
    </w:p>
    <w:p w14:paraId="5A875AD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 submits</w:t>
      </w:r>
    </w:p>
    <w:p w14:paraId="15B3CBC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 xml:space="preserve">  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2D9D98E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Dataverse = Submitted</w:t>
      </w:r>
    </w:p>
    <w:p w14:paraId="12001A0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28F27FC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Flow starts</w:t>
      </w:r>
    </w:p>
    <w:p w14:paraId="7A1C4F2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2B1579E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Manager receives approval</w:t>
      </w:r>
    </w:p>
    <w:p w14:paraId="71F2CB7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0A747CA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Manager approves</w:t>
      </w:r>
    </w:p>
    <w:p w14:paraId="31E0012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7998AB6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Dataverse = Approved</w:t>
      </w:r>
    </w:p>
    <w:p w14:paraId="70F55D4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100816D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 notified</w:t>
      </w:r>
    </w:p>
    <w:p w14:paraId="2160991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11DE95B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Canvas App shows Approved</w:t>
      </w:r>
    </w:p>
    <w:p w14:paraId="2321B54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Every step must work.</w:t>
      </w:r>
    </w:p>
    <w:p w14:paraId="5F34B9BD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2235005">
          <v:rect id="_x0000_i1035" style="width:0;height:1.5pt" o:hralign="center" o:hrstd="t" o:hr="t" fillcolor="#a0a0a0" stroked="f"/>
        </w:pict>
      </w:r>
    </w:p>
    <w:p w14:paraId="04C66A0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9. Example — Help Desk</w:t>
      </w:r>
    </w:p>
    <w:p w14:paraId="4ADEEE6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 creates Ticket</w:t>
      </w:r>
    </w:p>
    <w:p w14:paraId="656DC1E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3EB4DA3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Dataverse Ticket created</w:t>
      </w:r>
    </w:p>
    <w:p w14:paraId="3B24504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7B2803D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 confirmation</w:t>
      </w:r>
    </w:p>
    <w:p w14:paraId="49281F5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 xml:space="preserve">  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2347AE3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IT notification</w:t>
      </w:r>
    </w:p>
    <w:p w14:paraId="0FF34AC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0387684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Technician works Ticket</w:t>
      </w:r>
    </w:p>
    <w:p w14:paraId="7CB7BB3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2F96F86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 = Resolved</w:t>
      </w:r>
    </w:p>
    <w:p w14:paraId="4DC3D71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6D1F611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 resolution notification</w:t>
      </w:r>
    </w:p>
    <w:p w14:paraId="67DDE54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46B2FC1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Canvas App shows resolution</w:t>
      </w:r>
    </w:p>
    <w:p w14:paraId="5B7CCF0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That is a:</w:t>
      </w:r>
    </w:p>
    <w:p w14:paraId="5E1EF18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Business Process.</w:t>
      </w:r>
    </w:p>
    <w:p w14:paraId="64245B1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FC18DB6">
          <v:rect id="_x0000_i1036" style="width:0;height:1.5pt" o:hralign="center" o:hrstd="t" o:hr="t" fillcolor="#a0a0a0" stroked="f"/>
        </w:pict>
      </w:r>
    </w:p>
    <w:p w14:paraId="61C6C6F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 — FLOW RESPONSIBILITY</w:t>
      </w:r>
    </w:p>
    <w:p w14:paraId="21CC9EA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10. One Giant Flow?</w:t>
      </w:r>
    </w:p>
    <w:p w14:paraId="41EEE56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 beginner might build:</w:t>
      </w:r>
    </w:p>
    <w:p w14:paraId="04E3628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When Ticket changes</w:t>
      </w:r>
    </w:p>
    <w:p w14:paraId="2246D0A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11BF255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If Created</w:t>
      </w:r>
    </w:p>
    <w:p w14:paraId="6D08DE9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0850FC9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Send Email</w:t>
      </w:r>
    </w:p>
    <w:p w14:paraId="25F7C2E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2CFD677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Send Teams</w:t>
      </w:r>
    </w:p>
    <w:p w14:paraId="107745F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4AC46A6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Check Priority</w:t>
      </w:r>
    </w:p>
    <w:p w14:paraId="6C33B2E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166464C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Check Status</w:t>
      </w:r>
    </w:p>
    <w:p w14:paraId="247AD3C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171B369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Check Resolution</w:t>
      </w:r>
    </w:p>
    <w:p w14:paraId="0A09E24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383B543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Check Category</w:t>
      </w:r>
    </w:p>
    <w:p w14:paraId="571B0E0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43F553D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 Everything</w:t>
      </w:r>
    </w:p>
    <w:p w14:paraId="359F502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Eventually:</w:t>
      </w:r>
    </w:p>
    <w:p w14:paraId="3BD1CBB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One Flow manages everything.</w:t>
      </w:r>
    </w:p>
    <w:p w14:paraId="7A81217D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F664AF3">
          <v:rect id="_x0000_i1037" style="width:0;height:1.5pt" o:hralign="center" o:hrstd="t" o:hr="t" fillcolor="#a0a0a0" stroked="f"/>
        </w:pict>
      </w:r>
    </w:p>
    <w:p w14:paraId="46EEBBD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11. Problem</w:t>
      </w:r>
    </w:p>
    <w:p w14:paraId="4FA8CB4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 Flow becomes:</w:t>
      </w:r>
    </w:p>
    <w:p w14:paraId="198BF230" w14:textId="77777777" w:rsidR="000C004C" w:rsidRPr="000C004C" w:rsidRDefault="000C004C">
      <w:pPr>
        <w:numPr>
          <w:ilvl w:val="0"/>
          <w:numId w:val="5"/>
        </w:numPr>
        <w:rPr>
          <w:sz w:val="32"/>
          <w:szCs w:val="32"/>
        </w:rPr>
      </w:pPr>
      <w:r w:rsidRPr="000C004C">
        <w:rPr>
          <w:sz w:val="32"/>
          <w:szCs w:val="32"/>
        </w:rPr>
        <w:t>Hard to debug</w:t>
      </w:r>
    </w:p>
    <w:p w14:paraId="28D6CB2B" w14:textId="77777777" w:rsidR="000C004C" w:rsidRPr="000C004C" w:rsidRDefault="000C004C">
      <w:pPr>
        <w:numPr>
          <w:ilvl w:val="0"/>
          <w:numId w:val="5"/>
        </w:numPr>
        <w:rPr>
          <w:sz w:val="32"/>
          <w:szCs w:val="32"/>
        </w:rPr>
      </w:pPr>
      <w:r w:rsidRPr="000C004C">
        <w:rPr>
          <w:sz w:val="32"/>
          <w:szCs w:val="32"/>
        </w:rPr>
        <w:t>Hard to deploy</w:t>
      </w:r>
    </w:p>
    <w:p w14:paraId="533CFF25" w14:textId="77777777" w:rsidR="000C004C" w:rsidRPr="000C004C" w:rsidRDefault="000C004C">
      <w:pPr>
        <w:numPr>
          <w:ilvl w:val="0"/>
          <w:numId w:val="5"/>
        </w:numPr>
        <w:rPr>
          <w:sz w:val="32"/>
          <w:szCs w:val="32"/>
        </w:rPr>
      </w:pPr>
      <w:r w:rsidRPr="000C004C">
        <w:rPr>
          <w:sz w:val="32"/>
          <w:szCs w:val="32"/>
        </w:rPr>
        <w:t>Hard to understand</w:t>
      </w:r>
    </w:p>
    <w:p w14:paraId="66151611" w14:textId="77777777" w:rsidR="000C004C" w:rsidRPr="000C004C" w:rsidRDefault="000C004C">
      <w:pPr>
        <w:numPr>
          <w:ilvl w:val="0"/>
          <w:numId w:val="5"/>
        </w:numPr>
        <w:rPr>
          <w:sz w:val="32"/>
          <w:szCs w:val="32"/>
        </w:rPr>
      </w:pPr>
      <w:r w:rsidRPr="000C004C">
        <w:rPr>
          <w:sz w:val="32"/>
          <w:szCs w:val="32"/>
        </w:rPr>
        <w:t>Hard to test</w:t>
      </w:r>
    </w:p>
    <w:p w14:paraId="51FC6C08" w14:textId="77777777" w:rsidR="000C004C" w:rsidRPr="000C004C" w:rsidRDefault="000C004C">
      <w:pPr>
        <w:numPr>
          <w:ilvl w:val="0"/>
          <w:numId w:val="5"/>
        </w:numPr>
        <w:rPr>
          <w:sz w:val="32"/>
          <w:szCs w:val="32"/>
        </w:rPr>
      </w:pPr>
      <w:r w:rsidRPr="000C004C">
        <w:rPr>
          <w:sz w:val="32"/>
          <w:szCs w:val="32"/>
        </w:rPr>
        <w:t>Easy to retrigger incorrectly</w:t>
      </w:r>
    </w:p>
    <w:p w14:paraId="5BC95149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255F8DC">
          <v:rect id="_x0000_i1038" style="width:0;height:1.5pt" o:hralign="center" o:hrstd="t" o:hr="t" fillcolor="#a0a0a0" stroked="f"/>
        </w:pict>
      </w:r>
    </w:p>
    <w:p w14:paraId="55404A5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12. Better Approach</w:t>
      </w:r>
    </w:p>
    <w:p w14:paraId="1E6FD56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Design around:</w:t>
      </w:r>
    </w:p>
    <w:p w14:paraId="4359967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Business Events.</w:t>
      </w:r>
    </w:p>
    <w:p w14:paraId="5EED73B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Example:</w:t>
      </w:r>
    </w:p>
    <w:p w14:paraId="567C5D2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Ticket Created</w:t>
      </w:r>
    </w:p>
    <w:p w14:paraId="7C0EE48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|</w:t>
      </w:r>
    </w:p>
    <w:p w14:paraId="6261174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+---- Confirmation Flow</w:t>
      </w:r>
    </w:p>
    <w:p w14:paraId="41C801A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|</w:t>
      </w:r>
    </w:p>
    <w:p w14:paraId="30F40FE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+---- IT Notification</w:t>
      </w:r>
    </w:p>
    <w:p w14:paraId="1E11E4A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|</w:t>
      </w:r>
    </w:p>
    <w:p w14:paraId="2F7DEA8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+---- Critical Escalation</w:t>
      </w:r>
    </w:p>
    <w:p w14:paraId="0C9B33A8" w14:textId="77777777" w:rsidR="000C004C" w:rsidRPr="000C004C" w:rsidRDefault="000C004C" w:rsidP="000C004C">
      <w:pPr>
        <w:rPr>
          <w:sz w:val="32"/>
          <w:szCs w:val="32"/>
        </w:rPr>
      </w:pPr>
    </w:p>
    <w:p w14:paraId="39197C1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Ticket Resolved</w:t>
      </w:r>
    </w:p>
    <w:p w14:paraId="21BB345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|</w:t>
      </w:r>
    </w:p>
    <w:p w14:paraId="25D38BE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+---- Resolution Notification</w:t>
      </w:r>
    </w:p>
    <w:p w14:paraId="3FA9F8E6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738ECB0">
          <v:rect id="_x0000_i1039" style="width:0;height:1.5pt" o:hralign="center" o:hrstd="t" o:hr="t" fillcolor="#a0a0a0" stroked="f"/>
        </w:pict>
      </w:r>
    </w:p>
    <w:p w14:paraId="76BE784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13. Single Responsibility</w:t>
      </w:r>
    </w:p>
    <w:p w14:paraId="041A1FA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Each automation should have:</w:t>
      </w:r>
    </w:p>
    <w:p w14:paraId="793C2E7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 clear responsibility.</w:t>
      </w:r>
    </w:p>
    <w:p w14:paraId="14D06AC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This is easier to:</w:t>
      </w:r>
    </w:p>
    <w:p w14:paraId="1A9DD17A" w14:textId="77777777" w:rsidR="000C004C" w:rsidRPr="000C004C" w:rsidRDefault="000C004C">
      <w:pPr>
        <w:numPr>
          <w:ilvl w:val="0"/>
          <w:numId w:val="6"/>
        </w:numPr>
        <w:rPr>
          <w:sz w:val="32"/>
          <w:szCs w:val="32"/>
        </w:rPr>
      </w:pPr>
      <w:r w:rsidRPr="000C004C">
        <w:rPr>
          <w:sz w:val="32"/>
          <w:szCs w:val="32"/>
        </w:rPr>
        <w:t>Test</w:t>
      </w:r>
    </w:p>
    <w:p w14:paraId="337A0618" w14:textId="77777777" w:rsidR="000C004C" w:rsidRPr="000C004C" w:rsidRDefault="000C004C">
      <w:pPr>
        <w:numPr>
          <w:ilvl w:val="0"/>
          <w:numId w:val="6"/>
        </w:numPr>
        <w:rPr>
          <w:sz w:val="32"/>
          <w:szCs w:val="32"/>
        </w:rPr>
      </w:pPr>
      <w:r w:rsidRPr="000C004C">
        <w:rPr>
          <w:sz w:val="32"/>
          <w:szCs w:val="32"/>
        </w:rPr>
        <w:t>Monitor</w:t>
      </w:r>
    </w:p>
    <w:p w14:paraId="6B489936" w14:textId="77777777" w:rsidR="000C004C" w:rsidRPr="000C004C" w:rsidRDefault="000C004C">
      <w:pPr>
        <w:numPr>
          <w:ilvl w:val="0"/>
          <w:numId w:val="6"/>
        </w:num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Modify</w:t>
      </w:r>
    </w:p>
    <w:p w14:paraId="5B2AAC4B" w14:textId="77777777" w:rsidR="000C004C" w:rsidRPr="000C004C" w:rsidRDefault="000C004C">
      <w:pPr>
        <w:numPr>
          <w:ilvl w:val="0"/>
          <w:numId w:val="6"/>
        </w:numPr>
        <w:rPr>
          <w:sz w:val="32"/>
          <w:szCs w:val="32"/>
        </w:rPr>
      </w:pPr>
      <w:r w:rsidRPr="000C004C">
        <w:rPr>
          <w:sz w:val="32"/>
          <w:szCs w:val="32"/>
        </w:rPr>
        <w:t>Disable</w:t>
      </w:r>
    </w:p>
    <w:p w14:paraId="0F20A6DF" w14:textId="77777777" w:rsidR="000C004C" w:rsidRPr="000C004C" w:rsidRDefault="000C004C">
      <w:pPr>
        <w:numPr>
          <w:ilvl w:val="0"/>
          <w:numId w:val="6"/>
        </w:numPr>
        <w:rPr>
          <w:sz w:val="32"/>
          <w:szCs w:val="32"/>
        </w:rPr>
      </w:pPr>
      <w:r w:rsidRPr="000C004C">
        <w:rPr>
          <w:sz w:val="32"/>
          <w:szCs w:val="32"/>
        </w:rPr>
        <w:t>Troubleshoot</w:t>
      </w:r>
    </w:p>
    <w:p w14:paraId="72AE6285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DDCCA77">
          <v:rect id="_x0000_i1040" style="width:0;height:1.5pt" o:hralign="center" o:hrstd="t" o:hr="t" fillcolor="#a0a0a0" stroked="f"/>
        </w:pict>
      </w:r>
    </w:p>
    <w:p w14:paraId="27067A4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C — HELP DESK AUTOMATION INVENTORY</w:t>
      </w:r>
    </w:p>
    <w:p w14:paraId="3E8E00A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14. Current Flows</w:t>
      </w:r>
    </w:p>
    <w:p w14:paraId="68BB36F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From Day 13:</w:t>
      </w:r>
    </w:p>
    <w:p w14:paraId="7137B18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Help Desk — Ticket Created — Employee Confirmation</w:t>
      </w:r>
    </w:p>
    <w:p w14:paraId="00A3BE6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and:</w:t>
      </w:r>
    </w:p>
    <w:p w14:paraId="24CB336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Help Desk — Ticket Created — IT Notification</w:t>
      </w:r>
    </w:p>
    <w:p w14:paraId="2280D28A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A502FB8">
          <v:rect id="_x0000_i1041" style="width:0;height:1.5pt" o:hralign="center" o:hrstd="t" o:hr="t" fillcolor="#a0a0a0" stroked="f"/>
        </w:pict>
      </w:r>
    </w:p>
    <w:p w14:paraId="4319B35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15. New Flow Today</w:t>
      </w:r>
    </w:p>
    <w:p w14:paraId="4C02D3F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Build:</w:t>
      </w:r>
    </w:p>
    <w:p w14:paraId="238A460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Help Desk — Ticket Created — Critical Escalation</w:t>
      </w:r>
    </w:p>
    <w:p w14:paraId="0AAC72B4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1435C52">
          <v:rect id="_x0000_i1042" style="width:0;height:1.5pt" o:hralign="center" o:hrstd="t" o:hr="t" fillcolor="#a0a0a0" stroked="f"/>
        </w:pict>
      </w:r>
    </w:p>
    <w:p w14:paraId="14B90AC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16. New Flow Today</w:t>
      </w:r>
    </w:p>
    <w:p w14:paraId="19E0492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Build:</w:t>
      </w:r>
    </w:p>
    <w:p w14:paraId="4C62CEC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Help Desk — Ticket Resolved — Employee Notification</w:t>
      </w:r>
    </w:p>
    <w:p w14:paraId="05A3AD4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0396B49">
          <v:rect id="_x0000_i1043" style="width:0;height:1.5pt" o:hralign="center" o:hrstd="t" o:hr="t" fillcolor="#a0a0a0" stroked="f"/>
        </w:pict>
      </w:r>
    </w:p>
    <w:p w14:paraId="733BD98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D — CRITICAL TICKET BUSINESS RULE</w:t>
      </w:r>
    </w:p>
    <w:p w14:paraId="5A15149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17. Requirement</w:t>
      </w:r>
    </w:p>
    <w:p w14:paraId="75C3CB2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If a new Ticket has:</w:t>
      </w:r>
    </w:p>
    <w:p w14:paraId="7354AED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Priority = Critical</w:t>
      </w:r>
    </w:p>
    <w:p w14:paraId="12C55A7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 IT Manager should receive:</w:t>
      </w:r>
    </w:p>
    <w:p w14:paraId="382D06D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Immediate Escalation.</w:t>
      </w:r>
    </w:p>
    <w:p w14:paraId="326B232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Normal Tickets continue using:</w:t>
      </w:r>
    </w:p>
    <w:p w14:paraId="5330042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Standard IT notification.</w:t>
      </w:r>
    </w:p>
    <w:p w14:paraId="741C317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5D5C3E3">
          <v:rect id="_x0000_i1044" style="width:0;height:1.5pt" o:hralign="center" o:hrstd="t" o:hr="t" fillcolor="#a0a0a0" stroked="f"/>
        </w:pict>
      </w:r>
    </w:p>
    <w:p w14:paraId="78A2B89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18. Architecture</w:t>
      </w:r>
    </w:p>
    <w:p w14:paraId="159127C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TICKET CREATED</w:t>
      </w:r>
    </w:p>
    <w:p w14:paraId="7CB0589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|</w:t>
      </w:r>
    </w:p>
    <w:p w14:paraId="1444258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v</w:t>
      </w:r>
    </w:p>
    <w:p w14:paraId="156153C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Priority = Critical?</w:t>
      </w:r>
    </w:p>
    <w:p w14:paraId="51D81D6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|</w:t>
      </w:r>
    </w:p>
    <w:p w14:paraId="6AEC30D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+--+--+</w:t>
      </w:r>
    </w:p>
    <w:p w14:paraId="021B563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|     |</w:t>
      </w:r>
    </w:p>
    <w:p w14:paraId="6DC7643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YES    NO</w:t>
      </w:r>
    </w:p>
    <w:p w14:paraId="155C122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|     |</w:t>
      </w:r>
    </w:p>
    <w:p w14:paraId="08307AD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v     v</w:t>
      </w:r>
    </w:p>
    <w:p w14:paraId="46E577C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ESCALATE END</w:t>
      </w:r>
    </w:p>
    <w:p w14:paraId="6C31CA50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4C89250">
          <v:rect id="_x0000_i1045" style="width:0;height:1.5pt" o:hralign="center" o:hrstd="t" o:hr="t" fillcolor="#a0a0a0" stroked="f"/>
        </w:pict>
      </w:r>
    </w:p>
    <w:p w14:paraId="4D2B4CE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19. Why Separate Flow?</w:t>
      </w:r>
    </w:p>
    <w:p w14:paraId="1132453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We could add Critical logic to:</w:t>
      </w:r>
    </w:p>
    <w:p w14:paraId="5095F5C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IT Notification Flow.</w:t>
      </w:r>
    </w:p>
    <w:p w14:paraId="24034A0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That is possible.</w:t>
      </w:r>
    </w:p>
    <w:p w14:paraId="2D3BF43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But today we intentionally demonstrate:</w:t>
      </w:r>
    </w:p>
    <w:p w14:paraId="7014BD9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Event + Specific Responsibility</w:t>
      </w:r>
    </w:p>
    <w:p w14:paraId="66BB35D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architecture.</w:t>
      </w:r>
    </w:p>
    <w:p w14:paraId="370DFC4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This gives Critical escalation:</w:t>
      </w:r>
    </w:p>
    <w:p w14:paraId="2E943B50" w14:textId="77777777" w:rsidR="000C004C" w:rsidRPr="000C004C" w:rsidRDefault="000C004C">
      <w:pPr>
        <w:numPr>
          <w:ilvl w:val="0"/>
          <w:numId w:val="7"/>
        </w:numPr>
        <w:rPr>
          <w:sz w:val="32"/>
          <w:szCs w:val="32"/>
        </w:rPr>
      </w:pPr>
      <w:r w:rsidRPr="000C004C">
        <w:rPr>
          <w:sz w:val="32"/>
          <w:szCs w:val="32"/>
        </w:rPr>
        <w:t>Independent ownership</w:t>
      </w:r>
    </w:p>
    <w:p w14:paraId="07B427C9" w14:textId="77777777" w:rsidR="000C004C" w:rsidRPr="000C004C" w:rsidRDefault="000C004C">
      <w:pPr>
        <w:numPr>
          <w:ilvl w:val="0"/>
          <w:numId w:val="7"/>
        </w:numPr>
        <w:rPr>
          <w:sz w:val="32"/>
          <w:szCs w:val="32"/>
        </w:rPr>
      </w:pPr>
      <w:r w:rsidRPr="000C004C">
        <w:rPr>
          <w:sz w:val="32"/>
          <w:szCs w:val="32"/>
        </w:rPr>
        <w:t>Independent monitoring</w:t>
      </w:r>
    </w:p>
    <w:p w14:paraId="2566F495" w14:textId="77777777" w:rsidR="000C004C" w:rsidRPr="000C004C" w:rsidRDefault="000C004C">
      <w:pPr>
        <w:numPr>
          <w:ilvl w:val="0"/>
          <w:numId w:val="7"/>
        </w:numPr>
        <w:rPr>
          <w:sz w:val="32"/>
          <w:szCs w:val="32"/>
        </w:rPr>
      </w:pPr>
      <w:r w:rsidRPr="000C004C">
        <w:rPr>
          <w:sz w:val="32"/>
          <w:szCs w:val="32"/>
        </w:rPr>
        <w:t>Independent disable/enable</w:t>
      </w:r>
    </w:p>
    <w:p w14:paraId="79C1B232" w14:textId="77777777" w:rsidR="000C004C" w:rsidRPr="000C004C" w:rsidRDefault="000C004C">
      <w:pPr>
        <w:numPr>
          <w:ilvl w:val="0"/>
          <w:numId w:val="7"/>
        </w:numPr>
        <w:rPr>
          <w:sz w:val="32"/>
          <w:szCs w:val="32"/>
        </w:rPr>
      </w:pPr>
      <w:r w:rsidRPr="000C004C">
        <w:rPr>
          <w:sz w:val="32"/>
          <w:szCs w:val="32"/>
        </w:rPr>
        <w:t>Independent future expansion</w:t>
      </w:r>
    </w:p>
    <w:p w14:paraId="16DE1F9A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DA1DF67">
          <v:rect id="_x0000_i1046" style="width:0;height:1.5pt" o:hralign="center" o:hrstd="t" o:hr="t" fillcolor="#a0a0a0" stroked="f"/>
        </w:pict>
      </w:r>
    </w:p>
    <w:p w14:paraId="626F1F1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E — CREATE CRITICAL ESCALATION FLOW</w:t>
      </w:r>
    </w:p>
    <w:p w14:paraId="5C08FF3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20. Open Solution</w:t>
      </w:r>
    </w:p>
    <w:p w14:paraId="6033A17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Open:</w:t>
      </w:r>
    </w:p>
    <w:p w14:paraId="37C747A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IT Help Desk</w:t>
      </w:r>
    </w:p>
    <w:p w14:paraId="731576B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Solution.</w:t>
      </w:r>
    </w:p>
    <w:p w14:paraId="19780D2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Create:</w:t>
      </w:r>
    </w:p>
    <w:p w14:paraId="2D9DF79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Automated Cloud Flow.</w:t>
      </w:r>
    </w:p>
    <w:p w14:paraId="202F8AC9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604522E">
          <v:rect id="_x0000_i1047" style="width:0;height:1.5pt" o:hralign="center" o:hrstd="t" o:hr="t" fillcolor="#a0a0a0" stroked="f"/>
        </w:pict>
      </w:r>
    </w:p>
    <w:p w14:paraId="5AEC065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21. Name</w:t>
      </w:r>
    </w:p>
    <w:p w14:paraId="2BBB9F0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Help Desk — Ticket Created — Critical Escalation</w:t>
      </w:r>
    </w:p>
    <w:p w14:paraId="57D0B991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ED1676F">
          <v:rect id="_x0000_i1048" style="width:0;height:1.5pt" o:hralign="center" o:hrstd="t" o:hr="t" fillcolor="#a0a0a0" stroked="f"/>
        </w:pict>
      </w:r>
    </w:p>
    <w:p w14:paraId="7D6BCA5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22. Trigger</w:t>
      </w:r>
    </w:p>
    <w:p w14:paraId="2B3E3D3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Use:</w:t>
      </w:r>
    </w:p>
    <w:p w14:paraId="0DBEC66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Microsoft Dataverse</w:t>
      </w:r>
    </w:p>
    <w:p w14:paraId="6ACD9D4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6D179A6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When a row is added, modified or deleted.</w:t>
      </w:r>
    </w:p>
    <w:p w14:paraId="3D8BA475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279D40F">
          <v:rect id="_x0000_i1049" style="width:0;height:1.5pt" o:hralign="center" o:hrstd="t" o:hr="t" fillcolor="#a0a0a0" stroked="f"/>
        </w:pict>
      </w:r>
    </w:p>
    <w:p w14:paraId="3130EF2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23. Configure</w:t>
      </w:r>
    </w:p>
    <w:p w14:paraId="3D536C0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Change Type:</w:t>
      </w:r>
    </w:p>
    <w:p w14:paraId="44653A7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Added</w:t>
      </w:r>
    </w:p>
    <w:p w14:paraId="7A80B7DA" w14:textId="77777777" w:rsidR="000C004C" w:rsidRPr="000C004C" w:rsidRDefault="000C004C" w:rsidP="000C004C">
      <w:pPr>
        <w:rPr>
          <w:sz w:val="32"/>
          <w:szCs w:val="32"/>
        </w:rPr>
      </w:pPr>
    </w:p>
    <w:p w14:paraId="371A111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Table:</w:t>
      </w:r>
    </w:p>
    <w:p w14:paraId="7E0F8D8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Support Tickets</w:t>
      </w:r>
    </w:p>
    <w:p w14:paraId="35B567E2" w14:textId="77777777" w:rsidR="000C004C" w:rsidRPr="000C004C" w:rsidRDefault="000C004C" w:rsidP="000C004C">
      <w:pPr>
        <w:rPr>
          <w:sz w:val="32"/>
          <w:szCs w:val="32"/>
        </w:rPr>
      </w:pPr>
    </w:p>
    <w:p w14:paraId="0B5F1C0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Scope:</w:t>
      </w:r>
    </w:p>
    <w:p w14:paraId="5AC3D51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Organization</w:t>
      </w:r>
    </w:p>
    <w:p w14:paraId="25D3DB2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6C908E8">
          <v:rect id="_x0000_i1050" style="width:0;height:1.5pt" o:hralign="center" o:hrstd="t" o:hr="t" fillcolor="#a0a0a0" stroked="f"/>
        </w:pict>
      </w:r>
    </w:p>
    <w:p w14:paraId="4B8B5FA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24. Why Added?</w:t>
      </w:r>
    </w:p>
    <w:p w14:paraId="3CE1668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Escalation represents:</w:t>
      </w:r>
    </w:p>
    <w:p w14:paraId="2E263EB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Creation of a Critical Ticket.</w:t>
      </w:r>
    </w:p>
    <w:p w14:paraId="0C41339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We do not want this specific Flow to rerun every time the Ticket is later edited.</w:t>
      </w:r>
    </w:p>
    <w:p w14:paraId="3C644540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96794BB">
          <v:rect id="_x0000_i1051" style="width:0;height:1.5pt" o:hralign="center" o:hrstd="t" o:hr="t" fillcolor="#a0a0a0" stroked="f"/>
        </w:pict>
      </w:r>
    </w:p>
    <w:p w14:paraId="6DC1809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F — PRIORITY FILTER</w:t>
      </w:r>
    </w:p>
    <w:p w14:paraId="336F009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25. Requirement</w:t>
      </w:r>
    </w:p>
    <w:p w14:paraId="4477664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Only:</w:t>
      </w:r>
    </w:p>
    <w:p w14:paraId="339B39B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Critical</w:t>
      </w:r>
    </w:p>
    <w:p w14:paraId="6502C4E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Tickets should create meaningful escalation processing.</w:t>
      </w:r>
    </w:p>
    <w:p w14:paraId="3647AE9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5C1ABB8">
          <v:rect id="_x0000_i1052" style="width:0;height:1.5pt" o:hralign="center" o:hrstd="t" o:hr="t" fillcolor="#a0a0a0" stroked="f"/>
        </w:pict>
      </w:r>
    </w:p>
    <w:p w14:paraId="7701182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26. Beginner Version</w:t>
      </w:r>
    </w:p>
    <w:p w14:paraId="0007F5A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Add a Condition:</w:t>
      </w:r>
    </w:p>
    <w:p w14:paraId="4C67896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Priority = Critical?</w:t>
      </w:r>
    </w:p>
    <w:p w14:paraId="3B0EA1F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True:</w:t>
      </w:r>
    </w:p>
    <w:p w14:paraId="3B69342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Escalate.</w:t>
      </w:r>
    </w:p>
    <w:p w14:paraId="4E02ED2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False:</w:t>
      </w:r>
    </w:p>
    <w:p w14:paraId="6150A5F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End.</w:t>
      </w:r>
    </w:p>
    <w:p w14:paraId="6DFCDD4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1E566E5">
          <v:rect id="_x0000_i1053" style="width:0;height:1.5pt" o:hralign="center" o:hrstd="t" o:hr="t" fillcolor="#a0a0a0" stroked="f"/>
        </w:pict>
      </w:r>
    </w:p>
    <w:p w14:paraId="18C2157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27. Production-Minded Version</w:t>
      </w:r>
    </w:p>
    <w:p w14:paraId="68BDFE8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Move the filtering as close as possible to:</w:t>
      </w:r>
    </w:p>
    <w:p w14:paraId="5BDB20E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The Trigger.</w:t>
      </w:r>
    </w:p>
    <w:p w14:paraId="008AABF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Use:</w:t>
      </w:r>
    </w:p>
    <w:p w14:paraId="62F3FF5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Filter rows</w:t>
      </w:r>
    </w:p>
    <w:p w14:paraId="459799E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or:</w:t>
      </w:r>
    </w:p>
    <w:p w14:paraId="63F8FEE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Trigger Condition</w:t>
      </w:r>
    </w:p>
    <w:p w14:paraId="62589E2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where practical.</w:t>
      </w:r>
    </w:p>
    <w:p w14:paraId="7CB8A9D0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8A929BF">
          <v:rect id="_x0000_i1054" style="width:0;height:1.5pt" o:hralign="center" o:hrstd="t" o:hr="t" fillcolor="#a0a0a0" stroked="f"/>
        </w:pict>
      </w:r>
    </w:p>
    <w:p w14:paraId="53579AB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28. Why?</w:t>
      </w:r>
    </w:p>
    <w:p w14:paraId="62D7CFA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Imagine:</w:t>
      </w:r>
    </w:p>
    <w:p w14:paraId="0C46EE3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10,000 Tickets created</w:t>
      </w:r>
    </w:p>
    <w:p w14:paraId="182DDA6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but:</w:t>
      </w:r>
    </w:p>
    <w:p w14:paraId="32203EC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100 Critical</w:t>
      </w:r>
    </w:p>
    <w:p w14:paraId="1A15AD0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 Condition after the trigger can produce:</w:t>
      </w:r>
    </w:p>
    <w:p w14:paraId="4C9B3FE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10,000 runs.</w:t>
      </w:r>
    </w:p>
    <w:p w14:paraId="7AF0604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Trigger-level filtering can reduce the unnecessary automation executions.</w:t>
      </w:r>
    </w:p>
    <w:p w14:paraId="72A992CC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CB353F5">
          <v:rect id="_x0000_i1055" style="width:0;height:1.5pt" o:hralign="center" o:hrstd="t" o:hr="t" fillcolor="#a0a0a0" stroked="f"/>
        </w:pict>
      </w:r>
    </w:p>
    <w:p w14:paraId="6E719F9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29. Choice Values</w:t>
      </w:r>
    </w:p>
    <w:p w14:paraId="1804F51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Dataverse Choices have underlying values.</w:t>
      </w:r>
    </w:p>
    <w:p w14:paraId="113C6AD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 not type:</w:t>
      </w:r>
    </w:p>
    <w:p w14:paraId="55DADBD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Critical = 4</w:t>
      </w:r>
    </w:p>
    <w:p w14:paraId="4830DA5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unless that is genuinely the configured underlying value.</w:t>
      </w:r>
    </w:p>
    <w:p w14:paraId="1535128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Use:</w:t>
      </w:r>
    </w:p>
    <w:p w14:paraId="30146D2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Actual Dataverse metadata.</w:t>
      </w:r>
    </w:p>
    <w:p w14:paraId="1AAB6BA6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6A8DA77">
          <v:rect id="_x0000_i1056" style="width:0;height:1.5pt" o:hralign="center" o:hrstd="t" o:hr="t" fillcolor="#a0a0a0" stroked="f"/>
        </w:pict>
      </w:r>
    </w:p>
    <w:p w14:paraId="3D4D7EE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30. Training Method</w:t>
      </w:r>
    </w:p>
    <w:p w14:paraId="610ADF6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First:</w:t>
      </w:r>
    </w:p>
    <w:p w14:paraId="7928563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Build with Condition.</w:t>
      </w:r>
    </w:p>
    <w:p w14:paraId="1B7F7A5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Test.</w:t>
      </w:r>
    </w:p>
    <w:p w14:paraId="0485C5E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Then:</w:t>
      </w:r>
    </w:p>
    <w:p w14:paraId="1B062EC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Optimize trigger.</w:t>
      </w:r>
    </w:p>
    <w:p w14:paraId="573C2A9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This separates:</w:t>
      </w:r>
    </w:p>
    <w:p w14:paraId="3A3A5DC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Correctness</w:t>
      </w:r>
    </w:p>
    <w:p w14:paraId="6C2BCE3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from:</w:t>
      </w:r>
    </w:p>
    <w:p w14:paraId="67920B2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Optimization.</w:t>
      </w:r>
    </w:p>
    <w:p w14:paraId="68C30A52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6D1AF78">
          <v:rect id="_x0000_i1057" style="width:0;height:1.5pt" o:hralign="center" o:hrstd="t" o:hr="t" fillcolor="#a0a0a0" stroked="f"/>
        </w:pict>
      </w:r>
    </w:p>
    <w:p w14:paraId="1D6FD13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G — CRITICAL ESCALATION ACTION</w:t>
      </w:r>
    </w:p>
    <w:p w14:paraId="65BB0F1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31. Notification Destination</w:t>
      </w:r>
    </w:p>
    <w:p w14:paraId="543FB25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Use an approved:</w:t>
      </w:r>
    </w:p>
    <w:p w14:paraId="2AA96F2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IT Manager test mailbox</w:t>
      </w:r>
    </w:p>
    <w:p w14:paraId="411AD45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and/or:</w:t>
      </w:r>
    </w:p>
    <w:p w14:paraId="3D50A98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Training Teams escalation channel.</w:t>
      </w:r>
    </w:p>
    <w:p w14:paraId="5A857CE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 not send classroom tests to:</w:t>
      </w:r>
    </w:p>
    <w:p w14:paraId="4E15C5B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Real production incident channels.</w:t>
      </w:r>
    </w:p>
    <w:p w14:paraId="344E095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54556D4">
          <v:rect id="_x0000_i1058" style="width:0;height:1.5pt" o:hralign="center" o:hrstd="t" o:hr="t" fillcolor="#a0a0a0" stroked="f"/>
        </w:pict>
      </w:r>
    </w:p>
    <w:p w14:paraId="30C939F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32. Email Subject</w:t>
      </w:r>
    </w:p>
    <w:p w14:paraId="32C210D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Example:</w:t>
      </w:r>
    </w:p>
    <w:p w14:paraId="5A0C42C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Emoji" w:hAnsi="Segoe UI Emoji" w:cs="Segoe UI Emoji"/>
          <w:sz w:val="32"/>
          <w:szCs w:val="32"/>
        </w:rPr>
        <w:t>🚨</w:t>
      </w:r>
      <w:r w:rsidRPr="000C004C">
        <w:rPr>
          <w:sz w:val="32"/>
          <w:szCs w:val="32"/>
        </w:rPr>
        <w:t xml:space="preserve"> CRITICAL IT TICKET — TKT-000125</w:t>
      </w:r>
    </w:p>
    <w:p w14:paraId="236B6547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020BA63">
          <v:rect id="_x0000_i1059" style="width:0;height:1.5pt" o:hralign="center" o:hrstd="t" o:hr="t" fillcolor="#a0a0a0" stroked="f"/>
        </w:pict>
      </w:r>
    </w:p>
    <w:p w14:paraId="6A190E1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33. Body</w:t>
      </w:r>
    </w:p>
    <w:p w14:paraId="5E3F46A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Include:</w:t>
      </w:r>
    </w:p>
    <w:p w14:paraId="3C863F8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Ticket Number</w:t>
      </w:r>
    </w:p>
    <w:p w14:paraId="053FBCC4" w14:textId="77777777" w:rsidR="000C004C" w:rsidRPr="000C004C" w:rsidRDefault="000C004C" w:rsidP="000C004C">
      <w:pPr>
        <w:rPr>
          <w:sz w:val="32"/>
          <w:szCs w:val="32"/>
        </w:rPr>
      </w:pPr>
    </w:p>
    <w:p w14:paraId="793970C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Subject</w:t>
      </w:r>
    </w:p>
    <w:p w14:paraId="2BA9AB96" w14:textId="77777777" w:rsidR="000C004C" w:rsidRPr="000C004C" w:rsidRDefault="000C004C" w:rsidP="000C004C">
      <w:pPr>
        <w:rPr>
          <w:sz w:val="32"/>
          <w:szCs w:val="32"/>
        </w:rPr>
      </w:pPr>
    </w:p>
    <w:p w14:paraId="2728730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</w:t>
      </w:r>
    </w:p>
    <w:p w14:paraId="55D1D611" w14:textId="77777777" w:rsidR="000C004C" w:rsidRPr="000C004C" w:rsidRDefault="000C004C" w:rsidP="000C004C">
      <w:pPr>
        <w:rPr>
          <w:sz w:val="32"/>
          <w:szCs w:val="32"/>
        </w:rPr>
      </w:pPr>
    </w:p>
    <w:p w14:paraId="6E0E340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Category</w:t>
      </w:r>
    </w:p>
    <w:p w14:paraId="31EFA373" w14:textId="77777777" w:rsidR="000C004C" w:rsidRPr="000C004C" w:rsidRDefault="000C004C" w:rsidP="000C004C">
      <w:pPr>
        <w:rPr>
          <w:sz w:val="32"/>
          <w:szCs w:val="32"/>
        </w:rPr>
      </w:pPr>
    </w:p>
    <w:p w14:paraId="515E4C9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Priority</w:t>
      </w:r>
    </w:p>
    <w:p w14:paraId="29AE1B12" w14:textId="77777777" w:rsidR="000C004C" w:rsidRPr="000C004C" w:rsidRDefault="000C004C" w:rsidP="000C004C">
      <w:pPr>
        <w:rPr>
          <w:sz w:val="32"/>
          <w:szCs w:val="32"/>
        </w:rPr>
      </w:pPr>
    </w:p>
    <w:p w14:paraId="17515AE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Created On</w:t>
      </w:r>
    </w:p>
    <w:p w14:paraId="271A2AB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Optionally:</w:t>
      </w:r>
    </w:p>
    <w:p w14:paraId="31E46DB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Description summary</w:t>
      </w:r>
    </w:p>
    <w:p w14:paraId="2350EB4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29B4AB9">
          <v:rect id="_x0000_i1060" style="width:0;height:1.5pt" o:hralign="center" o:hrstd="t" o:hr="t" fillcolor="#a0a0a0" stroked="f"/>
        </w:pict>
      </w:r>
    </w:p>
    <w:p w14:paraId="725EE3A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34. Example</w:t>
      </w:r>
    </w:p>
    <w:p w14:paraId="3D51385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CRITICAL IT SUPPORT TICKET</w:t>
      </w:r>
    </w:p>
    <w:p w14:paraId="6FEC43CA" w14:textId="77777777" w:rsidR="000C004C" w:rsidRPr="000C004C" w:rsidRDefault="000C004C" w:rsidP="000C004C">
      <w:pPr>
        <w:rPr>
          <w:sz w:val="32"/>
          <w:szCs w:val="32"/>
        </w:rPr>
      </w:pPr>
    </w:p>
    <w:p w14:paraId="55F18DD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Ticket:</w:t>
      </w:r>
    </w:p>
    <w:p w14:paraId="2EDAB1C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TKT-000125</w:t>
      </w:r>
    </w:p>
    <w:p w14:paraId="16E37FEE" w14:textId="77777777" w:rsidR="000C004C" w:rsidRPr="000C004C" w:rsidRDefault="000C004C" w:rsidP="000C004C">
      <w:pPr>
        <w:rPr>
          <w:sz w:val="32"/>
          <w:szCs w:val="32"/>
        </w:rPr>
      </w:pPr>
    </w:p>
    <w:p w14:paraId="30AF965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Subject:</w:t>
      </w:r>
    </w:p>
    <w:p w14:paraId="5B2863D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Corporate VPN unavailable</w:t>
      </w:r>
    </w:p>
    <w:p w14:paraId="378C460B" w14:textId="77777777" w:rsidR="000C004C" w:rsidRPr="000C004C" w:rsidRDefault="000C004C" w:rsidP="000C004C">
      <w:pPr>
        <w:rPr>
          <w:sz w:val="32"/>
          <w:szCs w:val="32"/>
        </w:rPr>
      </w:pPr>
    </w:p>
    <w:p w14:paraId="1B67DA4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Employee:</w:t>
      </w:r>
    </w:p>
    <w:p w14:paraId="7A2DBE2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Hana Tesfaye</w:t>
      </w:r>
    </w:p>
    <w:p w14:paraId="47E5526F" w14:textId="77777777" w:rsidR="000C004C" w:rsidRPr="000C004C" w:rsidRDefault="000C004C" w:rsidP="000C004C">
      <w:pPr>
        <w:rPr>
          <w:sz w:val="32"/>
          <w:szCs w:val="32"/>
        </w:rPr>
      </w:pPr>
    </w:p>
    <w:p w14:paraId="43984BD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Category:</w:t>
      </w:r>
    </w:p>
    <w:p w14:paraId="44A3011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Network</w:t>
      </w:r>
    </w:p>
    <w:p w14:paraId="3C6E158B" w14:textId="77777777" w:rsidR="000C004C" w:rsidRPr="000C004C" w:rsidRDefault="000C004C" w:rsidP="000C004C">
      <w:pPr>
        <w:rPr>
          <w:sz w:val="32"/>
          <w:szCs w:val="32"/>
        </w:rPr>
      </w:pPr>
    </w:p>
    <w:p w14:paraId="663D39D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Priority:</w:t>
      </w:r>
    </w:p>
    <w:p w14:paraId="55E06D0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Critical</w:t>
      </w:r>
    </w:p>
    <w:p w14:paraId="1DC39EC8" w14:textId="77777777" w:rsidR="000C004C" w:rsidRPr="000C004C" w:rsidRDefault="000C004C" w:rsidP="000C004C">
      <w:pPr>
        <w:rPr>
          <w:sz w:val="32"/>
          <w:szCs w:val="32"/>
        </w:rPr>
      </w:pPr>
    </w:p>
    <w:p w14:paraId="74AF0E1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Created:</w:t>
      </w:r>
    </w:p>
    <w:p w14:paraId="7ABC3B0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10 Sep 2026</w:t>
      </w:r>
    </w:p>
    <w:p w14:paraId="22308D7A" w14:textId="77777777" w:rsidR="000C004C" w:rsidRPr="000C004C" w:rsidRDefault="000C004C" w:rsidP="000C004C">
      <w:pPr>
        <w:rPr>
          <w:sz w:val="32"/>
          <w:szCs w:val="32"/>
        </w:rPr>
      </w:pPr>
    </w:p>
    <w:p w14:paraId="3BB03B6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Immediate triage is required.</w:t>
      </w:r>
    </w:p>
    <w:p w14:paraId="72E33C66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A8E5E1E">
          <v:rect id="_x0000_i1061" style="width:0;height:1.5pt" o:hralign="center" o:hrstd="t" o:hr="t" fillcolor="#a0a0a0" stroked="f"/>
        </w:pict>
      </w:r>
    </w:p>
    <w:p w14:paraId="1291036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35. Avoid Alarm Fatigue</w:t>
      </w:r>
    </w:p>
    <w:p w14:paraId="603D358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 not mark:</w:t>
      </w:r>
    </w:p>
    <w:p w14:paraId="273A659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Every Ticket</w:t>
      </w:r>
    </w:p>
    <w:p w14:paraId="06580F8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as an escalation.</w:t>
      </w:r>
    </w:p>
    <w:p w14:paraId="7B584DF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If every message says:</w:t>
      </w:r>
    </w:p>
    <w:p w14:paraId="05B3BEB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URGENT!!!</w:t>
      </w:r>
    </w:p>
    <w:p w14:paraId="5BA959E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then:</w:t>
      </w:r>
    </w:p>
    <w:p w14:paraId="0AEB262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Nothing is urgent.</w:t>
      </w:r>
    </w:p>
    <w:p w14:paraId="7A2345D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Escalation rules must remain meaningful.</w:t>
      </w:r>
    </w:p>
    <w:p w14:paraId="363C02C2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2BD869A">
          <v:rect id="_x0000_i1062" style="width:0;height:1.5pt" o:hralign="center" o:hrstd="t" o:hr="t" fillcolor="#a0a0a0" stroked="f"/>
        </w:pict>
      </w:r>
    </w:p>
    <w:p w14:paraId="37428D7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H — TEAMS ESCALATION</w:t>
      </w:r>
    </w:p>
    <w:p w14:paraId="0F38EE0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36. Optional Teams Action</w:t>
      </w:r>
    </w:p>
    <w:p w14:paraId="16109BC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Post:</w:t>
      </w:r>
    </w:p>
    <w:p w14:paraId="1634BFD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Emoji" w:hAnsi="Segoe UI Emoji" w:cs="Segoe UI Emoji"/>
          <w:sz w:val="32"/>
          <w:szCs w:val="32"/>
        </w:rPr>
        <w:t>🚨</w:t>
      </w:r>
      <w:r w:rsidRPr="000C004C">
        <w:rPr>
          <w:sz w:val="32"/>
          <w:szCs w:val="32"/>
        </w:rPr>
        <w:t xml:space="preserve"> Critical Support Ticket</w:t>
      </w:r>
    </w:p>
    <w:p w14:paraId="00B15F5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to:</w:t>
      </w:r>
    </w:p>
    <w:p w14:paraId="2FA2A50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Dedicated IT escalation channel.</w:t>
      </w:r>
    </w:p>
    <w:p w14:paraId="0DA2E2E1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BE1BCC0">
          <v:rect id="_x0000_i1063" style="width:0;height:1.5pt" o:hralign="center" o:hrstd="t" o:hr="t" fillcolor="#a0a0a0" stroked="f"/>
        </w:pict>
      </w:r>
    </w:p>
    <w:p w14:paraId="3CE69A1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37. Message</w:t>
      </w:r>
    </w:p>
    <w:p w14:paraId="75B1ECA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TKT-000125</w:t>
      </w:r>
    </w:p>
    <w:p w14:paraId="45CFF2A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Corporate VPN unavailable</w:t>
      </w:r>
    </w:p>
    <w:p w14:paraId="559C7E14" w14:textId="77777777" w:rsidR="000C004C" w:rsidRPr="000C004C" w:rsidRDefault="000C004C" w:rsidP="000C004C">
      <w:pPr>
        <w:rPr>
          <w:sz w:val="32"/>
          <w:szCs w:val="32"/>
        </w:rPr>
      </w:pPr>
    </w:p>
    <w:p w14:paraId="6F9DB2C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Priority: Critical</w:t>
      </w:r>
    </w:p>
    <w:p w14:paraId="0FE19E7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Category: Network</w:t>
      </w:r>
    </w:p>
    <w:p w14:paraId="5D893164" w14:textId="77777777" w:rsidR="000C004C" w:rsidRPr="000C004C" w:rsidRDefault="000C004C" w:rsidP="000C004C">
      <w:pPr>
        <w:rPr>
          <w:sz w:val="32"/>
          <w:szCs w:val="32"/>
        </w:rPr>
      </w:pPr>
    </w:p>
    <w:p w14:paraId="7338B45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Immediate triage required.</w:t>
      </w:r>
    </w:p>
    <w:p w14:paraId="616ABCAD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E1306DD">
          <v:rect id="_x0000_i1064" style="width:0;height:1.5pt" o:hralign="center" o:hrstd="t" o:hr="t" fillcolor="#a0a0a0" stroked="f"/>
        </w:pict>
      </w:r>
    </w:p>
    <w:p w14:paraId="56D521A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38. Future Enhancement</w:t>
      </w:r>
    </w:p>
    <w:p w14:paraId="4979A1B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Later, the notification could include:</w:t>
      </w:r>
    </w:p>
    <w:p w14:paraId="5A3EE331" w14:textId="77777777" w:rsidR="000C004C" w:rsidRPr="000C004C" w:rsidRDefault="000C004C">
      <w:pPr>
        <w:numPr>
          <w:ilvl w:val="0"/>
          <w:numId w:val="8"/>
        </w:numPr>
        <w:rPr>
          <w:sz w:val="32"/>
          <w:szCs w:val="32"/>
        </w:rPr>
      </w:pPr>
      <w:r w:rsidRPr="000C004C">
        <w:rPr>
          <w:sz w:val="32"/>
          <w:szCs w:val="32"/>
        </w:rPr>
        <w:t>Direct record link</w:t>
      </w:r>
    </w:p>
    <w:p w14:paraId="399EC197" w14:textId="77777777" w:rsidR="000C004C" w:rsidRPr="000C004C" w:rsidRDefault="000C004C">
      <w:pPr>
        <w:numPr>
          <w:ilvl w:val="0"/>
          <w:numId w:val="8"/>
        </w:num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SLA deadline</w:t>
      </w:r>
    </w:p>
    <w:p w14:paraId="1A75A230" w14:textId="77777777" w:rsidR="000C004C" w:rsidRPr="000C004C" w:rsidRDefault="000C004C">
      <w:pPr>
        <w:numPr>
          <w:ilvl w:val="0"/>
          <w:numId w:val="8"/>
        </w:numPr>
        <w:rPr>
          <w:sz w:val="32"/>
          <w:szCs w:val="32"/>
        </w:rPr>
      </w:pPr>
      <w:r w:rsidRPr="000C004C">
        <w:rPr>
          <w:sz w:val="32"/>
          <w:szCs w:val="32"/>
        </w:rPr>
        <w:t>Assigned technician</w:t>
      </w:r>
    </w:p>
    <w:p w14:paraId="2DDBC73B" w14:textId="77777777" w:rsidR="000C004C" w:rsidRPr="000C004C" w:rsidRDefault="000C004C">
      <w:pPr>
        <w:numPr>
          <w:ilvl w:val="0"/>
          <w:numId w:val="8"/>
        </w:numPr>
        <w:rPr>
          <w:sz w:val="32"/>
          <w:szCs w:val="32"/>
        </w:rPr>
      </w:pPr>
      <w:r w:rsidRPr="000C004C">
        <w:rPr>
          <w:sz w:val="32"/>
          <w:szCs w:val="32"/>
        </w:rPr>
        <w:t>Incident severity</w:t>
      </w:r>
    </w:p>
    <w:p w14:paraId="6376FA53" w14:textId="77777777" w:rsidR="000C004C" w:rsidRPr="000C004C" w:rsidRDefault="000C004C">
      <w:pPr>
        <w:numPr>
          <w:ilvl w:val="0"/>
          <w:numId w:val="8"/>
        </w:numPr>
        <w:rPr>
          <w:sz w:val="32"/>
          <w:szCs w:val="32"/>
        </w:rPr>
      </w:pPr>
      <w:r w:rsidRPr="000C004C">
        <w:rPr>
          <w:sz w:val="32"/>
          <w:szCs w:val="32"/>
        </w:rPr>
        <w:t>Related outage</w:t>
      </w:r>
    </w:p>
    <w:p w14:paraId="666E1E7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Today:</w:t>
      </w:r>
    </w:p>
    <w:p w14:paraId="29938CA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Keep it simple.</w:t>
      </w:r>
    </w:p>
    <w:p w14:paraId="1C88B3B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AFB2287">
          <v:rect id="_x0000_i1065" style="width:0;height:1.5pt" o:hralign="center" o:hrstd="t" o:hr="t" fillcolor="#a0a0a0" stroked="f"/>
        </w:pict>
      </w:r>
    </w:p>
    <w:p w14:paraId="43628E4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I — TEST CRITICAL ESCALATION</w:t>
      </w:r>
    </w:p>
    <w:p w14:paraId="36F81E3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39. Test A</w:t>
      </w:r>
    </w:p>
    <w:p w14:paraId="67AD071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Create:</w:t>
      </w:r>
    </w:p>
    <w:p w14:paraId="73F4E92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Priority:</w:t>
      </w:r>
    </w:p>
    <w:p w14:paraId="15A125B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Medium</w:t>
      </w:r>
    </w:p>
    <w:p w14:paraId="62304E9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Expected:</w:t>
      </w:r>
    </w:p>
    <w:p w14:paraId="72430B4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Critical Escalation Flow should not perform escalation.</w:t>
      </w:r>
    </w:p>
    <w:p w14:paraId="1113C31D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F687182">
          <v:rect id="_x0000_i1066" style="width:0;height:1.5pt" o:hralign="center" o:hrstd="t" o:hr="t" fillcolor="#a0a0a0" stroked="f"/>
        </w:pict>
      </w:r>
    </w:p>
    <w:p w14:paraId="3E30E4C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40. Test B</w:t>
      </w:r>
    </w:p>
    <w:p w14:paraId="74C6B8A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Create:</w:t>
      </w:r>
    </w:p>
    <w:p w14:paraId="06A6EE9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Priority:</w:t>
      </w:r>
    </w:p>
    <w:p w14:paraId="4D1C879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Critical</w:t>
      </w:r>
    </w:p>
    <w:p w14:paraId="5A8AE9D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Expected:</w:t>
      </w:r>
    </w:p>
    <w:p w14:paraId="1E3B026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Escalation email</w:t>
      </w:r>
    </w:p>
    <w:p w14:paraId="58D8F77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Optional Teams message.</w:t>
      </w:r>
    </w:p>
    <w:p w14:paraId="1699C72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4D74140">
          <v:rect id="_x0000_i1067" style="width:0;height:1.5pt" o:hralign="center" o:hrstd="t" o:hr="t" fillcolor="#a0a0a0" stroked="f"/>
        </w:pict>
      </w:r>
    </w:p>
    <w:p w14:paraId="247ADF5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41. Negative Testing</w:t>
      </w:r>
    </w:p>
    <w:p w14:paraId="18D7E0B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Verify that:</w:t>
      </w:r>
    </w:p>
    <w:p w14:paraId="2CD4452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High</w:t>
      </w:r>
    </w:p>
    <w:p w14:paraId="666D313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does not accidentally trigger:</w:t>
      </w:r>
    </w:p>
    <w:p w14:paraId="0605311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Critical-only logic</w:t>
      </w:r>
    </w:p>
    <w:p w14:paraId="1038343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unless business requirements explicitly include High.</w:t>
      </w:r>
    </w:p>
    <w:p w14:paraId="5737F00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0EEF07E">
          <v:rect id="_x0000_i1068" style="width:0;height:1.5pt" o:hralign="center" o:hrstd="t" o:hr="t" fillcolor="#a0a0a0" stroked="f"/>
        </w:pict>
      </w:r>
    </w:p>
    <w:p w14:paraId="18012D4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J — TICKET RESOLUTION PROCESS</w:t>
      </w:r>
    </w:p>
    <w:p w14:paraId="00325DE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42. Business Requirement</w:t>
      </w:r>
    </w:p>
    <w:p w14:paraId="274A06D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When a Technician changes:</w:t>
      </w:r>
    </w:p>
    <w:p w14:paraId="5DF64E3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</w:t>
      </w:r>
    </w:p>
    <w:p w14:paraId="4D23547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to:</w:t>
      </w:r>
    </w:p>
    <w:p w14:paraId="5F6D4EA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Resolved</w:t>
      </w:r>
    </w:p>
    <w:p w14:paraId="7F7001B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 Employee should receive:</w:t>
      </w:r>
    </w:p>
    <w:p w14:paraId="06FE8C2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Resolution Notification.</w:t>
      </w:r>
    </w:p>
    <w:p w14:paraId="6E541A92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98CED1C">
          <v:rect id="_x0000_i1069" style="width:0;height:1.5pt" o:hralign="center" o:hrstd="t" o:hr="t" fillcolor="#a0a0a0" stroked="f"/>
        </w:pict>
      </w:r>
    </w:p>
    <w:p w14:paraId="2B8C41C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43. Architecture</w:t>
      </w:r>
    </w:p>
    <w:p w14:paraId="3EC4817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Technician</w:t>
      </w:r>
    </w:p>
    <w:p w14:paraId="13A80DC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|</w:t>
      </w:r>
    </w:p>
    <w:p w14:paraId="3125205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v</w:t>
      </w:r>
    </w:p>
    <w:p w14:paraId="7856D1B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 = Resolved</w:t>
      </w:r>
    </w:p>
    <w:p w14:paraId="35B956F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 xml:space="preserve">    |</w:t>
      </w:r>
    </w:p>
    <w:p w14:paraId="22492B3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v</w:t>
      </w:r>
    </w:p>
    <w:p w14:paraId="6C0B209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Dataverse</w:t>
      </w:r>
    </w:p>
    <w:p w14:paraId="01EE0B4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|</w:t>
      </w:r>
    </w:p>
    <w:p w14:paraId="2432CB0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v</w:t>
      </w:r>
    </w:p>
    <w:p w14:paraId="4BA4970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Power Automate</w:t>
      </w:r>
    </w:p>
    <w:p w14:paraId="0442C83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|</w:t>
      </w:r>
    </w:p>
    <w:p w14:paraId="1107328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v</w:t>
      </w:r>
    </w:p>
    <w:p w14:paraId="5C2960D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Get Employee</w:t>
      </w:r>
    </w:p>
    <w:p w14:paraId="3A7614F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|</w:t>
      </w:r>
    </w:p>
    <w:p w14:paraId="5F0F2C4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v</w:t>
      </w:r>
    </w:p>
    <w:p w14:paraId="6422BD3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Send Resolution Email</w:t>
      </w:r>
    </w:p>
    <w:p w14:paraId="23C1D8E0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E71351F">
          <v:rect id="_x0000_i1070" style="width:0;height:1.5pt" o:hralign="center" o:hrstd="t" o:hr="t" fillcolor="#a0a0a0" stroked="f"/>
        </w:pict>
      </w:r>
    </w:p>
    <w:p w14:paraId="5EA9C07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44. Information to Include</w:t>
      </w:r>
    </w:p>
    <w:p w14:paraId="3148C2A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 should see:</w:t>
      </w:r>
    </w:p>
    <w:p w14:paraId="4F60A0C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Ticket Number</w:t>
      </w:r>
    </w:p>
    <w:p w14:paraId="49054597" w14:textId="77777777" w:rsidR="000C004C" w:rsidRPr="000C004C" w:rsidRDefault="000C004C" w:rsidP="000C004C">
      <w:pPr>
        <w:rPr>
          <w:sz w:val="32"/>
          <w:szCs w:val="32"/>
        </w:rPr>
      </w:pPr>
    </w:p>
    <w:p w14:paraId="6A4B946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Subject</w:t>
      </w:r>
    </w:p>
    <w:p w14:paraId="70886E55" w14:textId="77777777" w:rsidR="000C004C" w:rsidRPr="000C004C" w:rsidRDefault="000C004C" w:rsidP="000C004C">
      <w:pPr>
        <w:rPr>
          <w:sz w:val="32"/>
          <w:szCs w:val="32"/>
        </w:rPr>
      </w:pPr>
    </w:p>
    <w:p w14:paraId="3CFDA0F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</w:t>
      </w:r>
    </w:p>
    <w:p w14:paraId="69145DAC" w14:textId="77777777" w:rsidR="000C004C" w:rsidRPr="000C004C" w:rsidRDefault="000C004C" w:rsidP="000C004C">
      <w:pPr>
        <w:rPr>
          <w:sz w:val="32"/>
          <w:szCs w:val="32"/>
        </w:rPr>
      </w:pPr>
    </w:p>
    <w:p w14:paraId="4D5A6FB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Resolution</w:t>
      </w:r>
    </w:p>
    <w:p w14:paraId="217BBBD5" w14:textId="77777777" w:rsidR="000C004C" w:rsidRPr="000C004C" w:rsidRDefault="000C004C" w:rsidP="000C004C">
      <w:pPr>
        <w:rPr>
          <w:sz w:val="32"/>
          <w:szCs w:val="32"/>
        </w:rPr>
      </w:pPr>
    </w:p>
    <w:p w14:paraId="22E1AEC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Resolved On</w:t>
      </w:r>
    </w:p>
    <w:p w14:paraId="46F9C375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80FBA1B">
          <v:rect id="_x0000_i1071" style="width:0;height:1.5pt" o:hralign="center" o:hrstd="t" o:hr="t" fillcolor="#a0a0a0" stroked="f"/>
        </w:pict>
      </w:r>
    </w:p>
    <w:p w14:paraId="76CC32D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K — CREATE RESOLUTION FLOW</w:t>
      </w:r>
    </w:p>
    <w:p w14:paraId="12C6A1E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45. Create</w:t>
      </w:r>
    </w:p>
    <w:p w14:paraId="693D8E8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Inside:</w:t>
      </w:r>
    </w:p>
    <w:p w14:paraId="7992B88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IT Help Desk Solution.</w:t>
      </w:r>
    </w:p>
    <w:p w14:paraId="0CBEC05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Name:</w:t>
      </w:r>
    </w:p>
    <w:p w14:paraId="0CE53EE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Help Desk — Ticket Resolved — Employee Notification</w:t>
      </w:r>
    </w:p>
    <w:p w14:paraId="51AA8BA4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E638177">
          <v:rect id="_x0000_i1072" style="width:0;height:1.5pt" o:hralign="center" o:hrstd="t" o:hr="t" fillcolor="#a0a0a0" stroked="f"/>
        </w:pict>
      </w:r>
    </w:p>
    <w:p w14:paraId="16BBF21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46. Trigger</w:t>
      </w:r>
    </w:p>
    <w:p w14:paraId="43440CB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Use:</w:t>
      </w:r>
    </w:p>
    <w:p w14:paraId="24A89B9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When a row is added, modified or deleted.</w:t>
      </w:r>
    </w:p>
    <w:p w14:paraId="7365411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Configure:</w:t>
      </w:r>
    </w:p>
    <w:p w14:paraId="0E7F4F1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Change Type:</w:t>
      </w:r>
    </w:p>
    <w:p w14:paraId="450A450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Modified</w:t>
      </w:r>
    </w:p>
    <w:p w14:paraId="3606FA4E" w14:textId="77777777" w:rsidR="000C004C" w:rsidRPr="000C004C" w:rsidRDefault="000C004C" w:rsidP="000C004C">
      <w:pPr>
        <w:rPr>
          <w:sz w:val="32"/>
          <w:szCs w:val="32"/>
        </w:rPr>
      </w:pPr>
    </w:p>
    <w:p w14:paraId="44BD573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Table:</w:t>
      </w:r>
    </w:p>
    <w:p w14:paraId="2EC8448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Support Tickets</w:t>
      </w:r>
    </w:p>
    <w:p w14:paraId="53FAD86C" w14:textId="77777777" w:rsidR="000C004C" w:rsidRPr="000C004C" w:rsidRDefault="000C004C" w:rsidP="000C004C">
      <w:pPr>
        <w:rPr>
          <w:sz w:val="32"/>
          <w:szCs w:val="32"/>
        </w:rPr>
      </w:pPr>
    </w:p>
    <w:p w14:paraId="594D831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Scope:</w:t>
      </w:r>
    </w:p>
    <w:p w14:paraId="0DAB241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Organization</w:t>
      </w:r>
    </w:p>
    <w:p w14:paraId="799416D6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A6A7C08">
          <v:rect id="_x0000_i1073" style="width:0;height:1.5pt" o:hralign="center" o:hrstd="t" o:hr="t" fillcolor="#a0a0a0" stroked="f"/>
        </w:pict>
      </w:r>
    </w:p>
    <w:p w14:paraId="413D0E7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47. Select Columns</w:t>
      </w:r>
    </w:p>
    <w:p w14:paraId="5E600B3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Use:</w:t>
      </w:r>
    </w:p>
    <w:p w14:paraId="259C55F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Status column unique name.</w:t>
      </w:r>
    </w:p>
    <w:p w14:paraId="7999C12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Why?</w:t>
      </w:r>
    </w:p>
    <w:p w14:paraId="1A942E1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We do not care when:</w:t>
      </w:r>
    </w:p>
    <w:p w14:paraId="41B90D4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Description changes</w:t>
      </w:r>
    </w:p>
    <w:p w14:paraId="733F76B1" w14:textId="77777777" w:rsidR="000C004C" w:rsidRPr="000C004C" w:rsidRDefault="000C004C" w:rsidP="000C004C">
      <w:pPr>
        <w:rPr>
          <w:sz w:val="32"/>
          <w:szCs w:val="32"/>
        </w:rPr>
      </w:pPr>
    </w:p>
    <w:p w14:paraId="64B967F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Technician changes</w:t>
      </w:r>
    </w:p>
    <w:p w14:paraId="37D5B4A9" w14:textId="77777777" w:rsidR="000C004C" w:rsidRPr="000C004C" w:rsidRDefault="000C004C" w:rsidP="000C004C">
      <w:pPr>
        <w:rPr>
          <w:sz w:val="32"/>
          <w:szCs w:val="32"/>
        </w:rPr>
      </w:pPr>
    </w:p>
    <w:p w14:paraId="1C809A0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Category changes</w:t>
      </w:r>
    </w:p>
    <w:p w14:paraId="0CA0CD5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for this specific Flow.</w:t>
      </w:r>
    </w:p>
    <w:p w14:paraId="0FF24632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2253BE4">
          <v:rect id="_x0000_i1074" style="width:0;height:1.5pt" o:hralign="center" o:hrstd="t" o:hr="t" fillcolor="#a0a0a0" stroked="f"/>
        </w:pict>
      </w:r>
    </w:p>
    <w:p w14:paraId="5C7B997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48. But Remember</w:t>
      </w:r>
    </w:p>
    <w:p w14:paraId="0CBC72D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Select columns does not mean:</w:t>
      </w:r>
    </w:p>
    <w:p w14:paraId="348F0D9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 old Status and new Status are definitely different.</w:t>
      </w:r>
    </w:p>
    <w:p w14:paraId="6F09C92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It means the Status column participated in the update request.</w:t>
      </w:r>
    </w:p>
    <w:p w14:paraId="6577A35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Therefore also check:</w:t>
      </w:r>
    </w:p>
    <w:p w14:paraId="39C1C19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Current Status = Resolved.</w:t>
      </w:r>
    </w:p>
    <w:p w14:paraId="592C3277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9774C68">
          <v:rect id="_x0000_i1075" style="width:0;height:1.5pt" o:hralign="center" o:hrstd="t" o:hr="t" fillcolor="#a0a0a0" stroked="f"/>
        </w:pict>
      </w:r>
    </w:p>
    <w:p w14:paraId="0F98E80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L — PREVENT REPEATED RESOLUTION EMAILS</w:t>
      </w:r>
    </w:p>
    <w:p w14:paraId="780B3F5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49. Problem</w:t>
      </w:r>
    </w:p>
    <w:p w14:paraId="628A002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Technician saves:</w:t>
      </w:r>
    </w:p>
    <w:p w14:paraId="6334319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 = Resolved</w:t>
      </w:r>
    </w:p>
    <w:p w14:paraId="645EE61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Then later fixes:</w:t>
      </w:r>
    </w:p>
    <w:p w14:paraId="27ACD1D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Resolution text</w:t>
      </w:r>
    </w:p>
    <w:p w14:paraId="2BFB4A1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If Status is included again in an update:</w:t>
      </w:r>
    </w:p>
    <w:p w14:paraId="625679D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 Flow may evaluate again.</w:t>
      </w:r>
    </w:p>
    <w:p w14:paraId="2A8E433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Potential result:</w:t>
      </w:r>
    </w:p>
    <w:p w14:paraId="2EB581B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Another email.</w:t>
      </w:r>
    </w:p>
    <w:p w14:paraId="043D9F60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0BAFC90">
          <v:rect id="_x0000_i1076" style="width:0;height:1.5pt" o:hralign="center" o:hrstd="t" o:hr="t" fillcolor="#a0a0a0" stroked="f"/>
        </w:pict>
      </w:r>
    </w:p>
    <w:p w14:paraId="4B17D63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50. Add Column</w:t>
      </w:r>
    </w:p>
    <w:p w14:paraId="6C8168C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Create optional Support Ticket column:</w:t>
      </w:r>
    </w:p>
    <w:p w14:paraId="3B9E472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Resolution Notification Sent</w:t>
      </w:r>
    </w:p>
    <w:p w14:paraId="421BA1E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Type:</w:t>
      </w:r>
    </w:p>
    <w:p w14:paraId="391F818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Yes/No.</w:t>
      </w:r>
    </w:p>
    <w:p w14:paraId="08B9B52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Default:</w:t>
      </w:r>
    </w:p>
    <w:p w14:paraId="57672BC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No.</w:t>
      </w:r>
    </w:p>
    <w:p w14:paraId="2C064064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077DE6E">
          <v:rect id="_x0000_i1077" style="width:0;height:1.5pt" o:hralign="center" o:hrstd="t" o:hr="t" fillcolor="#a0a0a0" stroked="f"/>
        </w:pict>
      </w:r>
    </w:p>
    <w:p w14:paraId="06E0F56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51. Guard</w:t>
      </w:r>
    </w:p>
    <w:p w14:paraId="7F3419C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Flow should continue only when:</w:t>
      </w:r>
    </w:p>
    <w:p w14:paraId="0CCEF16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 = Resolved</w:t>
      </w:r>
    </w:p>
    <w:p w14:paraId="7A1059D4" w14:textId="77777777" w:rsidR="000C004C" w:rsidRPr="000C004C" w:rsidRDefault="000C004C" w:rsidP="000C004C">
      <w:pPr>
        <w:rPr>
          <w:sz w:val="32"/>
          <w:szCs w:val="32"/>
        </w:rPr>
      </w:pPr>
    </w:p>
    <w:p w14:paraId="6053108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AND</w:t>
      </w:r>
    </w:p>
    <w:p w14:paraId="6DAED8D9" w14:textId="77777777" w:rsidR="000C004C" w:rsidRPr="000C004C" w:rsidRDefault="000C004C" w:rsidP="000C004C">
      <w:pPr>
        <w:rPr>
          <w:sz w:val="32"/>
          <w:szCs w:val="32"/>
        </w:rPr>
      </w:pPr>
    </w:p>
    <w:p w14:paraId="67C1DEB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Resolution Notification Sent = No</w:t>
      </w:r>
    </w:p>
    <w:p w14:paraId="1388E879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19CEBB0">
          <v:rect id="_x0000_i1078" style="width:0;height:1.5pt" o:hralign="center" o:hrstd="t" o:hr="t" fillcolor="#a0a0a0" stroked="f"/>
        </w:pict>
      </w:r>
    </w:p>
    <w:p w14:paraId="064B17F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52. Then Claim Notification</w:t>
      </w:r>
    </w:p>
    <w:p w14:paraId="09E3267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After successfully sending notification:</w:t>
      </w:r>
    </w:p>
    <w:p w14:paraId="6A466A0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Set:</w:t>
      </w:r>
    </w:p>
    <w:p w14:paraId="2A5DA7F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Resolution Notification Sent = Yes</w:t>
      </w:r>
    </w:p>
    <w:p w14:paraId="66019561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C0AB4F3">
          <v:rect id="_x0000_i1079" style="width:0;height:1.5pt" o:hralign="center" o:hrstd="t" o:hr="t" fillcolor="#a0a0a0" stroked="f"/>
        </w:pict>
      </w:r>
    </w:p>
    <w:p w14:paraId="65CCA49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53. Idempotency Again</w:t>
      </w:r>
    </w:p>
    <w:p w14:paraId="76D34CC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Yesterday:</w:t>
      </w:r>
    </w:p>
    <w:p w14:paraId="2336892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Approval Requested</w:t>
      </w:r>
    </w:p>
    <w:p w14:paraId="7E37681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protected Leave Approval.</w:t>
      </w:r>
    </w:p>
    <w:p w14:paraId="2EA02D0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Today:</w:t>
      </w:r>
    </w:p>
    <w:p w14:paraId="51ECC2F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Resolution Notification Sent</w:t>
      </w:r>
    </w:p>
    <w:p w14:paraId="0300012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protects Ticket notification.</w:t>
      </w:r>
    </w:p>
    <w:p w14:paraId="323A02D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Same architectural principle:</w:t>
      </w:r>
    </w:p>
    <w:p w14:paraId="768B2C9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Prevent duplicate business effects.</w:t>
      </w:r>
    </w:p>
    <w:p w14:paraId="5439DEAA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1CCAB57">
          <v:rect id="_x0000_i1080" style="width:0;height:1.5pt" o:hralign="center" o:hrstd="t" o:hr="t" fillcolor="#a0a0a0" stroked="f"/>
        </w:pict>
      </w:r>
    </w:p>
    <w:p w14:paraId="4B2002E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M — GET EMPLOYEE</w:t>
      </w:r>
    </w:p>
    <w:p w14:paraId="261BA43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54. Add</w:t>
      </w:r>
    </w:p>
    <w:p w14:paraId="0D77C57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Dataverse — Get a row by ID.</w:t>
      </w:r>
    </w:p>
    <w:p w14:paraId="46DE7CB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Rename:</w:t>
      </w:r>
    </w:p>
    <w:p w14:paraId="6063F55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Get Ticket Employee</w:t>
      </w:r>
    </w:p>
    <w:p w14:paraId="75C8CC0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Table:</w:t>
      </w:r>
    </w:p>
    <w:p w14:paraId="3348CB5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Employees.</w:t>
      </w:r>
    </w:p>
    <w:p w14:paraId="0AADA08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Row ID:</w:t>
      </w:r>
    </w:p>
    <w:p w14:paraId="41F3047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Ticket.Employee lookup.</w:t>
      </w:r>
    </w:p>
    <w:p w14:paraId="22FE813A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3D5F302">
          <v:rect id="_x0000_i1081" style="width:0;height:1.5pt" o:hralign="center" o:hrstd="t" o:hr="t" fillcolor="#a0a0a0" stroked="f"/>
        </w:pict>
      </w:r>
    </w:p>
    <w:p w14:paraId="18B0528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55. Retrieve</w:t>
      </w:r>
    </w:p>
    <w:p w14:paraId="3F5BEC2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Full Name</w:t>
      </w:r>
    </w:p>
    <w:p w14:paraId="448044F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Email.</w:t>
      </w:r>
    </w:p>
    <w:p w14:paraId="07E3015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1D87BBB">
          <v:rect id="_x0000_i1082" style="width:0;height:1.5pt" o:hralign="center" o:hrstd="t" o:hr="t" fillcolor="#a0a0a0" stroked="f"/>
        </w:pict>
      </w:r>
    </w:p>
    <w:p w14:paraId="2AB81EC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56. Missing Email</w:t>
      </w:r>
    </w:p>
    <w:p w14:paraId="7480C76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If Employee email is blank:</w:t>
      </w:r>
    </w:p>
    <w:p w14:paraId="0B6D91F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 not attempt:</w:t>
      </w:r>
    </w:p>
    <w:p w14:paraId="0586177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Send email.</w:t>
      </w:r>
    </w:p>
    <w:p w14:paraId="043DE19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Use:</w:t>
      </w:r>
    </w:p>
    <w:p w14:paraId="5503C5F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Error/recovery path.</w:t>
      </w:r>
    </w:p>
    <w:p w14:paraId="0CCDFDA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90F6CE7">
          <v:rect id="_x0000_i1083" style="width:0;height:1.5pt" o:hralign="center" o:hrstd="t" o:hr="t" fillcolor="#a0a0a0" stroked="f"/>
        </w:pict>
      </w:r>
    </w:p>
    <w:p w14:paraId="5588CB9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N — RESOLUTION EMAIL</w:t>
      </w:r>
    </w:p>
    <w:p w14:paraId="7BF7CE4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57. Subject</w:t>
      </w:r>
    </w:p>
    <w:p w14:paraId="6CB152E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Example:</w:t>
      </w:r>
    </w:p>
    <w:p w14:paraId="69C580E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IT Ticket TKT-000125 Resolved</w:t>
      </w:r>
    </w:p>
    <w:p w14:paraId="58EE8E1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FD1CE10">
          <v:rect id="_x0000_i1084" style="width:0;height:1.5pt" o:hralign="center" o:hrstd="t" o:hr="t" fillcolor="#a0a0a0" stroked="f"/>
        </w:pict>
      </w:r>
    </w:p>
    <w:p w14:paraId="52CE957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58. Body</w:t>
      </w:r>
    </w:p>
    <w:p w14:paraId="5A4A145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Example:</w:t>
      </w:r>
    </w:p>
    <w:p w14:paraId="66FBE47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Hello Hana,</w:t>
      </w:r>
    </w:p>
    <w:p w14:paraId="68796BCB" w14:textId="77777777" w:rsidR="000C004C" w:rsidRPr="000C004C" w:rsidRDefault="000C004C" w:rsidP="000C004C">
      <w:pPr>
        <w:rPr>
          <w:sz w:val="32"/>
          <w:szCs w:val="32"/>
        </w:rPr>
      </w:pPr>
    </w:p>
    <w:p w14:paraId="1529498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Your IT support ticket has been resolved.</w:t>
      </w:r>
    </w:p>
    <w:p w14:paraId="6BF68067" w14:textId="77777777" w:rsidR="000C004C" w:rsidRPr="000C004C" w:rsidRDefault="000C004C" w:rsidP="000C004C">
      <w:pPr>
        <w:rPr>
          <w:sz w:val="32"/>
          <w:szCs w:val="32"/>
        </w:rPr>
      </w:pPr>
    </w:p>
    <w:p w14:paraId="6AA8F0B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Ticket:</w:t>
      </w:r>
    </w:p>
    <w:p w14:paraId="6E2896A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TKT-000125</w:t>
      </w:r>
    </w:p>
    <w:p w14:paraId="262807D1" w14:textId="77777777" w:rsidR="000C004C" w:rsidRPr="000C004C" w:rsidRDefault="000C004C" w:rsidP="000C004C">
      <w:pPr>
        <w:rPr>
          <w:sz w:val="32"/>
          <w:szCs w:val="32"/>
        </w:rPr>
      </w:pPr>
    </w:p>
    <w:p w14:paraId="68C0A8A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Subject:</w:t>
      </w:r>
    </w:p>
    <w:p w14:paraId="4213E73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Corporate VPN unavailable</w:t>
      </w:r>
    </w:p>
    <w:p w14:paraId="1098FD53" w14:textId="77777777" w:rsidR="000C004C" w:rsidRPr="000C004C" w:rsidRDefault="000C004C" w:rsidP="000C004C">
      <w:pPr>
        <w:rPr>
          <w:sz w:val="32"/>
          <w:szCs w:val="32"/>
        </w:rPr>
      </w:pPr>
    </w:p>
    <w:p w14:paraId="583B074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Status:</w:t>
      </w:r>
    </w:p>
    <w:p w14:paraId="6B94375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Resolved</w:t>
      </w:r>
    </w:p>
    <w:p w14:paraId="301BF60C" w14:textId="77777777" w:rsidR="000C004C" w:rsidRPr="000C004C" w:rsidRDefault="000C004C" w:rsidP="000C004C">
      <w:pPr>
        <w:rPr>
          <w:sz w:val="32"/>
          <w:szCs w:val="32"/>
        </w:rPr>
      </w:pPr>
    </w:p>
    <w:p w14:paraId="3BBB048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Resolution:</w:t>
      </w:r>
    </w:p>
    <w:p w14:paraId="10A869A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 VPN configuration was updated and the connection was successfully tested.</w:t>
      </w:r>
    </w:p>
    <w:p w14:paraId="27EB277B" w14:textId="77777777" w:rsidR="000C004C" w:rsidRPr="000C004C" w:rsidRDefault="000C004C" w:rsidP="000C004C">
      <w:pPr>
        <w:rPr>
          <w:sz w:val="32"/>
          <w:szCs w:val="32"/>
        </w:rPr>
      </w:pPr>
    </w:p>
    <w:p w14:paraId="0356696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Resolved On:</w:t>
      </w:r>
    </w:p>
    <w:p w14:paraId="25169ED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10 Sep 2026</w:t>
      </w:r>
    </w:p>
    <w:p w14:paraId="6FD757D8" w14:textId="77777777" w:rsidR="000C004C" w:rsidRPr="000C004C" w:rsidRDefault="000C004C" w:rsidP="000C004C">
      <w:pPr>
        <w:rPr>
          <w:sz w:val="32"/>
          <w:szCs w:val="32"/>
        </w:rPr>
      </w:pPr>
    </w:p>
    <w:p w14:paraId="3351E1D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If you continue to experience the issue, contact the IT Help Desk.</w:t>
      </w:r>
    </w:p>
    <w:p w14:paraId="6751F65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EDAF4C1">
          <v:rect id="_x0000_i1085" style="width:0;height:1.5pt" o:hralign="center" o:hrstd="t" o:hr="t" fillcolor="#a0a0a0" stroked="f"/>
        </w:pict>
      </w:r>
    </w:p>
    <w:p w14:paraId="4E64E78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59. Resolution Must Be Useful</w:t>
      </w:r>
    </w:p>
    <w:p w14:paraId="1014456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Poor:</w:t>
      </w:r>
    </w:p>
    <w:p w14:paraId="74B620F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Fixed.</w:t>
      </w:r>
    </w:p>
    <w:p w14:paraId="0A1C245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Better:</w:t>
      </w:r>
    </w:p>
    <w:p w14:paraId="74ABBBE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 VPN profile was recreated and successful connectivity was confirmed.</w:t>
      </w:r>
    </w:p>
    <w:p w14:paraId="7B548EF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Resolution becomes:</w:t>
      </w:r>
    </w:p>
    <w:p w14:paraId="75FE8CB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Knowledge and audit information.</w:t>
      </w:r>
    </w:p>
    <w:p w14:paraId="4168948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0EC921D">
          <v:rect id="_x0000_i1086" style="width:0;height:1.5pt" o:hralign="center" o:hrstd="t" o:hr="t" fillcolor="#a0a0a0" stroked="f"/>
        </w:pict>
      </w:r>
    </w:p>
    <w:p w14:paraId="6417EA3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O — VALIDATE RESOLUTION</w:t>
      </w:r>
    </w:p>
    <w:p w14:paraId="04814FF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60. Business Rule</w:t>
      </w:r>
    </w:p>
    <w:p w14:paraId="6FE6A17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If:</w:t>
      </w:r>
    </w:p>
    <w:p w14:paraId="7DCCEBB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 = Resolved</w:t>
      </w:r>
    </w:p>
    <w:p w14:paraId="397B4F4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then:</w:t>
      </w:r>
    </w:p>
    <w:p w14:paraId="4A9E210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Resolution</w:t>
      </w:r>
    </w:p>
    <w:p w14:paraId="2F64E9A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should not be blank.</w:t>
      </w:r>
    </w:p>
    <w:p w14:paraId="4D644751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EAE4211">
          <v:rect id="_x0000_i1087" style="width:0;height:1.5pt" o:hralign="center" o:hrstd="t" o:hr="t" fillcolor="#a0a0a0" stroked="f"/>
        </w:pict>
      </w:r>
    </w:p>
    <w:p w14:paraId="1B10C93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61. Where Can We Enforce This?</w:t>
      </w:r>
    </w:p>
    <w:p w14:paraId="6E0508B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Potentially:</w:t>
      </w:r>
    </w:p>
    <w:p w14:paraId="522B5ED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Dataverse Business Rule</w:t>
      </w:r>
    </w:p>
    <w:p w14:paraId="64E257B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Model-Driven Form logic</w:t>
      </w:r>
    </w:p>
    <w:p w14:paraId="5A4BD9C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Power Automate validation</w:t>
      </w:r>
    </w:p>
    <w:p w14:paraId="2AED858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Server-side logic</w:t>
      </w:r>
    </w:p>
    <w:p w14:paraId="7528394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depending on business requirements.</w:t>
      </w:r>
    </w:p>
    <w:p w14:paraId="232B0DB9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E2976B7">
          <v:rect id="_x0000_i1088" style="width:0;height:1.5pt" o:hralign="center" o:hrstd="t" o:hr="t" fillcolor="#a0a0a0" stroked="f"/>
        </w:pict>
      </w:r>
    </w:p>
    <w:p w14:paraId="45BA487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62. Today's Flow Guard</w:t>
      </w:r>
    </w:p>
    <w:p w14:paraId="167A403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Before emailing:</w:t>
      </w:r>
    </w:p>
    <w:p w14:paraId="6AFF438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Check:</w:t>
      </w:r>
    </w:p>
    <w:p w14:paraId="5DCF0E1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Resolution is not empty</w:t>
      </w:r>
    </w:p>
    <w:p w14:paraId="6B5CD6C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7BC4418">
          <v:rect id="_x0000_i1089" style="width:0;height:1.5pt" o:hralign="center" o:hrstd="t" o:hr="t" fillcolor="#a0a0a0" stroked="f"/>
        </w:pict>
      </w:r>
    </w:p>
    <w:p w14:paraId="63A8A09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63. If Missing</w:t>
      </w:r>
    </w:p>
    <w:p w14:paraId="57262E2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 not send:</w:t>
      </w:r>
    </w:p>
    <w:p w14:paraId="6EC571D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Your issue is resolved.</w:t>
      </w:r>
    </w:p>
    <w:p w14:paraId="27AC7575" w14:textId="77777777" w:rsidR="000C004C" w:rsidRPr="000C004C" w:rsidRDefault="000C004C" w:rsidP="000C004C">
      <w:pPr>
        <w:rPr>
          <w:sz w:val="32"/>
          <w:szCs w:val="32"/>
        </w:rPr>
      </w:pPr>
    </w:p>
    <w:p w14:paraId="1E22E03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Resolution:</w:t>
      </w:r>
    </w:p>
    <w:p w14:paraId="3AFFBE1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(blank)</w:t>
      </w:r>
    </w:p>
    <w:p w14:paraId="002BA59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Instead:</w:t>
      </w:r>
    </w:p>
    <w:p w14:paraId="257B43C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Log/notify the process owner.</w:t>
      </w:r>
    </w:p>
    <w:p w14:paraId="04E4FC0D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C8CF8B4">
          <v:rect id="_x0000_i1090" style="width:0;height:1.5pt" o:hralign="center" o:hrstd="t" o:hr="t" fillcolor="#a0a0a0" stroked="f"/>
        </w:pict>
      </w:r>
    </w:p>
    <w:p w14:paraId="5FA621C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P — SET RESOLVED ON</w:t>
      </w:r>
    </w:p>
    <w:p w14:paraId="036B1C8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64. Technician currently enters</w:t>
      </w:r>
    </w:p>
    <w:p w14:paraId="3F3207D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Resolved On.</w:t>
      </w:r>
    </w:p>
    <w:p w14:paraId="7D64723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Could the system automate this?</w:t>
      </w:r>
    </w:p>
    <w:p w14:paraId="117D918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Yes.</w:t>
      </w:r>
    </w:p>
    <w:p w14:paraId="1944A5B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When Status becomes:</w:t>
      </w:r>
    </w:p>
    <w:p w14:paraId="7995FD6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Resolved,</w:t>
      </w:r>
    </w:p>
    <w:p w14:paraId="0A271A6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Power Automate could update:</w:t>
      </w:r>
    </w:p>
    <w:p w14:paraId="192DC8D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Resolved On = utcNow()</w:t>
      </w:r>
    </w:p>
    <w:p w14:paraId="0C7F135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if it is blank.</w:t>
      </w:r>
    </w:p>
    <w:p w14:paraId="0215904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72DDCC5">
          <v:rect id="_x0000_i1091" style="width:0;height:1.5pt" o:hralign="center" o:hrstd="t" o:hr="t" fillcolor="#a0a0a0" stroked="f"/>
        </w:pict>
      </w:r>
    </w:p>
    <w:p w14:paraId="104DAD7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65. Benefit</w:t>
      </w:r>
    </w:p>
    <w:p w14:paraId="0F03AF3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Technicians no longer need to:</w:t>
      </w:r>
    </w:p>
    <w:p w14:paraId="1B66397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Manually enter timestamp.</w:t>
      </w:r>
    </w:p>
    <w:p w14:paraId="3BB815BA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57B4110">
          <v:rect id="_x0000_i1092" style="width:0;height:1.5pt" o:hralign="center" o:hrstd="t" o:hr="t" fillcolor="#a0a0a0" stroked="f"/>
        </w:pict>
      </w:r>
    </w:p>
    <w:p w14:paraId="2026459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66. Avoid Overwrite</w:t>
      </w:r>
    </w:p>
    <w:p w14:paraId="774823C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If:</w:t>
      </w:r>
    </w:p>
    <w:p w14:paraId="259110B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Resolved On</w:t>
      </w:r>
    </w:p>
    <w:p w14:paraId="493AEF5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already has a valid value:</w:t>
      </w:r>
    </w:p>
    <w:p w14:paraId="74FD5CB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Don't necessarily replace it.</w:t>
      </w:r>
    </w:p>
    <w:p w14:paraId="36DA861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Condition:</w:t>
      </w:r>
    </w:p>
    <w:p w14:paraId="7857D1D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Resolved On is empty?</w:t>
      </w:r>
    </w:p>
    <w:p w14:paraId="5C19EDA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If Yes:</w:t>
      </w:r>
    </w:p>
    <w:p w14:paraId="69BE597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Set utcNow()</w:t>
      </w:r>
    </w:p>
    <w:p w14:paraId="467AD62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47BF84E">
          <v:rect id="_x0000_i1093" style="width:0;height:1.5pt" o:hralign="center" o:hrstd="t" o:hr="t" fillcolor="#a0a0a0" stroked="f"/>
        </w:pict>
      </w:r>
    </w:p>
    <w:p w14:paraId="7175E77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Q — RESOLUTION FLOW STRUCTURE</w:t>
      </w:r>
    </w:p>
    <w:p w14:paraId="533E7A0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67. Final Structure</w:t>
      </w:r>
    </w:p>
    <w:p w14:paraId="1EDC53A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 MODIFIED</w:t>
      </w:r>
    </w:p>
    <w:p w14:paraId="05822A3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|</w:t>
      </w:r>
    </w:p>
    <w:p w14:paraId="6D99BC0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v</w:t>
      </w:r>
    </w:p>
    <w:p w14:paraId="3DCEEF5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Resolved?</w:t>
      </w:r>
    </w:p>
    <w:p w14:paraId="46BFFF0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|</w:t>
      </w:r>
    </w:p>
    <w:p w14:paraId="4EA741A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v</w:t>
      </w:r>
    </w:p>
    <w:p w14:paraId="018F620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Notification Sent = No?</w:t>
      </w:r>
    </w:p>
    <w:p w14:paraId="74B0EB7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|</w:t>
      </w:r>
    </w:p>
    <w:p w14:paraId="4245A87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v</w:t>
      </w:r>
    </w:p>
    <w:p w14:paraId="055CD53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Resolution Exists?</w:t>
      </w:r>
    </w:p>
    <w:p w14:paraId="556B8B3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|</w:t>
      </w:r>
    </w:p>
    <w:p w14:paraId="19C8DC0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v</w:t>
      </w:r>
    </w:p>
    <w:p w14:paraId="49AED07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Get Employee</w:t>
      </w:r>
    </w:p>
    <w:p w14:paraId="528034B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|</w:t>
      </w:r>
    </w:p>
    <w:p w14:paraId="1B73B90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v</w:t>
      </w:r>
    </w:p>
    <w:p w14:paraId="418F471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Email Exists?</w:t>
      </w:r>
    </w:p>
    <w:p w14:paraId="30A74AF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|</w:t>
      </w:r>
    </w:p>
    <w:p w14:paraId="1CF3F17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v</w:t>
      </w:r>
    </w:p>
    <w:p w14:paraId="55837F9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Set Resolved On if needed</w:t>
      </w:r>
    </w:p>
    <w:p w14:paraId="30C23BB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 xml:space="preserve">      |</w:t>
      </w:r>
    </w:p>
    <w:p w14:paraId="2678B07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v</w:t>
      </w:r>
    </w:p>
    <w:p w14:paraId="7F17BEA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Send Resolution Email</w:t>
      </w:r>
    </w:p>
    <w:p w14:paraId="4CF996D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|</w:t>
      </w:r>
    </w:p>
    <w:p w14:paraId="1E1D446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v</w:t>
      </w:r>
    </w:p>
    <w:p w14:paraId="63D4D12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Set Notification Sent = Yes</w:t>
      </w:r>
    </w:p>
    <w:p w14:paraId="7669449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2F1749E">
          <v:rect id="_x0000_i1094" style="width:0;height:1.5pt" o:hralign="center" o:hrstd="t" o:hr="t" fillcolor="#a0a0a0" stroked="f"/>
        </w:pict>
      </w:r>
    </w:p>
    <w:p w14:paraId="3F79839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68. Important Ordering</w:t>
      </w:r>
    </w:p>
    <w:p w14:paraId="33BA01D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 not set:</w:t>
      </w:r>
    </w:p>
    <w:p w14:paraId="01E446C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Resolution Notification Sent = Yes</w:t>
      </w:r>
    </w:p>
    <w:p w14:paraId="2D7B2AD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before:</w:t>
      </w:r>
    </w:p>
    <w:p w14:paraId="6926391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Email succeeds.</w:t>
      </w:r>
    </w:p>
    <w:p w14:paraId="7A691BC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Otherwise:</w:t>
      </w:r>
    </w:p>
    <w:p w14:paraId="2D5C1EE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Flag = Yes</w:t>
      </w:r>
    </w:p>
    <w:p w14:paraId="421B3E64" w14:textId="77777777" w:rsidR="000C004C" w:rsidRPr="000C004C" w:rsidRDefault="000C004C" w:rsidP="000C004C">
      <w:pPr>
        <w:rPr>
          <w:sz w:val="32"/>
          <w:szCs w:val="32"/>
        </w:rPr>
      </w:pPr>
    </w:p>
    <w:p w14:paraId="2A35696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Email = Failed</w:t>
      </w:r>
    </w:p>
    <w:p w14:paraId="5E1A786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and the process falsely believes:</w:t>
      </w:r>
    </w:p>
    <w:p w14:paraId="3889E04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Employee was notified.</w:t>
      </w:r>
    </w:p>
    <w:p w14:paraId="1C6E1455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413B8A7">
          <v:rect id="_x0000_i1095" style="width:0;height:1.5pt" o:hralign="center" o:hrstd="t" o:hr="t" fillcolor="#a0a0a0" stroked="f"/>
        </w:pict>
      </w:r>
    </w:p>
    <w:p w14:paraId="460EC31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R — NOTIFICATION FAILURE</w:t>
      </w:r>
    </w:p>
    <w:p w14:paraId="3F601F4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69. Scenario</w:t>
      </w:r>
    </w:p>
    <w:p w14:paraId="659BD3C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Email fails.</w:t>
      </w:r>
    </w:p>
    <w:p w14:paraId="2618915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Expected:</w:t>
      </w:r>
    </w:p>
    <w:p w14:paraId="178BE5B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Status:</w:t>
      </w:r>
    </w:p>
    <w:p w14:paraId="6CF73DD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Resolved</w:t>
      </w:r>
    </w:p>
    <w:p w14:paraId="640B738F" w14:textId="77777777" w:rsidR="000C004C" w:rsidRPr="000C004C" w:rsidRDefault="000C004C" w:rsidP="000C004C">
      <w:pPr>
        <w:rPr>
          <w:sz w:val="32"/>
          <w:szCs w:val="32"/>
        </w:rPr>
      </w:pPr>
    </w:p>
    <w:p w14:paraId="265D1FE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Resolution Notification Sent:</w:t>
      </w:r>
    </w:p>
    <w:p w14:paraId="5D9C8F9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</w:t>
      </w:r>
    </w:p>
    <w:p w14:paraId="5A3C9A8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This allows:</w:t>
      </w:r>
    </w:p>
    <w:p w14:paraId="6201C3C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Safe retry.</w:t>
      </w:r>
    </w:p>
    <w:p w14:paraId="78C077BD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39F9DD4">
          <v:rect id="_x0000_i1096" style="width:0;height:1.5pt" o:hralign="center" o:hrstd="t" o:hr="t" fillcolor="#a0a0a0" stroked="f"/>
        </w:pict>
      </w:r>
    </w:p>
    <w:p w14:paraId="0ABE94A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70. Business Outcome</w:t>
      </w:r>
    </w:p>
    <w:p w14:paraId="4C5ABD5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Ticket remains:</w:t>
      </w:r>
    </w:p>
    <w:p w14:paraId="501E7C2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Resolved.</w:t>
      </w:r>
    </w:p>
    <w:p w14:paraId="3C8EFF2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 not reopen Ticket simply because:</w:t>
      </w:r>
    </w:p>
    <w:p w14:paraId="54DF3A1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Outlook failed.</w:t>
      </w:r>
    </w:p>
    <w:p w14:paraId="12C50DD4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D76D2F0">
          <v:rect id="_x0000_i1097" style="width:0;height:1.5pt" o:hralign="center" o:hrstd="t" o:hr="t" fillcolor="#a0a0a0" stroked="f"/>
        </w:pict>
      </w:r>
    </w:p>
    <w:p w14:paraId="2CB046B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S — RETRY DESIGN</w:t>
      </w:r>
    </w:p>
    <w:p w14:paraId="0194FBD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71. If Email Fails</w:t>
      </w:r>
    </w:p>
    <w:p w14:paraId="4B8E7DD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CATCH can:</w:t>
      </w:r>
    </w:p>
    <w:p w14:paraId="347F4C7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Log error</w:t>
      </w:r>
    </w:p>
    <w:p w14:paraId="12A4897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Notify support</w:t>
      </w:r>
    </w:p>
    <w:p w14:paraId="4D3A116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Leave notification flag = No</w:t>
      </w:r>
    </w:p>
    <w:p w14:paraId="47B9F28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Then after correction:</w:t>
      </w:r>
    </w:p>
    <w:p w14:paraId="439A370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Flow can be retried appropriately.</w:t>
      </w:r>
    </w:p>
    <w:p w14:paraId="0E3CF4E9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2872404">
          <v:rect id="_x0000_i1098" style="width:0;height:1.5pt" o:hralign="center" o:hrstd="t" o:hr="t" fillcolor="#a0a0a0" stroked="f"/>
        </w:pict>
      </w:r>
    </w:p>
    <w:p w14:paraId="538C566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72. Avoid Duplicate Retry</w:t>
      </w:r>
    </w:p>
    <w:p w14:paraId="49DC6DE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Because:</w:t>
      </w:r>
    </w:p>
    <w:p w14:paraId="2870729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Notification Sent = No</w:t>
      </w:r>
    </w:p>
    <w:p w14:paraId="7CE8A52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identifies work still required.</w:t>
      </w:r>
    </w:p>
    <w:p w14:paraId="0414C00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Once successful:</w:t>
      </w:r>
    </w:p>
    <w:p w14:paraId="2B16C38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Notification Sent = Yes</w:t>
      </w:r>
    </w:p>
    <w:p w14:paraId="2356D6E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prevents duplication.</w:t>
      </w:r>
    </w:p>
    <w:p w14:paraId="557E0CE4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57D9DB1">
          <v:rect id="_x0000_i1099" style="width:0;height:1.5pt" o:hralign="center" o:hrstd="t" o:hr="t" fillcolor="#a0a0a0" stroked="f"/>
        </w:pict>
      </w:r>
    </w:p>
    <w:p w14:paraId="5FC1658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T — COMPLETE HELP DESK AUTOMATION</w:t>
      </w:r>
    </w:p>
    <w:p w14:paraId="1961296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73. Final Architecture</w:t>
      </w:r>
    </w:p>
    <w:p w14:paraId="3F7D950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       SUPPORT TICKET</w:t>
      </w:r>
    </w:p>
    <w:p w14:paraId="4FCB141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             |</w:t>
      </w:r>
    </w:p>
    <w:p w14:paraId="3CCFB64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+---------------+---------------+</w:t>
      </w:r>
    </w:p>
    <w:p w14:paraId="0791043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|                               |</w:t>
      </w:r>
    </w:p>
    <w:p w14:paraId="615C32F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CREATED                          MODIFIED</w:t>
      </w:r>
    </w:p>
    <w:p w14:paraId="291CC87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|                               |</w:t>
      </w:r>
    </w:p>
    <w:p w14:paraId="504230D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+------+------+                        |</w:t>
      </w:r>
    </w:p>
    <w:p w14:paraId="1657FB1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|             |                        v</w:t>
      </w:r>
    </w:p>
    <w:p w14:paraId="4847DB5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v             v                  Status = Resolved</w:t>
      </w:r>
    </w:p>
    <w:p w14:paraId="07B7B2B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CONFIRM      IT NOTIFY                    |</w:t>
      </w:r>
    </w:p>
    <w:p w14:paraId="2D4EE85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EMPLOYEE         |                        v</w:t>
      </w:r>
    </w:p>
    <w:p w14:paraId="4734731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    |                 RESOLUTION EMAIL</w:t>
      </w:r>
    </w:p>
    <w:p w14:paraId="422F8A7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    v</w:t>
      </w:r>
    </w:p>
    <w:p w14:paraId="34DF42D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CRITICAL?</w:t>
      </w:r>
    </w:p>
    <w:p w14:paraId="7414A6A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    |</w:t>
      </w:r>
    </w:p>
    <w:p w14:paraId="574AE98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    v</w:t>
      </w:r>
    </w:p>
    <w:p w14:paraId="6FEDC02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ESCALATE</w:t>
      </w:r>
    </w:p>
    <w:p w14:paraId="0EF259EA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F17933F">
          <v:rect id="_x0000_i1100" style="width:0;height:1.5pt" o:hralign="center" o:hrstd="t" o:hr="t" fillcolor="#a0a0a0" stroked="f"/>
        </w:pict>
      </w:r>
    </w:p>
    <w:p w14:paraId="0270184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74. Responsibilities</w:t>
      </w:r>
    </w:p>
    <w:p w14:paraId="21607DC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Confirmation Flow</w:t>
      </w:r>
    </w:p>
    <w:p w14:paraId="0DC67CF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Answers:</w:t>
      </w:r>
    </w:p>
    <w:p w14:paraId="12B5AEC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Did we receive the Ticket?</w:t>
      </w:r>
    </w:p>
    <w:p w14:paraId="5EFF035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678D324">
          <v:rect id="_x0000_i1101" style="width:0;height:1.5pt" o:hralign="center" o:hrstd="t" o:hr="t" fillcolor="#a0a0a0" stroked="f"/>
        </w:pict>
      </w:r>
    </w:p>
    <w:p w14:paraId="782F6AB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IT Notification Flow</w:t>
      </w:r>
    </w:p>
    <w:p w14:paraId="4E1E712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Answers:</w:t>
      </w:r>
    </w:p>
    <w:p w14:paraId="00E7001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Does the support team know about it?</w:t>
      </w:r>
    </w:p>
    <w:p w14:paraId="38FB4AEC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44904A4">
          <v:rect id="_x0000_i1102" style="width:0;height:1.5pt" o:hralign="center" o:hrstd="t" o:hr="t" fillcolor="#a0a0a0" stroked="f"/>
        </w:pict>
      </w:r>
    </w:p>
    <w:p w14:paraId="1B760E0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Critical Escalation</w:t>
      </w:r>
    </w:p>
    <w:p w14:paraId="1B054D7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Answers:</w:t>
      </w:r>
    </w:p>
    <w:p w14:paraId="3579415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Does urgent work receive additional attention?</w:t>
      </w:r>
    </w:p>
    <w:p w14:paraId="07CC9D85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043C518">
          <v:rect id="_x0000_i1103" style="width:0;height:1.5pt" o:hralign="center" o:hrstd="t" o:hr="t" fillcolor="#a0a0a0" stroked="f"/>
        </w:pict>
      </w:r>
    </w:p>
    <w:p w14:paraId="4FC3B4E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Resolution Flow</w:t>
      </w:r>
    </w:p>
    <w:p w14:paraId="22000DF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Answers:</w:t>
      </w:r>
    </w:p>
    <w:p w14:paraId="77245C7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Does the Employee know what happened?</w:t>
      </w:r>
    </w:p>
    <w:p w14:paraId="48FD74F0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2ED086D">
          <v:rect id="_x0000_i1104" style="width:0;height:1.5pt" o:hralign="center" o:hrstd="t" o:hr="t" fillcolor="#a0a0a0" stroked="f"/>
        </w:pict>
      </w:r>
    </w:p>
    <w:p w14:paraId="3E7BFE5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U — LEAVE AUTOMATION FINALIZATION</w:t>
      </w:r>
    </w:p>
    <w:p w14:paraId="35D84F2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75. Return to Employee Leave Solution</w:t>
      </w:r>
    </w:p>
    <w:p w14:paraId="466264D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Review:</w:t>
      </w:r>
    </w:p>
    <w:p w14:paraId="47C255E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Leave — Submitted — Manager Approval</w:t>
      </w:r>
    </w:p>
    <w:p w14:paraId="05657C2C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A692E36">
          <v:rect id="_x0000_i1105" style="width:0;height:1.5pt" o:hralign="center" o:hrstd="t" o:hr="t" fillcolor="#a0a0a0" stroked="f"/>
        </w:pict>
      </w:r>
    </w:p>
    <w:p w14:paraId="215958E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76. Required Components</w:t>
      </w:r>
    </w:p>
    <w:p w14:paraId="7BB3B91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Flow should contain:</w:t>
      </w:r>
    </w:p>
    <w:p w14:paraId="38D0327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Status validation</w:t>
      </w:r>
    </w:p>
    <w:p w14:paraId="262C14C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Approval Requested guard</w:t>
      </w:r>
    </w:p>
    <w:p w14:paraId="04252C0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Get Employee</w:t>
      </w:r>
    </w:p>
    <w:p w14:paraId="21178C7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Manager validation</w:t>
      </w:r>
    </w:p>
    <w:p w14:paraId="1F74B5B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Get Manager</w:t>
      </w:r>
    </w:p>
    <w:p w14:paraId="5B6B99A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Manager email validation</w:t>
      </w:r>
    </w:p>
    <w:p w14:paraId="49F163C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Pending Approval update</w:t>
      </w:r>
    </w:p>
    <w:p w14:paraId="4C8E465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Approval</w:t>
      </w:r>
    </w:p>
    <w:p w14:paraId="092CC75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Approve branch</w:t>
      </w:r>
    </w:p>
    <w:p w14:paraId="15E8A27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Reject branch</w:t>
      </w:r>
    </w:p>
    <w:p w14:paraId="18AC54E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Manager Comment</w:t>
      </w:r>
    </w:p>
    <w:p w14:paraId="26417D2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Approval audit fields</w:t>
      </w:r>
    </w:p>
    <w:p w14:paraId="396A2DB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Employee notification</w:t>
      </w:r>
    </w:p>
    <w:p w14:paraId="396866F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TRY/CATCH/FINALLY</w:t>
      </w:r>
    </w:p>
    <w:p w14:paraId="75433FB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Error logging</w:t>
      </w:r>
    </w:p>
    <w:p w14:paraId="2FF0207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01ECE0B">
          <v:rect id="_x0000_i1106" style="width:0;height:1.5pt" o:hralign="center" o:hrstd="t" o:hr="t" fillcolor="#a0a0a0" stroked="f"/>
        </w:pict>
      </w:r>
    </w:p>
    <w:p w14:paraId="2A1ACFC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77. Post-Approval Logic</w:t>
      </w:r>
    </w:p>
    <w:p w14:paraId="61A2990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If Approved:</w:t>
      </w:r>
    </w:p>
    <w:p w14:paraId="35D58C2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Use:</w:t>
      </w:r>
    </w:p>
    <w:p w14:paraId="5C6F134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Switch</w:t>
      </w:r>
    </w:p>
    <w:p w14:paraId="2C446E5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on Leave Type.</w:t>
      </w:r>
    </w:p>
    <w:p w14:paraId="584961EF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8D36293">
          <v:rect id="_x0000_i1107" style="width:0;height:1.5pt" o:hralign="center" o:hrstd="t" o:hr="t" fillcolor="#a0a0a0" stroked="f"/>
        </w:pict>
      </w:r>
    </w:p>
    <w:p w14:paraId="123EEA5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78. Sick Leave</w:t>
      </w:r>
    </w:p>
    <w:p w14:paraId="12B1B1C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Sick Leave</w:t>
      </w:r>
    </w:p>
    <w:p w14:paraId="45FDD76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+</w:t>
      </w:r>
    </w:p>
    <w:p w14:paraId="363DD93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Number of Days &gt; 3</w:t>
      </w:r>
    </w:p>
    <w:p w14:paraId="7DC31FC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|</w:t>
      </w:r>
    </w:p>
    <w:p w14:paraId="41A6AE0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v</w:t>
      </w:r>
    </w:p>
    <w:p w14:paraId="326ECD8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Notify HR</w:t>
      </w:r>
    </w:p>
    <w:p w14:paraId="5FD0B55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0796E6F">
          <v:rect id="_x0000_i1108" style="width:0;height:1.5pt" o:hralign="center" o:hrstd="t" o:hr="t" fillcolor="#a0a0a0" stroked="f"/>
        </w:pict>
      </w:r>
    </w:p>
    <w:p w14:paraId="64C90AD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79. Emergency Leave</w:t>
      </w:r>
    </w:p>
    <w:p w14:paraId="0FB1C43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Optional:</w:t>
      </w:r>
    </w:p>
    <w:p w14:paraId="31C0E08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Emergency Leave</w:t>
      </w:r>
    </w:p>
    <w:p w14:paraId="4F72422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|</w:t>
      </w:r>
    </w:p>
    <w:p w14:paraId="6D60CB5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 xml:space="preserve">        v</w:t>
      </w:r>
    </w:p>
    <w:p w14:paraId="3565245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Notify HR</w:t>
      </w:r>
    </w:p>
    <w:p w14:paraId="042FFABF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D8E414F">
          <v:rect id="_x0000_i1109" style="width:0;height:1.5pt" o:hralign="center" o:hrstd="t" o:hr="t" fillcolor="#a0a0a0" stroked="f"/>
        </w:pict>
      </w:r>
    </w:p>
    <w:p w14:paraId="3FB31C6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80. Unpaid Leave</w:t>
      </w:r>
    </w:p>
    <w:p w14:paraId="5555329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Future:</w:t>
      </w:r>
    </w:p>
    <w:p w14:paraId="4081E9C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Unpaid Leave</w:t>
      </w:r>
    </w:p>
    <w:p w14:paraId="52F1350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|</w:t>
      </w:r>
    </w:p>
    <w:p w14:paraId="0A8B416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v</w:t>
      </w:r>
    </w:p>
    <w:p w14:paraId="1B59D92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Payroll Notification</w:t>
      </w:r>
    </w:p>
    <w:p w14:paraId="60ED605F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56C5B40">
          <v:rect id="_x0000_i1110" style="width:0;height:1.5pt" o:hralign="center" o:hrstd="t" o:hr="t" fillcolor="#a0a0a0" stroked="f"/>
        </w:pict>
      </w:r>
    </w:p>
    <w:p w14:paraId="0D97123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81. Annual Leave</w:t>
      </w:r>
    </w:p>
    <w:p w14:paraId="77A2FC4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 special post-approval action required in today's training process.</w:t>
      </w:r>
    </w:p>
    <w:p w14:paraId="42B44ADD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8F58C9B">
          <v:rect id="_x0000_i1111" style="width:0;height:1.5pt" o:hralign="center" o:hrstd="t" o:hr="t" fillcolor="#a0a0a0" stroked="f"/>
        </w:pict>
      </w:r>
    </w:p>
    <w:p w14:paraId="19A8E6D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V — LEAVE AUTOMATION STATE CHECK</w:t>
      </w:r>
    </w:p>
    <w:p w14:paraId="7FAD794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82. Verify States</w:t>
      </w:r>
    </w:p>
    <w:p w14:paraId="3D13C16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Valid core progression:</w:t>
      </w:r>
    </w:p>
    <w:p w14:paraId="39EFC0C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Draft</w:t>
      </w:r>
    </w:p>
    <w:p w14:paraId="3DC3276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02CC3C9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Submitted</w:t>
      </w:r>
    </w:p>
    <w:p w14:paraId="703E3FD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1F239E5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Pending Approval</w:t>
      </w:r>
    </w:p>
    <w:p w14:paraId="347DE61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 xml:space="preserve">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5CF0D79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Approved</w:t>
      </w:r>
    </w:p>
    <w:p w14:paraId="1E8AE65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or:</w:t>
      </w:r>
    </w:p>
    <w:p w14:paraId="51B44DF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Draft</w:t>
      </w:r>
    </w:p>
    <w:p w14:paraId="0D1F977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10031D9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Submitted</w:t>
      </w:r>
    </w:p>
    <w:p w14:paraId="6293879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50C4B1B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Pending Approval</w:t>
      </w:r>
    </w:p>
    <w:p w14:paraId="24E2DD3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2E4CC2F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Rejected</w:t>
      </w:r>
    </w:p>
    <w:p w14:paraId="51DF9A7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F1FCE6E">
          <v:rect id="_x0000_i1112" style="width:0;height:1.5pt" o:hralign="center" o:hrstd="t" o:hr="t" fillcolor="#a0a0a0" stroked="f"/>
        </w:pict>
      </w:r>
    </w:p>
    <w:p w14:paraId="0A35142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83. Invalid Examples</w:t>
      </w:r>
    </w:p>
    <w:p w14:paraId="3152147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Watch for:</w:t>
      </w:r>
    </w:p>
    <w:p w14:paraId="34E841A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Draft</w:t>
      </w:r>
    </w:p>
    <w:p w14:paraId="4D2C238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Times New Roman" w:hAnsi="Times New Roman" w:cs="Times New Roman"/>
          <w:sz w:val="32"/>
          <w:szCs w:val="32"/>
        </w:rPr>
        <w:t>→</w:t>
      </w:r>
      <w:r w:rsidRPr="000C004C">
        <w:rPr>
          <w:sz w:val="32"/>
          <w:szCs w:val="32"/>
        </w:rPr>
        <w:t xml:space="preserve"> Approved</w:t>
      </w:r>
    </w:p>
    <w:p w14:paraId="315C975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without approval.</w:t>
      </w:r>
    </w:p>
    <w:p w14:paraId="4825AFA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Or:</w:t>
      </w:r>
    </w:p>
    <w:p w14:paraId="68D0807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Rejected</w:t>
      </w:r>
    </w:p>
    <w:p w14:paraId="21DD5D8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Times New Roman" w:hAnsi="Times New Roman" w:cs="Times New Roman"/>
          <w:sz w:val="32"/>
          <w:szCs w:val="32"/>
        </w:rPr>
        <w:t>→</w:t>
      </w:r>
      <w:r w:rsidRPr="000C004C">
        <w:rPr>
          <w:sz w:val="32"/>
          <w:szCs w:val="32"/>
        </w:rPr>
        <w:t xml:space="preserve"> Pending Approval</w:t>
      </w:r>
    </w:p>
    <w:p w14:paraId="4459C70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unexpectedly.</w:t>
      </w:r>
    </w:p>
    <w:p w14:paraId="4335403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23F2DAD">
          <v:rect id="_x0000_i1113" style="width:0;height:1.5pt" o:hralign="center" o:hrstd="t" o:hr="t" fillcolor="#a0a0a0" stroked="f"/>
        </w:pict>
      </w:r>
    </w:p>
    <w:p w14:paraId="6CED74A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84. Business State Integrity</w:t>
      </w:r>
    </w:p>
    <w:p w14:paraId="6CA1932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Every state should mean:</w:t>
      </w:r>
    </w:p>
    <w:p w14:paraId="0D97CAB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Something precise.</w:t>
      </w:r>
    </w:p>
    <w:p w14:paraId="134980B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Reports and applications depend on:</w:t>
      </w:r>
    </w:p>
    <w:p w14:paraId="05DBADF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Correct state.</w:t>
      </w:r>
    </w:p>
    <w:p w14:paraId="57ADD37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CC805EA">
          <v:rect id="_x0000_i1114" style="width:0;height:1.5pt" o:hralign="center" o:hrstd="t" o:hr="t" fillcolor="#a0a0a0" stroked="f"/>
        </w:pict>
      </w:r>
    </w:p>
    <w:p w14:paraId="42975EC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W — CENTRAL ERROR LOG REVIEW</w:t>
      </w:r>
    </w:p>
    <w:p w14:paraId="441C594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85. Automation Error Log</w:t>
      </w:r>
    </w:p>
    <w:p w14:paraId="0E9ACAB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From Day 15:</w:t>
      </w:r>
    </w:p>
    <w:p w14:paraId="635FD65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Automation Error Log</w:t>
      </w:r>
    </w:p>
    <w:p w14:paraId="6EAE140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should support:</w:t>
      </w:r>
    </w:p>
    <w:p w14:paraId="27443820" w14:textId="77777777" w:rsidR="000C004C" w:rsidRPr="000C004C" w:rsidRDefault="000C004C">
      <w:pPr>
        <w:numPr>
          <w:ilvl w:val="0"/>
          <w:numId w:val="9"/>
        </w:numPr>
        <w:rPr>
          <w:sz w:val="32"/>
          <w:szCs w:val="32"/>
        </w:rPr>
      </w:pPr>
      <w:r w:rsidRPr="000C004C">
        <w:rPr>
          <w:sz w:val="32"/>
          <w:szCs w:val="32"/>
        </w:rPr>
        <w:t>Leave workflows</w:t>
      </w:r>
    </w:p>
    <w:p w14:paraId="7F29F1C6" w14:textId="77777777" w:rsidR="000C004C" w:rsidRPr="000C004C" w:rsidRDefault="000C004C">
      <w:pPr>
        <w:numPr>
          <w:ilvl w:val="0"/>
          <w:numId w:val="9"/>
        </w:numPr>
        <w:rPr>
          <w:sz w:val="32"/>
          <w:szCs w:val="32"/>
        </w:rPr>
      </w:pPr>
      <w:r w:rsidRPr="000C004C">
        <w:rPr>
          <w:sz w:val="32"/>
          <w:szCs w:val="32"/>
        </w:rPr>
        <w:t>Help Desk workflows</w:t>
      </w:r>
    </w:p>
    <w:p w14:paraId="072D2415" w14:textId="77777777" w:rsidR="000C004C" w:rsidRPr="000C004C" w:rsidRDefault="000C004C">
      <w:pPr>
        <w:numPr>
          <w:ilvl w:val="0"/>
          <w:numId w:val="9"/>
        </w:numPr>
        <w:rPr>
          <w:sz w:val="32"/>
          <w:szCs w:val="32"/>
        </w:rPr>
      </w:pPr>
      <w:r w:rsidRPr="000C004C">
        <w:rPr>
          <w:sz w:val="32"/>
          <w:szCs w:val="32"/>
        </w:rPr>
        <w:t>Future automations</w:t>
      </w:r>
    </w:p>
    <w:p w14:paraId="69CDE38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097A119">
          <v:rect id="_x0000_i1115" style="width:0;height:1.5pt" o:hralign="center" o:hrstd="t" o:hr="t" fillcolor="#a0a0a0" stroked="f"/>
        </w:pict>
      </w:r>
    </w:p>
    <w:p w14:paraId="1A9E070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86. Recommended Columns</w:t>
      </w:r>
    </w:p>
    <w:p w14:paraId="3B80B41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Error Title</w:t>
      </w:r>
    </w:p>
    <w:p w14:paraId="5388DB2C" w14:textId="77777777" w:rsidR="000C004C" w:rsidRPr="000C004C" w:rsidRDefault="000C004C" w:rsidP="000C004C">
      <w:pPr>
        <w:rPr>
          <w:sz w:val="32"/>
          <w:szCs w:val="32"/>
        </w:rPr>
      </w:pPr>
    </w:p>
    <w:p w14:paraId="444D0F8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Flow Name</w:t>
      </w:r>
    </w:p>
    <w:p w14:paraId="5B58D6FA" w14:textId="77777777" w:rsidR="000C004C" w:rsidRPr="000C004C" w:rsidRDefault="000C004C" w:rsidP="000C004C">
      <w:pPr>
        <w:rPr>
          <w:sz w:val="32"/>
          <w:szCs w:val="32"/>
        </w:rPr>
      </w:pPr>
    </w:p>
    <w:p w14:paraId="7A3C0C1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Process</w:t>
      </w:r>
    </w:p>
    <w:p w14:paraId="6CA97F76" w14:textId="77777777" w:rsidR="000C004C" w:rsidRPr="000C004C" w:rsidRDefault="000C004C" w:rsidP="000C004C">
      <w:pPr>
        <w:rPr>
          <w:sz w:val="32"/>
          <w:szCs w:val="32"/>
        </w:rPr>
      </w:pPr>
    </w:p>
    <w:p w14:paraId="3D8BC44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Related Record ID</w:t>
      </w:r>
    </w:p>
    <w:p w14:paraId="35F5E615" w14:textId="77777777" w:rsidR="000C004C" w:rsidRPr="000C004C" w:rsidRDefault="000C004C" w:rsidP="000C004C">
      <w:pPr>
        <w:rPr>
          <w:sz w:val="32"/>
          <w:szCs w:val="32"/>
        </w:rPr>
      </w:pPr>
    </w:p>
    <w:p w14:paraId="35888AF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Related Record Number</w:t>
      </w:r>
    </w:p>
    <w:p w14:paraId="52492A88" w14:textId="77777777" w:rsidR="000C004C" w:rsidRPr="000C004C" w:rsidRDefault="000C004C" w:rsidP="000C004C">
      <w:pPr>
        <w:rPr>
          <w:sz w:val="32"/>
          <w:szCs w:val="32"/>
        </w:rPr>
      </w:pPr>
    </w:p>
    <w:p w14:paraId="5BF191B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Error Message</w:t>
      </w:r>
    </w:p>
    <w:p w14:paraId="5D6F6840" w14:textId="77777777" w:rsidR="000C004C" w:rsidRPr="000C004C" w:rsidRDefault="000C004C" w:rsidP="000C004C">
      <w:pPr>
        <w:rPr>
          <w:sz w:val="32"/>
          <w:szCs w:val="32"/>
        </w:rPr>
      </w:pPr>
    </w:p>
    <w:p w14:paraId="15FF527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Error Date/Time</w:t>
      </w:r>
    </w:p>
    <w:p w14:paraId="7F0C6D2F" w14:textId="77777777" w:rsidR="000C004C" w:rsidRPr="000C004C" w:rsidRDefault="000C004C" w:rsidP="000C004C">
      <w:pPr>
        <w:rPr>
          <w:sz w:val="32"/>
          <w:szCs w:val="32"/>
        </w:rPr>
      </w:pPr>
    </w:p>
    <w:p w14:paraId="1AC593D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Environment</w:t>
      </w:r>
    </w:p>
    <w:p w14:paraId="28C685CA" w14:textId="77777777" w:rsidR="000C004C" w:rsidRPr="000C004C" w:rsidRDefault="000C004C" w:rsidP="000C004C">
      <w:pPr>
        <w:rPr>
          <w:sz w:val="32"/>
          <w:szCs w:val="32"/>
        </w:rPr>
      </w:pPr>
    </w:p>
    <w:p w14:paraId="63075D9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Resolved</w:t>
      </w:r>
    </w:p>
    <w:p w14:paraId="2C9D4C95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40C13AD">
          <v:rect id="_x0000_i1116" style="width:0;height:1.5pt" o:hralign="center" o:hrstd="t" o:hr="t" fillcolor="#a0a0a0" stroked="f"/>
        </w:pict>
      </w:r>
    </w:p>
    <w:p w14:paraId="298FBFD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87. Add Environment</w:t>
      </w:r>
    </w:p>
    <w:p w14:paraId="0ABFF23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Add:</w:t>
      </w:r>
    </w:p>
    <w:p w14:paraId="00BC615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Environment</w:t>
      </w:r>
    </w:p>
    <w:p w14:paraId="55EFA21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Text/Choice.</w:t>
      </w:r>
    </w:p>
    <w:p w14:paraId="6529675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Example values:</w:t>
      </w:r>
    </w:p>
    <w:p w14:paraId="006ED2B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DEV</w:t>
      </w:r>
    </w:p>
    <w:p w14:paraId="3695B8D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TEST</w:t>
      </w:r>
    </w:p>
    <w:p w14:paraId="28E05F6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PROD</w:t>
      </w:r>
    </w:p>
    <w:p w14:paraId="42B8D52C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E5B944A">
          <v:rect id="_x0000_i1117" style="width:0;height:1.5pt" o:hralign="center" o:hrstd="t" o:hr="t" fillcolor="#a0a0a0" stroked="f"/>
        </w:pict>
      </w:r>
    </w:p>
    <w:p w14:paraId="47D6E24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88. Why?</w:t>
      </w:r>
    </w:p>
    <w:p w14:paraId="19B2DFB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Error:</w:t>
      </w:r>
    </w:p>
    <w:p w14:paraId="7E3C110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TKT-000125 flow failed</w:t>
      </w:r>
    </w:p>
    <w:p w14:paraId="6165BB7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is less useful than:</w:t>
      </w:r>
    </w:p>
    <w:p w14:paraId="16D6A02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PROD — TKT-000125 flow failed</w:t>
      </w:r>
    </w:p>
    <w:p w14:paraId="42C9ACD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Environment matters.</w:t>
      </w:r>
    </w:p>
    <w:p w14:paraId="4DF7827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A549674">
          <v:rect id="_x0000_i1118" style="width:0;height:1.5pt" o:hralign="center" o:hrstd="t" o:hr="t" fillcolor="#a0a0a0" stroked="f"/>
        </w:pict>
      </w:r>
    </w:p>
    <w:p w14:paraId="2B545C4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X — CONFIGURATION VS LOGIC</w:t>
      </w:r>
    </w:p>
    <w:p w14:paraId="5E64FC3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89. Hardcoded Value Problem</w:t>
      </w:r>
    </w:p>
    <w:p w14:paraId="632C9D7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Suppose Flow contains:</w:t>
      </w:r>
    </w:p>
    <w:p w14:paraId="41A12BF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support-dev@company.com</w:t>
      </w:r>
    </w:p>
    <w:p w14:paraId="5F200E0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directly in five actions.</w:t>
      </w:r>
    </w:p>
    <w:p w14:paraId="6BC7DD7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When moved to PROD, destination should be:</w:t>
      </w:r>
    </w:p>
    <w:p w14:paraId="6D8808C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support@company.com</w:t>
      </w:r>
    </w:p>
    <w:p w14:paraId="16C59F8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Now someone must:</w:t>
      </w:r>
    </w:p>
    <w:p w14:paraId="36859A7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Edit the Flow.</w:t>
      </w:r>
    </w:p>
    <w:p w14:paraId="3E82B4D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This is poor ALM.</w:t>
      </w:r>
    </w:p>
    <w:p w14:paraId="375FB8FA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A1CA320">
          <v:rect id="_x0000_i1119" style="width:0;height:1.5pt" o:hralign="center" o:hrstd="t" o:hr="t" fillcolor="#a0a0a0" stroked="f"/>
        </w:pict>
      </w:r>
    </w:p>
    <w:p w14:paraId="6E481CB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Y — ENVIRONMENT VARIABLES</w:t>
      </w:r>
    </w:p>
    <w:p w14:paraId="5F83A1A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90. Environment Variables</w:t>
      </w:r>
    </w:p>
    <w:p w14:paraId="57DC7A0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Use Environment Variables for values that:</w:t>
      </w:r>
    </w:p>
    <w:p w14:paraId="40421E8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Change between environments</w:t>
      </w:r>
    </w:p>
    <w:p w14:paraId="439A25E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but aren't core Flow logic.</w:t>
      </w:r>
    </w:p>
    <w:p w14:paraId="0BAC778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7AAEB4C">
          <v:rect id="_x0000_i1120" style="width:0;height:1.5pt" o:hralign="center" o:hrstd="t" o:hr="t" fillcolor="#a0a0a0" stroked="f"/>
        </w:pict>
      </w:r>
    </w:p>
    <w:p w14:paraId="7272CF8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91. Examples</w:t>
      </w:r>
    </w:p>
    <w:p w14:paraId="3991866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IT Support Email</w:t>
      </w:r>
    </w:p>
    <w:p w14:paraId="1EDDF529" w14:textId="77777777" w:rsidR="000C004C" w:rsidRPr="000C004C" w:rsidRDefault="000C004C" w:rsidP="000C004C">
      <w:pPr>
        <w:rPr>
          <w:sz w:val="32"/>
          <w:szCs w:val="32"/>
        </w:rPr>
      </w:pPr>
    </w:p>
    <w:p w14:paraId="4412F44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IT Manager Email</w:t>
      </w:r>
    </w:p>
    <w:p w14:paraId="2631D4C2" w14:textId="77777777" w:rsidR="000C004C" w:rsidRPr="000C004C" w:rsidRDefault="000C004C" w:rsidP="000C004C">
      <w:pPr>
        <w:rPr>
          <w:sz w:val="32"/>
          <w:szCs w:val="32"/>
        </w:rPr>
      </w:pPr>
    </w:p>
    <w:p w14:paraId="60BBDA3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HR Notification Email</w:t>
      </w:r>
    </w:p>
    <w:p w14:paraId="21AF2B40" w14:textId="77777777" w:rsidR="000C004C" w:rsidRPr="000C004C" w:rsidRDefault="000C004C" w:rsidP="000C004C">
      <w:pPr>
        <w:rPr>
          <w:sz w:val="32"/>
          <w:szCs w:val="32"/>
        </w:rPr>
      </w:pPr>
    </w:p>
    <w:p w14:paraId="581B03B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Help Desk Teams Channel Configuration</w:t>
      </w:r>
    </w:p>
    <w:p w14:paraId="1F6AC95E" w14:textId="77777777" w:rsidR="000C004C" w:rsidRPr="000C004C" w:rsidRDefault="000C004C" w:rsidP="000C004C">
      <w:pPr>
        <w:rPr>
          <w:sz w:val="32"/>
          <w:szCs w:val="32"/>
        </w:rPr>
      </w:pPr>
    </w:p>
    <w:p w14:paraId="5EBBE9F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API Base URL</w:t>
      </w:r>
    </w:p>
    <w:p w14:paraId="6A0BD297" w14:textId="77777777" w:rsidR="000C004C" w:rsidRPr="000C004C" w:rsidRDefault="000C004C" w:rsidP="000C004C">
      <w:pPr>
        <w:rPr>
          <w:sz w:val="32"/>
          <w:szCs w:val="32"/>
        </w:rPr>
      </w:pPr>
    </w:p>
    <w:p w14:paraId="629AE29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SharePoint Site Configuration</w:t>
      </w:r>
    </w:p>
    <w:p w14:paraId="6AF39EB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depending on the connector/action architecture.</w:t>
      </w:r>
    </w:p>
    <w:p w14:paraId="1F1D7102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311B94C">
          <v:rect id="_x0000_i1121" style="width:0;height:1.5pt" o:hralign="center" o:hrstd="t" o:hr="t" fillcolor="#a0a0a0" stroked="f"/>
        </w:pict>
      </w:r>
    </w:p>
    <w:p w14:paraId="478523F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92. Example</w:t>
      </w:r>
    </w:p>
    <w:p w14:paraId="59C22E3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Create:</w:t>
      </w:r>
    </w:p>
    <w:p w14:paraId="09750D7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IT Support Notification Email</w:t>
      </w:r>
    </w:p>
    <w:p w14:paraId="6A925B4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Type:</w:t>
      </w:r>
    </w:p>
    <w:p w14:paraId="0BC3C25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Text.</w:t>
      </w:r>
    </w:p>
    <w:p w14:paraId="7002D1B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DEV current value:</w:t>
      </w:r>
    </w:p>
    <w:p w14:paraId="3733C14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training-support@example.com</w:t>
      </w:r>
    </w:p>
    <w:p w14:paraId="578AA75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PROD future value:</w:t>
      </w:r>
    </w:p>
    <w:p w14:paraId="7D43B48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support@company.com</w:t>
      </w:r>
    </w:p>
    <w:p w14:paraId="2971E17C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9FE67A8">
          <v:rect id="_x0000_i1122" style="width:0;height:1.5pt" o:hralign="center" o:hrstd="t" o:hr="t" fillcolor="#a0a0a0" stroked="f"/>
        </w:pict>
      </w:r>
    </w:p>
    <w:p w14:paraId="10E4135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93. Flow Uses</w:t>
      </w:r>
    </w:p>
    <w:p w14:paraId="18C59F8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Instead of typing:</w:t>
      </w:r>
    </w:p>
    <w:p w14:paraId="7086ECF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support@company.com</w:t>
      </w:r>
    </w:p>
    <w:p w14:paraId="033DAC8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directly,</w:t>
      </w:r>
    </w:p>
    <w:p w14:paraId="701086F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select:</w:t>
      </w:r>
    </w:p>
    <w:p w14:paraId="451790D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Environment Variable</w:t>
      </w:r>
    </w:p>
    <w:p w14:paraId="341CA5D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through Dynamic Content where supported.</w:t>
      </w:r>
    </w:p>
    <w:p w14:paraId="4A129D6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FDB8A13">
          <v:rect id="_x0000_i1123" style="width:0;height:1.5pt" o:hralign="center" o:hrstd="t" o:hr="t" fillcolor="#a0a0a0" stroked="f"/>
        </w:pict>
      </w:r>
    </w:p>
    <w:p w14:paraId="472DDED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94. Architecture</w:t>
      </w:r>
    </w:p>
    <w:p w14:paraId="45CA0D0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FLOW LOGIC</w:t>
      </w:r>
    </w:p>
    <w:p w14:paraId="7362D79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|</w:t>
      </w:r>
    </w:p>
    <w:p w14:paraId="31F5234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v</w:t>
      </w:r>
    </w:p>
    <w:p w14:paraId="245744D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ENVIRONMENT VARIABLE</w:t>
      </w:r>
    </w:p>
    <w:p w14:paraId="42F7E09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|</w:t>
      </w:r>
    </w:p>
    <w:p w14:paraId="3A6FD27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+--+--+-------------+</w:t>
      </w:r>
    </w:p>
    <w:p w14:paraId="6EE97E8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|     |             |</w:t>
      </w:r>
    </w:p>
    <w:p w14:paraId="0EA92CA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DEV   TEST          PROD</w:t>
      </w:r>
    </w:p>
    <w:p w14:paraId="0B231ADA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44CC010">
          <v:rect id="_x0000_i1124" style="width:0;height:1.5pt" o:hralign="center" o:hrstd="t" o:hr="t" fillcolor="#a0a0a0" stroked="f"/>
        </w:pict>
      </w:r>
    </w:p>
    <w:p w14:paraId="5CC9CD4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95. Why?</w:t>
      </w:r>
    </w:p>
    <w:p w14:paraId="44D5CDF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Same:</w:t>
      </w:r>
    </w:p>
    <w:p w14:paraId="594BC2D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Flow.</w:t>
      </w:r>
    </w:p>
    <w:p w14:paraId="4A7E95D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Different:</w:t>
      </w:r>
    </w:p>
    <w:p w14:paraId="7547038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Configuration.</w:t>
      </w:r>
    </w:p>
    <w:p w14:paraId="405EB17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F70F263">
          <v:rect id="_x0000_i1125" style="width:0;height:1.5pt" o:hralign="center" o:hrstd="t" o:hr="t" fillcolor="#a0a0a0" stroked="f"/>
        </w:pict>
      </w:r>
    </w:p>
    <w:p w14:paraId="0BCA622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96. Important Operational Detail</w:t>
      </w:r>
    </w:p>
    <w:p w14:paraId="6E24D9D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After an Environment Variable is changed directly in an environment outside normal ALM deployment, a Flow can continue using its previous value until it is refreshed through an appropriate save/disable-enable cycle.</w:t>
      </w:r>
    </w:p>
    <w:p w14:paraId="16C6259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Therefore configuration changes require:</w:t>
      </w:r>
    </w:p>
    <w:p w14:paraId="4A9CB78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Deployment discipline.</w:t>
      </w:r>
    </w:p>
    <w:p w14:paraId="793A375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B0FB23C">
          <v:rect id="_x0000_i1126" style="width:0;height:1.5pt" o:hralign="center" o:hrstd="t" o:hr="t" fillcolor="#a0a0a0" stroked="f"/>
        </w:pict>
      </w:r>
    </w:p>
    <w:p w14:paraId="496A21B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Z — CONNECTION REFERENCES</w:t>
      </w:r>
    </w:p>
    <w:p w14:paraId="079CD90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97. Review</w:t>
      </w:r>
    </w:p>
    <w:p w14:paraId="273EB01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Solution-aware Flow:</w:t>
      </w:r>
    </w:p>
    <w:p w14:paraId="2AF563C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FLOW</w:t>
      </w:r>
    </w:p>
    <w:p w14:paraId="2302915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|</w:t>
      </w:r>
    </w:p>
    <w:p w14:paraId="348E25E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v</w:t>
      </w:r>
    </w:p>
    <w:p w14:paraId="4C50AEF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CONNECTION REFERENCE</w:t>
      </w:r>
    </w:p>
    <w:p w14:paraId="4E55EFD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|</w:t>
      </w:r>
    </w:p>
    <w:p w14:paraId="51DF9D7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v</w:t>
      </w:r>
    </w:p>
    <w:p w14:paraId="0AA9CB0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CONNECTION</w:t>
      </w:r>
    </w:p>
    <w:p w14:paraId="2EDFC19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 xml:space="preserve"> |</w:t>
      </w:r>
    </w:p>
    <w:p w14:paraId="591267B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v</w:t>
      </w:r>
    </w:p>
    <w:p w14:paraId="3222AC1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SERVICE</w:t>
      </w:r>
    </w:p>
    <w:p w14:paraId="7731579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4355B58">
          <v:rect id="_x0000_i1127" style="width:0;height:1.5pt" o:hralign="center" o:hrstd="t" o:hr="t" fillcolor="#a0a0a0" stroked="f"/>
        </w:pict>
      </w:r>
    </w:p>
    <w:p w14:paraId="3AFAC04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98. Today's Dependencies</w:t>
      </w:r>
    </w:p>
    <w:p w14:paraId="40B058D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Potential references:</w:t>
      </w:r>
    </w:p>
    <w:p w14:paraId="484DD8A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Microsoft Dataverse</w:t>
      </w:r>
    </w:p>
    <w:p w14:paraId="6D7E15C6" w14:textId="77777777" w:rsidR="000C004C" w:rsidRPr="000C004C" w:rsidRDefault="000C004C" w:rsidP="000C004C">
      <w:pPr>
        <w:rPr>
          <w:sz w:val="32"/>
          <w:szCs w:val="32"/>
        </w:rPr>
      </w:pPr>
    </w:p>
    <w:p w14:paraId="19163E3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Office 365 Outlook</w:t>
      </w:r>
    </w:p>
    <w:p w14:paraId="055DDCC3" w14:textId="77777777" w:rsidR="000C004C" w:rsidRPr="000C004C" w:rsidRDefault="000C004C" w:rsidP="000C004C">
      <w:pPr>
        <w:rPr>
          <w:sz w:val="32"/>
          <w:szCs w:val="32"/>
        </w:rPr>
      </w:pPr>
    </w:p>
    <w:p w14:paraId="7CEAE65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Microsoft Teams</w:t>
      </w:r>
    </w:p>
    <w:p w14:paraId="5A92F4EA" w14:textId="77777777" w:rsidR="000C004C" w:rsidRPr="000C004C" w:rsidRDefault="000C004C" w:rsidP="000C004C">
      <w:pPr>
        <w:rPr>
          <w:sz w:val="32"/>
          <w:szCs w:val="32"/>
        </w:rPr>
      </w:pPr>
    </w:p>
    <w:p w14:paraId="52CA8B1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Approvals</w:t>
      </w:r>
    </w:p>
    <w:p w14:paraId="3F4732F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DFE3DF9">
          <v:rect id="_x0000_i1128" style="width:0;height:1.5pt" o:hralign="center" o:hrstd="t" o:hr="t" fillcolor="#a0a0a0" stroked="f"/>
        </w:pict>
      </w:r>
    </w:p>
    <w:p w14:paraId="297B3BB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99. Why Important?</w:t>
      </w:r>
    </w:p>
    <w:p w14:paraId="77AEE3B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DEV connection:</w:t>
      </w:r>
    </w:p>
    <w:p w14:paraId="0B622C6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Developer Identity</w:t>
      </w:r>
    </w:p>
    <w:p w14:paraId="504E7EA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should not automatically become:</w:t>
      </w:r>
    </w:p>
    <w:p w14:paraId="6E5DA39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Production architecture.</w:t>
      </w:r>
    </w:p>
    <w:p w14:paraId="19597FF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Production might use:</w:t>
      </w:r>
    </w:p>
    <w:p w14:paraId="198E2149" w14:textId="77777777" w:rsidR="000C004C" w:rsidRPr="000C004C" w:rsidRDefault="000C004C">
      <w:pPr>
        <w:numPr>
          <w:ilvl w:val="0"/>
          <w:numId w:val="10"/>
        </w:numPr>
        <w:rPr>
          <w:sz w:val="32"/>
          <w:szCs w:val="32"/>
        </w:rPr>
      </w:pPr>
      <w:r w:rsidRPr="000C004C">
        <w:rPr>
          <w:sz w:val="32"/>
          <w:szCs w:val="32"/>
        </w:rPr>
        <w:t>Appropriate automation account</w:t>
      </w:r>
    </w:p>
    <w:p w14:paraId="7C9FB419" w14:textId="77777777" w:rsidR="000C004C" w:rsidRPr="000C004C" w:rsidRDefault="000C004C">
      <w:pPr>
        <w:numPr>
          <w:ilvl w:val="0"/>
          <w:numId w:val="10"/>
        </w:numPr>
        <w:rPr>
          <w:sz w:val="32"/>
          <w:szCs w:val="32"/>
        </w:rPr>
      </w:pPr>
      <w:r w:rsidRPr="000C004C">
        <w:rPr>
          <w:sz w:val="32"/>
          <w:szCs w:val="32"/>
        </w:rPr>
        <w:t>Controlled business owner</w:t>
      </w:r>
    </w:p>
    <w:p w14:paraId="15CD2755" w14:textId="77777777" w:rsidR="000C004C" w:rsidRPr="000C004C" w:rsidRDefault="000C004C">
      <w:pPr>
        <w:numPr>
          <w:ilvl w:val="0"/>
          <w:numId w:val="10"/>
        </w:num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Approved organizational connection</w:t>
      </w:r>
    </w:p>
    <w:p w14:paraId="7A6AB24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D9C4ECD">
          <v:rect id="_x0000_i1129" style="width:0;height:1.5pt" o:hralign="center" o:hrstd="t" o:hr="t" fillcolor="#a0a0a0" stroked="f"/>
        </w:pict>
      </w:r>
    </w:p>
    <w:p w14:paraId="6A465C2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AA — FLOW OWNERSHIP AUDIT</w:t>
      </w:r>
    </w:p>
    <w:p w14:paraId="284A48D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100. For Every Flow Record</w:t>
      </w:r>
    </w:p>
    <w:p w14:paraId="44DA3A6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Document:</w:t>
      </w:r>
    </w:p>
    <w:p w14:paraId="03002FE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Flow Owner</w:t>
      </w:r>
    </w:p>
    <w:p w14:paraId="393A959F" w14:textId="77777777" w:rsidR="000C004C" w:rsidRPr="000C004C" w:rsidRDefault="000C004C" w:rsidP="000C004C">
      <w:pPr>
        <w:rPr>
          <w:sz w:val="32"/>
          <w:szCs w:val="32"/>
        </w:rPr>
      </w:pPr>
    </w:p>
    <w:p w14:paraId="178AD36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Co-owner</w:t>
      </w:r>
    </w:p>
    <w:p w14:paraId="43DCCA58" w14:textId="77777777" w:rsidR="000C004C" w:rsidRPr="000C004C" w:rsidRDefault="000C004C" w:rsidP="000C004C">
      <w:pPr>
        <w:rPr>
          <w:sz w:val="32"/>
          <w:szCs w:val="32"/>
        </w:rPr>
      </w:pPr>
    </w:p>
    <w:p w14:paraId="084B671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Connections</w:t>
      </w:r>
    </w:p>
    <w:p w14:paraId="4FBE9E05" w14:textId="77777777" w:rsidR="000C004C" w:rsidRPr="000C004C" w:rsidRDefault="000C004C" w:rsidP="000C004C">
      <w:pPr>
        <w:rPr>
          <w:sz w:val="32"/>
          <w:szCs w:val="32"/>
        </w:rPr>
      </w:pPr>
    </w:p>
    <w:p w14:paraId="5EC0F64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Connection References</w:t>
      </w:r>
    </w:p>
    <w:p w14:paraId="2BB551DF" w14:textId="77777777" w:rsidR="000C004C" w:rsidRPr="000C004C" w:rsidRDefault="000C004C" w:rsidP="000C004C">
      <w:pPr>
        <w:rPr>
          <w:sz w:val="32"/>
          <w:szCs w:val="32"/>
        </w:rPr>
      </w:pPr>
    </w:p>
    <w:p w14:paraId="66129B7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Business Owner</w:t>
      </w:r>
    </w:p>
    <w:p w14:paraId="72E25088" w14:textId="77777777" w:rsidR="000C004C" w:rsidRPr="000C004C" w:rsidRDefault="000C004C" w:rsidP="000C004C">
      <w:pPr>
        <w:rPr>
          <w:sz w:val="32"/>
          <w:szCs w:val="32"/>
        </w:rPr>
      </w:pPr>
    </w:p>
    <w:p w14:paraId="6F3875B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Technical Support Owner</w:t>
      </w:r>
    </w:p>
    <w:p w14:paraId="64095861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087E40A">
          <v:rect id="_x0000_i1130" style="width:0;height:1.5pt" o:hralign="center" o:hrstd="t" o:hr="t" fillcolor="#a0a0a0" stroked="f"/>
        </w:pict>
      </w:r>
    </w:p>
    <w:p w14:paraId="55906C2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101. Why Business Owner?</w:t>
      </w:r>
    </w:p>
    <w:p w14:paraId="2092427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Technical team knows:</w:t>
      </w:r>
    </w:p>
    <w:p w14:paraId="260C22A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How Flow works.</w:t>
      </w:r>
    </w:p>
    <w:p w14:paraId="3A9A113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Business owner knows:</w:t>
      </w:r>
    </w:p>
    <w:p w14:paraId="4393862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What Flow should do.</w:t>
      </w:r>
    </w:p>
    <w:p w14:paraId="0D8E8D3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Both matter.</w:t>
      </w:r>
    </w:p>
    <w:p w14:paraId="30CB506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8443E1C">
          <v:rect id="_x0000_i1131" style="width:0;height:1.5pt" o:hralign="center" o:hrstd="t" o:hr="t" fillcolor="#a0a0a0" stroked="f"/>
        </w:pict>
      </w:r>
    </w:p>
    <w:p w14:paraId="02D8D48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AB — SOLUTION INVENTORY</w:t>
      </w:r>
    </w:p>
    <w:p w14:paraId="535D95E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102. Employee Leave Solution</w:t>
      </w:r>
    </w:p>
    <w:p w14:paraId="484CC9D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Should now contain components such as:</w:t>
      </w:r>
    </w:p>
    <w:p w14:paraId="44E7FE7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Dataverse Tables</w:t>
      </w:r>
    </w:p>
    <w:p w14:paraId="13191DE1" w14:textId="77777777" w:rsidR="000C004C" w:rsidRPr="000C004C" w:rsidRDefault="000C004C" w:rsidP="000C004C">
      <w:pPr>
        <w:rPr>
          <w:sz w:val="32"/>
          <w:szCs w:val="32"/>
        </w:rPr>
      </w:pPr>
    </w:p>
    <w:p w14:paraId="459BF8A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Choices</w:t>
      </w:r>
    </w:p>
    <w:p w14:paraId="0B9E4C07" w14:textId="77777777" w:rsidR="000C004C" w:rsidRPr="000C004C" w:rsidRDefault="000C004C" w:rsidP="000C004C">
      <w:pPr>
        <w:rPr>
          <w:sz w:val="32"/>
          <w:szCs w:val="32"/>
        </w:rPr>
      </w:pPr>
    </w:p>
    <w:p w14:paraId="52D74E9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Canvas App</w:t>
      </w:r>
    </w:p>
    <w:p w14:paraId="28EF74A4" w14:textId="77777777" w:rsidR="000C004C" w:rsidRPr="000C004C" w:rsidRDefault="000C004C" w:rsidP="000C004C">
      <w:pPr>
        <w:rPr>
          <w:sz w:val="32"/>
          <w:szCs w:val="32"/>
        </w:rPr>
      </w:pPr>
    </w:p>
    <w:p w14:paraId="055A736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Security Roles</w:t>
      </w:r>
    </w:p>
    <w:p w14:paraId="7A08DB66" w14:textId="77777777" w:rsidR="000C004C" w:rsidRPr="000C004C" w:rsidRDefault="000C004C" w:rsidP="000C004C">
      <w:pPr>
        <w:rPr>
          <w:sz w:val="32"/>
          <w:szCs w:val="32"/>
        </w:rPr>
      </w:pPr>
    </w:p>
    <w:p w14:paraId="40D5DAB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Cloud Flow</w:t>
      </w:r>
    </w:p>
    <w:p w14:paraId="67350961" w14:textId="77777777" w:rsidR="000C004C" w:rsidRPr="000C004C" w:rsidRDefault="000C004C" w:rsidP="000C004C">
      <w:pPr>
        <w:rPr>
          <w:sz w:val="32"/>
          <w:szCs w:val="32"/>
        </w:rPr>
      </w:pPr>
    </w:p>
    <w:p w14:paraId="78B5B91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Connection References</w:t>
      </w:r>
    </w:p>
    <w:p w14:paraId="6E8A5B94" w14:textId="77777777" w:rsidR="000C004C" w:rsidRPr="000C004C" w:rsidRDefault="000C004C" w:rsidP="000C004C">
      <w:pPr>
        <w:rPr>
          <w:sz w:val="32"/>
          <w:szCs w:val="32"/>
        </w:rPr>
      </w:pPr>
    </w:p>
    <w:p w14:paraId="4CE82DD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Environment Variables</w:t>
      </w:r>
    </w:p>
    <w:p w14:paraId="023321F8" w14:textId="77777777" w:rsidR="000C004C" w:rsidRPr="000C004C" w:rsidRDefault="000C004C" w:rsidP="000C004C">
      <w:pPr>
        <w:rPr>
          <w:sz w:val="32"/>
          <w:szCs w:val="32"/>
        </w:rPr>
      </w:pPr>
    </w:p>
    <w:p w14:paraId="7EAAD58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Automation Error Log</w:t>
      </w:r>
    </w:p>
    <w:p w14:paraId="7ACF4D60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D0F6FEB">
          <v:rect id="_x0000_i1132" style="width:0;height:1.5pt" o:hralign="center" o:hrstd="t" o:hr="t" fillcolor="#a0a0a0" stroked="f"/>
        </w:pict>
      </w:r>
    </w:p>
    <w:p w14:paraId="7DD853D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103. IT Help Desk Solution</w:t>
      </w:r>
    </w:p>
    <w:p w14:paraId="6F150B3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May contain:</w:t>
      </w:r>
    </w:p>
    <w:p w14:paraId="155CFC8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Support Ticket</w:t>
      </w:r>
    </w:p>
    <w:p w14:paraId="2B517B86" w14:textId="77777777" w:rsidR="000C004C" w:rsidRPr="000C004C" w:rsidRDefault="000C004C" w:rsidP="000C004C">
      <w:pPr>
        <w:rPr>
          <w:sz w:val="32"/>
          <w:szCs w:val="32"/>
        </w:rPr>
      </w:pPr>
    </w:p>
    <w:p w14:paraId="6FFC966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Ticket Category</w:t>
      </w:r>
    </w:p>
    <w:p w14:paraId="4822B546" w14:textId="77777777" w:rsidR="000C004C" w:rsidRPr="000C004C" w:rsidRDefault="000C004C" w:rsidP="000C004C">
      <w:pPr>
        <w:rPr>
          <w:sz w:val="32"/>
          <w:szCs w:val="32"/>
        </w:rPr>
      </w:pPr>
    </w:p>
    <w:p w14:paraId="76911FC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Choices</w:t>
      </w:r>
    </w:p>
    <w:p w14:paraId="387C53CE" w14:textId="77777777" w:rsidR="000C004C" w:rsidRPr="000C004C" w:rsidRDefault="000C004C" w:rsidP="000C004C">
      <w:pPr>
        <w:rPr>
          <w:sz w:val="32"/>
          <w:szCs w:val="32"/>
        </w:rPr>
      </w:pPr>
    </w:p>
    <w:p w14:paraId="14A7E94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Canvas App</w:t>
      </w:r>
    </w:p>
    <w:p w14:paraId="08ACB0F8" w14:textId="77777777" w:rsidR="000C004C" w:rsidRPr="000C004C" w:rsidRDefault="000C004C" w:rsidP="000C004C">
      <w:pPr>
        <w:rPr>
          <w:sz w:val="32"/>
          <w:szCs w:val="32"/>
        </w:rPr>
      </w:pPr>
    </w:p>
    <w:p w14:paraId="640DD6B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Model-Driven App</w:t>
      </w:r>
    </w:p>
    <w:p w14:paraId="01F2DBF0" w14:textId="77777777" w:rsidR="000C004C" w:rsidRPr="000C004C" w:rsidRDefault="000C004C" w:rsidP="000C004C">
      <w:pPr>
        <w:rPr>
          <w:sz w:val="32"/>
          <w:szCs w:val="32"/>
        </w:rPr>
      </w:pPr>
    </w:p>
    <w:p w14:paraId="5CEC352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Custom Connector</w:t>
      </w:r>
    </w:p>
    <w:p w14:paraId="6CC08830" w14:textId="77777777" w:rsidR="000C004C" w:rsidRPr="000C004C" w:rsidRDefault="000C004C" w:rsidP="000C004C">
      <w:pPr>
        <w:rPr>
          <w:sz w:val="32"/>
          <w:szCs w:val="32"/>
        </w:rPr>
      </w:pPr>
    </w:p>
    <w:p w14:paraId="31359AE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Cloud Flows</w:t>
      </w:r>
    </w:p>
    <w:p w14:paraId="7084D80C" w14:textId="77777777" w:rsidR="000C004C" w:rsidRPr="000C004C" w:rsidRDefault="000C004C" w:rsidP="000C004C">
      <w:pPr>
        <w:rPr>
          <w:sz w:val="32"/>
          <w:szCs w:val="32"/>
        </w:rPr>
      </w:pPr>
    </w:p>
    <w:p w14:paraId="33614AC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Connection References</w:t>
      </w:r>
    </w:p>
    <w:p w14:paraId="367EAF67" w14:textId="77777777" w:rsidR="000C004C" w:rsidRPr="000C004C" w:rsidRDefault="000C004C" w:rsidP="000C004C">
      <w:pPr>
        <w:rPr>
          <w:sz w:val="32"/>
          <w:szCs w:val="32"/>
        </w:rPr>
      </w:pPr>
    </w:p>
    <w:p w14:paraId="351BC69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Environment Variables</w:t>
      </w:r>
    </w:p>
    <w:p w14:paraId="059EE707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445699C">
          <v:rect id="_x0000_i1133" style="width:0;height:1.5pt" o:hralign="center" o:hrstd="t" o:hr="t" fillcolor="#a0a0a0" stroked="f"/>
        </w:pict>
      </w:r>
    </w:p>
    <w:p w14:paraId="3C11AC4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AC — TRIGGER OPTIMIZATION</w:t>
      </w:r>
    </w:p>
    <w:p w14:paraId="0D0B8E4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104. Review Every Trigger</w:t>
      </w:r>
    </w:p>
    <w:p w14:paraId="0F5E8CF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Ask:</w:t>
      </w:r>
    </w:p>
    <w:p w14:paraId="3951CE2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What business event starts this Flow?</w:t>
      </w:r>
    </w:p>
    <w:p w14:paraId="125E3E0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If answer is:</w:t>
      </w:r>
    </w:p>
    <w:p w14:paraId="447F660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Any update.</w:t>
      </w:r>
    </w:p>
    <w:p w14:paraId="667A8E5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Investigate whether that is:</w:t>
      </w:r>
    </w:p>
    <w:p w14:paraId="06B43B8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Too broad.</w:t>
      </w:r>
    </w:p>
    <w:p w14:paraId="4B5BCD22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5F133FA">
          <v:rect id="_x0000_i1134" style="width:0;height:1.5pt" o:hralign="center" o:hrstd="t" o:hr="t" fillcolor="#a0a0a0" stroked="f"/>
        </w:pict>
      </w:r>
    </w:p>
    <w:p w14:paraId="1BD9623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105. Confirmation Flow</w:t>
      </w:r>
    </w:p>
    <w:p w14:paraId="7D9917F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Business event:</w:t>
      </w:r>
    </w:p>
    <w:p w14:paraId="753A407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Ticket Created.</w:t>
      </w:r>
    </w:p>
    <w:p w14:paraId="56C8034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Use:</w:t>
      </w:r>
    </w:p>
    <w:p w14:paraId="5233745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Change Type = Added</w:t>
      </w:r>
    </w:p>
    <w:p w14:paraId="1B041A5C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163E166">
          <v:rect id="_x0000_i1135" style="width:0;height:1.5pt" o:hralign="center" o:hrstd="t" o:hr="t" fillcolor="#a0a0a0" stroked="f"/>
        </w:pict>
      </w:r>
    </w:p>
    <w:p w14:paraId="0773F79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106. IT Notification</w:t>
      </w:r>
    </w:p>
    <w:p w14:paraId="06EE303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Business event:</w:t>
      </w:r>
    </w:p>
    <w:p w14:paraId="7ABCE8C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Ticket Created.</w:t>
      </w:r>
    </w:p>
    <w:p w14:paraId="3C3AED9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Use:</w:t>
      </w:r>
    </w:p>
    <w:p w14:paraId="3BBA794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Change Type = Added</w:t>
      </w:r>
    </w:p>
    <w:p w14:paraId="7BCB5914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FCAEF40">
          <v:rect id="_x0000_i1136" style="width:0;height:1.5pt" o:hralign="center" o:hrstd="t" o:hr="t" fillcolor="#a0a0a0" stroked="f"/>
        </w:pict>
      </w:r>
    </w:p>
    <w:p w14:paraId="43254EA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107. Critical Escalation</w:t>
      </w:r>
    </w:p>
    <w:p w14:paraId="09461B6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Business event:</w:t>
      </w:r>
    </w:p>
    <w:p w14:paraId="6197137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Critical Ticket Created.</w:t>
      </w:r>
    </w:p>
    <w:p w14:paraId="7BD39C0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Use:</w:t>
      </w:r>
    </w:p>
    <w:p w14:paraId="00153E1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Added</w:t>
      </w:r>
    </w:p>
    <w:p w14:paraId="49FBBCE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+</w:t>
      </w:r>
    </w:p>
    <w:p w14:paraId="598B3E9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Priority filtering</w:t>
      </w:r>
    </w:p>
    <w:p w14:paraId="4DEC14D2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7496B5A">
          <v:rect id="_x0000_i1137" style="width:0;height:1.5pt" o:hralign="center" o:hrstd="t" o:hr="t" fillcolor="#a0a0a0" stroked="f"/>
        </w:pict>
      </w:r>
    </w:p>
    <w:p w14:paraId="74E7957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108. Resolution Notification</w:t>
      </w:r>
    </w:p>
    <w:p w14:paraId="735D62D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Business event:</w:t>
      </w:r>
    </w:p>
    <w:p w14:paraId="60A510D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Ticket reaches Resolved.</w:t>
      </w:r>
    </w:p>
    <w:p w14:paraId="3784005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Use:</w:t>
      </w:r>
    </w:p>
    <w:p w14:paraId="5E0EDE1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Modified</w:t>
      </w:r>
    </w:p>
    <w:p w14:paraId="7B6A8D7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+</w:t>
      </w:r>
    </w:p>
    <w:p w14:paraId="41C2E7A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Select Status column</w:t>
      </w:r>
    </w:p>
    <w:p w14:paraId="6D3DB33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+</w:t>
      </w:r>
    </w:p>
    <w:p w14:paraId="7311B5C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Current Status = Resolved</w:t>
      </w:r>
    </w:p>
    <w:p w14:paraId="09784B8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+</w:t>
      </w:r>
    </w:p>
    <w:p w14:paraId="66F6034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Notification Sent = No</w:t>
      </w:r>
    </w:p>
    <w:p w14:paraId="06E7E1EF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6A83456">
          <v:rect id="_x0000_i1138" style="width:0;height:1.5pt" o:hralign="center" o:hrstd="t" o:hr="t" fillcolor="#a0a0a0" stroked="f"/>
        </w:pict>
      </w:r>
    </w:p>
    <w:p w14:paraId="08D330F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109. Leave Approval</w:t>
      </w:r>
    </w:p>
    <w:p w14:paraId="290A54D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Business event:</w:t>
      </w:r>
    </w:p>
    <w:p w14:paraId="0C657F2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Leave Request submitted.</w:t>
      </w:r>
    </w:p>
    <w:p w14:paraId="2CCC5DE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Use:</w:t>
      </w:r>
    </w:p>
    <w:p w14:paraId="373B331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Modified</w:t>
      </w:r>
    </w:p>
    <w:p w14:paraId="7524FBA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+</w:t>
      </w:r>
    </w:p>
    <w:p w14:paraId="26D8571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Status filtering</w:t>
      </w:r>
    </w:p>
    <w:p w14:paraId="54920A8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+</w:t>
      </w:r>
    </w:p>
    <w:p w14:paraId="01ABFDC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Approval Requested = No</w:t>
      </w:r>
    </w:p>
    <w:p w14:paraId="3E343986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DEC9C83">
          <v:rect id="_x0000_i1139" style="width:0;height:1.5pt" o:hralign="center" o:hrstd="t" o:hr="t" fillcolor="#a0a0a0" stroked="f"/>
        </w:pict>
      </w:r>
    </w:p>
    <w:p w14:paraId="748FAF4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110. Efficiency Principle</w:t>
      </w:r>
    </w:p>
    <w:p w14:paraId="474459B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 not create:</w:t>
      </w:r>
    </w:p>
    <w:p w14:paraId="24318A9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100,000 runs</w:t>
      </w:r>
    </w:p>
    <w:p w14:paraId="1B9E413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just to discover:</w:t>
      </w:r>
    </w:p>
    <w:p w14:paraId="2138683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99,000 have nothing to do.</w:t>
      </w:r>
    </w:p>
    <w:p w14:paraId="0C03F22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Filter:</w:t>
      </w:r>
    </w:p>
    <w:p w14:paraId="0E6CD38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As early as practical.</w:t>
      </w:r>
    </w:p>
    <w:p w14:paraId="7FFAA479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93D1C31">
          <v:rect id="_x0000_i1140" style="width:0;height:1.5pt" o:hralign="center" o:hrstd="t" o:hr="t" fillcolor="#a0a0a0" stroked="f"/>
        </w:pict>
      </w:r>
    </w:p>
    <w:p w14:paraId="4D84A10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AD — DATAVERSE UPDATE RETRIGGER</w:t>
      </w:r>
    </w:p>
    <w:p w14:paraId="7422791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111. Critical Issue</w:t>
      </w:r>
    </w:p>
    <w:p w14:paraId="698D12C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Flow updates the same row that triggered it.</w:t>
      </w:r>
    </w:p>
    <w:p w14:paraId="6415E31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Example:</w:t>
      </w:r>
    </w:p>
    <w:p w14:paraId="36B6975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 = Submitted</w:t>
      </w:r>
    </w:p>
    <w:p w14:paraId="15D7D8B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14A1B99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Flow</w:t>
      </w:r>
    </w:p>
    <w:p w14:paraId="1B5A099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682F762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 = Pending Approval</w:t>
      </w:r>
    </w:p>
    <w:p w14:paraId="7FD4466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That update can:</w:t>
      </w:r>
    </w:p>
    <w:p w14:paraId="0D9EAD6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Cause trigger evaluation again.</w:t>
      </w:r>
    </w:p>
    <w:p w14:paraId="1B6EE7D1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86F4C07">
          <v:rect id="_x0000_i1141" style="width:0;height:1.5pt" o:hralign="center" o:hrstd="t" o:hr="t" fillcolor="#a0a0a0" stroked="f"/>
        </w:pict>
      </w:r>
    </w:p>
    <w:p w14:paraId="08BFF48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112. Guard</w:t>
      </w:r>
    </w:p>
    <w:p w14:paraId="471489F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 next evaluation sees:</w:t>
      </w:r>
    </w:p>
    <w:p w14:paraId="79FE18B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 != Submitted</w:t>
      </w:r>
    </w:p>
    <w:p w14:paraId="2407A0C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therefore:</w:t>
      </w:r>
    </w:p>
    <w:p w14:paraId="53AF492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No approval.</w:t>
      </w:r>
    </w:p>
    <w:p w14:paraId="06966817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0C4ACA4">
          <v:rect id="_x0000_i1142" style="width:0;height:1.5pt" o:hralign="center" o:hrstd="t" o:hr="t" fillcolor="#a0a0a0" stroked="f"/>
        </w:pict>
      </w:r>
    </w:p>
    <w:p w14:paraId="5323E4B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113. Better</w:t>
      </w:r>
    </w:p>
    <w:p w14:paraId="230925D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Trigger filtering can prevent irrelevant runs before normal Flow execution.</w:t>
      </w:r>
    </w:p>
    <w:p w14:paraId="30FD1374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41FF268">
          <v:rect id="_x0000_i1143" style="width:0;height:1.5pt" o:hralign="center" o:hrstd="t" o:hr="t" fillcolor="#a0a0a0" stroked="f"/>
        </w:pict>
      </w:r>
    </w:p>
    <w:p w14:paraId="77E0100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AE — RUN HISTORY MONITORING</w:t>
      </w:r>
    </w:p>
    <w:p w14:paraId="69D3899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114. Why Monitor?</w:t>
      </w:r>
    </w:p>
    <w:p w14:paraId="7351ACA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Automation failure is often:</w:t>
      </w:r>
    </w:p>
    <w:p w14:paraId="1F5A9F1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Invisible</w:t>
      </w:r>
    </w:p>
    <w:p w14:paraId="72956C2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until a user complains.</w:t>
      </w:r>
    </w:p>
    <w:p w14:paraId="6962DC3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Operational teams should monitor:</w:t>
      </w:r>
    </w:p>
    <w:p w14:paraId="10A85334" w14:textId="77777777" w:rsidR="000C004C" w:rsidRPr="000C004C" w:rsidRDefault="000C004C">
      <w:pPr>
        <w:numPr>
          <w:ilvl w:val="0"/>
          <w:numId w:val="11"/>
        </w:numPr>
        <w:rPr>
          <w:sz w:val="32"/>
          <w:szCs w:val="32"/>
        </w:rPr>
      </w:pPr>
      <w:r w:rsidRPr="000C004C">
        <w:rPr>
          <w:sz w:val="32"/>
          <w:szCs w:val="32"/>
        </w:rPr>
        <w:t>Failures</w:t>
      </w:r>
    </w:p>
    <w:p w14:paraId="248C9E1A" w14:textId="77777777" w:rsidR="000C004C" w:rsidRPr="000C004C" w:rsidRDefault="000C004C">
      <w:pPr>
        <w:numPr>
          <w:ilvl w:val="0"/>
          <w:numId w:val="11"/>
        </w:numPr>
        <w:rPr>
          <w:sz w:val="32"/>
          <w:szCs w:val="32"/>
        </w:rPr>
      </w:pPr>
      <w:r w:rsidRPr="000C004C">
        <w:rPr>
          <w:sz w:val="32"/>
          <w:szCs w:val="32"/>
        </w:rPr>
        <w:t>Duration</w:t>
      </w:r>
    </w:p>
    <w:p w14:paraId="419A055D" w14:textId="77777777" w:rsidR="000C004C" w:rsidRPr="000C004C" w:rsidRDefault="000C004C">
      <w:pPr>
        <w:numPr>
          <w:ilvl w:val="0"/>
          <w:numId w:val="11"/>
        </w:numPr>
        <w:rPr>
          <w:sz w:val="32"/>
          <w:szCs w:val="32"/>
        </w:rPr>
      </w:pPr>
      <w:r w:rsidRPr="000C004C">
        <w:rPr>
          <w:sz w:val="32"/>
          <w:szCs w:val="32"/>
        </w:rPr>
        <w:t>Repeated runs</w:t>
      </w:r>
    </w:p>
    <w:p w14:paraId="4CCCAA49" w14:textId="77777777" w:rsidR="000C004C" w:rsidRPr="000C004C" w:rsidRDefault="000C004C">
      <w:pPr>
        <w:numPr>
          <w:ilvl w:val="0"/>
          <w:numId w:val="11"/>
        </w:numPr>
        <w:rPr>
          <w:sz w:val="32"/>
          <w:szCs w:val="32"/>
        </w:rPr>
      </w:pPr>
      <w:r w:rsidRPr="000C004C">
        <w:rPr>
          <w:sz w:val="32"/>
          <w:szCs w:val="32"/>
        </w:rPr>
        <w:t>Authentication issues</w:t>
      </w:r>
    </w:p>
    <w:p w14:paraId="62AD82C4" w14:textId="77777777" w:rsidR="000C004C" w:rsidRPr="000C004C" w:rsidRDefault="000C004C">
      <w:pPr>
        <w:numPr>
          <w:ilvl w:val="0"/>
          <w:numId w:val="11"/>
        </w:num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Unexpected volume</w:t>
      </w:r>
    </w:p>
    <w:p w14:paraId="357E87A6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8A37007">
          <v:rect id="_x0000_i1144" style="width:0;height:1.5pt" o:hralign="center" o:hrstd="t" o:hr="t" fillcolor="#a0a0a0" stroked="f"/>
        </w:pict>
      </w:r>
    </w:p>
    <w:p w14:paraId="5226BB1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115. Solution-Aware Flows</w:t>
      </w:r>
    </w:p>
    <w:p w14:paraId="32E4BF7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Solution cloud flows can have execution metadata stored in Dataverse:</w:t>
      </w:r>
    </w:p>
    <w:p w14:paraId="0C913A9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FlowRun.</w:t>
      </w:r>
    </w:p>
    <w:p w14:paraId="3A81022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This supports richer centralized monitoring experiences.</w:t>
      </w:r>
    </w:p>
    <w:p w14:paraId="023C6977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10D73EB">
          <v:rect id="_x0000_i1145" style="width:0;height:1.5pt" o:hralign="center" o:hrstd="t" o:hr="t" fillcolor="#a0a0a0" stroked="f"/>
        </w:pict>
      </w:r>
    </w:p>
    <w:p w14:paraId="62A69EC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116. Useful Run Metadata</w:t>
      </w:r>
    </w:p>
    <w:p w14:paraId="2D26C42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Examples:</w:t>
      </w:r>
    </w:p>
    <w:p w14:paraId="434057C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Start Time</w:t>
      </w:r>
    </w:p>
    <w:p w14:paraId="16732816" w14:textId="77777777" w:rsidR="000C004C" w:rsidRPr="000C004C" w:rsidRDefault="000C004C" w:rsidP="000C004C">
      <w:pPr>
        <w:rPr>
          <w:sz w:val="32"/>
          <w:szCs w:val="32"/>
        </w:rPr>
      </w:pPr>
    </w:p>
    <w:p w14:paraId="5AD5847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End Time</w:t>
      </w:r>
    </w:p>
    <w:p w14:paraId="4C47DD70" w14:textId="77777777" w:rsidR="000C004C" w:rsidRPr="000C004C" w:rsidRDefault="000C004C" w:rsidP="000C004C">
      <w:pPr>
        <w:rPr>
          <w:sz w:val="32"/>
          <w:szCs w:val="32"/>
        </w:rPr>
      </w:pPr>
    </w:p>
    <w:p w14:paraId="7C06F67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Duration</w:t>
      </w:r>
    </w:p>
    <w:p w14:paraId="322A18D6" w14:textId="77777777" w:rsidR="000C004C" w:rsidRPr="000C004C" w:rsidRDefault="000C004C" w:rsidP="000C004C">
      <w:pPr>
        <w:rPr>
          <w:sz w:val="32"/>
          <w:szCs w:val="32"/>
        </w:rPr>
      </w:pPr>
    </w:p>
    <w:p w14:paraId="140788E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</w:t>
      </w:r>
    </w:p>
    <w:p w14:paraId="001C0AD8" w14:textId="77777777" w:rsidR="000C004C" w:rsidRPr="000C004C" w:rsidRDefault="000C004C" w:rsidP="000C004C">
      <w:pPr>
        <w:rPr>
          <w:sz w:val="32"/>
          <w:szCs w:val="32"/>
        </w:rPr>
      </w:pPr>
    </w:p>
    <w:p w14:paraId="4ED8BCC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Trigger Type</w:t>
      </w:r>
    </w:p>
    <w:p w14:paraId="6BCF4D5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C24BAC3">
          <v:rect id="_x0000_i1146" style="width:0;height:1.5pt" o:hralign="center" o:hrstd="t" o:hr="t" fillcolor="#a0a0a0" stroked="f"/>
        </w:pict>
      </w:r>
    </w:p>
    <w:p w14:paraId="0AD65D5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117. Automation Center</w:t>
      </w:r>
    </w:p>
    <w:p w14:paraId="5CC8AE7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Power Automate monitoring experiences can use solution-flow run history to provide:</w:t>
      </w:r>
    </w:p>
    <w:p w14:paraId="19DB25B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Centralized automation monitoring.</w:t>
      </w:r>
    </w:p>
    <w:p w14:paraId="0741ABD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Students do not need to become administrators today.</w:t>
      </w:r>
    </w:p>
    <w:p w14:paraId="7D69A42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They should know:</w:t>
      </w:r>
    </w:p>
    <w:p w14:paraId="58CB589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Monitoring exists beyond opening one Flow at a time.</w:t>
      </w:r>
    </w:p>
    <w:p w14:paraId="0C126C67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81DB41E">
          <v:rect id="_x0000_i1147" style="width:0;height:1.5pt" o:hralign="center" o:hrstd="t" o:hr="t" fillcolor="#a0a0a0" stroked="f"/>
        </w:pict>
      </w:r>
    </w:p>
    <w:p w14:paraId="39D5733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AF — RUN HISTORY EXERCISE</w:t>
      </w:r>
    </w:p>
    <w:p w14:paraId="4CB145D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118. Student Task</w:t>
      </w:r>
    </w:p>
    <w:p w14:paraId="47D0380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Open one successful:</w:t>
      </w:r>
    </w:p>
    <w:p w14:paraId="1A02E50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Leave Approval run.</w:t>
      </w:r>
    </w:p>
    <w:p w14:paraId="7C18E7A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Record:</w:t>
      </w:r>
    </w:p>
    <w:p w14:paraId="627BCEA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Start Time:</w:t>
      </w:r>
    </w:p>
    <w:p w14:paraId="42B3C68B" w14:textId="77777777" w:rsidR="000C004C" w:rsidRPr="000C004C" w:rsidRDefault="000C004C" w:rsidP="000C004C">
      <w:pPr>
        <w:rPr>
          <w:sz w:val="32"/>
          <w:szCs w:val="32"/>
        </w:rPr>
      </w:pPr>
    </w:p>
    <w:p w14:paraId="05D48F3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End Time:</w:t>
      </w:r>
    </w:p>
    <w:p w14:paraId="4687578C" w14:textId="77777777" w:rsidR="000C004C" w:rsidRPr="000C004C" w:rsidRDefault="000C004C" w:rsidP="000C004C">
      <w:pPr>
        <w:rPr>
          <w:sz w:val="32"/>
          <w:szCs w:val="32"/>
        </w:rPr>
      </w:pPr>
    </w:p>
    <w:p w14:paraId="5136678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Duration:</w:t>
      </w:r>
    </w:p>
    <w:p w14:paraId="2F2EA5CC" w14:textId="77777777" w:rsidR="000C004C" w:rsidRPr="000C004C" w:rsidRDefault="000C004C" w:rsidP="000C004C">
      <w:pPr>
        <w:rPr>
          <w:sz w:val="32"/>
          <w:szCs w:val="32"/>
        </w:rPr>
      </w:pPr>
    </w:p>
    <w:p w14:paraId="2B9B515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Final Status:</w:t>
      </w:r>
    </w:p>
    <w:p w14:paraId="008C1C00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693A9DC">
          <v:rect id="_x0000_i1148" style="width:0;height:1.5pt" o:hralign="center" o:hrstd="t" o:hr="t" fillcolor="#a0a0a0" stroked="f"/>
        </w:pict>
      </w:r>
    </w:p>
    <w:p w14:paraId="1A1AD19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119. Open One Failed Run</w:t>
      </w:r>
    </w:p>
    <w:p w14:paraId="11E854E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Record:</w:t>
      </w:r>
    </w:p>
    <w:p w14:paraId="190E9B6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Failed Action:</w:t>
      </w:r>
    </w:p>
    <w:p w14:paraId="606C2F9E" w14:textId="77777777" w:rsidR="000C004C" w:rsidRPr="000C004C" w:rsidRDefault="000C004C" w:rsidP="000C004C">
      <w:pPr>
        <w:rPr>
          <w:sz w:val="32"/>
          <w:szCs w:val="32"/>
        </w:rPr>
      </w:pPr>
    </w:p>
    <w:p w14:paraId="316BB24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Error:</w:t>
      </w:r>
    </w:p>
    <w:p w14:paraId="0BA22E59" w14:textId="77777777" w:rsidR="000C004C" w:rsidRPr="000C004C" w:rsidRDefault="000C004C" w:rsidP="000C004C">
      <w:pPr>
        <w:rPr>
          <w:sz w:val="32"/>
          <w:szCs w:val="32"/>
        </w:rPr>
      </w:pPr>
    </w:p>
    <w:p w14:paraId="67D8D1C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Input involved:</w:t>
      </w:r>
    </w:p>
    <w:p w14:paraId="03F51AD6" w14:textId="77777777" w:rsidR="000C004C" w:rsidRPr="000C004C" w:rsidRDefault="000C004C" w:rsidP="000C004C">
      <w:pPr>
        <w:rPr>
          <w:sz w:val="32"/>
          <w:szCs w:val="32"/>
        </w:rPr>
      </w:pPr>
    </w:p>
    <w:p w14:paraId="6D133F2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Connection:</w:t>
      </w:r>
    </w:p>
    <w:p w14:paraId="166AE34F" w14:textId="77777777" w:rsidR="000C004C" w:rsidRPr="000C004C" w:rsidRDefault="000C004C" w:rsidP="000C004C">
      <w:pPr>
        <w:rPr>
          <w:sz w:val="32"/>
          <w:szCs w:val="32"/>
        </w:rPr>
      </w:pPr>
    </w:p>
    <w:p w14:paraId="1D9F184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Recovery action:</w:t>
      </w:r>
    </w:p>
    <w:p w14:paraId="7B72452F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9E810EC">
          <v:rect id="_x0000_i1149" style="width:0;height:1.5pt" o:hralign="center" o:hrstd="t" o:hr="t" fillcolor="#a0a0a0" stroked="f"/>
        </w:pict>
      </w:r>
    </w:p>
    <w:p w14:paraId="69D5188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120. Compare</w:t>
      </w:r>
    </w:p>
    <w:p w14:paraId="2F1AE80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 Flow that usually takes:</w:t>
      </w:r>
    </w:p>
    <w:p w14:paraId="36435CF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3 seconds</w:t>
      </w:r>
    </w:p>
    <w:p w14:paraId="515200B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now takes:</w:t>
      </w:r>
    </w:p>
    <w:p w14:paraId="51F3356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3 minutes</w:t>
      </w:r>
    </w:p>
    <w:p w14:paraId="7A550CC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may indicate:</w:t>
      </w:r>
    </w:p>
    <w:p w14:paraId="2BD8365D" w14:textId="77777777" w:rsidR="000C004C" w:rsidRPr="000C004C" w:rsidRDefault="000C004C">
      <w:pPr>
        <w:numPr>
          <w:ilvl w:val="0"/>
          <w:numId w:val="12"/>
        </w:numPr>
        <w:rPr>
          <w:sz w:val="32"/>
          <w:szCs w:val="32"/>
        </w:rPr>
      </w:pPr>
      <w:r w:rsidRPr="000C004C">
        <w:rPr>
          <w:sz w:val="32"/>
          <w:szCs w:val="32"/>
        </w:rPr>
        <w:t>Connector slowdown</w:t>
      </w:r>
    </w:p>
    <w:p w14:paraId="20AA623B" w14:textId="77777777" w:rsidR="000C004C" w:rsidRPr="000C004C" w:rsidRDefault="000C004C">
      <w:pPr>
        <w:numPr>
          <w:ilvl w:val="0"/>
          <w:numId w:val="12"/>
        </w:numPr>
        <w:rPr>
          <w:sz w:val="32"/>
          <w:szCs w:val="32"/>
        </w:rPr>
      </w:pPr>
      <w:r w:rsidRPr="000C004C">
        <w:rPr>
          <w:sz w:val="32"/>
          <w:szCs w:val="32"/>
        </w:rPr>
        <w:t>Waiting action</w:t>
      </w:r>
    </w:p>
    <w:p w14:paraId="4387401C" w14:textId="77777777" w:rsidR="000C004C" w:rsidRPr="000C004C" w:rsidRDefault="000C004C">
      <w:pPr>
        <w:numPr>
          <w:ilvl w:val="0"/>
          <w:numId w:val="12"/>
        </w:numPr>
        <w:rPr>
          <w:sz w:val="32"/>
          <w:szCs w:val="32"/>
        </w:rPr>
      </w:pPr>
      <w:r w:rsidRPr="000C004C">
        <w:rPr>
          <w:sz w:val="32"/>
          <w:szCs w:val="32"/>
        </w:rPr>
        <w:t>Large data processing</w:t>
      </w:r>
    </w:p>
    <w:p w14:paraId="36B3415F" w14:textId="77777777" w:rsidR="000C004C" w:rsidRPr="000C004C" w:rsidRDefault="000C004C">
      <w:pPr>
        <w:numPr>
          <w:ilvl w:val="0"/>
          <w:numId w:val="12"/>
        </w:numPr>
        <w:rPr>
          <w:sz w:val="32"/>
          <w:szCs w:val="32"/>
        </w:rPr>
      </w:pPr>
      <w:r w:rsidRPr="000C004C">
        <w:rPr>
          <w:sz w:val="32"/>
          <w:szCs w:val="32"/>
        </w:rPr>
        <w:t>Throttling</w:t>
      </w:r>
    </w:p>
    <w:p w14:paraId="15DFB321" w14:textId="77777777" w:rsidR="000C004C" w:rsidRPr="000C004C" w:rsidRDefault="000C004C">
      <w:pPr>
        <w:numPr>
          <w:ilvl w:val="0"/>
          <w:numId w:val="12"/>
        </w:numPr>
        <w:rPr>
          <w:sz w:val="32"/>
          <w:szCs w:val="32"/>
        </w:rPr>
      </w:pPr>
      <w:r w:rsidRPr="000C004C">
        <w:rPr>
          <w:sz w:val="32"/>
          <w:szCs w:val="32"/>
        </w:rPr>
        <w:t>External service latency</w:t>
      </w:r>
    </w:p>
    <w:p w14:paraId="41E7B5C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Duration can provide:</w:t>
      </w:r>
    </w:p>
    <w:p w14:paraId="713492D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Useful clues.</w:t>
      </w:r>
    </w:p>
    <w:p w14:paraId="08F31BC1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6DE09D3">
          <v:rect id="_x0000_i1150" style="width:0;height:1.5pt" o:hralign="center" o:hrstd="t" o:hr="t" fillcolor="#a0a0a0" stroked="f"/>
        </w:pict>
      </w:r>
    </w:p>
    <w:p w14:paraId="717C6B2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AG — TROUBLESHOOTING MODEL</w:t>
      </w:r>
    </w:p>
    <w:p w14:paraId="4D272E7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121. Symptom 1</w:t>
      </w:r>
    </w:p>
    <w:p w14:paraId="732ED57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Flow doesn't save.</w:t>
      </w:r>
    </w:p>
    <w:p w14:paraId="66BFF33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Check:</w:t>
      </w:r>
    </w:p>
    <w:p w14:paraId="6CE2A626" w14:textId="77777777" w:rsidR="000C004C" w:rsidRPr="000C004C" w:rsidRDefault="000C004C">
      <w:pPr>
        <w:numPr>
          <w:ilvl w:val="0"/>
          <w:numId w:val="13"/>
        </w:numPr>
        <w:rPr>
          <w:sz w:val="32"/>
          <w:szCs w:val="32"/>
        </w:rPr>
      </w:pPr>
      <w:r w:rsidRPr="000C004C">
        <w:rPr>
          <w:sz w:val="32"/>
          <w:szCs w:val="32"/>
        </w:rPr>
        <w:t>Missing required fields</w:t>
      </w:r>
    </w:p>
    <w:p w14:paraId="4E0CF4D8" w14:textId="77777777" w:rsidR="000C004C" w:rsidRPr="000C004C" w:rsidRDefault="000C004C">
      <w:pPr>
        <w:numPr>
          <w:ilvl w:val="0"/>
          <w:numId w:val="13"/>
        </w:numPr>
        <w:rPr>
          <w:sz w:val="32"/>
          <w:szCs w:val="32"/>
        </w:rPr>
      </w:pPr>
      <w:r w:rsidRPr="000C004C">
        <w:rPr>
          <w:sz w:val="32"/>
          <w:szCs w:val="32"/>
        </w:rPr>
        <w:t>Invalid expression</w:t>
      </w:r>
    </w:p>
    <w:p w14:paraId="6219D1D1" w14:textId="77777777" w:rsidR="000C004C" w:rsidRPr="000C004C" w:rsidRDefault="000C004C">
      <w:pPr>
        <w:numPr>
          <w:ilvl w:val="0"/>
          <w:numId w:val="13"/>
        </w:numPr>
        <w:rPr>
          <w:sz w:val="32"/>
          <w:szCs w:val="32"/>
        </w:rPr>
      </w:pPr>
      <w:r w:rsidRPr="000C004C">
        <w:rPr>
          <w:sz w:val="32"/>
          <w:szCs w:val="32"/>
        </w:rPr>
        <w:t>Invalid action configuration</w:t>
      </w:r>
    </w:p>
    <w:p w14:paraId="1393267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F2BA031">
          <v:rect id="_x0000_i1151" style="width:0;height:1.5pt" o:hralign="center" o:hrstd="t" o:hr="t" fillcolor="#a0a0a0" stroked="f"/>
        </w:pict>
      </w:r>
    </w:p>
    <w:p w14:paraId="0F37F13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122. Symptom 2</w:t>
      </w:r>
    </w:p>
    <w:p w14:paraId="702D64C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Flow saves but never runs.</w:t>
      </w:r>
    </w:p>
    <w:p w14:paraId="187F2C8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Check:</w:t>
      </w:r>
    </w:p>
    <w:p w14:paraId="61DC5750" w14:textId="77777777" w:rsidR="000C004C" w:rsidRPr="000C004C" w:rsidRDefault="000C004C">
      <w:pPr>
        <w:numPr>
          <w:ilvl w:val="0"/>
          <w:numId w:val="14"/>
        </w:numPr>
        <w:rPr>
          <w:sz w:val="32"/>
          <w:szCs w:val="32"/>
        </w:rPr>
      </w:pPr>
      <w:r w:rsidRPr="000C004C">
        <w:rPr>
          <w:sz w:val="32"/>
          <w:szCs w:val="32"/>
        </w:rPr>
        <w:t>Flow enabled?</w:t>
      </w:r>
    </w:p>
    <w:p w14:paraId="5D0E8635" w14:textId="77777777" w:rsidR="000C004C" w:rsidRPr="000C004C" w:rsidRDefault="000C004C">
      <w:pPr>
        <w:numPr>
          <w:ilvl w:val="0"/>
          <w:numId w:val="14"/>
        </w:numPr>
        <w:rPr>
          <w:sz w:val="32"/>
          <w:szCs w:val="32"/>
        </w:rPr>
      </w:pPr>
      <w:r w:rsidRPr="000C004C">
        <w:rPr>
          <w:sz w:val="32"/>
          <w:szCs w:val="32"/>
        </w:rPr>
        <w:t>Correct environment?</w:t>
      </w:r>
    </w:p>
    <w:p w14:paraId="113F798C" w14:textId="77777777" w:rsidR="000C004C" w:rsidRPr="000C004C" w:rsidRDefault="000C004C">
      <w:pPr>
        <w:numPr>
          <w:ilvl w:val="0"/>
          <w:numId w:val="14"/>
        </w:numPr>
        <w:rPr>
          <w:sz w:val="32"/>
          <w:szCs w:val="32"/>
        </w:rPr>
      </w:pPr>
      <w:r w:rsidRPr="000C004C">
        <w:rPr>
          <w:sz w:val="32"/>
          <w:szCs w:val="32"/>
        </w:rPr>
        <w:t>Trigger event occurred?</w:t>
      </w:r>
    </w:p>
    <w:p w14:paraId="4B269E9D" w14:textId="77777777" w:rsidR="000C004C" w:rsidRPr="000C004C" w:rsidRDefault="000C004C">
      <w:pPr>
        <w:numPr>
          <w:ilvl w:val="0"/>
          <w:numId w:val="14"/>
        </w:numPr>
        <w:rPr>
          <w:sz w:val="32"/>
          <w:szCs w:val="32"/>
        </w:rPr>
      </w:pPr>
      <w:r w:rsidRPr="000C004C">
        <w:rPr>
          <w:sz w:val="32"/>
          <w:szCs w:val="32"/>
        </w:rPr>
        <w:t>Trigger filter?</w:t>
      </w:r>
    </w:p>
    <w:p w14:paraId="239FD410" w14:textId="77777777" w:rsidR="000C004C" w:rsidRPr="000C004C" w:rsidRDefault="000C004C">
      <w:pPr>
        <w:numPr>
          <w:ilvl w:val="0"/>
          <w:numId w:val="14"/>
        </w:numPr>
        <w:rPr>
          <w:sz w:val="32"/>
          <w:szCs w:val="32"/>
        </w:rPr>
      </w:pPr>
      <w:r w:rsidRPr="000C004C">
        <w:rPr>
          <w:sz w:val="32"/>
          <w:szCs w:val="32"/>
        </w:rPr>
        <w:t>Trigger condition?</w:t>
      </w:r>
    </w:p>
    <w:p w14:paraId="45973A49" w14:textId="77777777" w:rsidR="000C004C" w:rsidRPr="000C004C" w:rsidRDefault="000C004C">
      <w:pPr>
        <w:numPr>
          <w:ilvl w:val="0"/>
          <w:numId w:val="14"/>
        </w:numPr>
        <w:rPr>
          <w:sz w:val="32"/>
          <w:szCs w:val="32"/>
        </w:rPr>
      </w:pPr>
      <w:r w:rsidRPr="000C004C">
        <w:rPr>
          <w:sz w:val="32"/>
          <w:szCs w:val="32"/>
        </w:rPr>
        <w:t>Connection?</w:t>
      </w:r>
    </w:p>
    <w:p w14:paraId="55A3DF81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7AD6F03">
          <v:rect id="_x0000_i1152" style="width:0;height:1.5pt" o:hralign="center" o:hrstd="t" o:hr="t" fillcolor="#a0a0a0" stroked="f"/>
        </w:pict>
      </w:r>
    </w:p>
    <w:p w14:paraId="0AC241A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123. Symptom 3</w:t>
      </w:r>
    </w:p>
    <w:p w14:paraId="595DDC8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Flow starts but fails.</w:t>
      </w:r>
    </w:p>
    <w:p w14:paraId="00E191E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Open:</w:t>
      </w:r>
    </w:p>
    <w:p w14:paraId="68A78F4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Failed action.</w:t>
      </w:r>
    </w:p>
    <w:p w14:paraId="7F31803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Inspect:</w:t>
      </w:r>
    </w:p>
    <w:p w14:paraId="2911DF2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Inputs</w:t>
      </w:r>
    </w:p>
    <w:p w14:paraId="2DABCFF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Outputs</w:t>
      </w:r>
    </w:p>
    <w:p w14:paraId="3354F71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Error details.</w:t>
      </w:r>
    </w:p>
    <w:p w14:paraId="5D970896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3889F8E">
          <v:rect id="_x0000_i1153" style="width:0;height:1.5pt" o:hralign="center" o:hrstd="t" o:hr="t" fillcolor="#a0a0a0" stroked="f"/>
        </w:pict>
      </w:r>
    </w:p>
    <w:p w14:paraId="0631524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124. Symptom 4</w:t>
      </w:r>
    </w:p>
    <w:p w14:paraId="2D2E94A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Everything is green but result is wrong.</w:t>
      </w:r>
    </w:p>
    <w:p w14:paraId="6F09DE9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This is:</w:t>
      </w:r>
    </w:p>
    <w:p w14:paraId="68AC9CA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Logic Error.</w:t>
      </w:r>
    </w:p>
    <w:p w14:paraId="4103424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Check:</w:t>
      </w:r>
    </w:p>
    <w:p w14:paraId="3512AF28" w14:textId="77777777" w:rsidR="000C004C" w:rsidRPr="000C004C" w:rsidRDefault="000C004C">
      <w:pPr>
        <w:numPr>
          <w:ilvl w:val="0"/>
          <w:numId w:val="15"/>
        </w:numPr>
        <w:rPr>
          <w:sz w:val="32"/>
          <w:szCs w:val="32"/>
        </w:rPr>
      </w:pPr>
      <w:r w:rsidRPr="000C004C">
        <w:rPr>
          <w:sz w:val="32"/>
          <w:szCs w:val="32"/>
        </w:rPr>
        <w:t>Wrong Dynamic Content</w:t>
      </w:r>
    </w:p>
    <w:p w14:paraId="28D653B2" w14:textId="77777777" w:rsidR="000C004C" w:rsidRPr="000C004C" w:rsidRDefault="000C004C">
      <w:pPr>
        <w:numPr>
          <w:ilvl w:val="0"/>
          <w:numId w:val="15"/>
        </w:numPr>
        <w:rPr>
          <w:sz w:val="32"/>
          <w:szCs w:val="32"/>
        </w:rPr>
      </w:pPr>
      <w:r w:rsidRPr="000C004C">
        <w:rPr>
          <w:sz w:val="32"/>
          <w:szCs w:val="32"/>
        </w:rPr>
        <w:t>Wrong Condition</w:t>
      </w:r>
    </w:p>
    <w:p w14:paraId="4155960D" w14:textId="77777777" w:rsidR="000C004C" w:rsidRPr="000C004C" w:rsidRDefault="000C004C">
      <w:pPr>
        <w:numPr>
          <w:ilvl w:val="0"/>
          <w:numId w:val="15"/>
        </w:numPr>
        <w:rPr>
          <w:sz w:val="32"/>
          <w:szCs w:val="32"/>
        </w:rPr>
      </w:pPr>
      <w:r w:rsidRPr="000C004C">
        <w:rPr>
          <w:sz w:val="32"/>
          <w:szCs w:val="32"/>
        </w:rPr>
        <w:t>Wrong Choice value</w:t>
      </w:r>
    </w:p>
    <w:p w14:paraId="0B6A4805" w14:textId="77777777" w:rsidR="000C004C" w:rsidRPr="000C004C" w:rsidRDefault="000C004C">
      <w:pPr>
        <w:numPr>
          <w:ilvl w:val="0"/>
          <w:numId w:val="15"/>
        </w:numPr>
        <w:rPr>
          <w:sz w:val="32"/>
          <w:szCs w:val="32"/>
        </w:rPr>
      </w:pPr>
      <w:r w:rsidRPr="000C004C">
        <w:rPr>
          <w:sz w:val="32"/>
          <w:szCs w:val="32"/>
        </w:rPr>
        <w:t>Wrong lookup</w:t>
      </w:r>
    </w:p>
    <w:p w14:paraId="07598C63" w14:textId="77777777" w:rsidR="000C004C" w:rsidRPr="000C004C" w:rsidRDefault="000C004C">
      <w:pPr>
        <w:numPr>
          <w:ilvl w:val="0"/>
          <w:numId w:val="15"/>
        </w:numPr>
        <w:rPr>
          <w:sz w:val="32"/>
          <w:szCs w:val="32"/>
        </w:rPr>
      </w:pPr>
      <w:r w:rsidRPr="000C004C">
        <w:rPr>
          <w:sz w:val="32"/>
          <w:szCs w:val="32"/>
        </w:rPr>
        <w:t>Wrong recipient</w:t>
      </w:r>
    </w:p>
    <w:p w14:paraId="116B57A8" w14:textId="77777777" w:rsidR="000C004C" w:rsidRPr="000C004C" w:rsidRDefault="000C004C">
      <w:pPr>
        <w:numPr>
          <w:ilvl w:val="0"/>
          <w:numId w:val="15"/>
        </w:numPr>
        <w:rPr>
          <w:sz w:val="32"/>
          <w:szCs w:val="32"/>
        </w:rPr>
      </w:pPr>
      <w:r w:rsidRPr="000C004C">
        <w:rPr>
          <w:sz w:val="32"/>
          <w:szCs w:val="32"/>
        </w:rPr>
        <w:t>Wrong state transition</w:t>
      </w:r>
    </w:p>
    <w:p w14:paraId="5E0E898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Green checkmarks do not guarantee:</w:t>
      </w:r>
    </w:p>
    <w:p w14:paraId="6EBE83B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Correct business outcome.</w:t>
      </w:r>
    </w:p>
    <w:p w14:paraId="1DCFD980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B5DDFC7">
          <v:rect id="_x0000_i1154" style="width:0;height:1.5pt" o:hralign="center" o:hrstd="t" o:hr="t" fillcolor="#a0a0a0" stroked="f"/>
        </w:pict>
      </w:r>
    </w:p>
    <w:p w14:paraId="49D7CB0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AH — AUTHENTICATION FAILURES</w:t>
      </w:r>
    </w:p>
    <w:p w14:paraId="7695C3D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125. Common Symptoms</w:t>
      </w:r>
    </w:p>
    <w:p w14:paraId="6A86A3D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401</w:t>
      </w:r>
    </w:p>
    <w:p w14:paraId="4A4914E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or:</w:t>
      </w:r>
    </w:p>
    <w:p w14:paraId="70B39D8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403</w:t>
      </w:r>
    </w:p>
    <w:p w14:paraId="35B0674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can indicate:</w:t>
      </w:r>
    </w:p>
    <w:p w14:paraId="4B76805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Authentication/authorization problems.</w:t>
      </w:r>
    </w:p>
    <w:p w14:paraId="1C26148C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B5EC34B">
          <v:rect id="_x0000_i1155" style="width:0;height:1.5pt" o:hralign="center" o:hrstd="t" o:hr="t" fillcolor="#a0a0a0" stroked="f"/>
        </w:pict>
      </w:r>
    </w:p>
    <w:p w14:paraId="7BEF064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126. Check</w:t>
      </w:r>
    </w:p>
    <w:p w14:paraId="1BD03C8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Connection status</w:t>
      </w:r>
    </w:p>
    <w:p w14:paraId="1EAE575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Credentials</w:t>
      </w:r>
    </w:p>
    <w:p w14:paraId="21587D3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Permissions</w:t>
      </w:r>
    </w:p>
    <w:p w14:paraId="5AC8890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Conditional Access</w:t>
      </w:r>
    </w:p>
    <w:p w14:paraId="5A3EFBB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Service authorization.</w:t>
      </w:r>
    </w:p>
    <w:p w14:paraId="3D4C3BB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D76BA3C">
          <v:rect id="_x0000_i1156" style="width:0;height:1.5pt" o:hralign="center" o:hrstd="t" o:hr="t" fillcolor="#a0a0a0" stroked="f"/>
        </w:pict>
      </w:r>
    </w:p>
    <w:p w14:paraId="309C460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127. Don't Rewrite Logic First</w:t>
      </w:r>
    </w:p>
    <w:p w14:paraId="763682B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If connection authentication expired:</w:t>
      </w:r>
    </w:p>
    <w:p w14:paraId="24422F2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Changing:</w:t>
      </w:r>
    </w:p>
    <w:p w14:paraId="1A16CDB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Condition logic</w:t>
      </w:r>
    </w:p>
    <w:p w14:paraId="77DFDA2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will not fix it.</w:t>
      </w:r>
    </w:p>
    <w:p w14:paraId="61C1B641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ED36D28">
          <v:rect id="_x0000_i1157" style="width:0;height:1.5pt" o:hralign="center" o:hrstd="t" o:hr="t" fillcolor="#a0a0a0" stroked="f"/>
        </w:pict>
      </w:r>
    </w:p>
    <w:p w14:paraId="5F79C79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AI — FLOW NAMING AUDIT</w:t>
      </w:r>
    </w:p>
    <w:p w14:paraId="5DEA958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128. Final Names</w:t>
      </w:r>
    </w:p>
    <w:p w14:paraId="0B76C27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Good examples:</w:t>
      </w:r>
    </w:p>
    <w:p w14:paraId="661037E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Help Desk — Ticket Created — Employee Confirmation</w:t>
      </w:r>
    </w:p>
    <w:p w14:paraId="173EB5B3" w14:textId="77777777" w:rsidR="000C004C" w:rsidRPr="000C004C" w:rsidRDefault="000C004C" w:rsidP="000C004C">
      <w:pPr>
        <w:rPr>
          <w:sz w:val="32"/>
          <w:szCs w:val="32"/>
        </w:rPr>
      </w:pPr>
    </w:p>
    <w:p w14:paraId="5BCD60C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Help Desk — Ticket Created — IT Notification</w:t>
      </w:r>
    </w:p>
    <w:p w14:paraId="7105A5F3" w14:textId="77777777" w:rsidR="000C004C" w:rsidRPr="000C004C" w:rsidRDefault="000C004C" w:rsidP="000C004C">
      <w:pPr>
        <w:rPr>
          <w:sz w:val="32"/>
          <w:szCs w:val="32"/>
        </w:rPr>
      </w:pPr>
    </w:p>
    <w:p w14:paraId="00BC535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Help Desk — Ticket Created — Critical Escalation</w:t>
      </w:r>
    </w:p>
    <w:p w14:paraId="53D4FD9A" w14:textId="77777777" w:rsidR="000C004C" w:rsidRPr="000C004C" w:rsidRDefault="000C004C" w:rsidP="000C004C">
      <w:pPr>
        <w:rPr>
          <w:sz w:val="32"/>
          <w:szCs w:val="32"/>
        </w:rPr>
      </w:pPr>
    </w:p>
    <w:p w14:paraId="2D11D91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Help Desk — Ticket Resolved — Employee Notification</w:t>
      </w:r>
    </w:p>
    <w:p w14:paraId="20C2D626" w14:textId="77777777" w:rsidR="000C004C" w:rsidRPr="000C004C" w:rsidRDefault="000C004C" w:rsidP="000C004C">
      <w:pPr>
        <w:rPr>
          <w:sz w:val="32"/>
          <w:szCs w:val="32"/>
        </w:rPr>
      </w:pPr>
    </w:p>
    <w:p w14:paraId="6D9E348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Leave — Submitted — Manager Approval</w:t>
      </w:r>
    </w:p>
    <w:p w14:paraId="69517515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00F7DCE">
          <v:rect id="_x0000_i1158" style="width:0;height:1.5pt" o:hralign="center" o:hrstd="t" o:hr="t" fillcolor="#a0a0a0" stroked="f"/>
        </w:pict>
      </w:r>
    </w:p>
    <w:p w14:paraId="75058B4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129. Rename Actions</w:t>
      </w:r>
    </w:p>
    <w:p w14:paraId="70BC3AA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Inside Flow:</w:t>
      </w:r>
    </w:p>
    <w:p w14:paraId="0022938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Poor:</w:t>
      </w:r>
    </w:p>
    <w:p w14:paraId="49815AF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Condition 4</w:t>
      </w:r>
    </w:p>
    <w:p w14:paraId="028B5176" w14:textId="77777777" w:rsidR="000C004C" w:rsidRPr="000C004C" w:rsidRDefault="000C004C" w:rsidP="000C004C">
      <w:pPr>
        <w:rPr>
          <w:sz w:val="32"/>
          <w:szCs w:val="32"/>
        </w:rPr>
      </w:pPr>
    </w:p>
    <w:p w14:paraId="35C0BF4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Compose 8</w:t>
      </w:r>
    </w:p>
    <w:p w14:paraId="3E781052" w14:textId="77777777" w:rsidR="000C004C" w:rsidRPr="000C004C" w:rsidRDefault="000C004C" w:rsidP="000C004C">
      <w:pPr>
        <w:rPr>
          <w:sz w:val="32"/>
          <w:szCs w:val="32"/>
        </w:rPr>
      </w:pPr>
    </w:p>
    <w:p w14:paraId="1F16E35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Get a row 2</w:t>
      </w:r>
    </w:p>
    <w:p w14:paraId="4C1D753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Better:</w:t>
      </w:r>
    </w:p>
    <w:p w14:paraId="2126F10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Is Ticket Critical?</w:t>
      </w:r>
    </w:p>
    <w:p w14:paraId="6DF8C9BE" w14:textId="77777777" w:rsidR="000C004C" w:rsidRPr="000C004C" w:rsidRDefault="000C004C" w:rsidP="000C004C">
      <w:pPr>
        <w:rPr>
          <w:sz w:val="32"/>
          <w:szCs w:val="32"/>
        </w:rPr>
      </w:pPr>
    </w:p>
    <w:p w14:paraId="7C606D1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Build Escalation Message</w:t>
      </w:r>
    </w:p>
    <w:p w14:paraId="1A450683" w14:textId="77777777" w:rsidR="000C004C" w:rsidRPr="000C004C" w:rsidRDefault="000C004C" w:rsidP="000C004C">
      <w:pPr>
        <w:rPr>
          <w:sz w:val="32"/>
          <w:szCs w:val="32"/>
        </w:rPr>
      </w:pPr>
    </w:p>
    <w:p w14:paraId="6517814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Get Ticket Employee</w:t>
      </w:r>
    </w:p>
    <w:p w14:paraId="51C6F7F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D5A45B8">
          <v:rect id="_x0000_i1159" style="width:0;height:1.5pt" o:hralign="center" o:hrstd="t" o:hr="t" fillcolor="#a0a0a0" stroked="f"/>
        </w:pict>
      </w:r>
    </w:p>
    <w:p w14:paraId="592314D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AJ — COMMENTS &amp; DOCUMENTATION</w:t>
      </w:r>
    </w:p>
    <w:p w14:paraId="31E38E1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130. Complex Logic</w:t>
      </w:r>
    </w:p>
    <w:p w14:paraId="01CDF5B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Where supported, add descriptions/notes explaining:</w:t>
      </w:r>
    </w:p>
    <w:p w14:paraId="555881F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Why.</w:t>
      </w:r>
    </w:p>
    <w:p w14:paraId="3F7FA13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Example:</w:t>
      </w:r>
    </w:p>
    <w:p w14:paraId="1E580DA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This guard prevents duplicate employee resolution emails when the Ticket is edited after reaching Resolved.</w:t>
      </w:r>
    </w:p>
    <w:p w14:paraId="3310774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This helps future maintenance.</w:t>
      </w:r>
    </w:p>
    <w:p w14:paraId="19BC3D01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B315D51">
          <v:rect id="_x0000_i1160" style="width:0;height:1.5pt" o:hralign="center" o:hrstd="t" o:hr="t" fillcolor="#a0a0a0" stroked="f"/>
        </w:pict>
      </w:r>
    </w:p>
    <w:p w14:paraId="657D05E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AK — END-TO-END LEAVE TEST</w:t>
      </w:r>
    </w:p>
    <w:p w14:paraId="08589E7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131. Test L01 — Draft</w:t>
      </w:r>
    </w:p>
    <w:p w14:paraId="4AC4783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Create Leave Request.</w:t>
      </w:r>
    </w:p>
    <w:p w14:paraId="6E441A1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Expected:</w:t>
      </w:r>
    </w:p>
    <w:p w14:paraId="45AA9F5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 = Draft</w:t>
      </w:r>
    </w:p>
    <w:p w14:paraId="3DB0313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Approval Requested = No</w:t>
      </w:r>
    </w:p>
    <w:p w14:paraId="2B5CC59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 approval.</w:t>
      </w:r>
    </w:p>
    <w:p w14:paraId="211473E4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FD5AC1E">
          <v:rect id="_x0000_i1161" style="width:0;height:1.5pt" o:hralign="center" o:hrstd="t" o:hr="t" fillcolor="#a0a0a0" stroked="f"/>
        </w:pict>
      </w:r>
    </w:p>
    <w:p w14:paraId="28AEC35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132. Test L02 — Submit</w:t>
      </w:r>
    </w:p>
    <w:p w14:paraId="53891F2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Employee selects:</w:t>
      </w:r>
    </w:p>
    <w:p w14:paraId="4E7CCB4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Submit for Approval.</w:t>
      </w:r>
    </w:p>
    <w:p w14:paraId="248F076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Expected:</w:t>
      </w:r>
    </w:p>
    <w:p w14:paraId="1E1D005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 = Submitted</w:t>
      </w:r>
    </w:p>
    <w:p w14:paraId="59A313B2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338BD82">
          <v:rect id="_x0000_i1162" style="width:0;height:1.5pt" o:hralign="center" o:hrstd="t" o:hr="t" fillcolor="#a0a0a0" stroked="f"/>
        </w:pict>
      </w:r>
    </w:p>
    <w:p w14:paraId="60378AC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133. Test L03 — Flow</w:t>
      </w:r>
    </w:p>
    <w:p w14:paraId="4DD4ACF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Expected:</w:t>
      </w:r>
    </w:p>
    <w:p w14:paraId="72FC7F6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Employee retrieved</w:t>
      </w:r>
    </w:p>
    <w:p w14:paraId="5BB0A66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Manager retrieved</w:t>
      </w:r>
    </w:p>
    <w:p w14:paraId="22EC8D5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Request marked Pending Approval</w:t>
      </w:r>
    </w:p>
    <w:p w14:paraId="67F821B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Approval created.</w:t>
      </w:r>
    </w:p>
    <w:p w14:paraId="35327021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2CB106D">
          <v:rect id="_x0000_i1163" style="width:0;height:1.5pt" o:hralign="center" o:hrstd="t" o:hr="t" fillcolor="#a0a0a0" stroked="f"/>
        </w:pict>
      </w:r>
    </w:p>
    <w:p w14:paraId="6B04651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134. Test L04 — Approve</w:t>
      </w:r>
    </w:p>
    <w:p w14:paraId="22A84CE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Manager:</w:t>
      </w:r>
    </w:p>
    <w:p w14:paraId="2D99F58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Approve</w:t>
      </w:r>
    </w:p>
    <w:p w14:paraId="066D392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Comment:</w:t>
      </w:r>
    </w:p>
    <w:p w14:paraId="273733D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Approved for the requested dates.</w:t>
      </w:r>
    </w:p>
    <w:p w14:paraId="0BCD67D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341E42A">
          <v:rect id="_x0000_i1164" style="width:0;height:1.5pt" o:hralign="center" o:hrstd="t" o:hr="t" fillcolor="#a0a0a0" stroked="f"/>
        </w:pict>
      </w:r>
    </w:p>
    <w:p w14:paraId="6214C88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135. Expected</w:t>
      </w:r>
    </w:p>
    <w:p w14:paraId="525D590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 = Approved</w:t>
      </w:r>
    </w:p>
    <w:p w14:paraId="622C482A" w14:textId="77777777" w:rsidR="000C004C" w:rsidRPr="000C004C" w:rsidRDefault="000C004C" w:rsidP="000C004C">
      <w:pPr>
        <w:rPr>
          <w:sz w:val="32"/>
          <w:szCs w:val="32"/>
        </w:rPr>
      </w:pPr>
    </w:p>
    <w:p w14:paraId="57D9541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Manager Comment populated</w:t>
      </w:r>
    </w:p>
    <w:p w14:paraId="477ADDBA" w14:textId="77777777" w:rsidR="000C004C" w:rsidRPr="000C004C" w:rsidRDefault="000C004C" w:rsidP="000C004C">
      <w:pPr>
        <w:rPr>
          <w:sz w:val="32"/>
          <w:szCs w:val="32"/>
        </w:rPr>
      </w:pPr>
    </w:p>
    <w:p w14:paraId="4F99025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Approval Completed On populated</w:t>
      </w:r>
    </w:p>
    <w:p w14:paraId="3BFB67F2" w14:textId="77777777" w:rsidR="000C004C" w:rsidRPr="000C004C" w:rsidRDefault="000C004C" w:rsidP="000C004C">
      <w:pPr>
        <w:rPr>
          <w:sz w:val="32"/>
          <w:szCs w:val="32"/>
        </w:rPr>
      </w:pPr>
    </w:p>
    <w:p w14:paraId="36CF8C6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Approver Email populated</w:t>
      </w:r>
    </w:p>
    <w:p w14:paraId="534AFF7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1DAEC6F">
          <v:rect id="_x0000_i1165" style="width:0;height:1.5pt" o:hralign="center" o:hrstd="t" o:hr="t" fillcolor="#a0a0a0" stroked="f"/>
        </w:pict>
      </w:r>
    </w:p>
    <w:p w14:paraId="7F36AE0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136. Test L05 — Employee</w:t>
      </w:r>
    </w:p>
    <w:p w14:paraId="6FC0094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 receives:</w:t>
      </w:r>
    </w:p>
    <w:p w14:paraId="3531D46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Approval email.</w:t>
      </w:r>
    </w:p>
    <w:p w14:paraId="53AEFA0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Canvas App shows:</w:t>
      </w:r>
    </w:p>
    <w:p w14:paraId="7ABB446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Approved.</w:t>
      </w:r>
    </w:p>
    <w:p w14:paraId="7D3CC78F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6AD3B9D">
          <v:rect id="_x0000_i1166" style="width:0;height:1.5pt" o:hralign="center" o:hrstd="t" o:hr="t" fillcolor="#a0a0a0" stroked="f"/>
        </w:pict>
      </w:r>
    </w:p>
    <w:p w14:paraId="1FC0C18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137. Test L06 — Reject</w:t>
      </w:r>
    </w:p>
    <w:p w14:paraId="40CDD06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Create another Leave Request.</w:t>
      </w:r>
    </w:p>
    <w:p w14:paraId="32C1EB1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Manager selects:</w:t>
      </w:r>
    </w:p>
    <w:p w14:paraId="5465D1F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Reject.</w:t>
      </w:r>
    </w:p>
    <w:p w14:paraId="6134B21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Expected:</w:t>
      </w:r>
    </w:p>
    <w:p w14:paraId="3DA01F0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 = Rejected</w:t>
      </w:r>
    </w:p>
    <w:p w14:paraId="42D2214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and:</w:t>
      </w:r>
    </w:p>
    <w:p w14:paraId="1252CE2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Rejection Comment.</w:t>
      </w:r>
    </w:p>
    <w:p w14:paraId="0DBB543C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ED4AEFB">
          <v:rect id="_x0000_i1167" style="width:0;height:1.5pt" o:hralign="center" o:hrstd="t" o:hr="t" fillcolor="#a0a0a0" stroked="f"/>
        </w:pict>
      </w:r>
    </w:p>
    <w:p w14:paraId="669B3FC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138. Test L07 — Sick Leave</w:t>
      </w:r>
    </w:p>
    <w:p w14:paraId="6CE9FDF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Create:</w:t>
      </w:r>
    </w:p>
    <w:p w14:paraId="67C1F78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Sick Leave</w:t>
      </w:r>
    </w:p>
    <w:p w14:paraId="1741D26F" w14:textId="77777777" w:rsidR="000C004C" w:rsidRPr="000C004C" w:rsidRDefault="000C004C" w:rsidP="000C004C">
      <w:pPr>
        <w:rPr>
          <w:sz w:val="32"/>
          <w:szCs w:val="32"/>
        </w:rPr>
      </w:pPr>
    </w:p>
    <w:p w14:paraId="53329E6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5 days</w:t>
      </w:r>
    </w:p>
    <w:p w14:paraId="57F2AF9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Approve.</w:t>
      </w:r>
    </w:p>
    <w:p w14:paraId="144781E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Expected:</w:t>
      </w:r>
    </w:p>
    <w:p w14:paraId="164F8EC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HR documentation notification.</w:t>
      </w:r>
    </w:p>
    <w:p w14:paraId="0524440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049AED3">
          <v:rect id="_x0000_i1168" style="width:0;height:1.5pt" o:hralign="center" o:hrstd="t" o:hr="t" fillcolor="#a0a0a0" stroked="f"/>
        </w:pict>
      </w:r>
    </w:p>
    <w:p w14:paraId="5B537A9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139. Test L08 — Sick Leave Short</w:t>
      </w:r>
    </w:p>
    <w:p w14:paraId="2C91F05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Sick Leave</w:t>
      </w:r>
    </w:p>
    <w:p w14:paraId="75BDB6AE" w14:textId="77777777" w:rsidR="000C004C" w:rsidRPr="000C004C" w:rsidRDefault="000C004C" w:rsidP="000C004C">
      <w:pPr>
        <w:rPr>
          <w:sz w:val="32"/>
          <w:szCs w:val="32"/>
        </w:rPr>
      </w:pPr>
    </w:p>
    <w:p w14:paraId="0A162E3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2 days</w:t>
      </w:r>
    </w:p>
    <w:p w14:paraId="0FF6E6B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Approve.</w:t>
      </w:r>
    </w:p>
    <w:p w14:paraId="0DFED1C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Expected:</w:t>
      </w:r>
    </w:p>
    <w:p w14:paraId="03C389F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No &gt;3-day notification.</w:t>
      </w:r>
    </w:p>
    <w:p w14:paraId="7F901F5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5C48DBF">
          <v:rect id="_x0000_i1169" style="width:0;height:1.5pt" o:hralign="center" o:hrstd="t" o:hr="t" fillcolor="#a0a0a0" stroked="f"/>
        </w:pict>
      </w:r>
    </w:p>
    <w:p w14:paraId="57104F2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140. Test L09 — Missing Manager</w:t>
      </w:r>
    </w:p>
    <w:p w14:paraId="27B9B50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Use test Employee:</w:t>
      </w:r>
    </w:p>
    <w:p w14:paraId="1A62C54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Manager = Blank</w:t>
      </w:r>
    </w:p>
    <w:p w14:paraId="5A3718A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Expected:</w:t>
      </w:r>
    </w:p>
    <w:p w14:paraId="0EBA5D3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No approval</w:t>
      </w:r>
    </w:p>
    <w:p w14:paraId="1E96116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Error handled</w:t>
      </w:r>
    </w:p>
    <w:p w14:paraId="7E270FE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Error logged</w:t>
      </w:r>
    </w:p>
    <w:p w14:paraId="3B9B2A6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Appropriate administrator/HR alert.</w:t>
      </w:r>
    </w:p>
    <w:p w14:paraId="4AB67E85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07EC1F7">
          <v:rect id="_x0000_i1170" style="width:0;height:1.5pt" o:hralign="center" o:hrstd="t" o:hr="t" fillcolor="#a0a0a0" stroked="f"/>
        </w:pict>
      </w:r>
    </w:p>
    <w:p w14:paraId="56208AA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141. Test L10 — Duplicate Submission</w:t>
      </w:r>
    </w:p>
    <w:p w14:paraId="39734C4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Attempt duplicate submitted event.</w:t>
      </w:r>
    </w:p>
    <w:p w14:paraId="1742416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Expected:</w:t>
      </w:r>
    </w:p>
    <w:p w14:paraId="63D488D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One Approval only.</w:t>
      </w:r>
    </w:p>
    <w:p w14:paraId="6B92EB02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9E3D196">
          <v:rect id="_x0000_i1171" style="width:0;height:1.5pt" o:hralign="center" o:hrstd="t" o:hr="t" fillcolor="#a0a0a0" stroked="f"/>
        </w:pict>
      </w:r>
    </w:p>
    <w:p w14:paraId="7E4EA76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AL — END-TO-END HELP DESK TEST</w:t>
      </w:r>
    </w:p>
    <w:p w14:paraId="2A7A22F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142. Test H01 — Create Ticket</w:t>
      </w:r>
    </w:p>
    <w:p w14:paraId="2A9C4F4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 creates:</w:t>
      </w:r>
    </w:p>
    <w:p w14:paraId="499904D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Subject:</w:t>
      </w:r>
    </w:p>
    <w:p w14:paraId="0E5BADF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Laptop won't start</w:t>
      </w:r>
    </w:p>
    <w:p w14:paraId="6E2D6186" w14:textId="77777777" w:rsidR="000C004C" w:rsidRPr="000C004C" w:rsidRDefault="000C004C" w:rsidP="000C004C">
      <w:pPr>
        <w:rPr>
          <w:sz w:val="32"/>
          <w:szCs w:val="32"/>
        </w:rPr>
      </w:pPr>
    </w:p>
    <w:p w14:paraId="5E03437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Priority:</w:t>
      </w:r>
    </w:p>
    <w:p w14:paraId="3E4135A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Medium</w:t>
      </w:r>
    </w:p>
    <w:p w14:paraId="66B5262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3EC2B73">
          <v:rect id="_x0000_i1172" style="width:0;height:1.5pt" o:hralign="center" o:hrstd="t" o:hr="t" fillcolor="#a0a0a0" stroked="f"/>
        </w:pict>
      </w:r>
    </w:p>
    <w:p w14:paraId="4E86A7F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143. Expected</w:t>
      </w:r>
    </w:p>
    <w:p w14:paraId="1EE6DF9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Dataverse record created</w:t>
      </w:r>
    </w:p>
    <w:p w14:paraId="1A1B649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Employee confirmation sent</w:t>
      </w:r>
    </w:p>
    <w:p w14:paraId="27EDCC9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IT notification sent</w:t>
      </w:r>
    </w:p>
    <w:p w14:paraId="68CDB1D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No Critical escalation.</w:t>
      </w:r>
    </w:p>
    <w:p w14:paraId="362D474C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64BD150">
          <v:rect id="_x0000_i1173" style="width:0;height:1.5pt" o:hralign="center" o:hrstd="t" o:hr="t" fillcolor="#a0a0a0" stroked="f"/>
        </w:pict>
      </w:r>
    </w:p>
    <w:p w14:paraId="02150A8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144. Test H02 — Critical Ticket</w:t>
      </w:r>
    </w:p>
    <w:p w14:paraId="7C4271D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Create:</w:t>
      </w:r>
    </w:p>
    <w:p w14:paraId="1C15AB1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Priority:</w:t>
      </w:r>
    </w:p>
    <w:p w14:paraId="06521A8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Critical</w:t>
      </w:r>
    </w:p>
    <w:p w14:paraId="16D0803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Expected:</w:t>
      </w:r>
    </w:p>
    <w:p w14:paraId="57D3894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Confirmation</w:t>
      </w:r>
    </w:p>
    <w:p w14:paraId="69467E0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IT notification</w:t>
      </w:r>
    </w:p>
    <w:p w14:paraId="505E8BF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Critical escalation.</w:t>
      </w:r>
    </w:p>
    <w:p w14:paraId="562C7B5D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5A9D1B0">
          <v:rect id="_x0000_i1174" style="width:0;height:1.5pt" o:hralign="center" o:hrstd="t" o:hr="t" fillcolor="#a0a0a0" stroked="f"/>
        </w:pict>
      </w:r>
    </w:p>
    <w:p w14:paraId="0385899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145. Test H03 — Technician</w:t>
      </w:r>
    </w:p>
    <w:p w14:paraId="34FB069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Open Ticket in:</w:t>
      </w:r>
    </w:p>
    <w:p w14:paraId="1D37DDC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Model-Driven App.</w:t>
      </w:r>
    </w:p>
    <w:p w14:paraId="0344648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Set:</w:t>
      </w:r>
    </w:p>
    <w:p w14:paraId="71D24AB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Assigned Technician:</w:t>
      </w:r>
    </w:p>
    <w:p w14:paraId="2B8931F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Abel</w:t>
      </w:r>
    </w:p>
    <w:p w14:paraId="494F89DB" w14:textId="77777777" w:rsidR="000C004C" w:rsidRPr="000C004C" w:rsidRDefault="000C004C" w:rsidP="000C004C">
      <w:pPr>
        <w:rPr>
          <w:sz w:val="32"/>
          <w:szCs w:val="32"/>
        </w:rPr>
      </w:pPr>
    </w:p>
    <w:p w14:paraId="0B68735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Status:</w:t>
      </w:r>
    </w:p>
    <w:p w14:paraId="411CE5A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In Progress</w:t>
      </w:r>
    </w:p>
    <w:p w14:paraId="0CA43CB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Expected:</w:t>
      </w:r>
    </w:p>
    <w:p w14:paraId="13B9558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Resolution Flow does not notify Employee yet.</w:t>
      </w:r>
    </w:p>
    <w:p w14:paraId="4811EB5D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EDE2ECB">
          <v:rect id="_x0000_i1175" style="width:0;height:1.5pt" o:hralign="center" o:hrstd="t" o:hr="t" fillcolor="#a0a0a0" stroked="f"/>
        </w:pict>
      </w:r>
    </w:p>
    <w:p w14:paraId="727F1CC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146. Test H04 — Waiting</w:t>
      </w:r>
    </w:p>
    <w:p w14:paraId="1180283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Set:</w:t>
      </w:r>
    </w:p>
    <w:p w14:paraId="7C9437C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Status:</w:t>
      </w:r>
    </w:p>
    <w:p w14:paraId="5D2C86B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Waiting for User</w:t>
      </w:r>
    </w:p>
    <w:p w14:paraId="1037ED2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Expected:</w:t>
      </w:r>
    </w:p>
    <w:p w14:paraId="4C9285A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No resolved notification.</w:t>
      </w:r>
    </w:p>
    <w:p w14:paraId="2C1E3B40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CB60420">
          <v:rect id="_x0000_i1176" style="width:0;height:1.5pt" o:hralign="center" o:hrstd="t" o:hr="t" fillcolor="#a0a0a0" stroked="f"/>
        </w:pict>
      </w:r>
    </w:p>
    <w:p w14:paraId="1ED3C91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147. Test H05 — Resolve</w:t>
      </w:r>
    </w:p>
    <w:p w14:paraId="3DD62BB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Enter:</w:t>
      </w:r>
    </w:p>
    <w:p w14:paraId="5C587D7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Resolution:</w:t>
      </w:r>
    </w:p>
    <w:p w14:paraId="49D365C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Laptop power adapter was replaced and startup was successfully verified.</w:t>
      </w:r>
    </w:p>
    <w:p w14:paraId="4DF53C3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Status:</w:t>
      </w:r>
    </w:p>
    <w:p w14:paraId="5413120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Resolved.</w:t>
      </w:r>
    </w:p>
    <w:p w14:paraId="7AA72B12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DC92C6C">
          <v:rect id="_x0000_i1177" style="width:0;height:1.5pt" o:hralign="center" o:hrstd="t" o:hr="t" fillcolor="#a0a0a0" stroked="f"/>
        </w:pict>
      </w:r>
    </w:p>
    <w:p w14:paraId="7A2C48E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148. Expected</w:t>
      </w:r>
    </w:p>
    <w:p w14:paraId="0FF5870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Resolved On set if needed</w:t>
      </w:r>
    </w:p>
    <w:p w14:paraId="594A11E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Employee email sent</w:t>
      </w:r>
    </w:p>
    <w:p w14:paraId="099D962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Resolution Notification Sent = Yes.</w:t>
      </w:r>
    </w:p>
    <w:p w14:paraId="7D95F15D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9B9FB2F">
          <v:rect id="_x0000_i1178" style="width:0;height:1.5pt" o:hralign="center" o:hrstd="t" o:hr="t" fillcolor="#a0a0a0" stroked="f"/>
        </w:pict>
      </w:r>
    </w:p>
    <w:p w14:paraId="7C597A8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149. Test H06 — Edit Resolved Ticket</w:t>
      </w:r>
    </w:p>
    <w:p w14:paraId="0FBDEC0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Modify:</w:t>
      </w:r>
    </w:p>
    <w:p w14:paraId="041391F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Resolution text</w:t>
      </w:r>
    </w:p>
    <w:p w14:paraId="7DD2B18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after notification.</w:t>
      </w:r>
    </w:p>
    <w:p w14:paraId="16F06B5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Expected:</w:t>
      </w:r>
    </w:p>
    <w:p w14:paraId="2053D65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No duplicate resolution email.</w:t>
      </w:r>
    </w:p>
    <w:p w14:paraId="4B5244E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EE60CA4">
          <v:rect id="_x0000_i1179" style="width:0;height:1.5pt" o:hralign="center" o:hrstd="t" o:hr="t" fillcolor="#a0a0a0" stroked="f"/>
        </w:pict>
      </w:r>
    </w:p>
    <w:p w14:paraId="2E2A63C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150. Test H07 — Missing Resolution</w:t>
      </w:r>
    </w:p>
    <w:p w14:paraId="2B43A26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Set a test Ticket toward Resolved without valid Resolution.</w:t>
      </w:r>
    </w:p>
    <w:p w14:paraId="5CBA886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Expected:</w:t>
      </w:r>
    </w:p>
    <w:p w14:paraId="7B0FFE0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Guard/failure handling.</w:t>
      </w:r>
    </w:p>
    <w:p w14:paraId="2F925E1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 misleading resolution email.</w:t>
      </w:r>
    </w:p>
    <w:p w14:paraId="1D306DB4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A7FF639">
          <v:rect id="_x0000_i1180" style="width:0;height:1.5pt" o:hralign="center" o:hrstd="t" o:hr="t" fillcolor="#a0a0a0" stroked="f"/>
        </w:pict>
      </w:r>
    </w:p>
    <w:p w14:paraId="65ED419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151. Test H08 — Invalid Email</w:t>
      </w:r>
    </w:p>
    <w:p w14:paraId="59FA4EB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 email invalid.</w:t>
      </w:r>
    </w:p>
    <w:p w14:paraId="72A9BA6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Expected:</w:t>
      </w:r>
    </w:p>
    <w:p w14:paraId="74612D6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Ticket remains Resolved</w:t>
      </w:r>
    </w:p>
    <w:p w14:paraId="4F16B6F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Notification fails</w:t>
      </w:r>
    </w:p>
    <w:p w14:paraId="3576A5C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Error logged</w:t>
      </w:r>
    </w:p>
    <w:p w14:paraId="23C3BBE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Resolution Notification Sent remains No.</w:t>
      </w:r>
    </w:p>
    <w:p w14:paraId="270BA41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A15D247">
          <v:rect id="_x0000_i1181" style="width:0;height:1.5pt" o:hralign="center" o:hrstd="t" o:hr="t" fillcolor="#a0a0a0" stroked="f"/>
        </w:pict>
      </w:r>
    </w:p>
    <w:p w14:paraId="04A3022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AM — CROSS-APPLICATION TEST</w:t>
      </w:r>
    </w:p>
    <w:p w14:paraId="7C95D53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152. IT Help Desk</w:t>
      </w:r>
    </w:p>
    <w:p w14:paraId="1B22DE9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Test:</w:t>
      </w:r>
    </w:p>
    <w:p w14:paraId="23C2989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 Canvas App</w:t>
      </w:r>
    </w:p>
    <w:p w14:paraId="7B644F6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 xml:space="preserve">  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524773B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Dataverse</w:t>
      </w:r>
    </w:p>
    <w:p w14:paraId="1A2E339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797D8C4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Power Automate</w:t>
      </w:r>
    </w:p>
    <w:p w14:paraId="607B85F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7DD0210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Model-Driven App</w:t>
      </w:r>
    </w:p>
    <w:p w14:paraId="3490463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1DE26DD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Power Automate</w:t>
      </w:r>
    </w:p>
    <w:p w14:paraId="129CC45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23254BB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</w:t>
      </w:r>
    </w:p>
    <w:p w14:paraId="68D7A7D0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230EB60">
          <v:rect id="_x0000_i1182" style="width:0;height:1.5pt" o:hralign="center" o:hrstd="t" o:hr="t" fillcolor="#a0a0a0" stroked="f"/>
        </w:pict>
      </w:r>
    </w:p>
    <w:p w14:paraId="344DD71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153. Step 1</w:t>
      </w:r>
    </w:p>
    <w:p w14:paraId="29406E5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 creates Ticket in:</w:t>
      </w:r>
    </w:p>
    <w:p w14:paraId="27D6885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Canvas App.</w:t>
      </w:r>
    </w:p>
    <w:p w14:paraId="6C38CE3D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9C285D6">
          <v:rect id="_x0000_i1183" style="width:0;height:1.5pt" o:hralign="center" o:hrstd="t" o:hr="t" fillcolor="#a0a0a0" stroked="f"/>
        </w:pict>
      </w:r>
    </w:p>
    <w:p w14:paraId="5A4CDE3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154. Step 2</w:t>
      </w:r>
    </w:p>
    <w:p w14:paraId="51F4C42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Technician sees same Ticket in:</w:t>
      </w:r>
    </w:p>
    <w:p w14:paraId="361621E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Model-Driven App.</w:t>
      </w:r>
    </w:p>
    <w:p w14:paraId="0A1E6512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69532EA">
          <v:rect id="_x0000_i1184" style="width:0;height:1.5pt" o:hralign="center" o:hrstd="t" o:hr="t" fillcolor="#a0a0a0" stroked="f"/>
        </w:pict>
      </w:r>
    </w:p>
    <w:p w14:paraId="4B181D1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155. Step 3</w:t>
      </w:r>
    </w:p>
    <w:p w14:paraId="77209BA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Technician resolves.</w:t>
      </w:r>
    </w:p>
    <w:p w14:paraId="39001429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4CF227C">
          <v:rect id="_x0000_i1185" style="width:0;height:1.5pt" o:hralign="center" o:hrstd="t" o:hr="t" fillcolor="#a0a0a0" stroked="f"/>
        </w:pict>
      </w:r>
    </w:p>
    <w:p w14:paraId="53122F4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156. Step 4</w:t>
      </w:r>
    </w:p>
    <w:p w14:paraId="7BAB999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 receives:</w:t>
      </w:r>
    </w:p>
    <w:p w14:paraId="013032E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Resolution notification.</w:t>
      </w:r>
    </w:p>
    <w:p w14:paraId="311DF4A1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96AC2F8">
          <v:rect id="_x0000_i1186" style="width:0;height:1.5pt" o:hralign="center" o:hrstd="t" o:hr="t" fillcolor="#a0a0a0" stroked="f"/>
        </w:pict>
      </w:r>
    </w:p>
    <w:p w14:paraId="653E921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157. Step 5</w:t>
      </w:r>
    </w:p>
    <w:p w14:paraId="2C784EC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 opens Canvas App.</w:t>
      </w:r>
    </w:p>
    <w:p w14:paraId="1E72B0D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Expected:</w:t>
      </w:r>
    </w:p>
    <w:p w14:paraId="30F6D05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 = Resolved</w:t>
      </w:r>
    </w:p>
    <w:p w14:paraId="07A3883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Resolution = visible</w:t>
      </w:r>
    </w:p>
    <w:p w14:paraId="27ACEA44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FC6685A">
          <v:rect id="_x0000_i1187" style="width:0;height:1.5pt" o:hralign="center" o:hrstd="t" o:hr="t" fillcolor="#a0a0a0" stroked="f"/>
        </w:pict>
      </w:r>
    </w:p>
    <w:p w14:paraId="2FA3EF1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158. Lesson</w:t>
      </w:r>
    </w:p>
    <w:p w14:paraId="3F1854F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 applications don't manually synchronize.</w:t>
      </w:r>
    </w:p>
    <w:p w14:paraId="238175F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They share:</w:t>
      </w:r>
    </w:p>
    <w:p w14:paraId="3897F2A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Dataverse.</w:t>
      </w:r>
    </w:p>
    <w:p w14:paraId="3843D92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Automation reacts to:</w:t>
      </w:r>
    </w:p>
    <w:p w14:paraId="1DEEEF7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Dataverse business events.</w:t>
      </w:r>
    </w:p>
    <w:p w14:paraId="7265351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99E30BE">
          <v:rect id="_x0000_i1188" style="width:0;height:1.5pt" o:hralign="center" o:hrstd="t" o:hr="t" fillcolor="#a0a0a0" stroked="f"/>
        </w:pict>
      </w:r>
    </w:p>
    <w:p w14:paraId="2FB3A30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AN — NEGATIVE TESTING</w:t>
      </w:r>
    </w:p>
    <w:p w14:paraId="1982296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159. Test What Should NOT Happen</w:t>
      </w:r>
    </w:p>
    <w:p w14:paraId="3179F59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Testing isn't only:</w:t>
      </w:r>
    </w:p>
    <w:p w14:paraId="2ECF275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Does email send?</w:t>
      </w:r>
    </w:p>
    <w:p w14:paraId="5C247EF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Also test:</w:t>
      </w:r>
    </w:p>
    <w:p w14:paraId="7F2754B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Does email NOT send when it shouldn't?</w:t>
      </w:r>
    </w:p>
    <w:p w14:paraId="22EAF1C4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4C0C004">
          <v:rect id="_x0000_i1189" style="width:0;height:1.5pt" o:hralign="center" o:hrstd="t" o:hr="t" fillcolor="#a0a0a0" stroked="f"/>
        </w:pict>
      </w:r>
    </w:p>
    <w:p w14:paraId="2A499FA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160. Examples</w:t>
      </w:r>
    </w:p>
    <w:p w14:paraId="657FA7E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Draft Leave</w:t>
      </w:r>
    </w:p>
    <w:p w14:paraId="6D58627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 Approval.</w:t>
      </w:r>
    </w:p>
    <w:p w14:paraId="72C749F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Medium Ticket</w:t>
      </w:r>
    </w:p>
    <w:p w14:paraId="626EADC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 Critical escalation.</w:t>
      </w:r>
    </w:p>
    <w:p w14:paraId="4B0C912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In Progress Ticket</w:t>
      </w:r>
    </w:p>
    <w:p w14:paraId="3C29E01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 Resolution email.</w:t>
      </w:r>
    </w:p>
    <w:p w14:paraId="2D87629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Sick Leave 2 Days</w:t>
      </w:r>
    </w:p>
    <w:p w14:paraId="3DDD510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 documentation notice.</w:t>
      </w:r>
    </w:p>
    <w:p w14:paraId="6E7B740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Already-notified Resolved Ticket</w:t>
      </w:r>
    </w:p>
    <w:p w14:paraId="111E361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 duplicate email.</w:t>
      </w:r>
    </w:p>
    <w:p w14:paraId="4F0EB1C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1932EE0">
          <v:rect id="_x0000_i1190" style="width:0;height:1.5pt" o:hralign="center" o:hrstd="t" o:hr="t" fillcolor="#a0a0a0" stroked="f"/>
        </w:pict>
      </w:r>
    </w:p>
    <w:p w14:paraId="01C7F95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AO — DUPLICATE TESTING</w:t>
      </w:r>
    </w:p>
    <w:p w14:paraId="6FB444D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161. Important</w:t>
      </w:r>
    </w:p>
    <w:p w14:paraId="71C27AB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Duplicate automation is one of the most common practical problems in:</w:t>
      </w:r>
    </w:p>
    <w:p w14:paraId="4CEBE59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Event-driven systems.</w:t>
      </w:r>
    </w:p>
    <w:p w14:paraId="10D4144C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679FD8C">
          <v:rect id="_x0000_i1191" style="width:0;height:1.5pt" o:hralign="center" o:hrstd="t" o:hr="t" fillcolor="#a0a0a0" stroked="f"/>
        </w:pict>
      </w:r>
    </w:p>
    <w:p w14:paraId="331B68C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162. Test</w:t>
      </w:r>
    </w:p>
    <w:p w14:paraId="3D9034F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Update a Resolved Ticket repeatedly.</w:t>
      </w:r>
    </w:p>
    <w:p w14:paraId="604E012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Expected:</w:t>
      </w:r>
    </w:p>
    <w:p w14:paraId="2B8E882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Resolution Notification Sent = Yes</w:t>
      </w:r>
    </w:p>
    <w:p w14:paraId="16097A3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protects:</w:t>
      </w:r>
    </w:p>
    <w:p w14:paraId="04A1444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The Employee.</w:t>
      </w:r>
    </w:p>
    <w:p w14:paraId="39C429A9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100CA37">
          <v:rect id="_x0000_i1192" style="width:0;height:1.5pt" o:hralign="center" o:hrstd="t" o:hr="t" fillcolor="#a0a0a0" stroked="f"/>
        </w:pict>
      </w:r>
    </w:p>
    <w:p w14:paraId="357F0D2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163. Test Leave</w:t>
      </w:r>
    </w:p>
    <w:p w14:paraId="6627E24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Repeated Submitted state should not create:</w:t>
      </w:r>
    </w:p>
    <w:p w14:paraId="2320096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Multiple Approvals.</w:t>
      </w:r>
    </w:p>
    <w:p w14:paraId="1F1628F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Guard:</w:t>
      </w:r>
    </w:p>
    <w:p w14:paraId="302F209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Approval Requested = Yes.</w:t>
      </w:r>
    </w:p>
    <w:p w14:paraId="1B0220E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65A581A">
          <v:rect id="_x0000_i1193" style="width:0;height:1.5pt" o:hralign="center" o:hrstd="t" o:hr="t" fillcolor="#a0a0a0" stroked="f"/>
        </w:pict>
      </w:r>
    </w:p>
    <w:p w14:paraId="3BB5859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AP — FAILURE TESTING</w:t>
      </w:r>
    </w:p>
    <w:p w14:paraId="3DD3418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164. Controlled Failures</w:t>
      </w:r>
    </w:p>
    <w:p w14:paraId="6C86D1E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Every student should intentionally test at least:</w:t>
      </w:r>
    </w:p>
    <w:p w14:paraId="0B2F8BA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One failure.</w:t>
      </w:r>
    </w:p>
    <w:p w14:paraId="3A0D152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Examples:</w:t>
      </w:r>
    </w:p>
    <w:p w14:paraId="22F25031" w14:textId="77777777" w:rsidR="000C004C" w:rsidRPr="000C004C" w:rsidRDefault="000C004C">
      <w:pPr>
        <w:numPr>
          <w:ilvl w:val="0"/>
          <w:numId w:val="16"/>
        </w:numPr>
        <w:rPr>
          <w:sz w:val="32"/>
          <w:szCs w:val="32"/>
        </w:rPr>
      </w:pPr>
      <w:r w:rsidRPr="000C004C">
        <w:rPr>
          <w:sz w:val="32"/>
          <w:szCs w:val="32"/>
        </w:rPr>
        <w:t>Missing email</w:t>
      </w:r>
    </w:p>
    <w:p w14:paraId="44FB3068" w14:textId="77777777" w:rsidR="000C004C" w:rsidRPr="000C004C" w:rsidRDefault="000C004C">
      <w:pPr>
        <w:numPr>
          <w:ilvl w:val="0"/>
          <w:numId w:val="16"/>
        </w:numPr>
        <w:rPr>
          <w:sz w:val="32"/>
          <w:szCs w:val="32"/>
        </w:rPr>
      </w:pPr>
      <w:r w:rsidRPr="000C004C">
        <w:rPr>
          <w:sz w:val="32"/>
          <w:szCs w:val="32"/>
        </w:rPr>
        <w:t>Missing Manager</w:t>
      </w:r>
    </w:p>
    <w:p w14:paraId="737CDFFE" w14:textId="77777777" w:rsidR="000C004C" w:rsidRPr="000C004C" w:rsidRDefault="000C004C">
      <w:pPr>
        <w:numPr>
          <w:ilvl w:val="0"/>
          <w:numId w:val="16"/>
        </w:numPr>
        <w:rPr>
          <w:sz w:val="32"/>
          <w:szCs w:val="32"/>
        </w:rPr>
      </w:pPr>
      <w:r w:rsidRPr="000C004C">
        <w:rPr>
          <w:sz w:val="32"/>
          <w:szCs w:val="32"/>
        </w:rPr>
        <w:t>Invalid configuration</w:t>
      </w:r>
    </w:p>
    <w:p w14:paraId="18AA07CA" w14:textId="77777777" w:rsidR="000C004C" w:rsidRPr="000C004C" w:rsidRDefault="000C004C">
      <w:pPr>
        <w:numPr>
          <w:ilvl w:val="0"/>
          <w:numId w:val="16"/>
        </w:numPr>
        <w:rPr>
          <w:sz w:val="32"/>
          <w:szCs w:val="32"/>
        </w:rPr>
      </w:pPr>
      <w:r w:rsidRPr="000C004C">
        <w:rPr>
          <w:sz w:val="32"/>
          <w:szCs w:val="32"/>
        </w:rPr>
        <w:t>Broken test connection</w:t>
      </w:r>
    </w:p>
    <w:p w14:paraId="4DF9953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Use:</w:t>
      </w:r>
    </w:p>
    <w:p w14:paraId="7ADF429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Safe training records.</w:t>
      </w:r>
    </w:p>
    <w:p w14:paraId="620A773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42F2B928">
          <v:rect id="_x0000_i1194" style="width:0;height:1.5pt" o:hralign="center" o:hrstd="t" o:hr="t" fillcolor="#a0a0a0" stroked="f"/>
        </w:pict>
      </w:r>
    </w:p>
    <w:p w14:paraId="468D5E0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165. Requirement</w:t>
      </w:r>
    </w:p>
    <w:p w14:paraId="385C86C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Student must show:</w:t>
      </w:r>
    </w:p>
    <w:p w14:paraId="50ABA3D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Failure</w:t>
      </w:r>
    </w:p>
    <w:p w14:paraId="63BA1CC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75EE6FF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CATCH</w:t>
      </w:r>
    </w:p>
    <w:p w14:paraId="574AD5C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6CF8658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Automation Error Log</w:t>
      </w:r>
    </w:p>
    <w:p w14:paraId="105C8A6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49370DB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Support Notification</w:t>
      </w:r>
    </w:p>
    <w:p w14:paraId="60157C45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4B619F5">
          <v:rect id="_x0000_i1195" style="width:0;height:1.5pt" o:hralign="center" o:hrstd="t" o:hr="t" fillcolor="#a0a0a0" stroked="f"/>
        </w:pict>
      </w:r>
    </w:p>
    <w:p w14:paraId="334D40A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AQ — TEST MATRIX</w:t>
      </w:r>
    </w:p>
    <w:p w14:paraId="35B61B7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166. Master Week 4 Test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2061"/>
        <w:gridCol w:w="3009"/>
        <w:gridCol w:w="3491"/>
      </w:tblGrid>
      <w:tr w:rsidR="000C004C" w:rsidRPr="000C004C" w14:paraId="7E7002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95591" w14:textId="77777777" w:rsidR="000C004C" w:rsidRPr="000C004C" w:rsidRDefault="000C004C" w:rsidP="000C004C">
            <w:pPr>
              <w:rPr>
                <w:b/>
                <w:bCs/>
                <w:sz w:val="32"/>
                <w:szCs w:val="32"/>
              </w:rPr>
            </w:pPr>
            <w:r w:rsidRPr="000C004C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645645" w14:textId="77777777" w:rsidR="000C004C" w:rsidRPr="000C004C" w:rsidRDefault="000C004C" w:rsidP="000C004C">
            <w:pPr>
              <w:rPr>
                <w:b/>
                <w:bCs/>
                <w:sz w:val="32"/>
                <w:szCs w:val="32"/>
              </w:rPr>
            </w:pPr>
            <w:r w:rsidRPr="000C004C">
              <w:rPr>
                <w:b/>
                <w:bCs/>
                <w:sz w:val="32"/>
                <w:szCs w:val="32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324E708E" w14:textId="77777777" w:rsidR="000C004C" w:rsidRPr="000C004C" w:rsidRDefault="000C004C" w:rsidP="000C004C">
            <w:pPr>
              <w:rPr>
                <w:b/>
                <w:bCs/>
                <w:sz w:val="32"/>
                <w:szCs w:val="32"/>
              </w:rPr>
            </w:pPr>
            <w:r w:rsidRPr="000C004C">
              <w:rPr>
                <w:b/>
                <w:bCs/>
                <w:sz w:val="32"/>
                <w:szCs w:val="32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640C91D" w14:textId="77777777" w:rsidR="000C004C" w:rsidRPr="000C004C" w:rsidRDefault="000C004C" w:rsidP="000C004C">
            <w:pPr>
              <w:rPr>
                <w:b/>
                <w:bCs/>
                <w:sz w:val="32"/>
                <w:szCs w:val="32"/>
              </w:rPr>
            </w:pPr>
            <w:r w:rsidRPr="000C004C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0C004C" w:rsidRPr="000C004C" w14:paraId="448A5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18A98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W01</w:t>
            </w:r>
          </w:p>
        </w:tc>
        <w:tc>
          <w:tcPr>
            <w:tcW w:w="0" w:type="auto"/>
            <w:vAlign w:val="center"/>
            <w:hideMark/>
          </w:tcPr>
          <w:p w14:paraId="63CEB45F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Help Desk</w:t>
            </w:r>
          </w:p>
        </w:tc>
        <w:tc>
          <w:tcPr>
            <w:tcW w:w="0" w:type="auto"/>
            <w:vAlign w:val="center"/>
            <w:hideMark/>
          </w:tcPr>
          <w:p w14:paraId="0BEA8179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Medium Ticket created</w:t>
            </w:r>
          </w:p>
        </w:tc>
        <w:tc>
          <w:tcPr>
            <w:tcW w:w="0" w:type="auto"/>
            <w:vAlign w:val="center"/>
            <w:hideMark/>
          </w:tcPr>
          <w:p w14:paraId="3E75B415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Confirmation + IT notification</w:t>
            </w:r>
          </w:p>
        </w:tc>
      </w:tr>
      <w:tr w:rsidR="000C004C" w:rsidRPr="000C004C" w14:paraId="21BF2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7B2A0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W02</w:t>
            </w:r>
          </w:p>
        </w:tc>
        <w:tc>
          <w:tcPr>
            <w:tcW w:w="0" w:type="auto"/>
            <w:vAlign w:val="center"/>
            <w:hideMark/>
          </w:tcPr>
          <w:p w14:paraId="0FEC543B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Help Desk</w:t>
            </w:r>
          </w:p>
        </w:tc>
        <w:tc>
          <w:tcPr>
            <w:tcW w:w="0" w:type="auto"/>
            <w:vAlign w:val="center"/>
            <w:hideMark/>
          </w:tcPr>
          <w:p w14:paraId="7868266F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Critical Ticket created</w:t>
            </w:r>
          </w:p>
        </w:tc>
        <w:tc>
          <w:tcPr>
            <w:tcW w:w="0" w:type="auto"/>
            <w:vAlign w:val="center"/>
            <w:hideMark/>
          </w:tcPr>
          <w:p w14:paraId="4E9769B5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Additional escalation</w:t>
            </w:r>
          </w:p>
        </w:tc>
      </w:tr>
      <w:tr w:rsidR="000C004C" w:rsidRPr="000C004C" w14:paraId="2DCD6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0EDD2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W03</w:t>
            </w:r>
          </w:p>
        </w:tc>
        <w:tc>
          <w:tcPr>
            <w:tcW w:w="0" w:type="auto"/>
            <w:vAlign w:val="center"/>
            <w:hideMark/>
          </w:tcPr>
          <w:p w14:paraId="163063CA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Help Desk</w:t>
            </w:r>
          </w:p>
        </w:tc>
        <w:tc>
          <w:tcPr>
            <w:tcW w:w="0" w:type="auto"/>
            <w:vAlign w:val="center"/>
            <w:hideMark/>
          </w:tcPr>
          <w:p w14:paraId="5970EF55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5C9A7D7F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No resolution notification</w:t>
            </w:r>
          </w:p>
        </w:tc>
      </w:tr>
      <w:tr w:rsidR="000C004C" w:rsidRPr="000C004C" w14:paraId="26CDE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997A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W04</w:t>
            </w:r>
          </w:p>
        </w:tc>
        <w:tc>
          <w:tcPr>
            <w:tcW w:w="0" w:type="auto"/>
            <w:vAlign w:val="center"/>
            <w:hideMark/>
          </w:tcPr>
          <w:p w14:paraId="7123C1B9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Help Desk</w:t>
            </w:r>
          </w:p>
        </w:tc>
        <w:tc>
          <w:tcPr>
            <w:tcW w:w="0" w:type="auto"/>
            <w:vAlign w:val="center"/>
            <w:hideMark/>
          </w:tcPr>
          <w:p w14:paraId="03CBBF56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Resolved</w:t>
            </w:r>
          </w:p>
        </w:tc>
        <w:tc>
          <w:tcPr>
            <w:tcW w:w="0" w:type="auto"/>
            <w:vAlign w:val="center"/>
            <w:hideMark/>
          </w:tcPr>
          <w:p w14:paraId="3A77F3B9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Employee notified</w:t>
            </w:r>
          </w:p>
        </w:tc>
      </w:tr>
      <w:tr w:rsidR="000C004C" w:rsidRPr="000C004C" w14:paraId="428BD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5F17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lastRenderedPageBreak/>
              <w:t>W05</w:t>
            </w:r>
          </w:p>
        </w:tc>
        <w:tc>
          <w:tcPr>
            <w:tcW w:w="0" w:type="auto"/>
            <w:vAlign w:val="center"/>
            <w:hideMark/>
          </w:tcPr>
          <w:p w14:paraId="206BCBFA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Help Desk</w:t>
            </w:r>
          </w:p>
        </w:tc>
        <w:tc>
          <w:tcPr>
            <w:tcW w:w="0" w:type="auto"/>
            <w:vAlign w:val="center"/>
            <w:hideMark/>
          </w:tcPr>
          <w:p w14:paraId="627CE865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Resolved edited</w:t>
            </w:r>
          </w:p>
        </w:tc>
        <w:tc>
          <w:tcPr>
            <w:tcW w:w="0" w:type="auto"/>
            <w:vAlign w:val="center"/>
            <w:hideMark/>
          </w:tcPr>
          <w:p w14:paraId="6CEC5BD5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No duplicate email</w:t>
            </w:r>
          </w:p>
        </w:tc>
      </w:tr>
      <w:tr w:rsidR="000C004C" w:rsidRPr="000C004C" w14:paraId="4E128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67BB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W06</w:t>
            </w:r>
          </w:p>
        </w:tc>
        <w:tc>
          <w:tcPr>
            <w:tcW w:w="0" w:type="auto"/>
            <w:vAlign w:val="center"/>
            <w:hideMark/>
          </w:tcPr>
          <w:p w14:paraId="6A25212F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Help Desk</w:t>
            </w:r>
          </w:p>
        </w:tc>
        <w:tc>
          <w:tcPr>
            <w:tcW w:w="0" w:type="auto"/>
            <w:vAlign w:val="center"/>
            <w:hideMark/>
          </w:tcPr>
          <w:p w14:paraId="2D770761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Missing email</w:t>
            </w:r>
          </w:p>
        </w:tc>
        <w:tc>
          <w:tcPr>
            <w:tcW w:w="0" w:type="auto"/>
            <w:vAlign w:val="center"/>
            <w:hideMark/>
          </w:tcPr>
          <w:p w14:paraId="4A62DF04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Error handled</w:t>
            </w:r>
          </w:p>
        </w:tc>
      </w:tr>
      <w:tr w:rsidR="000C004C" w:rsidRPr="000C004C" w14:paraId="4E05A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91A8E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W07</w:t>
            </w:r>
          </w:p>
        </w:tc>
        <w:tc>
          <w:tcPr>
            <w:tcW w:w="0" w:type="auto"/>
            <w:vAlign w:val="center"/>
            <w:hideMark/>
          </w:tcPr>
          <w:p w14:paraId="27AC893D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Leave</w:t>
            </w:r>
          </w:p>
        </w:tc>
        <w:tc>
          <w:tcPr>
            <w:tcW w:w="0" w:type="auto"/>
            <w:vAlign w:val="center"/>
            <w:hideMark/>
          </w:tcPr>
          <w:p w14:paraId="21199FDC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6F168553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No Approval</w:t>
            </w:r>
          </w:p>
        </w:tc>
      </w:tr>
      <w:tr w:rsidR="000C004C" w:rsidRPr="000C004C" w14:paraId="00825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71B81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W08</w:t>
            </w:r>
          </w:p>
        </w:tc>
        <w:tc>
          <w:tcPr>
            <w:tcW w:w="0" w:type="auto"/>
            <w:vAlign w:val="center"/>
            <w:hideMark/>
          </w:tcPr>
          <w:p w14:paraId="3F26F1A4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Leave</w:t>
            </w:r>
          </w:p>
        </w:tc>
        <w:tc>
          <w:tcPr>
            <w:tcW w:w="0" w:type="auto"/>
            <w:vAlign w:val="center"/>
            <w:hideMark/>
          </w:tcPr>
          <w:p w14:paraId="5410E8E2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Submitted</w:t>
            </w:r>
          </w:p>
        </w:tc>
        <w:tc>
          <w:tcPr>
            <w:tcW w:w="0" w:type="auto"/>
            <w:vAlign w:val="center"/>
            <w:hideMark/>
          </w:tcPr>
          <w:p w14:paraId="27C30ACF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Approval starts</w:t>
            </w:r>
          </w:p>
        </w:tc>
      </w:tr>
      <w:tr w:rsidR="000C004C" w:rsidRPr="000C004C" w14:paraId="58002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5683F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W09</w:t>
            </w:r>
          </w:p>
        </w:tc>
        <w:tc>
          <w:tcPr>
            <w:tcW w:w="0" w:type="auto"/>
            <w:vAlign w:val="center"/>
            <w:hideMark/>
          </w:tcPr>
          <w:p w14:paraId="12CCF0B6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Leave</w:t>
            </w:r>
          </w:p>
        </w:tc>
        <w:tc>
          <w:tcPr>
            <w:tcW w:w="0" w:type="auto"/>
            <w:vAlign w:val="center"/>
            <w:hideMark/>
          </w:tcPr>
          <w:p w14:paraId="5B3B4175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Approve</w:t>
            </w:r>
          </w:p>
        </w:tc>
        <w:tc>
          <w:tcPr>
            <w:tcW w:w="0" w:type="auto"/>
            <w:vAlign w:val="center"/>
            <w:hideMark/>
          </w:tcPr>
          <w:p w14:paraId="0B4B04B4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Status Approved</w:t>
            </w:r>
          </w:p>
        </w:tc>
      </w:tr>
      <w:tr w:rsidR="000C004C" w:rsidRPr="000C004C" w14:paraId="02D44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0417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W10</w:t>
            </w:r>
          </w:p>
        </w:tc>
        <w:tc>
          <w:tcPr>
            <w:tcW w:w="0" w:type="auto"/>
            <w:vAlign w:val="center"/>
            <w:hideMark/>
          </w:tcPr>
          <w:p w14:paraId="1E9C93C4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Leave</w:t>
            </w:r>
          </w:p>
        </w:tc>
        <w:tc>
          <w:tcPr>
            <w:tcW w:w="0" w:type="auto"/>
            <w:vAlign w:val="center"/>
            <w:hideMark/>
          </w:tcPr>
          <w:p w14:paraId="77DD7C86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Reject</w:t>
            </w:r>
          </w:p>
        </w:tc>
        <w:tc>
          <w:tcPr>
            <w:tcW w:w="0" w:type="auto"/>
            <w:vAlign w:val="center"/>
            <w:hideMark/>
          </w:tcPr>
          <w:p w14:paraId="06FF14F9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Status Rejected</w:t>
            </w:r>
          </w:p>
        </w:tc>
      </w:tr>
      <w:tr w:rsidR="000C004C" w:rsidRPr="000C004C" w14:paraId="1F6F6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73B5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W11</w:t>
            </w:r>
          </w:p>
        </w:tc>
        <w:tc>
          <w:tcPr>
            <w:tcW w:w="0" w:type="auto"/>
            <w:vAlign w:val="center"/>
            <w:hideMark/>
          </w:tcPr>
          <w:p w14:paraId="70B99FC6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Leave</w:t>
            </w:r>
          </w:p>
        </w:tc>
        <w:tc>
          <w:tcPr>
            <w:tcW w:w="0" w:type="auto"/>
            <w:vAlign w:val="center"/>
            <w:hideMark/>
          </w:tcPr>
          <w:p w14:paraId="1C33688A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Manager comment</w:t>
            </w:r>
          </w:p>
        </w:tc>
        <w:tc>
          <w:tcPr>
            <w:tcW w:w="0" w:type="auto"/>
            <w:vAlign w:val="center"/>
            <w:hideMark/>
          </w:tcPr>
          <w:p w14:paraId="7B3E487A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Stored</w:t>
            </w:r>
          </w:p>
        </w:tc>
      </w:tr>
      <w:tr w:rsidR="000C004C" w:rsidRPr="000C004C" w14:paraId="4766C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1CF77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W12</w:t>
            </w:r>
          </w:p>
        </w:tc>
        <w:tc>
          <w:tcPr>
            <w:tcW w:w="0" w:type="auto"/>
            <w:vAlign w:val="center"/>
            <w:hideMark/>
          </w:tcPr>
          <w:p w14:paraId="3950BEEE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Leave</w:t>
            </w:r>
          </w:p>
        </w:tc>
        <w:tc>
          <w:tcPr>
            <w:tcW w:w="0" w:type="auto"/>
            <w:vAlign w:val="center"/>
            <w:hideMark/>
          </w:tcPr>
          <w:p w14:paraId="69B97ADD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Sick &gt;3 days</w:t>
            </w:r>
          </w:p>
        </w:tc>
        <w:tc>
          <w:tcPr>
            <w:tcW w:w="0" w:type="auto"/>
            <w:vAlign w:val="center"/>
            <w:hideMark/>
          </w:tcPr>
          <w:p w14:paraId="0BAB584A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HR notified</w:t>
            </w:r>
          </w:p>
        </w:tc>
      </w:tr>
      <w:tr w:rsidR="000C004C" w:rsidRPr="000C004C" w14:paraId="5CB92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8D55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W13</w:t>
            </w:r>
          </w:p>
        </w:tc>
        <w:tc>
          <w:tcPr>
            <w:tcW w:w="0" w:type="auto"/>
            <w:vAlign w:val="center"/>
            <w:hideMark/>
          </w:tcPr>
          <w:p w14:paraId="6A25E48C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Leave</w:t>
            </w:r>
          </w:p>
        </w:tc>
        <w:tc>
          <w:tcPr>
            <w:tcW w:w="0" w:type="auto"/>
            <w:vAlign w:val="center"/>
            <w:hideMark/>
          </w:tcPr>
          <w:p w14:paraId="4ABDB390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Sick ≤3 days</w:t>
            </w:r>
          </w:p>
        </w:tc>
        <w:tc>
          <w:tcPr>
            <w:tcW w:w="0" w:type="auto"/>
            <w:vAlign w:val="center"/>
            <w:hideMark/>
          </w:tcPr>
          <w:p w14:paraId="6A9E79F2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No special notice</w:t>
            </w:r>
          </w:p>
        </w:tc>
      </w:tr>
      <w:tr w:rsidR="000C004C" w:rsidRPr="000C004C" w14:paraId="0AF21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CC7F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W14</w:t>
            </w:r>
          </w:p>
        </w:tc>
        <w:tc>
          <w:tcPr>
            <w:tcW w:w="0" w:type="auto"/>
            <w:vAlign w:val="center"/>
            <w:hideMark/>
          </w:tcPr>
          <w:p w14:paraId="6D050A56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Leave</w:t>
            </w:r>
          </w:p>
        </w:tc>
        <w:tc>
          <w:tcPr>
            <w:tcW w:w="0" w:type="auto"/>
            <w:vAlign w:val="center"/>
            <w:hideMark/>
          </w:tcPr>
          <w:p w14:paraId="756A7C27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Manager missing</w:t>
            </w:r>
          </w:p>
        </w:tc>
        <w:tc>
          <w:tcPr>
            <w:tcW w:w="0" w:type="auto"/>
            <w:vAlign w:val="center"/>
            <w:hideMark/>
          </w:tcPr>
          <w:p w14:paraId="1129C833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Error path</w:t>
            </w:r>
          </w:p>
        </w:tc>
      </w:tr>
      <w:tr w:rsidR="000C004C" w:rsidRPr="000C004C" w14:paraId="3DBE8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B5773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W15</w:t>
            </w:r>
          </w:p>
        </w:tc>
        <w:tc>
          <w:tcPr>
            <w:tcW w:w="0" w:type="auto"/>
            <w:vAlign w:val="center"/>
            <w:hideMark/>
          </w:tcPr>
          <w:p w14:paraId="2AE6871C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Leave</w:t>
            </w:r>
          </w:p>
        </w:tc>
        <w:tc>
          <w:tcPr>
            <w:tcW w:w="0" w:type="auto"/>
            <w:vAlign w:val="center"/>
            <w:hideMark/>
          </w:tcPr>
          <w:p w14:paraId="68D9F6B7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Duplicate submit</w:t>
            </w:r>
          </w:p>
        </w:tc>
        <w:tc>
          <w:tcPr>
            <w:tcW w:w="0" w:type="auto"/>
            <w:vAlign w:val="center"/>
            <w:hideMark/>
          </w:tcPr>
          <w:p w14:paraId="0CDAB781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No duplicate approval</w:t>
            </w:r>
          </w:p>
        </w:tc>
      </w:tr>
      <w:tr w:rsidR="000C004C" w:rsidRPr="000C004C" w14:paraId="5E0CB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7FF44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W16</w:t>
            </w:r>
          </w:p>
        </w:tc>
        <w:tc>
          <w:tcPr>
            <w:tcW w:w="0" w:type="auto"/>
            <w:vAlign w:val="center"/>
            <w:hideMark/>
          </w:tcPr>
          <w:p w14:paraId="7AB8B51B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B08D21C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Failure run</w:t>
            </w:r>
          </w:p>
        </w:tc>
        <w:tc>
          <w:tcPr>
            <w:tcW w:w="0" w:type="auto"/>
            <w:vAlign w:val="center"/>
            <w:hideMark/>
          </w:tcPr>
          <w:p w14:paraId="3C71350B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Error identified</w:t>
            </w:r>
          </w:p>
        </w:tc>
      </w:tr>
      <w:tr w:rsidR="000C004C" w:rsidRPr="000C004C" w14:paraId="30AE7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4C57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W17</w:t>
            </w:r>
          </w:p>
        </w:tc>
        <w:tc>
          <w:tcPr>
            <w:tcW w:w="0" w:type="auto"/>
            <w:vAlign w:val="center"/>
            <w:hideMark/>
          </w:tcPr>
          <w:p w14:paraId="6CE56870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37E491CA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Connection refs</w:t>
            </w:r>
          </w:p>
        </w:tc>
        <w:tc>
          <w:tcPr>
            <w:tcW w:w="0" w:type="auto"/>
            <w:vAlign w:val="center"/>
            <w:hideMark/>
          </w:tcPr>
          <w:p w14:paraId="56B9CB06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Valid</w:t>
            </w:r>
          </w:p>
        </w:tc>
      </w:tr>
      <w:tr w:rsidR="000C004C" w:rsidRPr="000C004C" w14:paraId="6E3A2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C5C61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W18</w:t>
            </w:r>
          </w:p>
        </w:tc>
        <w:tc>
          <w:tcPr>
            <w:tcW w:w="0" w:type="auto"/>
            <w:vAlign w:val="center"/>
            <w:hideMark/>
          </w:tcPr>
          <w:p w14:paraId="7990BD77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40C18254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Environment vars</w:t>
            </w:r>
          </w:p>
        </w:tc>
        <w:tc>
          <w:tcPr>
            <w:tcW w:w="0" w:type="auto"/>
            <w:vAlign w:val="center"/>
            <w:hideMark/>
          </w:tcPr>
          <w:p w14:paraId="5AB1B358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Valid</w:t>
            </w:r>
          </w:p>
        </w:tc>
      </w:tr>
      <w:tr w:rsidR="000C004C" w:rsidRPr="000C004C" w14:paraId="1BE3F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F2034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W19</w:t>
            </w:r>
          </w:p>
        </w:tc>
        <w:tc>
          <w:tcPr>
            <w:tcW w:w="0" w:type="auto"/>
            <w:vAlign w:val="center"/>
            <w:hideMark/>
          </w:tcPr>
          <w:p w14:paraId="21833FC9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332D424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Unauthorized user</w:t>
            </w:r>
          </w:p>
        </w:tc>
        <w:tc>
          <w:tcPr>
            <w:tcW w:w="0" w:type="auto"/>
            <w:vAlign w:val="center"/>
            <w:hideMark/>
          </w:tcPr>
          <w:p w14:paraId="100145EB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Restricted</w:t>
            </w:r>
          </w:p>
        </w:tc>
      </w:tr>
      <w:tr w:rsidR="000C004C" w:rsidRPr="000C004C" w14:paraId="05A68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F2204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W20</w:t>
            </w:r>
          </w:p>
        </w:tc>
        <w:tc>
          <w:tcPr>
            <w:tcW w:w="0" w:type="auto"/>
            <w:vAlign w:val="center"/>
            <w:hideMark/>
          </w:tcPr>
          <w:p w14:paraId="5218AA4D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Cross-app</w:t>
            </w:r>
          </w:p>
        </w:tc>
        <w:tc>
          <w:tcPr>
            <w:tcW w:w="0" w:type="auto"/>
            <w:vAlign w:val="center"/>
            <w:hideMark/>
          </w:tcPr>
          <w:p w14:paraId="174A2451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Ticket lifecycle</w:t>
            </w:r>
          </w:p>
        </w:tc>
        <w:tc>
          <w:tcPr>
            <w:tcW w:w="0" w:type="auto"/>
            <w:vAlign w:val="center"/>
            <w:hideMark/>
          </w:tcPr>
          <w:p w14:paraId="125FF0D3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End-to-end succeeds</w:t>
            </w:r>
          </w:p>
        </w:tc>
      </w:tr>
    </w:tbl>
    <w:p w14:paraId="60A4349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90EB176">
          <v:rect id="_x0000_i1196" style="width:0;height:1.5pt" o:hralign="center" o:hrstd="t" o:hr="t" fillcolor="#a0a0a0" stroked="f"/>
        </w:pict>
      </w:r>
    </w:p>
    <w:p w14:paraId="16830A2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AR — USER ACCEPTANCE TESTING</w:t>
      </w:r>
    </w:p>
    <w:p w14:paraId="3C287C7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167. Developer Testing vs UAT</w:t>
      </w:r>
    </w:p>
    <w:p w14:paraId="783AB67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Developer asks:</w:t>
      </w:r>
    </w:p>
    <w:p w14:paraId="7F76F50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Does the Flow execute?</w:t>
      </w:r>
    </w:p>
    <w:p w14:paraId="11A2184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Business user asks:</w:t>
      </w:r>
    </w:p>
    <w:p w14:paraId="128A51C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Does the process make sense?</w:t>
      </w:r>
    </w:p>
    <w:p w14:paraId="5F7128E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Both matter.</w:t>
      </w:r>
    </w:p>
    <w:p w14:paraId="133AC9F6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3BAAD3F">
          <v:rect id="_x0000_i1197" style="width:0;height:1.5pt" o:hralign="center" o:hrstd="t" o:hr="t" fillcolor="#a0a0a0" stroked="f"/>
        </w:pict>
      </w:r>
    </w:p>
    <w:p w14:paraId="5162A40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168. Leave UAT Scenario</w:t>
      </w:r>
    </w:p>
    <w:p w14:paraId="503A98B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Give employee:</w:t>
      </w:r>
    </w:p>
    <w:p w14:paraId="7300D8C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Request Annual Leave for October 12–16.</w:t>
      </w:r>
    </w:p>
    <w:p w14:paraId="028A1F2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Submit it and follow the process until your manager responds.</w:t>
      </w:r>
    </w:p>
    <w:p w14:paraId="07D98CD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Observe:</w:t>
      </w:r>
    </w:p>
    <w:p w14:paraId="3FFD932A" w14:textId="77777777" w:rsidR="000C004C" w:rsidRPr="000C004C" w:rsidRDefault="000C004C">
      <w:pPr>
        <w:numPr>
          <w:ilvl w:val="0"/>
          <w:numId w:val="17"/>
        </w:numPr>
        <w:rPr>
          <w:sz w:val="32"/>
          <w:szCs w:val="32"/>
        </w:rPr>
      </w:pPr>
      <w:r w:rsidRPr="000C004C">
        <w:rPr>
          <w:sz w:val="32"/>
          <w:szCs w:val="32"/>
        </w:rPr>
        <w:t>Is Submit obvious?</w:t>
      </w:r>
    </w:p>
    <w:p w14:paraId="7E03886A" w14:textId="77777777" w:rsidR="000C004C" w:rsidRPr="000C004C" w:rsidRDefault="000C004C">
      <w:pPr>
        <w:numPr>
          <w:ilvl w:val="0"/>
          <w:numId w:val="17"/>
        </w:numPr>
        <w:rPr>
          <w:sz w:val="32"/>
          <w:szCs w:val="32"/>
        </w:rPr>
      </w:pPr>
      <w:r w:rsidRPr="000C004C">
        <w:rPr>
          <w:sz w:val="32"/>
          <w:szCs w:val="32"/>
        </w:rPr>
        <w:t>Is Pending status understandable?</w:t>
      </w:r>
    </w:p>
    <w:p w14:paraId="68953714" w14:textId="77777777" w:rsidR="000C004C" w:rsidRPr="000C004C" w:rsidRDefault="000C004C">
      <w:pPr>
        <w:numPr>
          <w:ilvl w:val="0"/>
          <w:numId w:val="17"/>
        </w:numPr>
        <w:rPr>
          <w:sz w:val="32"/>
          <w:szCs w:val="32"/>
        </w:rPr>
      </w:pPr>
      <w:r w:rsidRPr="000C004C">
        <w:rPr>
          <w:sz w:val="32"/>
          <w:szCs w:val="32"/>
        </w:rPr>
        <w:t>Is approval notification clear?</w:t>
      </w:r>
    </w:p>
    <w:p w14:paraId="3F6EDBBF" w14:textId="77777777" w:rsidR="000C004C" w:rsidRPr="000C004C" w:rsidRDefault="000C004C">
      <w:pPr>
        <w:numPr>
          <w:ilvl w:val="0"/>
          <w:numId w:val="17"/>
        </w:numPr>
        <w:rPr>
          <w:sz w:val="32"/>
          <w:szCs w:val="32"/>
        </w:rPr>
      </w:pPr>
      <w:r w:rsidRPr="000C004C">
        <w:rPr>
          <w:sz w:val="32"/>
          <w:szCs w:val="32"/>
        </w:rPr>
        <w:t>Does Employee understand final state?</w:t>
      </w:r>
    </w:p>
    <w:p w14:paraId="1AF1144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B951842">
          <v:rect id="_x0000_i1198" style="width:0;height:1.5pt" o:hralign="center" o:hrstd="t" o:hr="t" fillcolor="#a0a0a0" stroked="f"/>
        </w:pict>
      </w:r>
    </w:p>
    <w:p w14:paraId="2DA435E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169. Help Desk UAT</w:t>
      </w:r>
    </w:p>
    <w:p w14:paraId="0FB56CD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Give employee:</w:t>
      </w:r>
    </w:p>
    <w:p w14:paraId="3E1C256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Your VPN cannot connect.</w:t>
      </w:r>
    </w:p>
    <w:p w14:paraId="58D2CE7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Create a High Priority Network Ticket and track it until IT resolves it.</w:t>
      </w:r>
    </w:p>
    <w:p w14:paraId="2A473EA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Observe the full experience.</w:t>
      </w:r>
    </w:p>
    <w:p w14:paraId="0A3ACEC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1D09C08">
          <v:rect id="_x0000_i1199" style="width:0;height:1.5pt" o:hralign="center" o:hrstd="t" o:hr="t" fillcolor="#a0a0a0" stroked="f"/>
        </w:pict>
      </w:r>
    </w:p>
    <w:p w14:paraId="0D1B80C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AS — RELEASE BLOCKERS</w:t>
      </w:r>
    </w:p>
    <w:p w14:paraId="7328665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170. Critical Blockers</w:t>
      </w:r>
    </w:p>
    <w:p w14:paraId="6FEB618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 not release if:</w:t>
      </w:r>
    </w:p>
    <w:p w14:paraId="3409B2B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Wrong employee receives approval result</w:t>
      </w:r>
    </w:p>
    <w:p w14:paraId="7318F5C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Wrong manager gets approvals</w:t>
      </w:r>
    </w:p>
    <w:p w14:paraId="1F98FBE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One request generates many approvals</w:t>
      </w:r>
    </w:p>
    <w:p w14:paraId="4B05950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One Ticket generates repeated emails</w:t>
      </w:r>
    </w:p>
    <w:p w14:paraId="303316E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Dataverse status becomes incorrect</w:t>
      </w:r>
    </w:p>
    <w:p w14:paraId="3302118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Sensitive information leaks</w:t>
      </w:r>
    </w:p>
    <w:p w14:paraId="7166522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Critical Flow silently fails</w:t>
      </w:r>
    </w:p>
    <w:p w14:paraId="7D6BCA7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Production connection is unauthorized</w:t>
      </w:r>
    </w:p>
    <w:p w14:paraId="2B43E92A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AFEA2B7">
          <v:rect id="_x0000_i1200" style="width:0;height:1.5pt" o:hralign="center" o:hrstd="t" o:hr="t" fillcolor="#a0a0a0" stroked="f"/>
        </w:pict>
      </w:r>
    </w:p>
    <w:p w14:paraId="6754BC4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171. High Blockers</w:t>
      </w:r>
    </w:p>
    <w:p w14:paraId="38C90A8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Examples:</w:t>
      </w:r>
    </w:p>
    <w:p w14:paraId="13A693A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Resolution notification consistently fails</w:t>
      </w:r>
    </w:p>
    <w:p w14:paraId="787A10C7" w14:textId="77777777" w:rsidR="000C004C" w:rsidRPr="000C004C" w:rsidRDefault="000C004C" w:rsidP="000C004C">
      <w:pPr>
        <w:rPr>
          <w:sz w:val="32"/>
          <w:szCs w:val="32"/>
        </w:rPr>
      </w:pPr>
    </w:p>
    <w:p w14:paraId="7DE2903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Critical escalation doesn't work</w:t>
      </w:r>
    </w:p>
    <w:p w14:paraId="77C35370" w14:textId="77777777" w:rsidR="000C004C" w:rsidRPr="000C004C" w:rsidRDefault="000C004C" w:rsidP="000C004C">
      <w:pPr>
        <w:rPr>
          <w:sz w:val="32"/>
          <w:szCs w:val="32"/>
        </w:rPr>
      </w:pPr>
    </w:p>
    <w:p w14:paraId="1B64D83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Error logging doesn't work</w:t>
      </w:r>
    </w:p>
    <w:p w14:paraId="06C77872" w14:textId="77777777" w:rsidR="000C004C" w:rsidRPr="000C004C" w:rsidRDefault="000C004C" w:rsidP="000C004C">
      <w:pPr>
        <w:rPr>
          <w:sz w:val="32"/>
          <w:szCs w:val="32"/>
        </w:rPr>
      </w:pPr>
    </w:p>
    <w:p w14:paraId="2D64655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Approver comments aren't saved</w:t>
      </w:r>
    </w:p>
    <w:p w14:paraId="7F8F74D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5B52F14">
          <v:rect id="_x0000_i1201" style="width:0;height:1.5pt" o:hralign="center" o:hrstd="t" o:hr="t" fillcolor="#a0a0a0" stroked="f"/>
        </w:pict>
      </w:r>
    </w:p>
    <w:p w14:paraId="3D835B7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172. Medium</w:t>
      </w:r>
    </w:p>
    <w:p w14:paraId="7357BC0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Examples:</w:t>
      </w:r>
    </w:p>
    <w:p w14:paraId="07D4C79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Email date format inconsistent</w:t>
      </w:r>
    </w:p>
    <w:p w14:paraId="08FA83B7" w14:textId="77777777" w:rsidR="000C004C" w:rsidRPr="000C004C" w:rsidRDefault="000C004C" w:rsidP="000C004C">
      <w:pPr>
        <w:rPr>
          <w:sz w:val="32"/>
          <w:szCs w:val="32"/>
        </w:rPr>
      </w:pPr>
    </w:p>
    <w:p w14:paraId="0D9BC75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Teams wording needs improvement</w:t>
      </w:r>
    </w:p>
    <w:p w14:paraId="2C3C2A5B" w14:textId="77777777" w:rsidR="000C004C" w:rsidRPr="000C004C" w:rsidRDefault="000C004C" w:rsidP="000C004C">
      <w:pPr>
        <w:rPr>
          <w:sz w:val="32"/>
          <w:szCs w:val="32"/>
        </w:rPr>
      </w:pPr>
    </w:p>
    <w:p w14:paraId="1B31AA4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One action has unclear name</w:t>
      </w:r>
    </w:p>
    <w:p w14:paraId="5B5ED2CA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2DC01FC">
          <v:rect id="_x0000_i1202" style="width:0;height:1.5pt" o:hralign="center" o:hrstd="t" o:hr="t" fillcolor="#a0a0a0" stroked="f"/>
        </w:pict>
      </w:r>
    </w:p>
    <w:p w14:paraId="5FC97D8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173. Low</w:t>
      </w:r>
    </w:p>
    <w:p w14:paraId="4FE17E5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Examples:</w:t>
      </w:r>
    </w:p>
    <w:p w14:paraId="18B8580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Minor notification formatting</w:t>
      </w:r>
    </w:p>
    <w:p w14:paraId="7314B8A9" w14:textId="77777777" w:rsidR="000C004C" w:rsidRPr="000C004C" w:rsidRDefault="000C004C" w:rsidP="000C004C">
      <w:pPr>
        <w:rPr>
          <w:sz w:val="32"/>
          <w:szCs w:val="32"/>
        </w:rPr>
      </w:pPr>
    </w:p>
    <w:p w14:paraId="7CFD223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Cosmetic text spacing</w:t>
      </w:r>
    </w:p>
    <w:p w14:paraId="16170E9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D44F3CC">
          <v:rect id="_x0000_i1203" style="width:0;height:1.5pt" o:hralign="center" o:hrstd="t" o:hr="t" fillcolor="#a0a0a0" stroked="f"/>
        </w:pict>
      </w:r>
    </w:p>
    <w:p w14:paraId="0D96C87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AT — PRODUCTION CONFIGURATION</w:t>
      </w:r>
    </w:p>
    <w:p w14:paraId="6C9627E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174. Avoid Hardcoding</w:t>
      </w:r>
    </w:p>
    <w:p w14:paraId="578556C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Before release search Flows for:</w:t>
      </w:r>
    </w:p>
    <w:p w14:paraId="315F015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Personal email addresses</w:t>
      </w:r>
    </w:p>
    <w:p w14:paraId="24C403EF" w14:textId="77777777" w:rsidR="000C004C" w:rsidRPr="000C004C" w:rsidRDefault="000C004C" w:rsidP="000C004C">
      <w:pPr>
        <w:rPr>
          <w:sz w:val="32"/>
          <w:szCs w:val="32"/>
        </w:rPr>
      </w:pPr>
    </w:p>
    <w:p w14:paraId="0ED7B5A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DEV URLs</w:t>
      </w:r>
    </w:p>
    <w:p w14:paraId="04617D20" w14:textId="77777777" w:rsidR="000C004C" w:rsidRPr="000C004C" w:rsidRDefault="000C004C" w:rsidP="000C004C">
      <w:pPr>
        <w:rPr>
          <w:sz w:val="32"/>
          <w:szCs w:val="32"/>
        </w:rPr>
      </w:pPr>
    </w:p>
    <w:p w14:paraId="2B09EED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Test Team/channel references</w:t>
      </w:r>
    </w:p>
    <w:p w14:paraId="371CB37B" w14:textId="77777777" w:rsidR="000C004C" w:rsidRPr="000C004C" w:rsidRDefault="000C004C" w:rsidP="000C004C">
      <w:pPr>
        <w:rPr>
          <w:sz w:val="32"/>
          <w:szCs w:val="32"/>
        </w:rPr>
      </w:pPr>
    </w:p>
    <w:p w14:paraId="631E357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Test IDs</w:t>
      </w:r>
    </w:p>
    <w:p w14:paraId="18F5465C" w14:textId="77777777" w:rsidR="000C004C" w:rsidRPr="000C004C" w:rsidRDefault="000C004C" w:rsidP="000C004C">
      <w:pPr>
        <w:rPr>
          <w:sz w:val="32"/>
          <w:szCs w:val="32"/>
        </w:rPr>
      </w:pPr>
    </w:p>
    <w:p w14:paraId="1498F92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Temporary strings</w:t>
      </w:r>
    </w:p>
    <w:p w14:paraId="4B9A72A7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9498505">
          <v:rect id="_x0000_i1204" style="width:0;height:1.5pt" o:hralign="center" o:hrstd="t" o:hr="t" fillcolor="#a0a0a0" stroked="f"/>
        </w:pict>
      </w:r>
    </w:p>
    <w:p w14:paraId="7F2D60A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175. Replace</w:t>
      </w:r>
    </w:p>
    <w:p w14:paraId="0AE3089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Where appropriate use:</w:t>
      </w:r>
    </w:p>
    <w:p w14:paraId="42CE76B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Environment Variables</w:t>
      </w:r>
    </w:p>
    <w:p w14:paraId="05ADBBE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Connection References</w:t>
      </w:r>
    </w:p>
    <w:p w14:paraId="750E49D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Dataverse Configuration Tables</w:t>
      </w:r>
    </w:p>
    <w:p w14:paraId="4033641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Entra Groups</w:t>
      </w:r>
    </w:p>
    <w:p w14:paraId="0E92CB6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depending on the requirement.</w:t>
      </w:r>
    </w:p>
    <w:p w14:paraId="3091DF1F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480D53B">
          <v:rect id="_x0000_i1205" style="width:0;height:1.5pt" o:hralign="center" o:hrstd="t" o:hr="t" fillcolor="#a0a0a0" stroked="f"/>
        </w:pict>
      </w:r>
    </w:p>
    <w:p w14:paraId="672984A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176. Example Configuration</w:t>
      </w:r>
    </w:p>
    <w:p w14:paraId="3ED2ACB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Environment variables:</w:t>
      </w:r>
    </w:p>
    <w:p w14:paraId="3338F59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HR Notification Email</w:t>
      </w:r>
    </w:p>
    <w:p w14:paraId="2B31BD01" w14:textId="77777777" w:rsidR="000C004C" w:rsidRPr="000C004C" w:rsidRDefault="000C004C" w:rsidP="000C004C">
      <w:pPr>
        <w:rPr>
          <w:sz w:val="32"/>
          <w:szCs w:val="32"/>
        </w:rPr>
      </w:pPr>
    </w:p>
    <w:p w14:paraId="2E2C967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IT Support Email</w:t>
      </w:r>
    </w:p>
    <w:p w14:paraId="7F9561E4" w14:textId="77777777" w:rsidR="000C004C" w:rsidRPr="000C004C" w:rsidRDefault="000C004C" w:rsidP="000C004C">
      <w:pPr>
        <w:rPr>
          <w:sz w:val="32"/>
          <w:szCs w:val="32"/>
        </w:rPr>
      </w:pPr>
    </w:p>
    <w:p w14:paraId="20D9620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Environment Name</w:t>
      </w:r>
    </w:p>
    <w:p w14:paraId="4E92D700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D80E5B0">
          <v:rect id="_x0000_i1206" style="width:0;height:1.5pt" o:hralign="center" o:hrstd="t" o:hr="t" fillcolor="#a0a0a0" stroked="f"/>
        </w:pict>
      </w:r>
    </w:p>
    <w:p w14:paraId="724EEBC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177. Environment Name</w:t>
      </w:r>
    </w:p>
    <w:p w14:paraId="58B7DD6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Create:</w:t>
      </w:r>
    </w:p>
    <w:p w14:paraId="20B677F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Environment Name</w:t>
      </w:r>
    </w:p>
    <w:p w14:paraId="1325F32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DEV:</w:t>
      </w:r>
    </w:p>
    <w:p w14:paraId="31ED517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DEV</w:t>
      </w:r>
    </w:p>
    <w:p w14:paraId="785B349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TEST:</w:t>
      </w:r>
    </w:p>
    <w:p w14:paraId="5DFCA5E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TEST</w:t>
      </w:r>
    </w:p>
    <w:p w14:paraId="4076235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PROD:</w:t>
      </w:r>
    </w:p>
    <w:p w14:paraId="0F362A2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PROD</w:t>
      </w:r>
    </w:p>
    <w:p w14:paraId="2BFAFAF2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4F8860D">
          <v:rect id="_x0000_i1207" style="width:0;height:1.5pt" o:hralign="center" o:hrstd="t" o:hr="t" fillcolor="#a0a0a0" stroked="f"/>
        </w:pict>
      </w:r>
    </w:p>
    <w:p w14:paraId="5679F04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178. Useful Email Subject</w:t>
      </w:r>
    </w:p>
    <w:p w14:paraId="1F03AFE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In non-production:</w:t>
      </w:r>
    </w:p>
    <w:p w14:paraId="6B7F2DA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[DEV] Critical Ticket — TKT-000125</w:t>
      </w:r>
    </w:p>
    <w:p w14:paraId="0906E3C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This prevents test messages from being confused with:</w:t>
      </w:r>
    </w:p>
    <w:p w14:paraId="685D95E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Production incidents.</w:t>
      </w:r>
    </w:p>
    <w:p w14:paraId="694D5AE5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D3B76E4">
          <v:rect id="_x0000_i1208" style="width:0;height:1.5pt" o:hralign="center" o:hrstd="t" o:hr="t" fillcolor="#a0a0a0" stroked="f"/>
        </w:pict>
      </w:r>
    </w:p>
    <w:p w14:paraId="57A4ED1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AU — CONNECTION AUDIT</w:t>
      </w:r>
    </w:p>
    <w:p w14:paraId="6D2771E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179. For Every Connection</w:t>
      </w:r>
    </w:p>
    <w:p w14:paraId="1D4984C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Document:</w:t>
      </w:r>
    </w:p>
    <w:p w14:paraId="2876D83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Connector:</w:t>
      </w:r>
    </w:p>
    <w:p w14:paraId="7251E310" w14:textId="77777777" w:rsidR="000C004C" w:rsidRPr="000C004C" w:rsidRDefault="000C004C" w:rsidP="000C004C">
      <w:pPr>
        <w:rPr>
          <w:sz w:val="32"/>
          <w:szCs w:val="32"/>
        </w:rPr>
      </w:pPr>
    </w:p>
    <w:p w14:paraId="4A80CD4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Connection Reference:</w:t>
      </w:r>
    </w:p>
    <w:p w14:paraId="4A500F5C" w14:textId="77777777" w:rsidR="000C004C" w:rsidRPr="000C004C" w:rsidRDefault="000C004C" w:rsidP="000C004C">
      <w:pPr>
        <w:rPr>
          <w:sz w:val="32"/>
          <w:szCs w:val="32"/>
        </w:rPr>
      </w:pPr>
    </w:p>
    <w:p w14:paraId="7C6A0BD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Connection Owner:</w:t>
      </w:r>
    </w:p>
    <w:p w14:paraId="0B554BFE" w14:textId="77777777" w:rsidR="000C004C" w:rsidRPr="000C004C" w:rsidRDefault="000C004C" w:rsidP="000C004C">
      <w:pPr>
        <w:rPr>
          <w:sz w:val="32"/>
          <w:szCs w:val="32"/>
        </w:rPr>
      </w:pPr>
    </w:p>
    <w:p w14:paraId="6250FFC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Permissions:</w:t>
      </w:r>
    </w:p>
    <w:p w14:paraId="58705698" w14:textId="77777777" w:rsidR="000C004C" w:rsidRPr="000C004C" w:rsidRDefault="000C004C" w:rsidP="000C004C">
      <w:pPr>
        <w:rPr>
          <w:sz w:val="32"/>
          <w:szCs w:val="32"/>
        </w:rPr>
      </w:pPr>
    </w:p>
    <w:p w14:paraId="68B6E9F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Environment:</w:t>
      </w:r>
    </w:p>
    <w:p w14:paraId="4C3BC13D" w14:textId="77777777" w:rsidR="000C004C" w:rsidRPr="000C004C" w:rsidRDefault="000C004C" w:rsidP="000C004C">
      <w:pPr>
        <w:rPr>
          <w:sz w:val="32"/>
          <w:szCs w:val="32"/>
        </w:rPr>
      </w:pPr>
    </w:p>
    <w:p w14:paraId="2B7126B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Purpose:</w:t>
      </w:r>
    </w:p>
    <w:p w14:paraId="2EE60C80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D4CDE53">
          <v:rect id="_x0000_i1209" style="width:0;height:1.5pt" o:hralign="center" o:hrstd="t" o:hr="t" fillcolor="#a0a0a0" stroked="f"/>
        </w:pict>
      </w:r>
    </w:p>
    <w:p w14:paraId="4A7A46D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180. Example</w:t>
      </w:r>
    </w:p>
    <w:p w14:paraId="4FFBA23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Connector:</w:t>
      </w:r>
    </w:p>
    <w:p w14:paraId="038B974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Office 365 Outlook</w:t>
      </w:r>
    </w:p>
    <w:p w14:paraId="1D36B969" w14:textId="77777777" w:rsidR="000C004C" w:rsidRPr="000C004C" w:rsidRDefault="000C004C" w:rsidP="000C004C">
      <w:pPr>
        <w:rPr>
          <w:sz w:val="32"/>
          <w:szCs w:val="32"/>
        </w:rPr>
      </w:pPr>
    </w:p>
    <w:p w14:paraId="5773C35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Purpose:</w:t>
      </w:r>
    </w:p>
    <w:p w14:paraId="0F19C46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 notifications</w:t>
      </w:r>
    </w:p>
    <w:p w14:paraId="6A90C7E2" w14:textId="77777777" w:rsidR="000C004C" w:rsidRPr="000C004C" w:rsidRDefault="000C004C" w:rsidP="000C004C">
      <w:pPr>
        <w:rPr>
          <w:sz w:val="32"/>
          <w:szCs w:val="32"/>
        </w:rPr>
      </w:pPr>
    </w:p>
    <w:p w14:paraId="4F511DD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Environment:</w:t>
      </w:r>
    </w:p>
    <w:p w14:paraId="75F29AC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DEV</w:t>
      </w:r>
    </w:p>
    <w:p w14:paraId="772947D7" w14:textId="77777777" w:rsidR="000C004C" w:rsidRPr="000C004C" w:rsidRDefault="000C004C" w:rsidP="000C004C">
      <w:pPr>
        <w:rPr>
          <w:sz w:val="32"/>
          <w:szCs w:val="32"/>
        </w:rPr>
      </w:pPr>
    </w:p>
    <w:p w14:paraId="05B60B1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Connection Owner:</w:t>
      </w:r>
    </w:p>
    <w:p w14:paraId="33D4B1F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Approved training account</w:t>
      </w:r>
    </w:p>
    <w:p w14:paraId="01BD5D68" w14:textId="77777777" w:rsidR="000C004C" w:rsidRPr="000C004C" w:rsidRDefault="000C004C" w:rsidP="000C004C">
      <w:pPr>
        <w:rPr>
          <w:sz w:val="32"/>
          <w:szCs w:val="32"/>
        </w:rPr>
      </w:pPr>
    </w:p>
    <w:p w14:paraId="58B5031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Connection Reference:</w:t>
      </w:r>
    </w:p>
    <w:p w14:paraId="334599C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Help Desk Outlook</w:t>
      </w:r>
    </w:p>
    <w:p w14:paraId="102925C9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8F9D34A">
          <v:rect id="_x0000_i1210" style="width:0;height:1.5pt" o:hralign="center" o:hrstd="t" o:hr="t" fillcolor="#a0a0a0" stroked="f"/>
        </w:pict>
      </w:r>
    </w:p>
    <w:p w14:paraId="159B563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AV — FLOW OWNER AUDIT</w:t>
      </w:r>
    </w:p>
    <w:p w14:paraId="0347D07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181. Ask</w:t>
      </w:r>
    </w:p>
    <w:p w14:paraId="7515B74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What happens if the original creator leaves the organization?</w:t>
      </w:r>
    </w:p>
    <w:p w14:paraId="5D2417C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Production Flows should have:</w:t>
      </w:r>
    </w:p>
    <w:p w14:paraId="4CB0EBB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Managed ownership.</w:t>
      </w:r>
    </w:p>
    <w:p w14:paraId="3A4F645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32BC67B">
          <v:rect id="_x0000_i1211" style="width:0;height:1.5pt" o:hralign="center" o:hrstd="t" o:hr="t" fillcolor="#a0a0a0" stroked="f"/>
        </w:pict>
      </w:r>
    </w:p>
    <w:p w14:paraId="12C9DC9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182. Document</w:t>
      </w:r>
    </w:p>
    <w:p w14:paraId="6520450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Primary owner</w:t>
      </w:r>
    </w:p>
    <w:p w14:paraId="2205E66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Co-owner</w:t>
      </w:r>
    </w:p>
    <w:p w14:paraId="5764DFB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Business owner</w:t>
      </w:r>
    </w:p>
    <w:p w14:paraId="53E7A20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Support team</w:t>
      </w:r>
    </w:p>
    <w:p w14:paraId="7840075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 not leave important enterprise automation dependent on:</w:t>
      </w:r>
    </w:p>
    <w:p w14:paraId="4B6666C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One person's account.</w:t>
      </w:r>
    </w:p>
    <w:p w14:paraId="3282AA5A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16A1541">
          <v:rect id="_x0000_i1212" style="width:0;height:1.5pt" o:hralign="center" o:hrstd="t" o:hr="t" fillcolor="#a0a0a0" stroked="f"/>
        </w:pict>
      </w:r>
    </w:p>
    <w:p w14:paraId="59CE1D6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AW — SECURITY AUDIT</w:t>
      </w:r>
    </w:p>
    <w:p w14:paraId="534AE90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183. Flow Permissions</w:t>
      </w:r>
    </w:p>
    <w:p w14:paraId="7BDAD85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Flows may use connections with privileges greater than the triggering employee.</w:t>
      </w:r>
    </w:p>
    <w:p w14:paraId="15AA1B7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This requires:</w:t>
      </w:r>
    </w:p>
    <w:p w14:paraId="39EC249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Careful design.</w:t>
      </w:r>
    </w:p>
    <w:p w14:paraId="334524A1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DBE3DC6">
          <v:rect id="_x0000_i1213" style="width:0;height:1.5pt" o:hralign="center" o:hrstd="t" o:hr="t" fillcolor="#a0a0a0" stroked="f"/>
        </w:pict>
      </w:r>
    </w:p>
    <w:p w14:paraId="7E9AF18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184. Example</w:t>
      </w:r>
    </w:p>
    <w:p w14:paraId="1931AFD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 cannot read:</w:t>
      </w:r>
    </w:p>
    <w:p w14:paraId="2233FAF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Other employees' records.</w:t>
      </w:r>
    </w:p>
    <w:p w14:paraId="3F2F951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But Flow connection may need:</w:t>
      </w:r>
    </w:p>
    <w:p w14:paraId="1F78935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Organization-wide Leave Request processing.</w:t>
      </w:r>
    </w:p>
    <w:p w14:paraId="6FBA2D1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That can be legitimate.</w:t>
      </w:r>
    </w:p>
    <w:p w14:paraId="546121E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But the Flow should expose only:</w:t>
      </w:r>
    </w:p>
    <w:p w14:paraId="2D5D69B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Required data.</w:t>
      </w:r>
    </w:p>
    <w:p w14:paraId="73AD5510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654A2A1">
          <v:rect id="_x0000_i1214" style="width:0;height:1.5pt" o:hralign="center" o:hrstd="t" o:hr="t" fillcolor="#a0a0a0" stroked="f"/>
        </w:pict>
      </w:r>
    </w:p>
    <w:p w14:paraId="5BA540D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185. Least Privilege</w:t>
      </w:r>
    </w:p>
    <w:p w14:paraId="6DB680C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 automation connection does not need:</w:t>
      </w:r>
    </w:p>
    <w:p w14:paraId="0D7837D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System Administrator</w:t>
      </w:r>
    </w:p>
    <w:p w14:paraId="580377F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merely because it performs:</w:t>
      </w:r>
    </w:p>
    <w:p w14:paraId="181D38E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Read Employee</w:t>
      </w:r>
    </w:p>
    <w:p w14:paraId="341D0CC0" w14:textId="77777777" w:rsidR="000C004C" w:rsidRPr="000C004C" w:rsidRDefault="000C004C" w:rsidP="000C004C">
      <w:pPr>
        <w:rPr>
          <w:sz w:val="32"/>
          <w:szCs w:val="32"/>
        </w:rPr>
      </w:pPr>
    </w:p>
    <w:p w14:paraId="597EEDE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Update Leave Request</w:t>
      </w:r>
    </w:p>
    <w:p w14:paraId="75789931" w14:textId="77777777" w:rsidR="000C004C" w:rsidRPr="000C004C" w:rsidRDefault="000C004C" w:rsidP="000C004C">
      <w:pPr>
        <w:rPr>
          <w:sz w:val="32"/>
          <w:szCs w:val="32"/>
        </w:rPr>
      </w:pPr>
    </w:p>
    <w:p w14:paraId="2E99DF7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Send Email</w:t>
      </w:r>
    </w:p>
    <w:p w14:paraId="601DC89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Grant:</w:t>
      </w:r>
    </w:p>
    <w:p w14:paraId="71A5413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Necessary privileges.</w:t>
      </w:r>
    </w:p>
    <w:p w14:paraId="6BC2C3B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7EFE231">
          <v:rect id="_x0000_i1215" style="width:0;height:1.5pt" o:hralign="center" o:hrstd="t" o:hr="t" fillcolor="#a0a0a0" stroked="f"/>
        </w:pict>
      </w:r>
    </w:p>
    <w:p w14:paraId="29DA8E3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AX — NOTIFICATION SECURITY</w:t>
      </w:r>
    </w:p>
    <w:p w14:paraId="408E5B8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186. Employee Emails</w:t>
      </w:r>
    </w:p>
    <w:p w14:paraId="305AF0F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 not include:</w:t>
      </w:r>
    </w:p>
    <w:p w14:paraId="2BDAE4C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Internal HR notes</w:t>
      </w:r>
    </w:p>
    <w:p w14:paraId="0788B211" w14:textId="77777777" w:rsidR="000C004C" w:rsidRPr="000C004C" w:rsidRDefault="000C004C" w:rsidP="000C004C">
      <w:pPr>
        <w:rPr>
          <w:sz w:val="32"/>
          <w:szCs w:val="32"/>
        </w:rPr>
      </w:pPr>
    </w:p>
    <w:p w14:paraId="2223F9F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Other employees' information</w:t>
      </w:r>
    </w:p>
    <w:p w14:paraId="593A2125" w14:textId="77777777" w:rsidR="000C004C" w:rsidRPr="000C004C" w:rsidRDefault="000C004C" w:rsidP="000C004C">
      <w:pPr>
        <w:rPr>
          <w:sz w:val="32"/>
          <w:szCs w:val="32"/>
        </w:rPr>
      </w:pPr>
    </w:p>
    <w:p w14:paraId="2616782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System credentials</w:t>
      </w:r>
    </w:p>
    <w:p w14:paraId="470C9011" w14:textId="77777777" w:rsidR="000C004C" w:rsidRPr="000C004C" w:rsidRDefault="000C004C" w:rsidP="000C004C">
      <w:pPr>
        <w:rPr>
          <w:sz w:val="32"/>
          <w:szCs w:val="32"/>
        </w:rPr>
      </w:pPr>
    </w:p>
    <w:p w14:paraId="47FFA77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Internal security comments</w:t>
      </w:r>
    </w:p>
    <w:p w14:paraId="35C8E237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8C53444">
          <v:rect id="_x0000_i1216" style="width:0;height:1.5pt" o:hralign="center" o:hrstd="t" o:hr="t" fillcolor="#a0a0a0" stroked="f"/>
        </w:pict>
      </w:r>
    </w:p>
    <w:p w14:paraId="769B2B3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187. Teams Messages</w:t>
      </w:r>
    </w:p>
    <w:p w14:paraId="39D6225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Remember Teams channels can have:</w:t>
      </w:r>
    </w:p>
    <w:p w14:paraId="66F04E8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Many members.</w:t>
      </w:r>
    </w:p>
    <w:p w14:paraId="2C01729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Don't place sensitive employee data in:</w:t>
      </w:r>
    </w:p>
    <w:p w14:paraId="4E96447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Broad channels.</w:t>
      </w:r>
    </w:p>
    <w:p w14:paraId="75CCED0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072CC9A">
          <v:rect id="_x0000_i1217" style="width:0;height:1.5pt" o:hralign="center" o:hrstd="t" o:hr="t" fillcolor="#a0a0a0" stroked="f"/>
        </w:pict>
      </w:r>
    </w:p>
    <w:p w14:paraId="51AF26E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AY — ERROR LOG SECURITY</w:t>
      </w:r>
    </w:p>
    <w:p w14:paraId="4774264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188. Error Log</w:t>
      </w:r>
    </w:p>
    <w:p w14:paraId="4DEDAB7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May contain:</w:t>
      </w:r>
    </w:p>
    <w:p w14:paraId="31D7D21E" w14:textId="77777777" w:rsidR="000C004C" w:rsidRPr="000C004C" w:rsidRDefault="000C004C">
      <w:pPr>
        <w:numPr>
          <w:ilvl w:val="0"/>
          <w:numId w:val="18"/>
        </w:numPr>
        <w:rPr>
          <w:sz w:val="32"/>
          <w:szCs w:val="32"/>
        </w:rPr>
      </w:pPr>
      <w:r w:rsidRPr="000C004C">
        <w:rPr>
          <w:sz w:val="32"/>
          <w:szCs w:val="32"/>
        </w:rPr>
        <w:t>Record IDs</w:t>
      </w:r>
    </w:p>
    <w:p w14:paraId="3FA4933A" w14:textId="77777777" w:rsidR="000C004C" w:rsidRPr="000C004C" w:rsidRDefault="000C004C">
      <w:pPr>
        <w:numPr>
          <w:ilvl w:val="0"/>
          <w:numId w:val="18"/>
        </w:num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User names</w:t>
      </w:r>
    </w:p>
    <w:p w14:paraId="27B0F91B" w14:textId="77777777" w:rsidR="000C004C" w:rsidRPr="000C004C" w:rsidRDefault="000C004C">
      <w:pPr>
        <w:numPr>
          <w:ilvl w:val="0"/>
          <w:numId w:val="18"/>
        </w:numPr>
        <w:rPr>
          <w:sz w:val="32"/>
          <w:szCs w:val="32"/>
        </w:rPr>
      </w:pPr>
      <w:r w:rsidRPr="000C004C">
        <w:rPr>
          <w:sz w:val="32"/>
          <w:szCs w:val="32"/>
        </w:rPr>
        <w:t>Failure details</w:t>
      </w:r>
    </w:p>
    <w:p w14:paraId="4B513CE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Limit access appropriately.</w:t>
      </w:r>
    </w:p>
    <w:p w14:paraId="069A375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F1FF6C1">
          <v:rect id="_x0000_i1218" style="width:0;height:1.5pt" o:hralign="center" o:hrstd="t" o:hr="t" fillcolor="#a0a0a0" stroked="f"/>
        </w:pict>
      </w:r>
    </w:p>
    <w:p w14:paraId="6549109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189. Never Store</w:t>
      </w:r>
    </w:p>
    <w:p w14:paraId="3F0F505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Passwords</w:t>
      </w:r>
    </w:p>
    <w:p w14:paraId="498A1CBB" w14:textId="77777777" w:rsidR="000C004C" w:rsidRPr="000C004C" w:rsidRDefault="000C004C" w:rsidP="000C004C">
      <w:pPr>
        <w:rPr>
          <w:sz w:val="32"/>
          <w:szCs w:val="32"/>
        </w:rPr>
      </w:pPr>
    </w:p>
    <w:p w14:paraId="527D06D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OAuth tokens</w:t>
      </w:r>
    </w:p>
    <w:p w14:paraId="217BC524" w14:textId="77777777" w:rsidR="000C004C" w:rsidRPr="000C004C" w:rsidRDefault="000C004C" w:rsidP="000C004C">
      <w:pPr>
        <w:rPr>
          <w:sz w:val="32"/>
          <w:szCs w:val="32"/>
        </w:rPr>
      </w:pPr>
    </w:p>
    <w:p w14:paraId="2446AC8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API keys</w:t>
      </w:r>
    </w:p>
    <w:p w14:paraId="46567916" w14:textId="77777777" w:rsidR="000C004C" w:rsidRPr="000C004C" w:rsidRDefault="000C004C" w:rsidP="000C004C">
      <w:pPr>
        <w:rPr>
          <w:sz w:val="32"/>
          <w:szCs w:val="32"/>
        </w:rPr>
      </w:pPr>
    </w:p>
    <w:p w14:paraId="7E700EF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Authorization headers</w:t>
      </w:r>
    </w:p>
    <w:p w14:paraId="2BFC037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in ordinary error logs.</w:t>
      </w:r>
    </w:p>
    <w:p w14:paraId="7E1E8462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84A168B">
          <v:rect id="_x0000_i1219" style="width:0;height:1.5pt" o:hralign="center" o:hrstd="t" o:hr="t" fillcolor="#a0a0a0" stroked="f"/>
        </w:pict>
      </w:r>
    </w:p>
    <w:p w14:paraId="73C9A9B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AZ — FLOW CHECK BEFORE RELEASE</w:t>
      </w:r>
    </w:p>
    <w:p w14:paraId="1A80FD7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190. Review Every Flow</w:t>
      </w:r>
    </w:p>
    <w:p w14:paraId="6187ACC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Check for:</w:t>
      </w:r>
    </w:p>
    <w:p w14:paraId="2CFCD24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Designer validation errors</w:t>
      </w:r>
    </w:p>
    <w:p w14:paraId="7A1C6C5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Broken connections</w:t>
      </w:r>
    </w:p>
    <w:p w14:paraId="2F74874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Disabled actions</w:t>
      </w:r>
    </w:p>
    <w:p w14:paraId="247610C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Incorrect Dynamic Content</w:t>
      </w:r>
    </w:p>
    <w:p w14:paraId="606D4F7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Missing required values</w:t>
      </w:r>
    </w:p>
    <w:p w14:paraId="5C8D9D0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Invalid expressions</w:t>
      </w:r>
    </w:p>
    <w:p w14:paraId="3FCD3257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D4F9076">
          <v:rect id="_x0000_i1220" style="width:0;height:1.5pt" o:hralign="center" o:hrstd="t" o:hr="t" fillcolor="#a0a0a0" stroked="f"/>
        </w:pict>
      </w:r>
    </w:p>
    <w:p w14:paraId="3E10FA9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191. Save Errors</w:t>
      </w:r>
    </w:p>
    <w:p w14:paraId="2C6940A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Typical causes:</w:t>
      </w:r>
    </w:p>
    <w:p w14:paraId="5CE308E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Missing required field</w:t>
      </w:r>
    </w:p>
    <w:p w14:paraId="0CDA9BBC" w14:textId="77777777" w:rsidR="000C004C" w:rsidRPr="000C004C" w:rsidRDefault="000C004C" w:rsidP="000C004C">
      <w:pPr>
        <w:rPr>
          <w:sz w:val="32"/>
          <w:szCs w:val="32"/>
        </w:rPr>
      </w:pPr>
    </w:p>
    <w:p w14:paraId="399525C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Invalid expression</w:t>
      </w:r>
    </w:p>
    <w:p w14:paraId="29D7431F" w14:textId="77777777" w:rsidR="000C004C" w:rsidRPr="000C004C" w:rsidRDefault="000C004C" w:rsidP="000C004C">
      <w:pPr>
        <w:rPr>
          <w:sz w:val="32"/>
          <w:szCs w:val="32"/>
        </w:rPr>
      </w:pPr>
    </w:p>
    <w:p w14:paraId="4236D17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Bad parentheses</w:t>
      </w:r>
    </w:p>
    <w:p w14:paraId="4C0E3D23" w14:textId="77777777" w:rsidR="000C004C" w:rsidRPr="000C004C" w:rsidRDefault="000C004C" w:rsidP="000C004C">
      <w:pPr>
        <w:rPr>
          <w:sz w:val="32"/>
          <w:szCs w:val="32"/>
        </w:rPr>
      </w:pPr>
    </w:p>
    <w:p w14:paraId="594C341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Wrong data type</w:t>
      </w:r>
    </w:p>
    <w:p w14:paraId="5B764D8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Fix before:</w:t>
      </w:r>
    </w:p>
    <w:p w14:paraId="6489670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Release.</w:t>
      </w:r>
    </w:p>
    <w:p w14:paraId="06430EE1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065E106">
          <v:rect id="_x0000_i1221" style="width:0;height:1.5pt" o:hralign="center" o:hrstd="t" o:hr="t" fillcolor="#a0a0a0" stroked="f"/>
        </w:pict>
      </w:r>
    </w:p>
    <w:p w14:paraId="559E873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BA — RUN HISTORY BASELINE</w:t>
      </w:r>
    </w:p>
    <w:p w14:paraId="3DB5E24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192. Establish Baseline</w:t>
      </w:r>
    </w:p>
    <w:p w14:paraId="05B7B35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For each Flow record:</w:t>
      </w:r>
    </w:p>
    <w:p w14:paraId="7366C9E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Typical Run Duration:</w:t>
      </w:r>
    </w:p>
    <w:p w14:paraId="495C3B1F" w14:textId="77777777" w:rsidR="000C004C" w:rsidRPr="000C004C" w:rsidRDefault="000C004C" w:rsidP="000C004C">
      <w:pPr>
        <w:rPr>
          <w:sz w:val="32"/>
          <w:szCs w:val="32"/>
        </w:rPr>
      </w:pPr>
    </w:p>
    <w:p w14:paraId="7254E18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Expected Run Frequency:</w:t>
      </w:r>
    </w:p>
    <w:p w14:paraId="3D5C42D8" w14:textId="77777777" w:rsidR="000C004C" w:rsidRPr="000C004C" w:rsidRDefault="000C004C" w:rsidP="000C004C">
      <w:pPr>
        <w:rPr>
          <w:sz w:val="32"/>
          <w:szCs w:val="32"/>
        </w:rPr>
      </w:pPr>
    </w:p>
    <w:p w14:paraId="177D33C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Expected Trigger Event:</w:t>
      </w:r>
    </w:p>
    <w:p w14:paraId="39394FC9" w14:textId="77777777" w:rsidR="000C004C" w:rsidRPr="000C004C" w:rsidRDefault="000C004C" w:rsidP="000C004C">
      <w:pPr>
        <w:rPr>
          <w:sz w:val="32"/>
          <w:szCs w:val="32"/>
        </w:rPr>
      </w:pPr>
    </w:p>
    <w:p w14:paraId="66B6A5B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Expected Success Result:</w:t>
      </w:r>
    </w:p>
    <w:p w14:paraId="08003334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F767B12">
          <v:rect id="_x0000_i1222" style="width:0;height:1.5pt" o:hralign="center" o:hrstd="t" o:hr="t" fillcolor="#a0a0a0" stroked="f"/>
        </w:pict>
      </w:r>
    </w:p>
    <w:p w14:paraId="0AB8FD9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193. Example</w:t>
      </w:r>
    </w:p>
    <w:p w14:paraId="75E4C64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Flow:</w:t>
      </w:r>
    </w:p>
    <w:p w14:paraId="6497250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Help Desk — Ticket Created — Employee Confirmation</w:t>
      </w:r>
    </w:p>
    <w:p w14:paraId="1575316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Expected frequency:</w:t>
      </w:r>
    </w:p>
    <w:p w14:paraId="4BF5E3E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One run per new Support Ticket.</w:t>
      </w:r>
    </w:p>
    <w:p w14:paraId="333630A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If suddenly:</w:t>
      </w:r>
    </w:p>
    <w:p w14:paraId="40F52E9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500 runs</w:t>
      </w:r>
    </w:p>
    <w:p w14:paraId="1908377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for:</w:t>
      </w:r>
    </w:p>
    <w:p w14:paraId="6B455C7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10 Tickets</w:t>
      </w:r>
    </w:p>
    <w:p w14:paraId="5EF9724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investigate:</w:t>
      </w:r>
    </w:p>
    <w:p w14:paraId="22A23CC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Trigger duplication.</w:t>
      </w:r>
    </w:p>
    <w:p w14:paraId="4501709C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F5C3DDB">
          <v:rect id="_x0000_i1223" style="width:0;height:1.5pt" o:hralign="center" o:hrstd="t" o:hr="t" fillcolor="#a0a0a0" stroked="f"/>
        </w:pict>
      </w:r>
    </w:p>
    <w:p w14:paraId="6349E8D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BB — MONITORING QUESTIONS</w:t>
      </w:r>
    </w:p>
    <w:p w14:paraId="2577381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194. Operations Team Should Know</w:t>
      </w:r>
    </w:p>
    <w:p w14:paraId="69B04B2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Which Flows failed today?</w:t>
      </w:r>
    </w:p>
    <w:p w14:paraId="2B3F43B3" w14:textId="77777777" w:rsidR="000C004C" w:rsidRPr="000C004C" w:rsidRDefault="000C004C" w:rsidP="000C004C">
      <w:pPr>
        <w:rPr>
          <w:sz w:val="32"/>
          <w:szCs w:val="32"/>
        </w:rPr>
      </w:pPr>
    </w:p>
    <w:p w14:paraId="3514F68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Which Flow is running unusually often?</w:t>
      </w:r>
    </w:p>
    <w:p w14:paraId="00428458" w14:textId="77777777" w:rsidR="000C004C" w:rsidRPr="000C004C" w:rsidRDefault="000C004C" w:rsidP="000C004C">
      <w:pPr>
        <w:rPr>
          <w:sz w:val="32"/>
          <w:szCs w:val="32"/>
        </w:rPr>
      </w:pPr>
    </w:p>
    <w:p w14:paraId="12DBDBA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Which run is taking unusually long?</w:t>
      </w:r>
    </w:p>
    <w:p w14:paraId="1785FAD9" w14:textId="77777777" w:rsidR="000C004C" w:rsidRPr="000C004C" w:rsidRDefault="000C004C" w:rsidP="000C004C">
      <w:pPr>
        <w:rPr>
          <w:sz w:val="32"/>
          <w:szCs w:val="32"/>
        </w:rPr>
      </w:pPr>
    </w:p>
    <w:p w14:paraId="09F517A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Are connections healthy?</w:t>
      </w:r>
    </w:p>
    <w:p w14:paraId="1A983B63" w14:textId="77777777" w:rsidR="000C004C" w:rsidRPr="000C004C" w:rsidRDefault="000C004C" w:rsidP="000C004C">
      <w:pPr>
        <w:rPr>
          <w:sz w:val="32"/>
          <w:szCs w:val="32"/>
        </w:rPr>
      </w:pPr>
    </w:p>
    <w:p w14:paraId="5D2AFDF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Are Approvals pending excessively?</w:t>
      </w:r>
    </w:p>
    <w:p w14:paraId="555DD72F" w14:textId="77777777" w:rsidR="000C004C" w:rsidRPr="000C004C" w:rsidRDefault="000C004C" w:rsidP="000C004C">
      <w:pPr>
        <w:rPr>
          <w:sz w:val="32"/>
          <w:szCs w:val="32"/>
        </w:rPr>
      </w:pPr>
    </w:p>
    <w:p w14:paraId="0C150C0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Are repeated errors coming from the same cause?</w:t>
      </w:r>
    </w:p>
    <w:p w14:paraId="1E7C30B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0BDA5A4">
          <v:rect id="_x0000_i1224" style="width:0;height:1.5pt" o:hralign="center" o:hrstd="t" o:hr="t" fillcolor="#a0a0a0" stroked="f"/>
        </w:pict>
      </w:r>
    </w:p>
    <w:p w14:paraId="1D663FE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BC — PENDING APPROVAL MONITORING</w:t>
      </w:r>
    </w:p>
    <w:p w14:paraId="76ADCC0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195. Business Monitoring</w:t>
      </w:r>
    </w:p>
    <w:p w14:paraId="0478AC8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Requests remaining:</w:t>
      </w:r>
    </w:p>
    <w:p w14:paraId="247F0F8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Pending Approval</w:t>
      </w:r>
    </w:p>
    <w:p w14:paraId="39849EF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for too long are not necessarily:</w:t>
      </w:r>
    </w:p>
    <w:p w14:paraId="2FD4390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Technical Flow failures.</w:t>
      </w:r>
    </w:p>
    <w:p w14:paraId="7B9CE20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They may represent:</w:t>
      </w:r>
    </w:p>
    <w:p w14:paraId="4C98765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Human process delay.</w:t>
      </w:r>
    </w:p>
    <w:p w14:paraId="0FFFF5C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6886F6D">
          <v:rect id="_x0000_i1225" style="width:0;height:1.5pt" o:hralign="center" o:hrstd="t" o:hr="t" fillcolor="#a0a0a0" stroked="f"/>
        </w:pict>
      </w:r>
    </w:p>
    <w:p w14:paraId="6985239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196. Future Enhancement</w:t>
      </w:r>
    </w:p>
    <w:p w14:paraId="33B3568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Scheduled Flow:</w:t>
      </w:r>
    </w:p>
    <w:p w14:paraId="020C8BB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Every Morning</w:t>
      </w:r>
    </w:p>
    <w:p w14:paraId="36587DD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7BE067D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Find Pending Approvals Older Than 2 Days</w:t>
      </w:r>
    </w:p>
    <w:p w14:paraId="6AFC7F9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73B6BD3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Send Reminder</w:t>
      </w:r>
    </w:p>
    <w:p w14:paraId="44858AD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This will be a useful future exercise.</w:t>
      </w:r>
    </w:p>
    <w:p w14:paraId="522D6726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B278330">
          <v:rect id="_x0000_i1226" style="width:0;height:1.5pt" o:hralign="center" o:hrstd="t" o:hr="t" fillcolor="#a0a0a0" stroked="f"/>
        </w:pict>
      </w:r>
    </w:p>
    <w:p w14:paraId="32DB0A5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BD — DON'T OVER-AUTOMATE</w:t>
      </w:r>
    </w:p>
    <w:p w14:paraId="1828E79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197. Example</w:t>
      </w:r>
    </w:p>
    <w:p w14:paraId="7449CEA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Should Flow send:</w:t>
      </w:r>
    </w:p>
    <w:p w14:paraId="4E8A5A2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10 messages</w:t>
      </w:r>
    </w:p>
    <w:p w14:paraId="2CB1508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every time a Ticket changes?</w:t>
      </w:r>
    </w:p>
    <w:p w14:paraId="296B140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No.</w:t>
      </w:r>
    </w:p>
    <w:p w14:paraId="0BEC00E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Automation should reduce work, not create:</w:t>
      </w:r>
    </w:p>
    <w:p w14:paraId="77EA4AE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Noise.</w:t>
      </w:r>
    </w:p>
    <w:p w14:paraId="72490664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5E09311">
          <v:rect id="_x0000_i1227" style="width:0;height:1.5pt" o:hralign="center" o:hrstd="t" o:hr="t" fillcolor="#a0a0a0" stroked="f"/>
        </w:pict>
      </w:r>
    </w:p>
    <w:p w14:paraId="76870F4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198. Notification Design</w:t>
      </w:r>
    </w:p>
    <w:p w14:paraId="3661243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Ask:</w:t>
      </w:r>
    </w:p>
    <w:p w14:paraId="47B7A96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Who needs this?</w:t>
      </w:r>
    </w:p>
    <w:p w14:paraId="6BEA9035" w14:textId="77777777" w:rsidR="000C004C" w:rsidRPr="000C004C" w:rsidRDefault="000C004C" w:rsidP="000C004C">
      <w:pPr>
        <w:rPr>
          <w:sz w:val="32"/>
          <w:szCs w:val="32"/>
        </w:rPr>
      </w:pPr>
    </w:p>
    <w:p w14:paraId="20AB3F8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When do they need it?</w:t>
      </w:r>
    </w:p>
    <w:p w14:paraId="64B03A9C" w14:textId="77777777" w:rsidR="000C004C" w:rsidRPr="000C004C" w:rsidRDefault="000C004C" w:rsidP="000C004C">
      <w:pPr>
        <w:rPr>
          <w:sz w:val="32"/>
          <w:szCs w:val="32"/>
        </w:rPr>
      </w:pPr>
    </w:p>
    <w:p w14:paraId="57C5717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What action should they take?</w:t>
      </w:r>
    </w:p>
    <w:p w14:paraId="4C9E2F81" w14:textId="77777777" w:rsidR="000C004C" w:rsidRPr="000C004C" w:rsidRDefault="000C004C" w:rsidP="000C004C">
      <w:pPr>
        <w:rPr>
          <w:sz w:val="32"/>
          <w:szCs w:val="32"/>
        </w:rPr>
      </w:pPr>
    </w:p>
    <w:p w14:paraId="6B9142D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Is this already communicated elsewhere?</w:t>
      </w:r>
    </w:p>
    <w:p w14:paraId="3EBD861F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376C9B8">
          <v:rect id="_x0000_i1228" style="width:0;height:1.5pt" o:hralign="center" o:hrstd="t" o:hr="t" fillcolor="#a0a0a0" stroked="f"/>
        </w:pict>
      </w:r>
    </w:p>
    <w:p w14:paraId="07CF3BA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PART BE — PERFORMANCE REVIEW</w:t>
      </w:r>
    </w:p>
    <w:p w14:paraId="342FB70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199. Check Flows For</w:t>
      </w:r>
    </w:p>
    <w:p w14:paraId="258D671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Large List rows operations</w:t>
      </w:r>
    </w:p>
    <w:p w14:paraId="3CB8347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Unfiltered Apply to each</w:t>
      </w:r>
    </w:p>
    <w:p w14:paraId="01C0CC8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Repeated Get Row operations</w:t>
      </w:r>
    </w:p>
    <w:p w14:paraId="5C7281E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Unnecessary connector calls</w:t>
      </w:r>
    </w:p>
    <w:p w14:paraId="2FEF2DC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Excessive retries</w:t>
      </w:r>
    </w:p>
    <w:p w14:paraId="05BB08A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Duplicate triggers</w:t>
      </w:r>
    </w:p>
    <w:p w14:paraId="7346AED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Unnecessary actions</w:t>
      </w:r>
    </w:p>
    <w:p w14:paraId="79AEBB0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F2569D1">
          <v:rect id="_x0000_i1229" style="width:0;height:1.5pt" o:hralign="center" o:hrstd="t" o:hr="t" fillcolor="#a0a0a0" stroked="f"/>
        </w:pict>
      </w:r>
    </w:p>
    <w:p w14:paraId="3F4A1A0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200. Filter Early</w:t>
      </w:r>
    </w:p>
    <w:p w14:paraId="18D4EBE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Preferred:</w:t>
      </w:r>
    </w:p>
    <w:p w14:paraId="3B6A348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Dataverse</w:t>
      </w:r>
    </w:p>
    <w:p w14:paraId="746E5A2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|</w:t>
      </w:r>
    </w:p>
    <w:p w14:paraId="4884DFE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| Relevant Filter</w:t>
      </w:r>
    </w:p>
    <w:p w14:paraId="2C8EB66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v</w:t>
      </w:r>
    </w:p>
    <w:p w14:paraId="79F84F3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Small Result</w:t>
      </w:r>
    </w:p>
    <w:p w14:paraId="46036A2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|</w:t>
      </w:r>
    </w:p>
    <w:p w14:paraId="0C0C92D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v</w:t>
      </w:r>
    </w:p>
    <w:p w14:paraId="596B1EA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Process</w:t>
      </w:r>
    </w:p>
    <w:p w14:paraId="7D848605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95945D2">
          <v:rect id="_x0000_i1230" style="width:0;height:1.5pt" o:hralign="center" o:hrstd="t" o:hr="t" fillcolor="#a0a0a0" stroked="f"/>
        </w:pict>
      </w:r>
    </w:p>
    <w:p w14:paraId="6016705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201. Avoid</w:t>
      </w:r>
    </w:p>
    <w:p w14:paraId="57E0A3A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Dataverse</w:t>
      </w:r>
    </w:p>
    <w:p w14:paraId="5FF2322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|</w:t>
      </w:r>
    </w:p>
    <w:p w14:paraId="697AD3C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v</w:t>
      </w:r>
    </w:p>
    <w:p w14:paraId="281AD8A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Everything</w:t>
      </w:r>
    </w:p>
    <w:p w14:paraId="28F5447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|</w:t>
      </w:r>
    </w:p>
    <w:p w14:paraId="6450A15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v</w:t>
      </w:r>
    </w:p>
    <w:p w14:paraId="044A2FB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Apply to each</w:t>
      </w:r>
    </w:p>
    <w:p w14:paraId="2D165B2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|</w:t>
      </w:r>
    </w:p>
    <w:p w14:paraId="4DB3937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v</w:t>
      </w:r>
    </w:p>
    <w:p w14:paraId="7D2C8A0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Ignore 99%</w:t>
      </w:r>
    </w:p>
    <w:p w14:paraId="30B813EC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0D893C1">
          <v:rect id="_x0000_i1231" style="width:0;height:1.5pt" o:hralign="center" o:hrstd="t" o:hr="t" fillcolor="#a0a0a0" stroked="f"/>
        </w:pict>
      </w:r>
    </w:p>
    <w:p w14:paraId="20E1156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BF — API/CONNECTOR RESILIENCE</w:t>
      </w:r>
    </w:p>
    <w:p w14:paraId="76000ED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202. Optional Integration</w:t>
      </w:r>
    </w:p>
    <w:p w14:paraId="7B469EA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From Day 11:</w:t>
      </w:r>
    </w:p>
    <w:p w14:paraId="5F4073C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Service Status API.</w:t>
      </w:r>
    </w:p>
    <w:p w14:paraId="46A7A6A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If it fails:</w:t>
      </w:r>
    </w:p>
    <w:p w14:paraId="28B09E4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Help Desk core process should continue.</w:t>
      </w:r>
    </w:p>
    <w:p w14:paraId="1AB49BDA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FA946BA">
          <v:rect id="_x0000_i1232" style="width:0;height:1.5pt" o:hralign="center" o:hrstd="t" o:hr="t" fillcolor="#a0a0a0" stroked="f"/>
        </w:pict>
      </w:r>
    </w:p>
    <w:p w14:paraId="1DCBCB6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203. Critical Integration</w:t>
      </w:r>
    </w:p>
    <w:p w14:paraId="2E479DD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If Dataverse Ticket creation fails:</w:t>
      </w:r>
    </w:p>
    <w:p w14:paraId="0C7E1B8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Ticket does not exist.</w:t>
      </w:r>
    </w:p>
    <w:p w14:paraId="5CF2607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This is core process failure.</w:t>
      </w:r>
    </w:p>
    <w:p w14:paraId="596B499C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5C0B31E6">
          <v:rect id="_x0000_i1233" style="width:0;height:1.5pt" o:hralign="center" o:hrstd="t" o:hr="t" fillcolor="#a0a0a0" stroked="f"/>
        </w:pict>
      </w:r>
    </w:p>
    <w:p w14:paraId="03F3CF1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204. Dependency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3335"/>
      </w:tblGrid>
      <w:tr w:rsidR="000C004C" w:rsidRPr="000C004C" w14:paraId="02887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CBB5D" w14:textId="77777777" w:rsidR="000C004C" w:rsidRPr="000C004C" w:rsidRDefault="000C004C" w:rsidP="000C004C">
            <w:pPr>
              <w:rPr>
                <w:b/>
                <w:bCs/>
                <w:sz w:val="32"/>
                <w:szCs w:val="32"/>
              </w:rPr>
            </w:pPr>
            <w:r w:rsidRPr="000C004C">
              <w:rPr>
                <w:b/>
                <w:bCs/>
                <w:sz w:val="32"/>
                <w:szCs w:val="32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6F8CAAFC" w14:textId="77777777" w:rsidR="000C004C" w:rsidRPr="000C004C" w:rsidRDefault="000C004C" w:rsidP="000C004C">
            <w:pPr>
              <w:rPr>
                <w:b/>
                <w:bCs/>
                <w:sz w:val="32"/>
                <w:szCs w:val="32"/>
              </w:rPr>
            </w:pPr>
            <w:r w:rsidRPr="000C004C">
              <w:rPr>
                <w:b/>
                <w:bCs/>
                <w:sz w:val="32"/>
                <w:szCs w:val="32"/>
              </w:rPr>
              <w:t>Typical Classification</w:t>
            </w:r>
          </w:p>
        </w:tc>
      </w:tr>
      <w:tr w:rsidR="000C004C" w:rsidRPr="000C004C" w14:paraId="7E266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05A66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Dataverse</w:t>
            </w:r>
          </w:p>
        </w:tc>
        <w:tc>
          <w:tcPr>
            <w:tcW w:w="0" w:type="auto"/>
            <w:vAlign w:val="center"/>
            <w:hideMark/>
          </w:tcPr>
          <w:p w14:paraId="47C8D1D3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Critical</w:t>
            </w:r>
          </w:p>
        </w:tc>
      </w:tr>
      <w:tr w:rsidR="000C004C" w:rsidRPr="000C004C" w14:paraId="74D6D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74875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w14:paraId="0F637045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Critical for Leave</w:t>
            </w:r>
          </w:p>
        </w:tc>
      </w:tr>
      <w:tr w:rsidR="000C004C" w:rsidRPr="000C004C" w14:paraId="719FC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F3204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Profile Photo</w:t>
            </w:r>
          </w:p>
        </w:tc>
        <w:tc>
          <w:tcPr>
            <w:tcW w:w="0" w:type="auto"/>
            <w:vAlign w:val="center"/>
            <w:hideMark/>
          </w:tcPr>
          <w:p w14:paraId="11FEA8D6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Non-critical</w:t>
            </w:r>
          </w:p>
        </w:tc>
      </w:tr>
      <w:tr w:rsidR="000C004C" w:rsidRPr="000C004C" w14:paraId="1969C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1FECC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Knowledge Base</w:t>
            </w:r>
          </w:p>
        </w:tc>
        <w:tc>
          <w:tcPr>
            <w:tcW w:w="0" w:type="auto"/>
            <w:vAlign w:val="center"/>
            <w:hideMark/>
          </w:tcPr>
          <w:p w14:paraId="2E088F2F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Non-critical</w:t>
            </w:r>
          </w:p>
        </w:tc>
      </w:tr>
      <w:tr w:rsidR="000C004C" w:rsidRPr="000C004C" w14:paraId="315FF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BE67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Teams Notification</w:t>
            </w:r>
          </w:p>
        </w:tc>
        <w:tc>
          <w:tcPr>
            <w:tcW w:w="0" w:type="auto"/>
            <w:vAlign w:val="center"/>
            <w:hideMark/>
          </w:tcPr>
          <w:p w14:paraId="1C562F44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Usually secondary</w:t>
            </w:r>
          </w:p>
        </w:tc>
      </w:tr>
      <w:tr w:rsidR="000C004C" w:rsidRPr="000C004C" w14:paraId="27A75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E261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Employee Email</w:t>
            </w:r>
          </w:p>
        </w:tc>
        <w:tc>
          <w:tcPr>
            <w:tcW w:w="0" w:type="auto"/>
            <w:vAlign w:val="center"/>
            <w:hideMark/>
          </w:tcPr>
          <w:p w14:paraId="3CE4914F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Important secondary</w:t>
            </w:r>
          </w:p>
        </w:tc>
      </w:tr>
      <w:tr w:rsidR="000C004C" w:rsidRPr="000C004C" w14:paraId="4F549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2340E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Service Status API</w:t>
            </w:r>
          </w:p>
        </w:tc>
        <w:tc>
          <w:tcPr>
            <w:tcW w:w="0" w:type="auto"/>
            <w:vAlign w:val="center"/>
            <w:hideMark/>
          </w:tcPr>
          <w:p w14:paraId="0A53E3BE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Non-critical</w:t>
            </w:r>
          </w:p>
        </w:tc>
      </w:tr>
    </w:tbl>
    <w:p w14:paraId="7C310142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48626B6">
          <v:rect id="_x0000_i1234" style="width:0;height:1.5pt" o:hralign="center" o:hrstd="t" o:hr="t" fillcolor="#a0a0a0" stroked="f"/>
        </w:pict>
      </w:r>
    </w:p>
    <w:p w14:paraId="7F0A28E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BG — FAILURE MATRIX</w:t>
      </w:r>
    </w:p>
    <w:p w14:paraId="43CFFD5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205. Create Failure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655"/>
        <w:gridCol w:w="3251"/>
        <w:gridCol w:w="2683"/>
      </w:tblGrid>
      <w:tr w:rsidR="000C004C" w:rsidRPr="000C004C" w14:paraId="76758D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78B5D" w14:textId="77777777" w:rsidR="000C004C" w:rsidRPr="000C004C" w:rsidRDefault="000C004C" w:rsidP="000C004C">
            <w:pPr>
              <w:rPr>
                <w:b/>
                <w:bCs/>
                <w:sz w:val="32"/>
                <w:szCs w:val="32"/>
              </w:rPr>
            </w:pPr>
            <w:r w:rsidRPr="000C004C">
              <w:rPr>
                <w:b/>
                <w:bCs/>
                <w:sz w:val="32"/>
                <w:szCs w:val="32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76EA3990" w14:textId="77777777" w:rsidR="000C004C" w:rsidRPr="000C004C" w:rsidRDefault="000C004C" w:rsidP="000C004C">
            <w:pPr>
              <w:rPr>
                <w:b/>
                <w:bCs/>
                <w:sz w:val="32"/>
                <w:szCs w:val="32"/>
              </w:rPr>
            </w:pPr>
            <w:r w:rsidRPr="000C004C">
              <w:rPr>
                <w:b/>
                <w:bCs/>
                <w:sz w:val="32"/>
                <w:szCs w:val="32"/>
              </w:rPr>
              <w:t>Business Data</w:t>
            </w:r>
          </w:p>
        </w:tc>
        <w:tc>
          <w:tcPr>
            <w:tcW w:w="0" w:type="auto"/>
            <w:vAlign w:val="center"/>
            <w:hideMark/>
          </w:tcPr>
          <w:p w14:paraId="12AF2DCB" w14:textId="77777777" w:rsidR="000C004C" w:rsidRPr="000C004C" w:rsidRDefault="000C004C" w:rsidP="000C004C">
            <w:pPr>
              <w:rPr>
                <w:b/>
                <w:bCs/>
                <w:sz w:val="32"/>
                <w:szCs w:val="32"/>
              </w:rPr>
            </w:pPr>
            <w:r w:rsidRPr="000C004C">
              <w:rPr>
                <w:b/>
                <w:bCs/>
                <w:sz w:val="32"/>
                <w:szCs w:val="32"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657C8E8C" w14:textId="77777777" w:rsidR="000C004C" w:rsidRPr="000C004C" w:rsidRDefault="000C004C" w:rsidP="000C004C">
            <w:pPr>
              <w:rPr>
                <w:b/>
                <w:bCs/>
                <w:sz w:val="32"/>
                <w:szCs w:val="32"/>
              </w:rPr>
            </w:pPr>
            <w:r w:rsidRPr="000C004C">
              <w:rPr>
                <w:b/>
                <w:bCs/>
                <w:sz w:val="32"/>
                <w:szCs w:val="32"/>
              </w:rPr>
              <w:t>Recovery</w:t>
            </w:r>
          </w:p>
        </w:tc>
      </w:tr>
      <w:tr w:rsidR="000C004C" w:rsidRPr="000C004C" w14:paraId="61BA1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4A0C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Employee email fails</w:t>
            </w:r>
          </w:p>
        </w:tc>
        <w:tc>
          <w:tcPr>
            <w:tcW w:w="0" w:type="auto"/>
            <w:vAlign w:val="center"/>
            <w:hideMark/>
          </w:tcPr>
          <w:p w14:paraId="29587937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Ticket remains created</w:t>
            </w:r>
          </w:p>
        </w:tc>
        <w:tc>
          <w:tcPr>
            <w:tcW w:w="0" w:type="auto"/>
            <w:vAlign w:val="center"/>
            <w:hideMark/>
          </w:tcPr>
          <w:p w14:paraId="422EF811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Warning/operational log</w:t>
            </w:r>
          </w:p>
        </w:tc>
        <w:tc>
          <w:tcPr>
            <w:tcW w:w="0" w:type="auto"/>
            <w:vAlign w:val="center"/>
            <w:hideMark/>
          </w:tcPr>
          <w:p w14:paraId="1EEF69C9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Retry notification</w:t>
            </w:r>
          </w:p>
        </w:tc>
      </w:tr>
      <w:tr w:rsidR="000C004C" w:rsidRPr="000C004C" w14:paraId="1FCAE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FC389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Manager missing</w:t>
            </w:r>
          </w:p>
        </w:tc>
        <w:tc>
          <w:tcPr>
            <w:tcW w:w="0" w:type="auto"/>
            <w:vAlign w:val="center"/>
            <w:hideMark/>
          </w:tcPr>
          <w:p w14:paraId="1E1D3AEF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Leave not rejected</w:t>
            </w:r>
          </w:p>
        </w:tc>
        <w:tc>
          <w:tcPr>
            <w:tcW w:w="0" w:type="auto"/>
            <w:vAlign w:val="center"/>
            <w:hideMark/>
          </w:tcPr>
          <w:p w14:paraId="626AA655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Requires attention</w:t>
            </w:r>
          </w:p>
        </w:tc>
        <w:tc>
          <w:tcPr>
            <w:tcW w:w="0" w:type="auto"/>
            <w:vAlign w:val="center"/>
            <w:hideMark/>
          </w:tcPr>
          <w:p w14:paraId="307BFDF8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Fix manager + retry</w:t>
            </w:r>
          </w:p>
        </w:tc>
      </w:tr>
      <w:tr w:rsidR="000C004C" w:rsidRPr="000C004C" w14:paraId="0BAAD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05E7F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lastRenderedPageBreak/>
              <w:t>Approval rejected</w:t>
            </w:r>
          </w:p>
        </w:tc>
        <w:tc>
          <w:tcPr>
            <w:tcW w:w="0" w:type="auto"/>
            <w:vAlign w:val="center"/>
            <w:hideMark/>
          </w:tcPr>
          <w:p w14:paraId="0E660788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Leave = Rejected</w:t>
            </w:r>
          </w:p>
        </w:tc>
        <w:tc>
          <w:tcPr>
            <w:tcW w:w="0" w:type="auto"/>
            <w:vAlign w:val="center"/>
            <w:hideMark/>
          </w:tcPr>
          <w:p w14:paraId="7B3B9444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Employee informed</w:t>
            </w:r>
          </w:p>
        </w:tc>
        <w:tc>
          <w:tcPr>
            <w:tcW w:w="0" w:type="auto"/>
            <w:vAlign w:val="center"/>
            <w:hideMark/>
          </w:tcPr>
          <w:p w14:paraId="37B3E6D2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Business outcome</w:t>
            </w:r>
          </w:p>
        </w:tc>
      </w:tr>
      <w:tr w:rsidR="000C004C" w:rsidRPr="000C004C" w14:paraId="55139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3B75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Dataverse update fails</w:t>
            </w:r>
          </w:p>
        </w:tc>
        <w:tc>
          <w:tcPr>
            <w:tcW w:w="0" w:type="auto"/>
            <w:vAlign w:val="center"/>
            <w:hideMark/>
          </w:tcPr>
          <w:p w14:paraId="4179C7E7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State uncertain</w:t>
            </w:r>
          </w:p>
        </w:tc>
        <w:tc>
          <w:tcPr>
            <w:tcW w:w="0" w:type="auto"/>
            <w:vAlign w:val="center"/>
            <w:hideMark/>
          </w:tcPr>
          <w:p w14:paraId="77F6BEEF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Technical failure</w:t>
            </w:r>
          </w:p>
        </w:tc>
        <w:tc>
          <w:tcPr>
            <w:tcW w:w="0" w:type="auto"/>
            <w:vAlign w:val="center"/>
            <w:hideMark/>
          </w:tcPr>
          <w:p w14:paraId="5007C4BE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Investigate/retry safely</w:t>
            </w:r>
          </w:p>
        </w:tc>
      </w:tr>
      <w:tr w:rsidR="000C004C" w:rsidRPr="000C004C" w14:paraId="0CD53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7EEB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Teams fails</w:t>
            </w:r>
          </w:p>
        </w:tc>
        <w:tc>
          <w:tcPr>
            <w:tcW w:w="0" w:type="auto"/>
            <w:vAlign w:val="center"/>
            <w:hideMark/>
          </w:tcPr>
          <w:p w14:paraId="5EA0DF27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Ticket remains created</w:t>
            </w:r>
          </w:p>
        </w:tc>
        <w:tc>
          <w:tcPr>
            <w:tcW w:w="0" w:type="auto"/>
            <w:vAlign w:val="center"/>
            <w:hideMark/>
          </w:tcPr>
          <w:p w14:paraId="5C9DB6A7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IT alternate monitoring</w:t>
            </w:r>
          </w:p>
        </w:tc>
        <w:tc>
          <w:tcPr>
            <w:tcW w:w="0" w:type="auto"/>
            <w:vAlign w:val="center"/>
            <w:hideMark/>
          </w:tcPr>
          <w:p w14:paraId="29751C8E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Fix connection</w:t>
            </w:r>
          </w:p>
        </w:tc>
      </w:tr>
      <w:tr w:rsidR="000C004C" w:rsidRPr="000C004C" w14:paraId="525AE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03919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Status API fails</w:t>
            </w:r>
          </w:p>
        </w:tc>
        <w:tc>
          <w:tcPr>
            <w:tcW w:w="0" w:type="auto"/>
            <w:vAlign w:val="center"/>
            <w:hideMark/>
          </w:tcPr>
          <w:p w14:paraId="13FB6574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No business impact</w:t>
            </w:r>
          </w:p>
        </w:tc>
        <w:tc>
          <w:tcPr>
            <w:tcW w:w="0" w:type="auto"/>
            <w:vAlign w:val="center"/>
            <w:hideMark/>
          </w:tcPr>
          <w:p w14:paraId="2E6FBFE0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Status unavailable</w:t>
            </w:r>
          </w:p>
        </w:tc>
        <w:tc>
          <w:tcPr>
            <w:tcW w:w="0" w:type="auto"/>
            <w:vAlign w:val="center"/>
            <w:hideMark/>
          </w:tcPr>
          <w:p w14:paraId="1020B8B6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Retry later</w:t>
            </w:r>
          </w:p>
        </w:tc>
      </w:tr>
    </w:tbl>
    <w:p w14:paraId="04ED5A71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987EC03">
          <v:rect id="_x0000_i1235" style="width:0;height:1.5pt" o:hralign="center" o:hrstd="t" o:hr="t" fillcolor="#a0a0a0" stroked="f"/>
        </w:pict>
      </w:r>
    </w:p>
    <w:p w14:paraId="20B3507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BH — AUTOMATION HEALTH CHECK</w:t>
      </w:r>
    </w:p>
    <w:p w14:paraId="1A2357B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206. Student Health Check</w:t>
      </w:r>
    </w:p>
    <w:p w14:paraId="58E83FC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For each Flow:</w:t>
      </w:r>
    </w:p>
    <w:p w14:paraId="60E36F4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Is it on?</w:t>
      </w:r>
    </w:p>
    <w:p w14:paraId="103133FD" w14:textId="77777777" w:rsidR="000C004C" w:rsidRPr="000C004C" w:rsidRDefault="000C004C" w:rsidP="000C004C">
      <w:pPr>
        <w:rPr>
          <w:sz w:val="32"/>
          <w:szCs w:val="32"/>
        </w:rPr>
      </w:pPr>
    </w:p>
    <w:p w14:paraId="4AA43D0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Does it save?</w:t>
      </w:r>
    </w:p>
    <w:p w14:paraId="19C67117" w14:textId="77777777" w:rsidR="000C004C" w:rsidRPr="000C004C" w:rsidRDefault="000C004C" w:rsidP="000C004C">
      <w:pPr>
        <w:rPr>
          <w:sz w:val="32"/>
          <w:szCs w:val="32"/>
        </w:rPr>
      </w:pPr>
    </w:p>
    <w:p w14:paraId="6CED4BA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Does trigger work?</w:t>
      </w:r>
    </w:p>
    <w:p w14:paraId="667B5C3E" w14:textId="77777777" w:rsidR="000C004C" w:rsidRPr="000C004C" w:rsidRDefault="000C004C" w:rsidP="000C004C">
      <w:pPr>
        <w:rPr>
          <w:sz w:val="32"/>
          <w:szCs w:val="32"/>
        </w:rPr>
      </w:pPr>
    </w:p>
    <w:p w14:paraId="258EA10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Are connections valid?</w:t>
      </w:r>
    </w:p>
    <w:p w14:paraId="6BC334BF" w14:textId="77777777" w:rsidR="000C004C" w:rsidRPr="000C004C" w:rsidRDefault="000C004C" w:rsidP="000C004C">
      <w:pPr>
        <w:rPr>
          <w:sz w:val="32"/>
          <w:szCs w:val="32"/>
        </w:rPr>
      </w:pPr>
    </w:p>
    <w:p w14:paraId="3ACB629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Does it run only when needed?</w:t>
      </w:r>
    </w:p>
    <w:p w14:paraId="27934282" w14:textId="77777777" w:rsidR="000C004C" w:rsidRPr="000C004C" w:rsidRDefault="000C004C" w:rsidP="000C004C">
      <w:pPr>
        <w:rPr>
          <w:sz w:val="32"/>
          <w:szCs w:val="32"/>
        </w:rPr>
      </w:pPr>
    </w:p>
    <w:p w14:paraId="576B396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Does it avoid duplicate effects?</w:t>
      </w:r>
    </w:p>
    <w:p w14:paraId="47865639" w14:textId="77777777" w:rsidR="000C004C" w:rsidRPr="000C004C" w:rsidRDefault="000C004C" w:rsidP="000C004C">
      <w:pPr>
        <w:rPr>
          <w:sz w:val="32"/>
          <w:szCs w:val="32"/>
        </w:rPr>
      </w:pPr>
    </w:p>
    <w:p w14:paraId="07A6A3D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Does it log meaningful errors?</w:t>
      </w:r>
    </w:p>
    <w:p w14:paraId="1EE78456" w14:textId="77777777" w:rsidR="000C004C" w:rsidRPr="000C004C" w:rsidRDefault="000C004C" w:rsidP="000C004C">
      <w:pPr>
        <w:rPr>
          <w:sz w:val="32"/>
          <w:szCs w:val="32"/>
        </w:rPr>
      </w:pPr>
    </w:p>
    <w:p w14:paraId="32CC90F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Does it have a clear owner?</w:t>
      </w:r>
    </w:p>
    <w:p w14:paraId="6CE11BC7" w14:textId="77777777" w:rsidR="000C004C" w:rsidRPr="000C004C" w:rsidRDefault="000C004C" w:rsidP="000C004C">
      <w:pPr>
        <w:rPr>
          <w:sz w:val="32"/>
          <w:szCs w:val="32"/>
        </w:rPr>
      </w:pPr>
    </w:p>
    <w:p w14:paraId="12F3A44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Can another developer understand it?</w:t>
      </w:r>
    </w:p>
    <w:p w14:paraId="27F1B206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E75E50B">
          <v:rect id="_x0000_i1236" style="width:0;height:1.5pt" o:hralign="center" o:hrstd="t" o:hr="t" fillcolor="#a0a0a0" stroked="f"/>
        </w:pict>
      </w:r>
    </w:p>
    <w:p w14:paraId="7E476A8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BI — NAMING STANDARD</w:t>
      </w:r>
    </w:p>
    <w:p w14:paraId="14CF329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207. Recommended</w:t>
      </w:r>
    </w:p>
    <w:p w14:paraId="6BD4611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Domain — Event — Outcome</w:t>
      </w:r>
    </w:p>
    <w:p w14:paraId="4D9E46F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Examples:</w:t>
      </w:r>
    </w:p>
    <w:p w14:paraId="4C162D4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Leave — Submitted — Manager Approval</w:t>
      </w:r>
    </w:p>
    <w:p w14:paraId="09D2EC2F" w14:textId="77777777" w:rsidR="000C004C" w:rsidRPr="000C004C" w:rsidRDefault="000C004C" w:rsidP="000C004C">
      <w:pPr>
        <w:rPr>
          <w:sz w:val="32"/>
          <w:szCs w:val="32"/>
        </w:rPr>
      </w:pPr>
    </w:p>
    <w:p w14:paraId="7BBB8B2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Help Desk — Ticket Resolved — Employee Notification</w:t>
      </w:r>
    </w:p>
    <w:p w14:paraId="64D7682F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BE08214">
          <v:rect id="_x0000_i1237" style="width:0;height:1.5pt" o:hralign="center" o:hrstd="t" o:hr="t" fillcolor="#a0a0a0" stroked="f"/>
        </w:pict>
      </w:r>
    </w:p>
    <w:p w14:paraId="36C4B24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208. Actions</w:t>
      </w:r>
    </w:p>
    <w:p w14:paraId="32F9555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Use:</w:t>
      </w:r>
    </w:p>
    <w:p w14:paraId="224CDAB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Get Requesting Employee</w:t>
      </w:r>
    </w:p>
    <w:p w14:paraId="796FFAC4" w14:textId="77777777" w:rsidR="000C004C" w:rsidRPr="000C004C" w:rsidRDefault="000C004C" w:rsidP="000C004C">
      <w:pPr>
        <w:rPr>
          <w:sz w:val="32"/>
          <w:szCs w:val="32"/>
        </w:rPr>
      </w:pPr>
    </w:p>
    <w:p w14:paraId="57F4324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Is Manager Configured?</w:t>
      </w:r>
    </w:p>
    <w:p w14:paraId="4E3AB2FA" w14:textId="77777777" w:rsidR="000C004C" w:rsidRPr="000C004C" w:rsidRDefault="000C004C" w:rsidP="000C004C">
      <w:pPr>
        <w:rPr>
          <w:sz w:val="32"/>
          <w:szCs w:val="32"/>
        </w:rPr>
      </w:pPr>
    </w:p>
    <w:p w14:paraId="3CF0F61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Start Manager Approval</w:t>
      </w:r>
    </w:p>
    <w:p w14:paraId="031D9EF6" w14:textId="77777777" w:rsidR="000C004C" w:rsidRPr="000C004C" w:rsidRDefault="000C004C" w:rsidP="000C004C">
      <w:pPr>
        <w:rPr>
          <w:sz w:val="32"/>
          <w:szCs w:val="32"/>
        </w:rPr>
      </w:pPr>
    </w:p>
    <w:p w14:paraId="2267E53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Update Leave — Approved</w:t>
      </w:r>
    </w:p>
    <w:p w14:paraId="06D20C8A" w14:textId="77777777" w:rsidR="000C004C" w:rsidRPr="000C004C" w:rsidRDefault="000C004C" w:rsidP="000C004C">
      <w:pPr>
        <w:rPr>
          <w:sz w:val="32"/>
          <w:szCs w:val="32"/>
        </w:rPr>
      </w:pPr>
    </w:p>
    <w:p w14:paraId="4337B72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Notify Employee — Approved</w:t>
      </w:r>
    </w:p>
    <w:p w14:paraId="4B7AA677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EEB241D">
          <v:rect id="_x0000_i1238" style="width:0;height:1.5pt" o:hralign="center" o:hrstd="t" o:hr="t" fillcolor="#a0a0a0" stroked="f"/>
        </w:pict>
      </w:r>
    </w:p>
    <w:p w14:paraId="3B5105C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BJ — FLOW DESCRIPTION STANDARD</w:t>
      </w:r>
    </w:p>
    <w:p w14:paraId="2E56DE3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209. Every Flow Should Have</w:t>
      </w:r>
    </w:p>
    <w:p w14:paraId="5597855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Purpose</w:t>
      </w:r>
    </w:p>
    <w:p w14:paraId="30E2947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Business Event</w:t>
      </w:r>
    </w:p>
    <w:p w14:paraId="7F66BF3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Trigger</w:t>
      </w:r>
    </w:p>
    <w:p w14:paraId="23C1C7D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Dependencies</w:t>
      </w:r>
    </w:p>
    <w:p w14:paraId="5C1B711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Expected Outcome</w:t>
      </w:r>
    </w:p>
    <w:p w14:paraId="23CD98B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Error Behavior</w:t>
      </w:r>
    </w:p>
    <w:p w14:paraId="2168111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Owner</w:t>
      </w:r>
    </w:p>
    <w:p w14:paraId="3063DE05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DD54720">
          <v:rect id="_x0000_i1239" style="width:0;height:1.5pt" o:hralign="center" o:hrstd="t" o:hr="t" fillcolor="#a0a0a0" stroked="f"/>
        </w:pict>
      </w:r>
    </w:p>
    <w:p w14:paraId="024930A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210. Example</w:t>
      </w:r>
    </w:p>
    <w:p w14:paraId="4CDCFB9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Purpose</w:t>
      </w:r>
    </w:p>
    <w:p w14:paraId="54ABD5A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Notify employees when an IT Ticket is resolved.</w:t>
      </w:r>
    </w:p>
    <w:p w14:paraId="5F30285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Event</w:t>
      </w:r>
    </w:p>
    <w:p w14:paraId="5588155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Support Ticket Status becomes Resolved.</w:t>
      </w:r>
    </w:p>
    <w:p w14:paraId="60A7FAA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Dependencies</w:t>
      </w:r>
    </w:p>
    <w:p w14:paraId="2748CF03" w14:textId="77777777" w:rsidR="000C004C" w:rsidRPr="000C004C" w:rsidRDefault="000C004C">
      <w:pPr>
        <w:numPr>
          <w:ilvl w:val="0"/>
          <w:numId w:val="19"/>
        </w:numPr>
        <w:rPr>
          <w:sz w:val="32"/>
          <w:szCs w:val="32"/>
        </w:rPr>
      </w:pPr>
      <w:r w:rsidRPr="000C004C">
        <w:rPr>
          <w:sz w:val="32"/>
          <w:szCs w:val="32"/>
        </w:rPr>
        <w:t>Dataverse</w:t>
      </w:r>
    </w:p>
    <w:p w14:paraId="2F3A6BD9" w14:textId="77777777" w:rsidR="000C004C" w:rsidRPr="000C004C" w:rsidRDefault="000C004C">
      <w:pPr>
        <w:numPr>
          <w:ilvl w:val="0"/>
          <w:numId w:val="19"/>
        </w:numPr>
        <w:rPr>
          <w:sz w:val="32"/>
          <w:szCs w:val="32"/>
        </w:rPr>
      </w:pPr>
      <w:r w:rsidRPr="000C004C">
        <w:rPr>
          <w:sz w:val="32"/>
          <w:szCs w:val="32"/>
        </w:rPr>
        <w:t>Outlook</w:t>
      </w:r>
    </w:p>
    <w:p w14:paraId="6F4841CA" w14:textId="77777777" w:rsidR="000C004C" w:rsidRPr="000C004C" w:rsidRDefault="000C004C">
      <w:pPr>
        <w:numPr>
          <w:ilvl w:val="0"/>
          <w:numId w:val="19"/>
        </w:numPr>
        <w:rPr>
          <w:sz w:val="32"/>
          <w:szCs w:val="32"/>
        </w:rPr>
      </w:pPr>
      <w:r w:rsidRPr="000C004C">
        <w:rPr>
          <w:sz w:val="32"/>
          <w:szCs w:val="32"/>
        </w:rPr>
        <w:t>Employee Email</w:t>
      </w:r>
    </w:p>
    <w:p w14:paraId="4210DA0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Duplicate Protection</w:t>
      </w:r>
    </w:p>
    <w:p w14:paraId="1B89B4F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Resolution Notification Sent.</w:t>
      </w:r>
    </w:p>
    <w:p w14:paraId="0CF0EAF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Failure Behavior</w:t>
      </w:r>
    </w:p>
    <w:p w14:paraId="11738B4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Log error and leave notification flag false.</w:t>
      </w:r>
    </w:p>
    <w:p w14:paraId="18B40D4C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A166140">
          <v:rect id="_x0000_i1240" style="width:0;height:1.5pt" o:hralign="center" o:hrstd="t" o:hr="t" fillcolor="#a0a0a0" stroked="f"/>
        </w:pict>
      </w:r>
    </w:p>
    <w:p w14:paraId="4E6EEDE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BK — TECHNICAL DOCUMENTATION</w:t>
      </w:r>
    </w:p>
    <w:p w14:paraId="10A9BA3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211. Record Trigger Configuration</w:t>
      </w:r>
    </w:p>
    <w:p w14:paraId="5A58CCA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Example:</w:t>
      </w:r>
    </w:p>
    <w:p w14:paraId="1BAF2CB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Flow:</w:t>
      </w:r>
    </w:p>
    <w:p w14:paraId="2A53DF8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Help Desk — Ticket Resolved — Employee Notification</w:t>
      </w:r>
    </w:p>
    <w:p w14:paraId="6EB2C622" w14:textId="77777777" w:rsidR="000C004C" w:rsidRPr="000C004C" w:rsidRDefault="000C004C" w:rsidP="000C004C">
      <w:pPr>
        <w:rPr>
          <w:sz w:val="32"/>
          <w:szCs w:val="32"/>
        </w:rPr>
      </w:pPr>
    </w:p>
    <w:p w14:paraId="5B67F7D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Change Type:</w:t>
      </w:r>
    </w:p>
    <w:p w14:paraId="3E9CE0A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Modified</w:t>
      </w:r>
    </w:p>
    <w:p w14:paraId="236455AB" w14:textId="77777777" w:rsidR="000C004C" w:rsidRPr="000C004C" w:rsidRDefault="000C004C" w:rsidP="000C004C">
      <w:pPr>
        <w:rPr>
          <w:sz w:val="32"/>
          <w:szCs w:val="32"/>
        </w:rPr>
      </w:pPr>
    </w:p>
    <w:p w14:paraId="5B374E8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Table:</w:t>
      </w:r>
    </w:p>
    <w:p w14:paraId="73CC368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Support Tickets</w:t>
      </w:r>
    </w:p>
    <w:p w14:paraId="7C53EC2B" w14:textId="77777777" w:rsidR="000C004C" w:rsidRPr="000C004C" w:rsidRDefault="000C004C" w:rsidP="000C004C">
      <w:pPr>
        <w:rPr>
          <w:sz w:val="32"/>
          <w:szCs w:val="32"/>
        </w:rPr>
      </w:pPr>
    </w:p>
    <w:p w14:paraId="3A9830D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Scope:</w:t>
      </w:r>
    </w:p>
    <w:p w14:paraId="7B95C43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Organization</w:t>
      </w:r>
    </w:p>
    <w:p w14:paraId="3B95BA0A" w14:textId="77777777" w:rsidR="000C004C" w:rsidRPr="000C004C" w:rsidRDefault="000C004C" w:rsidP="000C004C">
      <w:pPr>
        <w:rPr>
          <w:sz w:val="32"/>
          <w:szCs w:val="32"/>
        </w:rPr>
      </w:pPr>
    </w:p>
    <w:p w14:paraId="7A0EEAD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Select Columns:</w:t>
      </w:r>
    </w:p>
    <w:p w14:paraId="295553A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 unique name</w:t>
      </w:r>
    </w:p>
    <w:p w14:paraId="497774E7" w14:textId="77777777" w:rsidR="000C004C" w:rsidRPr="000C004C" w:rsidRDefault="000C004C" w:rsidP="000C004C">
      <w:pPr>
        <w:rPr>
          <w:sz w:val="32"/>
          <w:szCs w:val="32"/>
        </w:rPr>
      </w:pPr>
    </w:p>
    <w:p w14:paraId="06CC9B1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Guard:</w:t>
      </w:r>
    </w:p>
    <w:p w14:paraId="7266544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 = Resolved</w:t>
      </w:r>
    </w:p>
    <w:p w14:paraId="5ABD592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AND</w:t>
      </w:r>
    </w:p>
    <w:p w14:paraId="2D13049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Resolution Notification Sent = No</w:t>
      </w:r>
    </w:p>
    <w:p w14:paraId="4DA2F3C2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79DD127">
          <v:rect id="_x0000_i1241" style="width:0;height:1.5pt" o:hralign="center" o:hrstd="t" o:hr="t" fillcolor="#a0a0a0" stroked="f"/>
        </w:pict>
      </w:r>
    </w:p>
    <w:p w14:paraId="7F6E457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BL — BUSINESS PROCESS DOCUMENTATION</w:t>
      </w:r>
    </w:p>
    <w:p w14:paraId="446B1CC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212. Leave</w:t>
      </w:r>
    </w:p>
    <w:p w14:paraId="5C3CBE0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</w:t>
      </w:r>
    </w:p>
    <w:p w14:paraId="2152554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6E9D621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Draft</w:t>
      </w:r>
    </w:p>
    <w:p w14:paraId="26CA325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35FA808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Submitted</w:t>
      </w:r>
    </w:p>
    <w:p w14:paraId="6621D97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3B9F9D7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Pending Approval</w:t>
      </w:r>
    </w:p>
    <w:p w14:paraId="7567C64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Times New Roman" w:hAnsi="Times New Roman" w:cs="Times New Roman"/>
          <w:sz w:val="32"/>
          <w:szCs w:val="32"/>
        </w:rPr>
        <w:lastRenderedPageBreak/>
        <w:t>↓</w:t>
      </w:r>
    </w:p>
    <w:p w14:paraId="292E5D8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Manager Decision</w:t>
      </w:r>
    </w:p>
    <w:p w14:paraId="72C78FE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6CE8C57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Approved / Rejected</w:t>
      </w:r>
    </w:p>
    <w:p w14:paraId="38ED69A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06FC429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Notification</w:t>
      </w:r>
    </w:p>
    <w:p w14:paraId="1693FA9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C6DBD80">
          <v:rect id="_x0000_i1242" style="width:0;height:1.5pt" o:hralign="center" o:hrstd="t" o:hr="t" fillcolor="#a0a0a0" stroked="f"/>
        </w:pict>
      </w:r>
    </w:p>
    <w:p w14:paraId="46015B3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213. Help Desk</w:t>
      </w:r>
    </w:p>
    <w:p w14:paraId="3D15C13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</w:t>
      </w:r>
    </w:p>
    <w:p w14:paraId="06A36D6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46A9926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New Ticket</w:t>
      </w:r>
    </w:p>
    <w:p w14:paraId="7262BF9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515D61A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Notification</w:t>
      </w:r>
    </w:p>
    <w:p w14:paraId="0677C39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3B97711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Assignment</w:t>
      </w:r>
    </w:p>
    <w:p w14:paraId="3BDA552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42016BD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In Progress</w:t>
      </w:r>
    </w:p>
    <w:p w14:paraId="4B92290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413D1EA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Resolved</w:t>
      </w:r>
    </w:p>
    <w:p w14:paraId="60CCD09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2C6B235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 Notification</w:t>
      </w:r>
    </w:p>
    <w:p w14:paraId="2537D5CA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90BCCEA">
          <v:rect id="_x0000_i1243" style="width:0;height:1.5pt" o:hralign="center" o:hrstd="t" o:hr="t" fillcolor="#a0a0a0" stroked="f"/>
        </w:pict>
      </w:r>
    </w:p>
    <w:p w14:paraId="6A1172A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PART BM — WEEK 4 PRACTICAL FINAL</w:t>
      </w:r>
    </w:p>
    <w:p w14:paraId="3A6893C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214. Student Scenario</w:t>
      </w:r>
    </w:p>
    <w:p w14:paraId="58FA706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Student receives:</w:t>
      </w:r>
    </w:p>
    <w:p w14:paraId="1AB7900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No step-by-step instructions.</w:t>
      </w:r>
    </w:p>
    <w:p w14:paraId="0F1CA67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They must demonstrate both processes.</w:t>
      </w:r>
    </w:p>
    <w:p w14:paraId="592A37B5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4C0F8C2">
          <v:rect id="_x0000_i1244" style="width:0;height:1.5pt" o:hralign="center" o:hrstd="t" o:hr="t" fillcolor="#a0a0a0" stroked="f"/>
        </w:pict>
      </w:r>
    </w:p>
    <w:p w14:paraId="43A801D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215. Part A — Leave</w:t>
      </w:r>
    </w:p>
    <w:p w14:paraId="1F5C060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Create:</w:t>
      </w:r>
    </w:p>
    <w:p w14:paraId="285F06D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Leave Type:</w:t>
      </w:r>
    </w:p>
    <w:p w14:paraId="6097367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Sick Leave</w:t>
      </w:r>
    </w:p>
    <w:p w14:paraId="24110F1B" w14:textId="77777777" w:rsidR="000C004C" w:rsidRPr="000C004C" w:rsidRDefault="000C004C" w:rsidP="000C004C">
      <w:pPr>
        <w:rPr>
          <w:sz w:val="32"/>
          <w:szCs w:val="32"/>
        </w:rPr>
      </w:pPr>
    </w:p>
    <w:p w14:paraId="3D7D482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Duration:</w:t>
      </w:r>
    </w:p>
    <w:p w14:paraId="0A46466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5 days</w:t>
      </w:r>
    </w:p>
    <w:p w14:paraId="4508B54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Submit.</w:t>
      </w:r>
    </w:p>
    <w:p w14:paraId="7A1EBA3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A141CD2">
          <v:rect id="_x0000_i1245" style="width:0;height:1.5pt" o:hralign="center" o:hrstd="t" o:hr="t" fillcolor="#a0a0a0" stroked="f"/>
        </w:pict>
      </w:r>
    </w:p>
    <w:p w14:paraId="07DB630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216. Manager</w:t>
      </w:r>
    </w:p>
    <w:p w14:paraId="06736F5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Approve with:</w:t>
      </w:r>
    </w:p>
    <w:p w14:paraId="15834E5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Approved. Please provide supporting documentation to HR.</w:t>
      </w:r>
    </w:p>
    <w:p w14:paraId="69617BD4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0A25EF5">
          <v:rect id="_x0000_i1246" style="width:0;height:1.5pt" o:hralign="center" o:hrstd="t" o:hr="t" fillcolor="#a0a0a0" stroked="f"/>
        </w:pict>
      </w:r>
    </w:p>
    <w:p w14:paraId="5BD8698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217. Student Must Demonstrate</w:t>
      </w:r>
    </w:p>
    <w:p w14:paraId="18544C8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Manager received approval</w:t>
      </w:r>
    </w:p>
    <w:p w14:paraId="7507FE7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Leave status updated</w:t>
      </w:r>
    </w:p>
    <w:p w14:paraId="4EBA73B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Comment stored</w:t>
      </w:r>
    </w:p>
    <w:p w14:paraId="61F56AB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Employee notification</w:t>
      </w:r>
    </w:p>
    <w:p w14:paraId="1F0C2D1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HR Sick Leave notification</w:t>
      </w:r>
    </w:p>
    <w:p w14:paraId="312AF58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No error record created.</w:t>
      </w:r>
    </w:p>
    <w:p w14:paraId="5819B63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021BF76">
          <v:rect id="_x0000_i1247" style="width:0;height:1.5pt" o:hralign="center" o:hrstd="t" o:hr="t" fillcolor="#a0a0a0" stroked="f"/>
        </w:pict>
      </w:r>
    </w:p>
    <w:p w14:paraId="6D6F95E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218. Part B — Help Desk</w:t>
      </w:r>
    </w:p>
    <w:p w14:paraId="6CD75EF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Create:</w:t>
      </w:r>
    </w:p>
    <w:p w14:paraId="1D62261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Subject:</w:t>
      </w:r>
    </w:p>
    <w:p w14:paraId="595BC81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Corporate VPN unavailable</w:t>
      </w:r>
    </w:p>
    <w:p w14:paraId="31174F94" w14:textId="77777777" w:rsidR="000C004C" w:rsidRPr="000C004C" w:rsidRDefault="000C004C" w:rsidP="000C004C">
      <w:pPr>
        <w:rPr>
          <w:sz w:val="32"/>
          <w:szCs w:val="32"/>
        </w:rPr>
      </w:pPr>
    </w:p>
    <w:p w14:paraId="6654AFF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Category:</w:t>
      </w:r>
    </w:p>
    <w:p w14:paraId="59EF705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Network</w:t>
      </w:r>
    </w:p>
    <w:p w14:paraId="51B5C319" w14:textId="77777777" w:rsidR="000C004C" w:rsidRPr="000C004C" w:rsidRDefault="000C004C" w:rsidP="000C004C">
      <w:pPr>
        <w:rPr>
          <w:sz w:val="32"/>
          <w:szCs w:val="32"/>
        </w:rPr>
      </w:pPr>
    </w:p>
    <w:p w14:paraId="450A7BD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Priority:</w:t>
      </w:r>
    </w:p>
    <w:p w14:paraId="3E3D8DD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Critical</w:t>
      </w:r>
    </w:p>
    <w:p w14:paraId="5A776DC9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9BADF45">
          <v:rect id="_x0000_i1248" style="width:0;height:1.5pt" o:hralign="center" o:hrstd="t" o:hr="t" fillcolor="#a0a0a0" stroked="f"/>
        </w:pict>
      </w:r>
    </w:p>
    <w:p w14:paraId="32BB9B7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219. Student Must Demonstrate</w:t>
      </w:r>
    </w:p>
    <w:p w14:paraId="6247660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Ticket saved</w:t>
      </w:r>
    </w:p>
    <w:p w14:paraId="6822709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Employee confirmation</w:t>
      </w:r>
    </w:p>
    <w:p w14:paraId="0C470ED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IT notification</w:t>
      </w:r>
    </w:p>
    <w:p w14:paraId="1D11968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Critical escalation</w:t>
      </w:r>
    </w:p>
    <w:p w14:paraId="46C901B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11425E5">
          <v:rect id="_x0000_i1249" style="width:0;height:1.5pt" o:hralign="center" o:hrstd="t" o:hr="t" fillcolor="#a0a0a0" stroked="f"/>
        </w:pict>
      </w:r>
    </w:p>
    <w:p w14:paraId="28531A8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220. Technician</w:t>
      </w:r>
    </w:p>
    <w:p w14:paraId="172C7E9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Open Model-Driven App.</w:t>
      </w:r>
    </w:p>
    <w:p w14:paraId="210205E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Set:</w:t>
      </w:r>
    </w:p>
    <w:p w14:paraId="65A969F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Assigned Technician:</w:t>
      </w:r>
    </w:p>
    <w:p w14:paraId="2F5272D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Current Technician</w:t>
      </w:r>
    </w:p>
    <w:p w14:paraId="090D24C3" w14:textId="77777777" w:rsidR="000C004C" w:rsidRPr="000C004C" w:rsidRDefault="000C004C" w:rsidP="000C004C">
      <w:pPr>
        <w:rPr>
          <w:sz w:val="32"/>
          <w:szCs w:val="32"/>
        </w:rPr>
      </w:pPr>
    </w:p>
    <w:p w14:paraId="5848013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Status:</w:t>
      </w:r>
    </w:p>
    <w:p w14:paraId="5D63738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In Progress</w:t>
      </w:r>
    </w:p>
    <w:p w14:paraId="4B54902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then resolve with:</w:t>
      </w:r>
    </w:p>
    <w:p w14:paraId="062B479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VPN configuration corrected and connectivity verified.</w:t>
      </w:r>
    </w:p>
    <w:p w14:paraId="45674041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CFE9524">
          <v:rect id="_x0000_i1250" style="width:0;height:1.5pt" o:hralign="center" o:hrstd="t" o:hr="t" fillcolor="#a0a0a0" stroked="f"/>
        </w:pict>
      </w:r>
    </w:p>
    <w:p w14:paraId="2518DED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221. Student Must Demonstrate</w:t>
      </w:r>
    </w:p>
    <w:p w14:paraId="462AE20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Status = Resolved</w:t>
      </w:r>
    </w:p>
    <w:p w14:paraId="762D4E2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Resolution stored</w:t>
      </w:r>
    </w:p>
    <w:p w14:paraId="431B14F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Employee resolution email</w:t>
      </w:r>
    </w:p>
    <w:p w14:paraId="00FF2A0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Notification Sent = Yes.</w:t>
      </w:r>
    </w:p>
    <w:p w14:paraId="57FB5B01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DAC3C7A">
          <v:rect id="_x0000_i1251" style="width:0;height:1.5pt" o:hralign="center" o:hrstd="t" o:hr="t" fillcolor="#a0a0a0" stroked="f"/>
        </w:pict>
      </w:r>
    </w:p>
    <w:p w14:paraId="60DF0BC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BN — PRACTICAL FAILURE</w:t>
      </w:r>
    </w:p>
    <w:p w14:paraId="67D2E0F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222. Student Must Cause One Safe Failure</w:t>
      </w:r>
    </w:p>
    <w:p w14:paraId="200DA5F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Examples:</w:t>
      </w:r>
    </w:p>
    <w:p w14:paraId="46A4078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Missing Manager</w:t>
      </w:r>
    </w:p>
    <w:p w14:paraId="1DC2E034" w14:textId="77777777" w:rsidR="000C004C" w:rsidRPr="000C004C" w:rsidRDefault="000C004C" w:rsidP="000C004C">
      <w:pPr>
        <w:rPr>
          <w:sz w:val="32"/>
          <w:szCs w:val="32"/>
        </w:rPr>
      </w:pPr>
    </w:p>
    <w:p w14:paraId="581FE9E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Missing Employee Email</w:t>
      </w:r>
    </w:p>
    <w:p w14:paraId="5B5D39E7" w14:textId="77777777" w:rsidR="000C004C" w:rsidRPr="000C004C" w:rsidRDefault="000C004C" w:rsidP="000C004C">
      <w:pPr>
        <w:rPr>
          <w:sz w:val="32"/>
          <w:szCs w:val="32"/>
        </w:rPr>
      </w:pPr>
    </w:p>
    <w:p w14:paraId="22833DD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Invalid test recipient</w:t>
      </w:r>
    </w:p>
    <w:p w14:paraId="1FE842AA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398E936">
          <v:rect id="_x0000_i1252" style="width:0;height:1.5pt" o:hralign="center" o:hrstd="t" o:hr="t" fillcolor="#a0a0a0" stroked="f"/>
        </w:pict>
      </w:r>
    </w:p>
    <w:p w14:paraId="2C523A4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223. Must Demonstrate</w:t>
      </w:r>
    </w:p>
    <w:p w14:paraId="6992199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TRY fails</w:t>
      </w:r>
    </w:p>
    <w:p w14:paraId="24EDB73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4E9A734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CATCH executes</w:t>
      </w:r>
    </w:p>
    <w:p w14:paraId="16452A6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7678B9C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Error Log created</w:t>
      </w:r>
    </w:p>
    <w:p w14:paraId="107C445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0A567BE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Support path activated</w:t>
      </w:r>
    </w:p>
    <w:p w14:paraId="32DAF1A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C37B51A">
          <v:rect id="_x0000_i1253" style="width:0;height:1.5pt" o:hralign="center" o:hrstd="t" o:hr="t" fillcolor="#a0a0a0" stroked="f"/>
        </w:pict>
      </w:r>
    </w:p>
    <w:p w14:paraId="1476679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BO — DEBUGGING EXERCISE 1</w:t>
      </w:r>
    </w:p>
    <w:p w14:paraId="1D71F63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224. Ticket Email Sends Twice</w:t>
      </w:r>
    </w:p>
    <w:p w14:paraId="37FF38F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Where do you investigate?</w:t>
      </w:r>
    </w:p>
    <w:p w14:paraId="5539B3F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21BA398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Trigger configuration</w:t>
      </w:r>
    </w:p>
    <w:p w14:paraId="003E340F" w14:textId="77777777" w:rsidR="000C004C" w:rsidRPr="000C004C" w:rsidRDefault="000C004C" w:rsidP="000C004C">
      <w:pPr>
        <w:rPr>
          <w:sz w:val="32"/>
          <w:szCs w:val="32"/>
        </w:rPr>
      </w:pPr>
    </w:p>
    <w:p w14:paraId="6D5FDD8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Resolution Notification Sent</w:t>
      </w:r>
    </w:p>
    <w:p w14:paraId="11C20865" w14:textId="77777777" w:rsidR="000C004C" w:rsidRPr="000C004C" w:rsidRDefault="000C004C" w:rsidP="000C004C">
      <w:pPr>
        <w:rPr>
          <w:sz w:val="32"/>
          <w:szCs w:val="32"/>
        </w:rPr>
      </w:pPr>
    </w:p>
    <w:p w14:paraId="5BC8BAB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Duplicate flows</w:t>
      </w:r>
    </w:p>
    <w:p w14:paraId="3EB00F3E" w14:textId="77777777" w:rsidR="000C004C" w:rsidRPr="000C004C" w:rsidRDefault="000C004C" w:rsidP="000C004C">
      <w:pPr>
        <w:rPr>
          <w:sz w:val="32"/>
          <w:szCs w:val="32"/>
        </w:rPr>
      </w:pPr>
    </w:p>
    <w:p w14:paraId="034594A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Run History</w:t>
      </w:r>
    </w:p>
    <w:p w14:paraId="1F65211D" w14:textId="77777777" w:rsidR="000C004C" w:rsidRPr="000C004C" w:rsidRDefault="000C004C" w:rsidP="000C004C">
      <w:pPr>
        <w:rPr>
          <w:sz w:val="32"/>
          <w:szCs w:val="32"/>
        </w:rPr>
      </w:pPr>
    </w:p>
    <w:p w14:paraId="05B429D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 update behavior</w:t>
      </w:r>
    </w:p>
    <w:p w14:paraId="6BB5A81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02B8349">
          <v:rect id="_x0000_i1254" style="width:0;height:1.5pt" o:hralign="center" o:hrstd="t" o:hr="t" fillcolor="#a0a0a0" stroked="f"/>
        </w:pict>
      </w:r>
    </w:p>
    <w:p w14:paraId="32FF7BA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225. Do Not Fix By</w:t>
      </w:r>
    </w:p>
    <w:p w14:paraId="0E36F60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Adding:</w:t>
      </w:r>
    </w:p>
    <w:p w14:paraId="6D8A48C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Delay 10 seconds</w:t>
      </w:r>
    </w:p>
    <w:p w14:paraId="6D1613D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without understanding:</w:t>
      </w:r>
    </w:p>
    <w:p w14:paraId="0304F9F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Root cause.</w:t>
      </w:r>
    </w:p>
    <w:p w14:paraId="70F5B212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0583D04">
          <v:rect id="_x0000_i1255" style="width:0;height:1.5pt" o:hralign="center" o:hrstd="t" o:hr="t" fillcolor="#a0a0a0" stroked="f"/>
        </w:pict>
      </w:r>
    </w:p>
    <w:p w14:paraId="1CBD51B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BP — DEBUGGING EXERCISE 2</w:t>
      </w:r>
    </w:p>
    <w:p w14:paraId="25F540C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226. Critical Flow Runs for Medium Tickets</w:t>
      </w:r>
    </w:p>
    <w:p w14:paraId="4CC32E4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Likely:</w:t>
      </w:r>
    </w:p>
    <w:p w14:paraId="76D3D3D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Filter incorrect</w:t>
      </w:r>
    </w:p>
    <w:p w14:paraId="37724B0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Choice value incorrect</w:t>
      </w:r>
    </w:p>
    <w:p w14:paraId="36B50B4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Trigger Condition incorrect</w:t>
      </w:r>
    </w:p>
    <w:p w14:paraId="5A7F9F4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Branch incorrectly configured.</w:t>
      </w:r>
    </w:p>
    <w:p w14:paraId="6D0E4ED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Inspect:</w:t>
      </w:r>
    </w:p>
    <w:p w14:paraId="58F47FF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Trigger output.</w:t>
      </w:r>
    </w:p>
    <w:p w14:paraId="36DD7D4C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429B6D2">
          <v:rect id="_x0000_i1256" style="width:0;height:1.5pt" o:hralign="center" o:hrstd="t" o:hr="t" fillcolor="#a0a0a0" stroked="f"/>
        </w:pict>
      </w:r>
    </w:p>
    <w:p w14:paraId="6A1C954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BQ — DEBUGGING EXERCISE 3</w:t>
      </w:r>
    </w:p>
    <w:p w14:paraId="6598191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227. Ticket Resolved But No Email</w:t>
      </w:r>
    </w:p>
    <w:p w14:paraId="17066B3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Check:</w:t>
      </w:r>
    </w:p>
    <w:p w14:paraId="6C4B956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Did Flow trigger?</w:t>
      </w:r>
    </w:p>
    <w:p w14:paraId="2AAFD016" w14:textId="77777777" w:rsidR="000C004C" w:rsidRPr="000C004C" w:rsidRDefault="000C004C" w:rsidP="000C004C">
      <w:pPr>
        <w:rPr>
          <w:sz w:val="32"/>
          <w:szCs w:val="32"/>
        </w:rPr>
      </w:pPr>
    </w:p>
    <w:p w14:paraId="35CEA80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Did guard pass?</w:t>
      </w:r>
    </w:p>
    <w:p w14:paraId="541195D9" w14:textId="77777777" w:rsidR="000C004C" w:rsidRPr="000C004C" w:rsidRDefault="000C004C" w:rsidP="000C004C">
      <w:pPr>
        <w:rPr>
          <w:sz w:val="32"/>
          <w:szCs w:val="32"/>
        </w:rPr>
      </w:pPr>
    </w:p>
    <w:p w14:paraId="41AE763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Does Employee lookup exist?</w:t>
      </w:r>
    </w:p>
    <w:p w14:paraId="5CFA8B73" w14:textId="77777777" w:rsidR="000C004C" w:rsidRPr="000C004C" w:rsidRDefault="000C004C" w:rsidP="000C004C">
      <w:pPr>
        <w:rPr>
          <w:sz w:val="32"/>
          <w:szCs w:val="32"/>
        </w:rPr>
      </w:pPr>
    </w:p>
    <w:p w14:paraId="12C4A8B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Does Employee email exist?</w:t>
      </w:r>
    </w:p>
    <w:p w14:paraId="1D88A06A" w14:textId="77777777" w:rsidR="000C004C" w:rsidRPr="000C004C" w:rsidRDefault="000C004C" w:rsidP="000C004C">
      <w:pPr>
        <w:rPr>
          <w:sz w:val="32"/>
          <w:szCs w:val="32"/>
        </w:rPr>
      </w:pPr>
    </w:p>
    <w:p w14:paraId="1D7EBDA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Did Outlook action fail?</w:t>
      </w:r>
    </w:p>
    <w:p w14:paraId="223D8908" w14:textId="77777777" w:rsidR="000C004C" w:rsidRPr="000C004C" w:rsidRDefault="000C004C" w:rsidP="000C004C">
      <w:pPr>
        <w:rPr>
          <w:sz w:val="32"/>
          <w:szCs w:val="32"/>
        </w:rPr>
      </w:pPr>
    </w:p>
    <w:p w14:paraId="2DBEAC9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Is Notification Sent already Yes?</w:t>
      </w:r>
    </w:p>
    <w:p w14:paraId="06EF9E35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F574D36">
          <v:rect id="_x0000_i1257" style="width:0;height:1.5pt" o:hralign="center" o:hrstd="t" o:hr="t" fillcolor="#a0a0a0" stroked="f"/>
        </w:pict>
      </w:r>
    </w:p>
    <w:p w14:paraId="3195151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BR — DEBUGGING EXERCISE 4</w:t>
      </w:r>
    </w:p>
    <w:p w14:paraId="3F5627C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228. Leave Approval Appears Twice</w:t>
      </w:r>
    </w:p>
    <w:p w14:paraId="67401D9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Check:</w:t>
      </w:r>
    </w:p>
    <w:p w14:paraId="21BCC53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Approval Requested</w:t>
      </w:r>
    </w:p>
    <w:p w14:paraId="61E76749" w14:textId="77777777" w:rsidR="000C004C" w:rsidRPr="000C004C" w:rsidRDefault="000C004C" w:rsidP="000C004C">
      <w:pPr>
        <w:rPr>
          <w:sz w:val="32"/>
          <w:szCs w:val="32"/>
        </w:rPr>
      </w:pPr>
    </w:p>
    <w:p w14:paraId="0572493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Duplicate flows</w:t>
      </w:r>
    </w:p>
    <w:p w14:paraId="0C6F99D3" w14:textId="77777777" w:rsidR="000C004C" w:rsidRPr="000C004C" w:rsidRDefault="000C004C" w:rsidP="000C004C">
      <w:pPr>
        <w:rPr>
          <w:sz w:val="32"/>
          <w:szCs w:val="32"/>
        </w:rPr>
      </w:pPr>
    </w:p>
    <w:p w14:paraId="306CFB2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Repeated Submitted updates</w:t>
      </w:r>
    </w:p>
    <w:p w14:paraId="5FEB2C21" w14:textId="77777777" w:rsidR="000C004C" w:rsidRPr="000C004C" w:rsidRDefault="000C004C" w:rsidP="000C004C">
      <w:pPr>
        <w:rPr>
          <w:sz w:val="32"/>
          <w:szCs w:val="32"/>
        </w:rPr>
      </w:pPr>
    </w:p>
    <w:p w14:paraId="5C08D39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Run History</w:t>
      </w:r>
    </w:p>
    <w:p w14:paraId="59AA2D62" w14:textId="77777777" w:rsidR="000C004C" w:rsidRPr="000C004C" w:rsidRDefault="000C004C" w:rsidP="000C004C">
      <w:pPr>
        <w:rPr>
          <w:sz w:val="32"/>
          <w:szCs w:val="32"/>
        </w:rPr>
      </w:pPr>
    </w:p>
    <w:p w14:paraId="709BE72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Trigger filtering</w:t>
      </w:r>
    </w:p>
    <w:p w14:paraId="27FFF294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339EFED">
          <v:rect id="_x0000_i1258" style="width:0;height:1.5pt" o:hralign="center" o:hrstd="t" o:hr="t" fillcolor="#a0a0a0" stroked="f"/>
        </w:pict>
      </w:r>
    </w:p>
    <w:p w14:paraId="2109D3C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BS — DEBUGGING EXERCISE 5</w:t>
      </w:r>
    </w:p>
    <w:p w14:paraId="110E8C7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229. Flow Succeeds But Employee Gets Wrong Ticket Number</w:t>
      </w:r>
    </w:p>
    <w:p w14:paraId="762F0E1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This is:</w:t>
      </w:r>
    </w:p>
    <w:p w14:paraId="063C5AE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Logic/configuration error.</w:t>
      </w:r>
    </w:p>
    <w:p w14:paraId="5479168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Check:</w:t>
      </w:r>
    </w:p>
    <w:p w14:paraId="4462307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Dynamic Content mapping.</w:t>
      </w:r>
    </w:p>
    <w:p w14:paraId="05EAA6B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Green run ≠ correct business result.</w:t>
      </w:r>
    </w:p>
    <w:p w14:paraId="16099D22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0B632BC">
          <v:rect id="_x0000_i1259" style="width:0;height:1.5pt" o:hralign="center" o:hrstd="t" o:hr="t" fillcolor="#a0a0a0" stroked="f"/>
        </w:pict>
      </w:r>
    </w:p>
    <w:p w14:paraId="09DDEA1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BT — DEBUGGING EXERCISE 6</w:t>
      </w:r>
    </w:p>
    <w:p w14:paraId="216AF5F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230. PROD Flow Emails DEV Team</w:t>
      </w:r>
    </w:p>
    <w:p w14:paraId="1F6AA44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Cause?</w:t>
      </w:r>
    </w:p>
    <w:p w14:paraId="592CFD5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Likely:</w:t>
      </w:r>
    </w:p>
    <w:p w14:paraId="2DFF489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Hardcoded environment configuration</w:t>
      </w:r>
    </w:p>
    <w:p w14:paraId="358FE6B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or incorrect Environment Variable.</w:t>
      </w:r>
    </w:p>
    <w:p w14:paraId="6C923CD0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8C535C2">
          <v:rect id="_x0000_i1260" style="width:0;height:1.5pt" o:hralign="center" o:hrstd="t" o:hr="t" fillcolor="#a0a0a0" stroked="f"/>
        </w:pict>
      </w:r>
    </w:p>
    <w:p w14:paraId="4133E4F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231. Lesson</w:t>
      </w:r>
    </w:p>
    <w:p w14:paraId="7EE36C5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Deployment problem may be:</w:t>
      </w:r>
    </w:p>
    <w:p w14:paraId="75BFF73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Configuration</w:t>
      </w:r>
    </w:p>
    <w:p w14:paraId="607B8FA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not:</w:t>
      </w:r>
    </w:p>
    <w:p w14:paraId="7F4407E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Flow logic.</w:t>
      </w:r>
    </w:p>
    <w:p w14:paraId="6FF05F97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0AC16B0">
          <v:rect id="_x0000_i1261" style="width:0;height:1.5pt" o:hralign="center" o:hrstd="t" o:hr="t" fillcolor="#a0a0a0" stroked="f"/>
        </w:pict>
      </w:r>
    </w:p>
    <w:p w14:paraId="73901E1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BU — DEBUGGING EXERCISE 7</w:t>
      </w:r>
    </w:p>
    <w:p w14:paraId="7ADE2F8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232. Environment Variable Changed But Flow Appears to Use Old Value</w:t>
      </w:r>
    </w:p>
    <w:p w14:paraId="38D2B85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Possible resolution:</w:t>
      </w:r>
    </w:p>
    <w:p w14:paraId="06F6E18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Review current Environment Variable behavior and refresh the Flow configuration by:</w:t>
      </w:r>
    </w:p>
    <w:p w14:paraId="4836146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Saving</w:t>
      </w:r>
    </w:p>
    <w:p w14:paraId="5DB903D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or:</w:t>
      </w:r>
    </w:p>
    <w:p w14:paraId="1DD51BD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Turning it off/on</w:t>
      </w:r>
    </w:p>
    <w:p w14:paraId="1399943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where appropriate.</w:t>
      </w:r>
    </w:p>
    <w:p w14:paraId="05D7FA0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Always test configuration changes.</w:t>
      </w:r>
    </w:p>
    <w:p w14:paraId="499F44D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4EF3527">
          <v:rect id="_x0000_i1262" style="width:0;height:1.5pt" o:hralign="center" o:hrstd="t" o:hr="t" fillcolor="#a0a0a0" stroked="f"/>
        </w:pict>
      </w:r>
    </w:p>
    <w:p w14:paraId="7E20E0B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BV — RELEASE READINESS CHECKLIST</w:t>
      </w:r>
    </w:p>
    <w:p w14:paraId="4E58D86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233. Functional</w:t>
      </w:r>
    </w:p>
    <w:p w14:paraId="41734CE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Correct triggers</w:t>
      </w:r>
    </w:p>
    <w:p w14:paraId="7F5AE195" w14:textId="77777777" w:rsidR="000C004C" w:rsidRPr="000C004C" w:rsidRDefault="000C004C" w:rsidP="000C004C">
      <w:pPr>
        <w:rPr>
          <w:sz w:val="32"/>
          <w:szCs w:val="32"/>
        </w:rPr>
      </w:pPr>
    </w:p>
    <w:p w14:paraId="5C8D07E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Correct outputs</w:t>
      </w:r>
    </w:p>
    <w:p w14:paraId="29748BEC" w14:textId="77777777" w:rsidR="000C004C" w:rsidRPr="000C004C" w:rsidRDefault="000C004C" w:rsidP="000C004C">
      <w:pPr>
        <w:rPr>
          <w:sz w:val="32"/>
          <w:szCs w:val="32"/>
        </w:rPr>
      </w:pPr>
    </w:p>
    <w:p w14:paraId="7728AB4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Correct recipients</w:t>
      </w:r>
    </w:p>
    <w:p w14:paraId="6E3EEA9A" w14:textId="77777777" w:rsidR="000C004C" w:rsidRPr="000C004C" w:rsidRDefault="000C004C" w:rsidP="000C004C">
      <w:pPr>
        <w:rPr>
          <w:sz w:val="32"/>
          <w:szCs w:val="32"/>
        </w:rPr>
      </w:pPr>
    </w:p>
    <w:p w14:paraId="7EBAF7E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Correct statuses</w:t>
      </w:r>
    </w:p>
    <w:p w14:paraId="65C435CC" w14:textId="77777777" w:rsidR="000C004C" w:rsidRPr="000C004C" w:rsidRDefault="000C004C" w:rsidP="000C004C">
      <w:pPr>
        <w:rPr>
          <w:sz w:val="32"/>
          <w:szCs w:val="32"/>
        </w:rPr>
      </w:pPr>
    </w:p>
    <w:p w14:paraId="3350C2D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Correct branching</w:t>
      </w:r>
    </w:p>
    <w:p w14:paraId="3C4F1230" w14:textId="77777777" w:rsidR="000C004C" w:rsidRPr="000C004C" w:rsidRDefault="000C004C" w:rsidP="000C004C">
      <w:pPr>
        <w:rPr>
          <w:sz w:val="32"/>
          <w:szCs w:val="32"/>
        </w:rPr>
      </w:pPr>
    </w:p>
    <w:p w14:paraId="407986B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Correct notifications</w:t>
      </w:r>
    </w:p>
    <w:p w14:paraId="1132EF8F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7D7037D">
          <v:rect id="_x0000_i1263" style="width:0;height:1.5pt" o:hralign="center" o:hrstd="t" o:hr="t" fillcolor="#a0a0a0" stroked="f"/>
        </w:pict>
      </w:r>
    </w:p>
    <w:p w14:paraId="6A1CEDD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234. Reliability</w:t>
      </w:r>
    </w:p>
    <w:p w14:paraId="72DCD6A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Duplicate protection</w:t>
      </w:r>
    </w:p>
    <w:p w14:paraId="1D238914" w14:textId="77777777" w:rsidR="000C004C" w:rsidRPr="000C004C" w:rsidRDefault="000C004C" w:rsidP="000C004C">
      <w:pPr>
        <w:rPr>
          <w:sz w:val="32"/>
          <w:szCs w:val="32"/>
        </w:rPr>
      </w:pPr>
    </w:p>
    <w:p w14:paraId="774E97F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Null handling</w:t>
      </w:r>
    </w:p>
    <w:p w14:paraId="1D288E16" w14:textId="77777777" w:rsidR="000C004C" w:rsidRPr="000C004C" w:rsidRDefault="000C004C" w:rsidP="000C004C">
      <w:pPr>
        <w:rPr>
          <w:sz w:val="32"/>
          <w:szCs w:val="32"/>
        </w:rPr>
      </w:pPr>
    </w:p>
    <w:p w14:paraId="37DFB40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Failure handling</w:t>
      </w:r>
    </w:p>
    <w:p w14:paraId="1C0AB981" w14:textId="77777777" w:rsidR="000C004C" w:rsidRPr="000C004C" w:rsidRDefault="000C004C" w:rsidP="000C004C">
      <w:pPr>
        <w:rPr>
          <w:sz w:val="32"/>
          <w:szCs w:val="32"/>
        </w:rPr>
      </w:pPr>
    </w:p>
    <w:p w14:paraId="627B437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Error logging</w:t>
      </w:r>
    </w:p>
    <w:p w14:paraId="2DD8B9AD" w14:textId="77777777" w:rsidR="000C004C" w:rsidRPr="000C004C" w:rsidRDefault="000C004C" w:rsidP="000C004C">
      <w:pPr>
        <w:rPr>
          <w:sz w:val="32"/>
          <w:szCs w:val="32"/>
        </w:rPr>
      </w:pPr>
    </w:p>
    <w:p w14:paraId="6E57DC3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Retry approach</w:t>
      </w:r>
    </w:p>
    <w:p w14:paraId="3BA816ED" w14:textId="77777777" w:rsidR="000C004C" w:rsidRPr="000C004C" w:rsidRDefault="000C004C" w:rsidP="000C004C">
      <w:pPr>
        <w:rPr>
          <w:sz w:val="32"/>
          <w:szCs w:val="32"/>
        </w:rPr>
      </w:pPr>
    </w:p>
    <w:p w14:paraId="3A84602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Timeout awareness</w:t>
      </w:r>
    </w:p>
    <w:p w14:paraId="0368D09F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EADC8F3">
          <v:rect id="_x0000_i1264" style="width:0;height:1.5pt" o:hralign="center" o:hrstd="t" o:hr="t" fillcolor="#a0a0a0" stroked="f"/>
        </w:pict>
      </w:r>
    </w:p>
    <w:p w14:paraId="6718163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235. Security</w:t>
      </w:r>
    </w:p>
    <w:p w14:paraId="221812A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Least privilege</w:t>
      </w:r>
    </w:p>
    <w:p w14:paraId="10900A4D" w14:textId="77777777" w:rsidR="000C004C" w:rsidRPr="000C004C" w:rsidRDefault="000C004C" w:rsidP="000C004C">
      <w:pPr>
        <w:rPr>
          <w:sz w:val="32"/>
          <w:szCs w:val="32"/>
        </w:rPr>
      </w:pPr>
    </w:p>
    <w:p w14:paraId="00E7F4F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No secrets hardcoded</w:t>
      </w:r>
    </w:p>
    <w:p w14:paraId="5DAD0B55" w14:textId="77777777" w:rsidR="000C004C" w:rsidRPr="000C004C" w:rsidRDefault="000C004C" w:rsidP="000C004C">
      <w:pPr>
        <w:rPr>
          <w:sz w:val="32"/>
          <w:szCs w:val="32"/>
        </w:rPr>
      </w:pPr>
    </w:p>
    <w:p w14:paraId="52989BC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Sensitive email content reviewed</w:t>
      </w:r>
    </w:p>
    <w:p w14:paraId="439D6681" w14:textId="77777777" w:rsidR="000C004C" w:rsidRPr="000C004C" w:rsidRDefault="000C004C" w:rsidP="000C004C">
      <w:pPr>
        <w:rPr>
          <w:sz w:val="32"/>
          <w:szCs w:val="32"/>
        </w:rPr>
      </w:pPr>
    </w:p>
    <w:p w14:paraId="08723FB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Error log permissions reviewed</w:t>
      </w:r>
    </w:p>
    <w:p w14:paraId="220291E4" w14:textId="77777777" w:rsidR="000C004C" w:rsidRPr="000C004C" w:rsidRDefault="000C004C" w:rsidP="000C004C">
      <w:pPr>
        <w:rPr>
          <w:sz w:val="32"/>
          <w:szCs w:val="32"/>
        </w:rPr>
      </w:pPr>
    </w:p>
    <w:p w14:paraId="57A3A5D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Teams destinations appropriate</w:t>
      </w:r>
    </w:p>
    <w:p w14:paraId="3C1D933A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C02D38A">
          <v:rect id="_x0000_i1265" style="width:0;height:1.5pt" o:hralign="center" o:hrstd="t" o:hr="t" fillcolor="#a0a0a0" stroked="f"/>
        </w:pict>
      </w:r>
    </w:p>
    <w:p w14:paraId="55A5F06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236. ALM</w:t>
      </w:r>
    </w:p>
    <w:p w14:paraId="5A04CBE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Flows in Solutions</w:t>
      </w:r>
    </w:p>
    <w:p w14:paraId="050F3C02" w14:textId="77777777" w:rsidR="000C004C" w:rsidRPr="000C004C" w:rsidRDefault="000C004C" w:rsidP="000C004C">
      <w:pPr>
        <w:rPr>
          <w:sz w:val="32"/>
          <w:szCs w:val="32"/>
        </w:rPr>
      </w:pPr>
    </w:p>
    <w:p w14:paraId="347DB91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Connection References reviewed</w:t>
      </w:r>
    </w:p>
    <w:p w14:paraId="5632B98A" w14:textId="77777777" w:rsidR="000C004C" w:rsidRPr="000C004C" w:rsidRDefault="000C004C" w:rsidP="000C004C">
      <w:pPr>
        <w:rPr>
          <w:sz w:val="32"/>
          <w:szCs w:val="32"/>
        </w:rPr>
      </w:pPr>
    </w:p>
    <w:p w14:paraId="7304CB9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Environment Variables reviewed</w:t>
      </w:r>
    </w:p>
    <w:p w14:paraId="1A02F4EA" w14:textId="77777777" w:rsidR="000C004C" w:rsidRPr="000C004C" w:rsidRDefault="000C004C" w:rsidP="000C004C">
      <w:pPr>
        <w:rPr>
          <w:sz w:val="32"/>
          <w:szCs w:val="32"/>
        </w:rPr>
      </w:pPr>
    </w:p>
    <w:p w14:paraId="7E7A6A2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DEV values identified</w:t>
      </w:r>
    </w:p>
    <w:p w14:paraId="39466BE0" w14:textId="77777777" w:rsidR="000C004C" w:rsidRPr="000C004C" w:rsidRDefault="000C004C" w:rsidP="000C004C">
      <w:pPr>
        <w:rPr>
          <w:sz w:val="32"/>
          <w:szCs w:val="32"/>
        </w:rPr>
      </w:pPr>
    </w:p>
    <w:p w14:paraId="5DA53BD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0C004C">
        <w:rPr>
          <w:sz w:val="32"/>
          <w:szCs w:val="32"/>
        </w:rPr>
        <w:t xml:space="preserve"> Production dependencies documented</w:t>
      </w:r>
    </w:p>
    <w:p w14:paraId="26F50A7C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37A36FD">
          <v:rect id="_x0000_i1266" style="width:0;height:1.5pt" o:hralign="center" o:hrstd="t" o:hr="t" fillcolor="#a0a0a0" stroked="f"/>
        </w:pict>
      </w:r>
    </w:p>
    <w:p w14:paraId="21A0020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237. Operations</w:t>
      </w:r>
    </w:p>
    <w:p w14:paraId="127B7FB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Flow owner documented</w:t>
      </w:r>
    </w:p>
    <w:p w14:paraId="26E07FC1" w14:textId="77777777" w:rsidR="000C004C" w:rsidRPr="000C004C" w:rsidRDefault="000C004C" w:rsidP="000C004C">
      <w:pPr>
        <w:rPr>
          <w:sz w:val="32"/>
          <w:szCs w:val="32"/>
        </w:rPr>
      </w:pPr>
    </w:p>
    <w:p w14:paraId="0D91DFE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Co-owner/support documented</w:t>
      </w:r>
    </w:p>
    <w:p w14:paraId="3046D9F6" w14:textId="77777777" w:rsidR="000C004C" w:rsidRPr="000C004C" w:rsidRDefault="000C004C" w:rsidP="000C004C">
      <w:pPr>
        <w:rPr>
          <w:sz w:val="32"/>
          <w:szCs w:val="32"/>
        </w:rPr>
      </w:pPr>
    </w:p>
    <w:p w14:paraId="29248BA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Run History reviewed</w:t>
      </w:r>
    </w:p>
    <w:p w14:paraId="7A0F7FD4" w14:textId="77777777" w:rsidR="000C004C" w:rsidRPr="000C004C" w:rsidRDefault="000C004C" w:rsidP="000C004C">
      <w:pPr>
        <w:rPr>
          <w:sz w:val="32"/>
          <w:szCs w:val="32"/>
        </w:rPr>
      </w:pPr>
    </w:p>
    <w:p w14:paraId="3FA7DE4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Typical run behavior documented</w:t>
      </w:r>
    </w:p>
    <w:p w14:paraId="26062F5E" w14:textId="77777777" w:rsidR="000C004C" w:rsidRPr="000C004C" w:rsidRDefault="000C004C" w:rsidP="000C004C">
      <w:pPr>
        <w:rPr>
          <w:sz w:val="32"/>
          <w:szCs w:val="32"/>
        </w:rPr>
      </w:pPr>
    </w:p>
    <w:p w14:paraId="5653F52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Error escalation destination defined</w:t>
      </w:r>
    </w:p>
    <w:p w14:paraId="6DEFAD81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29C6A4B">
          <v:rect id="_x0000_i1267" style="width:0;height:1.5pt" o:hralign="center" o:hrstd="t" o:hr="t" fillcolor="#a0a0a0" stroked="f"/>
        </w:pict>
      </w:r>
    </w:p>
    <w:p w14:paraId="1EE028B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BW — KNOWN LIMITATIONS</w:t>
      </w:r>
    </w:p>
    <w:p w14:paraId="1887FD0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238. Leave v1 Automation Limitations</w:t>
      </w:r>
    </w:p>
    <w:p w14:paraId="3402E6F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Our current process does not yet implement:</w:t>
      </w:r>
    </w:p>
    <w:p w14:paraId="6E642B8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Multi-stage HR Approval</w:t>
      </w:r>
    </w:p>
    <w:p w14:paraId="13E7066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Leave balance deduction</w:t>
      </w:r>
    </w:p>
    <w:p w14:paraId="20EC886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Public holiday exclusion</w:t>
      </w:r>
    </w:p>
    <w:p w14:paraId="2D390CF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Manager reminders</w:t>
      </w:r>
    </w:p>
    <w:p w14:paraId="00B23E4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Approval cancellation synchronization</w:t>
      </w:r>
    </w:p>
    <w:p w14:paraId="510B597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Delegated approver</w:t>
      </w:r>
    </w:p>
    <w:p w14:paraId="3B74353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Escalation after overdue approval</w:t>
      </w:r>
    </w:p>
    <w:p w14:paraId="742AAED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Document these.</w:t>
      </w:r>
    </w:p>
    <w:p w14:paraId="24822D7F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5A685AE">
          <v:rect id="_x0000_i1268" style="width:0;height:1.5pt" o:hralign="center" o:hrstd="t" o:hr="t" fillcolor="#a0a0a0" stroked="f"/>
        </w:pict>
      </w:r>
    </w:p>
    <w:p w14:paraId="31182E6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239. Help Desk Limitations</w:t>
      </w:r>
    </w:p>
    <w:p w14:paraId="07B8703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Current automation does not yet include:</w:t>
      </w:r>
    </w:p>
    <w:p w14:paraId="49B5EF8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SLA timers</w:t>
      </w:r>
    </w:p>
    <w:p w14:paraId="63B3106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Automatic assignment</w:t>
      </w:r>
    </w:p>
    <w:p w14:paraId="6789B4C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Technician workload balancing</w:t>
      </w:r>
    </w:p>
    <w:p w14:paraId="28EA3E2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Ticket reopen process</w:t>
      </w:r>
    </w:p>
    <w:p w14:paraId="3D5FD0B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Satisfaction survey</w:t>
      </w:r>
    </w:p>
    <w:p w14:paraId="1FD6AED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Escalation matrix by Category</w:t>
      </w:r>
    </w:p>
    <w:p w14:paraId="09FDFD9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Automated Knowledge recommendations</w:t>
      </w:r>
    </w:p>
    <w:p w14:paraId="6FF760E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These are:</w:t>
      </w:r>
    </w:p>
    <w:p w14:paraId="004C605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Future enhancements.</w:t>
      </w:r>
    </w:p>
    <w:p w14:paraId="0D18EA4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0633429">
          <v:rect id="_x0000_i1269" style="width:0;height:1.5pt" o:hralign="center" o:hrstd="t" o:hr="t" fillcolor="#a0a0a0" stroked="f"/>
        </w:pict>
      </w:r>
    </w:p>
    <w:p w14:paraId="0FDFBB1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BX — ARCHITECTURE CHALLENGE</w:t>
      </w:r>
    </w:p>
    <w:p w14:paraId="15197D2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240. Requirement</w:t>
      </w:r>
    </w:p>
    <w:p w14:paraId="0DE1F10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Management says:</w:t>
      </w:r>
    </w:p>
    <w:p w14:paraId="2FE97FA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If a Critical Ticket remains unassigned for 15 minutes, notify the IT Director.</w:t>
      </w:r>
    </w:p>
    <w:p w14:paraId="2BD3693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What type of architecture is needed?</w:t>
      </w:r>
    </w:p>
    <w:p w14:paraId="6878845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Possible options:</w:t>
      </w:r>
    </w:p>
    <w:p w14:paraId="7279CA8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Scheduled monitoring</w:t>
      </w:r>
    </w:p>
    <w:p w14:paraId="455B286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Delayed/recheck pattern</w:t>
      </w:r>
    </w:p>
    <w:p w14:paraId="552AF52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SLA process</w:t>
      </w:r>
    </w:p>
    <w:p w14:paraId="6C0CAAC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Dataverse-based monitoring</w:t>
      </w:r>
    </w:p>
    <w:p w14:paraId="3D0119B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Student should not immediately answer:</w:t>
      </w:r>
    </w:p>
    <w:p w14:paraId="6E4477F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Add a 15-minute delay everywhere.</w:t>
      </w:r>
    </w:p>
    <w:p w14:paraId="53BA390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Think about:</w:t>
      </w:r>
    </w:p>
    <w:p w14:paraId="2A2BCC7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Scale and reliability.</w:t>
      </w:r>
    </w:p>
    <w:p w14:paraId="6D50C1A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8D4DB77">
          <v:rect id="_x0000_i1270" style="width:0;height:1.5pt" o:hralign="center" o:hrstd="t" o:hr="t" fillcolor="#a0a0a0" stroked="f"/>
        </w:pict>
      </w:r>
    </w:p>
    <w:p w14:paraId="4E22399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241. Future Pattern</w:t>
      </w:r>
    </w:p>
    <w:p w14:paraId="12088E4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Conceptually:</w:t>
      </w:r>
    </w:p>
    <w:p w14:paraId="6D462E2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Critical Ticket</w:t>
      </w:r>
    </w:p>
    <w:p w14:paraId="38646BA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7F829A0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Created</w:t>
      </w:r>
    </w:p>
    <w:p w14:paraId="505C709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055712C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15-minute SLA target</w:t>
      </w:r>
    </w:p>
    <w:p w14:paraId="7877A37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20C8251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Still unassigned?</w:t>
      </w:r>
    </w:p>
    <w:p w14:paraId="3944AB9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/         \</w:t>
      </w:r>
    </w:p>
    <w:p w14:paraId="1A789D5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Yes          No</w:t>
      </w:r>
    </w:p>
    <w:p w14:paraId="2038333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|            |</w:t>
      </w:r>
    </w:p>
    <w:p w14:paraId="2711E2C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Escalate       End</w:t>
      </w:r>
    </w:p>
    <w:p w14:paraId="7435DAA9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8F44483">
          <v:rect id="_x0000_i1271" style="width:0;height:1.5pt" o:hralign="center" o:hrstd="t" o:hr="t" fillcolor="#a0a0a0" stroked="f"/>
        </w:pict>
      </w:r>
    </w:p>
    <w:p w14:paraId="5112749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BY — ARCHITECTURE CHALLENGE 2</w:t>
      </w:r>
    </w:p>
    <w:p w14:paraId="4C0F8D9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242. Requirement</w:t>
      </w:r>
    </w:p>
    <w:p w14:paraId="0BB881D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If Manager doesn't respond to Leave Approval within:</w:t>
      </w:r>
    </w:p>
    <w:p w14:paraId="4059419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Two business days,</w:t>
      </w:r>
    </w:p>
    <w:p w14:paraId="3B34F6D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send reminder.</w:t>
      </w:r>
    </w:p>
    <w:p w14:paraId="79EEABE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Which new idea is needed?</w:t>
      </w:r>
    </w:p>
    <w:p w14:paraId="5445012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7649048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Reminder / scheduled escalation monitoring.</w:t>
      </w:r>
    </w:p>
    <w:p w14:paraId="6A40DD47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DF53F16">
          <v:rect id="_x0000_i1272" style="width:0;height:1.5pt" o:hralign="center" o:hrstd="t" o:hr="t" fillcolor="#a0a0a0" stroked="f"/>
        </w:pict>
      </w:r>
    </w:p>
    <w:p w14:paraId="5575EC6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BZ — ARCHITECTURE CHALLENGE 3</w:t>
      </w:r>
    </w:p>
    <w:p w14:paraId="27FAC55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243. Requirement</w:t>
      </w:r>
    </w:p>
    <w:p w14:paraId="5A7194F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Manager approves Leave.</w:t>
      </w:r>
    </w:p>
    <w:p w14:paraId="526C92F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Then HR must approve requests longer than:</w:t>
      </w:r>
    </w:p>
    <w:p w14:paraId="2A4EA8E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20 days.</w:t>
      </w:r>
    </w:p>
    <w:p w14:paraId="26B389D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Possible architecture:</w:t>
      </w:r>
    </w:p>
    <w:p w14:paraId="50BB5BE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Manager</w:t>
      </w:r>
    </w:p>
    <w:p w14:paraId="3EC1E7F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2FEBCA6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Approved</w:t>
      </w:r>
    </w:p>
    <w:p w14:paraId="03C1116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20C4C46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Days &gt; 20?</w:t>
      </w:r>
    </w:p>
    <w:p w14:paraId="37AE86A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 xml:space="preserve">  /     \</w:t>
      </w:r>
    </w:p>
    <w:p w14:paraId="3D71284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Yes      No</w:t>
      </w:r>
    </w:p>
    <w:p w14:paraId="3922598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|        |</w:t>
      </w:r>
    </w:p>
    <w:p w14:paraId="75D1329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HR       Final</w:t>
      </w:r>
    </w:p>
    <w:p w14:paraId="758E743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Approval Approve</w:t>
      </w:r>
    </w:p>
    <w:p w14:paraId="750D460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This introduces:</w:t>
      </w:r>
    </w:p>
    <w:p w14:paraId="1943A77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Multi-stage approval.</w:t>
      </w:r>
    </w:p>
    <w:p w14:paraId="537BAFD5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482259B">
          <v:rect id="_x0000_i1273" style="width:0;height:1.5pt" o:hralign="center" o:hrstd="t" o:hr="t" fillcolor="#a0a0a0" stroked="f"/>
        </w:pict>
      </w:r>
    </w:p>
    <w:p w14:paraId="4B155C0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CA — KNOWLEDGE CHECK</w:t>
      </w:r>
    </w:p>
    <w:p w14:paraId="0D78C76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244. Question 1</w:t>
      </w:r>
    </w:p>
    <w:p w14:paraId="6D87414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What does end-to-end testing mean?</w:t>
      </w:r>
    </w:p>
    <w:p w14:paraId="78DFAF0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384AC45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Testing the complete path from:</w:t>
      </w:r>
    </w:p>
    <w:p w14:paraId="2759F50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User action through data, automation, external actions, and final user-visible result.</w:t>
      </w:r>
    </w:p>
    <w:p w14:paraId="4119B75A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FE97364">
          <v:rect id="_x0000_i1274" style="width:0;height:1.5pt" o:hralign="center" o:hrstd="t" o:hr="t" fillcolor="#a0a0a0" stroked="f"/>
        </w:pict>
      </w:r>
    </w:p>
    <w:p w14:paraId="129BDF2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245. Question 2</w:t>
      </w:r>
    </w:p>
    <w:p w14:paraId="00CD6EE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Why might several focused Flows be preferable to one giant Flow?</w:t>
      </w:r>
    </w:p>
    <w:p w14:paraId="64247E8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6717602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They can improve:</w:t>
      </w:r>
    </w:p>
    <w:p w14:paraId="06D1A72C" w14:textId="77777777" w:rsidR="000C004C" w:rsidRPr="000C004C" w:rsidRDefault="000C004C">
      <w:pPr>
        <w:numPr>
          <w:ilvl w:val="0"/>
          <w:numId w:val="20"/>
        </w:numPr>
        <w:rPr>
          <w:sz w:val="32"/>
          <w:szCs w:val="32"/>
        </w:rPr>
      </w:pPr>
      <w:r w:rsidRPr="000C004C">
        <w:rPr>
          <w:sz w:val="32"/>
          <w:szCs w:val="32"/>
        </w:rPr>
        <w:t>Maintainability</w:t>
      </w:r>
    </w:p>
    <w:p w14:paraId="3406EA06" w14:textId="77777777" w:rsidR="000C004C" w:rsidRPr="000C004C" w:rsidRDefault="000C004C">
      <w:pPr>
        <w:numPr>
          <w:ilvl w:val="0"/>
          <w:numId w:val="20"/>
        </w:num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Monitoring</w:t>
      </w:r>
    </w:p>
    <w:p w14:paraId="084CB403" w14:textId="77777777" w:rsidR="000C004C" w:rsidRPr="000C004C" w:rsidRDefault="000C004C">
      <w:pPr>
        <w:numPr>
          <w:ilvl w:val="0"/>
          <w:numId w:val="20"/>
        </w:numPr>
        <w:rPr>
          <w:sz w:val="32"/>
          <w:szCs w:val="32"/>
        </w:rPr>
      </w:pPr>
      <w:r w:rsidRPr="000C004C">
        <w:rPr>
          <w:sz w:val="32"/>
          <w:szCs w:val="32"/>
        </w:rPr>
        <w:t>Testing</w:t>
      </w:r>
    </w:p>
    <w:p w14:paraId="01A283AD" w14:textId="77777777" w:rsidR="000C004C" w:rsidRPr="000C004C" w:rsidRDefault="000C004C">
      <w:pPr>
        <w:numPr>
          <w:ilvl w:val="0"/>
          <w:numId w:val="20"/>
        </w:numPr>
        <w:rPr>
          <w:sz w:val="32"/>
          <w:szCs w:val="32"/>
        </w:rPr>
      </w:pPr>
      <w:r w:rsidRPr="000C004C">
        <w:rPr>
          <w:sz w:val="32"/>
          <w:szCs w:val="32"/>
        </w:rPr>
        <w:t>Ownership</w:t>
      </w:r>
    </w:p>
    <w:p w14:paraId="52A23A3F" w14:textId="77777777" w:rsidR="000C004C" w:rsidRPr="000C004C" w:rsidRDefault="000C004C">
      <w:pPr>
        <w:numPr>
          <w:ilvl w:val="0"/>
          <w:numId w:val="20"/>
        </w:numPr>
        <w:rPr>
          <w:sz w:val="32"/>
          <w:szCs w:val="32"/>
        </w:rPr>
      </w:pPr>
      <w:r w:rsidRPr="000C004C">
        <w:rPr>
          <w:sz w:val="32"/>
          <w:szCs w:val="32"/>
        </w:rPr>
        <w:t>Troubleshooting</w:t>
      </w:r>
    </w:p>
    <w:p w14:paraId="34A157C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9FC9321">
          <v:rect id="_x0000_i1275" style="width:0;height:1.5pt" o:hralign="center" o:hrstd="t" o:hr="t" fillcolor="#a0a0a0" stroked="f"/>
        </w:pict>
      </w:r>
    </w:p>
    <w:p w14:paraId="2CB1713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246. Question 3</w:t>
      </w:r>
    </w:p>
    <w:p w14:paraId="2E522C5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What event starts Critical escalation?</w:t>
      </w:r>
    </w:p>
    <w:p w14:paraId="217BF72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2BC4413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Creation of a Critical Support Ticket.</w:t>
      </w:r>
    </w:p>
    <w:p w14:paraId="2306DCD5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9A51D9F">
          <v:rect id="_x0000_i1276" style="width:0;height:1.5pt" o:hralign="center" o:hrstd="t" o:hr="t" fillcolor="#a0a0a0" stroked="f"/>
        </w:pict>
      </w:r>
    </w:p>
    <w:p w14:paraId="5952A8E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247. Question 4</w:t>
      </w:r>
    </w:p>
    <w:p w14:paraId="5326715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What Change Type should Critical creation use?</w:t>
      </w:r>
    </w:p>
    <w:p w14:paraId="04D81FF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724FAB2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Added.</w:t>
      </w:r>
    </w:p>
    <w:p w14:paraId="75672375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E6E454A">
          <v:rect id="_x0000_i1277" style="width:0;height:1.5pt" o:hralign="center" o:hrstd="t" o:hr="t" fillcolor="#a0a0a0" stroked="f"/>
        </w:pict>
      </w:r>
    </w:p>
    <w:p w14:paraId="10C8233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248. Question 5</w:t>
      </w:r>
    </w:p>
    <w:p w14:paraId="68FC85A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What event starts Resolution notification?</w:t>
      </w:r>
    </w:p>
    <w:p w14:paraId="3A9FE46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230A3EF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 Support Ticket:</w:t>
      </w:r>
    </w:p>
    <w:p w14:paraId="5B1EC47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Status update to Resolved.</w:t>
      </w:r>
    </w:p>
    <w:p w14:paraId="4663627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764EA45">
          <v:rect id="_x0000_i1278" style="width:0;height:1.5pt" o:hralign="center" o:hrstd="t" o:hr="t" fillcolor="#a0a0a0" stroked="f"/>
        </w:pict>
      </w:r>
    </w:p>
    <w:p w14:paraId="6DC6592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249. Question 6</w:t>
      </w:r>
    </w:p>
    <w:p w14:paraId="6D5653A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What Change Type is appropriate?</w:t>
      </w:r>
    </w:p>
    <w:p w14:paraId="23D31F1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755C292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Modified.</w:t>
      </w:r>
    </w:p>
    <w:p w14:paraId="6BA332FA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57C305B">
          <v:rect id="_x0000_i1279" style="width:0;height:1.5pt" o:hralign="center" o:hrstd="t" o:hr="t" fillcolor="#a0a0a0" stroked="f"/>
        </w:pict>
      </w:r>
    </w:p>
    <w:p w14:paraId="6EE7860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250. Question 7</w:t>
      </w:r>
    </w:p>
    <w:p w14:paraId="430E637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What can Select columns help with?</w:t>
      </w:r>
    </w:p>
    <w:p w14:paraId="1A0B5FE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416A917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Limiting update-trigger evaluation to requests involving:</w:t>
      </w:r>
    </w:p>
    <w:p w14:paraId="305C0BD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Relevant columns.</w:t>
      </w:r>
    </w:p>
    <w:p w14:paraId="563F80D0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858045A">
          <v:rect id="_x0000_i1280" style="width:0;height:1.5pt" o:hralign="center" o:hrstd="t" o:hr="t" fillcolor="#a0a0a0" stroked="f"/>
        </w:pict>
      </w:r>
    </w:p>
    <w:p w14:paraId="5D3D848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251. Question 8</w:t>
      </w:r>
    </w:p>
    <w:p w14:paraId="1C1113A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Does Select columns guarantee the old and new values differ?</w:t>
      </w:r>
    </w:p>
    <w:p w14:paraId="562B5F0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58EA8C2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No.</w:t>
      </w:r>
    </w:p>
    <w:p w14:paraId="3910905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 Flow can evaluate even when the included value equals the existing value.</w:t>
      </w:r>
    </w:p>
    <w:p w14:paraId="4B7EF67C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3ABBCC0">
          <v:rect id="_x0000_i1281" style="width:0;height:1.5pt" o:hralign="center" o:hrstd="t" o:hr="t" fillcolor="#a0a0a0" stroked="f"/>
        </w:pict>
      </w:r>
    </w:p>
    <w:p w14:paraId="60C2BD7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252. Question 9</w:t>
      </w:r>
    </w:p>
    <w:p w14:paraId="29EACCC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What prevents duplicate Resolution emails?</w:t>
      </w:r>
    </w:p>
    <w:p w14:paraId="2FBECCA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45BD0A4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Resolution Notification Sent</w:t>
      </w:r>
    </w:p>
    <w:p w14:paraId="003F9B0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E74D33C">
          <v:rect id="_x0000_i1282" style="width:0;height:1.5pt" o:hralign="center" o:hrstd="t" o:hr="t" fillcolor="#a0a0a0" stroked="f"/>
        </w:pict>
      </w:r>
    </w:p>
    <w:p w14:paraId="232A806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253. Question 10</w:t>
      </w:r>
    </w:p>
    <w:p w14:paraId="308DDA9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When should the notification flag become Yes?</w:t>
      </w:r>
    </w:p>
    <w:p w14:paraId="4D07F14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44BF240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After successful notification.</w:t>
      </w:r>
    </w:p>
    <w:p w14:paraId="73D50896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2D89B90">
          <v:rect id="_x0000_i1283" style="width:0;height:1.5pt" o:hralign="center" o:hrstd="t" o:hr="t" fillcolor="#a0a0a0" stroked="f"/>
        </w:pict>
      </w:r>
    </w:p>
    <w:p w14:paraId="4EB7549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254. Question 11</w:t>
      </w:r>
    </w:p>
    <w:p w14:paraId="6A35B0B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If email fails, should the Ticket return to In Progress?</w:t>
      </w:r>
    </w:p>
    <w:p w14:paraId="28C9910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57CEBCD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No.</w:t>
      </w:r>
    </w:p>
    <w:p w14:paraId="312FA6D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Notification failure does not invalidate the business resolution.</w:t>
      </w:r>
    </w:p>
    <w:p w14:paraId="0C20C0C1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AD4930B">
          <v:rect id="_x0000_i1284" style="width:0;height:1.5pt" o:hralign="center" o:hrstd="t" o:hr="t" fillcolor="#a0a0a0" stroked="f"/>
        </w:pict>
      </w:r>
    </w:p>
    <w:p w14:paraId="5F8F717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255. Question 12</w:t>
      </w:r>
    </w:p>
    <w:p w14:paraId="1D01F69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What prevents duplicate Leave Approvals?</w:t>
      </w:r>
    </w:p>
    <w:p w14:paraId="6F5EF14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285BF20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Approval Requested.</w:t>
      </w:r>
    </w:p>
    <w:p w14:paraId="6A602B3D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819DB85">
          <v:rect id="_x0000_i1285" style="width:0;height:1.5pt" o:hralign="center" o:hrstd="t" o:hr="t" fillcolor="#a0a0a0" stroked="f"/>
        </w:pict>
      </w:r>
    </w:p>
    <w:p w14:paraId="0667AE5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256. Question 13</w:t>
      </w:r>
    </w:p>
    <w:p w14:paraId="5296DCC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What is idempotency?</w:t>
      </w:r>
    </w:p>
    <w:p w14:paraId="00A15E9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49B7AB7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Designing a process so repeated equivalent events do not accidentally create:</w:t>
      </w:r>
    </w:p>
    <w:p w14:paraId="2638D1F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Duplicate business effects.</w:t>
      </w:r>
    </w:p>
    <w:p w14:paraId="6CDAB8D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430764F1">
          <v:rect id="_x0000_i1286" style="width:0;height:1.5pt" o:hralign="center" o:hrstd="t" o:hr="t" fillcolor="#a0a0a0" stroked="f"/>
        </w:pict>
      </w:r>
    </w:p>
    <w:p w14:paraId="1DF28D2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257. Question 14</w:t>
      </w:r>
    </w:p>
    <w:p w14:paraId="7D1D60F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Why use trigger filtering?</w:t>
      </w:r>
    </w:p>
    <w:p w14:paraId="6B1EAB9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12AAA0D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To avoid unnecessary:</w:t>
      </w:r>
    </w:p>
    <w:p w14:paraId="36E94D3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Flow executions.</w:t>
      </w:r>
    </w:p>
    <w:p w14:paraId="2F44338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DB85369">
          <v:rect id="_x0000_i1287" style="width:0;height:1.5pt" o:hralign="center" o:hrstd="t" o:hr="t" fillcolor="#a0a0a0" stroked="f"/>
        </w:pict>
      </w:r>
    </w:p>
    <w:p w14:paraId="6678FE1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258. Question 15</w:t>
      </w:r>
    </w:p>
    <w:p w14:paraId="4AB84F2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What is an Environment Variable?</w:t>
      </w:r>
    </w:p>
    <w:p w14:paraId="1BC0AD9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49D00BF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Solution configuration that can hold environment-specific values separately from:</w:t>
      </w:r>
    </w:p>
    <w:p w14:paraId="4D68C11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Flow logic.</w:t>
      </w:r>
    </w:p>
    <w:p w14:paraId="46C4D444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3649F29">
          <v:rect id="_x0000_i1288" style="width:0;height:1.5pt" o:hralign="center" o:hrstd="t" o:hr="t" fillcolor="#a0a0a0" stroked="f"/>
        </w:pict>
      </w:r>
    </w:p>
    <w:p w14:paraId="08101C0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259. Question 16</w:t>
      </w:r>
    </w:p>
    <w:p w14:paraId="6D1024E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Give one Environment Variable example.</w:t>
      </w:r>
    </w:p>
    <w:p w14:paraId="1F640B5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5C1380E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IT Support Email</w:t>
      </w:r>
    </w:p>
    <w:p w14:paraId="7344697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or:</w:t>
      </w:r>
    </w:p>
    <w:p w14:paraId="228EF4B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HR Notification Email</w:t>
      </w:r>
    </w:p>
    <w:p w14:paraId="614FCFE6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63AD4B0">
          <v:rect id="_x0000_i1289" style="width:0;height:1.5pt" o:hralign="center" o:hrstd="t" o:hr="t" fillcolor="#a0a0a0" stroked="f"/>
        </w:pict>
      </w:r>
    </w:p>
    <w:p w14:paraId="4DE7913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260. Question 17</w:t>
      </w:r>
    </w:p>
    <w:p w14:paraId="47BA724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What is a Connection Reference?</w:t>
      </w:r>
    </w:p>
    <w:p w14:paraId="56BDCC7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4A5A4C3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 solution component that links solution logic to:</w:t>
      </w:r>
    </w:p>
    <w:p w14:paraId="052BE44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 environment-specific connection.</w:t>
      </w:r>
    </w:p>
    <w:p w14:paraId="7FE06382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9FE5A40">
          <v:rect id="_x0000_i1290" style="width:0;height:1.5pt" o:hralign="center" o:hrstd="t" o:hr="t" fillcolor="#a0a0a0" stroked="f"/>
        </w:pict>
      </w:r>
    </w:p>
    <w:p w14:paraId="5E56608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261. Question 18</w:t>
      </w:r>
    </w:p>
    <w:p w14:paraId="32C1B68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Why shouldn't production automation depend entirely on one developer's personal connection?</w:t>
      </w:r>
    </w:p>
    <w:p w14:paraId="4C84BF5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1BAE874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Because it creates:</w:t>
      </w:r>
    </w:p>
    <w:p w14:paraId="1188EB5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Operational and ownership risk.</w:t>
      </w:r>
    </w:p>
    <w:p w14:paraId="4CB8363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DD91BE5">
          <v:rect id="_x0000_i1291" style="width:0;height:1.5pt" o:hralign="center" o:hrstd="t" o:hr="t" fillcolor="#a0a0a0" stroked="f"/>
        </w:pict>
      </w:r>
    </w:p>
    <w:p w14:paraId="5204301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262. Question 19</w:t>
      </w:r>
    </w:p>
    <w:p w14:paraId="05B511D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What table did we create to capture automation failures?</w:t>
      </w:r>
    </w:p>
    <w:p w14:paraId="0E7901E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534B9EC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Automation Error Log.</w:t>
      </w:r>
    </w:p>
    <w:p w14:paraId="17168B7D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D100771">
          <v:rect id="_x0000_i1292" style="width:0;height:1.5pt" o:hralign="center" o:hrstd="t" o:hr="t" fillcolor="#a0a0a0" stroked="f"/>
        </w:pict>
      </w:r>
    </w:p>
    <w:p w14:paraId="56F1FC6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263. Question 20</w:t>
      </w:r>
    </w:p>
    <w:p w14:paraId="1C6D960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Should passwords or tokens be written to that table?</w:t>
      </w:r>
    </w:p>
    <w:p w14:paraId="332229E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40AE005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No.</w:t>
      </w:r>
    </w:p>
    <w:p w14:paraId="6E510F9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AFA5F6D">
          <v:rect id="_x0000_i1293" style="width:0;height:1.5pt" o:hralign="center" o:hrstd="t" o:hr="t" fillcolor="#a0a0a0" stroked="f"/>
        </w:pict>
      </w:r>
    </w:p>
    <w:p w14:paraId="36D0980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264. Question 21</w:t>
      </w:r>
    </w:p>
    <w:p w14:paraId="7B64516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What should you inspect when a Flow runs but gives the wrong result?</w:t>
      </w:r>
    </w:p>
    <w:p w14:paraId="5292C91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643A0D1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Logic and Dynamic Content mappings</w:t>
      </w:r>
    </w:p>
    <w:p w14:paraId="2215F87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as well as relevant inputs/outputs.</w:t>
      </w:r>
    </w:p>
    <w:p w14:paraId="3FEA9CEA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22BCF95">
          <v:rect id="_x0000_i1294" style="width:0;height:1.5pt" o:hralign="center" o:hrstd="t" o:hr="t" fillcolor="#a0a0a0" stroked="f"/>
        </w:pict>
      </w:r>
    </w:p>
    <w:p w14:paraId="26929E1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265. Question 22</w:t>
      </w:r>
    </w:p>
    <w:p w14:paraId="61C8A7F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Does a successful technical run automatically prove correct business behavior?</w:t>
      </w:r>
    </w:p>
    <w:p w14:paraId="69E051A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5DA9198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No.</w:t>
      </w:r>
    </w:p>
    <w:p w14:paraId="3B445FA7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5C7720E">
          <v:rect id="_x0000_i1295" style="width:0;height:1.5pt" o:hralign="center" o:hrstd="t" o:hr="t" fillcolor="#a0a0a0" stroked="f"/>
        </w:pict>
      </w:r>
    </w:p>
    <w:p w14:paraId="491651D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266. Question 23</w:t>
      </w:r>
    </w:p>
    <w:p w14:paraId="784DE26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What does a 401 commonly indicate?</w:t>
      </w:r>
    </w:p>
    <w:p w14:paraId="5EF409B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5326CD5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Authentication failure.</w:t>
      </w:r>
    </w:p>
    <w:p w14:paraId="12A12E9F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F6F3E5B">
          <v:rect id="_x0000_i1296" style="width:0;height:1.5pt" o:hralign="center" o:hrstd="t" o:hr="t" fillcolor="#a0a0a0" stroked="f"/>
        </w:pict>
      </w:r>
    </w:p>
    <w:p w14:paraId="4C86485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267. Question 24</w:t>
      </w:r>
    </w:p>
    <w:p w14:paraId="56918BB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What does 403 commonly indicate?</w:t>
      </w:r>
    </w:p>
    <w:p w14:paraId="28A8E29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720973C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Authorization failure.</w:t>
      </w:r>
    </w:p>
    <w:p w14:paraId="6FAC5B1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9B7F68A">
          <v:rect id="_x0000_i1297" style="width:0;height:1.5pt" o:hralign="center" o:hrstd="t" o:hr="t" fillcolor="#a0a0a0" stroked="f"/>
        </w:pict>
      </w:r>
    </w:p>
    <w:p w14:paraId="423020B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268. Question 25</w:t>
      </w:r>
    </w:p>
    <w:p w14:paraId="4B638A0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What is the first optimization for large Apply to each operations?</w:t>
      </w:r>
    </w:p>
    <w:p w14:paraId="44B248C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069F53F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Reduce/filter input data before looping.</w:t>
      </w:r>
    </w:p>
    <w:p w14:paraId="2964D165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179B890">
          <v:rect id="_x0000_i1298" style="width:0;height:1.5pt" o:hralign="center" o:hrstd="t" o:hr="t" fillcolor="#a0a0a0" stroked="f"/>
        </w:pict>
      </w:r>
    </w:p>
    <w:p w14:paraId="1BC1DF0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269. Question 26</w:t>
      </w:r>
    </w:p>
    <w:p w14:paraId="77966A2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What is a release blocker?</w:t>
      </w:r>
    </w:p>
    <w:p w14:paraId="607467F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6CC52EF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 defect serious enough that the automation should:</w:t>
      </w:r>
    </w:p>
    <w:p w14:paraId="63A6C6F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Not be released.</w:t>
      </w:r>
    </w:p>
    <w:p w14:paraId="102ADAE7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5AA6180">
          <v:rect id="_x0000_i1299" style="width:0;height:1.5pt" o:hralign="center" o:hrstd="t" o:hr="t" fillcolor="#a0a0a0" stroked="f"/>
        </w:pict>
      </w:r>
    </w:p>
    <w:p w14:paraId="571C911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270. Question 27</w:t>
      </w:r>
    </w:p>
    <w:p w14:paraId="7DF793B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Is a wrong approver a release blocker?</w:t>
      </w:r>
    </w:p>
    <w:p w14:paraId="1DE9FA2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342F09A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Yes.</w:t>
      </w:r>
    </w:p>
    <w:p w14:paraId="0B932BAF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46B48A3">
          <v:rect id="_x0000_i1300" style="width:0;height:1.5pt" o:hralign="center" o:hrstd="t" o:hr="t" fillcolor="#a0a0a0" stroked="f"/>
        </w:pict>
      </w:r>
    </w:p>
    <w:p w14:paraId="27FF996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271. Question 28</w:t>
      </w:r>
    </w:p>
    <w:p w14:paraId="13AC496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Is slightly imperfect email spacing normally a release blocker?</w:t>
      </w:r>
    </w:p>
    <w:p w14:paraId="5387BC9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195BE3F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Usually:</w:t>
      </w:r>
    </w:p>
    <w:p w14:paraId="75449FF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No.</w:t>
      </w:r>
    </w:p>
    <w:p w14:paraId="64BAAE62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2CE6697">
          <v:rect id="_x0000_i1301" style="width:0;height:1.5pt" o:hralign="center" o:hrstd="t" o:hr="t" fillcolor="#a0a0a0" stroked="f"/>
        </w:pict>
      </w:r>
    </w:p>
    <w:p w14:paraId="68C0E10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272. Question 29</w:t>
      </w:r>
    </w:p>
    <w:p w14:paraId="4A84E9C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Why document known limitations?</w:t>
      </w:r>
    </w:p>
    <w:p w14:paraId="6809989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53309BA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So users and stakeholders understand what the current solution:</w:t>
      </w:r>
    </w:p>
    <w:p w14:paraId="0ACFF64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Does and does not support.</w:t>
      </w:r>
    </w:p>
    <w:p w14:paraId="672742B4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3426C5F">
          <v:rect id="_x0000_i1302" style="width:0;height:1.5pt" o:hralign="center" o:hrstd="t" o:hr="t" fillcolor="#a0a0a0" stroked="f"/>
        </w:pict>
      </w:r>
    </w:p>
    <w:p w14:paraId="6836CF7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273. Question 30</w:t>
      </w:r>
    </w:p>
    <w:p w14:paraId="19C25E3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What major Power Platform component begins next week?</w:t>
      </w:r>
    </w:p>
    <w:p w14:paraId="50A5A7E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Answer</w:t>
      </w:r>
    </w:p>
    <w:p w14:paraId="7E27BBD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Power BI.</w:t>
      </w:r>
    </w:p>
    <w:p w14:paraId="555DD5EF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6445739">
          <v:rect id="_x0000_i1303" style="width:0;height:1.5pt" o:hralign="center" o:hrstd="t" o:hr="t" fillcolor="#a0a0a0" stroked="f"/>
        </w:pict>
      </w:r>
    </w:p>
    <w:p w14:paraId="0BE51FE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CB — STUDENT PRACTICAL ASSESSMENT</w:t>
      </w:r>
    </w:p>
    <w:p w14:paraId="7005678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274. Practical Test</w:t>
      </w:r>
    </w:p>
    <w:p w14:paraId="1A60E5D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Student must demonstrate:</w:t>
      </w:r>
    </w:p>
    <w:p w14:paraId="125DDCB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</w:t>
      </w:r>
    </w:p>
    <w:p w14:paraId="35EA3FF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Create normal Support Ticket.</w:t>
      </w:r>
    </w:p>
    <w:p w14:paraId="76A5940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</w:t>
      </w:r>
    </w:p>
    <w:p w14:paraId="492C45C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Show confirmation.</w:t>
      </w:r>
    </w:p>
    <w:p w14:paraId="427CD0F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3</w:t>
      </w:r>
    </w:p>
    <w:p w14:paraId="49692AA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Create Critical Ticket.</w:t>
      </w:r>
    </w:p>
    <w:p w14:paraId="62965F3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4</w:t>
      </w:r>
    </w:p>
    <w:p w14:paraId="3DCEFE2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Show escalation.</w:t>
      </w:r>
    </w:p>
    <w:p w14:paraId="48F8AA6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5</w:t>
      </w:r>
    </w:p>
    <w:p w14:paraId="06AD3C6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Resolve Ticket.</w:t>
      </w:r>
    </w:p>
    <w:p w14:paraId="3EF239B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6</w:t>
      </w:r>
    </w:p>
    <w:p w14:paraId="6D9D119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Show resolution notification.</w:t>
      </w:r>
    </w:p>
    <w:p w14:paraId="3DB8040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7</w:t>
      </w:r>
    </w:p>
    <w:p w14:paraId="578043D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Edit Resolved Ticket.</w:t>
      </w:r>
    </w:p>
    <w:p w14:paraId="6EB8204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8</w:t>
      </w:r>
    </w:p>
    <w:p w14:paraId="28BBC12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Prove duplicate notification does not occur.</w:t>
      </w:r>
    </w:p>
    <w:p w14:paraId="45ECC76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9</w:t>
      </w:r>
    </w:p>
    <w:p w14:paraId="27AAD85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Submit Leave.</w:t>
      </w:r>
    </w:p>
    <w:p w14:paraId="603B641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10</w:t>
      </w:r>
    </w:p>
    <w:p w14:paraId="617BAD4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Approve Leave.</w:t>
      </w:r>
    </w:p>
    <w:p w14:paraId="60B4793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11</w:t>
      </w:r>
    </w:p>
    <w:p w14:paraId="069AA10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Show HR rule for Sick Leave &gt;3 days.</w:t>
      </w:r>
    </w:p>
    <w:p w14:paraId="751F400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12</w:t>
      </w:r>
    </w:p>
    <w:p w14:paraId="4AE96F1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Cause safe failure.</w:t>
      </w:r>
    </w:p>
    <w:p w14:paraId="7857B81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13</w:t>
      </w:r>
    </w:p>
    <w:p w14:paraId="583D67E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Show Error Log.</w:t>
      </w:r>
    </w:p>
    <w:p w14:paraId="46C7C8F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14</w:t>
      </w:r>
    </w:p>
    <w:p w14:paraId="79762AA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Show Run History.</w:t>
      </w:r>
    </w:p>
    <w:p w14:paraId="454E86C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15</w:t>
      </w:r>
    </w:p>
    <w:p w14:paraId="709673B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Explain one Environment Variable.</w:t>
      </w:r>
    </w:p>
    <w:p w14:paraId="56E1F604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6D2EFF6">
          <v:rect id="_x0000_i1304" style="width:0;height:1.5pt" o:hralign="center" o:hrstd="t" o:hr="t" fillcolor="#a0a0a0" stroked="f"/>
        </w:pict>
      </w:r>
    </w:p>
    <w:p w14:paraId="35A7DCA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CC — DAY 16 COMPLETION CHECKLIST</w:t>
      </w:r>
    </w:p>
    <w:p w14:paraId="03C9E84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275. Help Desk</w:t>
      </w:r>
    </w:p>
    <w:p w14:paraId="73E01F2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Employee confirmation</w:t>
      </w:r>
    </w:p>
    <w:p w14:paraId="781788E2" w14:textId="77777777" w:rsidR="000C004C" w:rsidRPr="000C004C" w:rsidRDefault="000C004C" w:rsidP="000C004C">
      <w:pPr>
        <w:rPr>
          <w:sz w:val="32"/>
          <w:szCs w:val="32"/>
        </w:rPr>
      </w:pPr>
    </w:p>
    <w:p w14:paraId="39EB3A0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IT notification</w:t>
      </w:r>
    </w:p>
    <w:p w14:paraId="101D854C" w14:textId="77777777" w:rsidR="000C004C" w:rsidRPr="000C004C" w:rsidRDefault="000C004C" w:rsidP="000C004C">
      <w:pPr>
        <w:rPr>
          <w:sz w:val="32"/>
          <w:szCs w:val="32"/>
        </w:rPr>
      </w:pPr>
    </w:p>
    <w:p w14:paraId="578F5FE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Critical escalation</w:t>
      </w:r>
    </w:p>
    <w:p w14:paraId="325F93C3" w14:textId="77777777" w:rsidR="000C004C" w:rsidRPr="000C004C" w:rsidRDefault="000C004C" w:rsidP="000C004C">
      <w:pPr>
        <w:rPr>
          <w:sz w:val="32"/>
          <w:szCs w:val="32"/>
        </w:rPr>
      </w:pPr>
    </w:p>
    <w:p w14:paraId="17B46E1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Resolution notification</w:t>
      </w:r>
    </w:p>
    <w:p w14:paraId="7FEF4DED" w14:textId="77777777" w:rsidR="000C004C" w:rsidRPr="000C004C" w:rsidRDefault="000C004C" w:rsidP="000C004C">
      <w:pPr>
        <w:rPr>
          <w:sz w:val="32"/>
          <w:szCs w:val="32"/>
        </w:rPr>
      </w:pPr>
    </w:p>
    <w:p w14:paraId="1A8D6F7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Resolution Notification Sent</w:t>
      </w:r>
    </w:p>
    <w:p w14:paraId="3EF8FCB8" w14:textId="77777777" w:rsidR="000C004C" w:rsidRPr="000C004C" w:rsidRDefault="000C004C" w:rsidP="000C004C">
      <w:pPr>
        <w:rPr>
          <w:sz w:val="32"/>
          <w:szCs w:val="32"/>
        </w:rPr>
      </w:pPr>
    </w:p>
    <w:p w14:paraId="7104014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Resolution validation</w:t>
      </w:r>
    </w:p>
    <w:p w14:paraId="41B2B460" w14:textId="77777777" w:rsidR="000C004C" w:rsidRPr="000C004C" w:rsidRDefault="000C004C" w:rsidP="000C004C">
      <w:pPr>
        <w:rPr>
          <w:sz w:val="32"/>
          <w:szCs w:val="32"/>
        </w:rPr>
      </w:pPr>
    </w:p>
    <w:p w14:paraId="7FBE92C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Error handling</w:t>
      </w:r>
    </w:p>
    <w:p w14:paraId="4D11B635" w14:textId="77777777" w:rsidR="000C004C" w:rsidRPr="000C004C" w:rsidRDefault="000C004C" w:rsidP="000C004C">
      <w:pPr>
        <w:rPr>
          <w:sz w:val="32"/>
          <w:szCs w:val="32"/>
        </w:rPr>
      </w:pPr>
    </w:p>
    <w:p w14:paraId="3B87E7E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Duplicate test</w:t>
      </w:r>
    </w:p>
    <w:p w14:paraId="67D81175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54C8A6E">
          <v:rect id="_x0000_i1305" style="width:0;height:1.5pt" o:hralign="center" o:hrstd="t" o:hr="t" fillcolor="#a0a0a0" stroked="f"/>
        </w:pict>
      </w:r>
    </w:p>
    <w:p w14:paraId="6722AA7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276. Leave</w:t>
      </w:r>
    </w:p>
    <w:p w14:paraId="37F285D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Submission trigger</w:t>
      </w:r>
    </w:p>
    <w:p w14:paraId="6E04CD63" w14:textId="77777777" w:rsidR="000C004C" w:rsidRPr="000C004C" w:rsidRDefault="000C004C" w:rsidP="000C004C">
      <w:pPr>
        <w:rPr>
          <w:sz w:val="32"/>
          <w:szCs w:val="32"/>
        </w:rPr>
      </w:pPr>
    </w:p>
    <w:p w14:paraId="494831B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Manager Approval</w:t>
      </w:r>
    </w:p>
    <w:p w14:paraId="71A84944" w14:textId="77777777" w:rsidR="000C004C" w:rsidRPr="000C004C" w:rsidRDefault="000C004C" w:rsidP="000C004C">
      <w:pPr>
        <w:rPr>
          <w:sz w:val="32"/>
          <w:szCs w:val="32"/>
        </w:rPr>
      </w:pPr>
    </w:p>
    <w:p w14:paraId="600FA55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Duplicate protection</w:t>
      </w:r>
    </w:p>
    <w:p w14:paraId="534713AF" w14:textId="77777777" w:rsidR="000C004C" w:rsidRPr="000C004C" w:rsidRDefault="000C004C" w:rsidP="000C004C">
      <w:pPr>
        <w:rPr>
          <w:sz w:val="32"/>
          <w:szCs w:val="32"/>
        </w:rPr>
      </w:pPr>
    </w:p>
    <w:p w14:paraId="68CAFDE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Approve branch</w:t>
      </w:r>
    </w:p>
    <w:p w14:paraId="4E7CA01A" w14:textId="77777777" w:rsidR="000C004C" w:rsidRPr="000C004C" w:rsidRDefault="000C004C" w:rsidP="000C004C">
      <w:pPr>
        <w:rPr>
          <w:sz w:val="32"/>
          <w:szCs w:val="32"/>
        </w:rPr>
      </w:pPr>
    </w:p>
    <w:p w14:paraId="1E16DCF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Reject branch</w:t>
      </w:r>
    </w:p>
    <w:p w14:paraId="6E27A933" w14:textId="77777777" w:rsidR="000C004C" w:rsidRPr="000C004C" w:rsidRDefault="000C004C" w:rsidP="000C004C">
      <w:pPr>
        <w:rPr>
          <w:sz w:val="32"/>
          <w:szCs w:val="32"/>
        </w:rPr>
      </w:pPr>
    </w:p>
    <w:p w14:paraId="0292EF9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Manager comments</w:t>
      </w:r>
    </w:p>
    <w:p w14:paraId="59FDE9E4" w14:textId="77777777" w:rsidR="000C004C" w:rsidRPr="000C004C" w:rsidRDefault="000C004C" w:rsidP="000C004C">
      <w:pPr>
        <w:rPr>
          <w:sz w:val="32"/>
          <w:szCs w:val="32"/>
        </w:rPr>
      </w:pPr>
    </w:p>
    <w:p w14:paraId="7D02A39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Sick Leave HR rule</w:t>
      </w:r>
    </w:p>
    <w:p w14:paraId="694B1845" w14:textId="77777777" w:rsidR="000C004C" w:rsidRPr="000C004C" w:rsidRDefault="000C004C" w:rsidP="000C004C">
      <w:pPr>
        <w:rPr>
          <w:sz w:val="32"/>
          <w:szCs w:val="32"/>
        </w:rPr>
      </w:pPr>
    </w:p>
    <w:p w14:paraId="00EEFA4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Error handling</w:t>
      </w:r>
    </w:p>
    <w:p w14:paraId="6B04BFF2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467848A">
          <v:rect id="_x0000_i1306" style="width:0;height:1.5pt" o:hralign="center" o:hrstd="t" o:hr="t" fillcolor="#a0a0a0" stroked="f"/>
        </w:pict>
      </w:r>
    </w:p>
    <w:p w14:paraId="3044A9A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277. Configuration</w:t>
      </w:r>
    </w:p>
    <w:p w14:paraId="552DC2C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Connection References</w:t>
      </w:r>
    </w:p>
    <w:p w14:paraId="579685AA" w14:textId="77777777" w:rsidR="000C004C" w:rsidRPr="000C004C" w:rsidRDefault="000C004C" w:rsidP="000C004C">
      <w:pPr>
        <w:rPr>
          <w:sz w:val="32"/>
          <w:szCs w:val="32"/>
        </w:rPr>
      </w:pPr>
    </w:p>
    <w:p w14:paraId="4492B32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0C004C">
        <w:rPr>
          <w:sz w:val="32"/>
          <w:szCs w:val="32"/>
        </w:rPr>
        <w:t xml:space="preserve"> Environment Variables</w:t>
      </w:r>
    </w:p>
    <w:p w14:paraId="4AEEFA2A" w14:textId="77777777" w:rsidR="000C004C" w:rsidRPr="000C004C" w:rsidRDefault="000C004C" w:rsidP="000C004C">
      <w:pPr>
        <w:rPr>
          <w:sz w:val="32"/>
          <w:szCs w:val="32"/>
        </w:rPr>
      </w:pPr>
    </w:p>
    <w:p w14:paraId="4CFFFCC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Flow ownership</w:t>
      </w:r>
    </w:p>
    <w:p w14:paraId="1391C1EE" w14:textId="77777777" w:rsidR="000C004C" w:rsidRPr="000C004C" w:rsidRDefault="000C004C" w:rsidP="000C004C">
      <w:pPr>
        <w:rPr>
          <w:sz w:val="32"/>
          <w:szCs w:val="32"/>
        </w:rPr>
      </w:pPr>
    </w:p>
    <w:p w14:paraId="59C9743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Connection ownership</w:t>
      </w:r>
    </w:p>
    <w:p w14:paraId="207B6680" w14:textId="77777777" w:rsidR="000C004C" w:rsidRPr="000C004C" w:rsidRDefault="000C004C" w:rsidP="000C004C">
      <w:pPr>
        <w:rPr>
          <w:sz w:val="32"/>
          <w:szCs w:val="32"/>
        </w:rPr>
      </w:pPr>
    </w:p>
    <w:p w14:paraId="3918092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No test destinations hardcoded</w:t>
      </w:r>
    </w:p>
    <w:p w14:paraId="6A23F009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2546F3B">
          <v:rect id="_x0000_i1307" style="width:0;height:1.5pt" o:hralign="center" o:hrstd="t" o:hr="t" fillcolor="#a0a0a0" stroked="f"/>
        </w:pict>
      </w:r>
    </w:p>
    <w:p w14:paraId="7FBC856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278. Monitoring</w:t>
      </w:r>
    </w:p>
    <w:p w14:paraId="7E577F9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Successful Run reviewed</w:t>
      </w:r>
    </w:p>
    <w:p w14:paraId="7DC77BC7" w14:textId="77777777" w:rsidR="000C004C" w:rsidRPr="000C004C" w:rsidRDefault="000C004C" w:rsidP="000C004C">
      <w:pPr>
        <w:rPr>
          <w:sz w:val="32"/>
          <w:szCs w:val="32"/>
        </w:rPr>
      </w:pPr>
    </w:p>
    <w:p w14:paraId="68E4881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Failed Run reviewed</w:t>
      </w:r>
    </w:p>
    <w:p w14:paraId="2245AB81" w14:textId="77777777" w:rsidR="000C004C" w:rsidRPr="000C004C" w:rsidRDefault="000C004C" w:rsidP="000C004C">
      <w:pPr>
        <w:rPr>
          <w:sz w:val="32"/>
          <w:szCs w:val="32"/>
        </w:rPr>
      </w:pPr>
    </w:p>
    <w:p w14:paraId="65D142D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Inputs reviewed</w:t>
      </w:r>
    </w:p>
    <w:p w14:paraId="27FDF6D1" w14:textId="77777777" w:rsidR="000C004C" w:rsidRPr="000C004C" w:rsidRDefault="000C004C" w:rsidP="000C004C">
      <w:pPr>
        <w:rPr>
          <w:sz w:val="32"/>
          <w:szCs w:val="32"/>
        </w:rPr>
      </w:pPr>
    </w:p>
    <w:p w14:paraId="54F2790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Outputs reviewed</w:t>
      </w:r>
    </w:p>
    <w:p w14:paraId="751AF2B6" w14:textId="77777777" w:rsidR="000C004C" w:rsidRPr="000C004C" w:rsidRDefault="000C004C" w:rsidP="000C004C">
      <w:pPr>
        <w:rPr>
          <w:sz w:val="32"/>
          <w:szCs w:val="32"/>
        </w:rPr>
      </w:pPr>
    </w:p>
    <w:p w14:paraId="25DE2E2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Error Log verified</w:t>
      </w:r>
    </w:p>
    <w:p w14:paraId="579D2F5C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C3C271D">
          <v:rect id="_x0000_i1308" style="width:0;height:1.5pt" o:hralign="center" o:hrstd="t" o:hr="t" fillcolor="#a0a0a0" stroked="f"/>
        </w:pict>
      </w:r>
    </w:p>
    <w:p w14:paraId="442EC82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279. Testing</w:t>
      </w:r>
    </w:p>
    <w:p w14:paraId="51C1FB1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Positive tests</w:t>
      </w:r>
    </w:p>
    <w:p w14:paraId="19CAFA5A" w14:textId="77777777" w:rsidR="000C004C" w:rsidRPr="000C004C" w:rsidRDefault="000C004C" w:rsidP="000C004C">
      <w:pPr>
        <w:rPr>
          <w:sz w:val="32"/>
          <w:szCs w:val="32"/>
        </w:rPr>
      </w:pPr>
    </w:p>
    <w:p w14:paraId="1AF3035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Negative tests</w:t>
      </w:r>
    </w:p>
    <w:p w14:paraId="77D52195" w14:textId="77777777" w:rsidR="000C004C" w:rsidRPr="000C004C" w:rsidRDefault="000C004C" w:rsidP="000C004C">
      <w:pPr>
        <w:rPr>
          <w:sz w:val="32"/>
          <w:szCs w:val="32"/>
        </w:rPr>
      </w:pPr>
    </w:p>
    <w:p w14:paraId="46765BA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Duplicate tests</w:t>
      </w:r>
    </w:p>
    <w:p w14:paraId="45A7A9C7" w14:textId="77777777" w:rsidR="000C004C" w:rsidRPr="000C004C" w:rsidRDefault="000C004C" w:rsidP="000C004C">
      <w:pPr>
        <w:rPr>
          <w:sz w:val="32"/>
          <w:szCs w:val="32"/>
        </w:rPr>
      </w:pPr>
    </w:p>
    <w:p w14:paraId="4C291E6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Failure tests</w:t>
      </w:r>
    </w:p>
    <w:p w14:paraId="607FE022" w14:textId="77777777" w:rsidR="000C004C" w:rsidRPr="000C004C" w:rsidRDefault="000C004C" w:rsidP="000C004C">
      <w:pPr>
        <w:rPr>
          <w:sz w:val="32"/>
          <w:szCs w:val="32"/>
        </w:rPr>
      </w:pPr>
    </w:p>
    <w:p w14:paraId="24C6513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Cross-application test</w:t>
      </w:r>
    </w:p>
    <w:p w14:paraId="67269527" w14:textId="77777777" w:rsidR="000C004C" w:rsidRPr="000C004C" w:rsidRDefault="000C004C" w:rsidP="000C004C">
      <w:pPr>
        <w:rPr>
          <w:sz w:val="32"/>
          <w:szCs w:val="32"/>
        </w:rPr>
      </w:pPr>
    </w:p>
    <w:p w14:paraId="4E34E1C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☐</w:t>
      </w:r>
      <w:r w:rsidRPr="000C004C">
        <w:rPr>
          <w:sz w:val="32"/>
          <w:szCs w:val="32"/>
        </w:rPr>
        <w:t xml:space="preserve"> Security review</w:t>
      </w:r>
    </w:p>
    <w:p w14:paraId="5DC60BE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AB566F8">
          <v:rect id="_x0000_i1309" style="width:0;height:1.5pt" o:hralign="center" o:hrstd="t" o:hr="t" fillcolor="#a0a0a0" stroked="f"/>
        </w:pict>
      </w:r>
    </w:p>
    <w:p w14:paraId="11C42FE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CD — DELIVERABLES</w:t>
      </w:r>
    </w:p>
    <w:p w14:paraId="2E6EA29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280. Deliverable 1</w:t>
      </w:r>
    </w:p>
    <w:p w14:paraId="65601D0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Screenshot:</w:t>
      </w:r>
    </w:p>
    <w:p w14:paraId="3346426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Critical Ticket Escalation Flow.</w:t>
      </w:r>
    </w:p>
    <w:p w14:paraId="296F21DF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C3BECFE">
          <v:rect id="_x0000_i1310" style="width:0;height:1.5pt" o:hralign="center" o:hrstd="t" o:hr="t" fillcolor="#a0a0a0" stroked="f"/>
        </w:pict>
      </w:r>
    </w:p>
    <w:p w14:paraId="27732C6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281. Deliverable 2</w:t>
      </w:r>
    </w:p>
    <w:p w14:paraId="087BFED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Screenshot:</w:t>
      </w:r>
    </w:p>
    <w:p w14:paraId="17ECE65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Critical escalation notification.</w:t>
      </w:r>
    </w:p>
    <w:p w14:paraId="764C3ADD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1FFAF41">
          <v:rect id="_x0000_i1311" style="width:0;height:1.5pt" o:hralign="center" o:hrstd="t" o:hr="t" fillcolor="#a0a0a0" stroked="f"/>
        </w:pict>
      </w:r>
    </w:p>
    <w:p w14:paraId="657B2C2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282. Deliverable 3</w:t>
      </w:r>
    </w:p>
    <w:p w14:paraId="415944A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Screenshot:</w:t>
      </w:r>
    </w:p>
    <w:p w14:paraId="18ABCA3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Ticket Resolution Flow.</w:t>
      </w:r>
    </w:p>
    <w:p w14:paraId="117A142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Must show:</w:t>
      </w:r>
    </w:p>
    <w:p w14:paraId="1364B48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Status guard</w:t>
      </w:r>
    </w:p>
    <w:p w14:paraId="196F538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5EE40E6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</w:t>
      </w:r>
    </w:p>
    <w:p w14:paraId="6E094D4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75E657A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Notification</w:t>
      </w:r>
    </w:p>
    <w:p w14:paraId="20BECC1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52A8370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Notification Sent update</w:t>
      </w:r>
    </w:p>
    <w:p w14:paraId="1A546CAD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8F32881">
          <v:rect id="_x0000_i1312" style="width:0;height:1.5pt" o:hralign="center" o:hrstd="t" o:hr="t" fillcolor="#a0a0a0" stroked="f"/>
        </w:pict>
      </w:r>
    </w:p>
    <w:p w14:paraId="33D9EDD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283. Deliverable 4</w:t>
      </w:r>
    </w:p>
    <w:p w14:paraId="4A86CF9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Screenshot:</w:t>
      </w:r>
    </w:p>
    <w:p w14:paraId="30D59B7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Resolved Employee email.</w:t>
      </w:r>
    </w:p>
    <w:p w14:paraId="0DB9B0AC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365B92E">
          <v:rect id="_x0000_i1313" style="width:0;height:1.5pt" o:hralign="center" o:hrstd="t" o:hr="t" fillcolor="#a0a0a0" stroked="f"/>
        </w:pict>
      </w:r>
    </w:p>
    <w:p w14:paraId="27BB6FC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284. Deliverable 5</w:t>
      </w:r>
    </w:p>
    <w:p w14:paraId="5CBD09F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Screenshot:</w:t>
      </w:r>
    </w:p>
    <w:p w14:paraId="5B33A07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Final Leave Approval Flow.</w:t>
      </w:r>
    </w:p>
    <w:p w14:paraId="66A0ED3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Must visibly show:</w:t>
      </w:r>
    </w:p>
    <w:p w14:paraId="46B9695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Validation</w:t>
      </w:r>
    </w:p>
    <w:p w14:paraId="520A187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TRY</w:t>
      </w:r>
    </w:p>
    <w:p w14:paraId="6858CD5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CATCH</w:t>
      </w:r>
    </w:p>
    <w:p w14:paraId="31C9789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FINALLY</w:t>
      </w:r>
    </w:p>
    <w:p w14:paraId="1923FC5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07DC4CB">
          <v:rect id="_x0000_i1314" style="width:0;height:1.5pt" o:hralign="center" o:hrstd="t" o:hr="t" fillcolor="#a0a0a0" stroked="f"/>
        </w:pict>
      </w:r>
    </w:p>
    <w:p w14:paraId="14956EE1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285. Deliverable 6</w:t>
      </w:r>
    </w:p>
    <w:p w14:paraId="43CB613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Screenshot:</w:t>
      </w:r>
    </w:p>
    <w:p w14:paraId="6C5D4CA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Approved Sick Leave HR notification.</w:t>
      </w:r>
    </w:p>
    <w:p w14:paraId="52527C0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23F38A99">
          <v:rect id="_x0000_i1315" style="width:0;height:1.5pt" o:hralign="center" o:hrstd="t" o:hr="t" fillcolor="#a0a0a0" stroked="f"/>
        </w:pict>
      </w:r>
    </w:p>
    <w:p w14:paraId="416E19C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286. Deliverable 7</w:t>
      </w:r>
    </w:p>
    <w:p w14:paraId="37DEAD7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Screenshot:</w:t>
      </w:r>
    </w:p>
    <w:p w14:paraId="74B1C2C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Automation Error Log.</w:t>
      </w:r>
    </w:p>
    <w:p w14:paraId="628B86D1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118C3F5">
          <v:rect id="_x0000_i1316" style="width:0;height:1.5pt" o:hralign="center" o:hrstd="t" o:hr="t" fillcolor="#a0a0a0" stroked="f"/>
        </w:pict>
      </w:r>
    </w:p>
    <w:p w14:paraId="1DBFF77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287. Deliverable 8</w:t>
      </w:r>
    </w:p>
    <w:p w14:paraId="688452A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Submit:</w:t>
      </w:r>
    </w:p>
    <w:p w14:paraId="3764087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Master Test Matrix</w:t>
      </w:r>
    </w:p>
    <w:p w14:paraId="13A5ACB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with at least:</w:t>
      </w:r>
    </w:p>
    <w:p w14:paraId="55E019D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15 completed tests.</w:t>
      </w:r>
    </w:p>
    <w:p w14:paraId="114BFE69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E226692">
          <v:rect id="_x0000_i1317" style="width:0;height:1.5pt" o:hralign="center" o:hrstd="t" o:hr="t" fillcolor="#a0a0a0" stroked="f"/>
        </w:pict>
      </w:r>
    </w:p>
    <w:p w14:paraId="2B6BC98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288. Deliverable 9</w:t>
      </w:r>
    </w:p>
    <w:p w14:paraId="6120040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Submit:</w:t>
      </w:r>
    </w:p>
    <w:p w14:paraId="244790A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Automation Configuration Inventory.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3168"/>
        <w:gridCol w:w="3151"/>
      </w:tblGrid>
      <w:tr w:rsidR="000C004C" w:rsidRPr="000C004C" w14:paraId="60139D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455A4" w14:textId="77777777" w:rsidR="000C004C" w:rsidRPr="000C004C" w:rsidRDefault="000C004C" w:rsidP="000C004C">
            <w:pPr>
              <w:rPr>
                <w:b/>
                <w:bCs/>
                <w:sz w:val="32"/>
                <w:szCs w:val="32"/>
              </w:rPr>
            </w:pPr>
            <w:r w:rsidRPr="000C004C">
              <w:rPr>
                <w:b/>
                <w:bCs/>
                <w:sz w:val="32"/>
                <w:szCs w:val="32"/>
              </w:rPr>
              <w:lastRenderedPageBreak/>
              <w:t>Flow</w:t>
            </w:r>
          </w:p>
        </w:tc>
        <w:tc>
          <w:tcPr>
            <w:tcW w:w="0" w:type="auto"/>
            <w:vAlign w:val="center"/>
            <w:hideMark/>
          </w:tcPr>
          <w:p w14:paraId="37D656A9" w14:textId="77777777" w:rsidR="000C004C" w:rsidRPr="000C004C" w:rsidRDefault="000C004C" w:rsidP="000C004C">
            <w:pPr>
              <w:rPr>
                <w:b/>
                <w:bCs/>
                <w:sz w:val="32"/>
                <w:szCs w:val="32"/>
              </w:rPr>
            </w:pPr>
            <w:r w:rsidRPr="000C004C">
              <w:rPr>
                <w:b/>
                <w:bCs/>
                <w:sz w:val="32"/>
                <w:szCs w:val="32"/>
              </w:rPr>
              <w:t>Connection References</w:t>
            </w:r>
          </w:p>
        </w:tc>
        <w:tc>
          <w:tcPr>
            <w:tcW w:w="0" w:type="auto"/>
            <w:vAlign w:val="center"/>
            <w:hideMark/>
          </w:tcPr>
          <w:p w14:paraId="34C76251" w14:textId="77777777" w:rsidR="000C004C" w:rsidRPr="000C004C" w:rsidRDefault="000C004C" w:rsidP="000C004C">
            <w:pPr>
              <w:rPr>
                <w:b/>
                <w:bCs/>
                <w:sz w:val="32"/>
                <w:szCs w:val="32"/>
              </w:rPr>
            </w:pPr>
            <w:r w:rsidRPr="000C004C">
              <w:rPr>
                <w:b/>
                <w:bCs/>
                <w:sz w:val="32"/>
                <w:szCs w:val="32"/>
              </w:rPr>
              <w:t>Environment Variables</w:t>
            </w:r>
          </w:p>
        </w:tc>
      </w:tr>
      <w:tr w:rsidR="000C004C" w:rsidRPr="000C004C" w14:paraId="23FC1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BD1FE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Leave Approval</w:t>
            </w:r>
          </w:p>
        </w:tc>
        <w:tc>
          <w:tcPr>
            <w:tcW w:w="0" w:type="auto"/>
            <w:vAlign w:val="center"/>
            <w:hideMark/>
          </w:tcPr>
          <w:p w14:paraId="53D3EBA4" w14:textId="77777777" w:rsidR="000C004C" w:rsidRPr="000C004C" w:rsidRDefault="000C004C" w:rsidP="000C004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403E1DA" w14:textId="77777777" w:rsidR="000C004C" w:rsidRPr="000C004C" w:rsidRDefault="000C004C" w:rsidP="000C004C">
            <w:pPr>
              <w:rPr>
                <w:sz w:val="32"/>
                <w:szCs w:val="32"/>
              </w:rPr>
            </w:pPr>
          </w:p>
        </w:tc>
      </w:tr>
      <w:tr w:rsidR="000C004C" w:rsidRPr="000C004C" w14:paraId="5CF78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A589E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Ticket Confirmation</w:t>
            </w:r>
          </w:p>
        </w:tc>
        <w:tc>
          <w:tcPr>
            <w:tcW w:w="0" w:type="auto"/>
            <w:vAlign w:val="center"/>
            <w:hideMark/>
          </w:tcPr>
          <w:p w14:paraId="11666BAF" w14:textId="77777777" w:rsidR="000C004C" w:rsidRPr="000C004C" w:rsidRDefault="000C004C" w:rsidP="000C004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13DDA97" w14:textId="77777777" w:rsidR="000C004C" w:rsidRPr="000C004C" w:rsidRDefault="000C004C" w:rsidP="000C004C">
            <w:pPr>
              <w:rPr>
                <w:sz w:val="32"/>
                <w:szCs w:val="32"/>
              </w:rPr>
            </w:pPr>
          </w:p>
        </w:tc>
      </w:tr>
      <w:tr w:rsidR="000C004C" w:rsidRPr="000C004C" w14:paraId="60C01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E9ADF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IT Notification</w:t>
            </w:r>
          </w:p>
        </w:tc>
        <w:tc>
          <w:tcPr>
            <w:tcW w:w="0" w:type="auto"/>
            <w:vAlign w:val="center"/>
            <w:hideMark/>
          </w:tcPr>
          <w:p w14:paraId="0E582732" w14:textId="77777777" w:rsidR="000C004C" w:rsidRPr="000C004C" w:rsidRDefault="000C004C" w:rsidP="000C004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6E455E5" w14:textId="77777777" w:rsidR="000C004C" w:rsidRPr="000C004C" w:rsidRDefault="000C004C" w:rsidP="000C004C">
            <w:pPr>
              <w:rPr>
                <w:sz w:val="32"/>
                <w:szCs w:val="32"/>
              </w:rPr>
            </w:pPr>
          </w:p>
        </w:tc>
      </w:tr>
      <w:tr w:rsidR="000C004C" w:rsidRPr="000C004C" w14:paraId="7A52A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1237B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Critical Escalation</w:t>
            </w:r>
          </w:p>
        </w:tc>
        <w:tc>
          <w:tcPr>
            <w:tcW w:w="0" w:type="auto"/>
            <w:vAlign w:val="center"/>
            <w:hideMark/>
          </w:tcPr>
          <w:p w14:paraId="235AF88E" w14:textId="77777777" w:rsidR="000C004C" w:rsidRPr="000C004C" w:rsidRDefault="000C004C" w:rsidP="000C004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3FE3560" w14:textId="77777777" w:rsidR="000C004C" w:rsidRPr="000C004C" w:rsidRDefault="000C004C" w:rsidP="000C004C">
            <w:pPr>
              <w:rPr>
                <w:sz w:val="32"/>
                <w:szCs w:val="32"/>
              </w:rPr>
            </w:pPr>
          </w:p>
        </w:tc>
      </w:tr>
      <w:tr w:rsidR="000C004C" w:rsidRPr="000C004C" w14:paraId="4FAD7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C65C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Resolution Notification</w:t>
            </w:r>
          </w:p>
        </w:tc>
        <w:tc>
          <w:tcPr>
            <w:tcW w:w="0" w:type="auto"/>
            <w:vAlign w:val="center"/>
            <w:hideMark/>
          </w:tcPr>
          <w:p w14:paraId="75BF97DA" w14:textId="77777777" w:rsidR="000C004C" w:rsidRPr="000C004C" w:rsidRDefault="000C004C" w:rsidP="000C004C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2317DA1" w14:textId="77777777" w:rsidR="000C004C" w:rsidRPr="000C004C" w:rsidRDefault="000C004C" w:rsidP="000C004C">
            <w:pPr>
              <w:rPr>
                <w:sz w:val="32"/>
                <w:szCs w:val="32"/>
              </w:rPr>
            </w:pPr>
          </w:p>
        </w:tc>
      </w:tr>
    </w:tbl>
    <w:p w14:paraId="4CE1BB7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8C5BD57">
          <v:rect id="_x0000_i1318" style="width:0;height:1.5pt" o:hralign="center" o:hrstd="t" o:hr="t" fillcolor="#a0a0a0" stroked="f"/>
        </w:pict>
      </w:r>
    </w:p>
    <w:p w14:paraId="0AE2B7A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289. Deliverable 10</w:t>
      </w:r>
    </w:p>
    <w:p w14:paraId="36AC443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Submit one-page:</w:t>
      </w:r>
    </w:p>
    <w:p w14:paraId="09C1641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Week 4 Automation Architecture Document.</w:t>
      </w:r>
    </w:p>
    <w:p w14:paraId="5B2ABBF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Include:</w:t>
      </w:r>
    </w:p>
    <w:p w14:paraId="1179261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Business Events</w:t>
      </w:r>
    </w:p>
    <w:p w14:paraId="6FB6AE12" w14:textId="77777777" w:rsidR="000C004C" w:rsidRPr="000C004C" w:rsidRDefault="000C004C" w:rsidP="000C004C">
      <w:pPr>
        <w:rPr>
          <w:sz w:val="32"/>
          <w:szCs w:val="32"/>
        </w:rPr>
      </w:pPr>
    </w:p>
    <w:p w14:paraId="4E40DC7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Flows</w:t>
      </w:r>
    </w:p>
    <w:p w14:paraId="295627FB" w14:textId="77777777" w:rsidR="000C004C" w:rsidRPr="000C004C" w:rsidRDefault="000C004C" w:rsidP="000C004C">
      <w:pPr>
        <w:rPr>
          <w:sz w:val="32"/>
          <w:szCs w:val="32"/>
        </w:rPr>
      </w:pPr>
    </w:p>
    <w:p w14:paraId="694899D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Triggers</w:t>
      </w:r>
    </w:p>
    <w:p w14:paraId="21433FF3" w14:textId="77777777" w:rsidR="000C004C" w:rsidRPr="000C004C" w:rsidRDefault="000C004C" w:rsidP="000C004C">
      <w:pPr>
        <w:rPr>
          <w:sz w:val="32"/>
          <w:szCs w:val="32"/>
        </w:rPr>
      </w:pPr>
    </w:p>
    <w:p w14:paraId="2BF91B8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Actions</w:t>
      </w:r>
    </w:p>
    <w:p w14:paraId="0EA0EF9E" w14:textId="77777777" w:rsidR="000C004C" w:rsidRPr="000C004C" w:rsidRDefault="000C004C" w:rsidP="000C004C">
      <w:pPr>
        <w:rPr>
          <w:sz w:val="32"/>
          <w:szCs w:val="32"/>
        </w:rPr>
      </w:pPr>
    </w:p>
    <w:p w14:paraId="4F154C6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Connections</w:t>
      </w:r>
    </w:p>
    <w:p w14:paraId="7F1FDFC1" w14:textId="77777777" w:rsidR="000C004C" w:rsidRPr="000C004C" w:rsidRDefault="000C004C" w:rsidP="000C004C">
      <w:pPr>
        <w:rPr>
          <w:sz w:val="32"/>
          <w:szCs w:val="32"/>
        </w:rPr>
      </w:pPr>
    </w:p>
    <w:p w14:paraId="04D7EA0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Error Handling</w:t>
      </w:r>
    </w:p>
    <w:p w14:paraId="6A38B147" w14:textId="77777777" w:rsidR="000C004C" w:rsidRPr="000C004C" w:rsidRDefault="000C004C" w:rsidP="000C004C">
      <w:pPr>
        <w:rPr>
          <w:sz w:val="32"/>
          <w:szCs w:val="32"/>
        </w:rPr>
      </w:pPr>
    </w:p>
    <w:p w14:paraId="1BF5E23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Configuration</w:t>
      </w:r>
    </w:p>
    <w:p w14:paraId="42F4F1C9" w14:textId="77777777" w:rsidR="000C004C" w:rsidRPr="000C004C" w:rsidRDefault="000C004C" w:rsidP="000C004C">
      <w:pPr>
        <w:rPr>
          <w:sz w:val="32"/>
          <w:szCs w:val="32"/>
        </w:rPr>
      </w:pPr>
    </w:p>
    <w:p w14:paraId="49EC8BA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Owners</w:t>
      </w:r>
    </w:p>
    <w:p w14:paraId="12B570A4" w14:textId="77777777" w:rsidR="000C004C" w:rsidRPr="000C004C" w:rsidRDefault="000C004C" w:rsidP="000C004C">
      <w:pPr>
        <w:rPr>
          <w:sz w:val="32"/>
          <w:szCs w:val="32"/>
        </w:rPr>
      </w:pPr>
    </w:p>
    <w:p w14:paraId="55AEEC3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Known Limitations</w:t>
      </w:r>
    </w:p>
    <w:p w14:paraId="32A7D88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4FD8553">
          <v:rect id="_x0000_i1319" style="width:0;height:1.5pt" o:hralign="center" o:hrstd="t" o:hr="t" fillcolor="#a0a0a0" stroked="f"/>
        </w:pict>
      </w:r>
    </w:p>
    <w:p w14:paraId="6C29E2B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CE — ASSESSMENT RUBRIC</w:t>
      </w:r>
    </w:p>
    <w:p w14:paraId="1DEB917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290. Day 16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6"/>
        <w:gridCol w:w="1025"/>
      </w:tblGrid>
      <w:tr w:rsidR="000C004C" w:rsidRPr="000C004C" w14:paraId="6C701C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8A6B2" w14:textId="77777777" w:rsidR="000C004C" w:rsidRPr="000C004C" w:rsidRDefault="000C004C" w:rsidP="000C004C">
            <w:pPr>
              <w:rPr>
                <w:b/>
                <w:bCs/>
                <w:sz w:val="32"/>
                <w:szCs w:val="32"/>
              </w:rPr>
            </w:pPr>
            <w:r w:rsidRPr="000C004C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55FEF68" w14:textId="77777777" w:rsidR="000C004C" w:rsidRPr="000C004C" w:rsidRDefault="000C004C" w:rsidP="000C004C">
            <w:pPr>
              <w:rPr>
                <w:b/>
                <w:bCs/>
                <w:sz w:val="32"/>
                <w:szCs w:val="32"/>
              </w:rPr>
            </w:pPr>
            <w:r w:rsidRPr="000C004C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0C004C" w:rsidRPr="000C004C" w14:paraId="6CDD1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E1A7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Help Desk Created-Event Automation</w:t>
            </w:r>
          </w:p>
        </w:tc>
        <w:tc>
          <w:tcPr>
            <w:tcW w:w="0" w:type="auto"/>
            <w:vAlign w:val="center"/>
            <w:hideMark/>
          </w:tcPr>
          <w:p w14:paraId="1DF576D9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10</w:t>
            </w:r>
          </w:p>
        </w:tc>
      </w:tr>
      <w:tr w:rsidR="000C004C" w:rsidRPr="000C004C" w14:paraId="2D49F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C25C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Critical Escalation</w:t>
            </w:r>
          </w:p>
        </w:tc>
        <w:tc>
          <w:tcPr>
            <w:tcW w:w="0" w:type="auto"/>
            <w:vAlign w:val="center"/>
            <w:hideMark/>
          </w:tcPr>
          <w:p w14:paraId="135B3697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10</w:t>
            </w:r>
          </w:p>
        </w:tc>
      </w:tr>
      <w:tr w:rsidR="000C004C" w:rsidRPr="000C004C" w14:paraId="6C05D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AC66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Resolution Automation</w:t>
            </w:r>
          </w:p>
        </w:tc>
        <w:tc>
          <w:tcPr>
            <w:tcW w:w="0" w:type="auto"/>
            <w:vAlign w:val="center"/>
            <w:hideMark/>
          </w:tcPr>
          <w:p w14:paraId="71127455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15</w:t>
            </w:r>
          </w:p>
        </w:tc>
      </w:tr>
      <w:tr w:rsidR="000C004C" w:rsidRPr="000C004C" w14:paraId="5D480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26DEE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Duplicate Protection</w:t>
            </w:r>
          </w:p>
        </w:tc>
        <w:tc>
          <w:tcPr>
            <w:tcW w:w="0" w:type="auto"/>
            <w:vAlign w:val="center"/>
            <w:hideMark/>
          </w:tcPr>
          <w:p w14:paraId="79200AB7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10</w:t>
            </w:r>
          </w:p>
        </w:tc>
      </w:tr>
      <w:tr w:rsidR="000C004C" w:rsidRPr="000C004C" w14:paraId="68326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9D299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Leave Approval Finalization</w:t>
            </w:r>
          </w:p>
        </w:tc>
        <w:tc>
          <w:tcPr>
            <w:tcW w:w="0" w:type="auto"/>
            <w:vAlign w:val="center"/>
            <w:hideMark/>
          </w:tcPr>
          <w:p w14:paraId="5B41038F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15</w:t>
            </w:r>
          </w:p>
        </w:tc>
      </w:tr>
      <w:tr w:rsidR="000C004C" w:rsidRPr="000C004C" w14:paraId="07BA5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70E5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7DECFD32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10</w:t>
            </w:r>
          </w:p>
        </w:tc>
      </w:tr>
      <w:tr w:rsidR="000C004C" w:rsidRPr="000C004C" w14:paraId="1FE5B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EC3F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Trigger Optimization</w:t>
            </w:r>
          </w:p>
        </w:tc>
        <w:tc>
          <w:tcPr>
            <w:tcW w:w="0" w:type="auto"/>
            <w:vAlign w:val="center"/>
            <w:hideMark/>
          </w:tcPr>
          <w:p w14:paraId="0CBBE8FC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10</w:t>
            </w:r>
          </w:p>
        </w:tc>
      </w:tr>
      <w:tr w:rsidR="000C004C" w:rsidRPr="000C004C" w14:paraId="095CA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F052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Configuration / ALM</w:t>
            </w:r>
          </w:p>
        </w:tc>
        <w:tc>
          <w:tcPr>
            <w:tcW w:w="0" w:type="auto"/>
            <w:vAlign w:val="center"/>
            <w:hideMark/>
          </w:tcPr>
          <w:p w14:paraId="21104CBD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5</w:t>
            </w:r>
          </w:p>
        </w:tc>
      </w:tr>
      <w:tr w:rsidR="000C004C" w:rsidRPr="000C004C" w14:paraId="2B20F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50558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lastRenderedPageBreak/>
              <w:t>Monitoring &amp; Run History</w:t>
            </w:r>
          </w:p>
        </w:tc>
        <w:tc>
          <w:tcPr>
            <w:tcW w:w="0" w:type="auto"/>
            <w:vAlign w:val="center"/>
            <w:hideMark/>
          </w:tcPr>
          <w:p w14:paraId="071AD318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5</w:t>
            </w:r>
          </w:p>
        </w:tc>
      </w:tr>
      <w:tr w:rsidR="000C004C" w:rsidRPr="000C004C" w14:paraId="39F39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191AA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End-to-End Testing</w:t>
            </w:r>
          </w:p>
        </w:tc>
        <w:tc>
          <w:tcPr>
            <w:tcW w:w="0" w:type="auto"/>
            <w:vAlign w:val="center"/>
            <w:hideMark/>
          </w:tcPr>
          <w:p w14:paraId="2D8DF4C2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sz w:val="32"/>
                <w:szCs w:val="32"/>
              </w:rPr>
              <w:t>10</w:t>
            </w:r>
          </w:p>
        </w:tc>
      </w:tr>
      <w:tr w:rsidR="000C004C" w:rsidRPr="000C004C" w14:paraId="13DB6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59F47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B6C468D" w14:textId="77777777" w:rsidR="000C004C" w:rsidRPr="000C004C" w:rsidRDefault="000C004C" w:rsidP="000C004C">
            <w:pPr>
              <w:rPr>
                <w:sz w:val="32"/>
                <w:szCs w:val="32"/>
              </w:rPr>
            </w:pPr>
            <w:r w:rsidRPr="000C004C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6423936E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CF0AF5F">
          <v:rect id="_x0000_i1320" style="width:0;height:1.5pt" o:hralign="center" o:hrstd="t" o:hr="t" fillcolor="#a0a0a0" stroked="f"/>
        </w:pict>
      </w:r>
    </w:p>
    <w:p w14:paraId="43DBCEC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291. Excellent Submission</w:t>
      </w:r>
    </w:p>
    <w:p w14:paraId="6298B71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 strong solution should:</w:t>
      </w:r>
    </w:p>
    <w:p w14:paraId="17B56898" w14:textId="77777777" w:rsidR="000C004C" w:rsidRPr="000C004C" w:rsidRDefault="000C004C">
      <w:pPr>
        <w:numPr>
          <w:ilvl w:val="0"/>
          <w:numId w:val="21"/>
        </w:numPr>
        <w:rPr>
          <w:sz w:val="32"/>
          <w:szCs w:val="32"/>
        </w:rPr>
      </w:pPr>
      <w:r w:rsidRPr="000C004C">
        <w:rPr>
          <w:sz w:val="32"/>
          <w:szCs w:val="32"/>
        </w:rPr>
        <w:t>Use meaningful business events</w:t>
      </w:r>
    </w:p>
    <w:p w14:paraId="257A4445" w14:textId="77777777" w:rsidR="000C004C" w:rsidRPr="000C004C" w:rsidRDefault="000C004C">
      <w:pPr>
        <w:numPr>
          <w:ilvl w:val="0"/>
          <w:numId w:val="21"/>
        </w:numPr>
        <w:rPr>
          <w:sz w:val="32"/>
          <w:szCs w:val="32"/>
        </w:rPr>
      </w:pPr>
      <w:r w:rsidRPr="000C004C">
        <w:rPr>
          <w:sz w:val="32"/>
          <w:szCs w:val="32"/>
        </w:rPr>
        <w:t>Use focused Flows</w:t>
      </w:r>
    </w:p>
    <w:p w14:paraId="5E99D59E" w14:textId="77777777" w:rsidR="000C004C" w:rsidRPr="000C004C" w:rsidRDefault="000C004C">
      <w:pPr>
        <w:numPr>
          <w:ilvl w:val="0"/>
          <w:numId w:val="21"/>
        </w:numPr>
        <w:rPr>
          <w:sz w:val="32"/>
          <w:szCs w:val="32"/>
        </w:rPr>
      </w:pPr>
      <w:r w:rsidRPr="000C004C">
        <w:rPr>
          <w:sz w:val="32"/>
          <w:szCs w:val="32"/>
        </w:rPr>
        <w:t>Avoid excessive trigger executions</w:t>
      </w:r>
    </w:p>
    <w:p w14:paraId="4EA50456" w14:textId="77777777" w:rsidR="000C004C" w:rsidRPr="000C004C" w:rsidRDefault="000C004C">
      <w:pPr>
        <w:numPr>
          <w:ilvl w:val="0"/>
          <w:numId w:val="21"/>
        </w:numPr>
        <w:rPr>
          <w:sz w:val="32"/>
          <w:szCs w:val="32"/>
        </w:rPr>
      </w:pPr>
      <w:r w:rsidRPr="000C004C">
        <w:rPr>
          <w:sz w:val="32"/>
          <w:szCs w:val="32"/>
        </w:rPr>
        <w:t>Prevent duplicate emails</w:t>
      </w:r>
    </w:p>
    <w:p w14:paraId="2BA42D56" w14:textId="77777777" w:rsidR="000C004C" w:rsidRPr="000C004C" w:rsidRDefault="000C004C">
      <w:pPr>
        <w:numPr>
          <w:ilvl w:val="0"/>
          <w:numId w:val="21"/>
        </w:numPr>
        <w:rPr>
          <w:sz w:val="32"/>
          <w:szCs w:val="32"/>
        </w:rPr>
      </w:pPr>
      <w:r w:rsidRPr="000C004C">
        <w:rPr>
          <w:sz w:val="32"/>
          <w:szCs w:val="32"/>
        </w:rPr>
        <w:t>Prevent duplicate approvals</w:t>
      </w:r>
    </w:p>
    <w:p w14:paraId="546C0AC4" w14:textId="77777777" w:rsidR="000C004C" w:rsidRPr="000C004C" w:rsidRDefault="000C004C">
      <w:pPr>
        <w:numPr>
          <w:ilvl w:val="0"/>
          <w:numId w:val="21"/>
        </w:numPr>
        <w:rPr>
          <w:sz w:val="32"/>
          <w:szCs w:val="32"/>
        </w:rPr>
      </w:pPr>
      <w:r w:rsidRPr="000C004C">
        <w:rPr>
          <w:sz w:val="32"/>
          <w:szCs w:val="32"/>
        </w:rPr>
        <w:t>Preserve accurate business states</w:t>
      </w:r>
    </w:p>
    <w:p w14:paraId="4FE5E8D4" w14:textId="77777777" w:rsidR="000C004C" w:rsidRPr="000C004C" w:rsidRDefault="000C004C">
      <w:pPr>
        <w:numPr>
          <w:ilvl w:val="0"/>
          <w:numId w:val="21"/>
        </w:numPr>
        <w:rPr>
          <w:sz w:val="32"/>
          <w:szCs w:val="32"/>
        </w:rPr>
      </w:pPr>
      <w:r w:rsidRPr="000C004C">
        <w:rPr>
          <w:sz w:val="32"/>
          <w:szCs w:val="32"/>
        </w:rPr>
        <w:t>Handle missing data</w:t>
      </w:r>
    </w:p>
    <w:p w14:paraId="4221EEDF" w14:textId="77777777" w:rsidR="000C004C" w:rsidRPr="000C004C" w:rsidRDefault="000C004C">
      <w:pPr>
        <w:numPr>
          <w:ilvl w:val="0"/>
          <w:numId w:val="21"/>
        </w:numPr>
        <w:rPr>
          <w:sz w:val="32"/>
          <w:szCs w:val="32"/>
        </w:rPr>
      </w:pPr>
      <w:r w:rsidRPr="000C004C">
        <w:rPr>
          <w:sz w:val="32"/>
          <w:szCs w:val="32"/>
        </w:rPr>
        <w:t>Log technical failures</w:t>
      </w:r>
    </w:p>
    <w:p w14:paraId="2AD5C365" w14:textId="77777777" w:rsidR="000C004C" w:rsidRPr="000C004C" w:rsidRDefault="000C004C">
      <w:pPr>
        <w:numPr>
          <w:ilvl w:val="0"/>
          <w:numId w:val="21"/>
        </w:numPr>
        <w:rPr>
          <w:sz w:val="32"/>
          <w:szCs w:val="32"/>
        </w:rPr>
      </w:pPr>
      <w:r w:rsidRPr="000C004C">
        <w:rPr>
          <w:sz w:val="32"/>
          <w:szCs w:val="32"/>
        </w:rPr>
        <w:t>Use clear error paths</w:t>
      </w:r>
    </w:p>
    <w:p w14:paraId="65B5C01F" w14:textId="77777777" w:rsidR="000C004C" w:rsidRPr="000C004C" w:rsidRDefault="000C004C">
      <w:pPr>
        <w:numPr>
          <w:ilvl w:val="0"/>
          <w:numId w:val="21"/>
        </w:numPr>
        <w:rPr>
          <w:sz w:val="32"/>
          <w:szCs w:val="32"/>
        </w:rPr>
      </w:pPr>
      <w:r w:rsidRPr="000C004C">
        <w:rPr>
          <w:sz w:val="32"/>
          <w:szCs w:val="32"/>
        </w:rPr>
        <w:t>Separate configuration from logic</w:t>
      </w:r>
    </w:p>
    <w:p w14:paraId="08985B94" w14:textId="77777777" w:rsidR="000C004C" w:rsidRPr="000C004C" w:rsidRDefault="000C004C">
      <w:pPr>
        <w:numPr>
          <w:ilvl w:val="0"/>
          <w:numId w:val="21"/>
        </w:numPr>
        <w:rPr>
          <w:sz w:val="32"/>
          <w:szCs w:val="32"/>
        </w:rPr>
      </w:pPr>
      <w:r w:rsidRPr="000C004C">
        <w:rPr>
          <w:sz w:val="32"/>
          <w:szCs w:val="32"/>
        </w:rPr>
        <w:t>Use solution-aware Flows</w:t>
      </w:r>
    </w:p>
    <w:p w14:paraId="57FDE8F9" w14:textId="77777777" w:rsidR="000C004C" w:rsidRPr="000C004C" w:rsidRDefault="000C004C">
      <w:pPr>
        <w:numPr>
          <w:ilvl w:val="0"/>
          <w:numId w:val="21"/>
        </w:numPr>
        <w:rPr>
          <w:sz w:val="32"/>
          <w:szCs w:val="32"/>
        </w:rPr>
      </w:pPr>
      <w:r w:rsidRPr="000C004C">
        <w:rPr>
          <w:sz w:val="32"/>
          <w:szCs w:val="32"/>
        </w:rPr>
        <w:t>Use Connection References</w:t>
      </w:r>
    </w:p>
    <w:p w14:paraId="42DF78BD" w14:textId="77777777" w:rsidR="000C004C" w:rsidRPr="000C004C" w:rsidRDefault="000C004C">
      <w:pPr>
        <w:numPr>
          <w:ilvl w:val="0"/>
          <w:numId w:val="21"/>
        </w:numPr>
        <w:rPr>
          <w:sz w:val="32"/>
          <w:szCs w:val="32"/>
        </w:rPr>
      </w:pPr>
      <w:r w:rsidRPr="000C004C">
        <w:rPr>
          <w:sz w:val="32"/>
          <w:szCs w:val="32"/>
        </w:rPr>
        <w:t>Avoid hardcoded production configuration</w:t>
      </w:r>
    </w:p>
    <w:p w14:paraId="1227D42A" w14:textId="77777777" w:rsidR="000C004C" w:rsidRPr="000C004C" w:rsidRDefault="000C004C">
      <w:pPr>
        <w:numPr>
          <w:ilvl w:val="0"/>
          <w:numId w:val="21"/>
        </w:numPr>
        <w:rPr>
          <w:sz w:val="32"/>
          <w:szCs w:val="32"/>
        </w:rPr>
      </w:pPr>
      <w:r w:rsidRPr="000C004C">
        <w:rPr>
          <w:sz w:val="32"/>
          <w:szCs w:val="32"/>
        </w:rPr>
        <w:t>Demonstrate cross-app behavior</w:t>
      </w:r>
    </w:p>
    <w:p w14:paraId="1D02F925" w14:textId="77777777" w:rsidR="000C004C" w:rsidRPr="000C004C" w:rsidRDefault="000C004C">
      <w:pPr>
        <w:numPr>
          <w:ilvl w:val="0"/>
          <w:numId w:val="21"/>
        </w:num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Pass positive and negative tests</w:t>
      </w:r>
    </w:p>
    <w:p w14:paraId="161CC886" w14:textId="77777777" w:rsidR="000C004C" w:rsidRPr="000C004C" w:rsidRDefault="000C004C">
      <w:pPr>
        <w:numPr>
          <w:ilvl w:val="0"/>
          <w:numId w:val="21"/>
        </w:numPr>
        <w:rPr>
          <w:sz w:val="32"/>
          <w:szCs w:val="32"/>
        </w:rPr>
      </w:pPr>
      <w:r w:rsidRPr="000C004C">
        <w:rPr>
          <w:sz w:val="32"/>
          <w:szCs w:val="32"/>
        </w:rPr>
        <w:t>Document ownership and limitations</w:t>
      </w:r>
    </w:p>
    <w:p w14:paraId="69458C7A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884B0C4">
          <v:rect id="_x0000_i1321" style="width:0;height:1.5pt" o:hralign="center" o:hrstd="t" o:hr="t" fillcolor="#a0a0a0" stroked="f"/>
        </w:pict>
      </w:r>
    </w:p>
    <w:p w14:paraId="2C2B0F5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CF — WEEK 4 REVIEW</w:t>
      </w:r>
    </w:p>
    <w:p w14:paraId="0AF77EF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292. Day 13</w:t>
      </w:r>
    </w:p>
    <w:p w14:paraId="53CE190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Power Automate Fundamentals</w:t>
      </w:r>
    </w:p>
    <w:p w14:paraId="24A2F8D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Students learned:</w:t>
      </w:r>
    </w:p>
    <w:p w14:paraId="1B30F4A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Cloud Flows</w:t>
      </w:r>
    </w:p>
    <w:p w14:paraId="4027368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Triggers</w:t>
      </w:r>
    </w:p>
    <w:p w14:paraId="3B640D9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Actions</w:t>
      </w:r>
    </w:p>
    <w:p w14:paraId="086B5D2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Dynamic Content</w:t>
      </w:r>
    </w:p>
    <w:p w14:paraId="19E1C3E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Dataverse events</w:t>
      </w:r>
    </w:p>
    <w:p w14:paraId="0525AF9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Outlook</w:t>
      </w:r>
    </w:p>
    <w:p w14:paraId="11CD131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Teams</w:t>
      </w:r>
    </w:p>
    <w:p w14:paraId="036107E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Run History</w:t>
      </w:r>
    </w:p>
    <w:p w14:paraId="3C7A1B5D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457E46B7">
          <v:rect id="_x0000_i1322" style="width:0;height:1.5pt" o:hralign="center" o:hrstd="t" o:hr="t" fillcolor="#a0a0a0" stroked="f"/>
        </w:pict>
      </w:r>
    </w:p>
    <w:p w14:paraId="337899D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293. Day 14</w:t>
      </w:r>
    </w:p>
    <w:p w14:paraId="34B201B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Human Approval</w:t>
      </w:r>
    </w:p>
    <w:p w14:paraId="2BF920C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Students learned:</w:t>
      </w:r>
    </w:p>
    <w:p w14:paraId="0F6A39F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Manager resolution</w:t>
      </w:r>
    </w:p>
    <w:p w14:paraId="793EBF3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Approvals</w:t>
      </w:r>
    </w:p>
    <w:p w14:paraId="773AEFA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Approve / Reject</w:t>
      </w:r>
    </w:p>
    <w:p w14:paraId="2B07F27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Outcome</w:t>
      </w:r>
    </w:p>
    <w:p w14:paraId="6AEEA11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Comments</w:t>
      </w:r>
    </w:p>
    <w:p w14:paraId="5FA7D17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Dataverse updates</w:t>
      </w:r>
    </w:p>
    <w:p w14:paraId="441BACD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Duplicate protection</w:t>
      </w:r>
    </w:p>
    <w:p w14:paraId="74C3133D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86BA975">
          <v:rect id="_x0000_i1323" style="width:0;height:1.5pt" o:hralign="center" o:hrstd="t" o:hr="t" fillcolor="#a0a0a0" stroked="f"/>
        </w:pict>
      </w:r>
    </w:p>
    <w:p w14:paraId="7AC6088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294. Day 15</w:t>
      </w:r>
    </w:p>
    <w:p w14:paraId="1A41857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Resilience</w:t>
      </w:r>
    </w:p>
    <w:p w14:paraId="5EA949F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Students learned:</w:t>
      </w:r>
    </w:p>
    <w:p w14:paraId="1F887E7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Conditions</w:t>
      </w:r>
    </w:p>
    <w:p w14:paraId="5268C2B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Switch</w:t>
      </w:r>
    </w:p>
    <w:p w14:paraId="1801FF3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Expressions</w:t>
      </w:r>
    </w:p>
    <w:p w14:paraId="1FA948B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Compose</w:t>
      </w:r>
    </w:p>
    <w:p w14:paraId="3C58270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Variables</w:t>
      </w:r>
    </w:p>
    <w:p w14:paraId="1CDDB2A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Apply to each</w:t>
      </w:r>
    </w:p>
    <w:p w14:paraId="001C51B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Scopes</w:t>
      </w:r>
    </w:p>
    <w:p w14:paraId="5978B70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Run After</w:t>
      </w:r>
    </w:p>
    <w:p w14:paraId="0712223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Try/Catch/Finally</w:t>
      </w:r>
    </w:p>
    <w:p w14:paraId="5DB799A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Error Logging</w:t>
      </w:r>
    </w:p>
    <w:p w14:paraId="678F922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550B236">
          <v:rect id="_x0000_i1324" style="width:0;height:1.5pt" o:hralign="center" o:hrstd="t" o:hr="t" fillcolor="#a0a0a0" stroked="f"/>
        </w:pict>
      </w:r>
    </w:p>
    <w:p w14:paraId="09E7029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295. Day 16</w:t>
      </w:r>
    </w:p>
    <w:p w14:paraId="7E5B309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End-to-End Automation</w:t>
      </w:r>
    </w:p>
    <w:p w14:paraId="0B63497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Students learned:</w:t>
      </w:r>
    </w:p>
    <w:p w14:paraId="7B0596B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Business event architecture</w:t>
      </w:r>
    </w:p>
    <w:p w14:paraId="2073F7C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Critical escalation</w:t>
      </w:r>
    </w:p>
    <w:p w14:paraId="1BF616C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Resolution automation</w:t>
      </w:r>
    </w:p>
    <w:p w14:paraId="4AD425E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Idempotency</w:t>
      </w:r>
    </w:p>
    <w:p w14:paraId="47BE304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Trigger optimization</w:t>
      </w:r>
    </w:p>
    <w:p w14:paraId="664F2A8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Environment configuration</w:t>
      </w:r>
    </w:p>
    <w:p w14:paraId="0620286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Monitoring</w:t>
      </w:r>
    </w:p>
    <w:p w14:paraId="1ABA042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Production readiness</w:t>
      </w:r>
    </w:p>
    <w:p w14:paraId="6D3F249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End-to-end testing</w:t>
      </w:r>
    </w:p>
    <w:p w14:paraId="2A6C74F3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3D1B11D">
          <v:rect id="_x0000_i1325" style="width:0;height:1.5pt" o:hralign="center" o:hrstd="t" o:hr="t" fillcolor="#a0a0a0" stroked="f"/>
        </w:pict>
      </w:r>
    </w:p>
    <w:p w14:paraId="1DCF66E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CG — COMPLETE POWER PLATFORM ARCHITECTURE SO FAR</w:t>
      </w:r>
    </w:p>
    <w:p w14:paraId="38AC1AA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296. Four Weeks</w:t>
      </w:r>
    </w:p>
    <w:p w14:paraId="3D86D42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Students now understand:</w:t>
      </w:r>
    </w:p>
    <w:p w14:paraId="7886B0F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       USERS</w:t>
      </w:r>
    </w:p>
    <w:p w14:paraId="623EEB4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         |</w:t>
      </w:r>
    </w:p>
    <w:p w14:paraId="22D5325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+-----------+-----------+</w:t>
      </w:r>
    </w:p>
    <w:p w14:paraId="67F9709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|                       |</w:t>
      </w:r>
    </w:p>
    <w:p w14:paraId="676094F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v                       v</w:t>
      </w:r>
    </w:p>
    <w:p w14:paraId="7F4082B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CANVAS APP           MODEL-DRIVEN APP</w:t>
      </w:r>
    </w:p>
    <w:p w14:paraId="68E40B1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|                       |</w:t>
      </w:r>
    </w:p>
    <w:p w14:paraId="0F8A2C0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+-----------+-----------+</w:t>
      </w:r>
    </w:p>
    <w:p w14:paraId="42C7C4A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 xml:space="preserve">                      |</w:t>
      </w:r>
    </w:p>
    <w:p w14:paraId="04CF6E9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         v</w:t>
      </w:r>
    </w:p>
    <w:p w14:paraId="24D36F3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     DATAVERSE</w:t>
      </w:r>
    </w:p>
    <w:p w14:paraId="5E5ED70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         |</w:t>
      </w:r>
    </w:p>
    <w:p w14:paraId="776B913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         v</w:t>
      </w:r>
    </w:p>
    <w:p w14:paraId="74AEBFD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  POWER AUTOMATE</w:t>
      </w:r>
    </w:p>
    <w:p w14:paraId="6F03C69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              |</w:t>
      </w:r>
    </w:p>
    <w:p w14:paraId="7EE5B2E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+-------------+-------------+</w:t>
      </w:r>
    </w:p>
    <w:p w14:paraId="4D0DC02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|             |             |</w:t>
      </w:r>
    </w:p>
    <w:p w14:paraId="23918FD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    v             v             v</w:t>
      </w:r>
    </w:p>
    <w:p w14:paraId="224794E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APPROVALS       OUTLOOK        TEAMS</w:t>
      </w:r>
    </w:p>
    <w:p w14:paraId="2F292AE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and integrations such as:</w:t>
      </w:r>
    </w:p>
    <w:p w14:paraId="5960B65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Microsoft 365</w:t>
      </w:r>
    </w:p>
    <w:p w14:paraId="6E400530" w14:textId="77777777" w:rsidR="000C004C" w:rsidRPr="000C004C" w:rsidRDefault="000C004C" w:rsidP="000C004C">
      <w:pPr>
        <w:rPr>
          <w:sz w:val="32"/>
          <w:szCs w:val="32"/>
        </w:rPr>
      </w:pPr>
    </w:p>
    <w:p w14:paraId="2913FD9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SharePoint</w:t>
      </w:r>
    </w:p>
    <w:p w14:paraId="7EF587E9" w14:textId="77777777" w:rsidR="000C004C" w:rsidRPr="000C004C" w:rsidRDefault="000C004C" w:rsidP="000C004C">
      <w:pPr>
        <w:rPr>
          <w:sz w:val="32"/>
          <w:szCs w:val="32"/>
        </w:rPr>
      </w:pPr>
    </w:p>
    <w:p w14:paraId="2C6BFCF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REST API</w:t>
      </w:r>
    </w:p>
    <w:p w14:paraId="45D46B5E" w14:textId="77777777" w:rsidR="000C004C" w:rsidRPr="000C004C" w:rsidRDefault="000C004C" w:rsidP="000C004C">
      <w:pPr>
        <w:rPr>
          <w:sz w:val="32"/>
          <w:szCs w:val="32"/>
        </w:rPr>
      </w:pPr>
    </w:p>
    <w:p w14:paraId="0127D49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SQL concepts</w:t>
      </w:r>
    </w:p>
    <w:p w14:paraId="701427E1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E8463CE">
          <v:rect id="_x0000_i1326" style="width:0;height:1.5pt" o:hralign="center" o:hrstd="t" o:hr="t" fillcolor="#a0a0a0" stroked="f"/>
        </w:pict>
      </w:r>
    </w:p>
    <w:p w14:paraId="504AE05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297. Platform Responsibilities</w:t>
      </w:r>
    </w:p>
    <w:p w14:paraId="638C794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Power Apps</w:t>
      </w:r>
    </w:p>
    <w:p w14:paraId="1F15DB0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User Experience.</w:t>
      </w:r>
    </w:p>
    <w:p w14:paraId="247FAE60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7F58724">
          <v:rect id="_x0000_i1327" style="width:0;height:1.5pt" o:hralign="center" o:hrstd="t" o:hr="t" fillcolor="#a0a0a0" stroked="f"/>
        </w:pict>
      </w:r>
    </w:p>
    <w:p w14:paraId="515159C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Dataverse</w:t>
      </w:r>
    </w:p>
    <w:p w14:paraId="38ED733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Business Data + Security.</w:t>
      </w:r>
    </w:p>
    <w:p w14:paraId="0869FBF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14E377B">
          <v:rect id="_x0000_i1328" style="width:0;height:1.5pt" o:hralign="center" o:hrstd="t" o:hr="t" fillcolor="#a0a0a0" stroked="f"/>
        </w:pict>
      </w:r>
    </w:p>
    <w:p w14:paraId="64F41DA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Power Automate</w:t>
      </w:r>
    </w:p>
    <w:p w14:paraId="0422713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Business Process Automation.</w:t>
      </w:r>
    </w:p>
    <w:p w14:paraId="385E8494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0B36DDB">
          <v:rect id="_x0000_i1329" style="width:0;height:1.5pt" o:hralign="center" o:hrstd="t" o:hr="t" fillcolor="#a0a0a0" stroked="f"/>
        </w:pict>
      </w:r>
    </w:p>
    <w:p w14:paraId="1D10F8A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Power BI</w:t>
      </w:r>
    </w:p>
    <w:p w14:paraId="2F21200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Next:</w:t>
      </w:r>
    </w:p>
    <w:p w14:paraId="24D666D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Analytics.</w:t>
      </w:r>
    </w:p>
    <w:p w14:paraId="503405B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5E8A5448">
          <v:rect id="_x0000_i1330" style="width:0;height:1.5pt" o:hralign="center" o:hrstd="t" o:hr="t" fillcolor="#a0a0a0" stroked="f"/>
        </w:pict>
      </w:r>
    </w:p>
    <w:p w14:paraId="76CC45D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CH — MOST IMPORTANT WEEK 4 LESSON</w:t>
      </w:r>
    </w:p>
    <w:p w14:paraId="15A0862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298. Do Not Automate Screens</w:t>
      </w:r>
    </w:p>
    <w:p w14:paraId="4A47446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Automate:</w:t>
      </w:r>
    </w:p>
    <w:p w14:paraId="2B192DF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Business Events.</w:t>
      </w:r>
    </w:p>
    <w:p w14:paraId="000630A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Bad thinking:</w:t>
      </w:r>
    </w:p>
    <w:p w14:paraId="0886610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When user clicks blue button...</w:t>
      </w:r>
    </w:p>
    <w:p w14:paraId="2644E68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Better when appropriate:</w:t>
      </w:r>
    </w:p>
    <w:p w14:paraId="3C4D2EF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When Support Ticket is created...</w:t>
      </w:r>
    </w:p>
    <w:p w14:paraId="780EB00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or:</w:t>
      </w:r>
    </w:p>
    <w:p w14:paraId="6683427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When Leave Request becomes Submitted...</w:t>
      </w:r>
    </w:p>
    <w:p w14:paraId="5499FEA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Now automation can work regardless of whether the event comes from:</w:t>
      </w:r>
    </w:p>
    <w:p w14:paraId="32CA9586" w14:textId="77777777" w:rsidR="000C004C" w:rsidRPr="000C004C" w:rsidRDefault="000C004C">
      <w:pPr>
        <w:numPr>
          <w:ilvl w:val="0"/>
          <w:numId w:val="22"/>
        </w:numPr>
        <w:rPr>
          <w:sz w:val="32"/>
          <w:szCs w:val="32"/>
        </w:rPr>
      </w:pPr>
      <w:r w:rsidRPr="000C004C">
        <w:rPr>
          <w:sz w:val="32"/>
          <w:szCs w:val="32"/>
        </w:rPr>
        <w:t>Canvas App</w:t>
      </w:r>
    </w:p>
    <w:p w14:paraId="20D6F525" w14:textId="77777777" w:rsidR="000C004C" w:rsidRPr="000C004C" w:rsidRDefault="000C004C">
      <w:pPr>
        <w:numPr>
          <w:ilvl w:val="0"/>
          <w:numId w:val="22"/>
        </w:numPr>
        <w:rPr>
          <w:sz w:val="32"/>
          <w:szCs w:val="32"/>
        </w:rPr>
      </w:pPr>
      <w:r w:rsidRPr="000C004C">
        <w:rPr>
          <w:sz w:val="32"/>
          <w:szCs w:val="32"/>
        </w:rPr>
        <w:t>Model-Driven App</w:t>
      </w:r>
    </w:p>
    <w:p w14:paraId="71876082" w14:textId="77777777" w:rsidR="000C004C" w:rsidRPr="000C004C" w:rsidRDefault="000C004C">
      <w:pPr>
        <w:numPr>
          <w:ilvl w:val="0"/>
          <w:numId w:val="22"/>
        </w:numPr>
        <w:rPr>
          <w:sz w:val="32"/>
          <w:szCs w:val="32"/>
        </w:rPr>
      </w:pPr>
      <w:r w:rsidRPr="000C004C">
        <w:rPr>
          <w:sz w:val="32"/>
          <w:szCs w:val="32"/>
        </w:rPr>
        <w:t>Integration</w:t>
      </w:r>
    </w:p>
    <w:p w14:paraId="718E53C9" w14:textId="77777777" w:rsidR="000C004C" w:rsidRPr="000C004C" w:rsidRDefault="000C004C">
      <w:pPr>
        <w:numPr>
          <w:ilvl w:val="0"/>
          <w:numId w:val="22"/>
        </w:numPr>
        <w:rPr>
          <w:sz w:val="32"/>
          <w:szCs w:val="32"/>
        </w:rPr>
      </w:pPr>
      <w:r w:rsidRPr="000C004C">
        <w:rPr>
          <w:sz w:val="32"/>
          <w:szCs w:val="32"/>
        </w:rPr>
        <w:t>API</w:t>
      </w:r>
    </w:p>
    <w:p w14:paraId="7C3129E5" w14:textId="77777777" w:rsidR="000C004C" w:rsidRPr="000C004C" w:rsidRDefault="000C004C">
      <w:pPr>
        <w:numPr>
          <w:ilvl w:val="0"/>
          <w:numId w:val="22"/>
        </w:numPr>
        <w:rPr>
          <w:sz w:val="32"/>
          <w:szCs w:val="32"/>
        </w:rPr>
      </w:pPr>
      <w:r w:rsidRPr="000C004C">
        <w:rPr>
          <w:sz w:val="32"/>
          <w:szCs w:val="32"/>
        </w:rPr>
        <w:t>Approved future client</w:t>
      </w:r>
    </w:p>
    <w:p w14:paraId="05213B5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7BD0334E">
          <v:rect id="_x0000_i1331" style="width:0;height:1.5pt" o:hralign="center" o:hrstd="t" o:hr="t" fillcolor="#a0a0a0" stroked="f"/>
        </w:pict>
      </w:r>
    </w:p>
    <w:p w14:paraId="66EE49E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299. Second Lesson</w:t>
      </w:r>
    </w:p>
    <w:p w14:paraId="5E95FFD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Flow success isn't enough.</w:t>
      </w:r>
    </w:p>
    <w:p w14:paraId="3B844AD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Automation must also be:</w:t>
      </w:r>
    </w:p>
    <w:p w14:paraId="5D3830B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Correct</w:t>
      </w:r>
    </w:p>
    <w:p w14:paraId="4FB193B4" w14:textId="77777777" w:rsidR="000C004C" w:rsidRPr="000C004C" w:rsidRDefault="000C004C" w:rsidP="000C004C">
      <w:pPr>
        <w:rPr>
          <w:sz w:val="32"/>
          <w:szCs w:val="32"/>
        </w:rPr>
      </w:pPr>
    </w:p>
    <w:p w14:paraId="6A7C353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Secure</w:t>
      </w:r>
    </w:p>
    <w:p w14:paraId="3A1223C5" w14:textId="77777777" w:rsidR="000C004C" w:rsidRPr="000C004C" w:rsidRDefault="000C004C" w:rsidP="000C004C">
      <w:pPr>
        <w:rPr>
          <w:sz w:val="32"/>
          <w:szCs w:val="32"/>
        </w:rPr>
      </w:pPr>
    </w:p>
    <w:p w14:paraId="64F31D8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Observable</w:t>
      </w:r>
    </w:p>
    <w:p w14:paraId="5DC0792A" w14:textId="77777777" w:rsidR="000C004C" w:rsidRPr="000C004C" w:rsidRDefault="000C004C" w:rsidP="000C004C">
      <w:pPr>
        <w:rPr>
          <w:sz w:val="32"/>
          <w:szCs w:val="32"/>
        </w:rPr>
      </w:pPr>
    </w:p>
    <w:p w14:paraId="3BF5382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Recoverable</w:t>
      </w:r>
    </w:p>
    <w:p w14:paraId="4977AEE5" w14:textId="77777777" w:rsidR="000C004C" w:rsidRPr="000C004C" w:rsidRDefault="000C004C" w:rsidP="000C004C">
      <w:pPr>
        <w:rPr>
          <w:sz w:val="32"/>
          <w:szCs w:val="32"/>
        </w:rPr>
      </w:pPr>
    </w:p>
    <w:p w14:paraId="0F7D5DA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Maintainable</w:t>
      </w:r>
    </w:p>
    <w:p w14:paraId="577EE766" w14:textId="77777777" w:rsidR="000C004C" w:rsidRPr="000C004C" w:rsidRDefault="000C004C" w:rsidP="000C004C">
      <w:pPr>
        <w:rPr>
          <w:sz w:val="32"/>
          <w:szCs w:val="32"/>
        </w:rPr>
      </w:pPr>
    </w:p>
    <w:p w14:paraId="3A80071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Deployable</w:t>
      </w:r>
    </w:p>
    <w:p w14:paraId="5C9C47A1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D4D3FC7">
          <v:rect id="_x0000_i1332" style="width:0;height:1.5pt" o:hralign="center" o:hrstd="t" o:hr="t" fillcolor="#a0a0a0" stroked="f"/>
        </w:pict>
      </w:r>
    </w:p>
    <w:p w14:paraId="7274E29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300. Third Lesson</w:t>
      </w:r>
    </w:p>
    <w:p w14:paraId="0926E6A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 professional Flow asks:</w:t>
      </w:r>
    </w:p>
    <w:p w14:paraId="346A3B2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Could this trigger twice?</w:t>
      </w:r>
    </w:p>
    <w:p w14:paraId="6A6C1564" w14:textId="77777777" w:rsidR="000C004C" w:rsidRPr="000C004C" w:rsidRDefault="000C004C" w:rsidP="000C004C">
      <w:pPr>
        <w:rPr>
          <w:sz w:val="32"/>
          <w:szCs w:val="32"/>
        </w:rPr>
      </w:pPr>
    </w:p>
    <w:p w14:paraId="4F7D8F7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Could this value be null?</w:t>
      </w:r>
    </w:p>
    <w:p w14:paraId="1EF4D465" w14:textId="77777777" w:rsidR="000C004C" w:rsidRPr="000C004C" w:rsidRDefault="000C004C" w:rsidP="000C004C">
      <w:pPr>
        <w:rPr>
          <w:sz w:val="32"/>
          <w:szCs w:val="32"/>
        </w:rPr>
      </w:pPr>
    </w:p>
    <w:p w14:paraId="3184E13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Could this connection fail?</w:t>
      </w:r>
    </w:p>
    <w:p w14:paraId="51C0A923" w14:textId="77777777" w:rsidR="000C004C" w:rsidRPr="000C004C" w:rsidRDefault="000C004C" w:rsidP="000C004C">
      <w:pPr>
        <w:rPr>
          <w:sz w:val="32"/>
          <w:szCs w:val="32"/>
        </w:rPr>
      </w:pPr>
    </w:p>
    <w:p w14:paraId="6725795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Could this action be retried?</w:t>
      </w:r>
    </w:p>
    <w:p w14:paraId="23AD8981" w14:textId="77777777" w:rsidR="000C004C" w:rsidRPr="000C004C" w:rsidRDefault="000C004C" w:rsidP="000C004C">
      <w:pPr>
        <w:rPr>
          <w:sz w:val="32"/>
          <w:szCs w:val="32"/>
        </w:rPr>
      </w:pPr>
    </w:p>
    <w:p w14:paraId="5380CD7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Will retry create duplicates?</w:t>
      </w:r>
    </w:p>
    <w:p w14:paraId="0F581406" w14:textId="77777777" w:rsidR="000C004C" w:rsidRPr="000C004C" w:rsidRDefault="000C004C" w:rsidP="000C004C">
      <w:pPr>
        <w:rPr>
          <w:sz w:val="32"/>
          <w:szCs w:val="32"/>
        </w:rPr>
      </w:pPr>
    </w:p>
    <w:p w14:paraId="4104D4F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Who owns this Flow?</w:t>
      </w:r>
    </w:p>
    <w:p w14:paraId="716AD6B4" w14:textId="77777777" w:rsidR="000C004C" w:rsidRPr="000C004C" w:rsidRDefault="000C004C" w:rsidP="000C004C">
      <w:pPr>
        <w:rPr>
          <w:sz w:val="32"/>
          <w:szCs w:val="32"/>
        </w:rPr>
      </w:pPr>
    </w:p>
    <w:p w14:paraId="2ABBA27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How is it monitored?</w:t>
      </w:r>
    </w:p>
    <w:p w14:paraId="7B54786F" w14:textId="77777777" w:rsidR="000C004C" w:rsidRPr="000C004C" w:rsidRDefault="000C004C" w:rsidP="000C004C">
      <w:pPr>
        <w:rPr>
          <w:sz w:val="32"/>
          <w:szCs w:val="32"/>
        </w:rPr>
      </w:pPr>
    </w:p>
    <w:p w14:paraId="729D25E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How does it move to Production?</w:t>
      </w:r>
    </w:p>
    <w:p w14:paraId="11C4A248" w14:textId="77777777" w:rsidR="000C004C" w:rsidRPr="000C004C" w:rsidRDefault="000C004C" w:rsidP="000C004C">
      <w:pPr>
        <w:rPr>
          <w:sz w:val="32"/>
          <w:szCs w:val="32"/>
        </w:rPr>
      </w:pPr>
    </w:p>
    <w:p w14:paraId="3F926C0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Does Dataverse still tell the truth if a notification fails?</w:t>
      </w:r>
    </w:p>
    <w:p w14:paraId="6F469058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1794ACA8">
          <v:rect id="_x0000_i1333" style="width:0;height:1.5pt" o:hralign="center" o:hrstd="t" o:hr="t" fillcolor="#a0a0a0" stroked="f"/>
        </w:pict>
      </w:r>
    </w:p>
    <w:p w14:paraId="011C775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301. Fourth Lesson</w:t>
      </w:r>
    </w:p>
    <w:p w14:paraId="3C1AB8F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Automation architecture should separate:</w:t>
      </w:r>
    </w:p>
    <w:p w14:paraId="6837BC3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BUSINESS OUTCOME</w:t>
      </w:r>
    </w:p>
    <w:p w14:paraId="3D3B99E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from:</w:t>
      </w:r>
    </w:p>
    <w:p w14:paraId="328B7D7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TECHNICAL OUTCOME.</w:t>
      </w:r>
    </w:p>
    <w:p w14:paraId="2C5A376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Example:</w:t>
      </w:r>
    </w:p>
    <w:p w14:paraId="1C0CEC4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Manager Rejects</w:t>
      </w:r>
    </w:p>
    <w:p w14:paraId="36D007B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=</w:t>
      </w:r>
    </w:p>
    <w:p w14:paraId="65C43D8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Business Outcome</w:t>
      </w:r>
    </w:p>
    <w:p w14:paraId="347A877E" w14:textId="77777777" w:rsidR="000C004C" w:rsidRPr="000C004C" w:rsidRDefault="000C004C" w:rsidP="000C004C">
      <w:pPr>
        <w:rPr>
          <w:sz w:val="32"/>
          <w:szCs w:val="32"/>
        </w:rPr>
      </w:pPr>
    </w:p>
    <w:p w14:paraId="5BACBFD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Outlook Fails</w:t>
      </w:r>
    </w:p>
    <w:p w14:paraId="0D49925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=</w:t>
      </w:r>
    </w:p>
    <w:p w14:paraId="5A802CF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Technical Failure</w:t>
      </w:r>
    </w:p>
    <w:p w14:paraId="024A926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Never confuse them.</w:t>
      </w:r>
    </w:p>
    <w:p w14:paraId="01DFE8A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DB06A25">
          <v:rect id="_x0000_i1334" style="width:0;height:1.5pt" o:hralign="center" o:hrstd="t" o:hr="t" fillcolor="#a0a0a0" stroked="f"/>
        </w:pict>
      </w:r>
    </w:p>
    <w:p w14:paraId="05ED9AC7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PART CI — WEEK 4 FINAL RESULT</w:t>
      </w:r>
    </w:p>
    <w:p w14:paraId="075786A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302. Employee Leave</w:t>
      </w:r>
    </w:p>
    <w:p w14:paraId="43D66A8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Students now have:</w:t>
      </w:r>
    </w:p>
    <w:p w14:paraId="13C0F12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</w:t>
      </w:r>
    </w:p>
    <w:p w14:paraId="6BF13BB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208DAD2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Canvas App</w:t>
      </w:r>
    </w:p>
    <w:p w14:paraId="7639B0B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1E3DA27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Dataverse</w:t>
      </w:r>
    </w:p>
    <w:p w14:paraId="3D8D9EF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7D195D3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Manager Approval</w:t>
      </w:r>
    </w:p>
    <w:p w14:paraId="511A439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779F3F9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Approved / Rejected</w:t>
      </w:r>
    </w:p>
    <w:p w14:paraId="3357278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319404D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Post-Approval Rules</w:t>
      </w:r>
    </w:p>
    <w:p w14:paraId="168A78A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59449D7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 / HR Notifications</w:t>
      </w:r>
    </w:p>
    <w:p w14:paraId="385A2B3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7639756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Error Monitoring</w:t>
      </w:r>
    </w:p>
    <w:p w14:paraId="155B1EF5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33E4E15D">
          <v:rect id="_x0000_i1335" style="width:0;height:1.5pt" o:hralign="center" o:hrstd="t" o:hr="t" fillcolor="#a0a0a0" stroked="f"/>
        </w:pict>
      </w:r>
    </w:p>
    <w:p w14:paraId="63BF6BC0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303. IT Help Desk</w:t>
      </w:r>
    </w:p>
    <w:p w14:paraId="4195A14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Students now have:</w:t>
      </w:r>
    </w:p>
    <w:p w14:paraId="24591CA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</w:t>
      </w:r>
    </w:p>
    <w:p w14:paraId="09ACEFD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4A78BA6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Canvas App</w:t>
      </w:r>
    </w:p>
    <w:p w14:paraId="1494ECD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304E0C7B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Dataverse</w:t>
      </w:r>
    </w:p>
    <w:p w14:paraId="3D419C8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191DE83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Confirmation</w:t>
      </w:r>
    </w:p>
    <w:p w14:paraId="2B6165C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528A9C8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IT Notification</w:t>
      </w:r>
    </w:p>
    <w:p w14:paraId="2AA3859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5E49B61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Critical Escalation</w:t>
      </w:r>
    </w:p>
    <w:p w14:paraId="4CDAA8C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7B8ABF9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Technician Model-Driven App</w:t>
      </w:r>
    </w:p>
    <w:p w14:paraId="14E6405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603EC33C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Resolution</w:t>
      </w:r>
    </w:p>
    <w:p w14:paraId="62D4C42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</w:t>
      </w:r>
      <w:r w:rsidRPr="000C004C">
        <w:rPr>
          <w:rFonts w:ascii="Times New Roman" w:hAnsi="Times New Roman" w:cs="Times New Roman"/>
          <w:sz w:val="32"/>
          <w:szCs w:val="32"/>
        </w:rPr>
        <w:t>↓</w:t>
      </w:r>
    </w:p>
    <w:p w14:paraId="17756FC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Employee Notification</w:t>
      </w:r>
    </w:p>
    <w:p w14:paraId="0F4DB87A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6EA6710B">
          <v:rect id="_x0000_i1336" style="width:0;height:1.5pt" o:hralign="center" o:hrstd="t" o:hr="t" fillcolor="#a0a0a0" stroked="f"/>
        </w:pict>
      </w:r>
    </w:p>
    <w:p w14:paraId="33AAE6FB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END OF DAY 16</w:t>
      </w:r>
    </w:p>
    <w:p w14:paraId="3E6BE9A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WEEK 4 COMPLETE</w:t>
      </w:r>
    </w:p>
    <w:p w14:paraId="4CF0580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Students can now build:</w:t>
      </w:r>
    </w:p>
    <w:p w14:paraId="3B6EF27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✓</w:t>
      </w:r>
      <w:r w:rsidRPr="000C004C">
        <w:rPr>
          <w:sz w:val="32"/>
          <w:szCs w:val="32"/>
        </w:rPr>
        <w:t xml:space="preserve"> Automated Cloud Flows</w:t>
      </w:r>
    </w:p>
    <w:p w14:paraId="2A59AAB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✓</w:t>
      </w:r>
      <w:r w:rsidRPr="000C004C">
        <w:rPr>
          <w:sz w:val="32"/>
          <w:szCs w:val="32"/>
        </w:rPr>
        <w:t xml:space="preserve"> Dataverse-triggered automation</w:t>
      </w:r>
    </w:p>
    <w:p w14:paraId="4CF6C0E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✓</w:t>
      </w:r>
      <w:r w:rsidRPr="000C004C">
        <w:rPr>
          <w:sz w:val="32"/>
          <w:szCs w:val="32"/>
        </w:rPr>
        <w:t xml:space="preserve"> Outlook notifications</w:t>
      </w:r>
    </w:p>
    <w:p w14:paraId="31539EB6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✓</w:t>
      </w:r>
      <w:r w:rsidRPr="000C004C">
        <w:rPr>
          <w:sz w:val="32"/>
          <w:szCs w:val="32"/>
        </w:rPr>
        <w:t xml:space="preserve"> Teams notifications</w:t>
      </w:r>
    </w:p>
    <w:p w14:paraId="6FFC6D7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✓</w:t>
      </w:r>
      <w:r w:rsidRPr="000C004C">
        <w:rPr>
          <w:sz w:val="32"/>
          <w:szCs w:val="32"/>
        </w:rPr>
        <w:t xml:space="preserve"> Human approvals</w:t>
      </w:r>
    </w:p>
    <w:p w14:paraId="41FFE3F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✓</w:t>
      </w:r>
      <w:r w:rsidRPr="000C004C">
        <w:rPr>
          <w:sz w:val="32"/>
          <w:szCs w:val="32"/>
        </w:rPr>
        <w:t xml:space="preserve"> Conditions</w:t>
      </w:r>
    </w:p>
    <w:p w14:paraId="10D9591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✓</w:t>
      </w:r>
      <w:r w:rsidRPr="000C004C">
        <w:rPr>
          <w:sz w:val="32"/>
          <w:szCs w:val="32"/>
        </w:rPr>
        <w:t xml:space="preserve"> Switch logic</w:t>
      </w:r>
    </w:p>
    <w:p w14:paraId="7D3AAEF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✓</w:t>
      </w:r>
      <w:r w:rsidRPr="000C004C">
        <w:rPr>
          <w:sz w:val="32"/>
          <w:szCs w:val="32"/>
        </w:rPr>
        <w:t xml:space="preserve"> Expressions</w:t>
      </w:r>
    </w:p>
    <w:p w14:paraId="4F568EF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✓</w:t>
      </w:r>
      <w:r w:rsidRPr="000C004C">
        <w:rPr>
          <w:sz w:val="32"/>
          <w:szCs w:val="32"/>
        </w:rPr>
        <w:t xml:space="preserve"> Null handling</w:t>
      </w:r>
    </w:p>
    <w:p w14:paraId="46B6BEB1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0C004C">
        <w:rPr>
          <w:sz w:val="32"/>
          <w:szCs w:val="32"/>
        </w:rPr>
        <w:t xml:space="preserve"> Scopes</w:t>
      </w:r>
    </w:p>
    <w:p w14:paraId="6BBE71E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✓</w:t>
      </w:r>
      <w:r w:rsidRPr="000C004C">
        <w:rPr>
          <w:sz w:val="32"/>
          <w:szCs w:val="32"/>
        </w:rPr>
        <w:t xml:space="preserve"> Try/Catch/Finally</w:t>
      </w:r>
    </w:p>
    <w:p w14:paraId="0424907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✓</w:t>
      </w:r>
      <w:r w:rsidRPr="000C004C">
        <w:rPr>
          <w:sz w:val="32"/>
          <w:szCs w:val="32"/>
        </w:rPr>
        <w:t xml:space="preserve"> Error logging</w:t>
      </w:r>
    </w:p>
    <w:p w14:paraId="09C6440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✓</w:t>
      </w:r>
      <w:r w:rsidRPr="000C004C">
        <w:rPr>
          <w:sz w:val="32"/>
          <w:szCs w:val="32"/>
        </w:rPr>
        <w:t xml:space="preserve"> Trigger optimization</w:t>
      </w:r>
    </w:p>
    <w:p w14:paraId="162D6A0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✓</w:t>
      </w:r>
      <w:r w:rsidRPr="000C004C">
        <w:rPr>
          <w:sz w:val="32"/>
          <w:szCs w:val="32"/>
        </w:rPr>
        <w:t xml:space="preserve"> Idempotent automation</w:t>
      </w:r>
    </w:p>
    <w:p w14:paraId="6748ACE9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✓</w:t>
      </w:r>
      <w:r w:rsidRPr="000C004C">
        <w:rPr>
          <w:sz w:val="32"/>
          <w:szCs w:val="32"/>
        </w:rPr>
        <w:t xml:space="preserve"> Environment-aware configuration</w:t>
      </w:r>
    </w:p>
    <w:p w14:paraId="6A1E4CD8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✓</w:t>
      </w:r>
      <w:r w:rsidRPr="000C004C">
        <w:rPr>
          <w:sz w:val="32"/>
          <w:szCs w:val="32"/>
        </w:rPr>
        <w:t xml:space="preserve"> Solution-aware flows</w:t>
      </w:r>
    </w:p>
    <w:p w14:paraId="2776F16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✓</w:t>
      </w:r>
      <w:r w:rsidRPr="000C004C">
        <w:rPr>
          <w:sz w:val="32"/>
          <w:szCs w:val="32"/>
        </w:rPr>
        <w:t xml:space="preserve"> End-to-end tests</w:t>
      </w:r>
    </w:p>
    <w:p w14:paraId="1916FA32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rFonts w:ascii="Segoe UI Symbol" w:hAnsi="Segoe UI Symbol" w:cs="Segoe UI Symbol"/>
          <w:sz w:val="32"/>
          <w:szCs w:val="32"/>
        </w:rPr>
        <w:t>✓</w:t>
      </w:r>
      <w:r w:rsidRPr="000C004C">
        <w:rPr>
          <w:sz w:val="32"/>
          <w:szCs w:val="32"/>
        </w:rPr>
        <w:t xml:space="preserve"> Production-readiness reviews</w:t>
      </w:r>
    </w:p>
    <w:p w14:paraId="21890F7B" w14:textId="77777777" w:rsidR="000C004C" w:rsidRPr="000C004C" w:rsidRDefault="00000000" w:rsidP="000C004C">
      <w:pPr>
        <w:rPr>
          <w:sz w:val="32"/>
          <w:szCs w:val="32"/>
        </w:rPr>
      </w:pPr>
      <w:r>
        <w:rPr>
          <w:sz w:val="32"/>
          <w:szCs w:val="32"/>
        </w:rPr>
        <w:pict w14:anchorId="024B9F0C">
          <v:rect id="_x0000_i1337" style="width:0;height:1.5pt" o:hralign="center" o:hrstd="t" o:hr="t" fillcolor="#a0a0a0" stroked="f"/>
        </w:pict>
      </w:r>
    </w:p>
    <w:p w14:paraId="2223A7D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NEXT LAB</w:t>
      </w:r>
    </w:p>
    <w:p w14:paraId="4CE9D75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Day 17 — Power BI Fundamentals &amp; Dataverse Analytics</w:t>
      </w:r>
    </w:p>
    <w:p w14:paraId="41F7EDD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Week 5 begins:</w:t>
      </w:r>
    </w:p>
    <w:p w14:paraId="5F6C2FE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Data Analytics.</w:t>
      </w:r>
    </w:p>
    <w:p w14:paraId="54760F0D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Students will connect Power BI to the Employee Leave Management Dataverse data and build their first:</w:t>
      </w:r>
    </w:p>
    <w:p w14:paraId="502C3BA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HR Analytics Report.</w:t>
      </w:r>
    </w:p>
    <w:p w14:paraId="4BF9CFB5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They will learn:</w:t>
      </w:r>
    </w:p>
    <w:p w14:paraId="49A2429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What is Power BI?</w:t>
      </w:r>
    </w:p>
    <w:p w14:paraId="70E2AEDE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Power BI Desktop</w:t>
      </w:r>
    </w:p>
    <w:p w14:paraId="435B641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Reports vs Dashboards</w:t>
      </w:r>
    </w:p>
    <w:p w14:paraId="241AF64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lastRenderedPageBreak/>
        <w:t>Semantic Models</w:t>
      </w:r>
    </w:p>
    <w:p w14:paraId="39661526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Power Query</w:t>
      </w:r>
    </w:p>
    <w:p w14:paraId="1C461E1C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Connecting to Dataverse</w:t>
      </w:r>
    </w:p>
    <w:p w14:paraId="48FDE0B4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Import vs DirectQuery concepts</w:t>
      </w:r>
    </w:p>
    <w:p w14:paraId="4EA22CA3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Tables &amp; Relationships</w:t>
      </w:r>
    </w:p>
    <w:p w14:paraId="3E973B7D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Visualizations</w:t>
      </w:r>
    </w:p>
    <w:p w14:paraId="4AD1EED2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Cards</w:t>
      </w:r>
    </w:p>
    <w:p w14:paraId="72C3C1E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Tables</w:t>
      </w:r>
    </w:p>
    <w:p w14:paraId="5AF2D665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Bar/Column Charts</w:t>
      </w:r>
    </w:p>
    <w:p w14:paraId="3117B6EF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Slicers</w:t>
      </w:r>
    </w:p>
    <w:p w14:paraId="75D1CB4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Filters</w:t>
      </w:r>
    </w:p>
    <w:p w14:paraId="0C708EE8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Basic Report Design</w:t>
      </w:r>
    </w:p>
    <w:p w14:paraId="55271699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Publishing concepts</w:t>
      </w:r>
    </w:p>
    <w:p w14:paraId="579ACDE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The architecture expands:</w:t>
      </w:r>
    </w:p>
    <w:p w14:paraId="68D9634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POWER APPS</w:t>
      </w:r>
    </w:p>
    <w:p w14:paraId="76C3085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|</w:t>
      </w:r>
    </w:p>
    <w:p w14:paraId="3322DDA0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v</w:t>
      </w:r>
    </w:p>
    <w:p w14:paraId="5B9D00A4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>DATAVERSE</w:t>
      </w:r>
    </w:p>
    <w:p w14:paraId="312E724A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|</w:t>
      </w:r>
    </w:p>
    <w:p w14:paraId="5DE34B23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+------&gt; POWER AUTOMATE</w:t>
      </w:r>
    </w:p>
    <w:p w14:paraId="73C657C7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|</w:t>
      </w:r>
    </w:p>
    <w:p w14:paraId="1B2253DF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t xml:space="preserve">    +------&gt; POWER BI</w:t>
      </w:r>
    </w:p>
    <w:p w14:paraId="0EF85F1E" w14:textId="77777777" w:rsidR="000C004C" w:rsidRPr="000C004C" w:rsidRDefault="000C004C" w:rsidP="000C004C">
      <w:pPr>
        <w:rPr>
          <w:sz w:val="32"/>
          <w:szCs w:val="32"/>
        </w:rPr>
      </w:pPr>
      <w:r w:rsidRPr="000C004C">
        <w:rPr>
          <w:sz w:val="32"/>
          <w:szCs w:val="32"/>
        </w:rPr>
        <w:lastRenderedPageBreak/>
        <w:t>The next question becomes:</w:t>
      </w:r>
    </w:p>
    <w:p w14:paraId="6965B1DA" w14:textId="77777777" w:rsidR="000C004C" w:rsidRPr="000C004C" w:rsidRDefault="000C004C" w:rsidP="000C004C">
      <w:pPr>
        <w:rPr>
          <w:b/>
          <w:bCs/>
          <w:sz w:val="32"/>
          <w:szCs w:val="32"/>
        </w:rPr>
      </w:pPr>
      <w:r w:rsidRPr="000C004C">
        <w:rPr>
          <w:b/>
          <w:bCs/>
          <w:sz w:val="32"/>
          <w:szCs w:val="32"/>
        </w:rPr>
        <w:t>We can run the business process — but can we understand what the business data is telling us?</w:t>
      </w:r>
    </w:p>
    <w:p w14:paraId="01A61A5D" w14:textId="3B6A93A2" w:rsidR="008642E0" w:rsidRPr="008642E0" w:rsidRDefault="008642E0" w:rsidP="000C004C">
      <w:pPr>
        <w:rPr>
          <w:b/>
          <w:bCs/>
          <w:sz w:val="32"/>
          <w:szCs w:val="32"/>
        </w:rPr>
      </w:pP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9295D" w14:textId="77777777" w:rsidR="00A15A7D" w:rsidRDefault="00A15A7D" w:rsidP="00656987">
      <w:pPr>
        <w:spacing w:after="0" w:line="240" w:lineRule="auto"/>
      </w:pPr>
      <w:r>
        <w:separator/>
      </w:r>
    </w:p>
  </w:endnote>
  <w:endnote w:type="continuationSeparator" w:id="0">
    <w:p w14:paraId="2B0E654A" w14:textId="77777777" w:rsidR="00A15A7D" w:rsidRDefault="00A15A7D" w:rsidP="00656987">
      <w:pPr>
        <w:spacing w:after="0" w:line="240" w:lineRule="auto"/>
      </w:pPr>
      <w:r>
        <w:continuationSeparator/>
      </w:r>
    </w:p>
  </w:endnote>
  <w:endnote w:type="continuationNotice" w:id="1">
    <w:p w14:paraId="49B52F40" w14:textId="77777777" w:rsidR="00A15A7D" w:rsidRDefault="00A15A7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61815" w14:textId="77777777" w:rsidR="00A15A7D" w:rsidRDefault="00A15A7D" w:rsidP="00656987">
      <w:pPr>
        <w:spacing w:after="0" w:line="240" w:lineRule="auto"/>
      </w:pPr>
      <w:r>
        <w:separator/>
      </w:r>
    </w:p>
  </w:footnote>
  <w:footnote w:type="continuationSeparator" w:id="0">
    <w:p w14:paraId="7977C8B9" w14:textId="77777777" w:rsidR="00A15A7D" w:rsidRDefault="00A15A7D" w:rsidP="00656987">
      <w:pPr>
        <w:spacing w:after="0" w:line="240" w:lineRule="auto"/>
      </w:pPr>
      <w:r>
        <w:continuationSeparator/>
      </w:r>
    </w:p>
  </w:footnote>
  <w:footnote w:type="continuationNotice" w:id="1">
    <w:p w14:paraId="09C9EE34" w14:textId="77777777" w:rsidR="00A15A7D" w:rsidRDefault="00A15A7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B5D8B"/>
    <w:multiLevelType w:val="multilevel"/>
    <w:tmpl w:val="AD2C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40950"/>
    <w:multiLevelType w:val="multilevel"/>
    <w:tmpl w:val="EE3C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E3D72"/>
    <w:multiLevelType w:val="multilevel"/>
    <w:tmpl w:val="14B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53C5D"/>
    <w:multiLevelType w:val="multilevel"/>
    <w:tmpl w:val="DFD4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F6B32"/>
    <w:multiLevelType w:val="multilevel"/>
    <w:tmpl w:val="7D64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1035A"/>
    <w:multiLevelType w:val="multilevel"/>
    <w:tmpl w:val="60E8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C32AC"/>
    <w:multiLevelType w:val="multilevel"/>
    <w:tmpl w:val="4B24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95F4F"/>
    <w:multiLevelType w:val="multilevel"/>
    <w:tmpl w:val="55B0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E1DBE"/>
    <w:multiLevelType w:val="multilevel"/>
    <w:tmpl w:val="5AD2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C633C"/>
    <w:multiLevelType w:val="multilevel"/>
    <w:tmpl w:val="695C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207D5"/>
    <w:multiLevelType w:val="multilevel"/>
    <w:tmpl w:val="70D2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04497"/>
    <w:multiLevelType w:val="multilevel"/>
    <w:tmpl w:val="337C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B7127"/>
    <w:multiLevelType w:val="multilevel"/>
    <w:tmpl w:val="7BB4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75797"/>
    <w:multiLevelType w:val="multilevel"/>
    <w:tmpl w:val="F8B0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2265A"/>
    <w:multiLevelType w:val="multilevel"/>
    <w:tmpl w:val="182A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0C0154"/>
    <w:multiLevelType w:val="multilevel"/>
    <w:tmpl w:val="69C2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636FE"/>
    <w:multiLevelType w:val="multilevel"/>
    <w:tmpl w:val="EA1E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87E06"/>
    <w:multiLevelType w:val="multilevel"/>
    <w:tmpl w:val="F08C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DE7160"/>
    <w:multiLevelType w:val="multilevel"/>
    <w:tmpl w:val="7ABC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BD3AE2"/>
    <w:multiLevelType w:val="multilevel"/>
    <w:tmpl w:val="83F4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F6B83"/>
    <w:multiLevelType w:val="multilevel"/>
    <w:tmpl w:val="8A64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965508982">
    <w:abstractNumId w:val="1"/>
  </w:num>
  <w:num w:numId="3" w16cid:durableId="2024504467">
    <w:abstractNumId w:val="3"/>
  </w:num>
  <w:num w:numId="4" w16cid:durableId="1073159773">
    <w:abstractNumId w:val="15"/>
  </w:num>
  <w:num w:numId="5" w16cid:durableId="870341233">
    <w:abstractNumId w:val="13"/>
  </w:num>
  <w:num w:numId="6" w16cid:durableId="956066456">
    <w:abstractNumId w:val="20"/>
  </w:num>
  <w:num w:numId="7" w16cid:durableId="626013052">
    <w:abstractNumId w:val="4"/>
  </w:num>
  <w:num w:numId="8" w16cid:durableId="677931202">
    <w:abstractNumId w:val="18"/>
  </w:num>
  <w:num w:numId="9" w16cid:durableId="1748188299">
    <w:abstractNumId w:val="7"/>
  </w:num>
  <w:num w:numId="10" w16cid:durableId="1514025655">
    <w:abstractNumId w:val="12"/>
  </w:num>
  <w:num w:numId="11" w16cid:durableId="2010598920">
    <w:abstractNumId w:val="17"/>
  </w:num>
  <w:num w:numId="12" w16cid:durableId="737020916">
    <w:abstractNumId w:val="14"/>
  </w:num>
  <w:num w:numId="13" w16cid:durableId="901865275">
    <w:abstractNumId w:val="10"/>
  </w:num>
  <w:num w:numId="14" w16cid:durableId="1511531956">
    <w:abstractNumId w:val="5"/>
  </w:num>
  <w:num w:numId="15" w16cid:durableId="2080058091">
    <w:abstractNumId w:val="8"/>
  </w:num>
  <w:num w:numId="16" w16cid:durableId="310332017">
    <w:abstractNumId w:val="6"/>
  </w:num>
  <w:num w:numId="17" w16cid:durableId="10955414">
    <w:abstractNumId w:val="16"/>
  </w:num>
  <w:num w:numId="18" w16cid:durableId="785781884">
    <w:abstractNumId w:val="19"/>
  </w:num>
  <w:num w:numId="19" w16cid:durableId="1548643979">
    <w:abstractNumId w:val="11"/>
  </w:num>
  <w:num w:numId="20" w16cid:durableId="646790028">
    <w:abstractNumId w:val="2"/>
  </w:num>
  <w:num w:numId="21" w16cid:durableId="2054381834">
    <w:abstractNumId w:val="9"/>
  </w:num>
  <w:num w:numId="22" w16cid:durableId="94401201">
    <w:abstractNumId w:val="2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C004C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925A6"/>
    <w:rsid w:val="001947BC"/>
    <w:rsid w:val="001E4D7A"/>
    <w:rsid w:val="00224D99"/>
    <w:rsid w:val="00227F54"/>
    <w:rsid w:val="00246041"/>
    <w:rsid w:val="002B13CD"/>
    <w:rsid w:val="002B721E"/>
    <w:rsid w:val="002D17BD"/>
    <w:rsid w:val="002F1CDF"/>
    <w:rsid w:val="0032378D"/>
    <w:rsid w:val="003731D1"/>
    <w:rsid w:val="00375D9E"/>
    <w:rsid w:val="00395BE5"/>
    <w:rsid w:val="003A628C"/>
    <w:rsid w:val="003B39D3"/>
    <w:rsid w:val="003D76CA"/>
    <w:rsid w:val="00462244"/>
    <w:rsid w:val="004932EF"/>
    <w:rsid w:val="004A222A"/>
    <w:rsid w:val="004A22B3"/>
    <w:rsid w:val="004D310D"/>
    <w:rsid w:val="00527CC7"/>
    <w:rsid w:val="00586F64"/>
    <w:rsid w:val="005A37F1"/>
    <w:rsid w:val="005D55BB"/>
    <w:rsid w:val="00646502"/>
    <w:rsid w:val="00656987"/>
    <w:rsid w:val="00660865"/>
    <w:rsid w:val="006C1AF7"/>
    <w:rsid w:val="006C54B7"/>
    <w:rsid w:val="006D2E99"/>
    <w:rsid w:val="00770E71"/>
    <w:rsid w:val="007A2807"/>
    <w:rsid w:val="007D6EAF"/>
    <w:rsid w:val="00804B9E"/>
    <w:rsid w:val="00821744"/>
    <w:rsid w:val="0086137E"/>
    <w:rsid w:val="008642E0"/>
    <w:rsid w:val="00875A03"/>
    <w:rsid w:val="00887347"/>
    <w:rsid w:val="00896C99"/>
    <w:rsid w:val="008F16C0"/>
    <w:rsid w:val="0090520B"/>
    <w:rsid w:val="00961F2E"/>
    <w:rsid w:val="009A53EC"/>
    <w:rsid w:val="00A15A7D"/>
    <w:rsid w:val="00A22A65"/>
    <w:rsid w:val="00A6312F"/>
    <w:rsid w:val="00AB2B54"/>
    <w:rsid w:val="00AC7A39"/>
    <w:rsid w:val="00B035EC"/>
    <w:rsid w:val="00B374FB"/>
    <w:rsid w:val="00B62D04"/>
    <w:rsid w:val="00BA0209"/>
    <w:rsid w:val="00BC0589"/>
    <w:rsid w:val="00BF6D56"/>
    <w:rsid w:val="00C30416"/>
    <w:rsid w:val="00C42D30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C6819"/>
    <w:rsid w:val="00DE11C5"/>
    <w:rsid w:val="00E25A5F"/>
    <w:rsid w:val="00E345CC"/>
    <w:rsid w:val="00E86E46"/>
    <w:rsid w:val="00ED1FAC"/>
    <w:rsid w:val="00EF07D3"/>
    <w:rsid w:val="00F5534D"/>
    <w:rsid w:val="00F85FDE"/>
    <w:rsid w:val="00FA094A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249</TotalTime>
  <Pages>149</Pages>
  <Words>8143</Words>
  <Characters>46416</Characters>
  <Application>Microsoft Office Word</Application>
  <DocSecurity>0</DocSecurity>
  <Lines>386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14</cp:revision>
  <cp:lastPrinted>2025-04-23T21:13:00Z</cp:lastPrinted>
  <dcterms:created xsi:type="dcterms:W3CDTF">2026-06-13T18:32:00Z</dcterms:created>
  <dcterms:modified xsi:type="dcterms:W3CDTF">2026-09-18T13:20:00Z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