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07E104DB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944262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2EA90136" w:rsidR="006D2E99" w:rsidRPr="000F480F" w:rsidRDefault="00AA4E18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power automate fundamentals &amp; dataverse-triggered automation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6A16AF5C" w14:textId="77777777" w:rsidR="000F480F" w:rsidRDefault="000F480F" w:rsidP="00E25A5F">
      <w:pPr>
        <w:rPr>
          <w:color w:val="000000" w:themeColor="text1"/>
          <w:szCs w:val="20"/>
        </w:rPr>
      </w:pPr>
    </w:p>
    <w:p w14:paraId="334B030F" w14:textId="77777777" w:rsidR="00AA4E18" w:rsidRDefault="00AA4E18" w:rsidP="00E25A5F">
      <w:pPr>
        <w:rPr>
          <w:color w:val="000000" w:themeColor="text1"/>
          <w:szCs w:val="20"/>
        </w:rPr>
      </w:pPr>
    </w:p>
    <w:p w14:paraId="0F836E49" w14:textId="77777777" w:rsidR="00AA4E18" w:rsidRDefault="00AA4E18" w:rsidP="00E25A5F">
      <w:pPr>
        <w:rPr>
          <w:color w:val="000000" w:themeColor="text1"/>
          <w:szCs w:val="20"/>
        </w:rPr>
      </w:pPr>
    </w:p>
    <w:p w14:paraId="3D965AFB" w14:textId="77777777" w:rsidR="00AA4E18" w:rsidRDefault="00AA4E18" w:rsidP="00E25A5F">
      <w:pPr>
        <w:rPr>
          <w:color w:val="000000" w:themeColor="text1"/>
          <w:szCs w:val="20"/>
        </w:rPr>
      </w:pPr>
    </w:p>
    <w:p w14:paraId="7BDC193A" w14:textId="77777777" w:rsidR="00AA4E18" w:rsidRDefault="00AA4E18" w:rsidP="00E25A5F">
      <w:pPr>
        <w:rPr>
          <w:color w:val="000000" w:themeColor="text1"/>
          <w:szCs w:val="20"/>
        </w:rPr>
      </w:pPr>
    </w:p>
    <w:p w14:paraId="0F667E79" w14:textId="77777777" w:rsidR="00AA4E18" w:rsidRDefault="00AA4E18" w:rsidP="00E25A5F">
      <w:pPr>
        <w:rPr>
          <w:color w:val="000000" w:themeColor="text1"/>
          <w:szCs w:val="20"/>
        </w:rPr>
      </w:pPr>
    </w:p>
    <w:p w14:paraId="4ED512D4" w14:textId="77777777" w:rsidR="00AA4E18" w:rsidRPr="00E25A5F" w:rsidRDefault="00AA4E18" w:rsidP="00E25A5F">
      <w:pPr>
        <w:rPr>
          <w:color w:val="000000" w:themeColor="text1"/>
          <w:szCs w:val="20"/>
        </w:rPr>
      </w:pPr>
    </w:p>
    <w:p w14:paraId="4AF0A17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Microsoft Power Platform Bootcamp</w:t>
      </w:r>
    </w:p>
    <w:p w14:paraId="0C6F8FA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Day 13 Lab — Power Automate Fundamentals &amp; Dataverse-Triggered Automation</w:t>
      </w:r>
    </w:p>
    <w:p w14:paraId="2EE6B45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b/>
          <w:bCs/>
          <w:sz w:val="32"/>
          <w:szCs w:val="32"/>
        </w:rPr>
        <w:t>Week:</w:t>
      </w:r>
      <w:r w:rsidRPr="00AA4E18">
        <w:rPr>
          <w:sz w:val="32"/>
          <w:szCs w:val="32"/>
        </w:rPr>
        <w:t xml:space="preserve"> 4 — Workflow Automation</w:t>
      </w:r>
      <w:r w:rsidRPr="00AA4E18">
        <w:rPr>
          <w:sz w:val="32"/>
          <w:szCs w:val="32"/>
        </w:rPr>
        <w:br/>
      </w:r>
      <w:r w:rsidRPr="00AA4E18">
        <w:rPr>
          <w:b/>
          <w:bCs/>
          <w:sz w:val="32"/>
          <w:szCs w:val="32"/>
        </w:rPr>
        <w:t>Duration:</w:t>
      </w:r>
      <w:r w:rsidRPr="00AA4E18">
        <w:rPr>
          <w:sz w:val="32"/>
          <w:szCs w:val="32"/>
        </w:rPr>
        <w:t xml:space="preserve"> 2 Hours</w:t>
      </w:r>
      <w:r w:rsidRPr="00AA4E18">
        <w:rPr>
          <w:sz w:val="32"/>
          <w:szCs w:val="32"/>
        </w:rPr>
        <w:br/>
      </w:r>
      <w:r w:rsidRPr="00AA4E18">
        <w:rPr>
          <w:b/>
          <w:bCs/>
          <w:sz w:val="32"/>
          <w:szCs w:val="32"/>
        </w:rPr>
        <w:t>Level:</w:t>
      </w:r>
      <w:r w:rsidRPr="00AA4E18">
        <w:rPr>
          <w:sz w:val="32"/>
          <w:szCs w:val="32"/>
        </w:rPr>
        <w:t xml:space="preserve"> Beginner </w:t>
      </w:r>
      <w:r w:rsidRPr="00AA4E18">
        <w:rPr>
          <w:rFonts w:ascii="Times New Roman" w:hAnsi="Times New Roman" w:cs="Times New Roman"/>
          <w:sz w:val="32"/>
          <w:szCs w:val="32"/>
        </w:rPr>
        <w:t>→</w:t>
      </w:r>
      <w:r w:rsidRPr="00AA4E18">
        <w:rPr>
          <w:sz w:val="32"/>
          <w:szCs w:val="32"/>
        </w:rPr>
        <w:t xml:space="preserve"> Intermediate</w:t>
      </w:r>
      <w:r w:rsidRPr="00AA4E18">
        <w:rPr>
          <w:sz w:val="32"/>
          <w:szCs w:val="32"/>
        </w:rPr>
        <w:br/>
      </w:r>
      <w:r w:rsidRPr="00AA4E18">
        <w:rPr>
          <w:b/>
          <w:bCs/>
          <w:sz w:val="32"/>
          <w:szCs w:val="32"/>
        </w:rPr>
        <w:t>Format:</w:t>
      </w:r>
      <w:r w:rsidRPr="00AA4E18">
        <w:rPr>
          <w:sz w:val="32"/>
          <w:szCs w:val="32"/>
        </w:rPr>
        <w:t xml:space="preserve"> Instructor Demo + Guided Flow Build + Testing + Troubleshooting + Assessment</w:t>
      </w:r>
      <w:r w:rsidRPr="00AA4E18">
        <w:rPr>
          <w:sz w:val="32"/>
          <w:szCs w:val="32"/>
        </w:rPr>
        <w:br/>
      </w:r>
      <w:r w:rsidRPr="00AA4E18">
        <w:rPr>
          <w:b/>
          <w:bCs/>
          <w:sz w:val="32"/>
          <w:szCs w:val="32"/>
        </w:rPr>
        <w:t>Project:</w:t>
      </w:r>
      <w:r w:rsidRPr="00AA4E18">
        <w:rPr>
          <w:sz w:val="32"/>
          <w:szCs w:val="32"/>
        </w:rPr>
        <w:t xml:space="preserve"> IT Help Desk</w:t>
      </w:r>
      <w:r w:rsidRPr="00AA4E18">
        <w:rPr>
          <w:sz w:val="32"/>
          <w:szCs w:val="32"/>
        </w:rPr>
        <w:br/>
      </w:r>
      <w:r w:rsidRPr="00AA4E18">
        <w:rPr>
          <w:b/>
          <w:bCs/>
          <w:sz w:val="32"/>
          <w:szCs w:val="32"/>
        </w:rPr>
        <w:t>Automation Version:</w:t>
      </w:r>
      <w:r w:rsidRPr="00AA4E18">
        <w:rPr>
          <w:sz w:val="32"/>
          <w:szCs w:val="32"/>
        </w:rPr>
        <w:t xml:space="preserve"> v0.1</w:t>
      </w:r>
      <w:r w:rsidRPr="00AA4E18">
        <w:rPr>
          <w:sz w:val="32"/>
          <w:szCs w:val="32"/>
        </w:rPr>
        <w:br/>
      </w:r>
      <w:r w:rsidRPr="00AA4E18">
        <w:rPr>
          <w:b/>
          <w:bCs/>
          <w:sz w:val="32"/>
          <w:szCs w:val="32"/>
        </w:rPr>
        <w:t>Primary Platform:</w:t>
      </w:r>
      <w:r w:rsidRPr="00AA4E18">
        <w:rPr>
          <w:sz w:val="32"/>
          <w:szCs w:val="32"/>
        </w:rPr>
        <w:t xml:space="preserve"> Power Automate + Dataverse</w:t>
      </w:r>
    </w:p>
    <w:p w14:paraId="63A129B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2D9E001">
          <v:rect id="_x0000_i2948" style="width:0;height:1.5pt" o:hralign="center" o:hrstd="t" o:hr="t" fillcolor="#a0a0a0" stroked="f"/>
        </w:pict>
      </w:r>
    </w:p>
    <w:p w14:paraId="38C9856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1. Day 13 Overview</w:t>
      </w:r>
    </w:p>
    <w:p w14:paraId="261098C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During Week 3, students completed:</w:t>
      </w:r>
    </w:p>
    <w:p w14:paraId="65C2505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IT Help Desk</w:t>
      </w:r>
    </w:p>
    <w:p w14:paraId="6A90834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with two user experiences:</w:t>
      </w:r>
    </w:p>
    <w:p w14:paraId="45090FB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EMPLOYEE</w:t>
      </w:r>
    </w:p>
    <w:p w14:paraId="07ABA51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|</w:t>
      </w:r>
    </w:p>
    <w:p w14:paraId="5EE80D4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v</w:t>
      </w:r>
    </w:p>
    <w:p w14:paraId="0752856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CANVAS APP</w:t>
      </w:r>
    </w:p>
    <w:p w14:paraId="03D3CE9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|</w:t>
      </w:r>
    </w:p>
    <w:p w14:paraId="6FA9C72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v</w:t>
      </w:r>
    </w:p>
    <w:p w14:paraId="5F4A21D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DATAVERSE</w:t>
      </w:r>
    </w:p>
    <w:p w14:paraId="3A0247D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^</w:t>
      </w:r>
    </w:p>
    <w:p w14:paraId="048B0F8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 xml:space="preserve">   |</w:t>
      </w:r>
    </w:p>
    <w:p w14:paraId="65DF4A4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v</w:t>
      </w:r>
    </w:p>
    <w:p w14:paraId="4231E51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MODEL-DRIVEN APP</w:t>
      </w:r>
    </w:p>
    <w:p w14:paraId="0F2E153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^</w:t>
      </w:r>
    </w:p>
    <w:p w14:paraId="75EFEC5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|</w:t>
      </w:r>
    </w:p>
    <w:p w14:paraId="104AA2E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TECHNICIAN</w:t>
      </w:r>
    </w:p>
    <w:p w14:paraId="1A57E43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This works well for:</w:t>
      </w:r>
    </w:p>
    <w:p w14:paraId="38DACE3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User-driven actions.</w:t>
      </w:r>
    </w:p>
    <w:p w14:paraId="3D263C0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But currently, when a new Ticket is created:</w:t>
      </w:r>
    </w:p>
    <w:p w14:paraId="7EDA5BF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Employee creates Ticket</w:t>
      </w:r>
    </w:p>
    <w:p w14:paraId="1A06269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|</w:t>
      </w:r>
    </w:p>
    <w:p w14:paraId="7904047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v</w:t>
      </w:r>
    </w:p>
    <w:p w14:paraId="2A2C223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Dataverse saves Ticket</w:t>
      </w:r>
    </w:p>
    <w:p w14:paraId="7A2A9CA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|</w:t>
      </w:r>
    </w:p>
    <w:p w14:paraId="4FC7D33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v</w:t>
      </w:r>
    </w:p>
    <w:p w14:paraId="3FFE88D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Nothing automatic happens</w:t>
      </w:r>
    </w:p>
    <w:p w14:paraId="22D5AD1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Someone must manually:</w:t>
      </w:r>
    </w:p>
    <w:p w14:paraId="7A5D987A" w14:textId="77777777" w:rsidR="00AA4E18" w:rsidRPr="00AA4E18" w:rsidRDefault="00AA4E18" w:rsidP="00AA4E18">
      <w:pPr>
        <w:numPr>
          <w:ilvl w:val="0"/>
          <w:numId w:val="31"/>
        </w:numPr>
        <w:rPr>
          <w:sz w:val="32"/>
          <w:szCs w:val="32"/>
        </w:rPr>
      </w:pPr>
      <w:r w:rsidRPr="00AA4E18">
        <w:rPr>
          <w:sz w:val="32"/>
          <w:szCs w:val="32"/>
        </w:rPr>
        <w:t>Check for the new Ticket</w:t>
      </w:r>
    </w:p>
    <w:p w14:paraId="73AF73B5" w14:textId="77777777" w:rsidR="00AA4E18" w:rsidRPr="00AA4E18" w:rsidRDefault="00AA4E18" w:rsidP="00AA4E18">
      <w:pPr>
        <w:numPr>
          <w:ilvl w:val="0"/>
          <w:numId w:val="31"/>
        </w:numPr>
        <w:rPr>
          <w:sz w:val="32"/>
          <w:szCs w:val="32"/>
        </w:rPr>
      </w:pPr>
      <w:r w:rsidRPr="00AA4E18">
        <w:rPr>
          <w:sz w:val="32"/>
          <w:szCs w:val="32"/>
        </w:rPr>
        <w:t>Notify IT</w:t>
      </w:r>
    </w:p>
    <w:p w14:paraId="2CF6DC78" w14:textId="77777777" w:rsidR="00AA4E18" w:rsidRPr="00AA4E18" w:rsidRDefault="00AA4E18" w:rsidP="00AA4E18">
      <w:pPr>
        <w:numPr>
          <w:ilvl w:val="0"/>
          <w:numId w:val="31"/>
        </w:numPr>
        <w:rPr>
          <w:sz w:val="32"/>
          <w:szCs w:val="32"/>
        </w:rPr>
      </w:pPr>
      <w:r w:rsidRPr="00AA4E18">
        <w:rPr>
          <w:sz w:val="32"/>
          <w:szCs w:val="32"/>
        </w:rPr>
        <w:t>Send confirmation</w:t>
      </w:r>
    </w:p>
    <w:p w14:paraId="1574A8DC" w14:textId="77777777" w:rsidR="00AA4E18" w:rsidRPr="00AA4E18" w:rsidRDefault="00AA4E18" w:rsidP="00AA4E18">
      <w:pPr>
        <w:numPr>
          <w:ilvl w:val="0"/>
          <w:numId w:val="31"/>
        </w:numPr>
        <w:rPr>
          <w:sz w:val="32"/>
          <w:szCs w:val="32"/>
        </w:rPr>
      </w:pPr>
      <w:r w:rsidRPr="00AA4E18">
        <w:rPr>
          <w:sz w:val="32"/>
          <w:szCs w:val="32"/>
        </w:rPr>
        <w:t>Update other systems</w:t>
      </w:r>
    </w:p>
    <w:p w14:paraId="377EBB6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Today we change that.</w:t>
      </w:r>
    </w:p>
    <w:p w14:paraId="13E8B3E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pict w14:anchorId="1B735DCF">
          <v:rect id="_x0000_i2949" style="width:0;height:1.5pt" o:hralign="center" o:hrstd="t" o:hr="t" fillcolor="#a0a0a0" stroked="f"/>
        </w:pict>
      </w:r>
    </w:p>
    <w:p w14:paraId="6149F84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2. Today's Question</w:t>
      </w:r>
    </w:p>
    <w:p w14:paraId="6DC5F24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Instead of asking:</w:t>
      </w:r>
    </w:p>
    <w:p w14:paraId="5DECD37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should the user click?</w:t>
      </w:r>
    </w:p>
    <w:p w14:paraId="6178E99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we begin asking:</w:t>
      </w:r>
    </w:p>
    <w:p w14:paraId="76A57D7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What should the system do automatically?</w:t>
      </w:r>
    </w:p>
    <w:p w14:paraId="45CB795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3E280B4">
          <v:rect id="_x0000_i2950" style="width:0;height:1.5pt" o:hralign="center" o:hrstd="t" o:hr="t" fillcolor="#a0a0a0" stroked="f"/>
        </w:pict>
      </w:r>
    </w:p>
    <w:p w14:paraId="29FA546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3. Final Day 13 Architecture</w:t>
      </w:r>
    </w:p>
    <w:p w14:paraId="038582F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By the end of today's lab:</w:t>
      </w:r>
    </w:p>
    <w:p w14:paraId="33FDD50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EMPLOYEE</w:t>
      </w:r>
    </w:p>
    <w:p w14:paraId="2BE2808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|</w:t>
      </w:r>
    </w:p>
    <w:p w14:paraId="2B6A899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v</w:t>
      </w:r>
    </w:p>
    <w:p w14:paraId="312D8D6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CANVAS APP</w:t>
      </w:r>
    </w:p>
    <w:p w14:paraId="3B963B3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|</w:t>
      </w:r>
    </w:p>
    <w:p w14:paraId="0D6AEA4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v</w:t>
      </w:r>
    </w:p>
    <w:p w14:paraId="59A96C5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DATAVERSE</w:t>
      </w:r>
    </w:p>
    <w:p w14:paraId="53AE56A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|</w:t>
      </w:r>
    </w:p>
    <w:p w14:paraId="623FAAC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| Support Ticket Created</w:t>
      </w:r>
    </w:p>
    <w:p w14:paraId="3F8740C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v</w:t>
      </w:r>
    </w:p>
    <w:p w14:paraId="42CDCE4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POWER AUTOMATE</w:t>
      </w:r>
    </w:p>
    <w:p w14:paraId="6C6EDFB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|</w:t>
      </w:r>
    </w:p>
    <w:p w14:paraId="7489679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+------&gt; Employee Confirmation Email</w:t>
      </w:r>
    </w:p>
    <w:p w14:paraId="5657EC4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 xml:space="preserve">   |</w:t>
      </w:r>
    </w:p>
    <w:p w14:paraId="0610A40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+------&gt; IT Teams Notification</w:t>
      </w:r>
    </w:p>
    <w:p w14:paraId="477195E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|</w:t>
      </w:r>
    </w:p>
    <w:p w14:paraId="6B8FC3C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+------&gt; Future Process Actions</w:t>
      </w:r>
    </w:p>
    <w:p w14:paraId="0557CBB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3703D34">
          <v:rect id="_x0000_i2951" style="width:0;height:1.5pt" o:hralign="center" o:hrstd="t" o:hr="t" fillcolor="#a0a0a0" stroked="f"/>
        </w:pict>
      </w:r>
    </w:p>
    <w:p w14:paraId="142E29E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4. What Students Will Build</w:t>
      </w:r>
    </w:p>
    <w:p w14:paraId="4A0B672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Students will build two solution-aware cloud flows.</w:t>
      </w:r>
    </w:p>
    <w:p w14:paraId="3280246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Flow 1</w:t>
      </w:r>
    </w:p>
    <w:p w14:paraId="7901148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Support Ticket — Employee Confirmation</w:t>
      </w:r>
    </w:p>
    <w:p w14:paraId="397C5C3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Support Ticket Created</w:t>
      </w:r>
    </w:p>
    <w:p w14:paraId="72EADBE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|</w:t>
      </w:r>
    </w:p>
    <w:p w14:paraId="370448E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v</w:t>
      </w:r>
    </w:p>
    <w:p w14:paraId="3A6C865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Get related information</w:t>
      </w:r>
    </w:p>
    <w:p w14:paraId="706A0CE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|</w:t>
      </w:r>
    </w:p>
    <w:p w14:paraId="2F7D98D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v</w:t>
      </w:r>
    </w:p>
    <w:p w14:paraId="005E30E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Send confirmation email</w:t>
      </w:r>
    </w:p>
    <w:p w14:paraId="3885CC0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Flow 2</w:t>
      </w:r>
    </w:p>
    <w:p w14:paraId="7FF018E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Support Ticket — IT Notification</w:t>
      </w:r>
    </w:p>
    <w:p w14:paraId="38F85CA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Support Ticket Created</w:t>
      </w:r>
    </w:p>
    <w:p w14:paraId="2B06C9D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|</w:t>
      </w:r>
    </w:p>
    <w:p w14:paraId="3E79CA7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v</w:t>
      </w:r>
    </w:p>
    <w:p w14:paraId="615837A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Post notification to IT</w:t>
      </w:r>
    </w:p>
    <w:p w14:paraId="105AE88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They will also learn:</w:t>
      </w:r>
    </w:p>
    <w:p w14:paraId="0A96DF4E" w14:textId="77777777" w:rsidR="00AA4E18" w:rsidRPr="00AA4E18" w:rsidRDefault="00AA4E18" w:rsidP="00AA4E18">
      <w:pPr>
        <w:numPr>
          <w:ilvl w:val="0"/>
          <w:numId w:val="32"/>
        </w:numPr>
        <w:rPr>
          <w:sz w:val="32"/>
          <w:szCs w:val="32"/>
        </w:rPr>
      </w:pPr>
      <w:r w:rsidRPr="00AA4E18">
        <w:rPr>
          <w:sz w:val="32"/>
          <w:szCs w:val="32"/>
        </w:rPr>
        <w:t>Triggers</w:t>
      </w:r>
    </w:p>
    <w:p w14:paraId="59017486" w14:textId="77777777" w:rsidR="00AA4E18" w:rsidRPr="00AA4E18" w:rsidRDefault="00AA4E18" w:rsidP="00AA4E18">
      <w:pPr>
        <w:numPr>
          <w:ilvl w:val="0"/>
          <w:numId w:val="32"/>
        </w:numPr>
        <w:rPr>
          <w:sz w:val="32"/>
          <w:szCs w:val="32"/>
        </w:rPr>
      </w:pPr>
      <w:r w:rsidRPr="00AA4E18">
        <w:rPr>
          <w:sz w:val="32"/>
          <w:szCs w:val="32"/>
        </w:rPr>
        <w:t>Actions</w:t>
      </w:r>
    </w:p>
    <w:p w14:paraId="27E01392" w14:textId="77777777" w:rsidR="00AA4E18" w:rsidRPr="00AA4E18" w:rsidRDefault="00AA4E18" w:rsidP="00AA4E18">
      <w:pPr>
        <w:numPr>
          <w:ilvl w:val="0"/>
          <w:numId w:val="32"/>
        </w:numPr>
        <w:rPr>
          <w:sz w:val="32"/>
          <w:szCs w:val="32"/>
        </w:rPr>
      </w:pPr>
      <w:r w:rsidRPr="00AA4E18">
        <w:rPr>
          <w:sz w:val="32"/>
          <w:szCs w:val="32"/>
        </w:rPr>
        <w:t>Dynamic content</w:t>
      </w:r>
    </w:p>
    <w:p w14:paraId="5A5B882D" w14:textId="77777777" w:rsidR="00AA4E18" w:rsidRPr="00AA4E18" w:rsidRDefault="00AA4E18" w:rsidP="00AA4E18">
      <w:pPr>
        <w:numPr>
          <w:ilvl w:val="0"/>
          <w:numId w:val="32"/>
        </w:numPr>
        <w:rPr>
          <w:sz w:val="32"/>
          <w:szCs w:val="32"/>
        </w:rPr>
      </w:pPr>
      <w:r w:rsidRPr="00AA4E18">
        <w:rPr>
          <w:sz w:val="32"/>
          <w:szCs w:val="32"/>
        </w:rPr>
        <w:t>Dataverse trigger scopes</w:t>
      </w:r>
    </w:p>
    <w:p w14:paraId="048412C6" w14:textId="77777777" w:rsidR="00AA4E18" w:rsidRPr="00AA4E18" w:rsidRDefault="00AA4E18" w:rsidP="00AA4E18">
      <w:pPr>
        <w:numPr>
          <w:ilvl w:val="0"/>
          <w:numId w:val="32"/>
        </w:numPr>
        <w:rPr>
          <w:sz w:val="32"/>
          <w:szCs w:val="32"/>
        </w:rPr>
      </w:pPr>
      <w:r w:rsidRPr="00AA4E18">
        <w:rPr>
          <w:sz w:val="32"/>
          <w:szCs w:val="32"/>
        </w:rPr>
        <w:t>Trigger filtering</w:t>
      </w:r>
    </w:p>
    <w:p w14:paraId="59D0E309" w14:textId="77777777" w:rsidR="00AA4E18" w:rsidRPr="00AA4E18" w:rsidRDefault="00AA4E18" w:rsidP="00AA4E18">
      <w:pPr>
        <w:numPr>
          <w:ilvl w:val="0"/>
          <w:numId w:val="32"/>
        </w:numPr>
        <w:rPr>
          <w:sz w:val="32"/>
          <w:szCs w:val="32"/>
        </w:rPr>
      </w:pPr>
      <w:r w:rsidRPr="00AA4E18">
        <w:rPr>
          <w:sz w:val="32"/>
          <w:szCs w:val="32"/>
        </w:rPr>
        <w:t>Connections</w:t>
      </w:r>
    </w:p>
    <w:p w14:paraId="3DA2B772" w14:textId="77777777" w:rsidR="00AA4E18" w:rsidRPr="00AA4E18" w:rsidRDefault="00AA4E18" w:rsidP="00AA4E18">
      <w:pPr>
        <w:numPr>
          <w:ilvl w:val="0"/>
          <w:numId w:val="32"/>
        </w:numPr>
        <w:rPr>
          <w:sz w:val="32"/>
          <w:szCs w:val="32"/>
        </w:rPr>
      </w:pPr>
      <w:r w:rsidRPr="00AA4E18">
        <w:rPr>
          <w:sz w:val="32"/>
          <w:szCs w:val="32"/>
        </w:rPr>
        <w:t>Connection references</w:t>
      </w:r>
    </w:p>
    <w:p w14:paraId="26646ED3" w14:textId="77777777" w:rsidR="00AA4E18" w:rsidRPr="00AA4E18" w:rsidRDefault="00AA4E18" w:rsidP="00AA4E18">
      <w:pPr>
        <w:numPr>
          <w:ilvl w:val="0"/>
          <w:numId w:val="32"/>
        </w:numPr>
        <w:rPr>
          <w:sz w:val="32"/>
          <w:szCs w:val="32"/>
        </w:rPr>
      </w:pPr>
      <w:r w:rsidRPr="00AA4E18">
        <w:rPr>
          <w:sz w:val="32"/>
          <w:szCs w:val="32"/>
        </w:rPr>
        <w:t>Testing</w:t>
      </w:r>
    </w:p>
    <w:p w14:paraId="75FC6965" w14:textId="77777777" w:rsidR="00AA4E18" w:rsidRPr="00AA4E18" w:rsidRDefault="00AA4E18" w:rsidP="00AA4E18">
      <w:pPr>
        <w:numPr>
          <w:ilvl w:val="0"/>
          <w:numId w:val="32"/>
        </w:numPr>
        <w:rPr>
          <w:sz w:val="32"/>
          <w:szCs w:val="32"/>
        </w:rPr>
      </w:pPr>
      <w:r w:rsidRPr="00AA4E18">
        <w:rPr>
          <w:sz w:val="32"/>
          <w:szCs w:val="32"/>
        </w:rPr>
        <w:t>Run history</w:t>
      </w:r>
    </w:p>
    <w:p w14:paraId="6F64323D" w14:textId="77777777" w:rsidR="00AA4E18" w:rsidRPr="00AA4E18" w:rsidRDefault="00AA4E18" w:rsidP="00AA4E18">
      <w:pPr>
        <w:numPr>
          <w:ilvl w:val="0"/>
          <w:numId w:val="32"/>
        </w:numPr>
        <w:rPr>
          <w:sz w:val="32"/>
          <w:szCs w:val="32"/>
        </w:rPr>
      </w:pPr>
      <w:r w:rsidRPr="00AA4E18">
        <w:rPr>
          <w:sz w:val="32"/>
          <w:szCs w:val="32"/>
        </w:rPr>
        <w:t>Input/output inspection</w:t>
      </w:r>
    </w:p>
    <w:p w14:paraId="71E83363" w14:textId="77777777" w:rsidR="00AA4E18" w:rsidRPr="00AA4E18" w:rsidRDefault="00AA4E18" w:rsidP="00AA4E18">
      <w:pPr>
        <w:numPr>
          <w:ilvl w:val="0"/>
          <w:numId w:val="32"/>
        </w:numPr>
        <w:rPr>
          <w:sz w:val="32"/>
          <w:szCs w:val="32"/>
        </w:rPr>
      </w:pPr>
      <w:r w:rsidRPr="00AA4E18">
        <w:rPr>
          <w:sz w:val="32"/>
          <w:szCs w:val="32"/>
        </w:rPr>
        <w:t>Failed-run troubleshooting</w:t>
      </w:r>
    </w:p>
    <w:p w14:paraId="7408461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3E8B620">
          <v:rect id="_x0000_i2952" style="width:0;height:1.5pt" o:hralign="center" o:hrstd="t" o:hr="t" fillcolor="#a0a0a0" stroked="f"/>
        </w:pict>
      </w:r>
    </w:p>
    <w:p w14:paraId="7C75B43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5. Day 13 Learning Objectives</w:t>
      </w:r>
    </w:p>
    <w:p w14:paraId="4A8EEC4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By the end of today's lab, students should be able to:</w:t>
      </w:r>
    </w:p>
    <w:p w14:paraId="680A70D2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Explain what Power Automate is.</w:t>
      </w:r>
    </w:p>
    <w:p w14:paraId="7397281D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Explain a Cloud Flow.</w:t>
      </w:r>
    </w:p>
    <w:p w14:paraId="08EADC18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Identify Automated, Instant, and Scheduled Cloud Flows.</w:t>
      </w:r>
    </w:p>
    <w:p w14:paraId="350A4C6D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Explain what a Trigger is.</w:t>
      </w:r>
    </w:p>
    <w:p w14:paraId="6722C4EA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Explain what an Action is.</w:t>
      </w:r>
    </w:p>
    <w:p w14:paraId="3BE9449C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 xml:space="preserve">Explain Trigger </w:t>
      </w:r>
      <w:r w:rsidRPr="00AA4E18">
        <w:rPr>
          <w:rFonts w:ascii="Times New Roman" w:hAnsi="Times New Roman" w:cs="Times New Roman"/>
          <w:sz w:val="32"/>
          <w:szCs w:val="32"/>
        </w:rPr>
        <w:t>→</w:t>
      </w:r>
      <w:r w:rsidRPr="00AA4E18">
        <w:rPr>
          <w:sz w:val="32"/>
          <w:szCs w:val="32"/>
        </w:rPr>
        <w:t xml:space="preserve"> Action architecture.</w:t>
      </w:r>
    </w:p>
    <w:p w14:paraId="7EF9FB52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Create a solution-aware Cloud Flow.</w:t>
      </w:r>
    </w:p>
    <w:p w14:paraId="572B7325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Use the Microsoft Dataverse connector.</w:t>
      </w:r>
    </w:p>
    <w:p w14:paraId="38ED441C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Configure the Dataverse row-change trigger.</w:t>
      </w:r>
    </w:p>
    <w:p w14:paraId="015AAEB5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Select Change Type.</w:t>
      </w:r>
    </w:p>
    <w:p w14:paraId="0EED02A4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Select Table Name.</w:t>
      </w:r>
    </w:p>
    <w:p w14:paraId="358AF97D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Understand Scope.</w:t>
      </w:r>
    </w:p>
    <w:p w14:paraId="2F920053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Explain User, Business Unit, Parent: Child Business Unit, and Organization scopes.</w:t>
      </w:r>
    </w:p>
    <w:p w14:paraId="0F232C19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Understand trigger filtering.</w:t>
      </w:r>
    </w:p>
    <w:p w14:paraId="535F7A8C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Understand Select columns.</w:t>
      </w:r>
    </w:p>
    <w:p w14:paraId="10ED20EF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Understand Filter rows.</w:t>
      </w:r>
    </w:p>
    <w:p w14:paraId="74151CA8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Understand Trigger Conditions.</w:t>
      </w:r>
    </w:p>
    <w:p w14:paraId="68F93CD5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Explain why unnecessary flow runs matter.</w:t>
      </w:r>
    </w:p>
    <w:p w14:paraId="3C9FB57C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Use Dynamic Content.</w:t>
      </w:r>
    </w:p>
    <w:p w14:paraId="5602246C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Understand Trigger outputs.</w:t>
      </w:r>
    </w:p>
    <w:p w14:paraId="2B3C1CED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Retrieve related Dataverse data.</w:t>
      </w:r>
    </w:p>
    <w:p w14:paraId="3C2E73D5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Use the Office 365 Outlook connector.</w:t>
      </w:r>
    </w:p>
    <w:p w14:paraId="5D1E9402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Use Send an email (V2).</w:t>
      </w:r>
    </w:p>
    <w:p w14:paraId="79210490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Create dynamic email subjects.</w:t>
      </w:r>
    </w:p>
    <w:p w14:paraId="02B9017A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Create dynamic email bodies.</w:t>
      </w:r>
    </w:p>
    <w:p w14:paraId="0E7A4DDC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Use the Microsoft Teams connector.</w:t>
      </w:r>
    </w:p>
    <w:p w14:paraId="0509AEAB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Post a notification to Teams.</w:t>
      </w:r>
    </w:p>
    <w:p w14:paraId="5F7E9403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Explain connections.</w:t>
      </w:r>
    </w:p>
    <w:p w14:paraId="16011248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Explain Connection References.</w:t>
      </w:r>
    </w:p>
    <w:p w14:paraId="422709CE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Create flows inside Solutions.</w:t>
      </w:r>
    </w:p>
    <w:p w14:paraId="6EAFFFC5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Save a flow.</w:t>
      </w:r>
    </w:p>
    <w:p w14:paraId="70F423E5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Test a flow.</w:t>
      </w:r>
    </w:p>
    <w:p w14:paraId="611207CB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Read Cloud Flow run history.</w:t>
      </w:r>
    </w:p>
    <w:p w14:paraId="0BC1DD7A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Inspect Trigger inputs and outputs.</w:t>
      </w:r>
    </w:p>
    <w:p w14:paraId="275A45EC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Inspect Action inputs and outputs.</w:t>
      </w:r>
    </w:p>
    <w:p w14:paraId="4D3935D7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Identify failed actions.</w:t>
      </w:r>
    </w:p>
    <w:p w14:paraId="26D36168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Distinguish Skipped from Failed actions.</w:t>
      </w:r>
    </w:p>
    <w:p w14:paraId="164CA6A1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Diagnose connection failures.</w:t>
      </w:r>
    </w:p>
    <w:p w14:paraId="15A12BC8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Diagnose missing dynamic data.</w:t>
      </w:r>
    </w:p>
    <w:p w14:paraId="63196175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Explain duplicate-trigger problems.</w:t>
      </w:r>
    </w:p>
    <w:p w14:paraId="5FBCC27C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Prevent unnecessary flow execution.</w:t>
      </w:r>
    </w:p>
    <w:p w14:paraId="677DE7FC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Understand asynchronous automation.</w:t>
      </w:r>
    </w:p>
    <w:p w14:paraId="64399FB0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Explain why business automation should not depend entirely on Canvas App sessions.</w:t>
      </w:r>
    </w:p>
    <w:p w14:paraId="11B0076B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Create production-minded flow names.</w:t>
      </w:r>
    </w:p>
    <w:p w14:paraId="29195D9A" w14:textId="77777777" w:rsidR="00AA4E18" w:rsidRPr="00AA4E18" w:rsidRDefault="00AA4E18" w:rsidP="00AA4E18">
      <w:pPr>
        <w:numPr>
          <w:ilvl w:val="0"/>
          <w:numId w:val="33"/>
        </w:numPr>
        <w:rPr>
          <w:sz w:val="32"/>
          <w:szCs w:val="32"/>
        </w:rPr>
      </w:pPr>
      <w:r w:rsidRPr="00AA4E18">
        <w:rPr>
          <w:sz w:val="32"/>
          <w:szCs w:val="32"/>
        </w:rPr>
        <w:t>Document and test an automated workflow.</w:t>
      </w:r>
    </w:p>
    <w:p w14:paraId="4D28AC9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19FD958">
          <v:rect id="_x0000_i2953" style="width:0;height:1.5pt" o:hralign="center" o:hrstd="t" o:hr="t" fillcolor="#a0a0a0" stroked="f"/>
        </w:pict>
      </w:r>
    </w:p>
    <w:p w14:paraId="2C72204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6. Day 13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4973"/>
      </w:tblGrid>
      <w:tr w:rsidR="00AA4E18" w:rsidRPr="00AA4E18" w14:paraId="1049F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D3490" w14:textId="77777777" w:rsidR="00AA4E18" w:rsidRPr="00AA4E18" w:rsidRDefault="00AA4E18" w:rsidP="00AA4E18">
            <w:pPr>
              <w:rPr>
                <w:b/>
                <w:bCs/>
                <w:sz w:val="32"/>
                <w:szCs w:val="32"/>
              </w:rPr>
            </w:pPr>
            <w:r w:rsidRPr="00AA4E18">
              <w:rPr>
                <w:b/>
                <w:bCs/>
                <w:sz w:val="32"/>
                <w:szCs w:val="32"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79E639F2" w14:textId="77777777" w:rsidR="00AA4E18" w:rsidRPr="00AA4E18" w:rsidRDefault="00AA4E18" w:rsidP="00AA4E18">
            <w:pPr>
              <w:rPr>
                <w:b/>
                <w:bCs/>
                <w:sz w:val="32"/>
                <w:szCs w:val="32"/>
              </w:rPr>
            </w:pPr>
            <w:r w:rsidRPr="00AA4E18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AA4E18" w:rsidRPr="00AA4E18" w14:paraId="6221B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3DE4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08B9FCBE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Power Automate Fundamentals</w:t>
            </w:r>
          </w:p>
        </w:tc>
      </w:tr>
      <w:tr w:rsidR="00AA4E18" w:rsidRPr="00AA4E18" w14:paraId="72851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9809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00:10–00:20</w:t>
            </w:r>
          </w:p>
        </w:tc>
        <w:tc>
          <w:tcPr>
            <w:tcW w:w="0" w:type="auto"/>
            <w:vAlign w:val="center"/>
            <w:hideMark/>
          </w:tcPr>
          <w:p w14:paraId="357F5FA5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Cloud Flow Types</w:t>
            </w:r>
          </w:p>
        </w:tc>
      </w:tr>
      <w:tr w:rsidR="00AA4E18" w:rsidRPr="00AA4E18" w14:paraId="2CD24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0895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00:20–00:35</w:t>
            </w:r>
          </w:p>
        </w:tc>
        <w:tc>
          <w:tcPr>
            <w:tcW w:w="0" w:type="auto"/>
            <w:vAlign w:val="center"/>
            <w:hideMark/>
          </w:tcPr>
          <w:p w14:paraId="0CD04421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Dataverse Trigger Fundamentals</w:t>
            </w:r>
          </w:p>
        </w:tc>
      </w:tr>
      <w:tr w:rsidR="00AA4E18" w:rsidRPr="00AA4E18" w14:paraId="405F9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911D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00:35–00:55</w:t>
            </w:r>
          </w:p>
        </w:tc>
        <w:tc>
          <w:tcPr>
            <w:tcW w:w="0" w:type="auto"/>
            <w:vAlign w:val="center"/>
            <w:hideMark/>
          </w:tcPr>
          <w:p w14:paraId="40B6D03D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Flow 1 — Employee Confirmation</w:t>
            </w:r>
          </w:p>
        </w:tc>
      </w:tr>
      <w:tr w:rsidR="00AA4E18" w:rsidRPr="00AA4E18" w14:paraId="6A965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4156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00:55–01:10</w:t>
            </w:r>
          </w:p>
        </w:tc>
        <w:tc>
          <w:tcPr>
            <w:tcW w:w="0" w:type="auto"/>
            <w:vAlign w:val="center"/>
            <w:hideMark/>
          </w:tcPr>
          <w:p w14:paraId="7A2B4F83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Dynamic Content &amp; Related Data</w:t>
            </w:r>
          </w:p>
        </w:tc>
      </w:tr>
      <w:tr w:rsidR="00AA4E18" w:rsidRPr="00AA4E18" w14:paraId="5BC71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75DB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01:10–01:25</w:t>
            </w:r>
          </w:p>
        </w:tc>
        <w:tc>
          <w:tcPr>
            <w:tcW w:w="0" w:type="auto"/>
            <w:vAlign w:val="center"/>
            <w:hideMark/>
          </w:tcPr>
          <w:p w14:paraId="01B0194C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Flow 2 — Teams Notification</w:t>
            </w:r>
          </w:p>
        </w:tc>
      </w:tr>
      <w:tr w:rsidR="00AA4E18" w:rsidRPr="00AA4E18" w14:paraId="1C018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3CD7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01:25–01:35</w:t>
            </w:r>
          </w:p>
        </w:tc>
        <w:tc>
          <w:tcPr>
            <w:tcW w:w="0" w:type="auto"/>
            <w:vAlign w:val="center"/>
            <w:hideMark/>
          </w:tcPr>
          <w:p w14:paraId="185BFCE5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Trigger Filtering &amp; Efficiency</w:t>
            </w:r>
          </w:p>
        </w:tc>
      </w:tr>
      <w:tr w:rsidR="00AA4E18" w:rsidRPr="00AA4E18" w14:paraId="125C5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4EBB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01:35–01:48</w:t>
            </w:r>
          </w:p>
        </w:tc>
        <w:tc>
          <w:tcPr>
            <w:tcW w:w="0" w:type="auto"/>
            <w:vAlign w:val="center"/>
            <w:hideMark/>
          </w:tcPr>
          <w:p w14:paraId="2DF10512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Testing &amp; Run History</w:t>
            </w:r>
          </w:p>
        </w:tc>
      </w:tr>
      <w:tr w:rsidR="00AA4E18" w:rsidRPr="00AA4E18" w14:paraId="44B20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C2D67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01:48–01:56</w:t>
            </w:r>
          </w:p>
        </w:tc>
        <w:tc>
          <w:tcPr>
            <w:tcW w:w="0" w:type="auto"/>
            <w:vAlign w:val="center"/>
            <w:hideMark/>
          </w:tcPr>
          <w:p w14:paraId="6BC6CCF7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Troubleshooting Challenge</w:t>
            </w:r>
          </w:p>
        </w:tc>
      </w:tr>
      <w:tr w:rsidR="00AA4E18" w:rsidRPr="00AA4E18" w14:paraId="55B99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5250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01:56–02:00</w:t>
            </w:r>
          </w:p>
        </w:tc>
        <w:tc>
          <w:tcPr>
            <w:tcW w:w="0" w:type="auto"/>
            <w:vAlign w:val="center"/>
            <w:hideMark/>
          </w:tcPr>
          <w:p w14:paraId="3A6BD43A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Knowledge Check</w:t>
            </w:r>
          </w:p>
        </w:tc>
      </w:tr>
    </w:tbl>
    <w:p w14:paraId="4BE2C45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C61D825">
          <v:rect id="_x0000_i2954" style="width:0;height:1.5pt" o:hralign="center" o:hrstd="t" o:hr="t" fillcolor="#a0a0a0" stroked="f"/>
        </w:pict>
      </w:r>
    </w:p>
    <w:p w14:paraId="5593730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 — WHAT IS POWER AUTOMATE?</w:t>
      </w:r>
    </w:p>
    <w:p w14:paraId="14AFE40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7. Power Automate</w:t>
      </w:r>
    </w:p>
    <w:p w14:paraId="3ACC95C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Power Automate is Microsoft Power Platform's:</w:t>
      </w:r>
    </w:p>
    <w:p w14:paraId="559A989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Workflow Automation</w:t>
      </w:r>
    </w:p>
    <w:p w14:paraId="26DD5DA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service.</w:t>
      </w:r>
    </w:p>
    <w:p w14:paraId="155FC13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It allows us to automate processes between:</w:t>
      </w:r>
    </w:p>
    <w:p w14:paraId="15842F21" w14:textId="77777777" w:rsidR="00AA4E18" w:rsidRPr="00AA4E18" w:rsidRDefault="00AA4E18" w:rsidP="00AA4E18">
      <w:pPr>
        <w:numPr>
          <w:ilvl w:val="0"/>
          <w:numId w:val="34"/>
        </w:numPr>
        <w:rPr>
          <w:sz w:val="32"/>
          <w:szCs w:val="32"/>
        </w:rPr>
      </w:pPr>
      <w:r w:rsidRPr="00AA4E18">
        <w:rPr>
          <w:sz w:val="32"/>
          <w:szCs w:val="32"/>
        </w:rPr>
        <w:t>Dataverse</w:t>
      </w:r>
    </w:p>
    <w:p w14:paraId="0B10B7CB" w14:textId="77777777" w:rsidR="00AA4E18" w:rsidRPr="00AA4E18" w:rsidRDefault="00AA4E18" w:rsidP="00AA4E18">
      <w:pPr>
        <w:numPr>
          <w:ilvl w:val="0"/>
          <w:numId w:val="34"/>
        </w:numPr>
        <w:rPr>
          <w:sz w:val="32"/>
          <w:szCs w:val="32"/>
        </w:rPr>
      </w:pPr>
      <w:r w:rsidRPr="00AA4E18">
        <w:rPr>
          <w:sz w:val="32"/>
          <w:szCs w:val="32"/>
        </w:rPr>
        <w:t>Outlook</w:t>
      </w:r>
    </w:p>
    <w:p w14:paraId="1B67A012" w14:textId="77777777" w:rsidR="00AA4E18" w:rsidRPr="00AA4E18" w:rsidRDefault="00AA4E18" w:rsidP="00AA4E18">
      <w:pPr>
        <w:numPr>
          <w:ilvl w:val="0"/>
          <w:numId w:val="34"/>
        </w:num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Teams</w:t>
      </w:r>
    </w:p>
    <w:p w14:paraId="7174844A" w14:textId="77777777" w:rsidR="00AA4E18" w:rsidRPr="00AA4E18" w:rsidRDefault="00AA4E18" w:rsidP="00AA4E18">
      <w:pPr>
        <w:numPr>
          <w:ilvl w:val="0"/>
          <w:numId w:val="34"/>
        </w:numPr>
        <w:rPr>
          <w:sz w:val="32"/>
          <w:szCs w:val="32"/>
        </w:rPr>
      </w:pPr>
      <w:r w:rsidRPr="00AA4E18">
        <w:rPr>
          <w:sz w:val="32"/>
          <w:szCs w:val="32"/>
        </w:rPr>
        <w:t>SharePoint</w:t>
      </w:r>
    </w:p>
    <w:p w14:paraId="1E03FC1A" w14:textId="77777777" w:rsidR="00AA4E18" w:rsidRPr="00AA4E18" w:rsidRDefault="00AA4E18" w:rsidP="00AA4E18">
      <w:pPr>
        <w:numPr>
          <w:ilvl w:val="0"/>
          <w:numId w:val="34"/>
        </w:numPr>
        <w:rPr>
          <w:sz w:val="32"/>
          <w:szCs w:val="32"/>
        </w:rPr>
      </w:pPr>
      <w:r w:rsidRPr="00AA4E18">
        <w:rPr>
          <w:sz w:val="32"/>
          <w:szCs w:val="32"/>
        </w:rPr>
        <w:t>SQL</w:t>
      </w:r>
    </w:p>
    <w:p w14:paraId="19EB369B" w14:textId="77777777" w:rsidR="00AA4E18" w:rsidRPr="00AA4E18" w:rsidRDefault="00AA4E18" w:rsidP="00AA4E18">
      <w:pPr>
        <w:numPr>
          <w:ilvl w:val="0"/>
          <w:numId w:val="34"/>
        </w:numPr>
        <w:rPr>
          <w:sz w:val="32"/>
          <w:szCs w:val="32"/>
        </w:rPr>
      </w:pPr>
      <w:r w:rsidRPr="00AA4E18">
        <w:rPr>
          <w:sz w:val="32"/>
          <w:szCs w:val="32"/>
        </w:rPr>
        <w:t>APIs</w:t>
      </w:r>
    </w:p>
    <w:p w14:paraId="6F9AA4E2" w14:textId="77777777" w:rsidR="00AA4E18" w:rsidRPr="00AA4E18" w:rsidRDefault="00AA4E18" w:rsidP="00AA4E18">
      <w:pPr>
        <w:numPr>
          <w:ilvl w:val="0"/>
          <w:numId w:val="34"/>
        </w:numPr>
        <w:rPr>
          <w:sz w:val="32"/>
          <w:szCs w:val="32"/>
        </w:rPr>
      </w:pPr>
      <w:r w:rsidRPr="00AA4E18">
        <w:rPr>
          <w:sz w:val="32"/>
          <w:szCs w:val="32"/>
        </w:rPr>
        <w:t>Hundreds of other services</w:t>
      </w:r>
    </w:p>
    <w:p w14:paraId="1AB4645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0ADA862">
          <v:rect id="_x0000_i2955" style="width:0;height:1.5pt" o:hralign="center" o:hrstd="t" o:hr="t" fillcolor="#a0a0a0" stroked="f"/>
        </w:pict>
      </w:r>
    </w:p>
    <w:p w14:paraId="157B442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8. Example</w:t>
      </w:r>
    </w:p>
    <w:p w14:paraId="34F1D25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Without automation:</w:t>
      </w:r>
    </w:p>
    <w:p w14:paraId="3C1E8B4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Employee creates Ticket</w:t>
      </w:r>
    </w:p>
    <w:p w14:paraId="7AD2D7F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|</w:t>
      </w:r>
    </w:p>
    <w:p w14:paraId="05B349F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v</w:t>
      </w:r>
    </w:p>
    <w:p w14:paraId="4A2A381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Technician manually checks system</w:t>
      </w:r>
    </w:p>
    <w:p w14:paraId="50B79C2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|</w:t>
      </w:r>
    </w:p>
    <w:p w14:paraId="2EED97E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v</w:t>
      </w:r>
    </w:p>
    <w:p w14:paraId="6BE91A5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Technician manually emails Employee</w:t>
      </w:r>
    </w:p>
    <w:p w14:paraId="68A42F8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|</w:t>
      </w:r>
    </w:p>
    <w:p w14:paraId="7DC0499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v</w:t>
      </w:r>
    </w:p>
    <w:p w14:paraId="54D4609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Technician manually tells team</w:t>
      </w:r>
    </w:p>
    <w:p w14:paraId="7289DA1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With automation:</w:t>
      </w:r>
    </w:p>
    <w:p w14:paraId="2D818E4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Ticket Created</w:t>
      </w:r>
    </w:p>
    <w:p w14:paraId="5E3B606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26EE34D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v</w:t>
      </w:r>
    </w:p>
    <w:p w14:paraId="1B6F269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Power Automate</w:t>
      </w:r>
    </w:p>
    <w:p w14:paraId="1228C8C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41AA295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+---- Confirmation Email</w:t>
      </w:r>
    </w:p>
    <w:p w14:paraId="37FFF1C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70EB219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+---- Teams Notification</w:t>
      </w:r>
    </w:p>
    <w:p w14:paraId="077507A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1218022">
          <v:rect id="_x0000_i2956" style="width:0;height:1.5pt" o:hralign="center" o:hrstd="t" o:hr="t" fillcolor="#a0a0a0" stroked="f"/>
        </w:pict>
      </w:r>
    </w:p>
    <w:p w14:paraId="2FB2A0E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9. Why Automate?</w:t>
      </w:r>
    </w:p>
    <w:p w14:paraId="72D3899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Automation helps reduce:</w:t>
      </w:r>
    </w:p>
    <w:p w14:paraId="3852779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Repetitive work</w:t>
      </w:r>
    </w:p>
    <w:p w14:paraId="4EC2C0E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Forgotten steps</w:t>
      </w:r>
    </w:p>
    <w:p w14:paraId="20706BF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Manual notifications</w:t>
      </w:r>
    </w:p>
    <w:p w14:paraId="13E9AB3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Process delays</w:t>
      </w:r>
    </w:p>
    <w:p w14:paraId="065AD67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Inconsistent execution</w:t>
      </w:r>
    </w:p>
    <w:p w14:paraId="65E3745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Human dependency</w:t>
      </w:r>
    </w:p>
    <w:p w14:paraId="61F416C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But automation should not be used simply because:</w:t>
      </w:r>
    </w:p>
    <w:p w14:paraId="6C19FDC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We can automate it.</w:t>
      </w:r>
    </w:p>
    <w:p w14:paraId="3C2A557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Ask:</w:t>
      </w:r>
    </w:p>
    <w:p w14:paraId="3F1DDF3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Does automation improve the business process?</w:t>
      </w:r>
    </w:p>
    <w:p w14:paraId="78084BA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D3D6B99">
          <v:rect id="_x0000_i2957" style="width:0;height:1.5pt" o:hralign="center" o:hrstd="t" o:hr="t" fillcolor="#a0a0a0" stroked="f"/>
        </w:pict>
      </w:r>
    </w:p>
    <w:p w14:paraId="714AC18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B — CLOUD FLOW TYPES</w:t>
      </w:r>
    </w:p>
    <w:p w14:paraId="5BEFF22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10. Main Cloud Flow Types</w:t>
      </w:r>
    </w:p>
    <w:p w14:paraId="1F29710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Students should know three major types:</w:t>
      </w:r>
    </w:p>
    <w:p w14:paraId="13E0D4A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Automated Cloud Flow</w:t>
      </w:r>
    </w:p>
    <w:p w14:paraId="334A173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Instant Cloud Flow</w:t>
      </w:r>
    </w:p>
    <w:p w14:paraId="3C69034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Scheduled Cloud Flow</w:t>
      </w:r>
    </w:p>
    <w:p w14:paraId="23AE948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8559EDA">
          <v:rect id="_x0000_i2958" style="width:0;height:1.5pt" o:hralign="center" o:hrstd="t" o:hr="t" fillcolor="#a0a0a0" stroked="f"/>
        </w:pict>
      </w:r>
    </w:p>
    <w:p w14:paraId="7B84D68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11. Automated Cloud Flow</w:t>
      </w:r>
    </w:p>
    <w:p w14:paraId="32280BC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Starts when:</w:t>
      </w:r>
    </w:p>
    <w:p w14:paraId="4558DDC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 event happens.</w:t>
      </w:r>
    </w:p>
    <w:p w14:paraId="7D41319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Example:</w:t>
      </w:r>
    </w:p>
    <w:p w14:paraId="4918A2A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Support Ticket Created</w:t>
      </w:r>
    </w:p>
    <w:p w14:paraId="5124EC6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|</w:t>
      </w:r>
    </w:p>
    <w:p w14:paraId="108E48C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v</w:t>
      </w:r>
    </w:p>
    <w:p w14:paraId="3D8A722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Starts</w:t>
      </w:r>
    </w:p>
    <w:p w14:paraId="0349173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Other examples:</w:t>
      </w:r>
    </w:p>
    <w:p w14:paraId="260B2C9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Email arrives</w:t>
      </w:r>
    </w:p>
    <w:p w14:paraId="15BA270D" w14:textId="77777777" w:rsidR="00AA4E18" w:rsidRPr="00AA4E18" w:rsidRDefault="00AA4E18" w:rsidP="00AA4E18">
      <w:pPr>
        <w:rPr>
          <w:sz w:val="32"/>
          <w:szCs w:val="32"/>
        </w:rPr>
      </w:pPr>
    </w:p>
    <w:p w14:paraId="2178DCD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SharePoint item created</w:t>
      </w:r>
    </w:p>
    <w:p w14:paraId="34BBEF28" w14:textId="77777777" w:rsidR="00AA4E18" w:rsidRPr="00AA4E18" w:rsidRDefault="00AA4E18" w:rsidP="00AA4E18">
      <w:pPr>
        <w:rPr>
          <w:sz w:val="32"/>
          <w:szCs w:val="32"/>
        </w:rPr>
      </w:pPr>
    </w:p>
    <w:p w14:paraId="28D291F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Dataverse row modified</w:t>
      </w:r>
    </w:p>
    <w:p w14:paraId="3136B90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7BBFBF9">
          <v:rect id="_x0000_i2959" style="width:0;height:1.5pt" o:hralign="center" o:hrstd="t" o:hr="t" fillcolor="#a0a0a0" stroked="f"/>
        </w:pict>
      </w:r>
    </w:p>
    <w:p w14:paraId="1B65048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12. Instant Cloud Flow</w:t>
      </w:r>
    </w:p>
    <w:p w14:paraId="0D6B97B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Starts when:</w:t>
      </w:r>
    </w:p>
    <w:p w14:paraId="73A83E2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 user explicitly triggers it.</w:t>
      </w:r>
    </w:p>
    <w:p w14:paraId="1865C6A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Example:</w:t>
      </w:r>
    </w:p>
    <w:p w14:paraId="1383803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Technician</w:t>
      </w:r>
    </w:p>
    <w:p w14:paraId="36DB702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1B69CF9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 Click Send Reminder</w:t>
      </w:r>
    </w:p>
    <w:p w14:paraId="454DF51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v</w:t>
      </w:r>
    </w:p>
    <w:p w14:paraId="5AC0BC1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</w:t>
      </w:r>
    </w:p>
    <w:p w14:paraId="2EFC896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1BE2CCA">
          <v:rect id="_x0000_i2960" style="width:0;height:1.5pt" o:hralign="center" o:hrstd="t" o:hr="t" fillcolor="#a0a0a0" stroked="f"/>
        </w:pict>
      </w:r>
    </w:p>
    <w:p w14:paraId="2931415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13. Scheduled Cloud Flow</w:t>
      </w:r>
    </w:p>
    <w:p w14:paraId="61A379A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Starts according to:</w:t>
      </w:r>
    </w:p>
    <w:p w14:paraId="577F8CA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Time / recurrence.</w:t>
      </w:r>
    </w:p>
    <w:p w14:paraId="5342F1D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Example:</w:t>
      </w:r>
    </w:p>
    <w:p w14:paraId="4A4416B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Every Friday</w:t>
      </w:r>
    </w:p>
    <w:p w14:paraId="3128A6B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4:00 PM</w:t>
      </w:r>
    </w:p>
    <w:p w14:paraId="7F9005A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5335D5B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v</w:t>
      </w:r>
    </w:p>
    <w:p w14:paraId="5353FB9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Weekly IT Report</w:t>
      </w:r>
    </w:p>
    <w:p w14:paraId="57E76EE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7C9171B">
          <v:rect id="_x0000_i2961" style="width:0;height:1.5pt" o:hralign="center" o:hrstd="t" o:hr="t" fillcolor="#a0a0a0" stroked="f"/>
        </w:pict>
      </w:r>
    </w:p>
    <w:p w14:paraId="649568D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14. Exercise</w:t>
      </w:r>
    </w:p>
    <w:p w14:paraId="52E47F7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Identify flow type.</w:t>
      </w:r>
    </w:p>
    <w:p w14:paraId="22FAACE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Scenario 1</w:t>
      </w:r>
    </w:p>
    <w:p w14:paraId="05C80E5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When Support Ticket is created:</w:t>
      </w:r>
    </w:p>
    <w:p w14:paraId="66DB9D3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Send notification.</w:t>
      </w:r>
    </w:p>
    <w:p w14:paraId="122C016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Answer</w:t>
      </w:r>
    </w:p>
    <w:p w14:paraId="3D3DC65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Automated.</w:t>
      </w:r>
    </w:p>
    <w:p w14:paraId="05F0061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888127E">
          <v:rect id="_x0000_i2962" style="width:0;height:1.5pt" o:hralign="center" o:hrstd="t" o:hr="t" fillcolor="#a0a0a0" stroked="f"/>
        </w:pict>
      </w:r>
    </w:p>
    <w:p w14:paraId="6425DF6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Scenario 2</w:t>
      </w:r>
    </w:p>
    <w:p w14:paraId="1BF7ED0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Every Monday morning:</w:t>
      </w:r>
    </w:p>
    <w:p w14:paraId="114CD60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Send weekly summary.</w:t>
      </w:r>
    </w:p>
    <w:p w14:paraId="4BBB6BA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701E172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Scheduled.</w:t>
      </w:r>
    </w:p>
    <w:p w14:paraId="4D6BD89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73A41A5">
          <v:rect id="_x0000_i2963" style="width:0;height:1.5pt" o:hralign="center" o:hrstd="t" o:hr="t" fillcolor="#a0a0a0" stroked="f"/>
        </w:pict>
      </w:r>
    </w:p>
    <w:p w14:paraId="3D60D80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Scenario 3</w:t>
      </w:r>
    </w:p>
    <w:p w14:paraId="474C166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User selects:</w:t>
      </w:r>
    </w:p>
    <w:p w14:paraId="4D03438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Escalate Ticket</w:t>
      </w:r>
    </w:p>
    <w:p w14:paraId="114380E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and workflow starts.</w:t>
      </w:r>
    </w:p>
    <w:p w14:paraId="65B490A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5B1E511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Instant.</w:t>
      </w:r>
    </w:p>
    <w:p w14:paraId="351A24A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0F51091">
          <v:rect id="_x0000_i2964" style="width:0;height:1.5pt" o:hralign="center" o:hrstd="t" o:hr="t" fillcolor="#a0a0a0" stroked="f"/>
        </w:pict>
      </w:r>
    </w:p>
    <w:p w14:paraId="46FC8B6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C — TRIGGERS</w:t>
      </w:r>
    </w:p>
    <w:p w14:paraId="617C065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15. What Is a Trigger?</w:t>
      </w:r>
    </w:p>
    <w:p w14:paraId="6E0C2C5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 Trigger defines:</w:t>
      </w:r>
    </w:p>
    <w:p w14:paraId="640E05A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What starts the Flow.</w:t>
      </w:r>
    </w:p>
    <w:p w14:paraId="08FBE83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Every Cloud Flow begins with:</w:t>
      </w:r>
    </w:p>
    <w:p w14:paraId="4307FB7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One Trigger.</w:t>
      </w:r>
    </w:p>
    <w:p w14:paraId="2447DA2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Example:</w:t>
      </w:r>
    </w:p>
    <w:p w14:paraId="7387F72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When a row is added</w:t>
      </w:r>
    </w:p>
    <w:p w14:paraId="4221AB3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48931F0">
          <v:rect id="_x0000_i2965" style="width:0;height:1.5pt" o:hralign="center" o:hrstd="t" o:hr="t" fillcolor="#a0a0a0" stroked="f"/>
        </w:pict>
      </w:r>
    </w:p>
    <w:p w14:paraId="20B18C2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16. Trigger Example</w:t>
      </w:r>
    </w:p>
    <w:p w14:paraId="5659CE9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DATAVERSE</w:t>
      </w:r>
    </w:p>
    <w:p w14:paraId="4E565ED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Support Ticket Created</w:t>
      </w:r>
    </w:p>
    <w:p w14:paraId="6280AFC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|</w:t>
      </w:r>
    </w:p>
    <w:p w14:paraId="7DE51B9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v</w:t>
      </w:r>
    </w:p>
    <w:p w14:paraId="595F908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TRIGGER</w:t>
      </w:r>
    </w:p>
    <w:p w14:paraId="423922E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|</w:t>
      </w:r>
    </w:p>
    <w:p w14:paraId="24FCBBC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v</w:t>
      </w:r>
    </w:p>
    <w:p w14:paraId="0EBD970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STARTS</w:t>
      </w:r>
    </w:p>
    <w:p w14:paraId="1A58463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E4DA4EC">
          <v:rect id="_x0000_i2966" style="width:0;height:1.5pt" o:hralign="center" o:hrstd="t" o:hr="t" fillcolor="#a0a0a0" stroked="f"/>
        </w:pict>
      </w:r>
    </w:p>
    <w:p w14:paraId="478B18F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17. Action</w:t>
      </w:r>
    </w:p>
    <w:p w14:paraId="3E4A1CF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An Action defines:</w:t>
      </w:r>
    </w:p>
    <w:p w14:paraId="3C460A0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What the Flow does after it starts.</w:t>
      </w:r>
    </w:p>
    <w:p w14:paraId="65FB36E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Examples:</w:t>
      </w:r>
    </w:p>
    <w:p w14:paraId="717755D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Send email</w:t>
      </w:r>
    </w:p>
    <w:p w14:paraId="0A255CAC" w14:textId="77777777" w:rsidR="00AA4E18" w:rsidRPr="00AA4E18" w:rsidRDefault="00AA4E18" w:rsidP="00AA4E18">
      <w:pPr>
        <w:rPr>
          <w:sz w:val="32"/>
          <w:szCs w:val="32"/>
        </w:rPr>
      </w:pPr>
    </w:p>
    <w:p w14:paraId="5660E94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Post Teams message</w:t>
      </w:r>
    </w:p>
    <w:p w14:paraId="5EE15A59" w14:textId="77777777" w:rsidR="00AA4E18" w:rsidRPr="00AA4E18" w:rsidRDefault="00AA4E18" w:rsidP="00AA4E18">
      <w:pPr>
        <w:rPr>
          <w:sz w:val="32"/>
          <w:szCs w:val="32"/>
        </w:rPr>
      </w:pPr>
    </w:p>
    <w:p w14:paraId="0653EC3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Get a row</w:t>
      </w:r>
    </w:p>
    <w:p w14:paraId="5C99B253" w14:textId="77777777" w:rsidR="00AA4E18" w:rsidRPr="00AA4E18" w:rsidRDefault="00AA4E18" w:rsidP="00AA4E18">
      <w:pPr>
        <w:rPr>
          <w:sz w:val="32"/>
          <w:szCs w:val="32"/>
        </w:rPr>
      </w:pPr>
    </w:p>
    <w:p w14:paraId="0F5B0AC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Update a row</w:t>
      </w:r>
    </w:p>
    <w:p w14:paraId="32B901A2" w14:textId="77777777" w:rsidR="00AA4E18" w:rsidRPr="00AA4E18" w:rsidRDefault="00AA4E18" w:rsidP="00AA4E18">
      <w:pPr>
        <w:rPr>
          <w:sz w:val="32"/>
          <w:szCs w:val="32"/>
        </w:rPr>
      </w:pPr>
    </w:p>
    <w:p w14:paraId="7E80641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 a row</w:t>
      </w:r>
    </w:p>
    <w:p w14:paraId="1E8BAD34" w14:textId="77777777" w:rsidR="00AA4E18" w:rsidRPr="00AA4E18" w:rsidRDefault="00AA4E18" w:rsidP="00AA4E18">
      <w:pPr>
        <w:rPr>
          <w:sz w:val="32"/>
          <w:szCs w:val="32"/>
        </w:rPr>
      </w:pPr>
    </w:p>
    <w:p w14:paraId="6F80733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Condition</w:t>
      </w:r>
    </w:p>
    <w:p w14:paraId="2DD1D2B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3BCC3C7">
          <v:rect id="_x0000_i2967" style="width:0;height:1.5pt" o:hralign="center" o:hrstd="t" o:hr="t" fillcolor="#a0a0a0" stroked="f"/>
        </w:pict>
      </w:r>
    </w:p>
    <w:p w14:paraId="658D6B2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18. Trigger vs Action</w:t>
      </w:r>
    </w:p>
    <w:p w14:paraId="7D54AB9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Remember:</w:t>
      </w:r>
    </w:p>
    <w:p w14:paraId="34483D7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TRIGGER</w:t>
      </w:r>
    </w:p>
    <w:p w14:paraId="526BB8B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=</w:t>
      </w:r>
    </w:p>
    <w:p w14:paraId="0999B87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WHY / WHEN FLOW STARTS</w:t>
      </w:r>
    </w:p>
    <w:p w14:paraId="69479136" w14:textId="77777777" w:rsidR="00AA4E18" w:rsidRPr="00AA4E18" w:rsidRDefault="00AA4E18" w:rsidP="00AA4E18">
      <w:pPr>
        <w:rPr>
          <w:sz w:val="32"/>
          <w:szCs w:val="32"/>
        </w:rPr>
      </w:pPr>
    </w:p>
    <w:p w14:paraId="799AC3D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ACTION</w:t>
      </w:r>
    </w:p>
    <w:p w14:paraId="41581FA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=</w:t>
      </w:r>
    </w:p>
    <w:p w14:paraId="6CC2BF4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FLOW DOES</w:t>
      </w:r>
    </w:p>
    <w:p w14:paraId="062FF0F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BAFA587">
          <v:rect id="_x0000_i2968" style="width:0;height:1.5pt" o:hralign="center" o:hrstd="t" o:hr="t" fillcolor="#a0a0a0" stroked="f"/>
        </w:pict>
      </w:r>
    </w:p>
    <w:p w14:paraId="783AF63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19. Simple Flow</w:t>
      </w:r>
    </w:p>
    <w:p w14:paraId="09054DD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TRIGGER</w:t>
      </w:r>
    </w:p>
    <w:p w14:paraId="2B87F64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When Ticket Created</w:t>
      </w:r>
    </w:p>
    <w:p w14:paraId="19FF5B4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|</w:t>
      </w:r>
    </w:p>
    <w:p w14:paraId="745DA50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v</w:t>
      </w:r>
    </w:p>
    <w:p w14:paraId="47920A5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ACTION</w:t>
      </w:r>
    </w:p>
    <w:p w14:paraId="48A46A6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Send Email</w:t>
      </w:r>
    </w:p>
    <w:p w14:paraId="6693ACD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 Cloud Flow must contain:</w:t>
      </w:r>
    </w:p>
    <w:p w14:paraId="4A5B8F3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 + Action</w:t>
      </w:r>
    </w:p>
    <w:p w14:paraId="3593527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to perform useful work.</w:t>
      </w:r>
    </w:p>
    <w:p w14:paraId="6FD0166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C6DE5D1">
          <v:rect id="_x0000_i2969" style="width:0;height:1.5pt" o:hralign="center" o:hrstd="t" o:hr="t" fillcolor="#a0a0a0" stroked="f"/>
        </w:pict>
      </w:r>
    </w:p>
    <w:p w14:paraId="1CF8E9A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D — SOLUTION-AWARE FLOWS</w:t>
      </w:r>
    </w:p>
    <w:p w14:paraId="1427888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20. Where Should We Create the Flow?</w:t>
      </w:r>
    </w:p>
    <w:p w14:paraId="4BAE528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 not create today's flows randomly under:</w:t>
      </w:r>
    </w:p>
    <w:p w14:paraId="799FEB1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My Flows</w:t>
      </w:r>
    </w:p>
    <w:p w14:paraId="0709BA9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for this project.</w:t>
      </w:r>
    </w:p>
    <w:p w14:paraId="1B486E1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Instead open:</w:t>
      </w:r>
    </w:p>
    <w:p w14:paraId="44B4B23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IT Help Desk Solution.</w:t>
      </w:r>
    </w:p>
    <w:p w14:paraId="6325A87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Why?</w:t>
      </w:r>
    </w:p>
    <w:p w14:paraId="36BDD2A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Because the flows are part of:</w:t>
      </w:r>
    </w:p>
    <w:p w14:paraId="2B47F5B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IT Help Desk.</w:t>
      </w:r>
    </w:p>
    <w:p w14:paraId="02AA302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F16381F">
          <v:rect id="_x0000_i2970" style="width:0;height:1.5pt" o:hralign="center" o:hrstd="t" o:hr="t" fillcolor="#a0a0a0" stroked="f"/>
        </w:pict>
      </w:r>
    </w:p>
    <w:p w14:paraId="5606AE6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21. Solution Architecture</w:t>
      </w:r>
    </w:p>
    <w:p w14:paraId="595E460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Our Solution can now contain:</w:t>
      </w:r>
    </w:p>
    <w:p w14:paraId="10B1F88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IT Help Desk</w:t>
      </w:r>
    </w:p>
    <w:p w14:paraId="169909E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081E6E4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AA4E18">
        <w:rPr>
          <w:sz w:val="32"/>
          <w:szCs w:val="32"/>
        </w:rPr>
        <w:t xml:space="preserve"> Dataverse Tables</w:t>
      </w:r>
    </w:p>
    <w:p w14:paraId="1278DDC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MS Mincho" w:eastAsia="MS Mincho" w:hAnsi="MS Mincho" w:cs="MS Mincho" w:hint="eastAsia"/>
          <w:sz w:val="32"/>
          <w:szCs w:val="32"/>
        </w:rPr>
        <w:lastRenderedPageBreak/>
        <w:t>├──</w:t>
      </w:r>
      <w:r w:rsidRPr="00AA4E18">
        <w:rPr>
          <w:sz w:val="32"/>
          <w:szCs w:val="32"/>
        </w:rPr>
        <w:t xml:space="preserve"> Choices</w:t>
      </w:r>
    </w:p>
    <w:p w14:paraId="41E0E22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AA4E18">
        <w:rPr>
          <w:sz w:val="32"/>
          <w:szCs w:val="32"/>
        </w:rPr>
        <w:t xml:space="preserve"> Canvas App</w:t>
      </w:r>
    </w:p>
    <w:p w14:paraId="6B51ABB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AA4E18">
        <w:rPr>
          <w:sz w:val="32"/>
          <w:szCs w:val="32"/>
        </w:rPr>
        <w:t xml:space="preserve"> Model-Driven App</w:t>
      </w:r>
    </w:p>
    <w:p w14:paraId="3736783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AA4E18">
        <w:rPr>
          <w:sz w:val="32"/>
          <w:szCs w:val="32"/>
        </w:rPr>
        <w:t xml:space="preserve"> Custom Connector</w:t>
      </w:r>
    </w:p>
    <w:p w14:paraId="3FAF51F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AA4E18">
        <w:rPr>
          <w:sz w:val="32"/>
          <w:szCs w:val="32"/>
        </w:rPr>
        <w:t xml:space="preserve"> Connection References</w:t>
      </w:r>
    </w:p>
    <w:p w14:paraId="43E8451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AA4E18">
        <w:rPr>
          <w:sz w:val="32"/>
          <w:szCs w:val="32"/>
        </w:rPr>
        <w:t xml:space="preserve"> Environment Variables</w:t>
      </w:r>
    </w:p>
    <w:p w14:paraId="40AFBE2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AA4E18">
        <w:rPr>
          <w:sz w:val="32"/>
          <w:szCs w:val="32"/>
        </w:rPr>
        <w:t xml:space="preserve"> Cloud Flows</w:t>
      </w:r>
    </w:p>
    <w:p w14:paraId="311EB17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273FC1E">
          <v:rect id="_x0000_i2971" style="width:0;height:1.5pt" o:hralign="center" o:hrstd="t" o:hr="t" fillcolor="#a0a0a0" stroked="f"/>
        </w:pict>
      </w:r>
    </w:p>
    <w:p w14:paraId="018BE1A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22. Why Solution-Aware?</w:t>
      </w:r>
    </w:p>
    <w:p w14:paraId="6E5C83F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Solution-aware flows support better:</w:t>
      </w:r>
    </w:p>
    <w:p w14:paraId="6E3F21F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Application Lifecycle Management.</w:t>
      </w:r>
    </w:p>
    <w:p w14:paraId="070830D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They can move with:</w:t>
      </w:r>
    </w:p>
    <w:p w14:paraId="60469606" w14:textId="77777777" w:rsidR="00AA4E18" w:rsidRPr="00AA4E18" w:rsidRDefault="00AA4E18" w:rsidP="00AA4E18">
      <w:pPr>
        <w:numPr>
          <w:ilvl w:val="0"/>
          <w:numId w:val="35"/>
        </w:numPr>
        <w:rPr>
          <w:sz w:val="32"/>
          <w:szCs w:val="32"/>
        </w:rPr>
      </w:pPr>
      <w:r w:rsidRPr="00AA4E18">
        <w:rPr>
          <w:sz w:val="32"/>
          <w:szCs w:val="32"/>
        </w:rPr>
        <w:t>Connection References</w:t>
      </w:r>
    </w:p>
    <w:p w14:paraId="0EF64FEE" w14:textId="77777777" w:rsidR="00AA4E18" w:rsidRPr="00AA4E18" w:rsidRDefault="00AA4E18" w:rsidP="00AA4E18">
      <w:pPr>
        <w:numPr>
          <w:ilvl w:val="0"/>
          <w:numId w:val="35"/>
        </w:numPr>
        <w:rPr>
          <w:sz w:val="32"/>
          <w:szCs w:val="32"/>
        </w:rPr>
      </w:pPr>
      <w:r w:rsidRPr="00AA4E18">
        <w:rPr>
          <w:sz w:val="32"/>
          <w:szCs w:val="32"/>
        </w:rPr>
        <w:t>Environment Variables</w:t>
      </w:r>
    </w:p>
    <w:p w14:paraId="1A651895" w14:textId="77777777" w:rsidR="00AA4E18" w:rsidRPr="00AA4E18" w:rsidRDefault="00AA4E18" w:rsidP="00AA4E18">
      <w:pPr>
        <w:numPr>
          <w:ilvl w:val="0"/>
          <w:numId w:val="35"/>
        </w:numPr>
        <w:rPr>
          <w:sz w:val="32"/>
          <w:szCs w:val="32"/>
        </w:rPr>
      </w:pPr>
      <w:r w:rsidRPr="00AA4E18">
        <w:rPr>
          <w:sz w:val="32"/>
          <w:szCs w:val="32"/>
        </w:rPr>
        <w:t>Tables</w:t>
      </w:r>
    </w:p>
    <w:p w14:paraId="336CCBAB" w14:textId="77777777" w:rsidR="00AA4E18" w:rsidRPr="00AA4E18" w:rsidRDefault="00AA4E18" w:rsidP="00AA4E18">
      <w:pPr>
        <w:numPr>
          <w:ilvl w:val="0"/>
          <w:numId w:val="35"/>
        </w:numPr>
        <w:rPr>
          <w:sz w:val="32"/>
          <w:szCs w:val="32"/>
        </w:rPr>
      </w:pPr>
      <w:r w:rsidRPr="00AA4E18">
        <w:rPr>
          <w:sz w:val="32"/>
          <w:szCs w:val="32"/>
        </w:rPr>
        <w:t>Apps</w:t>
      </w:r>
    </w:p>
    <w:p w14:paraId="6FCE3A28" w14:textId="77777777" w:rsidR="00AA4E18" w:rsidRPr="00AA4E18" w:rsidRDefault="00AA4E18" w:rsidP="00AA4E18">
      <w:pPr>
        <w:numPr>
          <w:ilvl w:val="0"/>
          <w:numId w:val="35"/>
        </w:numPr>
        <w:rPr>
          <w:sz w:val="32"/>
          <w:szCs w:val="32"/>
        </w:rPr>
      </w:pPr>
      <w:r w:rsidRPr="00AA4E18">
        <w:rPr>
          <w:sz w:val="32"/>
          <w:szCs w:val="32"/>
        </w:rPr>
        <w:t>Other solution components</w:t>
      </w:r>
    </w:p>
    <w:p w14:paraId="559A04F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through:</w:t>
      </w:r>
    </w:p>
    <w:p w14:paraId="10BD826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DEV</w:t>
      </w:r>
    </w:p>
    <w:p w14:paraId="51414B6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</w:t>
      </w:r>
      <w:r w:rsidRPr="00AA4E18">
        <w:rPr>
          <w:rFonts w:ascii="Times New Roman" w:hAnsi="Times New Roman" w:cs="Times New Roman"/>
          <w:sz w:val="32"/>
          <w:szCs w:val="32"/>
        </w:rPr>
        <w:t>↓</w:t>
      </w:r>
    </w:p>
    <w:p w14:paraId="50F6133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TEST</w:t>
      </w:r>
    </w:p>
    <w:p w14:paraId="0B4C27A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 xml:space="preserve"> </w:t>
      </w:r>
      <w:r w:rsidRPr="00AA4E18">
        <w:rPr>
          <w:rFonts w:ascii="Times New Roman" w:hAnsi="Times New Roman" w:cs="Times New Roman"/>
          <w:sz w:val="32"/>
          <w:szCs w:val="32"/>
        </w:rPr>
        <w:t>↓</w:t>
      </w:r>
    </w:p>
    <w:p w14:paraId="039A297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PROD</w:t>
      </w:r>
    </w:p>
    <w:p w14:paraId="4C36182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69BD24D">
          <v:rect id="_x0000_i2972" style="width:0;height:1.5pt" o:hralign="center" o:hrstd="t" o:hr="t" fillcolor="#a0a0a0" stroked="f"/>
        </w:pict>
      </w:r>
    </w:p>
    <w:p w14:paraId="524A043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E — FLOW NAMING</w:t>
      </w:r>
    </w:p>
    <w:p w14:paraId="7C90563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23. Avoid Bad Names</w:t>
      </w:r>
    </w:p>
    <w:p w14:paraId="4849856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 not create:</w:t>
      </w:r>
    </w:p>
    <w:p w14:paraId="47909F0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1</w:t>
      </w:r>
    </w:p>
    <w:p w14:paraId="1230E599" w14:textId="77777777" w:rsidR="00AA4E18" w:rsidRPr="00AA4E18" w:rsidRDefault="00AA4E18" w:rsidP="00AA4E18">
      <w:pPr>
        <w:rPr>
          <w:sz w:val="32"/>
          <w:szCs w:val="32"/>
        </w:rPr>
      </w:pPr>
    </w:p>
    <w:p w14:paraId="78E4D83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Test</w:t>
      </w:r>
    </w:p>
    <w:p w14:paraId="7E471083" w14:textId="77777777" w:rsidR="00AA4E18" w:rsidRPr="00AA4E18" w:rsidRDefault="00AA4E18" w:rsidP="00AA4E18">
      <w:pPr>
        <w:rPr>
          <w:sz w:val="32"/>
          <w:szCs w:val="32"/>
        </w:rPr>
      </w:pPr>
    </w:p>
    <w:p w14:paraId="075178B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New Flow</w:t>
      </w:r>
    </w:p>
    <w:p w14:paraId="5B8FBE98" w14:textId="77777777" w:rsidR="00AA4E18" w:rsidRPr="00AA4E18" w:rsidRDefault="00AA4E18" w:rsidP="00AA4E18">
      <w:pPr>
        <w:rPr>
          <w:sz w:val="32"/>
          <w:szCs w:val="32"/>
        </w:rPr>
      </w:pPr>
    </w:p>
    <w:p w14:paraId="348FB21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Automation Final Final 2</w:t>
      </w:r>
    </w:p>
    <w:p w14:paraId="07AF491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2DFD825">
          <v:rect id="_x0000_i2973" style="width:0;height:1.5pt" o:hralign="center" o:hrstd="t" o:hr="t" fillcolor="#a0a0a0" stroked="f"/>
        </w:pict>
      </w:r>
    </w:p>
    <w:p w14:paraId="6A94989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24. Naming Standard</w:t>
      </w:r>
    </w:p>
    <w:p w14:paraId="61AE44B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Use:</w:t>
      </w:r>
    </w:p>
    <w:p w14:paraId="758E662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Business Area — Event — Outcome</w:t>
      </w:r>
    </w:p>
    <w:p w14:paraId="72F30D2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Examples:</w:t>
      </w:r>
    </w:p>
    <w:p w14:paraId="714BDF7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Help Desk — Ticket Created — Employee Confirmation</w:t>
      </w:r>
    </w:p>
    <w:p w14:paraId="06C9AE48" w14:textId="77777777" w:rsidR="00AA4E18" w:rsidRPr="00AA4E18" w:rsidRDefault="00AA4E18" w:rsidP="00AA4E18">
      <w:pPr>
        <w:rPr>
          <w:sz w:val="32"/>
          <w:szCs w:val="32"/>
        </w:rPr>
      </w:pPr>
    </w:p>
    <w:p w14:paraId="022FBAF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Help Desk — Ticket Created — IT Notification</w:t>
      </w:r>
    </w:p>
    <w:p w14:paraId="7C24D2D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This makes flow purpose obvious.</w:t>
      </w:r>
    </w:p>
    <w:p w14:paraId="2BB9BA5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pict w14:anchorId="7073ED2A">
          <v:rect id="_x0000_i2974" style="width:0;height:1.5pt" o:hralign="center" o:hrstd="t" o:hr="t" fillcolor="#a0a0a0" stroked="f"/>
        </w:pict>
      </w:r>
    </w:p>
    <w:p w14:paraId="0F2F18A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F — CREATE FLOW 1</w:t>
      </w:r>
    </w:p>
    <w:p w14:paraId="1CD10E6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25. Lab 1 — Open IT Help Desk Solution</w:t>
      </w:r>
    </w:p>
    <w:p w14:paraId="1B22D34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Open:</w:t>
      </w:r>
    </w:p>
    <w:p w14:paraId="220EF07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Power Automate</w:t>
      </w:r>
    </w:p>
    <w:p w14:paraId="322B607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or:</w:t>
      </w:r>
    </w:p>
    <w:p w14:paraId="451FA1C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 xml:space="preserve">Power Apps </w:t>
      </w:r>
      <w:r w:rsidRPr="00AA4E18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AA4E18">
        <w:rPr>
          <w:b/>
          <w:bCs/>
          <w:sz w:val="32"/>
          <w:szCs w:val="32"/>
        </w:rPr>
        <w:t xml:space="preserve"> Solutions</w:t>
      </w:r>
    </w:p>
    <w:p w14:paraId="698DF0C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Select:</w:t>
      </w:r>
    </w:p>
    <w:p w14:paraId="055B304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IT Help Desk</w:t>
      </w:r>
    </w:p>
    <w:p w14:paraId="1657E4C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Create:</w:t>
      </w:r>
    </w:p>
    <w:p w14:paraId="44F100C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Automated Cloud Flow.</w:t>
      </w:r>
    </w:p>
    <w:p w14:paraId="6CB7EBF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A5E496A">
          <v:rect id="_x0000_i2975" style="width:0;height:1.5pt" o:hralign="center" o:hrstd="t" o:hr="t" fillcolor="#a0a0a0" stroked="f"/>
        </w:pict>
      </w:r>
    </w:p>
    <w:p w14:paraId="66E477D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26. Flow Name</w:t>
      </w:r>
    </w:p>
    <w:p w14:paraId="65D6389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Use:</w:t>
      </w:r>
    </w:p>
    <w:p w14:paraId="6644D4C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Help Desk — Ticket Created — Employee Confirmation</w:t>
      </w:r>
    </w:p>
    <w:p w14:paraId="79A31E9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E33235F">
          <v:rect id="_x0000_i2976" style="width:0;height:1.5pt" o:hralign="center" o:hrstd="t" o:hr="t" fillcolor="#a0a0a0" stroked="f"/>
        </w:pict>
      </w:r>
    </w:p>
    <w:p w14:paraId="01DA952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27. Select Trigger</w:t>
      </w:r>
    </w:p>
    <w:p w14:paraId="3999A9E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Connector:</w:t>
      </w:r>
    </w:p>
    <w:p w14:paraId="5717D27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Microsoft Dataverse</w:t>
      </w:r>
    </w:p>
    <w:p w14:paraId="47F318D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Trigger:</w:t>
      </w:r>
    </w:p>
    <w:p w14:paraId="540DE87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When a row is added, modified or deleted</w:t>
      </w:r>
    </w:p>
    <w:p w14:paraId="349C2C0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This is the current primary Dataverse row-change trigger.</w:t>
      </w:r>
    </w:p>
    <w:p w14:paraId="665283C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pict w14:anchorId="0AE0F8BD">
          <v:rect id="_x0000_i2977" style="width:0;height:1.5pt" o:hralign="center" o:hrstd="t" o:hr="t" fillcolor="#a0a0a0" stroked="f"/>
        </w:pict>
      </w:r>
    </w:p>
    <w:p w14:paraId="069644B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28. Configure Change Type</w:t>
      </w:r>
    </w:p>
    <w:p w14:paraId="4DD69E4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Select:</w:t>
      </w:r>
    </w:p>
    <w:p w14:paraId="3D840C4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Added</w:t>
      </w:r>
    </w:p>
    <w:p w14:paraId="0DD7AF8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Because this flow should start when:</w:t>
      </w:r>
    </w:p>
    <w:p w14:paraId="2675763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 new Ticket is created.</w:t>
      </w:r>
    </w:p>
    <w:p w14:paraId="0344908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3B31CA2">
          <v:rect id="_x0000_i2978" style="width:0;height:1.5pt" o:hralign="center" o:hrstd="t" o:hr="t" fillcolor="#a0a0a0" stroked="f"/>
        </w:pict>
      </w:r>
    </w:p>
    <w:p w14:paraId="7868F9C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29. Table Name</w:t>
      </w:r>
    </w:p>
    <w:p w14:paraId="6E445C9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Select:</w:t>
      </w:r>
    </w:p>
    <w:p w14:paraId="4FA09D9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Support Tickets.</w:t>
      </w:r>
    </w:p>
    <w:p w14:paraId="5FC98AA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95E78F9">
          <v:rect id="_x0000_i2979" style="width:0;height:1.5pt" o:hralign="center" o:hrstd="t" o:hr="t" fillcolor="#a0a0a0" stroked="f"/>
        </w:pict>
      </w:r>
    </w:p>
    <w:p w14:paraId="51D8433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30. Scope</w:t>
      </w:r>
    </w:p>
    <w:p w14:paraId="7097711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Select:</w:t>
      </w:r>
    </w:p>
    <w:p w14:paraId="7CD97C1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Organization</w:t>
      </w:r>
    </w:p>
    <w:p w14:paraId="3E7A027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for our training scenario.</w:t>
      </w:r>
    </w:p>
    <w:p w14:paraId="69BDDBD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This means Tickets created within the applicable environment can trigger the flow regardless of row ownership within the organization.</w:t>
      </w:r>
    </w:p>
    <w:p w14:paraId="33A8631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853C7B0">
          <v:rect id="_x0000_i2980" style="width:0;height:1.5pt" o:hralign="center" o:hrstd="t" o:hr="t" fillcolor="#a0a0a0" stroked="f"/>
        </w:pict>
      </w:r>
    </w:p>
    <w:p w14:paraId="5DEE068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G — DATAVERSE TRIGGER SCOPE</w:t>
      </w:r>
    </w:p>
    <w:p w14:paraId="0F7C4F9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31. Why Scope Matters</w:t>
      </w:r>
    </w:p>
    <w:p w14:paraId="2F062DB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Dataverse trigger Scope determines:</w:t>
      </w:r>
    </w:p>
    <w:p w14:paraId="1B13D75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Which rows can trigger the Flow.</w:t>
      </w:r>
    </w:p>
    <w:p w14:paraId="6338D7A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Common options include:</w:t>
      </w:r>
    </w:p>
    <w:p w14:paraId="16B5301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User</w:t>
      </w:r>
    </w:p>
    <w:p w14:paraId="40023B0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Business Unit</w:t>
      </w:r>
    </w:p>
    <w:p w14:paraId="309EFAC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Parent: Child Business Unit</w:t>
      </w:r>
    </w:p>
    <w:p w14:paraId="5E081EA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Organization</w:t>
      </w:r>
    </w:p>
    <w:p w14:paraId="788BDB0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120A5F8">
          <v:rect id="_x0000_i2981" style="width:0;height:1.5pt" o:hralign="center" o:hrstd="t" o:hr="t" fillcolor="#a0a0a0" stroked="f"/>
        </w:pict>
      </w:r>
    </w:p>
    <w:p w14:paraId="285DB15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32. User Scope</w:t>
      </w:r>
    </w:p>
    <w:p w14:paraId="2D6A54A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Runs for rows owned within the triggering user's applicable ownership scope.</w:t>
      </w:r>
    </w:p>
    <w:p w14:paraId="633EDEB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Conceptually:</w:t>
      </w:r>
    </w:p>
    <w:p w14:paraId="7DF2EDF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Narrowest.</w:t>
      </w:r>
    </w:p>
    <w:p w14:paraId="6BA0149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C8BFED3">
          <v:rect id="_x0000_i2982" style="width:0;height:1.5pt" o:hralign="center" o:hrstd="t" o:hr="t" fillcolor="#a0a0a0" stroked="f"/>
        </w:pict>
      </w:r>
    </w:p>
    <w:p w14:paraId="7743BCD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33. Business Unit</w:t>
      </w:r>
    </w:p>
    <w:p w14:paraId="7CB0CDB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Monitors eligible rows in:</w:t>
      </w:r>
    </w:p>
    <w:p w14:paraId="25D19DB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The selected user's Business Unit.</w:t>
      </w:r>
    </w:p>
    <w:p w14:paraId="759BFEB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1BBB56D">
          <v:rect id="_x0000_i2983" style="width:0;height:1.5pt" o:hralign="center" o:hrstd="t" o:hr="t" fillcolor="#a0a0a0" stroked="f"/>
        </w:pict>
      </w:r>
    </w:p>
    <w:p w14:paraId="7C86D99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34. Parent: Child Business Unit</w:t>
      </w:r>
    </w:p>
    <w:p w14:paraId="5C574C0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Includes:</w:t>
      </w:r>
    </w:p>
    <w:p w14:paraId="1C0D7DD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Business Unit</w:t>
      </w:r>
    </w:p>
    <w:p w14:paraId="4CA1894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plus:</w:t>
      </w:r>
    </w:p>
    <w:p w14:paraId="6C1B6EE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Child Business Units.</w:t>
      </w:r>
    </w:p>
    <w:p w14:paraId="7379BFF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pict w14:anchorId="592BE918">
          <v:rect id="_x0000_i2984" style="width:0;height:1.5pt" o:hralign="center" o:hrstd="t" o:hr="t" fillcolor="#a0a0a0" stroked="f"/>
        </w:pict>
      </w:r>
    </w:p>
    <w:p w14:paraId="20C7890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35. Organization</w:t>
      </w:r>
    </w:p>
    <w:p w14:paraId="21E1BBD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Runs for eligible changes:</w:t>
      </w:r>
    </w:p>
    <w:p w14:paraId="6BEF4A0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Across the environment/organization.</w:t>
      </w:r>
    </w:p>
    <w:p w14:paraId="55F8714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For a company-wide Help Desk:</w:t>
      </w:r>
    </w:p>
    <w:p w14:paraId="371E45D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Organization</w:t>
      </w:r>
    </w:p>
    <w:p w14:paraId="1F6A713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is appropriate for today's flow.</w:t>
      </w:r>
    </w:p>
    <w:p w14:paraId="5187487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49A170A">
          <v:rect id="_x0000_i2985" style="width:0;height:1.5pt" o:hralign="center" o:hrstd="t" o:hr="t" fillcolor="#a0a0a0" stroked="f"/>
        </w:pict>
      </w:r>
    </w:p>
    <w:p w14:paraId="4DF2E6A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H — SAVE EARLY</w:t>
      </w:r>
    </w:p>
    <w:p w14:paraId="7A865E3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36. Save</w:t>
      </w:r>
    </w:p>
    <w:p w14:paraId="0FD958D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Before adding many actions:</w:t>
      </w:r>
    </w:p>
    <w:p w14:paraId="2033244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Save the Flow.</w:t>
      </w:r>
    </w:p>
    <w:p w14:paraId="6503734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Power Automate identifies configuration errors during saving.</w:t>
      </w:r>
    </w:p>
    <w:p w14:paraId="506A99E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Good habit:</w:t>
      </w:r>
    </w:p>
    <w:p w14:paraId="249EF95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 Trigger</w:t>
      </w:r>
    </w:p>
    <w:p w14:paraId="01D0C1A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40A1A98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v</w:t>
      </w:r>
    </w:p>
    <w:p w14:paraId="14F0E6E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Save</w:t>
      </w:r>
    </w:p>
    <w:p w14:paraId="78D5F98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43D2042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v</w:t>
      </w:r>
    </w:p>
    <w:p w14:paraId="6AF57BC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Continue Building</w:t>
      </w:r>
    </w:p>
    <w:p w14:paraId="669A123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6727B87">
          <v:rect id="_x0000_i2986" style="width:0;height:1.5pt" o:hralign="center" o:hrstd="t" o:hr="t" fillcolor="#a0a0a0" stroked="f"/>
        </w:pict>
      </w:r>
    </w:p>
    <w:p w14:paraId="3FBA170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PART I — DYNAMIC CONTENT</w:t>
      </w:r>
    </w:p>
    <w:p w14:paraId="61117CB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37. What Is Dynamic Content?</w:t>
      </w:r>
    </w:p>
    <w:p w14:paraId="76E991C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 trigger contains information from:</w:t>
      </w:r>
    </w:p>
    <w:p w14:paraId="798971D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The Support Ticket that started the Flow.</w:t>
      </w:r>
    </w:p>
    <w:p w14:paraId="28E0AE4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Examples:</w:t>
      </w:r>
    </w:p>
    <w:p w14:paraId="4E89BE2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Ticket Number</w:t>
      </w:r>
    </w:p>
    <w:p w14:paraId="15514733" w14:textId="77777777" w:rsidR="00AA4E18" w:rsidRPr="00AA4E18" w:rsidRDefault="00AA4E18" w:rsidP="00AA4E18">
      <w:pPr>
        <w:rPr>
          <w:sz w:val="32"/>
          <w:szCs w:val="32"/>
        </w:rPr>
      </w:pPr>
    </w:p>
    <w:p w14:paraId="6A251F4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Subject</w:t>
      </w:r>
    </w:p>
    <w:p w14:paraId="2D2CF581" w14:textId="77777777" w:rsidR="00AA4E18" w:rsidRPr="00AA4E18" w:rsidRDefault="00AA4E18" w:rsidP="00AA4E18">
      <w:pPr>
        <w:rPr>
          <w:sz w:val="32"/>
          <w:szCs w:val="32"/>
        </w:rPr>
      </w:pPr>
    </w:p>
    <w:p w14:paraId="30D3172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Description</w:t>
      </w:r>
    </w:p>
    <w:p w14:paraId="2D2B087C" w14:textId="77777777" w:rsidR="00AA4E18" w:rsidRPr="00AA4E18" w:rsidRDefault="00AA4E18" w:rsidP="00AA4E18">
      <w:pPr>
        <w:rPr>
          <w:sz w:val="32"/>
          <w:szCs w:val="32"/>
        </w:rPr>
      </w:pPr>
    </w:p>
    <w:p w14:paraId="66F1391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Priority</w:t>
      </w:r>
    </w:p>
    <w:p w14:paraId="4F27079C" w14:textId="77777777" w:rsidR="00AA4E18" w:rsidRPr="00AA4E18" w:rsidRDefault="00AA4E18" w:rsidP="00AA4E18">
      <w:pPr>
        <w:rPr>
          <w:sz w:val="32"/>
          <w:szCs w:val="32"/>
        </w:rPr>
      </w:pPr>
    </w:p>
    <w:p w14:paraId="275BBB9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Status</w:t>
      </w:r>
    </w:p>
    <w:p w14:paraId="05399556" w14:textId="77777777" w:rsidR="00AA4E18" w:rsidRPr="00AA4E18" w:rsidRDefault="00AA4E18" w:rsidP="00AA4E18">
      <w:pPr>
        <w:rPr>
          <w:sz w:val="32"/>
          <w:szCs w:val="32"/>
        </w:rPr>
      </w:pPr>
    </w:p>
    <w:p w14:paraId="0D22BE2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Created On</w:t>
      </w:r>
    </w:p>
    <w:p w14:paraId="08E61466" w14:textId="77777777" w:rsidR="00AA4E18" w:rsidRPr="00AA4E18" w:rsidRDefault="00AA4E18" w:rsidP="00AA4E18">
      <w:pPr>
        <w:rPr>
          <w:sz w:val="32"/>
          <w:szCs w:val="32"/>
        </w:rPr>
      </w:pPr>
    </w:p>
    <w:p w14:paraId="7DA936F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Employee Lookup</w:t>
      </w:r>
    </w:p>
    <w:p w14:paraId="5FAD83A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Power Automate exposes these values as:</w:t>
      </w:r>
    </w:p>
    <w:p w14:paraId="1E9FADC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Dynamic Content.</w:t>
      </w:r>
    </w:p>
    <w:p w14:paraId="6EDB640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0F9B9EB">
          <v:rect id="_x0000_i2987" style="width:0;height:1.5pt" o:hralign="center" o:hrstd="t" o:hr="t" fillcolor="#a0a0a0" stroked="f"/>
        </w:pict>
      </w:r>
    </w:p>
    <w:p w14:paraId="7199DA4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38. Static vs Dynamic</w:t>
      </w:r>
    </w:p>
    <w:p w14:paraId="3657BF5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Static:</w:t>
      </w:r>
    </w:p>
    <w:p w14:paraId="5F55507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Your IT Ticket was created.</w:t>
      </w:r>
    </w:p>
    <w:p w14:paraId="66FBC9F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Always the same.</w:t>
      </w:r>
    </w:p>
    <w:p w14:paraId="64806E3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Dynamic:</w:t>
      </w:r>
    </w:p>
    <w:p w14:paraId="2E11DBA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Your IT Ticket TKT-000123 was created.</w:t>
      </w:r>
    </w:p>
    <w:p w14:paraId="7E243FB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Ticket number changes for:</w:t>
      </w:r>
    </w:p>
    <w:p w14:paraId="4FACB26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Every run.</w:t>
      </w:r>
    </w:p>
    <w:p w14:paraId="2F452DB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75E37F9">
          <v:rect id="_x0000_i2988" style="width:0;height:1.5pt" o:hralign="center" o:hrstd="t" o:hr="t" fillcolor="#a0a0a0" stroked="f"/>
        </w:pict>
      </w:r>
    </w:p>
    <w:p w14:paraId="0BF717C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39. Dynamic Content Architecture</w:t>
      </w:r>
    </w:p>
    <w:p w14:paraId="2157E86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TRIGGER</w:t>
      </w:r>
    </w:p>
    <w:p w14:paraId="447BEA0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Support Ticket</w:t>
      </w:r>
    </w:p>
    <w:p w14:paraId="60CEA96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73457C2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+---- Ticket Number</w:t>
      </w:r>
    </w:p>
    <w:p w14:paraId="4BB7E22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+---- Subject</w:t>
      </w:r>
    </w:p>
    <w:p w14:paraId="686C5FE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+---- Priority</w:t>
      </w:r>
    </w:p>
    <w:p w14:paraId="20A87B1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+---- Status</w:t>
      </w:r>
    </w:p>
    <w:p w14:paraId="7A87B89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43C237E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v</w:t>
      </w:r>
    </w:p>
    <w:p w14:paraId="0CE75CE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ACTIONS</w:t>
      </w:r>
    </w:p>
    <w:p w14:paraId="22E2F3E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4962FDC">
          <v:rect id="_x0000_i2989" style="width:0;height:1.5pt" o:hralign="center" o:hrstd="t" o:hr="t" fillcolor="#a0a0a0" stroked="f"/>
        </w:pict>
      </w:r>
    </w:p>
    <w:p w14:paraId="77B4191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J — LOOKUPS IN FLOW</w:t>
      </w:r>
    </w:p>
    <w:p w14:paraId="53348E2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40. Employee Lookup</w:t>
      </w:r>
    </w:p>
    <w:p w14:paraId="223F655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Support Ticket contains:</w:t>
      </w:r>
    </w:p>
    <w:p w14:paraId="751F59E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Employee Lookup.</w:t>
      </w:r>
    </w:p>
    <w:p w14:paraId="4EC9B01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But the email action needs:</w:t>
      </w:r>
    </w:p>
    <w:p w14:paraId="2A7537D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Employee Email Address.</w:t>
      </w:r>
    </w:p>
    <w:p w14:paraId="6DEC635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 trigger may expose:</w:t>
      </w:r>
    </w:p>
    <w:p w14:paraId="20ABBC7A" w14:textId="77777777" w:rsidR="00AA4E18" w:rsidRPr="00AA4E18" w:rsidRDefault="00AA4E18" w:rsidP="00AA4E18">
      <w:pPr>
        <w:numPr>
          <w:ilvl w:val="0"/>
          <w:numId w:val="36"/>
        </w:numPr>
        <w:rPr>
          <w:sz w:val="32"/>
          <w:szCs w:val="32"/>
        </w:rPr>
      </w:pPr>
      <w:r w:rsidRPr="00AA4E18">
        <w:rPr>
          <w:sz w:val="32"/>
          <w:szCs w:val="32"/>
        </w:rPr>
        <w:t>Employee lookup ID</w:t>
      </w:r>
    </w:p>
    <w:p w14:paraId="776A4CE3" w14:textId="77777777" w:rsidR="00AA4E18" w:rsidRPr="00AA4E18" w:rsidRDefault="00AA4E18" w:rsidP="00AA4E18">
      <w:pPr>
        <w:numPr>
          <w:ilvl w:val="0"/>
          <w:numId w:val="36"/>
        </w:numPr>
        <w:rPr>
          <w:sz w:val="32"/>
          <w:szCs w:val="32"/>
        </w:rPr>
      </w:pPr>
      <w:r w:rsidRPr="00AA4E18">
        <w:rPr>
          <w:sz w:val="32"/>
          <w:szCs w:val="32"/>
        </w:rPr>
        <w:t>Display information</w:t>
      </w:r>
    </w:p>
    <w:p w14:paraId="4414A5FD" w14:textId="77777777" w:rsidR="00AA4E18" w:rsidRPr="00AA4E18" w:rsidRDefault="00AA4E18" w:rsidP="00AA4E18">
      <w:pPr>
        <w:numPr>
          <w:ilvl w:val="0"/>
          <w:numId w:val="36"/>
        </w:numPr>
        <w:rPr>
          <w:sz w:val="32"/>
          <w:szCs w:val="32"/>
        </w:rPr>
      </w:pPr>
      <w:r w:rsidRPr="00AA4E18">
        <w:rPr>
          <w:sz w:val="32"/>
          <w:szCs w:val="32"/>
        </w:rPr>
        <w:t>Other lookup metadata</w:t>
      </w:r>
    </w:p>
    <w:p w14:paraId="6730A8C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depending on the trigger output.</w:t>
      </w:r>
    </w:p>
    <w:p w14:paraId="50C7101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If the exact Employee Email isn't directly available:</w:t>
      </w:r>
    </w:p>
    <w:p w14:paraId="7FC2091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Retrieve the related Employee row.</w:t>
      </w:r>
    </w:p>
    <w:p w14:paraId="51E4A2E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0B6F40C">
          <v:rect id="_x0000_i2990" style="width:0;height:1.5pt" o:hralign="center" o:hrstd="t" o:hr="t" fillcolor="#a0a0a0" stroked="f"/>
        </w:pict>
      </w:r>
    </w:p>
    <w:p w14:paraId="4B4A846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41. Add Dataverse Action</w:t>
      </w:r>
    </w:p>
    <w:p w14:paraId="04C679B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Add:</w:t>
      </w:r>
    </w:p>
    <w:p w14:paraId="4D38964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Microsoft Dataverse</w:t>
      </w:r>
    </w:p>
    <w:p w14:paraId="0EEA2D7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action:</w:t>
      </w:r>
    </w:p>
    <w:p w14:paraId="48DED18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Get a row by ID.</w:t>
      </w:r>
    </w:p>
    <w:p w14:paraId="2718CA5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5BD4422">
          <v:rect id="_x0000_i2991" style="width:0;height:1.5pt" o:hralign="center" o:hrstd="t" o:hr="t" fillcolor="#a0a0a0" stroked="f"/>
        </w:pict>
      </w:r>
    </w:p>
    <w:p w14:paraId="7D180C9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42. Table</w:t>
      </w:r>
    </w:p>
    <w:p w14:paraId="1EA8605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Select:</w:t>
      </w:r>
    </w:p>
    <w:p w14:paraId="3C84AEC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Employees.</w:t>
      </w:r>
    </w:p>
    <w:p w14:paraId="493161C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8EB82AC">
          <v:rect id="_x0000_i2992" style="width:0;height:1.5pt" o:hralign="center" o:hrstd="t" o:hr="t" fillcolor="#a0a0a0" stroked="f"/>
        </w:pict>
      </w:r>
    </w:p>
    <w:p w14:paraId="0681019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43. Row ID</w:t>
      </w:r>
    </w:p>
    <w:p w14:paraId="1E25A4D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 the Employee lookup identifier from:</w:t>
      </w:r>
    </w:p>
    <w:p w14:paraId="25328AE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 Dynamic Content.</w:t>
      </w:r>
    </w:p>
    <w:p w14:paraId="1F087B5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Concept:</w:t>
      </w:r>
    </w:p>
    <w:p w14:paraId="237193C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Ticket.Employee</w:t>
      </w:r>
    </w:p>
    <w:p w14:paraId="573DF4F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7EEC1EE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v</w:t>
      </w:r>
    </w:p>
    <w:p w14:paraId="436B002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Employee Row ID</w:t>
      </w:r>
    </w:p>
    <w:p w14:paraId="7AF0B50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7F5E7D0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v</w:t>
      </w:r>
    </w:p>
    <w:p w14:paraId="66EE5BB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Get Employee</w:t>
      </w:r>
    </w:p>
    <w:p w14:paraId="614158E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E00F4C6">
          <v:rect id="_x0000_i2993" style="width:0;height:1.5pt" o:hralign="center" o:hrstd="t" o:hr="t" fillcolor="#a0a0a0" stroked="f"/>
        </w:pict>
      </w:r>
    </w:p>
    <w:p w14:paraId="22FCF64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44. Why Get Employee?</w:t>
      </w:r>
    </w:p>
    <w:p w14:paraId="5D7FEF0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Now the flow can access:</w:t>
      </w:r>
    </w:p>
    <w:p w14:paraId="1000FFF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Employee Full Name</w:t>
      </w:r>
    </w:p>
    <w:p w14:paraId="1167565C" w14:textId="77777777" w:rsidR="00AA4E18" w:rsidRPr="00AA4E18" w:rsidRDefault="00AA4E18" w:rsidP="00AA4E18">
      <w:pPr>
        <w:rPr>
          <w:sz w:val="32"/>
          <w:szCs w:val="32"/>
        </w:rPr>
      </w:pPr>
    </w:p>
    <w:p w14:paraId="4468B56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Email</w:t>
      </w:r>
    </w:p>
    <w:p w14:paraId="000504AC" w14:textId="77777777" w:rsidR="00AA4E18" w:rsidRPr="00AA4E18" w:rsidRDefault="00AA4E18" w:rsidP="00AA4E18">
      <w:pPr>
        <w:rPr>
          <w:sz w:val="32"/>
          <w:szCs w:val="32"/>
        </w:rPr>
      </w:pPr>
    </w:p>
    <w:p w14:paraId="5B90E77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Department</w:t>
      </w:r>
    </w:p>
    <w:p w14:paraId="610BB34A" w14:textId="77777777" w:rsidR="00AA4E18" w:rsidRPr="00AA4E18" w:rsidRDefault="00AA4E18" w:rsidP="00AA4E18">
      <w:pPr>
        <w:rPr>
          <w:sz w:val="32"/>
          <w:szCs w:val="32"/>
        </w:rPr>
      </w:pPr>
    </w:p>
    <w:p w14:paraId="18EA126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Manager</w:t>
      </w:r>
    </w:p>
    <w:p w14:paraId="66D097D6" w14:textId="77777777" w:rsidR="00AA4E18" w:rsidRPr="00AA4E18" w:rsidRDefault="00AA4E18" w:rsidP="00AA4E18">
      <w:pPr>
        <w:rPr>
          <w:sz w:val="32"/>
          <w:szCs w:val="32"/>
        </w:rPr>
      </w:pPr>
    </w:p>
    <w:p w14:paraId="6B5DE33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Other Employee fields</w:t>
      </w:r>
    </w:p>
    <w:p w14:paraId="0BE2226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from the related record.</w:t>
      </w:r>
    </w:p>
    <w:p w14:paraId="7D4E7B1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5BB262B">
          <v:rect id="_x0000_i2994" style="width:0;height:1.5pt" o:hralign="center" o:hrstd="t" o:hr="t" fillcolor="#a0a0a0" stroked="f"/>
        </w:pict>
      </w:r>
    </w:p>
    <w:p w14:paraId="46D531F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K — FLOW STRUCTURE</w:t>
      </w:r>
    </w:p>
    <w:p w14:paraId="7BEAC07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45. Current Flow</w:t>
      </w:r>
    </w:p>
    <w:p w14:paraId="77E5CEF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When Support Ticket is Added</w:t>
      </w:r>
    </w:p>
    <w:p w14:paraId="46410BB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  |</w:t>
      </w:r>
    </w:p>
    <w:p w14:paraId="486BDB7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  v</w:t>
      </w:r>
    </w:p>
    <w:p w14:paraId="6CCFA94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Get Employee Row</w:t>
      </w:r>
    </w:p>
    <w:p w14:paraId="759E712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Next:</w:t>
      </w:r>
    </w:p>
    <w:p w14:paraId="5A677C9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Send Email.</w:t>
      </w:r>
    </w:p>
    <w:p w14:paraId="4F24B40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7B44273">
          <v:rect id="_x0000_i2995" style="width:0;height:1.5pt" o:hralign="center" o:hrstd="t" o:hr="t" fillcolor="#a0a0a0" stroked="f"/>
        </w:pict>
      </w:r>
    </w:p>
    <w:p w14:paraId="4E1C643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L — ADD OUTLOOK ACTION</w:t>
      </w:r>
    </w:p>
    <w:p w14:paraId="323C5CE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46. Add Action</w:t>
      </w:r>
    </w:p>
    <w:p w14:paraId="50C3FC9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Connector:</w:t>
      </w:r>
    </w:p>
    <w:p w14:paraId="09BE8A1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Office 365 Outlook.</w:t>
      </w:r>
    </w:p>
    <w:p w14:paraId="6DC5897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Action:</w:t>
      </w:r>
    </w:p>
    <w:p w14:paraId="4E38BCD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Send an email (V2).</w:t>
      </w:r>
    </w:p>
    <w:p w14:paraId="71B1F0C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Avoid the older deprecated Send an email action.</w:t>
      </w:r>
    </w:p>
    <w:p w14:paraId="526FE11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965EEF3">
          <v:rect id="_x0000_i2996" style="width:0;height:1.5pt" o:hralign="center" o:hrstd="t" o:hr="t" fillcolor="#a0a0a0" stroked="f"/>
        </w:pict>
      </w:r>
    </w:p>
    <w:p w14:paraId="291BB3B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47. To</w:t>
      </w:r>
    </w:p>
    <w:p w14:paraId="26CAEE7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Use:</w:t>
      </w:r>
    </w:p>
    <w:p w14:paraId="522C1E4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Employee Email</w:t>
      </w:r>
    </w:p>
    <w:p w14:paraId="0192871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from:</w:t>
      </w:r>
    </w:p>
    <w:p w14:paraId="6D54B25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Get Employee Row.</w:t>
      </w:r>
    </w:p>
    <w:p w14:paraId="654B075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 not hardcode:</w:t>
      </w:r>
    </w:p>
    <w:p w14:paraId="0A65F93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student@example.com</w:t>
      </w:r>
    </w:p>
    <w:p w14:paraId="05166D9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except for isolated connector testing.</w:t>
      </w:r>
    </w:p>
    <w:p w14:paraId="48767BE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 actual production flow should send to:</w:t>
      </w:r>
    </w:p>
    <w:p w14:paraId="047BAB5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The Ticket requester.</w:t>
      </w:r>
    </w:p>
    <w:p w14:paraId="1769672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68CAA74">
          <v:rect id="_x0000_i2997" style="width:0;height:1.5pt" o:hralign="center" o:hrstd="t" o:hr="t" fillcolor="#a0a0a0" stroked="f"/>
        </w:pict>
      </w:r>
    </w:p>
    <w:p w14:paraId="41A6F34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48. Subject</w:t>
      </w:r>
    </w:p>
    <w:p w14:paraId="3CCF8F6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 dynamic subject:</w:t>
      </w:r>
    </w:p>
    <w:p w14:paraId="01BE685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IT Help Desk — Ticket [Ticket Number] Created</w:t>
      </w:r>
    </w:p>
    <w:p w14:paraId="00B5DBB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Example:</w:t>
      </w:r>
    </w:p>
    <w:p w14:paraId="5BBA32C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IT Help Desk — Ticket TKT-000041 Created</w:t>
      </w:r>
    </w:p>
    <w:p w14:paraId="113BCBF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 Dynamic Content for:</w:t>
      </w:r>
    </w:p>
    <w:p w14:paraId="3E0CA63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Ticket Number.</w:t>
      </w:r>
    </w:p>
    <w:p w14:paraId="06522E0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D741D9A">
          <v:rect id="_x0000_i2998" style="width:0;height:1.5pt" o:hralign="center" o:hrstd="t" o:hr="t" fillcolor="#a0a0a0" stroked="f"/>
        </w:pict>
      </w:r>
    </w:p>
    <w:p w14:paraId="19BCA16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49. Email Body</w:t>
      </w:r>
    </w:p>
    <w:p w14:paraId="7488C49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 a clean confirmation message.</w:t>
      </w:r>
    </w:p>
    <w:p w14:paraId="3DEB667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 structure:</w:t>
      </w:r>
    </w:p>
    <w:p w14:paraId="0AC7D71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Hello Hana,</w:t>
      </w:r>
    </w:p>
    <w:p w14:paraId="2F93C66E" w14:textId="77777777" w:rsidR="00AA4E18" w:rsidRPr="00AA4E18" w:rsidRDefault="00AA4E18" w:rsidP="00AA4E18">
      <w:pPr>
        <w:rPr>
          <w:sz w:val="32"/>
          <w:szCs w:val="32"/>
        </w:rPr>
      </w:pPr>
    </w:p>
    <w:p w14:paraId="5330367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Your IT support request has been created successfully.</w:t>
      </w:r>
    </w:p>
    <w:p w14:paraId="7BA63829" w14:textId="77777777" w:rsidR="00AA4E18" w:rsidRPr="00AA4E18" w:rsidRDefault="00AA4E18" w:rsidP="00AA4E18">
      <w:pPr>
        <w:rPr>
          <w:sz w:val="32"/>
          <w:szCs w:val="32"/>
        </w:rPr>
      </w:pPr>
    </w:p>
    <w:p w14:paraId="32C5814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Ticket Number: TKT-000041</w:t>
      </w:r>
    </w:p>
    <w:p w14:paraId="5DFDF29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Subject: Laptop won't start</w:t>
      </w:r>
    </w:p>
    <w:p w14:paraId="7250443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Priority: High</w:t>
      </w:r>
    </w:p>
    <w:p w14:paraId="0C572A5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Status: New</w:t>
      </w:r>
    </w:p>
    <w:p w14:paraId="06FFEC0E" w14:textId="77777777" w:rsidR="00AA4E18" w:rsidRPr="00AA4E18" w:rsidRDefault="00AA4E18" w:rsidP="00AA4E18">
      <w:pPr>
        <w:rPr>
          <w:sz w:val="32"/>
          <w:szCs w:val="32"/>
        </w:rPr>
      </w:pPr>
    </w:p>
    <w:p w14:paraId="230F7B2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 IT team will review your request.</w:t>
      </w:r>
    </w:p>
    <w:p w14:paraId="23F44523" w14:textId="77777777" w:rsidR="00AA4E18" w:rsidRPr="00AA4E18" w:rsidRDefault="00AA4E18" w:rsidP="00AA4E18">
      <w:pPr>
        <w:rPr>
          <w:sz w:val="32"/>
          <w:szCs w:val="32"/>
        </w:rPr>
      </w:pPr>
    </w:p>
    <w:p w14:paraId="6D0D0B8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Thank you,</w:t>
      </w:r>
    </w:p>
    <w:p w14:paraId="287F521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IT Help Desk</w:t>
      </w:r>
    </w:p>
    <w:p w14:paraId="377E254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AA06148">
          <v:rect id="_x0000_i2999" style="width:0;height:1.5pt" o:hralign="center" o:hrstd="t" o:hr="t" fillcolor="#a0a0a0" stroked="f"/>
        </w:pict>
      </w:r>
    </w:p>
    <w:p w14:paraId="7D6939E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50. Dynamic Fields</w:t>
      </w:r>
    </w:p>
    <w:p w14:paraId="48E06C8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 trigger/Get Row values for:</w:t>
      </w:r>
    </w:p>
    <w:p w14:paraId="64B1384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Employee Name</w:t>
      </w:r>
    </w:p>
    <w:p w14:paraId="7DC8306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Ticket Number</w:t>
      </w:r>
    </w:p>
    <w:p w14:paraId="03F636B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Subject</w:t>
      </w:r>
    </w:p>
    <w:p w14:paraId="179CD23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Priority</w:t>
      </w:r>
    </w:p>
    <w:p w14:paraId="763A088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Status</w:t>
      </w:r>
    </w:p>
    <w:p w14:paraId="2B66473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 not manually type sample values.</w:t>
      </w:r>
    </w:p>
    <w:p w14:paraId="0DC6BB8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5C0D3CE">
          <v:rect id="_x0000_i3000" style="width:0;height:1.5pt" o:hralign="center" o:hrstd="t" o:hr="t" fillcolor="#a0a0a0" stroked="f"/>
        </w:pict>
      </w:r>
    </w:p>
    <w:p w14:paraId="1C1627B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51. Why Dynamic?</w:t>
      </w:r>
    </w:p>
    <w:p w14:paraId="18FEEF0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One Flow should handle:</w:t>
      </w:r>
    </w:p>
    <w:p w14:paraId="07258F7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Every Ticket.</w:t>
      </w:r>
    </w:p>
    <w:p w14:paraId="46FD24C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Not:</w:t>
      </w:r>
    </w:p>
    <w:p w14:paraId="7879367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for Hana</w:t>
      </w:r>
    </w:p>
    <w:p w14:paraId="5D2A7DD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for Samuel</w:t>
      </w:r>
    </w:p>
    <w:p w14:paraId="4229A30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for Sara</w:t>
      </w:r>
    </w:p>
    <w:p w14:paraId="525F1C4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Dynamic Content makes the process:</w:t>
      </w:r>
    </w:p>
    <w:p w14:paraId="25CDA5F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Reusable.</w:t>
      </w:r>
    </w:p>
    <w:p w14:paraId="5D65C9F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18A7F12">
          <v:rect id="_x0000_i3001" style="width:0;height:1.5pt" o:hralign="center" o:hrstd="t" o:hr="t" fillcolor="#a0a0a0" stroked="f"/>
        </w:pict>
      </w:r>
    </w:p>
    <w:p w14:paraId="250176D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M — EMAIL BODY DESIGN</w:t>
      </w:r>
    </w:p>
    <w:p w14:paraId="443846A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52. User-Centered Notification</w:t>
      </w:r>
    </w:p>
    <w:p w14:paraId="3DFC6CB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Email should answer:</w:t>
      </w:r>
    </w:p>
    <w:p w14:paraId="17E434E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happened?</w:t>
      </w:r>
    </w:p>
    <w:p w14:paraId="28CD4147" w14:textId="77777777" w:rsidR="00AA4E18" w:rsidRPr="00AA4E18" w:rsidRDefault="00AA4E18" w:rsidP="00AA4E18">
      <w:pPr>
        <w:rPr>
          <w:sz w:val="32"/>
          <w:szCs w:val="32"/>
        </w:rPr>
      </w:pPr>
    </w:p>
    <w:p w14:paraId="654E1AB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Ticket?</w:t>
      </w:r>
    </w:p>
    <w:p w14:paraId="00636A66" w14:textId="77777777" w:rsidR="00AA4E18" w:rsidRPr="00AA4E18" w:rsidRDefault="00AA4E18" w:rsidP="00AA4E18">
      <w:pPr>
        <w:rPr>
          <w:sz w:val="32"/>
          <w:szCs w:val="32"/>
        </w:rPr>
      </w:pPr>
    </w:p>
    <w:p w14:paraId="00F579F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is its current state?</w:t>
      </w:r>
    </w:p>
    <w:p w14:paraId="6454A0F7" w14:textId="77777777" w:rsidR="00AA4E18" w:rsidRPr="00AA4E18" w:rsidRDefault="00AA4E18" w:rsidP="00AA4E18">
      <w:pPr>
        <w:rPr>
          <w:sz w:val="32"/>
          <w:szCs w:val="32"/>
        </w:rPr>
      </w:pPr>
    </w:p>
    <w:p w14:paraId="1DB020B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should I expect next?</w:t>
      </w:r>
    </w:p>
    <w:p w14:paraId="08E3409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Avoid dumping:</w:t>
      </w:r>
    </w:p>
    <w:p w14:paraId="1131478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Every Dataverse field.</w:t>
      </w:r>
    </w:p>
    <w:p w14:paraId="2A91F71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939AB55">
          <v:rect id="_x0000_i3002" style="width:0;height:1.5pt" o:hralign="center" o:hrstd="t" o:hr="t" fillcolor="#a0a0a0" stroked="f"/>
        </w:pict>
      </w:r>
    </w:p>
    <w:p w14:paraId="3CC1CAA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53. Don't Include Sensitive Internal Data</w:t>
      </w:r>
    </w:p>
    <w:p w14:paraId="7189696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Employee confirmation should not necessarily expose:</w:t>
      </w:r>
    </w:p>
    <w:p w14:paraId="3F9E49D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Internal technician notes</w:t>
      </w:r>
    </w:p>
    <w:p w14:paraId="3684D0BF" w14:textId="77777777" w:rsidR="00AA4E18" w:rsidRPr="00AA4E18" w:rsidRDefault="00AA4E18" w:rsidP="00AA4E18">
      <w:pPr>
        <w:rPr>
          <w:sz w:val="32"/>
          <w:szCs w:val="32"/>
        </w:rPr>
      </w:pPr>
    </w:p>
    <w:p w14:paraId="2048F5F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Internal escalation details</w:t>
      </w:r>
    </w:p>
    <w:p w14:paraId="2A1108FB" w14:textId="77777777" w:rsidR="00AA4E18" w:rsidRPr="00AA4E18" w:rsidRDefault="00AA4E18" w:rsidP="00AA4E18">
      <w:pPr>
        <w:rPr>
          <w:sz w:val="32"/>
          <w:szCs w:val="32"/>
        </w:rPr>
      </w:pPr>
    </w:p>
    <w:p w14:paraId="6A924F8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Security investigation information</w:t>
      </w:r>
    </w:p>
    <w:p w14:paraId="0A0135A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Notification design should respect:</w:t>
      </w:r>
    </w:p>
    <w:p w14:paraId="6B72F73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Information boundaries.</w:t>
      </w:r>
    </w:p>
    <w:p w14:paraId="3482ECB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46EB4E5">
          <v:rect id="_x0000_i3003" style="width:0;height:1.5pt" o:hralign="center" o:hrstd="t" o:hr="t" fillcolor="#a0a0a0" stroked="f"/>
        </w:pict>
      </w:r>
    </w:p>
    <w:p w14:paraId="1DC1274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N — SAVE FLOW</w:t>
      </w:r>
    </w:p>
    <w:p w14:paraId="160D1BC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54. Save Again</w:t>
      </w:r>
    </w:p>
    <w:p w14:paraId="0FF039C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Current structure:</w:t>
      </w:r>
    </w:p>
    <w:p w14:paraId="0DE4500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TRIGGER</w:t>
      </w:r>
    </w:p>
    <w:p w14:paraId="0ADE9E6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Support Ticket Added</w:t>
      </w:r>
    </w:p>
    <w:p w14:paraId="1970371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|</w:t>
      </w:r>
    </w:p>
    <w:p w14:paraId="00FEBE2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v</w:t>
      </w:r>
    </w:p>
    <w:p w14:paraId="47D2CD7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GET EMPLOYEE</w:t>
      </w:r>
    </w:p>
    <w:p w14:paraId="7D21378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|</w:t>
      </w:r>
    </w:p>
    <w:p w14:paraId="7E5B3D0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v</w:t>
      </w:r>
    </w:p>
    <w:p w14:paraId="0D414EC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SEND EMAIL</w:t>
      </w:r>
    </w:p>
    <w:p w14:paraId="1D77C6F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Save.</w:t>
      </w:r>
    </w:p>
    <w:p w14:paraId="1717CA3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Fix any designer validation errors before testing.</w:t>
      </w:r>
    </w:p>
    <w:p w14:paraId="06B48DF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61E86F0">
          <v:rect id="_x0000_i3004" style="width:0;height:1.5pt" o:hralign="center" o:hrstd="t" o:hr="t" fillcolor="#a0a0a0" stroked="f"/>
        </w:pict>
      </w:r>
    </w:p>
    <w:p w14:paraId="57B6561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O — TEST FLOW 1</w:t>
      </w:r>
    </w:p>
    <w:p w14:paraId="09111CF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55. Test Preparation</w:t>
      </w:r>
    </w:p>
    <w:p w14:paraId="70906E6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 a Ticket Employee whose Employee row has:</w:t>
      </w:r>
    </w:p>
    <w:p w14:paraId="6FE7E38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 valid test email address.</w:t>
      </w:r>
    </w:p>
    <w:p w14:paraId="2E11370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During training:</w:t>
      </w:r>
    </w:p>
    <w:p w14:paraId="6578877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Prefer:</w:t>
      </w:r>
    </w:p>
    <w:p w14:paraId="5BF1D97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Student/instructor test mailbox.</w:t>
      </w:r>
    </w:p>
    <w:p w14:paraId="6830800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 not send uncontrolled mail to real users.</w:t>
      </w:r>
    </w:p>
    <w:p w14:paraId="27AC3F3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C2B858C">
          <v:rect id="_x0000_i3005" style="width:0;height:1.5pt" o:hralign="center" o:hrstd="t" o:hr="t" fillcolor="#a0a0a0" stroked="f"/>
        </w:pict>
      </w:r>
    </w:p>
    <w:p w14:paraId="160132E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56. Start Test</w:t>
      </w:r>
    </w:p>
    <w:p w14:paraId="470AF50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Select:</w:t>
      </w:r>
    </w:p>
    <w:p w14:paraId="0A65F17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Test.</w:t>
      </w:r>
    </w:p>
    <w:p w14:paraId="03ED54B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Choose manual testing where appropriate.</w:t>
      </w:r>
    </w:p>
    <w:p w14:paraId="42D805A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Power Automate waits for:</w:t>
      </w:r>
    </w:p>
    <w:p w14:paraId="745E170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 Event.</w:t>
      </w:r>
    </w:p>
    <w:p w14:paraId="58A68AA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CAF15F7">
          <v:rect id="_x0000_i3006" style="width:0;height:1.5pt" o:hralign="center" o:hrstd="t" o:hr="t" fillcolor="#a0a0a0" stroked="f"/>
        </w:pict>
      </w:r>
    </w:p>
    <w:p w14:paraId="08225FD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57. Trigger the Flow</w:t>
      </w:r>
    </w:p>
    <w:p w14:paraId="29C4A5C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Open:</w:t>
      </w:r>
    </w:p>
    <w:p w14:paraId="7817E2B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IT Help Desk Canvas App</w:t>
      </w:r>
    </w:p>
    <w:p w14:paraId="476134C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or:</w:t>
      </w:r>
    </w:p>
    <w:p w14:paraId="7732E6B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Model-Driven App.</w:t>
      </w:r>
    </w:p>
    <w:p w14:paraId="76CB248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 new Ticket:</w:t>
      </w:r>
    </w:p>
    <w:p w14:paraId="6A44FB5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Subject:</w:t>
      </w:r>
    </w:p>
    <w:p w14:paraId="736A867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Power Automate Test Ticket</w:t>
      </w:r>
    </w:p>
    <w:p w14:paraId="58B5E2AA" w14:textId="77777777" w:rsidR="00AA4E18" w:rsidRPr="00AA4E18" w:rsidRDefault="00AA4E18" w:rsidP="00AA4E18">
      <w:pPr>
        <w:rPr>
          <w:sz w:val="32"/>
          <w:szCs w:val="32"/>
        </w:rPr>
      </w:pPr>
    </w:p>
    <w:p w14:paraId="54C586C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Category:</w:t>
      </w:r>
    </w:p>
    <w:p w14:paraId="38D02CC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Software</w:t>
      </w:r>
    </w:p>
    <w:p w14:paraId="25538A44" w14:textId="77777777" w:rsidR="00AA4E18" w:rsidRPr="00AA4E18" w:rsidRDefault="00AA4E18" w:rsidP="00AA4E18">
      <w:pPr>
        <w:rPr>
          <w:sz w:val="32"/>
          <w:szCs w:val="32"/>
        </w:rPr>
      </w:pPr>
    </w:p>
    <w:p w14:paraId="10EC2BB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Priority:</w:t>
      </w:r>
    </w:p>
    <w:p w14:paraId="4F56039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Medium</w:t>
      </w:r>
    </w:p>
    <w:p w14:paraId="31D49837" w14:textId="77777777" w:rsidR="00AA4E18" w:rsidRPr="00AA4E18" w:rsidRDefault="00AA4E18" w:rsidP="00AA4E18">
      <w:pPr>
        <w:rPr>
          <w:sz w:val="32"/>
          <w:szCs w:val="32"/>
        </w:rPr>
      </w:pPr>
    </w:p>
    <w:p w14:paraId="43E0401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Description:</w:t>
      </w:r>
    </w:p>
    <w:p w14:paraId="0D07581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Testing automated confirmation flow.</w:t>
      </w:r>
    </w:p>
    <w:p w14:paraId="6DCC65B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Submit.</w:t>
      </w:r>
    </w:p>
    <w:p w14:paraId="5567101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3EA70DB">
          <v:rect id="_x0000_i3007" style="width:0;height:1.5pt" o:hralign="center" o:hrstd="t" o:hr="t" fillcolor="#a0a0a0" stroked="f"/>
        </w:pict>
      </w:r>
    </w:p>
    <w:p w14:paraId="6DE24BC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58. Expected</w:t>
      </w:r>
    </w:p>
    <w:p w14:paraId="1D82EFC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New Dataverse row triggers:</w:t>
      </w:r>
    </w:p>
    <w:p w14:paraId="4336A74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Flow.</w:t>
      </w:r>
    </w:p>
    <w:p w14:paraId="22BB0DE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should:</w:t>
      </w:r>
    </w:p>
    <w:p w14:paraId="7D12287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Get Employee</w:t>
      </w:r>
    </w:p>
    <w:p w14:paraId="3CA7689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Send Email</w:t>
      </w:r>
    </w:p>
    <w:p w14:paraId="7D6489B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3F87062">
          <v:rect id="_x0000_i3008" style="width:0;height:1.5pt" o:hralign="center" o:hrstd="t" o:hr="t" fillcolor="#a0a0a0" stroked="f"/>
        </w:pict>
      </w:r>
    </w:p>
    <w:p w14:paraId="15047DB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59. Verify Mailbox</w:t>
      </w:r>
    </w:p>
    <w:p w14:paraId="6858752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Expected subject:</w:t>
      </w:r>
    </w:p>
    <w:p w14:paraId="2492590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IT Help Desk — Ticket TKT-xxxxx Created</w:t>
      </w:r>
    </w:p>
    <w:p w14:paraId="1D6EBD9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Verify:</w:t>
      </w:r>
    </w:p>
    <w:p w14:paraId="3C6CCF8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Correct Ticket Number</w:t>
      </w:r>
    </w:p>
    <w:p w14:paraId="35616CC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Correct Employee</w:t>
      </w:r>
    </w:p>
    <w:p w14:paraId="759774E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Correct Subject</w:t>
      </w:r>
    </w:p>
    <w:p w14:paraId="4E6D5F0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Correct Priority</w:t>
      </w:r>
    </w:p>
    <w:p w14:paraId="54E3223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Correct Status</w:t>
      </w:r>
    </w:p>
    <w:p w14:paraId="28A3E12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CFC0596">
          <v:rect id="_x0000_i3009" style="width:0;height:1.5pt" o:hralign="center" o:hrstd="t" o:hr="t" fillcolor="#a0a0a0" stroked="f"/>
        </w:pict>
      </w:r>
    </w:p>
    <w:p w14:paraId="3200B0B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P — FLOW RUN HISTORY</w:t>
      </w:r>
    </w:p>
    <w:p w14:paraId="5F8739E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60. Why Run History Matters</w:t>
      </w:r>
    </w:p>
    <w:p w14:paraId="61C48D2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When users say:</w:t>
      </w:r>
    </w:p>
    <w:p w14:paraId="4C68339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 automation didn't work.</w:t>
      </w:r>
    </w:p>
    <w:p w14:paraId="5490E01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 not immediately edit random actions.</w:t>
      </w:r>
    </w:p>
    <w:p w14:paraId="54F15B7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First inspect:</w:t>
      </w:r>
    </w:p>
    <w:p w14:paraId="4A4FF71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Run History.</w:t>
      </w:r>
    </w:p>
    <w:p w14:paraId="78C82DE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B6F4F38">
          <v:rect id="_x0000_i3010" style="width:0;height:1.5pt" o:hralign="center" o:hrstd="t" o:hr="t" fillcolor="#a0a0a0" stroked="f"/>
        </w:pict>
      </w:r>
    </w:p>
    <w:p w14:paraId="32953E3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61. Run Statuses</w:t>
      </w:r>
    </w:p>
    <w:p w14:paraId="227FF13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Common statuses include:</w:t>
      </w:r>
    </w:p>
    <w:p w14:paraId="21547CE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Succeeded</w:t>
      </w:r>
    </w:p>
    <w:p w14:paraId="41497CA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Failed</w:t>
      </w:r>
    </w:p>
    <w:p w14:paraId="3B408D8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Running</w:t>
      </w:r>
    </w:p>
    <w:p w14:paraId="368252F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Cancelled</w:t>
      </w:r>
    </w:p>
    <w:p w14:paraId="40B61FF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Individual actions may also appear:</w:t>
      </w:r>
    </w:p>
    <w:p w14:paraId="25F5ADE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Succeeded</w:t>
      </w:r>
    </w:p>
    <w:p w14:paraId="5D1C9EC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Failed</w:t>
      </w:r>
    </w:p>
    <w:p w14:paraId="2E05074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Skipped</w:t>
      </w:r>
    </w:p>
    <w:p w14:paraId="11F5CCD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83ED769">
          <v:rect id="_x0000_i3011" style="width:0;height:1.5pt" o:hralign="center" o:hrstd="t" o:hr="t" fillcolor="#a0a0a0" stroked="f"/>
        </w:pict>
      </w:r>
    </w:p>
    <w:p w14:paraId="1DC14DD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62. Open Run</w:t>
      </w:r>
    </w:p>
    <w:p w14:paraId="1BD33DB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Select the recent Flow run.</w:t>
      </w:r>
    </w:p>
    <w:p w14:paraId="11F379D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Inspect each step.</w:t>
      </w:r>
    </w:p>
    <w:p w14:paraId="4494DC5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Example:</w:t>
      </w:r>
    </w:p>
    <w:p w14:paraId="1DD666F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Trigger</w:t>
      </w:r>
    </w:p>
    <w:p w14:paraId="45385497" w14:textId="77777777" w:rsidR="00AA4E18" w:rsidRPr="00AA4E18" w:rsidRDefault="00AA4E18" w:rsidP="00AA4E18">
      <w:pPr>
        <w:rPr>
          <w:sz w:val="32"/>
          <w:szCs w:val="32"/>
        </w:rPr>
      </w:pPr>
    </w:p>
    <w:p w14:paraId="1D11F64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Get Employee</w:t>
      </w:r>
    </w:p>
    <w:p w14:paraId="5522D2D2" w14:textId="77777777" w:rsidR="00AA4E18" w:rsidRPr="00AA4E18" w:rsidRDefault="00AA4E18" w:rsidP="00AA4E18">
      <w:pPr>
        <w:rPr>
          <w:sz w:val="32"/>
          <w:szCs w:val="32"/>
        </w:rPr>
      </w:pPr>
    </w:p>
    <w:p w14:paraId="33FE9CE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Send Email</w:t>
      </w:r>
    </w:p>
    <w:p w14:paraId="49D52E5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DDA963C">
          <v:rect id="_x0000_i3012" style="width:0;height:1.5pt" o:hralign="center" o:hrstd="t" o:hr="t" fillcolor="#a0a0a0" stroked="f"/>
        </w:pict>
      </w:r>
    </w:p>
    <w:p w14:paraId="1260A2B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63. Inputs</w:t>
      </w:r>
    </w:p>
    <w:p w14:paraId="204E324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Open an Action.</w:t>
      </w:r>
    </w:p>
    <w:p w14:paraId="72EB765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Inspect:</w:t>
      </w:r>
    </w:p>
    <w:p w14:paraId="4E27589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Inputs.</w:t>
      </w:r>
    </w:p>
    <w:p w14:paraId="567F990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For Send Email, inputs might show:</w:t>
      </w:r>
    </w:p>
    <w:p w14:paraId="781DEC5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To:</w:t>
      </w:r>
    </w:p>
    <w:p w14:paraId="2F00C72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hana@company...</w:t>
      </w:r>
    </w:p>
    <w:p w14:paraId="4BE5259E" w14:textId="77777777" w:rsidR="00AA4E18" w:rsidRPr="00AA4E18" w:rsidRDefault="00AA4E18" w:rsidP="00AA4E18">
      <w:pPr>
        <w:rPr>
          <w:sz w:val="32"/>
          <w:szCs w:val="32"/>
        </w:rPr>
      </w:pPr>
    </w:p>
    <w:p w14:paraId="30E1014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Subject:</w:t>
      </w:r>
    </w:p>
    <w:p w14:paraId="42FBDE2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IT Help Desk — Ticket TKT-000041 Created</w:t>
      </w:r>
    </w:p>
    <w:p w14:paraId="53878A8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5C25364">
          <v:rect id="_x0000_i3013" style="width:0;height:1.5pt" o:hralign="center" o:hrstd="t" o:hr="t" fillcolor="#a0a0a0" stroked="f"/>
        </w:pict>
      </w:r>
    </w:p>
    <w:p w14:paraId="11DAA55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64. Outputs</w:t>
      </w:r>
    </w:p>
    <w:p w14:paraId="0C054F2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Inspect:</w:t>
      </w:r>
    </w:p>
    <w:p w14:paraId="42BA312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Outputs</w:t>
      </w:r>
    </w:p>
    <w:p w14:paraId="7BFCA8E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for the action.</w:t>
      </w:r>
    </w:p>
    <w:p w14:paraId="26E8191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This helps answer:</w:t>
      </w:r>
    </w:p>
    <w:p w14:paraId="3117F86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did the connector return?</w:t>
      </w:r>
    </w:p>
    <w:p w14:paraId="7FA147D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B05E3C5">
          <v:rect id="_x0000_i3014" style="width:0;height:1.5pt" o:hralign="center" o:hrstd="t" o:hr="t" fillcolor="#a0a0a0" stroked="f"/>
        </w:pict>
      </w:r>
    </w:p>
    <w:p w14:paraId="694E7E7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65. Debugging Principle</w:t>
      </w:r>
    </w:p>
    <w:p w14:paraId="03576AD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 not ask only:</w:t>
      </w:r>
    </w:p>
    <w:p w14:paraId="4BAA5D0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Did the Flow fail?</w:t>
      </w:r>
    </w:p>
    <w:p w14:paraId="61BF7B6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Ask:</w:t>
      </w:r>
    </w:p>
    <w:p w14:paraId="09ED2E0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Which Action failed?</w:t>
      </w:r>
    </w:p>
    <w:p w14:paraId="6B0B8AB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BFFB822">
          <v:rect id="_x0000_i3015" style="width:0;height:1.5pt" o:hralign="center" o:hrstd="t" o:hr="t" fillcolor="#a0a0a0" stroked="f"/>
        </w:pict>
      </w:r>
    </w:p>
    <w:p w14:paraId="34D4CBC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Q — FAILED FLOW EXAMPLE</w:t>
      </w:r>
    </w:p>
    <w:p w14:paraId="629B11C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66. Scenario</w:t>
      </w:r>
    </w:p>
    <w:p w14:paraId="7205A96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Run:</w:t>
      </w:r>
    </w:p>
    <w:p w14:paraId="5E40B16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Trigger</w:t>
      </w:r>
    </w:p>
    <w:p w14:paraId="72E2A64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Get Employee</w:t>
      </w:r>
    </w:p>
    <w:p w14:paraId="7C1257F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✕</w:t>
      </w:r>
      <w:r w:rsidRPr="00AA4E18">
        <w:rPr>
          <w:sz w:val="32"/>
          <w:szCs w:val="32"/>
        </w:rPr>
        <w:t xml:space="preserve"> Send Email</w:t>
      </w:r>
    </w:p>
    <w:p w14:paraId="66C5C54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do we know?</w:t>
      </w:r>
    </w:p>
    <w:p w14:paraId="4C2EC65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Dataverse trigger worked.</w:t>
      </w:r>
    </w:p>
    <w:p w14:paraId="397C716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Employee retrieval worked.</w:t>
      </w:r>
    </w:p>
    <w:p w14:paraId="7617DFF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Email action failed.</w:t>
      </w:r>
    </w:p>
    <w:p w14:paraId="0CF845F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Investigate:</w:t>
      </w:r>
    </w:p>
    <w:p w14:paraId="2BA043B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Outlook step.</w:t>
      </w:r>
    </w:p>
    <w:p w14:paraId="3E534F9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C47D9B4">
          <v:rect id="_x0000_i3016" style="width:0;height:1.5pt" o:hralign="center" o:hrstd="t" o:hr="t" fillcolor="#a0a0a0" stroked="f"/>
        </w:pict>
      </w:r>
    </w:p>
    <w:p w14:paraId="1D2090C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67. Possible Email Failure</w:t>
      </w:r>
    </w:p>
    <w:p w14:paraId="055FA62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Examples:</w:t>
      </w:r>
    </w:p>
    <w:p w14:paraId="4175B095" w14:textId="77777777" w:rsidR="00AA4E18" w:rsidRPr="00AA4E18" w:rsidRDefault="00AA4E18" w:rsidP="00AA4E18">
      <w:pPr>
        <w:numPr>
          <w:ilvl w:val="0"/>
          <w:numId w:val="37"/>
        </w:numPr>
        <w:rPr>
          <w:sz w:val="32"/>
          <w:szCs w:val="32"/>
        </w:rPr>
      </w:pPr>
      <w:r w:rsidRPr="00AA4E18">
        <w:rPr>
          <w:sz w:val="32"/>
          <w:szCs w:val="32"/>
        </w:rPr>
        <w:t>Invalid email</w:t>
      </w:r>
    </w:p>
    <w:p w14:paraId="5B04277C" w14:textId="77777777" w:rsidR="00AA4E18" w:rsidRPr="00AA4E18" w:rsidRDefault="00AA4E18" w:rsidP="00AA4E18">
      <w:pPr>
        <w:numPr>
          <w:ilvl w:val="0"/>
          <w:numId w:val="37"/>
        </w:numPr>
        <w:rPr>
          <w:sz w:val="32"/>
          <w:szCs w:val="32"/>
        </w:rPr>
      </w:pPr>
      <w:r w:rsidRPr="00AA4E18">
        <w:rPr>
          <w:sz w:val="32"/>
          <w:szCs w:val="32"/>
        </w:rPr>
        <w:t>Expired connection</w:t>
      </w:r>
    </w:p>
    <w:p w14:paraId="496B9457" w14:textId="77777777" w:rsidR="00AA4E18" w:rsidRPr="00AA4E18" w:rsidRDefault="00AA4E18" w:rsidP="00AA4E18">
      <w:pPr>
        <w:numPr>
          <w:ilvl w:val="0"/>
          <w:numId w:val="37"/>
        </w:numPr>
        <w:rPr>
          <w:sz w:val="32"/>
          <w:szCs w:val="32"/>
        </w:rPr>
      </w:pPr>
      <w:r w:rsidRPr="00AA4E18">
        <w:rPr>
          <w:sz w:val="32"/>
          <w:szCs w:val="32"/>
        </w:rPr>
        <w:t>Mailbox unavailable</w:t>
      </w:r>
    </w:p>
    <w:p w14:paraId="3F26B4B5" w14:textId="77777777" w:rsidR="00AA4E18" w:rsidRPr="00AA4E18" w:rsidRDefault="00AA4E18" w:rsidP="00AA4E18">
      <w:pPr>
        <w:numPr>
          <w:ilvl w:val="0"/>
          <w:numId w:val="37"/>
        </w:numPr>
        <w:rPr>
          <w:sz w:val="32"/>
          <w:szCs w:val="32"/>
        </w:rPr>
      </w:pPr>
      <w:r w:rsidRPr="00AA4E18">
        <w:rPr>
          <w:sz w:val="32"/>
          <w:szCs w:val="32"/>
        </w:rPr>
        <w:t>Permission problem</w:t>
      </w:r>
    </w:p>
    <w:p w14:paraId="4AEF5B32" w14:textId="77777777" w:rsidR="00AA4E18" w:rsidRPr="00AA4E18" w:rsidRDefault="00AA4E18" w:rsidP="00AA4E18">
      <w:pPr>
        <w:numPr>
          <w:ilvl w:val="0"/>
          <w:numId w:val="37"/>
        </w:numPr>
        <w:rPr>
          <w:sz w:val="32"/>
          <w:szCs w:val="32"/>
        </w:rPr>
      </w:pPr>
      <w:r w:rsidRPr="00AA4E18">
        <w:rPr>
          <w:sz w:val="32"/>
          <w:szCs w:val="32"/>
        </w:rPr>
        <w:t>Connector limitation</w:t>
      </w:r>
    </w:p>
    <w:p w14:paraId="5B8A6607" w14:textId="77777777" w:rsidR="00AA4E18" w:rsidRPr="00AA4E18" w:rsidRDefault="00AA4E18" w:rsidP="00AA4E18">
      <w:pPr>
        <w:numPr>
          <w:ilvl w:val="0"/>
          <w:numId w:val="37"/>
        </w:numPr>
        <w:rPr>
          <w:sz w:val="32"/>
          <w:szCs w:val="32"/>
        </w:rPr>
      </w:pPr>
      <w:r w:rsidRPr="00AA4E18">
        <w:rPr>
          <w:sz w:val="32"/>
          <w:szCs w:val="32"/>
        </w:rPr>
        <w:t>Service issue</w:t>
      </w:r>
    </w:p>
    <w:p w14:paraId="677904B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Run History helps isolate:</w:t>
      </w:r>
    </w:p>
    <w:p w14:paraId="28B6C91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Failure location.</w:t>
      </w:r>
    </w:p>
    <w:p w14:paraId="074CF3F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pict w14:anchorId="0B7790DB">
          <v:rect id="_x0000_i3017" style="width:0;height:1.5pt" o:hralign="center" o:hrstd="t" o:hr="t" fillcolor="#a0a0a0" stroked="f"/>
        </w:pict>
      </w:r>
    </w:p>
    <w:p w14:paraId="2E38DDB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R — SKIPPED ACTION</w:t>
      </w:r>
    </w:p>
    <w:p w14:paraId="569EA72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68. What Does Skipped Mean?</w:t>
      </w:r>
    </w:p>
    <w:p w14:paraId="1F7F255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Suppose:</w:t>
      </w:r>
    </w:p>
    <w:p w14:paraId="6BC8277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Trigger</w:t>
      </w:r>
    </w:p>
    <w:p w14:paraId="789FB8A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✕</w:t>
      </w:r>
      <w:r w:rsidRPr="00AA4E18">
        <w:rPr>
          <w:sz w:val="32"/>
          <w:szCs w:val="32"/>
        </w:rPr>
        <w:t xml:space="preserve"> Get Employee</w:t>
      </w:r>
    </w:p>
    <w:p w14:paraId="227CD62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Times New Roman" w:hAnsi="Times New Roman" w:cs="Times New Roman"/>
          <w:sz w:val="32"/>
          <w:szCs w:val="32"/>
        </w:rPr>
        <w:t>○</w:t>
      </w:r>
      <w:r w:rsidRPr="00AA4E18">
        <w:rPr>
          <w:sz w:val="32"/>
          <w:szCs w:val="32"/>
        </w:rPr>
        <w:t xml:space="preserve"> Send Email </w:t>
      </w:r>
      <w:r w:rsidRPr="00AA4E18">
        <w:rPr>
          <w:rFonts w:ascii="Raleway" w:hAnsi="Raleway" w:cs="Raleway"/>
          <w:sz w:val="32"/>
          <w:szCs w:val="32"/>
        </w:rPr>
        <w:t>—</w:t>
      </w:r>
      <w:r w:rsidRPr="00AA4E18">
        <w:rPr>
          <w:sz w:val="32"/>
          <w:szCs w:val="32"/>
        </w:rPr>
        <w:t xml:space="preserve"> Skipped</w:t>
      </w:r>
    </w:p>
    <w:p w14:paraId="2A2FB7F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Why didn't Send Email run?</w:t>
      </w:r>
    </w:p>
    <w:p w14:paraId="03B20C0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Because a prior required action:</w:t>
      </w:r>
    </w:p>
    <w:p w14:paraId="608414F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Failed.</w:t>
      </w:r>
    </w:p>
    <w:p w14:paraId="462589A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 email action itself may not be:</w:t>
      </w:r>
    </w:p>
    <w:p w14:paraId="291E5C1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Broken.</w:t>
      </w:r>
    </w:p>
    <w:p w14:paraId="0CBF3CA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It was never executed.</w:t>
      </w:r>
    </w:p>
    <w:p w14:paraId="1F861D1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4FCD976">
          <v:rect id="_x0000_i3018" style="width:0;height:1.5pt" o:hralign="center" o:hrstd="t" o:hr="t" fillcolor="#a0a0a0" stroked="f"/>
        </w:pict>
      </w:r>
    </w:p>
    <w:p w14:paraId="7717006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69. Important Difference</w:t>
      </w:r>
    </w:p>
    <w:p w14:paraId="4878463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Failed</w:t>
      </w:r>
    </w:p>
    <w:p w14:paraId="492A861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means:</w:t>
      </w:r>
    </w:p>
    <w:p w14:paraId="7F681A7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Action ran and failed.</w:t>
      </w:r>
    </w:p>
    <w:p w14:paraId="57CB505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Skipped</w:t>
      </w:r>
    </w:p>
    <w:p w14:paraId="2DD5299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means:</w:t>
      </w:r>
    </w:p>
    <w:p w14:paraId="65A94A7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Action didn't run due to flow path/dependency.</w:t>
      </w:r>
    </w:p>
    <w:p w14:paraId="2A9B85F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pict w14:anchorId="732F244F">
          <v:rect id="_x0000_i3019" style="width:0;height:1.5pt" o:hralign="center" o:hrstd="t" o:hr="t" fillcolor="#a0a0a0" stroked="f"/>
        </w:pict>
      </w:r>
    </w:p>
    <w:p w14:paraId="2B6E0A9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S — CREATE FLOW 2</w:t>
      </w:r>
    </w:p>
    <w:p w14:paraId="379880B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70. Lab 2</w:t>
      </w:r>
    </w:p>
    <w:p w14:paraId="708DF79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 another Automated Cloud Flow inside:</w:t>
      </w:r>
    </w:p>
    <w:p w14:paraId="11604E4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IT Help Desk Solution.</w:t>
      </w:r>
    </w:p>
    <w:p w14:paraId="36A794F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Name:</w:t>
      </w:r>
    </w:p>
    <w:p w14:paraId="560BABA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Help Desk — Ticket Created — IT Notification</w:t>
      </w:r>
    </w:p>
    <w:p w14:paraId="18C4847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290DD7D">
          <v:rect id="_x0000_i3020" style="width:0;height:1.5pt" o:hralign="center" o:hrstd="t" o:hr="t" fillcolor="#a0a0a0" stroked="f"/>
        </w:pict>
      </w:r>
    </w:p>
    <w:p w14:paraId="461B044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71. Trigger</w:t>
      </w:r>
    </w:p>
    <w:p w14:paraId="157EF37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Use:</w:t>
      </w:r>
    </w:p>
    <w:p w14:paraId="424F5C3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Microsoft Dataverse</w:t>
      </w:r>
    </w:p>
    <w:p w14:paraId="7990D1F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Times New Roman" w:hAnsi="Times New Roman" w:cs="Times New Roman"/>
          <w:sz w:val="32"/>
          <w:szCs w:val="32"/>
        </w:rPr>
        <w:t>↓</w:t>
      </w:r>
    </w:p>
    <w:p w14:paraId="43D2D3F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When a row is added, modified or deleted.</w:t>
      </w:r>
    </w:p>
    <w:p w14:paraId="0A1B1E5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Configure:</w:t>
      </w:r>
    </w:p>
    <w:p w14:paraId="4D671D5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Change Type:</w:t>
      </w:r>
    </w:p>
    <w:p w14:paraId="07DD352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Added</w:t>
      </w:r>
    </w:p>
    <w:p w14:paraId="4C4CC287" w14:textId="77777777" w:rsidR="00AA4E18" w:rsidRPr="00AA4E18" w:rsidRDefault="00AA4E18" w:rsidP="00AA4E18">
      <w:pPr>
        <w:rPr>
          <w:sz w:val="32"/>
          <w:szCs w:val="32"/>
        </w:rPr>
      </w:pPr>
    </w:p>
    <w:p w14:paraId="37CF991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Table:</w:t>
      </w:r>
    </w:p>
    <w:p w14:paraId="3230343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Support Tickets</w:t>
      </w:r>
    </w:p>
    <w:p w14:paraId="7E4ED772" w14:textId="77777777" w:rsidR="00AA4E18" w:rsidRPr="00AA4E18" w:rsidRDefault="00AA4E18" w:rsidP="00AA4E18">
      <w:pPr>
        <w:rPr>
          <w:sz w:val="32"/>
          <w:szCs w:val="32"/>
        </w:rPr>
      </w:pPr>
    </w:p>
    <w:p w14:paraId="31AC319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Scope:</w:t>
      </w:r>
    </w:p>
    <w:p w14:paraId="35F74D6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Organization</w:t>
      </w:r>
    </w:p>
    <w:p w14:paraId="6B60BF8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pict w14:anchorId="3A8DE8BD">
          <v:rect id="_x0000_i3021" style="width:0;height:1.5pt" o:hralign="center" o:hrstd="t" o:hr="t" fillcolor="#a0a0a0" stroked="f"/>
        </w:pict>
      </w:r>
    </w:p>
    <w:p w14:paraId="799FB15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T — TEAMS ACTION</w:t>
      </w:r>
    </w:p>
    <w:p w14:paraId="7E62818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72. Add Action</w:t>
      </w:r>
    </w:p>
    <w:p w14:paraId="2411450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Connector:</w:t>
      </w:r>
    </w:p>
    <w:p w14:paraId="4591338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Microsoft Teams.</w:t>
      </w:r>
    </w:p>
    <w:p w14:paraId="6E724E5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 the current Teams message-posting action available in your environment to post to:</w:t>
      </w:r>
    </w:p>
    <w:p w14:paraId="3233E4A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 Team/Channel</w:t>
      </w:r>
    </w:p>
    <w:p w14:paraId="0BD6AE9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or appropriate supported chat destination.</w:t>
      </w:r>
    </w:p>
    <w:p w14:paraId="45F3750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For the classroom:</w:t>
      </w:r>
    </w:p>
    <w:p w14:paraId="27DD2F3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Use:</w:t>
      </w:r>
    </w:p>
    <w:p w14:paraId="6B680D4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 dedicated training Team/Channel.</w:t>
      </w:r>
    </w:p>
    <w:p w14:paraId="11D1D8D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1267CE3">
          <v:rect id="_x0000_i3022" style="width:0;height:1.5pt" o:hralign="center" o:hrstd="t" o:hr="t" fillcolor="#a0a0a0" stroked="f"/>
        </w:pict>
      </w:r>
    </w:p>
    <w:p w14:paraId="3A77D88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73. Important Safety</w:t>
      </w:r>
    </w:p>
    <w:p w14:paraId="22BA0CD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 not test in:</w:t>
      </w:r>
    </w:p>
    <w:p w14:paraId="568B08C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Company-wide announcements</w:t>
      </w:r>
    </w:p>
    <w:p w14:paraId="2EDD1D2D" w14:textId="77777777" w:rsidR="00AA4E18" w:rsidRPr="00AA4E18" w:rsidRDefault="00AA4E18" w:rsidP="00AA4E18">
      <w:pPr>
        <w:rPr>
          <w:sz w:val="32"/>
          <w:szCs w:val="32"/>
        </w:rPr>
      </w:pPr>
    </w:p>
    <w:p w14:paraId="73B5217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Executive channel</w:t>
      </w:r>
    </w:p>
    <w:p w14:paraId="06D27F99" w14:textId="77777777" w:rsidR="00AA4E18" w:rsidRPr="00AA4E18" w:rsidRDefault="00AA4E18" w:rsidP="00AA4E18">
      <w:pPr>
        <w:rPr>
          <w:sz w:val="32"/>
          <w:szCs w:val="32"/>
        </w:rPr>
      </w:pPr>
    </w:p>
    <w:p w14:paraId="5475B34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Production incident channel</w:t>
      </w:r>
    </w:p>
    <w:p w14:paraId="426B621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Use:</w:t>
      </w:r>
    </w:p>
    <w:p w14:paraId="2C9EE82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Training workspace.</w:t>
      </w:r>
    </w:p>
    <w:p w14:paraId="673C9A7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pict w14:anchorId="6C9215AF">
          <v:rect id="_x0000_i3023" style="width:0;height:1.5pt" o:hralign="center" o:hrstd="t" o:hr="t" fillcolor="#a0a0a0" stroked="f"/>
        </w:pict>
      </w:r>
    </w:p>
    <w:p w14:paraId="1AFEF54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74. Message</w:t>
      </w:r>
    </w:p>
    <w:p w14:paraId="4214EFD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 a notification such as:</w:t>
      </w:r>
    </w:p>
    <w:p w14:paraId="38423B1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Emoji" w:hAnsi="Segoe UI Emoji" w:cs="Segoe UI Emoji"/>
          <w:sz w:val="32"/>
          <w:szCs w:val="32"/>
        </w:rPr>
        <w:t>🎫</w:t>
      </w:r>
      <w:r w:rsidRPr="00AA4E18">
        <w:rPr>
          <w:sz w:val="32"/>
          <w:szCs w:val="32"/>
        </w:rPr>
        <w:t xml:space="preserve"> New IT Support Ticket</w:t>
      </w:r>
    </w:p>
    <w:p w14:paraId="5FE294DC" w14:textId="77777777" w:rsidR="00AA4E18" w:rsidRPr="00AA4E18" w:rsidRDefault="00AA4E18" w:rsidP="00AA4E18">
      <w:pPr>
        <w:rPr>
          <w:sz w:val="32"/>
          <w:szCs w:val="32"/>
        </w:rPr>
      </w:pPr>
    </w:p>
    <w:p w14:paraId="1275A72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Ticket: TKT-000041</w:t>
      </w:r>
    </w:p>
    <w:p w14:paraId="469A0D8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Subject: Laptop won't start</w:t>
      </w:r>
    </w:p>
    <w:p w14:paraId="1F05109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Priority: High</w:t>
      </w:r>
    </w:p>
    <w:p w14:paraId="205B2F7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Status: New</w:t>
      </w:r>
    </w:p>
    <w:p w14:paraId="65383581" w14:textId="77777777" w:rsidR="00AA4E18" w:rsidRPr="00AA4E18" w:rsidRDefault="00AA4E18" w:rsidP="00AA4E18">
      <w:pPr>
        <w:rPr>
          <w:sz w:val="32"/>
          <w:szCs w:val="32"/>
        </w:rPr>
      </w:pPr>
    </w:p>
    <w:p w14:paraId="386970D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 new support request is ready for review.</w:t>
      </w:r>
    </w:p>
    <w:p w14:paraId="401A3C1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B56D947">
          <v:rect id="_x0000_i3024" style="width:0;height:1.5pt" o:hralign="center" o:hrstd="t" o:hr="t" fillcolor="#a0a0a0" stroked="f"/>
        </w:pict>
      </w:r>
    </w:p>
    <w:p w14:paraId="4981599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75. Dynamic Content</w:t>
      </w:r>
    </w:p>
    <w:p w14:paraId="0255BD2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Use:</w:t>
      </w:r>
    </w:p>
    <w:p w14:paraId="2E468B3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Ticket Number</w:t>
      </w:r>
    </w:p>
    <w:p w14:paraId="63567A3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Subject</w:t>
      </w:r>
    </w:p>
    <w:p w14:paraId="079C8A2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Priority</w:t>
      </w:r>
    </w:p>
    <w:p w14:paraId="1B6C7D5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Status</w:t>
      </w:r>
    </w:p>
    <w:p w14:paraId="2C10580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from the Dataverse Trigger.</w:t>
      </w:r>
    </w:p>
    <w:p w14:paraId="0A0DE8F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DDA58A1">
          <v:rect id="_x0000_i3025" style="width:0;height:1.5pt" o:hralign="center" o:hrstd="t" o:hr="t" fillcolor="#a0a0a0" stroked="f"/>
        </w:pict>
      </w:r>
    </w:p>
    <w:p w14:paraId="52AE750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76. Avoid Overloading Teams</w:t>
      </w:r>
    </w:p>
    <w:p w14:paraId="09CCD46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 not include:</w:t>
      </w:r>
    </w:p>
    <w:p w14:paraId="11FD501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Entire multi-paragraph Description</w:t>
      </w:r>
    </w:p>
    <w:p w14:paraId="3DF6E9B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 every notification unless required.</w:t>
      </w:r>
    </w:p>
    <w:p w14:paraId="4471A78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 Channel notification should allow technicians to answer:</w:t>
      </w:r>
    </w:p>
    <w:p w14:paraId="5735359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Is this relevant and urgent?</w:t>
      </w:r>
    </w:p>
    <w:p w14:paraId="2F55E79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C86D82E">
          <v:rect id="_x0000_i3026" style="width:0;height:1.5pt" o:hralign="center" o:hrstd="t" o:hr="t" fillcolor="#a0a0a0" stroked="f"/>
        </w:pict>
      </w:r>
    </w:p>
    <w:p w14:paraId="0DA2E18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77. Priority</w:t>
      </w:r>
    </w:p>
    <w:p w14:paraId="3CB3B99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Make:</w:t>
      </w:r>
    </w:p>
    <w:p w14:paraId="55E28CE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Priority</w:t>
      </w:r>
    </w:p>
    <w:p w14:paraId="6F44273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prominent.</w:t>
      </w:r>
    </w:p>
    <w:p w14:paraId="24A297F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Example:</w:t>
      </w:r>
    </w:p>
    <w:p w14:paraId="0CACD72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Priority: Critical</w:t>
      </w:r>
    </w:p>
    <w:p w14:paraId="5DC655F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This helps IT triage.</w:t>
      </w:r>
    </w:p>
    <w:p w14:paraId="1CDC04E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C201F53">
          <v:rect id="_x0000_i3027" style="width:0;height:1.5pt" o:hralign="center" o:hrstd="t" o:hr="t" fillcolor="#a0a0a0" stroked="f"/>
        </w:pict>
      </w:r>
    </w:p>
    <w:p w14:paraId="3FB4B92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U — FLOW 2 TEST</w:t>
      </w:r>
    </w:p>
    <w:p w14:paraId="1330FA7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78. Save</w:t>
      </w:r>
    </w:p>
    <w:p w14:paraId="5904ADF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Save the Flow.</w:t>
      </w:r>
    </w:p>
    <w:p w14:paraId="2393ED8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Select:</w:t>
      </w:r>
    </w:p>
    <w:p w14:paraId="7D0BF80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Test.</w:t>
      </w:r>
    </w:p>
    <w:p w14:paraId="4F3645C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 another Support Ticket.</w:t>
      </w:r>
    </w:p>
    <w:p w14:paraId="701F060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Expected:</w:t>
      </w:r>
    </w:p>
    <w:p w14:paraId="71364F1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Teams message appears.</w:t>
      </w:r>
    </w:p>
    <w:p w14:paraId="4B8539F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75E78FC">
          <v:rect id="_x0000_i3028" style="width:0;height:1.5pt" o:hralign="center" o:hrstd="t" o:hr="t" fillcolor="#a0a0a0" stroked="f"/>
        </w:pict>
      </w:r>
    </w:p>
    <w:p w14:paraId="510C8D8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79. Verify</w:t>
      </w:r>
    </w:p>
    <w:p w14:paraId="699DFF4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Check:</w:t>
      </w:r>
    </w:p>
    <w:p w14:paraId="6D57506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Correct Team</w:t>
      </w:r>
    </w:p>
    <w:p w14:paraId="49B5A60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Correct Channel</w:t>
      </w:r>
    </w:p>
    <w:p w14:paraId="58AEAC5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Correct Ticket Number</w:t>
      </w:r>
    </w:p>
    <w:p w14:paraId="4015502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Correct Subject</w:t>
      </w:r>
    </w:p>
    <w:p w14:paraId="0CAFDE6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Correct Priority</w:t>
      </w:r>
    </w:p>
    <w:p w14:paraId="51F2E14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Only one notification</w:t>
      </w:r>
    </w:p>
    <w:p w14:paraId="6DB9BA9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E54407A">
          <v:rect id="_x0000_i3029" style="width:0;height:1.5pt" o:hralign="center" o:hrstd="t" o:hr="t" fillcolor="#a0a0a0" stroked="f"/>
        </w:pict>
      </w:r>
    </w:p>
    <w:p w14:paraId="0938CDA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V — DUPLICATE RUNS</w:t>
      </w:r>
    </w:p>
    <w:p w14:paraId="6335AD7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80. Common Problem</w:t>
      </w:r>
    </w:p>
    <w:p w14:paraId="1D4CCAD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User creates one Ticket.</w:t>
      </w:r>
    </w:p>
    <w:p w14:paraId="260E18F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But receives:</w:t>
      </w:r>
    </w:p>
    <w:p w14:paraId="05E1399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Multiple notifications.</w:t>
      </w:r>
    </w:p>
    <w:p w14:paraId="2C6B189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Why might this happen?</w:t>
      </w:r>
    </w:p>
    <w:p w14:paraId="239C392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Possible:</w:t>
      </w:r>
    </w:p>
    <w:p w14:paraId="3B4A034F" w14:textId="77777777" w:rsidR="00AA4E18" w:rsidRPr="00AA4E18" w:rsidRDefault="00AA4E18" w:rsidP="00AA4E18">
      <w:pPr>
        <w:numPr>
          <w:ilvl w:val="0"/>
          <w:numId w:val="38"/>
        </w:numPr>
        <w:rPr>
          <w:sz w:val="32"/>
          <w:szCs w:val="32"/>
        </w:rPr>
      </w:pPr>
      <w:r w:rsidRPr="00AA4E18">
        <w:rPr>
          <w:sz w:val="32"/>
          <w:szCs w:val="32"/>
        </w:rPr>
        <w:t>Multiple flows perform the same action</w:t>
      </w:r>
    </w:p>
    <w:p w14:paraId="216DBBA0" w14:textId="77777777" w:rsidR="00AA4E18" w:rsidRPr="00AA4E18" w:rsidRDefault="00AA4E18" w:rsidP="00AA4E18">
      <w:pPr>
        <w:numPr>
          <w:ilvl w:val="0"/>
          <w:numId w:val="38"/>
        </w:numPr>
        <w:rPr>
          <w:sz w:val="32"/>
          <w:szCs w:val="32"/>
        </w:rPr>
      </w:pPr>
      <w:r w:rsidRPr="00AA4E18">
        <w:rPr>
          <w:sz w:val="32"/>
          <w:szCs w:val="32"/>
        </w:rPr>
        <w:t>Trigger configured for Added + Modified</w:t>
      </w:r>
    </w:p>
    <w:p w14:paraId="09C3BF5F" w14:textId="77777777" w:rsidR="00AA4E18" w:rsidRPr="00AA4E18" w:rsidRDefault="00AA4E18" w:rsidP="00AA4E18">
      <w:pPr>
        <w:numPr>
          <w:ilvl w:val="0"/>
          <w:numId w:val="38"/>
        </w:numPr>
        <w:rPr>
          <w:sz w:val="32"/>
          <w:szCs w:val="32"/>
        </w:rPr>
      </w:pPr>
      <w:r w:rsidRPr="00AA4E18">
        <w:rPr>
          <w:sz w:val="32"/>
          <w:szCs w:val="32"/>
        </w:rPr>
        <w:t>Flow itself updates the record and retriggers another flow</w:t>
      </w:r>
    </w:p>
    <w:p w14:paraId="3591559C" w14:textId="77777777" w:rsidR="00AA4E18" w:rsidRPr="00AA4E18" w:rsidRDefault="00AA4E18" w:rsidP="00AA4E18">
      <w:pPr>
        <w:numPr>
          <w:ilvl w:val="0"/>
          <w:numId w:val="38"/>
        </w:numPr>
        <w:rPr>
          <w:sz w:val="32"/>
          <w:szCs w:val="32"/>
        </w:rPr>
      </w:pPr>
      <w:r w:rsidRPr="00AA4E18">
        <w:rPr>
          <w:sz w:val="32"/>
          <w:szCs w:val="32"/>
        </w:rPr>
        <w:t>Duplicate test records</w:t>
      </w:r>
    </w:p>
    <w:p w14:paraId="238E210F" w14:textId="77777777" w:rsidR="00AA4E18" w:rsidRPr="00AA4E18" w:rsidRDefault="00AA4E18" w:rsidP="00AA4E18">
      <w:pPr>
        <w:numPr>
          <w:ilvl w:val="0"/>
          <w:numId w:val="38"/>
        </w:numPr>
        <w:rPr>
          <w:sz w:val="32"/>
          <w:szCs w:val="32"/>
        </w:rPr>
      </w:pPr>
      <w:r w:rsidRPr="00AA4E18">
        <w:rPr>
          <w:sz w:val="32"/>
          <w:szCs w:val="32"/>
        </w:rPr>
        <w:t>Overlapping automations</w:t>
      </w:r>
    </w:p>
    <w:p w14:paraId="1E96F8B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13A557E">
          <v:rect id="_x0000_i3030" style="width:0;height:1.5pt" o:hralign="center" o:hrstd="t" o:hr="t" fillcolor="#a0a0a0" stroked="f"/>
        </w:pict>
      </w:r>
    </w:p>
    <w:p w14:paraId="20CF79A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81. Trigger Design Matters</w:t>
      </w:r>
    </w:p>
    <w:p w14:paraId="527A4C2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Suppose trigger is:</w:t>
      </w:r>
    </w:p>
    <w:p w14:paraId="38C8BAF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Added or Modified</w:t>
      </w:r>
    </w:p>
    <w:p w14:paraId="07B8F85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Every Ticket update can produce another run.</w:t>
      </w:r>
    </w:p>
    <w:p w14:paraId="5E1CB37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Example:</w:t>
      </w:r>
    </w:p>
    <w:p w14:paraId="0E1DD87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Ticket Created</w:t>
      </w:r>
    </w:p>
    <w:p w14:paraId="2A0606D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4441A6D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v</w:t>
      </w:r>
    </w:p>
    <w:p w14:paraId="25A9A70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runs</w:t>
      </w:r>
    </w:p>
    <w:p w14:paraId="787957C2" w14:textId="77777777" w:rsidR="00AA4E18" w:rsidRPr="00AA4E18" w:rsidRDefault="00AA4E18" w:rsidP="00AA4E18">
      <w:pPr>
        <w:rPr>
          <w:sz w:val="32"/>
          <w:szCs w:val="32"/>
        </w:rPr>
      </w:pPr>
    </w:p>
    <w:p w14:paraId="6228B1B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Technician changes Status</w:t>
      </w:r>
    </w:p>
    <w:p w14:paraId="4E36F6F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2DAD967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v</w:t>
      </w:r>
    </w:p>
    <w:p w14:paraId="7771E4D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runs again</w:t>
      </w:r>
    </w:p>
    <w:p w14:paraId="6764D9E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But confirmation should happen:</w:t>
      </w:r>
    </w:p>
    <w:p w14:paraId="23077B8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Once.</w:t>
      </w:r>
    </w:p>
    <w:p w14:paraId="711BE93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Use:</w:t>
      </w:r>
    </w:p>
    <w:p w14:paraId="56CF2C7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Added</w:t>
      </w:r>
    </w:p>
    <w:p w14:paraId="64E9955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for creation-only confirmation.</w:t>
      </w:r>
    </w:p>
    <w:p w14:paraId="701308B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5EEC66C">
          <v:rect id="_x0000_i3031" style="width:0;height:1.5pt" o:hralign="center" o:hrstd="t" o:hr="t" fillcolor="#a0a0a0" stroked="f"/>
        </w:pict>
      </w:r>
    </w:p>
    <w:p w14:paraId="254233B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W — DATAVERSE MODIFIED TRIGGERS</w:t>
      </w:r>
    </w:p>
    <w:p w14:paraId="77C6C83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82. Future Flow Example</w:t>
      </w:r>
    </w:p>
    <w:p w14:paraId="1FFC1D4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Suppose we later build:</w:t>
      </w:r>
    </w:p>
    <w:p w14:paraId="25FB2BD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When Status changes to Resolved</w:t>
      </w:r>
    </w:p>
    <w:p w14:paraId="2FCDC02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|</w:t>
      </w:r>
    </w:p>
    <w:p w14:paraId="03518B5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v</w:t>
      </w:r>
    </w:p>
    <w:p w14:paraId="6A5B1CA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Notify Employee</w:t>
      </w:r>
    </w:p>
    <w:p w14:paraId="4468597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We might use:</w:t>
      </w:r>
    </w:p>
    <w:p w14:paraId="723E012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Modified.</w:t>
      </w:r>
    </w:p>
    <w:p w14:paraId="4FC0035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But this introduces additional design concerns.</w:t>
      </w:r>
    </w:p>
    <w:p w14:paraId="144D4BA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43EFC9F">
          <v:rect id="_x0000_i3032" style="width:0;height:1.5pt" o:hralign="center" o:hrstd="t" o:hr="t" fillcolor="#a0a0a0" stroked="f"/>
        </w:pict>
      </w:r>
    </w:p>
    <w:p w14:paraId="745CACE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83. Problem</w:t>
      </w:r>
    </w:p>
    <w:p w14:paraId="2261BBD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If trigger is simply:</w:t>
      </w:r>
    </w:p>
    <w:p w14:paraId="1A70CBB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Modified</w:t>
      </w:r>
    </w:p>
    <w:p w14:paraId="744377A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then changing:</w:t>
      </w:r>
    </w:p>
    <w:p w14:paraId="5B51410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Description</w:t>
      </w:r>
    </w:p>
    <w:p w14:paraId="5738151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could trigger the Flow.</w:t>
      </w:r>
    </w:p>
    <w:p w14:paraId="1D8DD6A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Changing:</w:t>
      </w:r>
    </w:p>
    <w:p w14:paraId="65702FC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Assigned Technician</w:t>
      </w:r>
    </w:p>
    <w:p w14:paraId="1BE5320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could trigger it.</w:t>
      </w:r>
    </w:p>
    <w:p w14:paraId="42BDA08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Changing:</w:t>
      </w:r>
    </w:p>
    <w:p w14:paraId="7FC4D87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Priority</w:t>
      </w:r>
    </w:p>
    <w:p w14:paraId="3DB0997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could trigger it.</w:t>
      </w:r>
    </w:p>
    <w:p w14:paraId="3AFBE3B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We only care about:</w:t>
      </w:r>
    </w:p>
    <w:p w14:paraId="6C5B9E8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Status.</w:t>
      </w:r>
    </w:p>
    <w:p w14:paraId="11DD599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F6E1C01">
          <v:rect id="_x0000_i3033" style="width:0;height:1.5pt" o:hralign="center" o:hrstd="t" o:hr="t" fillcolor="#a0a0a0" stroked="f"/>
        </w:pict>
      </w:r>
    </w:p>
    <w:p w14:paraId="73C3BB4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X — SELECT COLUMNS</w:t>
      </w:r>
    </w:p>
    <w:p w14:paraId="36F41AB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84. Select Columns</w:t>
      </w:r>
    </w:p>
    <w:p w14:paraId="4DB2820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For Dataverse update triggers, Power Automate can limit Update-trigger evaluation to requests involving specified:</w:t>
      </w:r>
    </w:p>
    <w:p w14:paraId="5433175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Column unique names.</w:t>
      </w:r>
    </w:p>
    <w:p w14:paraId="471250E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 concept:</w:t>
      </w:r>
    </w:p>
    <w:p w14:paraId="24B7470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statuscode</w:t>
      </w:r>
    </w:p>
    <w:p w14:paraId="262D84F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or the custom Status column's unique name.</w:t>
      </w:r>
    </w:p>
    <w:p w14:paraId="3B53610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E352DB3">
          <v:rect id="_x0000_i3034" style="width:0;height:1.5pt" o:hralign="center" o:hrstd="t" o:hr="t" fillcolor="#a0a0a0" stroked="f"/>
        </w:pict>
      </w:r>
    </w:p>
    <w:p w14:paraId="08BF480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85. Why?</w:t>
      </w:r>
    </w:p>
    <w:p w14:paraId="2D3BFF2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Instead of triggering when:</w:t>
      </w:r>
    </w:p>
    <w:p w14:paraId="71B757B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Any column is included in an update,</w:t>
      </w:r>
    </w:p>
    <w:p w14:paraId="21AE348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we can focus on:</w:t>
      </w:r>
    </w:p>
    <w:p w14:paraId="3321AF2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Relevant columns.</w:t>
      </w:r>
    </w:p>
    <w:p w14:paraId="2E49470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92715F9">
          <v:rect id="_x0000_i3035" style="width:0;height:1.5pt" o:hralign="center" o:hrstd="t" o:hr="t" fillcolor="#a0a0a0" stroked="f"/>
        </w:pict>
      </w:r>
    </w:p>
    <w:p w14:paraId="4C36CBE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86. Important Nuance</w:t>
      </w:r>
    </w:p>
    <w:p w14:paraId="6D39607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For Update triggers:</w:t>
      </w:r>
    </w:p>
    <w:p w14:paraId="4D379A1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Select columns means the Flow can run when those columns are included in the update request.</w:t>
      </w:r>
    </w:p>
    <w:p w14:paraId="69202A5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It does not necessarily mean:</w:t>
      </w:r>
    </w:p>
    <w:p w14:paraId="12063E3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Old value and new value are guaranteed different.</w:t>
      </w:r>
    </w:p>
    <w:p w14:paraId="148D138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Design important state-change logic carefully.</w:t>
      </w:r>
    </w:p>
    <w:p w14:paraId="033201B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B82EB85">
          <v:rect id="_x0000_i3036" style="width:0;height:1.5pt" o:hralign="center" o:hrstd="t" o:hr="t" fillcolor="#a0a0a0" stroked="f"/>
        </w:pict>
      </w:r>
    </w:p>
    <w:p w14:paraId="3077EE9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87. Lookup Limitation</w:t>
      </w:r>
    </w:p>
    <w:p w14:paraId="04090A6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 not assume lookup columns can be used in Select columns the same way as scalar fields.</w:t>
      </w:r>
    </w:p>
    <w:p w14:paraId="69E0B8F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For today's flow:</w:t>
      </w:r>
    </w:p>
    <w:p w14:paraId="6D254B6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We don't need Select columns</w:t>
      </w:r>
    </w:p>
    <w:p w14:paraId="4ACB710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because we're using:</w:t>
      </w:r>
    </w:p>
    <w:p w14:paraId="79BD2BF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Added.</w:t>
      </w:r>
    </w:p>
    <w:p w14:paraId="694D2CB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891FCAD">
          <v:rect id="_x0000_i3037" style="width:0;height:1.5pt" o:hralign="center" o:hrstd="t" o:hr="t" fillcolor="#a0a0a0" stroked="f"/>
        </w:pict>
      </w:r>
    </w:p>
    <w:p w14:paraId="50B9AED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Y — FILTER ROWS</w:t>
      </w:r>
    </w:p>
    <w:p w14:paraId="7E745A3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88. Filter Rows</w:t>
      </w:r>
    </w:p>
    <w:p w14:paraId="50B51AF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Dataverse triggers can use:</w:t>
      </w:r>
    </w:p>
    <w:p w14:paraId="4ED73CE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OData-style filter expressions</w:t>
      </w:r>
    </w:p>
    <w:p w14:paraId="32477FD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to restrict which rows cause the Flow to run.</w:t>
      </w:r>
    </w:p>
    <w:p w14:paraId="7BFF6D5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 business requirement:</w:t>
      </w:r>
    </w:p>
    <w:p w14:paraId="1112521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Notify IT only when Priority is Critical.</w:t>
      </w:r>
    </w:p>
    <w:p w14:paraId="06E4DC4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Rather than:</w:t>
      </w:r>
    </w:p>
    <w:p w14:paraId="14E477E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runs for every Ticket</w:t>
      </w:r>
    </w:p>
    <w:p w14:paraId="1BD88B0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Times New Roman" w:hAnsi="Times New Roman" w:cs="Times New Roman"/>
          <w:sz w:val="32"/>
          <w:szCs w:val="32"/>
        </w:rPr>
        <w:t>↓</w:t>
      </w:r>
    </w:p>
    <w:p w14:paraId="5D5B12B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Condition checks Critical</w:t>
      </w:r>
    </w:p>
    <w:p w14:paraId="09E8E72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we may be able to filter:</w:t>
      </w:r>
    </w:p>
    <w:p w14:paraId="46F83DE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At the trigger.</w:t>
      </w:r>
    </w:p>
    <w:p w14:paraId="3C6C6B8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3972487">
          <v:rect id="_x0000_i3038" style="width:0;height:1.5pt" o:hralign="center" o:hrstd="t" o:hr="t" fillcolor="#a0a0a0" stroked="f"/>
        </w:pict>
      </w:r>
    </w:p>
    <w:p w14:paraId="2665663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89. Why Filter at Trigger?</w:t>
      </w:r>
    </w:p>
    <w:p w14:paraId="1B0E4B5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Without trigger filtering:</w:t>
      </w:r>
    </w:p>
    <w:p w14:paraId="0E6CB41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1,000 Tickets</w:t>
      </w:r>
    </w:p>
    <w:p w14:paraId="7B451F9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25D9797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v</w:t>
      </w:r>
    </w:p>
    <w:p w14:paraId="23147D2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1,000 Flow Runs</w:t>
      </w:r>
    </w:p>
    <w:p w14:paraId="6412153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24C5975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v</w:t>
      </w:r>
    </w:p>
    <w:p w14:paraId="4B4C61D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50 Critical actions</w:t>
      </w:r>
    </w:p>
    <w:p w14:paraId="4C53330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With trigger filtering:</w:t>
      </w:r>
    </w:p>
    <w:p w14:paraId="2ED961E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1,000 Tickets</w:t>
      </w:r>
    </w:p>
    <w:p w14:paraId="648E4E0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42557F8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v</w:t>
      </w:r>
    </w:p>
    <w:p w14:paraId="650AFF7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Only Relevant Tickets Trigger</w:t>
      </w:r>
    </w:p>
    <w:p w14:paraId="71F8523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This reduces:</w:t>
      </w:r>
    </w:p>
    <w:p w14:paraId="5E78340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Unnecessary runs.</w:t>
      </w:r>
    </w:p>
    <w:p w14:paraId="44717F4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8614B46">
          <v:rect id="_x0000_i3039" style="width:0;height:1.5pt" o:hralign="center" o:hrstd="t" o:hr="t" fillcolor="#a0a0a0" stroked="f"/>
        </w:pict>
      </w:r>
    </w:p>
    <w:p w14:paraId="512BEB1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90. Important Rule</w:t>
      </w:r>
    </w:p>
    <w:p w14:paraId="1CE651E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 the actual:</w:t>
      </w:r>
    </w:p>
    <w:p w14:paraId="4AE008F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Dataverse column logical/unique name</w:t>
      </w:r>
    </w:p>
    <w:p w14:paraId="0FC5D37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and correct underlying Choice values when writing OData trigger filters.</w:t>
      </w:r>
    </w:p>
    <w:p w14:paraId="334E31E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 not guess Choice numeric values.</w:t>
      </w:r>
    </w:p>
    <w:p w14:paraId="59DC60A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7919C6B">
          <v:rect id="_x0000_i3040" style="width:0;height:1.5pt" o:hralign="center" o:hrstd="t" o:hr="t" fillcolor="#a0a0a0" stroked="f"/>
        </w:pict>
      </w:r>
    </w:p>
    <w:p w14:paraId="7675A1D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Z — TRIGGER CONDITIONS</w:t>
      </w:r>
    </w:p>
    <w:p w14:paraId="19CDA80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91. Trigger Conditions</w:t>
      </w:r>
    </w:p>
    <w:p w14:paraId="01B37A3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Power Automate also supports:</w:t>
      </w:r>
    </w:p>
    <w:p w14:paraId="5D657FB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 Conditions.</w:t>
      </w:r>
    </w:p>
    <w:p w14:paraId="19E1EF4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These are expressions evaluated before the Flow proceeds into a run.</w:t>
      </w:r>
    </w:p>
    <w:p w14:paraId="0BA5F03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If the Trigger Condition isn't met:</w:t>
      </w:r>
    </w:p>
    <w:p w14:paraId="77FDD50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The Flow does not create a normal run for that event.</w:t>
      </w:r>
    </w:p>
    <w:p w14:paraId="5FE3812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82A5C21">
          <v:rect id="_x0000_i3041" style="width:0;height:1.5pt" o:hralign="center" o:hrstd="t" o:hr="t" fillcolor="#a0a0a0" stroked="f"/>
        </w:pict>
      </w:r>
    </w:p>
    <w:p w14:paraId="35DFAEB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92. Why Use Trigger Conditions?</w:t>
      </w:r>
    </w:p>
    <w:p w14:paraId="613F20C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Suppose:</w:t>
      </w:r>
    </w:p>
    <w:p w14:paraId="4DD9AB9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10,000 updates</w:t>
      </w:r>
    </w:p>
    <w:p w14:paraId="3298A14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occur.</w:t>
      </w:r>
    </w:p>
    <w:p w14:paraId="246F664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Only:</w:t>
      </w:r>
    </w:p>
    <w:p w14:paraId="60B36A9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200</w:t>
      </w:r>
    </w:p>
    <w:p w14:paraId="5E0CF08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are relevant.</w:t>
      </w:r>
    </w:p>
    <w:p w14:paraId="31755F4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 Condition action after the trigger still means:</w:t>
      </w:r>
    </w:p>
    <w:p w14:paraId="7ED55C5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10,000 Flow Runs.</w:t>
      </w:r>
    </w:p>
    <w:p w14:paraId="5A447A3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Trigger Conditions can reduce:</w:t>
      </w:r>
    </w:p>
    <w:p w14:paraId="1011F06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Unnecessary executions.</w:t>
      </w:r>
    </w:p>
    <w:p w14:paraId="1B4006B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C1D6516">
          <v:rect id="_x0000_i3042" style="width:0;height:1.5pt" o:hralign="center" o:hrstd="t" o:hr="t" fillcolor="#a0a0a0" stroked="f"/>
        </w:pict>
      </w:r>
    </w:p>
    <w:p w14:paraId="024D906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93. Condition After Trigger</w:t>
      </w:r>
    </w:p>
    <w:p w14:paraId="74A908D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Architecture:</w:t>
      </w:r>
    </w:p>
    <w:p w14:paraId="13C623D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EVENT</w:t>
      </w:r>
    </w:p>
    <w:p w14:paraId="335A9F6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|</w:t>
      </w:r>
    </w:p>
    <w:p w14:paraId="36A18B7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v</w:t>
      </w:r>
    </w:p>
    <w:p w14:paraId="6E6FCFF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RUN CREATED</w:t>
      </w:r>
    </w:p>
    <w:p w14:paraId="5289DCA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|</w:t>
      </w:r>
    </w:p>
    <w:p w14:paraId="0DE27C7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v</w:t>
      </w:r>
    </w:p>
    <w:p w14:paraId="44CE730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CONDITION</w:t>
      </w:r>
    </w:p>
    <w:p w14:paraId="3F1F55B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|</w:t>
      </w:r>
    </w:p>
    <w:p w14:paraId="3028319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+---- Yes</w:t>
      </w:r>
    </w:p>
    <w:p w14:paraId="110314B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|</w:t>
      </w:r>
    </w:p>
    <w:p w14:paraId="3E3FA14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+---- No</w:t>
      </w:r>
    </w:p>
    <w:p w14:paraId="2A1AFBF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 Flow already ran.</w:t>
      </w:r>
    </w:p>
    <w:p w14:paraId="6841A83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EBBC3A6">
          <v:rect id="_x0000_i3043" style="width:0;height:1.5pt" o:hralign="center" o:hrstd="t" o:hr="t" fillcolor="#a0a0a0" stroked="f"/>
        </w:pict>
      </w:r>
    </w:p>
    <w:p w14:paraId="39DE621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94. Trigger Condition</w:t>
      </w:r>
    </w:p>
    <w:p w14:paraId="2366546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Architecture:</w:t>
      </w:r>
    </w:p>
    <w:p w14:paraId="27C13F9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EVENT</w:t>
      </w:r>
    </w:p>
    <w:p w14:paraId="3BB1A94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 xml:space="preserve"> |</w:t>
      </w:r>
    </w:p>
    <w:p w14:paraId="29B8A4D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v</w:t>
      </w:r>
    </w:p>
    <w:p w14:paraId="2B98E35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TRIGGER CONDITION</w:t>
      </w:r>
    </w:p>
    <w:p w14:paraId="23553CA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|</w:t>
      </w:r>
    </w:p>
    <w:p w14:paraId="1805465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+---- False </w:t>
      </w:r>
      <w:r w:rsidRPr="00AA4E18">
        <w:rPr>
          <w:rFonts w:ascii="Times New Roman" w:hAnsi="Times New Roman" w:cs="Times New Roman"/>
          <w:sz w:val="32"/>
          <w:szCs w:val="32"/>
        </w:rPr>
        <w:t>→</w:t>
      </w:r>
      <w:r w:rsidRPr="00AA4E18">
        <w:rPr>
          <w:sz w:val="32"/>
          <w:szCs w:val="32"/>
        </w:rPr>
        <w:t xml:space="preserve"> No Flow Run</w:t>
      </w:r>
    </w:p>
    <w:p w14:paraId="1D681F6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|</w:t>
      </w:r>
    </w:p>
    <w:p w14:paraId="3E892A7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+---- True </w:t>
      </w:r>
      <w:r w:rsidRPr="00AA4E18">
        <w:rPr>
          <w:rFonts w:ascii="Times New Roman" w:hAnsi="Times New Roman" w:cs="Times New Roman"/>
          <w:sz w:val="32"/>
          <w:szCs w:val="32"/>
        </w:rPr>
        <w:t>→</w:t>
      </w:r>
      <w:r w:rsidRPr="00AA4E18">
        <w:rPr>
          <w:sz w:val="32"/>
          <w:szCs w:val="32"/>
        </w:rPr>
        <w:t xml:space="preserve"> Flow Run</w:t>
      </w:r>
    </w:p>
    <w:p w14:paraId="2F2F5A6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This is more efficient when:</w:t>
      </w:r>
    </w:p>
    <w:p w14:paraId="46AC9B6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The Flow truly shouldn't run.</w:t>
      </w:r>
    </w:p>
    <w:p w14:paraId="66D1B04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44D9C28">
          <v:rect id="_x0000_i3044" style="width:0;height:1.5pt" o:hralign="center" o:hrstd="t" o:hr="t" fillcolor="#a0a0a0" stroked="f"/>
        </w:pict>
      </w:r>
    </w:p>
    <w:p w14:paraId="15647E0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95. Day 13 Requirement</w:t>
      </w:r>
    </w:p>
    <w:p w14:paraId="4B44353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Students should understand:</w:t>
      </w:r>
    </w:p>
    <w:p w14:paraId="12B9D12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 Conditions</w:t>
      </w:r>
    </w:p>
    <w:p w14:paraId="7D988C2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but do not need to build a complicated expression yet.</w:t>
      </w:r>
    </w:p>
    <w:p w14:paraId="60463BC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We will deepen conditions on:</w:t>
      </w:r>
    </w:p>
    <w:p w14:paraId="016FA8A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Day 15.</w:t>
      </w:r>
    </w:p>
    <w:p w14:paraId="33A57EA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06C971B">
          <v:rect id="_x0000_i3045" style="width:0;height:1.5pt" o:hralign="center" o:hrstd="t" o:hr="t" fillcolor="#a0a0a0" stroked="f"/>
        </w:pict>
      </w:r>
    </w:p>
    <w:p w14:paraId="6EF7EBA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AA — CONDITION ACTION PREVIEW</w:t>
      </w:r>
    </w:p>
    <w:p w14:paraId="3817A8F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96. Condition</w:t>
      </w:r>
    </w:p>
    <w:p w14:paraId="7EB8E3D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Within a Flow:</w:t>
      </w:r>
    </w:p>
    <w:p w14:paraId="1608A09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Condition</w:t>
      </w:r>
    </w:p>
    <w:p w14:paraId="6405AEC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allows branching.</w:t>
      </w:r>
    </w:p>
    <w:p w14:paraId="490ECDA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Example:</w:t>
      </w:r>
    </w:p>
    <w:p w14:paraId="57F5475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Is Priority Critical?</w:t>
      </w:r>
    </w:p>
    <w:p w14:paraId="77BE476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|</w:t>
      </w:r>
    </w:p>
    <w:p w14:paraId="59C6AEE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+--+--+</w:t>
      </w:r>
    </w:p>
    <w:p w14:paraId="3630EEC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     |</w:t>
      </w:r>
    </w:p>
    <w:p w14:paraId="0E45CCE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YES    NO</w:t>
      </w:r>
    </w:p>
    <w:p w14:paraId="26D23D4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     |</w:t>
      </w:r>
    </w:p>
    <w:p w14:paraId="6A86206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Notify  Continue</w:t>
      </w:r>
    </w:p>
    <w:p w14:paraId="3695745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Manager</w:t>
      </w:r>
    </w:p>
    <w:p w14:paraId="1E9E246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0EDA1DA">
          <v:rect id="_x0000_i3046" style="width:0;height:1.5pt" o:hralign="center" o:hrstd="t" o:hr="t" fillcolor="#a0a0a0" stroked="f"/>
        </w:pict>
      </w:r>
    </w:p>
    <w:p w14:paraId="33E7264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97. Why Still Use Conditions?</w:t>
      </w:r>
    </w:p>
    <w:p w14:paraId="45B39D9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Trigger Conditions answer:</w:t>
      </w:r>
    </w:p>
    <w:p w14:paraId="16B0E3F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Should this Flow start?</w:t>
      </w:r>
    </w:p>
    <w:p w14:paraId="1B25A91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Condition actions answer:</w:t>
      </w:r>
    </w:p>
    <w:p w14:paraId="0ED37EB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What path should the running Flow take?</w:t>
      </w:r>
    </w:p>
    <w:p w14:paraId="62B1EDC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Both are useful.</w:t>
      </w:r>
    </w:p>
    <w:p w14:paraId="5EFBD25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7670722">
          <v:rect id="_x0000_i3047" style="width:0;height:1.5pt" o:hralign="center" o:hrstd="t" o:hr="t" fillcolor="#a0a0a0" stroked="f"/>
        </w:pict>
      </w:r>
    </w:p>
    <w:p w14:paraId="7DC0644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AB — CONNECTIONS</w:t>
      </w:r>
    </w:p>
    <w:p w14:paraId="58D33B5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98. Today's Connections</w:t>
      </w:r>
    </w:p>
    <w:p w14:paraId="3A97C90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Flows may use:</w:t>
      </w:r>
    </w:p>
    <w:p w14:paraId="6C07DE4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Dataverse Connection</w:t>
      </w:r>
    </w:p>
    <w:p w14:paraId="04E6D6E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Office 365 Outlook Connection</w:t>
      </w:r>
    </w:p>
    <w:p w14:paraId="26CF540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Microsoft Teams Connection</w:t>
      </w:r>
    </w:p>
    <w:p w14:paraId="7AD770E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Each represents:</w:t>
      </w:r>
    </w:p>
    <w:p w14:paraId="3613180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Authenticated access.</w:t>
      </w:r>
    </w:p>
    <w:p w14:paraId="158D6A6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6895C26">
          <v:rect id="_x0000_i3048" style="width:0;height:1.5pt" o:hralign="center" o:hrstd="t" o:hr="t" fillcolor="#a0a0a0" stroked="f"/>
        </w:pict>
      </w:r>
    </w:p>
    <w:p w14:paraId="6D37010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99. Connection Failure</w:t>
      </w:r>
    </w:p>
    <w:p w14:paraId="722F31B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If Outlook password/token/access changes:</w:t>
      </w:r>
    </w:p>
    <w:p w14:paraId="179276D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 Outlook Action may fail because:</w:t>
      </w:r>
    </w:p>
    <w:p w14:paraId="68E7109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Connection needs attention.</w:t>
      </w:r>
    </w:p>
    <w:p w14:paraId="0373766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Check:</w:t>
      </w:r>
    </w:p>
    <w:p w14:paraId="7F92EEB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Connection status</w:t>
      </w:r>
    </w:p>
    <w:p w14:paraId="42DCC86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Authentication</w:t>
      </w:r>
    </w:p>
    <w:p w14:paraId="2B0032A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Permissions</w:t>
      </w:r>
    </w:p>
    <w:p w14:paraId="41A38BA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before rewriting Flow logic.</w:t>
      </w:r>
    </w:p>
    <w:p w14:paraId="3A3169D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EA0EB81">
          <v:rect id="_x0000_i3049" style="width:0;height:1.5pt" o:hralign="center" o:hrstd="t" o:hr="t" fillcolor="#a0a0a0" stroked="f"/>
        </w:pict>
      </w:r>
    </w:p>
    <w:p w14:paraId="14B67E0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AC — CONNECTION REFERENCES</w:t>
      </w:r>
    </w:p>
    <w:p w14:paraId="380E98D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100. Solution-Aware Architecture</w:t>
      </w:r>
    </w:p>
    <w:p w14:paraId="230AE52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Inside a Solution:</w:t>
      </w:r>
    </w:p>
    <w:p w14:paraId="7404AEC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</w:t>
      </w:r>
    </w:p>
    <w:p w14:paraId="72B0E97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|</w:t>
      </w:r>
    </w:p>
    <w:p w14:paraId="07F8914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v</w:t>
      </w:r>
    </w:p>
    <w:p w14:paraId="65E9588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CONNECTION REFERENCE</w:t>
      </w:r>
    </w:p>
    <w:p w14:paraId="43F6452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|</w:t>
      </w:r>
    </w:p>
    <w:p w14:paraId="59C7CAA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 xml:space="preserve">  v</w:t>
      </w:r>
    </w:p>
    <w:p w14:paraId="60B6283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CONNECTION</w:t>
      </w:r>
    </w:p>
    <w:p w14:paraId="4731544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|</w:t>
      </w:r>
    </w:p>
    <w:p w14:paraId="4A7B8F5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v</w:t>
      </w:r>
    </w:p>
    <w:p w14:paraId="013620F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OUTLOOK / TEAMS / DATAVERSE</w:t>
      </w:r>
    </w:p>
    <w:p w14:paraId="149B9E5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E779B91">
          <v:rect id="_x0000_i3050" style="width:0;height:1.5pt" o:hralign="center" o:hrstd="t" o:hr="t" fillcolor="#a0a0a0" stroked="f"/>
        </w:pict>
      </w:r>
    </w:p>
    <w:p w14:paraId="3115433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101. Why Connection References?</w:t>
      </w:r>
    </w:p>
    <w:p w14:paraId="17BFBC3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DEV may use:</w:t>
      </w:r>
    </w:p>
    <w:p w14:paraId="31A4E43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Developer Connection</w:t>
      </w:r>
    </w:p>
    <w:p w14:paraId="1DD3B35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TEST:</w:t>
      </w:r>
    </w:p>
    <w:p w14:paraId="5D94BA6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Test Automation Connection</w:t>
      </w:r>
    </w:p>
    <w:p w14:paraId="2DC0122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PROD:</w:t>
      </w:r>
    </w:p>
    <w:p w14:paraId="3C84D5E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Production Automation Connection</w:t>
      </w:r>
    </w:p>
    <w:p w14:paraId="4F0DFAA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We want the Flow logic to remain:</w:t>
      </w:r>
    </w:p>
    <w:p w14:paraId="66565B7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The same.</w:t>
      </w:r>
    </w:p>
    <w:p w14:paraId="19FFF34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D97CC24">
          <v:rect id="_x0000_i3051" style="width:0;height:1.5pt" o:hralign="center" o:hrstd="t" o:hr="t" fillcolor="#a0a0a0" stroked="f"/>
        </w:pict>
      </w:r>
    </w:p>
    <w:p w14:paraId="0B246E6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102. Deployment</w:t>
      </w:r>
    </w:p>
    <w:p w14:paraId="0FABC16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Conceptually:</w:t>
      </w:r>
    </w:p>
    <w:p w14:paraId="4B2671E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DEV SOLUTION</w:t>
      </w:r>
    </w:p>
    <w:p w14:paraId="1CED096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|</w:t>
      </w:r>
    </w:p>
    <w:p w14:paraId="4C8DB33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v</w:t>
      </w:r>
    </w:p>
    <w:p w14:paraId="732225A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EXPORT / IMPORT</w:t>
      </w:r>
    </w:p>
    <w:p w14:paraId="000BEA4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 xml:space="preserve">   |</w:t>
      </w:r>
    </w:p>
    <w:p w14:paraId="6427D25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v</w:t>
      </w:r>
    </w:p>
    <w:p w14:paraId="66BDACB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PROD SOLUTION</w:t>
      </w:r>
    </w:p>
    <w:p w14:paraId="1599120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|</w:t>
      </w:r>
    </w:p>
    <w:p w14:paraId="2C54521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v</w:t>
      </w:r>
    </w:p>
    <w:p w14:paraId="39DDBF6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Map Connection References</w:t>
      </w:r>
    </w:p>
    <w:p w14:paraId="0B05A39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to Production Connections</w:t>
      </w:r>
    </w:p>
    <w:p w14:paraId="7261E6B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37F38F9">
          <v:rect id="_x0000_i3052" style="width:0;height:1.5pt" o:hralign="center" o:hrstd="t" o:hr="t" fillcolor="#a0a0a0" stroked="f"/>
        </w:pict>
      </w:r>
    </w:p>
    <w:p w14:paraId="30DDEFC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103. Verify Solution Components</w:t>
      </w:r>
    </w:p>
    <w:p w14:paraId="4D44565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Open:</w:t>
      </w:r>
    </w:p>
    <w:p w14:paraId="51B2536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IT Help Desk Solution.</w:t>
      </w:r>
    </w:p>
    <w:p w14:paraId="4135740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Check whether required:</w:t>
      </w:r>
    </w:p>
    <w:p w14:paraId="3AB1D8F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Connection References</w:t>
      </w:r>
    </w:p>
    <w:p w14:paraId="53DD1EB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are present.</w:t>
      </w:r>
    </w:p>
    <w:p w14:paraId="64F0726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Students should know which connectors their Flow depends on.</w:t>
      </w:r>
    </w:p>
    <w:p w14:paraId="7760BE8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2B995A1">
          <v:rect id="_x0000_i3053" style="width:0;height:1.5pt" o:hralign="center" o:hrstd="t" o:hr="t" fillcolor="#a0a0a0" stroked="f"/>
        </w:pict>
      </w:r>
    </w:p>
    <w:p w14:paraId="557AA30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AD — FLOW OWNERSHIP</w:t>
      </w:r>
    </w:p>
    <w:p w14:paraId="5CCD16C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104. Important Production Question</w:t>
      </w:r>
    </w:p>
    <w:p w14:paraId="42F015A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Who owns the Flow?</w:t>
      </w:r>
    </w:p>
    <w:p w14:paraId="0F7B927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Bad production architecture:</w:t>
      </w:r>
    </w:p>
    <w:p w14:paraId="12ADCCA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Owner:</w:t>
      </w:r>
    </w:p>
    <w:p w14:paraId="3091B13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Temporary Intern</w:t>
      </w:r>
    </w:p>
    <w:p w14:paraId="604920F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Intern leaves organization.</w:t>
      </w:r>
    </w:p>
    <w:p w14:paraId="7082793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Automation becomes difficult to maintain.</w:t>
      </w:r>
    </w:p>
    <w:p w14:paraId="5871633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4AE0DEA">
          <v:rect id="_x0000_i3054" style="width:0;height:1.5pt" o:hralign="center" o:hrstd="t" o:hr="t" fillcolor="#a0a0a0" stroked="f"/>
        </w:pict>
      </w:r>
    </w:p>
    <w:p w14:paraId="10F7F0D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105. Production Ownership</w:t>
      </w:r>
    </w:p>
    <w:p w14:paraId="12DF93B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Organizations should establish:</w:t>
      </w:r>
    </w:p>
    <w:p w14:paraId="2631C57E" w14:textId="77777777" w:rsidR="00AA4E18" w:rsidRPr="00AA4E18" w:rsidRDefault="00AA4E18" w:rsidP="00AA4E18">
      <w:pPr>
        <w:numPr>
          <w:ilvl w:val="0"/>
          <w:numId w:val="39"/>
        </w:numPr>
        <w:rPr>
          <w:sz w:val="32"/>
          <w:szCs w:val="32"/>
        </w:rPr>
      </w:pPr>
      <w:r w:rsidRPr="00AA4E18">
        <w:rPr>
          <w:sz w:val="32"/>
          <w:szCs w:val="32"/>
        </w:rPr>
        <w:t>Appropriate owners/co-owners</w:t>
      </w:r>
    </w:p>
    <w:p w14:paraId="5E724498" w14:textId="77777777" w:rsidR="00AA4E18" w:rsidRPr="00AA4E18" w:rsidRDefault="00AA4E18" w:rsidP="00AA4E18">
      <w:pPr>
        <w:numPr>
          <w:ilvl w:val="0"/>
          <w:numId w:val="39"/>
        </w:numPr>
        <w:rPr>
          <w:sz w:val="32"/>
          <w:szCs w:val="32"/>
        </w:rPr>
      </w:pPr>
      <w:r w:rsidRPr="00AA4E18">
        <w:rPr>
          <w:sz w:val="32"/>
          <w:szCs w:val="32"/>
        </w:rPr>
        <w:t>Service/automation identity strategy where applicable</w:t>
      </w:r>
    </w:p>
    <w:p w14:paraId="60BE628B" w14:textId="77777777" w:rsidR="00AA4E18" w:rsidRPr="00AA4E18" w:rsidRDefault="00AA4E18" w:rsidP="00AA4E18">
      <w:pPr>
        <w:numPr>
          <w:ilvl w:val="0"/>
          <w:numId w:val="39"/>
        </w:numPr>
        <w:rPr>
          <w:sz w:val="32"/>
          <w:szCs w:val="32"/>
        </w:rPr>
      </w:pPr>
      <w:r w:rsidRPr="00AA4E18">
        <w:rPr>
          <w:sz w:val="32"/>
          <w:szCs w:val="32"/>
        </w:rPr>
        <w:t>Connection governance</w:t>
      </w:r>
    </w:p>
    <w:p w14:paraId="02D75AD9" w14:textId="77777777" w:rsidR="00AA4E18" w:rsidRPr="00AA4E18" w:rsidRDefault="00AA4E18" w:rsidP="00AA4E18">
      <w:pPr>
        <w:numPr>
          <w:ilvl w:val="0"/>
          <w:numId w:val="39"/>
        </w:numPr>
        <w:rPr>
          <w:sz w:val="32"/>
          <w:szCs w:val="32"/>
        </w:rPr>
      </w:pPr>
      <w:r w:rsidRPr="00AA4E18">
        <w:rPr>
          <w:sz w:val="32"/>
          <w:szCs w:val="32"/>
        </w:rPr>
        <w:t>Support ownership</w:t>
      </w:r>
    </w:p>
    <w:p w14:paraId="1AC4DCF9" w14:textId="77777777" w:rsidR="00AA4E18" w:rsidRPr="00AA4E18" w:rsidRDefault="00AA4E18" w:rsidP="00AA4E18">
      <w:pPr>
        <w:numPr>
          <w:ilvl w:val="0"/>
          <w:numId w:val="39"/>
        </w:numPr>
        <w:rPr>
          <w:sz w:val="32"/>
          <w:szCs w:val="32"/>
        </w:rPr>
      </w:pPr>
      <w:r w:rsidRPr="00AA4E18">
        <w:rPr>
          <w:sz w:val="32"/>
          <w:szCs w:val="32"/>
        </w:rPr>
        <w:t>Documentation</w:t>
      </w:r>
    </w:p>
    <w:p w14:paraId="0D5E016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Today's class does not need to configure enterprise service accounts.</w:t>
      </w:r>
    </w:p>
    <w:p w14:paraId="6A684E5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But students must recognize:</w:t>
      </w:r>
    </w:p>
    <w:p w14:paraId="3E933B5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Flow ownership is operational architecture.</w:t>
      </w:r>
    </w:p>
    <w:p w14:paraId="31589EF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458AE56">
          <v:rect id="_x0000_i3055" style="width:0;height:1.5pt" o:hralign="center" o:hrstd="t" o:hr="t" fillcolor="#a0a0a0" stroked="f"/>
        </w:pict>
      </w:r>
    </w:p>
    <w:p w14:paraId="2FD68D0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AE — FLOW RUNNING IDENTITY</w:t>
      </w:r>
    </w:p>
    <w:p w14:paraId="54EDC4B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106. Whose Permissions Matter?</w:t>
      </w:r>
    </w:p>
    <w:p w14:paraId="40A1C6D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Actions run using:</w:t>
      </w:r>
    </w:p>
    <w:p w14:paraId="19566F8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The configured connections / execution context.</w:t>
      </w:r>
    </w:p>
    <w:p w14:paraId="2400D80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They don't automatically mean:</w:t>
      </w:r>
    </w:p>
    <w:p w14:paraId="4F6C131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Whatever the employee can do.</w:t>
      </w:r>
    </w:p>
    <w:p w14:paraId="0024C94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This can create important security implications.</w:t>
      </w:r>
    </w:p>
    <w:p w14:paraId="1E494DB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924FB66">
          <v:rect id="_x0000_i3056" style="width:0;height:1.5pt" o:hralign="center" o:hrstd="t" o:hr="t" fillcolor="#a0a0a0" stroked="f"/>
        </w:pict>
      </w:r>
    </w:p>
    <w:p w14:paraId="7D36C7B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107. Example</w:t>
      </w:r>
    </w:p>
    <w:p w14:paraId="39995B4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Employee creates Ticket.</w:t>
      </w:r>
    </w:p>
    <w:p w14:paraId="4B4E8C1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connection can:</w:t>
      </w:r>
    </w:p>
    <w:p w14:paraId="1F60AF5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Read Employees</w:t>
      </w:r>
    </w:p>
    <w:p w14:paraId="5B33487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and:</w:t>
      </w:r>
    </w:p>
    <w:p w14:paraId="596ED47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Send Outlook messages.</w:t>
      </w:r>
    </w:p>
    <w:p w14:paraId="0BDABD8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Therefore the Flow's connection needs appropriate access.</w:t>
      </w:r>
    </w:p>
    <w:p w14:paraId="61A53F5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ACD4FF2">
          <v:rect id="_x0000_i3057" style="width:0;height:1.5pt" o:hralign="center" o:hrstd="t" o:hr="t" fillcolor="#a0a0a0" stroked="f"/>
        </w:pict>
      </w:r>
    </w:p>
    <w:p w14:paraId="1B7B533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108. Least Privilege</w:t>
      </w:r>
    </w:p>
    <w:p w14:paraId="6533DBF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 not run automation with excessive privileges because:</w:t>
      </w:r>
    </w:p>
    <w:p w14:paraId="118B5A8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It fixes permission errors.</w:t>
      </w:r>
    </w:p>
    <w:p w14:paraId="2A1D53F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Grant only:</w:t>
      </w:r>
    </w:p>
    <w:p w14:paraId="422B4A4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Required access.</w:t>
      </w:r>
    </w:p>
    <w:p w14:paraId="11CC6E7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180D33B">
          <v:rect id="_x0000_i3058" style="width:0;height:1.5pt" o:hralign="center" o:hrstd="t" o:hr="t" fillcolor="#a0a0a0" stroked="f"/>
        </w:pict>
      </w:r>
    </w:p>
    <w:p w14:paraId="6AB59BD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AF — ASYNCHRONOUS THINKING</w:t>
      </w:r>
    </w:p>
    <w:p w14:paraId="5427BF0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109. Important Concept</w:t>
      </w:r>
    </w:p>
    <w:p w14:paraId="13D82D1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Dataverse-triggered Power Automate workflows operate:</w:t>
      </w:r>
    </w:p>
    <w:p w14:paraId="6745772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Asynchronously.</w:t>
      </w:r>
    </w:p>
    <w:p w14:paraId="6EF92A2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Employee saves Ticket.</w:t>
      </w:r>
    </w:p>
    <w:p w14:paraId="67D2CDD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The app doesn't need to sit open waiting for the entire business workflow to finish.</w:t>
      </w:r>
    </w:p>
    <w:p w14:paraId="1D30A46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6342985">
          <v:rect id="_x0000_i3059" style="width:0;height:1.5pt" o:hralign="center" o:hrstd="t" o:hr="t" fillcolor="#a0a0a0" stroked="f"/>
        </w:pict>
      </w:r>
    </w:p>
    <w:p w14:paraId="6E1ED1D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110. Architecture</w:t>
      </w:r>
    </w:p>
    <w:p w14:paraId="2F64EC3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CANVAS APP</w:t>
      </w:r>
    </w:p>
    <w:p w14:paraId="4DC6BBF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5C26DA1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 Save Ticket</w:t>
      </w:r>
    </w:p>
    <w:p w14:paraId="59895D8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v</w:t>
      </w:r>
    </w:p>
    <w:p w14:paraId="05D5CE3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DATAVERSE</w:t>
      </w:r>
    </w:p>
    <w:p w14:paraId="765533C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3DB12A2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 Trigger</w:t>
      </w:r>
    </w:p>
    <w:p w14:paraId="50ABA6A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v</w:t>
      </w:r>
    </w:p>
    <w:p w14:paraId="64248E1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POWER AUTOMATE</w:t>
      </w:r>
    </w:p>
    <w:p w14:paraId="696BB7C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6476730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+---- Email</w:t>
      </w:r>
    </w:p>
    <w:p w14:paraId="2F27F20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+---- Teams</w:t>
      </w:r>
    </w:p>
    <w:p w14:paraId="2A7C63D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 Canvas App's primary responsibility:</w:t>
      </w:r>
    </w:p>
    <w:p w14:paraId="010DECA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Save the Ticket.</w:t>
      </w:r>
    </w:p>
    <w:p w14:paraId="0E3D284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Automation then reacts.</w:t>
      </w:r>
    </w:p>
    <w:p w14:paraId="5B3DE7B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A2997CC">
          <v:rect id="_x0000_i3060" style="width:0;height:1.5pt" o:hralign="center" o:hrstd="t" o:hr="t" fillcolor="#a0a0a0" stroked="f"/>
        </w:pict>
      </w:r>
    </w:p>
    <w:p w14:paraId="70EEE28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111. Why Better Than Direct App Email?</w:t>
      </w:r>
    </w:p>
    <w:p w14:paraId="1775606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Day 11 direct Canvas email depended on:</w:t>
      </w:r>
    </w:p>
    <w:p w14:paraId="0D00704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App session and app logic.</w:t>
      </w:r>
    </w:p>
    <w:p w14:paraId="64E0A00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Now:</w:t>
      </w:r>
    </w:p>
    <w:p w14:paraId="1868CC0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Any approved client creating a Support Ticket can trigger automation:</w:t>
      </w:r>
    </w:p>
    <w:p w14:paraId="07689A1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Canvas App</w:t>
      </w:r>
    </w:p>
    <w:p w14:paraId="52ED156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Model-Driven App</w:t>
      </w:r>
    </w:p>
    <w:p w14:paraId="6C5A626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Integration</w:t>
      </w:r>
    </w:p>
    <w:p w14:paraId="627E421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API</w:t>
      </w:r>
    </w:p>
    <w:p w14:paraId="20BB490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because the Flow listens to:</w:t>
      </w:r>
    </w:p>
    <w:p w14:paraId="4BEC3F2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Dataverse.</w:t>
      </w:r>
    </w:p>
    <w:p w14:paraId="413F467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8B16E0F">
          <v:rect id="_x0000_i3061" style="width:0;height:1.5pt" o:hralign="center" o:hrstd="t" o:hr="t" fillcolor="#a0a0a0" stroked="f"/>
        </w:pict>
      </w:r>
    </w:p>
    <w:p w14:paraId="337FC6E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AG — TEST FROM CANVAS APP</w:t>
      </w:r>
    </w:p>
    <w:p w14:paraId="47FF880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112. Test</w:t>
      </w:r>
    </w:p>
    <w:p w14:paraId="3112602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 Ticket using:</w:t>
      </w:r>
    </w:p>
    <w:p w14:paraId="28FF18A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Canvas App.</w:t>
      </w:r>
    </w:p>
    <w:p w14:paraId="5D6079E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Verify:</w:t>
      </w:r>
    </w:p>
    <w:p w14:paraId="5931939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Ticket created</w:t>
      </w:r>
    </w:p>
    <w:p w14:paraId="5DF71D2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Employee email sent</w:t>
      </w:r>
    </w:p>
    <w:p w14:paraId="6C266E8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Teams notification posted</w:t>
      </w:r>
    </w:p>
    <w:p w14:paraId="196C346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9D82671">
          <v:rect id="_x0000_i3062" style="width:0;height:1.5pt" o:hralign="center" o:hrstd="t" o:hr="t" fillcolor="#a0a0a0" stroked="f"/>
        </w:pict>
      </w:r>
    </w:p>
    <w:p w14:paraId="6723F05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AH — TEST FROM MODEL-DRIVEN APP</w:t>
      </w:r>
    </w:p>
    <w:p w14:paraId="68C93DE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113. Create Ticket</w:t>
      </w:r>
    </w:p>
    <w:p w14:paraId="0B57EAF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Use:</w:t>
      </w:r>
    </w:p>
    <w:p w14:paraId="46DE7DE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Quick Create</w:t>
      </w:r>
    </w:p>
    <w:p w14:paraId="6090847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inside:</w:t>
      </w:r>
    </w:p>
    <w:p w14:paraId="2335E37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IT Help Desk Administration.</w:t>
      </w:r>
    </w:p>
    <w:p w14:paraId="6564A5E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 another Ticket.</w:t>
      </w:r>
    </w:p>
    <w:p w14:paraId="613D359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Expected:</w:t>
      </w:r>
    </w:p>
    <w:p w14:paraId="043D647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Same automated confirmation</w:t>
      </w:r>
    </w:p>
    <w:p w14:paraId="424483D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Same Teams notification</w:t>
      </w:r>
    </w:p>
    <w:p w14:paraId="5983DCE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Why?</w:t>
      </w:r>
    </w:p>
    <w:p w14:paraId="32BE4A0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Because the Flow listens to:</w:t>
      </w:r>
    </w:p>
    <w:p w14:paraId="492BE78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Dataverse</w:t>
      </w:r>
    </w:p>
    <w:p w14:paraId="345D39B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not:</w:t>
      </w:r>
    </w:p>
    <w:p w14:paraId="777B48D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Canvas App.</w:t>
      </w:r>
    </w:p>
    <w:p w14:paraId="4FA63E8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4479397">
          <v:rect id="_x0000_i3063" style="width:0;height:1.5pt" o:hralign="center" o:hrstd="t" o:hr="t" fillcolor="#a0a0a0" stroked="f"/>
        </w:pict>
      </w:r>
    </w:p>
    <w:p w14:paraId="37B922B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114. Architecture Proof</w:t>
      </w:r>
    </w:p>
    <w:p w14:paraId="5474F13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CANVAS APP -------\</w:t>
      </w:r>
    </w:p>
    <w:p w14:paraId="255689B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           \</w:t>
      </w:r>
    </w:p>
    <w:p w14:paraId="03ED4CC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            DATAVERSE</w:t>
      </w:r>
    </w:p>
    <w:p w14:paraId="41A7435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           /</w:t>
      </w:r>
    </w:p>
    <w:p w14:paraId="48CF1A4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MODEL-DRIVEN -----/</w:t>
      </w:r>
    </w:p>
    <w:p w14:paraId="4C30D09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            |</w:t>
      </w:r>
    </w:p>
    <w:p w14:paraId="07BE274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            v</w:t>
      </w:r>
    </w:p>
    <w:p w14:paraId="24F608D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 xml:space="preserve">              POWER AUTOMATE</w:t>
      </w:r>
    </w:p>
    <w:p w14:paraId="0DBDFA7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This is:</w:t>
      </w:r>
    </w:p>
    <w:p w14:paraId="4C3EA9A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Decoupled architecture.</w:t>
      </w:r>
    </w:p>
    <w:p w14:paraId="1B005B1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8F60031">
          <v:rect id="_x0000_i3064" style="width:0;height:1.5pt" o:hralign="center" o:hrstd="t" o:hr="t" fillcolor="#a0a0a0" stroked="f"/>
        </w:pict>
      </w:r>
    </w:p>
    <w:p w14:paraId="77B45EB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AI — RUN HISTORY DEEP DIVE</w:t>
      </w:r>
    </w:p>
    <w:p w14:paraId="5DA39ED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115. Successful Run</w:t>
      </w:r>
    </w:p>
    <w:p w14:paraId="6911E68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Example:</w:t>
      </w:r>
    </w:p>
    <w:p w14:paraId="6EC611B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When Support Ticket Added</w:t>
      </w:r>
    </w:p>
    <w:p w14:paraId="3FA1EA8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Get Employee</w:t>
      </w:r>
    </w:p>
    <w:p w14:paraId="41AE0EA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Send Email</w:t>
      </w:r>
    </w:p>
    <w:p w14:paraId="4D7635C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Record:</w:t>
      </w:r>
    </w:p>
    <w:p w14:paraId="4AF9E3D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Run start time</w:t>
      </w:r>
    </w:p>
    <w:p w14:paraId="6FA6930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Duration</w:t>
      </w:r>
    </w:p>
    <w:p w14:paraId="64648C2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Status</w:t>
      </w:r>
    </w:p>
    <w:p w14:paraId="0060943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07226B4">
          <v:rect id="_x0000_i3065" style="width:0;height:1.5pt" o:hralign="center" o:hrstd="t" o:hr="t" fillcolor="#a0a0a0" stroked="f"/>
        </w:pict>
      </w:r>
    </w:p>
    <w:p w14:paraId="1422239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116. Expand Trigger</w:t>
      </w:r>
    </w:p>
    <w:p w14:paraId="7CBB76F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Inspect outputs.</w:t>
      </w:r>
    </w:p>
    <w:p w14:paraId="3ED01BF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Find:</w:t>
      </w:r>
    </w:p>
    <w:p w14:paraId="50CE636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Ticket Number</w:t>
      </w:r>
    </w:p>
    <w:p w14:paraId="18C7F32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Subject</w:t>
      </w:r>
    </w:p>
    <w:p w14:paraId="49C81AB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Row ID</w:t>
      </w:r>
    </w:p>
    <w:p w14:paraId="1CB6193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Employee lookup information</w:t>
      </w:r>
    </w:p>
    <w:p w14:paraId="10F1AC3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Students should become comfortable reading:</w:t>
      </w:r>
    </w:p>
    <w:p w14:paraId="2269A3E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 payload data.</w:t>
      </w:r>
    </w:p>
    <w:p w14:paraId="49C0FB6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6438522">
          <v:rect id="_x0000_i3066" style="width:0;height:1.5pt" o:hralign="center" o:hrstd="t" o:hr="t" fillcolor="#a0a0a0" stroked="f"/>
        </w:pict>
      </w:r>
    </w:p>
    <w:p w14:paraId="0B788FC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117. Expand Get Employee</w:t>
      </w:r>
    </w:p>
    <w:p w14:paraId="2B2FBEF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Inspect:</w:t>
      </w:r>
    </w:p>
    <w:p w14:paraId="61BD2FF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Inputs.</w:t>
      </w:r>
    </w:p>
    <w:p w14:paraId="31E5FFB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Row ID should match:</w:t>
      </w:r>
    </w:p>
    <w:p w14:paraId="5F8F889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Ticket.Employee lookup ID.</w:t>
      </w:r>
    </w:p>
    <w:p w14:paraId="2077C76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Outputs should contain:</w:t>
      </w:r>
    </w:p>
    <w:p w14:paraId="2E2A476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Employee fields.</w:t>
      </w:r>
    </w:p>
    <w:p w14:paraId="2702646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757369A">
          <v:rect id="_x0000_i3067" style="width:0;height:1.5pt" o:hralign="center" o:hrstd="t" o:hr="t" fillcolor="#a0a0a0" stroked="f"/>
        </w:pict>
      </w:r>
    </w:p>
    <w:p w14:paraId="21D3AF4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118. Expand Email</w:t>
      </w:r>
    </w:p>
    <w:p w14:paraId="50F7C5B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Inspect:</w:t>
      </w:r>
    </w:p>
    <w:p w14:paraId="4C6869D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To</w:t>
      </w:r>
    </w:p>
    <w:p w14:paraId="5CB1936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Subject</w:t>
      </w:r>
    </w:p>
    <w:p w14:paraId="2370D40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Body</w:t>
      </w:r>
    </w:p>
    <w:p w14:paraId="3A81C7F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Confirm dynamic values were resolved correctly.</w:t>
      </w:r>
    </w:p>
    <w:p w14:paraId="1FE0F88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7D6A1AA">
          <v:rect id="_x0000_i3068" style="width:0;height:1.5pt" o:hralign="center" o:hrstd="t" o:hr="t" fillcolor="#a0a0a0" stroked="f"/>
        </w:pict>
      </w:r>
    </w:p>
    <w:p w14:paraId="14ABAD9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AJ — INTENTIONAL FAILURE LAB</w:t>
      </w:r>
    </w:p>
    <w:p w14:paraId="19300D9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119. Instructor Exercise</w:t>
      </w:r>
    </w:p>
    <w:p w14:paraId="6386447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 a safe temporary test failure.</w:t>
      </w:r>
    </w:p>
    <w:p w14:paraId="30FDE85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For example:</w:t>
      </w:r>
    </w:p>
    <w:p w14:paraId="17C8352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 a test Employee record with:</w:t>
      </w:r>
    </w:p>
    <w:p w14:paraId="76AB7B7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Invalid/blank Email</w:t>
      </w:r>
    </w:p>
    <w:p w14:paraId="2BAD93A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or another controlled non-production failure.</w:t>
      </w:r>
    </w:p>
    <w:p w14:paraId="3D0713E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Trigger the Flow.</w:t>
      </w:r>
    </w:p>
    <w:p w14:paraId="5393B71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004C9EE">
          <v:rect id="_x0000_i3069" style="width:0;height:1.5pt" o:hralign="center" o:hrstd="t" o:hr="t" fillcolor="#a0a0a0" stroked="f"/>
        </w:pict>
      </w:r>
    </w:p>
    <w:p w14:paraId="64E411A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120. Observe</w:t>
      </w:r>
    </w:p>
    <w:p w14:paraId="1C86DA4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Expected:</w:t>
      </w:r>
    </w:p>
    <w:p w14:paraId="7C71047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Trigger</w:t>
      </w:r>
    </w:p>
    <w:p w14:paraId="16C4992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Get Employee</w:t>
      </w:r>
    </w:p>
    <w:p w14:paraId="0F33497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✕</w:t>
      </w:r>
      <w:r w:rsidRPr="00AA4E18">
        <w:rPr>
          <w:sz w:val="32"/>
          <w:szCs w:val="32"/>
        </w:rPr>
        <w:t xml:space="preserve"> Send Email</w:t>
      </w:r>
    </w:p>
    <w:p w14:paraId="3D959F0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or another controlled failure.</w:t>
      </w:r>
    </w:p>
    <w:p w14:paraId="3003097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2C37AC4">
          <v:rect id="_x0000_i3070" style="width:0;height:1.5pt" o:hralign="center" o:hrstd="t" o:hr="t" fillcolor="#a0a0a0" stroked="f"/>
        </w:pict>
      </w:r>
    </w:p>
    <w:p w14:paraId="7F8E007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121. Student Task</w:t>
      </w:r>
    </w:p>
    <w:p w14:paraId="05B52CA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Identify:</w:t>
      </w:r>
    </w:p>
    <w:p w14:paraId="127EBE8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Which Action failed?</w:t>
      </w:r>
    </w:p>
    <w:p w14:paraId="23606CA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What Input caused it?</w:t>
      </w:r>
    </w:p>
    <w:p w14:paraId="453434A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What was the error message?</w:t>
      </w:r>
    </w:p>
    <w:p w14:paraId="7ED5C90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What is the likely fix?</w:t>
      </w:r>
    </w:p>
    <w:p w14:paraId="6A8E1F3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04979BC">
          <v:rect id="_x0000_i3071" style="width:0;height:1.5pt" o:hralign="center" o:hrstd="t" o:hr="t" fillcolor="#a0a0a0" stroked="f"/>
        </w:pict>
      </w:r>
    </w:p>
    <w:p w14:paraId="695106D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122. Do Not Guess</w:t>
      </w:r>
    </w:p>
    <w:p w14:paraId="6480D30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Professional troubleshooting:</w:t>
      </w:r>
    </w:p>
    <w:p w14:paraId="3D2C9AB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Observe</w:t>
      </w:r>
    </w:p>
    <w:p w14:paraId="7338634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</w:t>
      </w:r>
      <w:r w:rsidRPr="00AA4E18">
        <w:rPr>
          <w:rFonts w:ascii="Times New Roman" w:hAnsi="Times New Roman" w:cs="Times New Roman"/>
          <w:sz w:val="32"/>
          <w:szCs w:val="32"/>
        </w:rPr>
        <w:t>↓</w:t>
      </w:r>
    </w:p>
    <w:p w14:paraId="5544895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Inspect Run</w:t>
      </w:r>
    </w:p>
    <w:p w14:paraId="415652A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</w:t>
      </w:r>
      <w:r w:rsidRPr="00AA4E18">
        <w:rPr>
          <w:rFonts w:ascii="Times New Roman" w:hAnsi="Times New Roman" w:cs="Times New Roman"/>
          <w:sz w:val="32"/>
          <w:szCs w:val="32"/>
        </w:rPr>
        <w:t>↓</w:t>
      </w:r>
    </w:p>
    <w:p w14:paraId="27AEC94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Identify Failed Step</w:t>
      </w:r>
    </w:p>
    <w:p w14:paraId="776BBFF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</w:t>
      </w:r>
      <w:r w:rsidRPr="00AA4E18">
        <w:rPr>
          <w:rFonts w:ascii="Times New Roman" w:hAnsi="Times New Roman" w:cs="Times New Roman"/>
          <w:sz w:val="32"/>
          <w:szCs w:val="32"/>
        </w:rPr>
        <w:t>↓</w:t>
      </w:r>
    </w:p>
    <w:p w14:paraId="7BB0628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Inspect Inputs/Outputs</w:t>
      </w:r>
    </w:p>
    <w:p w14:paraId="38C0182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</w:t>
      </w:r>
      <w:r w:rsidRPr="00AA4E18">
        <w:rPr>
          <w:rFonts w:ascii="Times New Roman" w:hAnsi="Times New Roman" w:cs="Times New Roman"/>
          <w:sz w:val="32"/>
          <w:szCs w:val="32"/>
        </w:rPr>
        <w:t>↓</w:t>
      </w:r>
    </w:p>
    <w:p w14:paraId="3C6A6A0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Determine Cause</w:t>
      </w:r>
    </w:p>
    <w:p w14:paraId="59735A2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</w:t>
      </w:r>
      <w:r w:rsidRPr="00AA4E18">
        <w:rPr>
          <w:rFonts w:ascii="Times New Roman" w:hAnsi="Times New Roman" w:cs="Times New Roman"/>
          <w:sz w:val="32"/>
          <w:szCs w:val="32"/>
        </w:rPr>
        <w:t>↓</w:t>
      </w:r>
    </w:p>
    <w:p w14:paraId="395747F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Fix</w:t>
      </w:r>
    </w:p>
    <w:p w14:paraId="646FA8F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</w:t>
      </w:r>
      <w:r w:rsidRPr="00AA4E18">
        <w:rPr>
          <w:rFonts w:ascii="Times New Roman" w:hAnsi="Times New Roman" w:cs="Times New Roman"/>
          <w:sz w:val="32"/>
          <w:szCs w:val="32"/>
        </w:rPr>
        <w:t>↓</w:t>
      </w:r>
    </w:p>
    <w:p w14:paraId="2AB2D3D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Retest</w:t>
      </w:r>
    </w:p>
    <w:p w14:paraId="2975C87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DCFF48A">
          <v:rect id="_x0000_i3072" style="width:0;height:1.5pt" o:hralign="center" o:hrstd="t" o:hr="t" fillcolor="#a0a0a0" stroked="f"/>
        </w:pict>
      </w:r>
    </w:p>
    <w:p w14:paraId="2697F2D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AK — ERROR 1</w:t>
      </w:r>
    </w:p>
    <w:p w14:paraId="2E4B0C4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123. Flow Does Not Trigger</w:t>
      </w:r>
    </w:p>
    <w:p w14:paraId="1021C24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Check:</w:t>
      </w:r>
    </w:p>
    <w:p w14:paraId="7A27CFA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Flow is turned on?</w:t>
      </w:r>
    </w:p>
    <w:p w14:paraId="6455FEA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Correct environment?</w:t>
      </w:r>
    </w:p>
    <w:p w14:paraId="521817E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Correct Dataverse table?</w:t>
      </w:r>
    </w:p>
    <w:p w14:paraId="015ABA3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Change Type correct?</w:t>
      </w:r>
    </w:p>
    <w:p w14:paraId="10A67EA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Scope correct?</w:t>
      </w:r>
    </w:p>
    <w:p w14:paraId="5E55F97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 filter preventing run?</w:t>
      </w:r>
    </w:p>
    <w:p w14:paraId="234FB73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 Condition preventing run?</w:t>
      </w:r>
    </w:p>
    <w:p w14:paraId="4435641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Flow connection valid?</w:t>
      </w:r>
    </w:p>
    <w:p w14:paraId="4F4DCAC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DE54AC5">
          <v:rect id="_x0000_i3073" style="width:0;height:1.5pt" o:hralign="center" o:hrstd="t" o:hr="t" fillcolor="#a0a0a0" stroked="f"/>
        </w:pict>
      </w:r>
    </w:p>
    <w:p w14:paraId="7668266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AL — ERROR 2</w:t>
      </w:r>
    </w:p>
    <w:p w14:paraId="1495300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124. Wrong Table</w:t>
      </w:r>
    </w:p>
    <w:p w14:paraId="3A605FD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listens to:</w:t>
      </w:r>
    </w:p>
    <w:p w14:paraId="1E48EEF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Ticket Categories</w:t>
      </w:r>
    </w:p>
    <w:p w14:paraId="6F04D80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but user creates:</w:t>
      </w:r>
    </w:p>
    <w:p w14:paraId="27E0F51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Support Ticket</w:t>
      </w:r>
    </w:p>
    <w:p w14:paraId="7C26435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won't start.</w:t>
      </w:r>
    </w:p>
    <w:p w14:paraId="62F293A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Check:</w:t>
      </w:r>
    </w:p>
    <w:p w14:paraId="0F187F3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 Table Name.</w:t>
      </w:r>
    </w:p>
    <w:p w14:paraId="39D4FDE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0722BFA">
          <v:rect id="_x0000_i3074" style="width:0;height:1.5pt" o:hralign="center" o:hrstd="t" o:hr="t" fillcolor="#a0a0a0" stroked="f"/>
        </w:pict>
      </w:r>
    </w:p>
    <w:p w14:paraId="3B1D651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AM — ERROR 3</w:t>
      </w:r>
    </w:p>
    <w:p w14:paraId="71BC7CA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125. Wrong Change Type</w:t>
      </w:r>
    </w:p>
    <w:p w14:paraId="6706BCD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configured:</w:t>
      </w:r>
    </w:p>
    <w:p w14:paraId="0887DB3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Modified</w:t>
      </w:r>
    </w:p>
    <w:p w14:paraId="5EF2065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but you only:</w:t>
      </w:r>
    </w:p>
    <w:p w14:paraId="05EA931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Create a Ticket.</w:t>
      </w:r>
    </w:p>
    <w:p w14:paraId="1318F45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Depending on the operation:</w:t>
      </w:r>
    </w:p>
    <w:p w14:paraId="3F63003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Flow may not behave as expected.</w:t>
      </w:r>
    </w:p>
    <w:p w14:paraId="540CA19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For today's creation notification:</w:t>
      </w:r>
    </w:p>
    <w:p w14:paraId="03A0D72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Use:</w:t>
      </w:r>
    </w:p>
    <w:p w14:paraId="4C69F7B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Added.</w:t>
      </w:r>
    </w:p>
    <w:p w14:paraId="184FE79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70DE971">
          <v:rect id="_x0000_i3075" style="width:0;height:1.5pt" o:hralign="center" o:hrstd="t" o:hr="t" fillcolor="#a0a0a0" stroked="f"/>
        </w:pict>
      </w:r>
    </w:p>
    <w:p w14:paraId="4C745EB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AN — ERROR 4</w:t>
      </w:r>
    </w:p>
    <w:p w14:paraId="2762DB5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126. Get Employee Fails</w:t>
      </w:r>
    </w:p>
    <w:p w14:paraId="168657C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Possible:</w:t>
      </w:r>
    </w:p>
    <w:p w14:paraId="3AE32538" w14:textId="77777777" w:rsidR="00AA4E18" w:rsidRPr="00AA4E18" w:rsidRDefault="00AA4E18" w:rsidP="00AA4E18">
      <w:pPr>
        <w:numPr>
          <w:ilvl w:val="0"/>
          <w:numId w:val="40"/>
        </w:numPr>
        <w:rPr>
          <w:sz w:val="32"/>
          <w:szCs w:val="32"/>
        </w:rPr>
      </w:pPr>
      <w:r w:rsidRPr="00AA4E18">
        <w:rPr>
          <w:sz w:val="32"/>
          <w:szCs w:val="32"/>
        </w:rPr>
        <w:t>Ticket Employee lookup is blank</w:t>
      </w:r>
    </w:p>
    <w:p w14:paraId="3717B5B4" w14:textId="77777777" w:rsidR="00AA4E18" w:rsidRPr="00AA4E18" w:rsidRDefault="00AA4E18" w:rsidP="00AA4E18">
      <w:pPr>
        <w:numPr>
          <w:ilvl w:val="0"/>
          <w:numId w:val="40"/>
        </w:numPr>
        <w:rPr>
          <w:sz w:val="32"/>
          <w:szCs w:val="32"/>
        </w:rPr>
      </w:pPr>
      <w:r w:rsidRPr="00AA4E18">
        <w:rPr>
          <w:sz w:val="32"/>
          <w:szCs w:val="32"/>
        </w:rPr>
        <w:t>Wrong lookup ID selected</w:t>
      </w:r>
    </w:p>
    <w:p w14:paraId="23A2847F" w14:textId="77777777" w:rsidR="00AA4E18" w:rsidRPr="00AA4E18" w:rsidRDefault="00AA4E18" w:rsidP="00AA4E18">
      <w:pPr>
        <w:numPr>
          <w:ilvl w:val="0"/>
          <w:numId w:val="40"/>
        </w:numPr>
        <w:rPr>
          <w:sz w:val="32"/>
          <w:szCs w:val="32"/>
        </w:rPr>
      </w:pPr>
      <w:r w:rsidRPr="00AA4E18">
        <w:rPr>
          <w:sz w:val="32"/>
          <w:szCs w:val="32"/>
        </w:rPr>
        <w:t>Wrong table selected</w:t>
      </w:r>
    </w:p>
    <w:p w14:paraId="2CC1C844" w14:textId="77777777" w:rsidR="00AA4E18" w:rsidRPr="00AA4E18" w:rsidRDefault="00AA4E18" w:rsidP="00AA4E18">
      <w:pPr>
        <w:numPr>
          <w:ilvl w:val="0"/>
          <w:numId w:val="40"/>
        </w:numPr>
        <w:rPr>
          <w:sz w:val="32"/>
          <w:szCs w:val="32"/>
        </w:rPr>
      </w:pPr>
      <w:r w:rsidRPr="00AA4E18">
        <w:rPr>
          <w:sz w:val="32"/>
          <w:szCs w:val="32"/>
        </w:rPr>
        <w:t>Flow identity lacks permission</w:t>
      </w:r>
    </w:p>
    <w:p w14:paraId="212CA129" w14:textId="77777777" w:rsidR="00AA4E18" w:rsidRPr="00AA4E18" w:rsidRDefault="00AA4E18" w:rsidP="00AA4E18">
      <w:pPr>
        <w:numPr>
          <w:ilvl w:val="0"/>
          <w:numId w:val="40"/>
        </w:numPr>
        <w:rPr>
          <w:sz w:val="32"/>
          <w:szCs w:val="32"/>
        </w:rPr>
      </w:pPr>
      <w:r w:rsidRPr="00AA4E18">
        <w:rPr>
          <w:sz w:val="32"/>
          <w:szCs w:val="32"/>
        </w:rPr>
        <w:t>Related Employee record deleted/unavailable</w:t>
      </w:r>
    </w:p>
    <w:p w14:paraId="482F6E2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Inspect:</w:t>
      </w:r>
    </w:p>
    <w:p w14:paraId="5EA2646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 Output.</w:t>
      </w:r>
    </w:p>
    <w:p w14:paraId="16F1A14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BC162CD">
          <v:rect id="_x0000_i3076" style="width:0;height:1.5pt" o:hralign="center" o:hrstd="t" o:hr="t" fillcolor="#a0a0a0" stroked="f"/>
        </w:pict>
      </w:r>
    </w:p>
    <w:p w14:paraId="4EC4D19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AO — ERROR 5</w:t>
      </w:r>
    </w:p>
    <w:p w14:paraId="6FA8B16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127. Email Goes to Wrong Person</w:t>
      </w:r>
    </w:p>
    <w:p w14:paraId="35AA43F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Check:</w:t>
      </w:r>
    </w:p>
    <w:p w14:paraId="5FFF01B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Did you choose:</w:t>
      </w:r>
    </w:p>
    <w:p w14:paraId="54F1F49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Created By Email</w:t>
      </w:r>
    </w:p>
    <w:p w14:paraId="6142262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instead of:</w:t>
      </w:r>
    </w:p>
    <w:p w14:paraId="41BE1DA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Employee.Email</w:t>
      </w:r>
    </w:p>
    <w:p w14:paraId="3583683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?</w:t>
      </w:r>
    </w:p>
    <w:p w14:paraId="0D416E0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These may represent:</w:t>
      </w:r>
    </w:p>
    <w:p w14:paraId="2225F16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Different people.</w:t>
      </w:r>
    </w:p>
    <w:p w14:paraId="24AB02D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Example:</w:t>
      </w:r>
    </w:p>
    <w:p w14:paraId="4F98C6B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Technician creates Ticket for Employee.</w:t>
      </w:r>
    </w:p>
    <w:p w14:paraId="330B9DA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Created By:</w:t>
      </w:r>
    </w:p>
    <w:p w14:paraId="5FAB638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Technician.</w:t>
      </w:r>
    </w:p>
    <w:p w14:paraId="4D16592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Requester:</w:t>
      </w:r>
    </w:p>
    <w:p w14:paraId="6D66497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Employee.</w:t>
      </w:r>
    </w:p>
    <w:p w14:paraId="081C309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Business requirement:</w:t>
      </w:r>
    </w:p>
    <w:p w14:paraId="3C81081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Notify Employee.</w:t>
      </w:r>
    </w:p>
    <w:p w14:paraId="3D1F4DA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4F828A4">
          <v:rect id="_x0000_i3077" style="width:0;height:1.5pt" o:hralign="center" o:hrstd="t" o:hr="t" fillcolor="#a0a0a0" stroked="f"/>
        </w:pict>
      </w:r>
    </w:p>
    <w:p w14:paraId="74F261C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AP — ERROR 6</w:t>
      </w:r>
    </w:p>
    <w:p w14:paraId="119DB09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128. Email Shows GUID</w:t>
      </w:r>
    </w:p>
    <w:p w14:paraId="698B50A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Email contains:</w:t>
      </w:r>
    </w:p>
    <w:p w14:paraId="20A2671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Employee:</w:t>
      </w:r>
    </w:p>
    <w:p w14:paraId="115AD02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8ce07a...</w:t>
      </w:r>
    </w:p>
    <w:p w14:paraId="63F125D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instead of:</w:t>
      </w:r>
    </w:p>
    <w:p w14:paraId="35466F1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Hana Tesfaye</w:t>
      </w:r>
    </w:p>
    <w:p w14:paraId="6A21B7F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Why?</w:t>
      </w:r>
    </w:p>
    <w:p w14:paraId="2A9ACE4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 Flow used:</w:t>
      </w:r>
    </w:p>
    <w:p w14:paraId="0FE7597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Lookup ID</w:t>
      </w:r>
    </w:p>
    <w:p w14:paraId="395F4F5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rather than:</w:t>
      </w:r>
    </w:p>
    <w:p w14:paraId="1873B02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Human-readable Employee data.</w:t>
      </w:r>
    </w:p>
    <w:p w14:paraId="293958B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Use:</w:t>
      </w:r>
    </w:p>
    <w:p w14:paraId="180DB6E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Get a row by ID</w:t>
      </w:r>
    </w:p>
    <w:p w14:paraId="612DB16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and select Employee Full Name.</w:t>
      </w:r>
    </w:p>
    <w:p w14:paraId="30FA8F5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F3BF112">
          <v:rect id="_x0000_i3078" style="width:0;height:1.5pt" o:hralign="center" o:hrstd="t" o:hr="t" fillcolor="#a0a0a0" stroked="f"/>
        </w:pict>
      </w:r>
    </w:p>
    <w:p w14:paraId="1759997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AQ — ERROR 7</w:t>
      </w:r>
    </w:p>
    <w:p w14:paraId="6360CE5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129. Email Sends Multiple Times</w:t>
      </w:r>
    </w:p>
    <w:p w14:paraId="13D9636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Check:</w:t>
      </w:r>
    </w:p>
    <w:p w14:paraId="15C676C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 Change Type</w:t>
      </w:r>
    </w:p>
    <w:p w14:paraId="79C7716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Duplicate flows</w:t>
      </w:r>
    </w:p>
    <w:p w14:paraId="735676B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Flow updates causing retriggering</w:t>
      </w:r>
    </w:p>
    <w:p w14:paraId="57149BA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Multiple creations during tests</w:t>
      </w:r>
    </w:p>
    <w:p w14:paraId="4CA41B6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Other automation</w:t>
      </w:r>
    </w:p>
    <w:p w14:paraId="4EBD028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99C230C">
          <v:rect id="_x0000_i3079" style="width:0;height:1.5pt" o:hralign="center" o:hrstd="t" o:hr="t" fillcolor="#a0a0a0" stroked="f"/>
        </w:pict>
      </w:r>
    </w:p>
    <w:p w14:paraId="4417F93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AR — ERROR 8</w:t>
      </w:r>
    </w:p>
    <w:p w14:paraId="66C1C2C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130. Teams Message Fails</w:t>
      </w:r>
    </w:p>
    <w:p w14:paraId="325AEEF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Check:</w:t>
      </w:r>
    </w:p>
    <w:p w14:paraId="658D5D6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Teams connection</w:t>
      </w:r>
    </w:p>
    <w:p w14:paraId="7B46228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Team exists</w:t>
      </w:r>
    </w:p>
    <w:p w14:paraId="4CA829A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Channel exists</w:t>
      </w:r>
    </w:p>
    <w:p w14:paraId="6A53C35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Connection account has access</w:t>
      </w:r>
    </w:p>
    <w:p w14:paraId="2A7AA7B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Supported channel/chat type</w:t>
      </w:r>
    </w:p>
    <w:p w14:paraId="3E81FF8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Tenant restrictions</w:t>
      </w:r>
    </w:p>
    <w:p w14:paraId="1C34161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5F93F3B">
          <v:rect id="_x0000_i3080" style="width:0;height:1.5pt" o:hralign="center" o:hrstd="t" o:hr="t" fillcolor="#a0a0a0" stroked="f"/>
        </w:pict>
      </w:r>
    </w:p>
    <w:p w14:paraId="154121F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AS — ERROR 9</w:t>
      </w:r>
    </w:p>
    <w:p w14:paraId="7EC1BD6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131. Works for Maker Only</w:t>
      </w:r>
    </w:p>
    <w:p w14:paraId="698AFD3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Possible:</w:t>
      </w:r>
    </w:p>
    <w:p w14:paraId="1422069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Flow connections were created under:</w:t>
      </w:r>
    </w:p>
    <w:p w14:paraId="7864C61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Maker identity.</w:t>
      </w:r>
    </w:p>
    <w:p w14:paraId="4D1079B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Production design needs:</w:t>
      </w:r>
    </w:p>
    <w:p w14:paraId="0C1AF43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Managed ownership and connection strategy.</w:t>
      </w:r>
    </w:p>
    <w:p w14:paraId="0118CB4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 not solve by sharing personal credentials.</w:t>
      </w:r>
    </w:p>
    <w:p w14:paraId="2F3B846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5FB72EF">
          <v:rect id="_x0000_i3081" style="width:0;height:1.5pt" o:hralign="center" o:hrstd="t" o:hr="t" fillcolor="#a0a0a0" stroked="f"/>
        </w:pict>
      </w:r>
    </w:p>
    <w:p w14:paraId="1953A8A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AT — ERROR 10</w:t>
      </w:r>
    </w:p>
    <w:p w14:paraId="397910D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132. Flow Is Off After Deployment</w:t>
      </w:r>
    </w:p>
    <w:p w14:paraId="7487592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Possible causes:</w:t>
      </w:r>
    </w:p>
    <w:p w14:paraId="07746EA3" w14:textId="77777777" w:rsidR="00AA4E18" w:rsidRPr="00AA4E18" w:rsidRDefault="00AA4E18" w:rsidP="00AA4E18">
      <w:pPr>
        <w:numPr>
          <w:ilvl w:val="0"/>
          <w:numId w:val="41"/>
        </w:numPr>
        <w:rPr>
          <w:sz w:val="32"/>
          <w:szCs w:val="32"/>
        </w:rPr>
      </w:pPr>
      <w:r w:rsidRPr="00AA4E18">
        <w:rPr>
          <w:sz w:val="32"/>
          <w:szCs w:val="32"/>
        </w:rPr>
        <w:t>Connection Reference mapping missing</w:t>
      </w:r>
    </w:p>
    <w:p w14:paraId="18C516B1" w14:textId="77777777" w:rsidR="00AA4E18" w:rsidRPr="00AA4E18" w:rsidRDefault="00AA4E18" w:rsidP="00AA4E18">
      <w:pPr>
        <w:numPr>
          <w:ilvl w:val="0"/>
          <w:numId w:val="41"/>
        </w:numPr>
        <w:rPr>
          <w:sz w:val="32"/>
          <w:szCs w:val="32"/>
        </w:rPr>
      </w:pPr>
      <w:r w:rsidRPr="00AA4E18">
        <w:rPr>
          <w:sz w:val="32"/>
          <w:szCs w:val="32"/>
        </w:rPr>
        <w:t>Connection authorization needed</w:t>
      </w:r>
    </w:p>
    <w:p w14:paraId="5C0455F9" w14:textId="77777777" w:rsidR="00AA4E18" w:rsidRPr="00AA4E18" w:rsidRDefault="00AA4E18" w:rsidP="00AA4E18">
      <w:pPr>
        <w:numPr>
          <w:ilvl w:val="0"/>
          <w:numId w:val="41"/>
        </w:numPr>
        <w:rPr>
          <w:sz w:val="32"/>
          <w:szCs w:val="32"/>
        </w:rPr>
      </w:pPr>
      <w:r w:rsidRPr="00AA4E18">
        <w:rPr>
          <w:sz w:val="32"/>
          <w:szCs w:val="32"/>
        </w:rPr>
        <w:t>Environment variables missing</w:t>
      </w:r>
    </w:p>
    <w:p w14:paraId="2D630AD9" w14:textId="77777777" w:rsidR="00AA4E18" w:rsidRPr="00AA4E18" w:rsidRDefault="00AA4E18" w:rsidP="00AA4E18">
      <w:pPr>
        <w:numPr>
          <w:ilvl w:val="0"/>
          <w:numId w:val="41"/>
        </w:numPr>
        <w:rPr>
          <w:sz w:val="32"/>
          <w:szCs w:val="32"/>
        </w:rPr>
      </w:pPr>
      <w:r w:rsidRPr="00AA4E18">
        <w:rPr>
          <w:sz w:val="32"/>
          <w:szCs w:val="32"/>
        </w:rPr>
        <w:t>Owner/permission issues</w:t>
      </w:r>
    </w:p>
    <w:p w14:paraId="4BA3F50F" w14:textId="77777777" w:rsidR="00AA4E18" w:rsidRPr="00AA4E18" w:rsidRDefault="00AA4E18" w:rsidP="00AA4E18">
      <w:pPr>
        <w:numPr>
          <w:ilvl w:val="0"/>
          <w:numId w:val="41"/>
        </w:numPr>
        <w:rPr>
          <w:sz w:val="32"/>
          <w:szCs w:val="32"/>
        </w:rPr>
      </w:pPr>
      <w:r w:rsidRPr="00AA4E18">
        <w:rPr>
          <w:sz w:val="32"/>
          <w:szCs w:val="32"/>
        </w:rPr>
        <w:t>Import configuration issue</w:t>
      </w:r>
    </w:p>
    <w:p w14:paraId="6BFD0C3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This will be explored deeply during:</w:t>
      </w:r>
    </w:p>
    <w:p w14:paraId="65C9F2D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ALM Week.</w:t>
      </w:r>
    </w:p>
    <w:p w14:paraId="0F770FA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A74ECA6">
          <v:rect id="_x0000_i3082" style="width:0;height:1.5pt" o:hralign="center" o:hrstd="t" o:hr="t" fillcolor="#a0a0a0" stroked="f"/>
        </w:pict>
      </w:r>
    </w:p>
    <w:p w14:paraId="65A168A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AU — FLOW DOCUMENTATION</w:t>
      </w:r>
    </w:p>
    <w:p w14:paraId="7C39358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133. Every Production Flow Should Be Understandable</w:t>
      </w:r>
    </w:p>
    <w:p w14:paraId="39C7218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Document:</w:t>
      </w:r>
    </w:p>
    <w:p w14:paraId="275D4B2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Name</w:t>
      </w:r>
    </w:p>
    <w:p w14:paraId="4119B3B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Purpose</w:t>
      </w:r>
    </w:p>
    <w:p w14:paraId="12117B4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</w:t>
      </w:r>
    </w:p>
    <w:p w14:paraId="43B34B4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 table/event</w:t>
      </w:r>
    </w:p>
    <w:p w14:paraId="505BBFA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Actions</w:t>
      </w:r>
    </w:p>
    <w:p w14:paraId="6AD35F5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Connections</w:t>
      </w:r>
    </w:p>
    <w:p w14:paraId="49FDCDB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Dependencies</w:t>
      </w:r>
    </w:p>
    <w:p w14:paraId="28C902F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Failure behavior</w:t>
      </w:r>
    </w:p>
    <w:p w14:paraId="4283039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Owner</w:t>
      </w:r>
    </w:p>
    <w:p w14:paraId="372D6D2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2A7947E">
          <v:rect id="_x0000_i3083" style="width:0;height:1.5pt" o:hralign="center" o:hrstd="t" o:hr="t" fillcolor="#a0a0a0" stroked="f"/>
        </w:pict>
      </w:r>
    </w:p>
    <w:p w14:paraId="64C06A7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134. Example</w:t>
      </w:r>
    </w:p>
    <w:p w14:paraId="44C080F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Flow</w:t>
      </w:r>
    </w:p>
    <w:p w14:paraId="2821412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Help Desk — Ticket Created — Employee Confirmation</w:t>
      </w:r>
    </w:p>
    <w:p w14:paraId="1ECC52F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Purpose</w:t>
      </w:r>
    </w:p>
    <w:p w14:paraId="1F97047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Automatically confirm successful Support Ticket creation to the requester.</w:t>
      </w:r>
    </w:p>
    <w:p w14:paraId="7F92974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</w:t>
      </w:r>
    </w:p>
    <w:p w14:paraId="35C16C8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Dataverse Support Ticket:</w:t>
      </w:r>
    </w:p>
    <w:p w14:paraId="586D880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Added.</w:t>
      </w:r>
    </w:p>
    <w:p w14:paraId="7D08609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Actions</w:t>
      </w:r>
    </w:p>
    <w:p w14:paraId="456E57D9" w14:textId="77777777" w:rsidR="00AA4E18" w:rsidRPr="00AA4E18" w:rsidRDefault="00AA4E18" w:rsidP="00AA4E18">
      <w:pPr>
        <w:numPr>
          <w:ilvl w:val="0"/>
          <w:numId w:val="42"/>
        </w:numPr>
        <w:rPr>
          <w:sz w:val="32"/>
          <w:szCs w:val="32"/>
        </w:rPr>
      </w:pPr>
      <w:r w:rsidRPr="00AA4E18">
        <w:rPr>
          <w:sz w:val="32"/>
          <w:szCs w:val="32"/>
        </w:rPr>
        <w:t>Get Employee</w:t>
      </w:r>
    </w:p>
    <w:p w14:paraId="352CF554" w14:textId="77777777" w:rsidR="00AA4E18" w:rsidRPr="00AA4E18" w:rsidRDefault="00AA4E18" w:rsidP="00AA4E18">
      <w:pPr>
        <w:numPr>
          <w:ilvl w:val="0"/>
          <w:numId w:val="42"/>
        </w:numPr>
        <w:rPr>
          <w:sz w:val="32"/>
          <w:szCs w:val="32"/>
        </w:rPr>
      </w:pPr>
      <w:r w:rsidRPr="00AA4E18">
        <w:rPr>
          <w:sz w:val="32"/>
          <w:szCs w:val="32"/>
        </w:rPr>
        <w:t>Send Email</w:t>
      </w:r>
    </w:p>
    <w:p w14:paraId="18CC54A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Connections</w:t>
      </w:r>
    </w:p>
    <w:p w14:paraId="71D89342" w14:textId="77777777" w:rsidR="00AA4E18" w:rsidRPr="00AA4E18" w:rsidRDefault="00AA4E18" w:rsidP="00AA4E18">
      <w:pPr>
        <w:numPr>
          <w:ilvl w:val="0"/>
          <w:numId w:val="43"/>
        </w:numPr>
        <w:rPr>
          <w:sz w:val="32"/>
          <w:szCs w:val="32"/>
        </w:rPr>
      </w:pPr>
      <w:r w:rsidRPr="00AA4E18">
        <w:rPr>
          <w:sz w:val="32"/>
          <w:szCs w:val="32"/>
        </w:rPr>
        <w:t>Microsoft Dataverse</w:t>
      </w:r>
    </w:p>
    <w:p w14:paraId="1C965034" w14:textId="77777777" w:rsidR="00AA4E18" w:rsidRPr="00AA4E18" w:rsidRDefault="00AA4E18" w:rsidP="00AA4E18">
      <w:pPr>
        <w:numPr>
          <w:ilvl w:val="0"/>
          <w:numId w:val="43"/>
        </w:numPr>
        <w:rPr>
          <w:sz w:val="32"/>
          <w:szCs w:val="32"/>
        </w:rPr>
      </w:pPr>
      <w:r w:rsidRPr="00AA4E18">
        <w:rPr>
          <w:sz w:val="32"/>
          <w:szCs w:val="32"/>
        </w:rPr>
        <w:t>Office 365 Outlook</w:t>
      </w:r>
    </w:p>
    <w:p w14:paraId="4D8F8CD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1F866BD">
          <v:rect id="_x0000_i3084" style="width:0;height:1.5pt" o:hralign="center" o:hrstd="t" o:hr="t" fillcolor="#a0a0a0" stroked="f"/>
        </w:pict>
      </w:r>
    </w:p>
    <w:p w14:paraId="171C006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AV — ACTION NAMING</w:t>
      </w:r>
    </w:p>
    <w:p w14:paraId="284874D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135. Rename Actions</w:t>
      </w:r>
    </w:p>
    <w:p w14:paraId="7EB82F6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Instead of:</w:t>
      </w:r>
    </w:p>
    <w:p w14:paraId="7AFE880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Get a row by ID</w:t>
      </w:r>
    </w:p>
    <w:p w14:paraId="11B68FFA" w14:textId="77777777" w:rsidR="00AA4E18" w:rsidRPr="00AA4E18" w:rsidRDefault="00AA4E18" w:rsidP="00AA4E18">
      <w:pPr>
        <w:rPr>
          <w:sz w:val="32"/>
          <w:szCs w:val="32"/>
        </w:rPr>
      </w:pPr>
    </w:p>
    <w:p w14:paraId="23BE2C4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Send an email (V2)</w:t>
      </w:r>
    </w:p>
    <w:p w14:paraId="51B5A46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rename to:</w:t>
      </w:r>
    </w:p>
    <w:p w14:paraId="407163A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Get Requesting Employee</w:t>
      </w:r>
    </w:p>
    <w:p w14:paraId="5909D6A3" w14:textId="77777777" w:rsidR="00AA4E18" w:rsidRPr="00AA4E18" w:rsidRDefault="00AA4E18" w:rsidP="00AA4E18">
      <w:pPr>
        <w:rPr>
          <w:sz w:val="32"/>
          <w:szCs w:val="32"/>
        </w:rPr>
      </w:pPr>
    </w:p>
    <w:p w14:paraId="697C0F8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Send Ticket Confirmation</w:t>
      </w:r>
    </w:p>
    <w:p w14:paraId="576D29A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This improves:</w:t>
      </w:r>
    </w:p>
    <w:p w14:paraId="11E3C39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Run History readability.</w:t>
      </w:r>
    </w:p>
    <w:p w14:paraId="69D2214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18A26A6">
          <v:rect id="_x0000_i3085" style="width:0;height:1.5pt" o:hralign="center" o:hrstd="t" o:hr="t" fillcolor="#a0a0a0" stroked="f"/>
        </w:pict>
      </w:r>
    </w:p>
    <w:p w14:paraId="3D52D8C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136. Why?</w:t>
      </w:r>
    </w:p>
    <w:p w14:paraId="2E5381D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Failed run:</w:t>
      </w:r>
    </w:p>
    <w:p w14:paraId="54A9FC3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✕</w:t>
      </w:r>
      <w:r w:rsidRPr="00AA4E18">
        <w:rPr>
          <w:sz w:val="32"/>
          <w:szCs w:val="32"/>
        </w:rPr>
        <w:t xml:space="preserve"> Get a row by ID 2</w:t>
      </w:r>
    </w:p>
    <w:p w14:paraId="183E7AC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is less useful than:</w:t>
      </w:r>
    </w:p>
    <w:p w14:paraId="2FF96DE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✕</w:t>
      </w:r>
      <w:r w:rsidRPr="00AA4E18">
        <w:rPr>
          <w:sz w:val="32"/>
          <w:szCs w:val="32"/>
        </w:rPr>
        <w:t xml:space="preserve"> Get Requesting Employee</w:t>
      </w:r>
    </w:p>
    <w:p w14:paraId="0EFAEF1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Good naming helps:</w:t>
      </w:r>
    </w:p>
    <w:p w14:paraId="4BB2547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Operations and support.</w:t>
      </w:r>
    </w:p>
    <w:p w14:paraId="135E30C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BF95472">
          <v:rect id="_x0000_i3086" style="width:0;height:1.5pt" o:hralign="center" o:hrstd="t" o:hr="t" fillcolor="#a0a0a0" stroked="f"/>
        </w:pict>
      </w:r>
    </w:p>
    <w:p w14:paraId="1F82A90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AW — NOTES</w:t>
      </w:r>
    </w:p>
    <w:p w14:paraId="729A22E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137. Add Notes / Descriptions</w:t>
      </w:r>
    </w:p>
    <w:p w14:paraId="1E39600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Where available:</w:t>
      </w:r>
    </w:p>
    <w:p w14:paraId="1A25558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Document complex Flow steps.</w:t>
      </w:r>
    </w:p>
    <w:p w14:paraId="254F720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Future developer should understand:</w:t>
      </w:r>
    </w:p>
    <w:p w14:paraId="73D6BA7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Why</w:t>
      </w:r>
    </w:p>
    <w:p w14:paraId="0FBCDA2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 action exists.</w:t>
      </w:r>
    </w:p>
    <w:p w14:paraId="5B09B92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Not only:</w:t>
      </w:r>
    </w:p>
    <w:p w14:paraId="1F10BC6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What</w:t>
      </w:r>
    </w:p>
    <w:p w14:paraId="601772F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it does.</w:t>
      </w:r>
    </w:p>
    <w:p w14:paraId="7EA30BA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7295E5A">
          <v:rect id="_x0000_i3087" style="width:0;height:1.5pt" o:hralign="center" o:hrstd="t" o:hr="t" fillcolor="#a0a0a0" stroked="f"/>
        </w:pict>
      </w:r>
    </w:p>
    <w:p w14:paraId="50030B4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AX — INDEPENDENT CHALLENGE 1</w:t>
      </w:r>
    </w:p>
    <w:p w14:paraId="1FD4047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138. Priority Notification</w:t>
      </w:r>
    </w:p>
    <w:p w14:paraId="23BB73F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Modify the IT notification flow.</w:t>
      </w:r>
    </w:p>
    <w:p w14:paraId="695C897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Requirement:</w:t>
      </w:r>
    </w:p>
    <w:p w14:paraId="1E11B58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If Priority is:</w:t>
      </w:r>
    </w:p>
    <w:p w14:paraId="286DD11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Critical</w:t>
      </w:r>
    </w:p>
    <w:p w14:paraId="17FB190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 notification should make urgency obvious.</w:t>
      </w:r>
    </w:p>
    <w:p w14:paraId="16FCDC5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Example:</w:t>
      </w:r>
    </w:p>
    <w:p w14:paraId="7D9CEC0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Emoji" w:hAnsi="Segoe UI Emoji" w:cs="Segoe UI Emoji"/>
          <w:sz w:val="32"/>
          <w:szCs w:val="32"/>
        </w:rPr>
        <w:t>🚨</w:t>
      </w:r>
      <w:r w:rsidRPr="00AA4E18">
        <w:rPr>
          <w:sz w:val="32"/>
          <w:szCs w:val="32"/>
        </w:rPr>
        <w:t xml:space="preserve"> CRITICAL IT SUPPORT TICKET</w:t>
      </w:r>
    </w:p>
    <w:p w14:paraId="08180298" w14:textId="77777777" w:rsidR="00AA4E18" w:rsidRPr="00AA4E18" w:rsidRDefault="00AA4E18" w:rsidP="00AA4E18">
      <w:pPr>
        <w:rPr>
          <w:sz w:val="32"/>
          <w:szCs w:val="32"/>
        </w:rPr>
      </w:pPr>
    </w:p>
    <w:p w14:paraId="1C28354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Ticket: TKT-000052</w:t>
      </w:r>
    </w:p>
    <w:p w14:paraId="4D91614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Subject: Company VPN unavailable</w:t>
      </w:r>
    </w:p>
    <w:p w14:paraId="5D4EA5C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If not Critical:</w:t>
      </w:r>
    </w:p>
    <w:p w14:paraId="2D39D4B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 normal message.</w:t>
      </w:r>
    </w:p>
    <w:p w14:paraId="1EA1ACF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91565DF">
          <v:rect id="_x0000_i3088" style="width:0;height:1.5pt" o:hralign="center" o:hrstd="t" o:hr="t" fillcolor="#a0a0a0" stroked="f"/>
        </w:pict>
      </w:r>
    </w:p>
    <w:p w14:paraId="3B758D0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139. Suggested Design</w:t>
      </w:r>
    </w:p>
    <w:p w14:paraId="27B0CED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Use:</w:t>
      </w:r>
    </w:p>
    <w:p w14:paraId="44FCD56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Condition.</w:t>
      </w:r>
    </w:p>
    <w:p w14:paraId="329346C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Priority = Critical?</w:t>
      </w:r>
    </w:p>
    <w:p w14:paraId="570E236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|</w:t>
      </w:r>
    </w:p>
    <w:p w14:paraId="5470A5E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+--+--+</w:t>
      </w:r>
    </w:p>
    <w:p w14:paraId="0099119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     |</w:t>
      </w:r>
    </w:p>
    <w:p w14:paraId="0B45A28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YES    NO</w:t>
      </w:r>
    </w:p>
    <w:p w14:paraId="0979F85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     |</w:t>
      </w:r>
    </w:p>
    <w:p w14:paraId="2739871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Critical Normal</w:t>
      </w:r>
    </w:p>
    <w:p w14:paraId="64FFB51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Message   Message</w:t>
      </w:r>
    </w:p>
    <w:p w14:paraId="40D2F2A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4F1DC90">
          <v:rect id="_x0000_i3089" style="width:0;height:1.5pt" o:hralign="center" o:hrstd="t" o:hr="t" fillcolor="#a0a0a0" stroked="f"/>
        </w:pict>
      </w:r>
    </w:p>
    <w:p w14:paraId="77B306B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140. Why Condition Rather Than Separate Flow?</w:t>
      </w:r>
    </w:p>
    <w:p w14:paraId="2A15A0D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Both approaches can work.</w:t>
      </w:r>
    </w:p>
    <w:p w14:paraId="1AC7B2B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For one notification process with:</w:t>
      </w:r>
    </w:p>
    <w:p w14:paraId="7A1FFE2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Different branches,</w:t>
      </w:r>
    </w:p>
    <w:p w14:paraId="3867138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one Flow may be easier to maintain.</w:t>
      </w:r>
    </w:p>
    <w:p w14:paraId="65654D1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DA75984">
          <v:rect id="_x0000_i3090" style="width:0;height:1.5pt" o:hralign="center" o:hrstd="t" o:hr="t" fillcolor="#a0a0a0" stroked="f"/>
        </w:pict>
      </w:r>
    </w:p>
    <w:p w14:paraId="7A4BD29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AY — INDEPENDENT CHALLENGE 2</w:t>
      </w:r>
    </w:p>
    <w:p w14:paraId="49DA8CC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141. Email Subject</w:t>
      </w:r>
    </w:p>
    <w:p w14:paraId="605852E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Create:</w:t>
      </w:r>
    </w:p>
    <w:p w14:paraId="3770B41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[High] TKT-000052 — VPN unavailable</w:t>
      </w:r>
    </w:p>
    <w:p w14:paraId="79B8D5B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using Dynamic Content.</w:t>
      </w:r>
    </w:p>
    <w:p w14:paraId="42EB38F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Student must combine:</w:t>
      </w:r>
    </w:p>
    <w:p w14:paraId="54F4A51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Priority</w:t>
      </w:r>
    </w:p>
    <w:p w14:paraId="486EED0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Ticket Number</w:t>
      </w:r>
    </w:p>
    <w:p w14:paraId="6288E94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Subject</w:t>
      </w:r>
    </w:p>
    <w:p w14:paraId="396B508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821ECF0">
          <v:rect id="_x0000_i3091" style="width:0;height:1.5pt" o:hralign="center" o:hrstd="t" o:hr="t" fillcolor="#a0a0a0" stroked="f"/>
        </w:pict>
      </w:r>
    </w:p>
    <w:p w14:paraId="64FCC97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AZ — INDEPENDENT CHALLENGE 3</w:t>
      </w:r>
    </w:p>
    <w:p w14:paraId="50C9E18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142. Trigger Optimization Discussion</w:t>
      </w:r>
    </w:p>
    <w:p w14:paraId="6BDEB9B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Requirement:</w:t>
      </w:r>
    </w:p>
    <w:p w14:paraId="5A874CA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A future flow should run only when a Ticket becomes Resolved.</w:t>
      </w:r>
    </w:p>
    <w:p w14:paraId="1393FB0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Student must explain three related concepts:</w:t>
      </w:r>
    </w:p>
    <w:p w14:paraId="2F12386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Modified Trigger</w:t>
      </w:r>
    </w:p>
    <w:p w14:paraId="690985E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Select columns</w:t>
      </w:r>
    </w:p>
    <w:p w14:paraId="2D61DBC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 Condition / Filter rows</w:t>
      </w:r>
    </w:p>
    <w:p w14:paraId="1E38853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No implementation required today.</w:t>
      </w:r>
    </w:p>
    <w:p w14:paraId="795B130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88B9C63">
          <v:rect id="_x0000_i3092" style="width:0;height:1.5pt" o:hralign="center" o:hrstd="t" o:hr="t" fillcolor="#a0a0a0" stroked="f"/>
        </w:pict>
      </w:r>
    </w:p>
    <w:p w14:paraId="35F5C60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BA — TEST MATRIX</w:t>
      </w:r>
    </w:p>
    <w:p w14:paraId="30BB470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143. Student Test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4407"/>
        <w:gridCol w:w="2463"/>
        <w:gridCol w:w="1062"/>
        <w:gridCol w:w="775"/>
      </w:tblGrid>
      <w:tr w:rsidR="00AA4E18" w:rsidRPr="00AA4E18" w14:paraId="201CA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07F68" w14:textId="77777777" w:rsidR="00AA4E18" w:rsidRPr="00AA4E18" w:rsidRDefault="00AA4E18" w:rsidP="00AA4E18">
            <w:pPr>
              <w:rPr>
                <w:b/>
                <w:bCs/>
                <w:sz w:val="32"/>
                <w:szCs w:val="32"/>
              </w:rPr>
            </w:pPr>
            <w:r w:rsidRPr="00AA4E18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448488" w14:textId="77777777" w:rsidR="00AA4E18" w:rsidRPr="00AA4E18" w:rsidRDefault="00AA4E18" w:rsidP="00AA4E18">
            <w:pPr>
              <w:rPr>
                <w:b/>
                <w:bCs/>
                <w:sz w:val="32"/>
                <w:szCs w:val="32"/>
              </w:rPr>
            </w:pPr>
            <w:r w:rsidRPr="00AA4E18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A9D47C0" w14:textId="77777777" w:rsidR="00AA4E18" w:rsidRPr="00AA4E18" w:rsidRDefault="00AA4E18" w:rsidP="00AA4E18">
            <w:pPr>
              <w:rPr>
                <w:b/>
                <w:bCs/>
                <w:sz w:val="32"/>
                <w:szCs w:val="32"/>
              </w:rPr>
            </w:pPr>
            <w:r w:rsidRPr="00AA4E18">
              <w:rPr>
                <w:b/>
                <w:bCs/>
                <w:sz w:val="32"/>
                <w:szCs w:val="32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1ED64B6C" w14:textId="77777777" w:rsidR="00AA4E18" w:rsidRPr="00AA4E18" w:rsidRDefault="00AA4E18" w:rsidP="00AA4E18">
            <w:pPr>
              <w:rPr>
                <w:b/>
                <w:bCs/>
                <w:sz w:val="32"/>
                <w:szCs w:val="32"/>
              </w:rPr>
            </w:pPr>
            <w:r w:rsidRPr="00AA4E18">
              <w:rPr>
                <w:b/>
                <w:bCs/>
                <w:sz w:val="32"/>
                <w:szCs w:val="32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1E182A54" w14:textId="77777777" w:rsidR="00AA4E18" w:rsidRPr="00AA4E18" w:rsidRDefault="00AA4E18" w:rsidP="00AA4E18">
            <w:pPr>
              <w:rPr>
                <w:b/>
                <w:bCs/>
                <w:sz w:val="32"/>
                <w:szCs w:val="32"/>
              </w:rPr>
            </w:pPr>
            <w:r w:rsidRPr="00AA4E18">
              <w:rPr>
                <w:b/>
                <w:bCs/>
                <w:sz w:val="32"/>
                <w:szCs w:val="32"/>
              </w:rPr>
              <w:t>Pass</w:t>
            </w:r>
          </w:p>
        </w:tc>
      </w:tr>
      <w:tr w:rsidR="00AA4E18" w:rsidRPr="00AA4E18" w14:paraId="7D5CC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5F434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F01</w:t>
            </w:r>
          </w:p>
        </w:tc>
        <w:tc>
          <w:tcPr>
            <w:tcW w:w="0" w:type="auto"/>
            <w:vAlign w:val="center"/>
            <w:hideMark/>
          </w:tcPr>
          <w:p w14:paraId="13461B7A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Create Canvas Ticket</w:t>
            </w:r>
          </w:p>
        </w:tc>
        <w:tc>
          <w:tcPr>
            <w:tcW w:w="0" w:type="auto"/>
            <w:vAlign w:val="center"/>
            <w:hideMark/>
          </w:tcPr>
          <w:p w14:paraId="0398CDB9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Flow starts</w:t>
            </w:r>
          </w:p>
        </w:tc>
        <w:tc>
          <w:tcPr>
            <w:tcW w:w="0" w:type="auto"/>
            <w:vAlign w:val="center"/>
            <w:hideMark/>
          </w:tcPr>
          <w:p w14:paraId="1818E0BE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D7284C9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</w:tr>
      <w:tr w:rsidR="00AA4E18" w:rsidRPr="00AA4E18" w14:paraId="6AF09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C2A2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F02</w:t>
            </w:r>
          </w:p>
        </w:tc>
        <w:tc>
          <w:tcPr>
            <w:tcW w:w="0" w:type="auto"/>
            <w:vAlign w:val="center"/>
            <w:hideMark/>
          </w:tcPr>
          <w:p w14:paraId="10F9B55E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Employee lookup</w:t>
            </w:r>
          </w:p>
        </w:tc>
        <w:tc>
          <w:tcPr>
            <w:tcW w:w="0" w:type="auto"/>
            <w:vAlign w:val="center"/>
            <w:hideMark/>
          </w:tcPr>
          <w:p w14:paraId="56AF9C02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Correct Employee</w:t>
            </w:r>
          </w:p>
        </w:tc>
        <w:tc>
          <w:tcPr>
            <w:tcW w:w="0" w:type="auto"/>
            <w:vAlign w:val="center"/>
            <w:hideMark/>
          </w:tcPr>
          <w:p w14:paraId="2A00CFCB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C307B21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</w:tr>
      <w:tr w:rsidR="00AA4E18" w:rsidRPr="00AA4E18" w14:paraId="2B62F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08EE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F03</w:t>
            </w:r>
          </w:p>
        </w:tc>
        <w:tc>
          <w:tcPr>
            <w:tcW w:w="0" w:type="auto"/>
            <w:vAlign w:val="center"/>
            <w:hideMark/>
          </w:tcPr>
          <w:p w14:paraId="7D196D7F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Confirmation email</w:t>
            </w:r>
          </w:p>
        </w:tc>
        <w:tc>
          <w:tcPr>
            <w:tcW w:w="0" w:type="auto"/>
            <w:vAlign w:val="center"/>
            <w:hideMark/>
          </w:tcPr>
          <w:p w14:paraId="538A9593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06990CBC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88A4417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</w:tr>
      <w:tr w:rsidR="00AA4E18" w:rsidRPr="00AA4E18" w14:paraId="4A852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9334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F04</w:t>
            </w:r>
          </w:p>
        </w:tc>
        <w:tc>
          <w:tcPr>
            <w:tcW w:w="0" w:type="auto"/>
            <w:vAlign w:val="center"/>
            <w:hideMark/>
          </w:tcPr>
          <w:p w14:paraId="69DBDCF9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Ticket number</w:t>
            </w:r>
          </w:p>
        </w:tc>
        <w:tc>
          <w:tcPr>
            <w:tcW w:w="0" w:type="auto"/>
            <w:vAlign w:val="center"/>
            <w:hideMark/>
          </w:tcPr>
          <w:p w14:paraId="32B9274E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425B5EE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5C10FBA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</w:tr>
      <w:tr w:rsidR="00AA4E18" w:rsidRPr="00AA4E18" w14:paraId="4131F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0F81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F05</w:t>
            </w:r>
          </w:p>
        </w:tc>
        <w:tc>
          <w:tcPr>
            <w:tcW w:w="0" w:type="auto"/>
            <w:vAlign w:val="center"/>
            <w:hideMark/>
          </w:tcPr>
          <w:p w14:paraId="656ABD20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AE658CE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1E9AB0F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C541837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</w:tr>
      <w:tr w:rsidR="00AA4E18" w:rsidRPr="00AA4E18" w14:paraId="14516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6EDA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F06</w:t>
            </w:r>
          </w:p>
        </w:tc>
        <w:tc>
          <w:tcPr>
            <w:tcW w:w="0" w:type="auto"/>
            <w:vAlign w:val="center"/>
            <w:hideMark/>
          </w:tcPr>
          <w:p w14:paraId="6CA9666D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9CB5D82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49CF0C15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70F62E3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</w:tr>
      <w:tr w:rsidR="00AA4E18" w:rsidRPr="00AA4E18" w14:paraId="467C9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E945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F07</w:t>
            </w:r>
          </w:p>
        </w:tc>
        <w:tc>
          <w:tcPr>
            <w:tcW w:w="0" w:type="auto"/>
            <w:vAlign w:val="center"/>
            <w:hideMark/>
          </w:tcPr>
          <w:p w14:paraId="635AC904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Create Model-Driven Ticket</w:t>
            </w:r>
          </w:p>
        </w:tc>
        <w:tc>
          <w:tcPr>
            <w:tcW w:w="0" w:type="auto"/>
            <w:vAlign w:val="center"/>
            <w:hideMark/>
          </w:tcPr>
          <w:p w14:paraId="2CDE8D33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Same flow starts</w:t>
            </w:r>
          </w:p>
        </w:tc>
        <w:tc>
          <w:tcPr>
            <w:tcW w:w="0" w:type="auto"/>
            <w:vAlign w:val="center"/>
            <w:hideMark/>
          </w:tcPr>
          <w:p w14:paraId="70DBA2D5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502C642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</w:tr>
      <w:tr w:rsidR="00AA4E18" w:rsidRPr="00AA4E18" w14:paraId="59307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568E1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F08</w:t>
            </w:r>
          </w:p>
        </w:tc>
        <w:tc>
          <w:tcPr>
            <w:tcW w:w="0" w:type="auto"/>
            <w:vAlign w:val="center"/>
            <w:hideMark/>
          </w:tcPr>
          <w:p w14:paraId="7D155155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Teams notification</w:t>
            </w:r>
          </w:p>
        </w:tc>
        <w:tc>
          <w:tcPr>
            <w:tcW w:w="0" w:type="auto"/>
            <w:vAlign w:val="center"/>
            <w:hideMark/>
          </w:tcPr>
          <w:p w14:paraId="35DE22AA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Posted</w:t>
            </w:r>
          </w:p>
        </w:tc>
        <w:tc>
          <w:tcPr>
            <w:tcW w:w="0" w:type="auto"/>
            <w:vAlign w:val="center"/>
            <w:hideMark/>
          </w:tcPr>
          <w:p w14:paraId="25E4A61B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FC52530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</w:tr>
      <w:tr w:rsidR="00AA4E18" w:rsidRPr="00AA4E18" w14:paraId="123F2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D350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lastRenderedPageBreak/>
              <w:t>F09</w:t>
            </w:r>
          </w:p>
        </w:tc>
        <w:tc>
          <w:tcPr>
            <w:tcW w:w="0" w:type="auto"/>
            <w:vAlign w:val="center"/>
            <w:hideMark/>
          </w:tcPr>
          <w:p w14:paraId="52AA76B5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Correct channel</w:t>
            </w:r>
          </w:p>
        </w:tc>
        <w:tc>
          <w:tcPr>
            <w:tcW w:w="0" w:type="auto"/>
            <w:vAlign w:val="center"/>
            <w:hideMark/>
          </w:tcPr>
          <w:p w14:paraId="7098E501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963CBE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2A515BA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</w:tr>
      <w:tr w:rsidR="00AA4E18" w:rsidRPr="00AA4E18" w14:paraId="06EBC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7ABD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F10</w:t>
            </w:r>
          </w:p>
        </w:tc>
        <w:tc>
          <w:tcPr>
            <w:tcW w:w="0" w:type="auto"/>
            <w:vAlign w:val="center"/>
            <w:hideMark/>
          </w:tcPr>
          <w:p w14:paraId="1D4C5C2F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Run history</w:t>
            </w:r>
          </w:p>
        </w:tc>
        <w:tc>
          <w:tcPr>
            <w:tcW w:w="0" w:type="auto"/>
            <w:vAlign w:val="center"/>
            <w:hideMark/>
          </w:tcPr>
          <w:p w14:paraId="15794168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Run visible</w:t>
            </w:r>
          </w:p>
        </w:tc>
        <w:tc>
          <w:tcPr>
            <w:tcW w:w="0" w:type="auto"/>
            <w:vAlign w:val="center"/>
            <w:hideMark/>
          </w:tcPr>
          <w:p w14:paraId="67CEED73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878373D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</w:tr>
      <w:tr w:rsidR="00AA4E18" w:rsidRPr="00AA4E18" w14:paraId="77397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5E5B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F11</w:t>
            </w:r>
          </w:p>
        </w:tc>
        <w:tc>
          <w:tcPr>
            <w:tcW w:w="0" w:type="auto"/>
            <w:vAlign w:val="center"/>
            <w:hideMark/>
          </w:tcPr>
          <w:p w14:paraId="34739C01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5234AF20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4A2F3385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FD84771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</w:tr>
      <w:tr w:rsidR="00AA4E18" w:rsidRPr="00AA4E18" w14:paraId="2EA1D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A08A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F12</w:t>
            </w:r>
          </w:p>
        </w:tc>
        <w:tc>
          <w:tcPr>
            <w:tcW w:w="0" w:type="auto"/>
            <w:vAlign w:val="center"/>
            <w:hideMark/>
          </w:tcPr>
          <w:p w14:paraId="6D81C2A5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26151F2A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Inspectable</w:t>
            </w:r>
          </w:p>
        </w:tc>
        <w:tc>
          <w:tcPr>
            <w:tcW w:w="0" w:type="auto"/>
            <w:vAlign w:val="center"/>
            <w:hideMark/>
          </w:tcPr>
          <w:p w14:paraId="13596567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793DD68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</w:tr>
      <w:tr w:rsidR="00AA4E18" w:rsidRPr="00AA4E18" w14:paraId="53BB0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84CB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F13</w:t>
            </w:r>
          </w:p>
        </w:tc>
        <w:tc>
          <w:tcPr>
            <w:tcW w:w="0" w:type="auto"/>
            <w:vAlign w:val="center"/>
            <w:hideMark/>
          </w:tcPr>
          <w:p w14:paraId="5E3610D3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5B304784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Failure identified</w:t>
            </w:r>
          </w:p>
        </w:tc>
        <w:tc>
          <w:tcPr>
            <w:tcW w:w="0" w:type="auto"/>
            <w:vAlign w:val="center"/>
            <w:hideMark/>
          </w:tcPr>
          <w:p w14:paraId="66347D20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6B11D3B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</w:tr>
      <w:tr w:rsidR="00AA4E18" w:rsidRPr="00AA4E18" w14:paraId="177D2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3FC5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F14</w:t>
            </w:r>
          </w:p>
        </w:tc>
        <w:tc>
          <w:tcPr>
            <w:tcW w:w="0" w:type="auto"/>
            <w:vAlign w:val="center"/>
            <w:hideMark/>
          </w:tcPr>
          <w:p w14:paraId="54BE33DE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Skipped action</w:t>
            </w:r>
          </w:p>
        </w:tc>
        <w:tc>
          <w:tcPr>
            <w:tcW w:w="0" w:type="auto"/>
            <w:vAlign w:val="center"/>
            <w:hideMark/>
          </w:tcPr>
          <w:p w14:paraId="1FD8BA8B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Explained</w:t>
            </w:r>
          </w:p>
        </w:tc>
        <w:tc>
          <w:tcPr>
            <w:tcW w:w="0" w:type="auto"/>
            <w:vAlign w:val="center"/>
            <w:hideMark/>
          </w:tcPr>
          <w:p w14:paraId="587939BE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DA9004C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</w:tr>
      <w:tr w:rsidR="00AA4E18" w:rsidRPr="00AA4E18" w14:paraId="488EA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1B70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F15</w:t>
            </w:r>
          </w:p>
        </w:tc>
        <w:tc>
          <w:tcPr>
            <w:tcW w:w="0" w:type="auto"/>
            <w:vAlign w:val="center"/>
            <w:hideMark/>
          </w:tcPr>
          <w:p w14:paraId="22AA6670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Flow ownership/dependencies</w:t>
            </w:r>
          </w:p>
        </w:tc>
        <w:tc>
          <w:tcPr>
            <w:tcW w:w="0" w:type="auto"/>
            <w:vAlign w:val="center"/>
            <w:hideMark/>
          </w:tcPr>
          <w:p w14:paraId="7E28ACDA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Documented</w:t>
            </w:r>
          </w:p>
        </w:tc>
        <w:tc>
          <w:tcPr>
            <w:tcW w:w="0" w:type="auto"/>
            <w:vAlign w:val="center"/>
            <w:hideMark/>
          </w:tcPr>
          <w:p w14:paraId="797C230C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A598D4E" w14:textId="77777777" w:rsidR="00AA4E18" w:rsidRPr="00AA4E18" w:rsidRDefault="00AA4E18" w:rsidP="00AA4E18">
            <w:pPr>
              <w:rPr>
                <w:sz w:val="32"/>
                <w:szCs w:val="32"/>
              </w:rPr>
            </w:pPr>
          </w:p>
        </w:tc>
      </w:tr>
    </w:tbl>
    <w:p w14:paraId="2472CE9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EFB5CB5">
          <v:rect id="_x0000_i3093" style="width:0;height:1.5pt" o:hralign="center" o:hrstd="t" o:hr="t" fillcolor="#a0a0a0" stroked="f"/>
        </w:pict>
      </w:r>
    </w:p>
    <w:p w14:paraId="636C71A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BB — PRACTICAL ASSESSMENT</w:t>
      </w:r>
    </w:p>
    <w:p w14:paraId="5251556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144. Student Practical Task</w:t>
      </w:r>
    </w:p>
    <w:p w14:paraId="1547528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Without direct instructor help:</w:t>
      </w:r>
    </w:p>
    <w:p w14:paraId="6C35B84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Step 1</w:t>
      </w:r>
    </w:p>
    <w:p w14:paraId="63EBF86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Open:</w:t>
      </w:r>
    </w:p>
    <w:p w14:paraId="6EA460B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IT Help Desk Solution.</w:t>
      </w:r>
    </w:p>
    <w:p w14:paraId="331EAD7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Step 2</w:t>
      </w:r>
    </w:p>
    <w:p w14:paraId="3AF15A3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Create:</w:t>
      </w:r>
    </w:p>
    <w:p w14:paraId="581EBB5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Automated Cloud Flow.</w:t>
      </w:r>
    </w:p>
    <w:p w14:paraId="2E0687E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Step 3</w:t>
      </w:r>
    </w:p>
    <w:p w14:paraId="4B9937D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Use:</w:t>
      </w:r>
    </w:p>
    <w:p w14:paraId="5000C59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Dataverse row-change trigger.</w:t>
      </w:r>
    </w:p>
    <w:p w14:paraId="48A832E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Step 4</w:t>
      </w:r>
    </w:p>
    <w:p w14:paraId="77B6937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Configure:</w:t>
      </w:r>
    </w:p>
    <w:p w14:paraId="32447FF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Change Type:</w:t>
      </w:r>
    </w:p>
    <w:p w14:paraId="08ED2B7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Added</w:t>
      </w:r>
    </w:p>
    <w:p w14:paraId="0DA9A284" w14:textId="77777777" w:rsidR="00AA4E18" w:rsidRPr="00AA4E18" w:rsidRDefault="00AA4E18" w:rsidP="00AA4E18">
      <w:pPr>
        <w:rPr>
          <w:sz w:val="32"/>
          <w:szCs w:val="32"/>
        </w:rPr>
      </w:pPr>
    </w:p>
    <w:p w14:paraId="3FCC687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Table:</w:t>
      </w:r>
    </w:p>
    <w:p w14:paraId="1FD04DC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Support Tickets</w:t>
      </w:r>
    </w:p>
    <w:p w14:paraId="1544E679" w14:textId="77777777" w:rsidR="00AA4E18" w:rsidRPr="00AA4E18" w:rsidRDefault="00AA4E18" w:rsidP="00AA4E18">
      <w:pPr>
        <w:rPr>
          <w:sz w:val="32"/>
          <w:szCs w:val="32"/>
        </w:rPr>
      </w:pPr>
    </w:p>
    <w:p w14:paraId="0F4A6A4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Scope:</w:t>
      </w:r>
    </w:p>
    <w:p w14:paraId="34DAFF3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Organization</w:t>
      </w:r>
    </w:p>
    <w:p w14:paraId="507E361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Step 5</w:t>
      </w:r>
    </w:p>
    <w:p w14:paraId="14ED673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Get requesting Employee.</w:t>
      </w:r>
    </w:p>
    <w:p w14:paraId="729DB3E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Step 6</w:t>
      </w:r>
    </w:p>
    <w:p w14:paraId="270B4F4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Send Employee confirmation email.</w:t>
      </w:r>
    </w:p>
    <w:p w14:paraId="77EC3C3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Step 7</w:t>
      </w:r>
    </w:p>
    <w:p w14:paraId="3CCEEE6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Create a Support Ticket.</w:t>
      </w:r>
    </w:p>
    <w:p w14:paraId="699C0EB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Step 8</w:t>
      </w:r>
    </w:p>
    <w:p w14:paraId="22EDC95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Inspect Run History.</w:t>
      </w:r>
    </w:p>
    <w:p w14:paraId="1751EB4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Step 9</w:t>
      </w:r>
    </w:p>
    <w:p w14:paraId="3CBC6A2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Show Action Inputs.</w:t>
      </w:r>
    </w:p>
    <w:p w14:paraId="2341F03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Step 10</w:t>
      </w:r>
    </w:p>
    <w:p w14:paraId="33A9BD8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Show Action Outputs.</w:t>
      </w:r>
    </w:p>
    <w:p w14:paraId="11D8E9C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Step 11</w:t>
      </w:r>
    </w:p>
    <w:p w14:paraId="498DCCF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Explain one possible Flow failure.</w:t>
      </w:r>
    </w:p>
    <w:p w14:paraId="5FFDE13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C203DF4">
          <v:rect id="_x0000_i3094" style="width:0;height:1.5pt" o:hralign="center" o:hrstd="t" o:hr="t" fillcolor="#a0a0a0" stroked="f"/>
        </w:pict>
      </w:r>
    </w:p>
    <w:p w14:paraId="29B717D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BC — KNOWLEDGE CHECK</w:t>
      </w:r>
    </w:p>
    <w:p w14:paraId="701A406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145. Question 1</w:t>
      </w:r>
    </w:p>
    <w:p w14:paraId="3A26DE6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is Power Automate?</w:t>
      </w:r>
    </w:p>
    <w:p w14:paraId="002F0DD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283253E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 Microsoft Power Platform service for:</w:t>
      </w:r>
    </w:p>
    <w:p w14:paraId="2DC8E51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Workflow and process automation.</w:t>
      </w:r>
    </w:p>
    <w:p w14:paraId="0F09590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BF5AE4D">
          <v:rect id="_x0000_i3095" style="width:0;height:1.5pt" o:hralign="center" o:hrstd="t" o:hr="t" fillcolor="#a0a0a0" stroked="f"/>
        </w:pict>
      </w:r>
    </w:p>
    <w:p w14:paraId="74A8574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146. Question 2</w:t>
      </w:r>
    </w:p>
    <w:p w14:paraId="7929F9F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starts a Cloud Flow?</w:t>
      </w:r>
    </w:p>
    <w:p w14:paraId="5A666BC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26420B1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Trigger.</w:t>
      </w:r>
    </w:p>
    <w:p w14:paraId="4EB10C2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B2CB90E">
          <v:rect id="_x0000_i3096" style="width:0;height:1.5pt" o:hralign="center" o:hrstd="t" o:hr="t" fillcolor="#a0a0a0" stroked="f"/>
        </w:pict>
      </w:r>
    </w:p>
    <w:p w14:paraId="792B61D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147. Question 3</w:t>
      </w:r>
    </w:p>
    <w:p w14:paraId="10549D9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happens after a Trigger?</w:t>
      </w:r>
    </w:p>
    <w:p w14:paraId="192E7DB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27991FA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One or more:</w:t>
      </w:r>
    </w:p>
    <w:p w14:paraId="3861466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Actions.</w:t>
      </w:r>
    </w:p>
    <w:p w14:paraId="06D5CDD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pict w14:anchorId="7DC43C4D">
          <v:rect id="_x0000_i3097" style="width:0;height:1.5pt" o:hralign="center" o:hrstd="t" o:hr="t" fillcolor="#a0a0a0" stroked="f"/>
        </w:pict>
      </w:r>
    </w:p>
    <w:p w14:paraId="5347237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148. Question 4</w:t>
      </w:r>
    </w:p>
    <w:p w14:paraId="6B29B04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Which Cloud Flow runs when an event happens?</w:t>
      </w:r>
    </w:p>
    <w:p w14:paraId="395C784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2B7EDF3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Automated Cloud Flow.</w:t>
      </w:r>
    </w:p>
    <w:p w14:paraId="3D46D76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C4A5DAA">
          <v:rect id="_x0000_i3098" style="width:0;height:1.5pt" o:hralign="center" o:hrstd="t" o:hr="t" fillcolor="#a0a0a0" stroked="f"/>
        </w:pict>
      </w:r>
    </w:p>
    <w:p w14:paraId="61C2D67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149. Question 5</w:t>
      </w:r>
    </w:p>
    <w:p w14:paraId="0AA9C48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Which Flow runs when a user explicitly starts it?</w:t>
      </w:r>
    </w:p>
    <w:p w14:paraId="2DE6601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7A0035E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Instant Cloud Flow.</w:t>
      </w:r>
    </w:p>
    <w:p w14:paraId="7520D4E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BF84129">
          <v:rect id="_x0000_i3099" style="width:0;height:1.5pt" o:hralign="center" o:hrstd="t" o:hr="t" fillcolor="#a0a0a0" stroked="f"/>
        </w:pict>
      </w:r>
    </w:p>
    <w:p w14:paraId="07958B9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150. Question 6</w:t>
      </w:r>
    </w:p>
    <w:p w14:paraId="0F193E0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Which Flow runs at defined times?</w:t>
      </w:r>
    </w:p>
    <w:p w14:paraId="566D7D6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41703FE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Scheduled Cloud Flow.</w:t>
      </w:r>
    </w:p>
    <w:p w14:paraId="0A50E50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DE8AC37">
          <v:rect id="_x0000_i3100" style="width:0;height:1.5pt" o:hralign="center" o:hrstd="t" o:hr="t" fillcolor="#a0a0a0" stroked="f"/>
        </w:pict>
      </w:r>
    </w:p>
    <w:p w14:paraId="5C6E078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151. Question 7</w:t>
      </w:r>
    </w:p>
    <w:p w14:paraId="0424317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Which Dataverse trigger did we use?</w:t>
      </w:r>
    </w:p>
    <w:p w14:paraId="7B8A977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0EE2A0E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When a row is added, modified or deleted.</w:t>
      </w:r>
    </w:p>
    <w:p w14:paraId="2742A4F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223B097">
          <v:rect id="_x0000_i3101" style="width:0;height:1.5pt" o:hralign="center" o:hrstd="t" o:hr="t" fillcolor="#a0a0a0" stroked="f"/>
        </w:pict>
      </w:r>
    </w:p>
    <w:p w14:paraId="42C0622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152. Question 8</w:t>
      </w:r>
    </w:p>
    <w:p w14:paraId="6982C07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What Change Type did we use?</w:t>
      </w:r>
    </w:p>
    <w:p w14:paraId="581DB16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062C7E8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Added.</w:t>
      </w:r>
    </w:p>
    <w:p w14:paraId="73FF22B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E3A7F61">
          <v:rect id="_x0000_i3102" style="width:0;height:1.5pt" o:hralign="center" o:hrstd="t" o:hr="t" fillcolor="#a0a0a0" stroked="f"/>
        </w:pict>
      </w:r>
    </w:p>
    <w:p w14:paraId="1DE485C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153. Question 9</w:t>
      </w:r>
    </w:p>
    <w:p w14:paraId="62EBEF8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Which table triggers today's flows?</w:t>
      </w:r>
    </w:p>
    <w:p w14:paraId="1051645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1D8323F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Support Ticket.</w:t>
      </w:r>
    </w:p>
    <w:p w14:paraId="4B0783B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5355CA4">
          <v:rect id="_x0000_i3103" style="width:0;height:1.5pt" o:hralign="center" o:hrstd="t" o:hr="t" fillcolor="#a0a0a0" stroked="f"/>
        </w:pict>
      </w:r>
    </w:p>
    <w:p w14:paraId="7A54B3C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154. Question 10</w:t>
      </w:r>
    </w:p>
    <w:p w14:paraId="1E82EC1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Which Scope did we use?</w:t>
      </w:r>
    </w:p>
    <w:p w14:paraId="1FA8B4D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262E0DD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Organization.</w:t>
      </w:r>
    </w:p>
    <w:p w14:paraId="4FD6EA3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B2FE675">
          <v:rect id="_x0000_i3104" style="width:0;height:1.5pt" o:hralign="center" o:hrstd="t" o:hr="t" fillcolor="#a0a0a0" stroked="f"/>
        </w:pict>
      </w:r>
    </w:p>
    <w:p w14:paraId="02E447C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155. Question 11</w:t>
      </w:r>
    </w:p>
    <w:p w14:paraId="0AA16FB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is Dynamic Content?</w:t>
      </w:r>
    </w:p>
    <w:p w14:paraId="6E466BB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1E9FEFF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Values produced by previous Trigger/Actions that can be used by later actions.</w:t>
      </w:r>
    </w:p>
    <w:p w14:paraId="78C6B2C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7A8D91E">
          <v:rect id="_x0000_i3105" style="width:0;height:1.5pt" o:hralign="center" o:hrstd="t" o:hr="t" fillcolor="#a0a0a0" stroked="f"/>
        </w:pict>
      </w:r>
    </w:p>
    <w:p w14:paraId="79C5250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156. Question 12</w:t>
      </w:r>
    </w:p>
    <w:p w14:paraId="1B2B5CB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Why did we Get the Employee row?</w:t>
      </w:r>
    </w:p>
    <w:p w14:paraId="6991594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Answer</w:t>
      </w:r>
    </w:p>
    <w:p w14:paraId="081A255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To retrieve related Employee information such as:</w:t>
      </w:r>
    </w:p>
    <w:p w14:paraId="6E16ADA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Email and Full Name.</w:t>
      </w:r>
    </w:p>
    <w:p w14:paraId="7710CAF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39E19BB">
          <v:rect id="_x0000_i3106" style="width:0;height:1.5pt" o:hralign="center" o:hrstd="t" o:hr="t" fillcolor="#a0a0a0" stroked="f"/>
        </w:pict>
      </w:r>
    </w:p>
    <w:p w14:paraId="5A4743C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157. Question 13</w:t>
      </w:r>
    </w:p>
    <w:p w14:paraId="7AFF8E8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Which Outlook action did we use?</w:t>
      </w:r>
    </w:p>
    <w:p w14:paraId="390C4A4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27897ED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Send an email (V2).</w:t>
      </w:r>
    </w:p>
    <w:p w14:paraId="60D41F8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34DFFDD">
          <v:rect id="_x0000_i3107" style="width:0;height:1.5pt" o:hralign="center" o:hrstd="t" o:hr="t" fillcolor="#a0a0a0" stroked="f"/>
        </w:pict>
      </w:r>
    </w:p>
    <w:p w14:paraId="44C9551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158. Question 14</w:t>
      </w:r>
    </w:p>
    <w:p w14:paraId="7AD1C97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Why shouldn't Employee email be hardcoded?</w:t>
      </w:r>
    </w:p>
    <w:p w14:paraId="5D2AB4F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4A6D66B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Because the Flow should work dynamically for:</w:t>
      </w:r>
    </w:p>
    <w:p w14:paraId="620B0F9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Every requester.</w:t>
      </w:r>
    </w:p>
    <w:p w14:paraId="5D60FC4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25D8E77">
          <v:rect id="_x0000_i3108" style="width:0;height:1.5pt" o:hralign="center" o:hrstd="t" o:hr="t" fillcolor="#a0a0a0" stroked="f"/>
        </w:pict>
      </w:r>
    </w:p>
    <w:p w14:paraId="6CBAF80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159. Question 15</w:t>
      </w:r>
    </w:p>
    <w:p w14:paraId="5BC9DBE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is Run History?</w:t>
      </w:r>
    </w:p>
    <w:p w14:paraId="6A0682D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16D63BF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 history of Flow executions showing information such as status, timing, actions, and failures.</w:t>
      </w:r>
    </w:p>
    <w:p w14:paraId="33C8102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A2F2227">
          <v:rect id="_x0000_i3109" style="width:0;height:1.5pt" o:hralign="center" o:hrstd="t" o:hr="t" fillcolor="#a0a0a0" stroked="f"/>
        </w:pict>
      </w:r>
    </w:p>
    <w:p w14:paraId="1D1FBD2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160. Question 16</w:t>
      </w:r>
    </w:p>
    <w:p w14:paraId="65A90C2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What is the difference between Failed and Skipped?</w:t>
      </w:r>
    </w:p>
    <w:p w14:paraId="21437BA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34EC50F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Failed:</w:t>
      </w:r>
    </w:p>
    <w:p w14:paraId="68EB31F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Action executed and failed.</w:t>
      </w:r>
    </w:p>
    <w:p w14:paraId="21E935A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Skipped:</w:t>
      </w:r>
    </w:p>
    <w:p w14:paraId="0ABB84B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Action wasn't executed because its flow path/dependencies prevented it.</w:t>
      </w:r>
    </w:p>
    <w:p w14:paraId="56DDF89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D3E117A">
          <v:rect id="_x0000_i3110" style="width:0;height:1.5pt" o:hralign="center" o:hrstd="t" o:hr="t" fillcolor="#a0a0a0" stroked="f"/>
        </w:pict>
      </w:r>
    </w:p>
    <w:p w14:paraId="1C9618C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161. Question 17</w:t>
      </w:r>
    </w:p>
    <w:p w14:paraId="4541BAC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Why create the Flow inside a Solution?</w:t>
      </w:r>
    </w:p>
    <w:p w14:paraId="05A6288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526D6F2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For improved:</w:t>
      </w:r>
    </w:p>
    <w:p w14:paraId="4B4EEAA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ALM</w:t>
      </w:r>
    </w:p>
    <w:p w14:paraId="2D8D430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and solution dependency management.</w:t>
      </w:r>
    </w:p>
    <w:p w14:paraId="1F50C05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13167F6">
          <v:rect id="_x0000_i3111" style="width:0;height:1.5pt" o:hralign="center" o:hrstd="t" o:hr="t" fillcolor="#a0a0a0" stroked="f"/>
        </w:pict>
      </w:r>
    </w:p>
    <w:p w14:paraId="77EF221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162. Question 18</w:t>
      </w:r>
    </w:p>
    <w:p w14:paraId="2BFCBD4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does a Connection Reference do?</w:t>
      </w:r>
    </w:p>
    <w:p w14:paraId="19F71C1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37FDBED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Provides a solution-level reference to a connector connection so solution components can bind to environment-appropriate connections.</w:t>
      </w:r>
    </w:p>
    <w:p w14:paraId="1C8F8DE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F6E1EC2">
          <v:rect id="_x0000_i3112" style="width:0;height:1.5pt" o:hralign="center" o:hrstd="t" o:hr="t" fillcolor="#a0a0a0" stroked="f"/>
        </w:pict>
      </w:r>
    </w:p>
    <w:p w14:paraId="4A42E50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163. Question 19</w:t>
      </w:r>
    </w:p>
    <w:p w14:paraId="035913C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Why is Added better than Added or Modified for a one-time creation confirmation?</w:t>
      </w:r>
    </w:p>
    <w:p w14:paraId="0B58E27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6BF5681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Because we don't want normal future Ticket updates to repeatedly send:</w:t>
      </w:r>
    </w:p>
    <w:p w14:paraId="40A636C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Creation confirmation.</w:t>
      </w:r>
    </w:p>
    <w:p w14:paraId="439071F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E9EE2E0">
          <v:rect id="_x0000_i3113" style="width:0;height:1.5pt" o:hralign="center" o:hrstd="t" o:hr="t" fillcolor="#a0a0a0" stroked="f"/>
        </w:pict>
      </w:r>
    </w:p>
    <w:p w14:paraId="1772073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164. Question 20</w:t>
      </w:r>
    </w:p>
    <w:p w14:paraId="0C8BE96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can Select columns help with on an Update trigger?</w:t>
      </w:r>
    </w:p>
    <w:p w14:paraId="6E85EA2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227412C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Restrict triggering to updates whose requests include specified scalar columns.</w:t>
      </w:r>
    </w:p>
    <w:p w14:paraId="5A0098C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0728284">
          <v:rect id="_x0000_i3114" style="width:0;height:1.5pt" o:hralign="center" o:hrstd="t" o:hr="t" fillcolor="#a0a0a0" stroked="f"/>
        </w:pict>
      </w:r>
    </w:p>
    <w:p w14:paraId="63F2179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165. Question 21</w:t>
      </w:r>
    </w:p>
    <w:p w14:paraId="5980852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can Filter rows do?</w:t>
      </w:r>
    </w:p>
    <w:p w14:paraId="3281F07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3DF27B9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Apply an OData-style row filter so only matching rows trigger the Flow.</w:t>
      </w:r>
    </w:p>
    <w:p w14:paraId="1A7B32F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405E550">
          <v:rect id="_x0000_i3115" style="width:0;height:1.5pt" o:hralign="center" o:hrstd="t" o:hr="t" fillcolor="#a0a0a0" stroked="f"/>
        </w:pict>
      </w:r>
    </w:p>
    <w:p w14:paraId="035EAD3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166. Question 22</w:t>
      </w:r>
    </w:p>
    <w:p w14:paraId="622799A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is a Trigger Condition?</w:t>
      </w:r>
    </w:p>
    <w:p w14:paraId="243F705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30C69CE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An expression evaluated at the trigger so the Flow only creates a run when the condition is satisfied.</w:t>
      </w:r>
    </w:p>
    <w:p w14:paraId="4E7EA3E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13ADBFE">
          <v:rect id="_x0000_i3116" style="width:0;height:1.5pt" o:hralign="center" o:hrstd="t" o:hr="t" fillcolor="#a0a0a0" stroked="f"/>
        </w:pict>
      </w:r>
    </w:p>
    <w:p w14:paraId="6B61FE0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167. Question 23</w:t>
      </w:r>
    </w:p>
    <w:p w14:paraId="295A2B3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Why are Trigger Conditions useful?</w:t>
      </w:r>
    </w:p>
    <w:p w14:paraId="0339393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455406E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They can reduce:</w:t>
      </w:r>
    </w:p>
    <w:p w14:paraId="439ADB8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Unnecessary Flow runs</w:t>
      </w:r>
    </w:p>
    <w:p w14:paraId="26E4158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and Power Platform request consumption.</w:t>
      </w:r>
    </w:p>
    <w:p w14:paraId="171A5C7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A16865F">
          <v:rect id="_x0000_i3117" style="width:0;height:1.5pt" o:hralign="center" o:hrstd="t" o:hr="t" fillcolor="#a0a0a0" stroked="f"/>
        </w:pict>
      </w:r>
    </w:p>
    <w:p w14:paraId="695B2B0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168. Question 24</w:t>
      </w:r>
    </w:p>
    <w:p w14:paraId="698FBDC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Should we use a Condition action when the Flow should never run for irrelevant events?</w:t>
      </w:r>
    </w:p>
    <w:p w14:paraId="4A6F971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360512F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 Condition can work, but:</w:t>
      </w:r>
    </w:p>
    <w:p w14:paraId="7BB683D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Trigger-level filtering</w:t>
      </w:r>
    </w:p>
    <w:p w14:paraId="23ECF30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may be more efficient because irrelevant runs can be prevented before execution.</w:t>
      </w:r>
    </w:p>
    <w:p w14:paraId="5434FDA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D2DE851">
          <v:rect id="_x0000_i3118" style="width:0;height:1.5pt" o:hralign="center" o:hrstd="t" o:hr="t" fillcolor="#a0a0a0" stroked="f"/>
        </w:pict>
      </w:r>
    </w:p>
    <w:p w14:paraId="0FF4F2C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169. Question 25</w:t>
      </w:r>
    </w:p>
    <w:p w14:paraId="431170D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Why is a Dataverse-triggered notification more decoupled than sending email directly from the Canvas App?</w:t>
      </w:r>
    </w:p>
    <w:p w14:paraId="0F23A23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65128F8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Because automation responds to the:</w:t>
      </w:r>
    </w:p>
    <w:p w14:paraId="141880A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Dataverse business event</w:t>
      </w:r>
    </w:p>
    <w:p w14:paraId="0B0BC43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regardless of which approved application/client created the row.</w:t>
      </w:r>
    </w:p>
    <w:p w14:paraId="5D72FAA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536445D">
          <v:rect id="_x0000_i3119" style="width:0;height:1.5pt" o:hralign="center" o:hrstd="t" o:hr="t" fillcolor="#a0a0a0" stroked="f"/>
        </w:pict>
      </w:r>
    </w:p>
    <w:p w14:paraId="1F07750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170. Question 26</w:t>
      </w:r>
    </w:p>
    <w:p w14:paraId="7C21272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If a Ticket is created in the Model-Driven App, can the same Flow run?</w:t>
      </w:r>
    </w:p>
    <w:p w14:paraId="1EE87B1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57C7969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Yes.</w:t>
      </w:r>
    </w:p>
    <w:p w14:paraId="1EE9329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If the same Dataverse trigger condition is met.</w:t>
      </w:r>
    </w:p>
    <w:p w14:paraId="7347925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DE994ED">
          <v:rect id="_x0000_i3120" style="width:0;height:1.5pt" o:hralign="center" o:hrstd="t" o:hr="t" fillcolor="#a0a0a0" stroked="f"/>
        </w:pict>
      </w:r>
    </w:p>
    <w:p w14:paraId="1BC6F81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171. Question 27</w:t>
      </w:r>
    </w:p>
    <w:p w14:paraId="3B2953F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should you inspect first when a Flow fails?</w:t>
      </w:r>
    </w:p>
    <w:p w14:paraId="3B8705F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45FDC44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Run History</w:t>
      </w:r>
    </w:p>
    <w:p w14:paraId="335EC96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and identify the failed action.</w:t>
      </w:r>
    </w:p>
    <w:p w14:paraId="5662564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5032CBA">
          <v:rect id="_x0000_i3121" style="width:0;height:1.5pt" o:hralign="center" o:hrstd="t" o:hr="t" fillcolor="#a0a0a0" stroked="f"/>
        </w:pict>
      </w:r>
    </w:p>
    <w:p w14:paraId="1595C3E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172. Question 28</w:t>
      </w:r>
    </w:p>
    <w:p w14:paraId="2D895F6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Should every Technician receive System Administrator just because a Flow has permission problems?</w:t>
      </w:r>
    </w:p>
    <w:p w14:paraId="0A1D5D7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239670E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No.</w:t>
      </w:r>
    </w:p>
    <w:p w14:paraId="5D76E26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Use:</w:t>
      </w:r>
    </w:p>
    <w:p w14:paraId="34D86D0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Least privilege.</w:t>
      </w:r>
    </w:p>
    <w:p w14:paraId="6DDA5BD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5D7B33D">
          <v:rect id="_x0000_i3122" style="width:0;height:1.5pt" o:hralign="center" o:hrstd="t" o:hr="t" fillcolor="#a0a0a0" stroked="f"/>
        </w:pict>
      </w:r>
    </w:p>
    <w:p w14:paraId="6D01FB7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173. Question 29</w:t>
      </w:r>
    </w:p>
    <w:p w14:paraId="0019765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Why should Flow Actions have meaningful names?</w:t>
      </w:r>
    </w:p>
    <w:p w14:paraId="6BDD237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1DA794B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To make:</w:t>
      </w:r>
    </w:p>
    <w:p w14:paraId="4100B5A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Maintenance and Run History troubleshooting easier.</w:t>
      </w:r>
    </w:p>
    <w:p w14:paraId="53458F9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F03F291">
          <v:rect id="_x0000_i3123" style="width:0;height:1.5pt" o:hralign="center" o:hrstd="t" o:hr="t" fillcolor="#a0a0a0" stroked="f"/>
        </w:pict>
      </w:r>
    </w:p>
    <w:p w14:paraId="2EA2C8C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174. Question 30</w:t>
      </w:r>
    </w:p>
    <w:p w14:paraId="35FE7A1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application architecture have we created?</w:t>
      </w:r>
    </w:p>
    <w:p w14:paraId="7E9E12A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113F66A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Power Apps</w:t>
      </w:r>
    </w:p>
    <w:p w14:paraId="48517BB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|</w:t>
      </w:r>
    </w:p>
    <w:p w14:paraId="7904090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v</w:t>
      </w:r>
    </w:p>
    <w:p w14:paraId="2ADB1A7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Dataverse</w:t>
      </w:r>
    </w:p>
    <w:p w14:paraId="32927D9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|</w:t>
      </w:r>
    </w:p>
    <w:p w14:paraId="38E85B6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v</w:t>
      </w:r>
    </w:p>
    <w:p w14:paraId="4507409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Power Automate</w:t>
      </w:r>
    </w:p>
    <w:p w14:paraId="4245568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|</w:t>
      </w:r>
    </w:p>
    <w:p w14:paraId="7914DD3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+---- Outlook</w:t>
      </w:r>
    </w:p>
    <w:p w14:paraId="307884D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 xml:space="preserve">     |</w:t>
      </w:r>
    </w:p>
    <w:p w14:paraId="1A8C11F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+---- Teams</w:t>
      </w:r>
    </w:p>
    <w:p w14:paraId="0A9A8BA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57D827D">
          <v:rect id="_x0000_i3124" style="width:0;height:1.5pt" o:hralign="center" o:hrstd="t" o:hr="t" fillcolor="#a0a0a0" stroked="f"/>
        </w:pict>
      </w:r>
    </w:p>
    <w:p w14:paraId="65ED15E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BD — QUIZ SCORING</w:t>
      </w:r>
    </w:p>
    <w:p w14:paraId="536D551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175.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6012"/>
      </w:tblGrid>
      <w:tr w:rsidR="00AA4E18" w:rsidRPr="00AA4E18" w14:paraId="573B4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74DD2" w14:textId="77777777" w:rsidR="00AA4E18" w:rsidRPr="00AA4E18" w:rsidRDefault="00AA4E18" w:rsidP="00AA4E18">
            <w:pPr>
              <w:rPr>
                <w:b/>
                <w:bCs/>
                <w:sz w:val="32"/>
                <w:szCs w:val="32"/>
              </w:rPr>
            </w:pPr>
            <w:r w:rsidRPr="00AA4E18">
              <w:rPr>
                <w:b/>
                <w:bCs/>
                <w:sz w:val="32"/>
                <w:szCs w:val="32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A2136AD" w14:textId="77777777" w:rsidR="00AA4E18" w:rsidRPr="00AA4E18" w:rsidRDefault="00AA4E18" w:rsidP="00AA4E18">
            <w:pPr>
              <w:rPr>
                <w:b/>
                <w:bCs/>
                <w:sz w:val="32"/>
                <w:szCs w:val="32"/>
              </w:rPr>
            </w:pPr>
            <w:r w:rsidRPr="00AA4E18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AA4E18" w:rsidRPr="00AA4E18" w14:paraId="65D73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FAA3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27–30</w:t>
            </w:r>
          </w:p>
        </w:tc>
        <w:tc>
          <w:tcPr>
            <w:tcW w:w="0" w:type="auto"/>
            <w:vAlign w:val="center"/>
            <w:hideMark/>
          </w:tcPr>
          <w:p w14:paraId="1F56F3E4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Excellent</w:t>
            </w:r>
          </w:p>
        </w:tc>
      </w:tr>
      <w:tr w:rsidR="00AA4E18" w:rsidRPr="00AA4E18" w14:paraId="62A31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651A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24–26</w:t>
            </w:r>
          </w:p>
        </w:tc>
        <w:tc>
          <w:tcPr>
            <w:tcW w:w="0" w:type="auto"/>
            <w:vAlign w:val="center"/>
            <w:hideMark/>
          </w:tcPr>
          <w:p w14:paraId="6922444D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Very Good</w:t>
            </w:r>
          </w:p>
        </w:tc>
      </w:tr>
      <w:tr w:rsidR="00AA4E18" w:rsidRPr="00AA4E18" w14:paraId="23718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CD5F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20–23</w:t>
            </w:r>
          </w:p>
        </w:tc>
        <w:tc>
          <w:tcPr>
            <w:tcW w:w="0" w:type="auto"/>
            <w:vAlign w:val="center"/>
            <w:hideMark/>
          </w:tcPr>
          <w:p w14:paraId="33C18E01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Good</w:t>
            </w:r>
          </w:p>
        </w:tc>
      </w:tr>
      <w:tr w:rsidR="00AA4E18" w:rsidRPr="00AA4E18" w14:paraId="52F86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1A81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15–19</w:t>
            </w:r>
          </w:p>
        </w:tc>
        <w:tc>
          <w:tcPr>
            <w:tcW w:w="0" w:type="auto"/>
            <w:vAlign w:val="center"/>
            <w:hideMark/>
          </w:tcPr>
          <w:p w14:paraId="34C3B4B6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Needs Practice</w:t>
            </w:r>
          </w:p>
        </w:tc>
      </w:tr>
      <w:tr w:rsidR="00AA4E18" w:rsidRPr="00AA4E18" w14:paraId="23F38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0F03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Below 15</w:t>
            </w:r>
          </w:p>
        </w:tc>
        <w:tc>
          <w:tcPr>
            <w:tcW w:w="0" w:type="auto"/>
            <w:vAlign w:val="center"/>
            <w:hideMark/>
          </w:tcPr>
          <w:p w14:paraId="087FA542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Repeat Core Power Automate Concepts</w:t>
            </w:r>
          </w:p>
        </w:tc>
      </w:tr>
    </w:tbl>
    <w:p w14:paraId="517BB3A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Recommended:</w:t>
      </w:r>
    </w:p>
    <w:p w14:paraId="11A8631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20 / 30+</w:t>
      </w:r>
    </w:p>
    <w:p w14:paraId="03ED42A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B03B8C6">
          <v:rect id="_x0000_i3125" style="width:0;height:1.5pt" o:hralign="center" o:hrstd="t" o:hr="t" fillcolor="#a0a0a0" stroked="f"/>
        </w:pict>
      </w:r>
    </w:p>
    <w:p w14:paraId="402261A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BE — COMPLETION CHECKLIST</w:t>
      </w:r>
    </w:p>
    <w:p w14:paraId="0208EF8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176. Day 13 Checklist</w:t>
      </w:r>
    </w:p>
    <w:p w14:paraId="2BD8E54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Every student should complete:</w:t>
      </w:r>
    </w:p>
    <w:p w14:paraId="3AE1B91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Power Automate opened</w:t>
      </w:r>
    </w:p>
    <w:p w14:paraId="008619A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33929F9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IT Help Desk Solution opened</w:t>
      </w:r>
    </w:p>
    <w:p w14:paraId="1B00423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73F9E4D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Solution-aware Flow created</w:t>
      </w:r>
    </w:p>
    <w:p w14:paraId="54CD7AB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69E995E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Dataverse Trigger configured</w:t>
      </w:r>
    </w:p>
    <w:p w14:paraId="4129579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6A1272C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Change Type = Added</w:t>
      </w:r>
    </w:p>
    <w:p w14:paraId="60C93EB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2377BBD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Support Ticket table selected</w:t>
      </w:r>
    </w:p>
    <w:p w14:paraId="436DD3E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6767834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Organization Scope selected</w:t>
      </w:r>
    </w:p>
    <w:p w14:paraId="09255C9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795E067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Related Employee retrieved</w:t>
      </w:r>
    </w:p>
    <w:p w14:paraId="272AD58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314D7A6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Employee email identified</w:t>
      </w:r>
    </w:p>
    <w:p w14:paraId="045E62C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3400CC4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Outlook action added</w:t>
      </w:r>
    </w:p>
    <w:p w14:paraId="1DA8B08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6B891FD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Dynamic subject created</w:t>
      </w:r>
    </w:p>
    <w:p w14:paraId="0697F53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0EA7251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Dynamic email body created</w:t>
      </w:r>
    </w:p>
    <w:p w14:paraId="3D476CC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7823E9D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Flow saved</w:t>
      </w:r>
    </w:p>
    <w:p w14:paraId="14CE28F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lastRenderedPageBreak/>
        <w:t>☐</w:t>
      </w:r>
    </w:p>
    <w:p w14:paraId="440608A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Flow manually tested</w:t>
      </w:r>
    </w:p>
    <w:p w14:paraId="3687041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74B42E1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Email received</w:t>
      </w:r>
    </w:p>
    <w:p w14:paraId="3F58CC0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4C97C75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Teams notification Flow created</w:t>
      </w:r>
    </w:p>
    <w:p w14:paraId="75C7212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7350D3F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Teams connection configured</w:t>
      </w:r>
    </w:p>
    <w:p w14:paraId="7EE0F7C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178F9FE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Teams notification tested</w:t>
      </w:r>
    </w:p>
    <w:p w14:paraId="7BF5794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133B041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Run History inspected</w:t>
      </w:r>
    </w:p>
    <w:p w14:paraId="5A17E78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621905D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Inputs inspected</w:t>
      </w:r>
    </w:p>
    <w:p w14:paraId="7502225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6DEC022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Outputs inspected</w:t>
      </w:r>
    </w:p>
    <w:p w14:paraId="121C566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642AC5F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One failure investigated</w:t>
      </w:r>
    </w:p>
    <w:p w14:paraId="57F88E4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75784BC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Connection References identified</w:t>
      </w:r>
    </w:p>
    <w:p w14:paraId="230024C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578EC59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Trigger filtering concepts understood</w:t>
      </w:r>
    </w:p>
    <w:p w14:paraId="1B3E5A7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☐</w:t>
      </w:r>
    </w:p>
    <w:p w14:paraId="42224F3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8D442B8">
          <v:rect id="_x0000_i3126" style="width:0;height:1.5pt" o:hralign="center" o:hrstd="t" o:hr="t" fillcolor="#a0a0a0" stroked="f"/>
        </w:pict>
      </w:r>
    </w:p>
    <w:p w14:paraId="3944E63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BF — DELIVERABLES</w:t>
      </w:r>
    </w:p>
    <w:p w14:paraId="2340968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177. Deliverable 1</w:t>
      </w:r>
    </w:p>
    <w:p w14:paraId="7FDBD55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Screenshot:</w:t>
      </w:r>
    </w:p>
    <w:p w14:paraId="2F94671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Employee Confirmation Flow.</w:t>
      </w:r>
    </w:p>
    <w:p w14:paraId="6B429F6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Must show:</w:t>
      </w:r>
    </w:p>
    <w:p w14:paraId="75EA6DB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Dataverse Trigger</w:t>
      </w:r>
    </w:p>
    <w:p w14:paraId="3D80C96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</w:t>
      </w:r>
      <w:r w:rsidRPr="00AA4E18">
        <w:rPr>
          <w:rFonts w:ascii="Times New Roman" w:hAnsi="Times New Roman" w:cs="Times New Roman"/>
          <w:sz w:val="32"/>
          <w:szCs w:val="32"/>
        </w:rPr>
        <w:t>↓</w:t>
      </w:r>
    </w:p>
    <w:p w14:paraId="10BB0A8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Get Employee</w:t>
      </w:r>
    </w:p>
    <w:p w14:paraId="728F808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</w:t>
      </w:r>
      <w:r w:rsidRPr="00AA4E18">
        <w:rPr>
          <w:rFonts w:ascii="Times New Roman" w:hAnsi="Times New Roman" w:cs="Times New Roman"/>
          <w:sz w:val="32"/>
          <w:szCs w:val="32"/>
        </w:rPr>
        <w:t>↓</w:t>
      </w:r>
    </w:p>
    <w:p w14:paraId="0643CB8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Send Email</w:t>
      </w:r>
    </w:p>
    <w:p w14:paraId="71E41BA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2106EEE">
          <v:rect id="_x0000_i3127" style="width:0;height:1.5pt" o:hralign="center" o:hrstd="t" o:hr="t" fillcolor="#a0a0a0" stroked="f"/>
        </w:pict>
      </w:r>
    </w:p>
    <w:p w14:paraId="57061AE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178. Deliverable 2</w:t>
      </w:r>
    </w:p>
    <w:p w14:paraId="2042069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Screenshot:</w:t>
      </w:r>
    </w:p>
    <w:p w14:paraId="2003114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Successful Flow Run.</w:t>
      </w:r>
    </w:p>
    <w:p w14:paraId="30BA2BB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B7C4B06">
          <v:rect id="_x0000_i3128" style="width:0;height:1.5pt" o:hralign="center" o:hrstd="t" o:hr="t" fillcolor="#a0a0a0" stroked="f"/>
        </w:pict>
      </w:r>
    </w:p>
    <w:p w14:paraId="712B759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179. Deliverable 3</w:t>
      </w:r>
    </w:p>
    <w:p w14:paraId="2B4B6D4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Screenshot:</w:t>
      </w:r>
    </w:p>
    <w:p w14:paraId="07AC695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Confirmation Email.</w:t>
      </w:r>
    </w:p>
    <w:p w14:paraId="7C5287B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Must contain dynamic:</w:t>
      </w:r>
    </w:p>
    <w:p w14:paraId="052E935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Ticket Number</w:t>
      </w:r>
    </w:p>
    <w:p w14:paraId="66D81CB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Subject</w:t>
      </w:r>
    </w:p>
    <w:p w14:paraId="0BD19E3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Priority</w:t>
      </w:r>
    </w:p>
    <w:p w14:paraId="03AED39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Status</w:t>
      </w:r>
    </w:p>
    <w:p w14:paraId="64F7D8C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A56DF41">
          <v:rect id="_x0000_i3129" style="width:0;height:1.5pt" o:hralign="center" o:hrstd="t" o:hr="t" fillcolor="#a0a0a0" stroked="f"/>
        </w:pict>
      </w:r>
    </w:p>
    <w:p w14:paraId="1344992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180. Deliverable 4</w:t>
      </w:r>
    </w:p>
    <w:p w14:paraId="49B4F40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Screenshot:</w:t>
      </w:r>
    </w:p>
    <w:p w14:paraId="3E021EC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Teams Notification Flow.</w:t>
      </w:r>
    </w:p>
    <w:p w14:paraId="7263DCF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1BF6B53">
          <v:rect id="_x0000_i3130" style="width:0;height:1.5pt" o:hralign="center" o:hrstd="t" o:hr="t" fillcolor="#a0a0a0" stroked="f"/>
        </w:pict>
      </w:r>
    </w:p>
    <w:p w14:paraId="7C2192D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181. Deliverable 5</w:t>
      </w:r>
    </w:p>
    <w:p w14:paraId="2F0A9C6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Screenshot:</w:t>
      </w:r>
    </w:p>
    <w:p w14:paraId="451F80C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Teams Ticket Notification.</w:t>
      </w:r>
    </w:p>
    <w:p w14:paraId="649C05D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7851728">
          <v:rect id="_x0000_i3131" style="width:0;height:1.5pt" o:hralign="center" o:hrstd="t" o:hr="t" fillcolor="#a0a0a0" stroked="f"/>
        </w:pict>
      </w:r>
    </w:p>
    <w:p w14:paraId="5099081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182. Deliverable 6</w:t>
      </w:r>
    </w:p>
    <w:p w14:paraId="19D8EF7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Document:</w:t>
      </w:r>
    </w:p>
    <w:p w14:paraId="326690A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Trigger:</w:t>
      </w:r>
    </w:p>
    <w:p w14:paraId="23C81EE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_____________________</w:t>
      </w:r>
    </w:p>
    <w:p w14:paraId="4F563B4A" w14:textId="77777777" w:rsidR="00AA4E18" w:rsidRPr="00AA4E18" w:rsidRDefault="00AA4E18" w:rsidP="00AA4E18">
      <w:pPr>
        <w:rPr>
          <w:sz w:val="32"/>
          <w:szCs w:val="32"/>
        </w:rPr>
      </w:pPr>
    </w:p>
    <w:p w14:paraId="3A2D68A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Change Type:</w:t>
      </w:r>
    </w:p>
    <w:p w14:paraId="7B141E7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_____________________</w:t>
      </w:r>
    </w:p>
    <w:p w14:paraId="4DE2831E" w14:textId="77777777" w:rsidR="00AA4E18" w:rsidRPr="00AA4E18" w:rsidRDefault="00AA4E18" w:rsidP="00AA4E18">
      <w:pPr>
        <w:rPr>
          <w:sz w:val="32"/>
          <w:szCs w:val="32"/>
        </w:rPr>
      </w:pPr>
    </w:p>
    <w:p w14:paraId="05CCEA5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Table:</w:t>
      </w:r>
    </w:p>
    <w:p w14:paraId="214700A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_____________________</w:t>
      </w:r>
    </w:p>
    <w:p w14:paraId="3BF08924" w14:textId="77777777" w:rsidR="00AA4E18" w:rsidRPr="00AA4E18" w:rsidRDefault="00AA4E18" w:rsidP="00AA4E18">
      <w:pPr>
        <w:rPr>
          <w:sz w:val="32"/>
          <w:szCs w:val="32"/>
        </w:rPr>
      </w:pPr>
    </w:p>
    <w:p w14:paraId="15CA03B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Scope:</w:t>
      </w:r>
    </w:p>
    <w:p w14:paraId="01FC806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_____________________</w:t>
      </w:r>
    </w:p>
    <w:p w14:paraId="4ED7E1B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Expected:</w:t>
      </w:r>
    </w:p>
    <w:p w14:paraId="4AFAF69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When a row is added, modified or deleted</w:t>
      </w:r>
    </w:p>
    <w:p w14:paraId="18D29F74" w14:textId="77777777" w:rsidR="00AA4E18" w:rsidRPr="00AA4E18" w:rsidRDefault="00AA4E18" w:rsidP="00AA4E18">
      <w:pPr>
        <w:rPr>
          <w:sz w:val="32"/>
          <w:szCs w:val="32"/>
        </w:rPr>
      </w:pPr>
    </w:p>
    <w:p w14:paraId="633BD92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Added</w:t>
      </w:r>
    </w:p>
    <w:p w14:paraId="0A06162B" w14:textId="77777777" w:rsidR="00AA4E18" w:rsidRPr="00AA4E18" w:rsidRDefault="00AA4E18" w:rsidP="00AA4E18">
      <w:pPr>
        <w:rPr>
          <w:sz w:val="32"/>
          <w:szCs w:val="32"/>
        </w:rPr>
      </w:pPr>
    </w:p>
    <w:p w14:paraId="268D2C2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Support Tickets</w:t>
      </w:r>
    </w:p>
    <w:p w14:paraId="10E4181C" w14:textId="77777777" w:rsidR="00AA4E18" w:rsidRPr="00AA4E18" w:rsidRDefault="00AA4E18" w:rsidP="00AA4E18">
      <w:pPr>
        <w:rPr>
          <w:sz w:val="32"/>
          <w:szCs w:val="32"/>
        </w:rPr>
      </w:pPr>
    </w:p>
    <w:p w14:paraId="197D9D4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Organization</w:t>
      </w:r>
    </w:p>
    <w:p w14:paraId="03075BA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7D648B9">
          <v:rect id="_x0000_i3132" style="width:0;height:1.5pt" o:hralign="center" o:hrstd="t" o:hr="t" fillcolor="#a0a0a0" stroked="f"/>
        </w:pict>
      </w:r>
    </w:p>
    <w:p w14:paraId="4C52D0C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183. Deliverable 7</w:t>
      </w:r>
    </w:p>
    <w:p w14:paraId="201F6ED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Submit a Run History analysis:</w:t>
      </w:r>
    </w:p>
    <w:p w14:paraId="70EBAF6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Run Status:</w:t>
      </w:r>
    </w:p>
    <w:p w14:paraId="1CB3F974" w14:textId="77777777" w:rsidR="00AA4E18" w:rsidRPr="00AA4E18" w:rsidRDefault="00AA4E18" w:rsidP="00AA4E18">
      <w:pPr>
        <w:rPr>
          <w:sz w:val="32"/>
          <w:szCs w:val="32"/>
        </w:rPr>
      </w:pPr>
    </w:p>
    <w:p w14:paraId="3F75891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Trigger Status:</w:t>
      </w:r>
    </w:p>
    <w:p w14:paraId="1B1A23A9" w14:textId="77777777" w:rsidR="00AA4E18" w:rsidRPr="00AA4E18" w:rsidRDefault="00AA4E18" w:rsidP="00AA4E18">
      <w:pPr>
        <w:rPr>
          <w:sz w:val="32"/>
          <w:szCs w:val="32"/>
        </w:rPr>
      </w:pPr>
    </w:p>
    <w:p w14:paraId="54D6C31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Get Employee Status:</w:t>
      </w:r>
    </w:p>
    <w:p w14:paraId="4E081CA1" w14:textId="77777777" w:rsidR="00AA4E18" w:rsidRPr="00AA4E18" w:rsidRDefault="00AA4E18" w:rsidP="00AA4E18">
      <w:pPr>
        <w:rPr>
          <w:sz w:val="32"/>
          <w:szCs w:val="32"/>
        </w:rPr>
      </w:pPr>
    </w:p>
    <w:p w14:paraId="283F385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Email Status:</w:t>
      </w:r>
    </w:p>
    <w:p w14:paraId="1C601727" w14:textId="77777777" w:rsidR="00AA4E18" w:rsidRPr="00AA4E18" w:rsidRDefault="00AA4E18" w:rsidP="00AA4E18">
      <w:pPr>
        <w:rPr>
          <w:sz w:val="32"/>
          <w:szCs w:val="32"/>
        </w:rPr>
      </w:pPr>
    </w:p>
    <w:p w14:paraId="2D64EE9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Duration:</w:t>
      </w:r>
    </w:p>
    <w:p w14:paraId="1421CBE8" w14:textId="77777777" w:rsidR="00AA4E18" w:rsidRPr="00AA4E18" w:rsidRDefault="00AA4E18" w:rsidP="00AA4E18">
      <w:pPr>
        <w:rPr>
          <w:sz w:val="32"/>
          <w:szCs w:val="32"/>
        </w:rPr>
      </w:pPr>
    </w:p>
    <w:p w14:paraId="6F984DD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Any errors:</w:t>
      </w:r>
    </w:p>
    <w:p w14:paraId="40EEDA5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2B0D053">
          <v:rect id="_x0000_i3133" style="width:0;height:1.5pt" o:hralign="center" o:hrstd="t" o:hr="t" fillcolor="#a0a0a0" stroked="f"/>
        </w:pict>
      </w:r>
    </w:p>
    <w:p w14:paraId="263A2BA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184. Deliverable 8</w:t>
      </w:r>
    </w:p>
    <w:p w14:paraId="20AA1B9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Explain:</w:t>
      </w:r>
    </w:p>
    <w:p w14:paraId="38F1028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Dynamic Content</w:t>
      </w:r>
    </w:p>
    <w:p w14:paraId="10FA3E3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 one paragraph.</w:t>
      </w:r>
    </w:p>
    <w:p w14:paraId="6B30DF8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434E862">
          <v:rect id="_x0000_i3134" style="width:0;height:1.5pt" o:hralign="center" o:hrstd="t" o:hr="t" fillcolor="#a0a0a0" stroked="f"/>
        </w:pict>
      </w:r>
    </w:p>
    <w:p w14:paraId="4CFB1B7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185. Deliverable 9</w:t>
      </w:r>
    </w:p>
    <w:p w14:paraId="5858DE9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Explain:</w:t>
      </w:r>
    </w:p>
    <w:p w14:paraId="64615D6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Connection vs Connection Reference.</w:t>
      </w:r>
    </w:p>
    <w:p w14:paraId="06499BA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CC39E30">
          <v:rect id="_x0000_i3135" style="width:0;height:1.5pt" o:hralign="center" o:hrstd="t" o:hr="t" fillcolor="#a0a0a0" stroked="f"/>
        </w:pict>
      </w:r>
    </w:p>
    <w:p w14:paraId="50E6127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186. Deliverable 10</w:t>
      </w:r>
    </w:p>
    <w:p w14:paraId="255F382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Document one potential future:</w:t>
      </w:r>
    </w:p>
    <w:p w14:paraId="50FABAC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 Condition.</w:t>
      </w:r>
    </w:p>
    <w:p w14:paraId="3DDBAF5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Example:</w:t>
      </w:r>
    </w:p>
    <w:p w14:paraId="2FE1A68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Run a future notification Flow only when Ticket Status becomes Resolved.</w:t>
      </w:r>
    </w:p>
    <w:p w14:paraId="7EBE0BF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7798862E">
          <v:rect id="_x0000_i3136" style="width:0;height:1.5pt" o:hralign="center" o:hrstd="t" o:hr="t" fillcolor="#a0a0a0" stroked="f"/>
        </w:pict>
      </w:r>
    </w:p>
    <w:p w14:paraId="5BDDDFC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BG — ASSESSMENT RUBRIC</w:t>
      </w:r>
    </w:p>
    <w:p w14:paraId="69DF394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187. Day 13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3"/>
        <w:gridCol w:w="1025"/>
      </w:tblGrid>
      <w:tr w:rsidR="00AA4E18" w:rsidRPr="00AA4E18" w14:paraId="1310E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60E8C" w14:textId="77777777" w:rsidR="00AA4E18" w:rsidRPr="00AA4E18" w:rsidRDefault="00AA4E18" w:rsidP="00AA4E18">
            <w:pPr>
              <w:rPr>
                <w:b/>
                <w:bCs/>
                <w:sz w:val="32"/>
                <w:szCs w:val="32"/>
              </w:rPr>
            </w:pPr>
            <w:r w:rsidRPr="00AA4E18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488E6F5" w14:textId="77777777" w:rsidR="00AA4E18" w:rsidRPr="00AA4E18" w:rsidRDefault="00AA4E18" w:rsidP="00AA4E18">
            <w:pPr>
              <w:rPr>
                <w:b/>
                <w:bCs/>
                <w:sz w:val="32"/>
                <w:szCs w:val="32"/>
              </w:rPr>
            </w:pPr>
            <w:r w:rsidRPr="00AA4E18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AA4E18" w:rsidRPr="00AA4E18" w14:paraId="16FFD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4BE3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Power Automate Concepts</w:t>
            </w:r>
          </w:p>
        </w:tc>
        <w:tc>
          <w:tcPr>
            <w:tcW w:w="0" w:type="auto"/>
            <w:vAlign w:val="center"/>
            <w:hideMark/>
          </w:tcPr>
          <w:p w14:paraId="14D6FEF6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10</w:t>
            </w:r>
          </w:p>
        </w:tc>
      </w:tr>
      <w:tr w:rsidR="00AA4E18" w:rsidRPr="00AA4E18" w14:paraId="5508E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9F65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Dataverse Trigger</w:t>
            </w:r>
          </w:p>
        </w:tc>
        <w:tc>
          <w:tcPr>
            <w:tcW w:w="0" w:type="auto"/>
            <w:vAlign w:val="center"/>
            <w:hideMark/>
          </w:tcPr>
          <w:p w14:paraId="64D4DC00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15</w:t>
            </w:r>
          </w:p>
        </w:tc>
      </w:tr>
      <w:tr w:rsidR="00AA4E18" w:rsidRPr="00AA4E18" w14:paraId="5A206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64FA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Related Data Retrieval</w:t>
            </w:r>
          </w:p>
        </w:tc>
        <w:tc>
          <w:tcPr>
            <w:tcW w:w="0" w:type="auto"/>
            <w:vAlign w:val="center"/>
            <w:hideMark/>
          </w:tcPr>
          <w:p w14:paraId="149CB034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10</w:t>
            </w:r>
          </w:p>
        </w:tc>
      </w:tr>
      <w:tr w:rsidR="00AA4E18" w:rsidRPr="00AA4E18" w14:paraId="38D84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4DBB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Outlook Confirmation</w:t>
            </w:r>
          </w:p>
        </w:tc>
        <w:tc>
          <w:tcPr>
            <w:tcW w:w="0" w:type="auto"/>
            <w:vAlign w:val="center"/>
            <w:hideMark/>
          </w:tcPr>
          <w:p w14:paraId="3D13BA21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15</w:t>
            </w:r>
          </w:p>
        </w:tc>
      </w:tr>
      <w:tr w:rsidR="00AA4E18" w:rsidRPr="00AA4E18" w14:paraId="6E87D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C10D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Teams Notification</w:t>
            </w:r>
          </w:p>
        </w:tc>
        <w:tc>
          <w:tcPr>
            <w:tcW w:w="0" w:type="auto"/>
            <w:vAlign w:val="center"/>
            <w:hideMark/>
          </w:tcPr>
          <w:p w14:paraId="37310489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15</w:t>
            </w:r>
          </w:p>
        </w:tc>
      </w:tr>
      <w:tr w:rsidR="00AA4E18" w:rsidRPr="00AA4E18" w14:paraId="296DA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2793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Dynamic Content</w:t>
            </w:r>
          </w:p>
        </w:tc>
        <w:tc>
          <w:tcPr>
            <w:tcW w:w="0" w:type="auto"/>
            <w:vAlign w:val="center"/>
            <w:hideMark/>
          </w:tcPr>
          <w:p w14:paraId="059B147D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10</w:t>
            </w:r>
          </w:p>
        </w:tc>
      </w:tr>
      <w:tr w:rsidR="00AA4E18" w:rsidRPr="00AA4E18" w14:paraId="68FF1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4F65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Testing &amp; Run History</w:t>
            </w:r>
          </w:p>
        </w:tc>
        <w:tc>
          <w:tcPr>
            <w:tcW w:w="0" w:type="auto"/>
            <w:vAlign w:val="center"/>
            <w:hideMark/>
          </w:tcPr>
          <w:p w14:paraId="6BEFC901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10</w:t>
            </w:r>
          </w:p>
        </w:tc>
      </w:tr>
      <w:tr w:rsidR="00AA4E18" w:rsidRPr="00AA4E18" w14:paraId="62D31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496E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Trigger Optimization</w:t>
            </w:r>
          </w:p>
        </w:tc>
        <w:tc>
          <w:tcPr>
            <w:tcW w:w="0" w:type="auto"/>
            <w:vAlign w:val="center"/>
            <w:hideMark/>
          </w:tcPr>
          <w:p w14:paraId="0FB9B7F6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5</w:t>
            </w:r>
          </w:p>
        </w:tc>
      </w:tr>
      <w:tr w:rsidR="00AA4E18" w:rsidRPr="00AA4E18" w14:paraId="2C113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59AC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Connection References / ALM</w:t>
            </w:r>
          </w:p>
        </w:tc>
        <w:tc>
          <w:tcPr>
            <w:tcW w:w="0" w:type="auto"/>
            <w:vAlign w:val="center"/>
            <w:hideMark/>
          </w:tcPr>
          <w:p w14:paraId="4D17FB51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5</w:t>
            </w:r>
          </w:p>
        </w:tc>
      </w:tr>
      <w:tr w:rsidR="00AA4E18" w:rsidRPr="00AA4E18" w14:paraId="62BB4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894C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2E8FEE72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sz w:val="32"/>
                <w:szCs w:val="32"/>
              </w:rPr>
              <w:t>5</w:t>
            </w:r>
          </w:p>
        </w:tc>
      </w:tr>
      <w:tr w:rsidR="00AA4E18" w:rsidRPr="00AA4E18" w14:paraId="7B01F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EF5C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91879B5" w14:textId="77777777" w:rsidR="00AA4E18" w:rsidRPr="00AA4E18" w:rsidRDefault="00AA4E18" w:rsidP="00AA4E18">
            <w:pPr>
              <w:rPr>
                <w:sz w:val="32"/>
                <w:szCs w:val="32"/>
              </w:rPr>
            </w:pPr>
            <w:r w:rsidRPr="00AA4E18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14FCE57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1607E89">
          <v:rect id="_x0000_i3137" style="width:0;height:1.5pt" o:hralign="center" o:hrstd="t" o:hr="t" fillcolor="#a0a0a0" stroked="f"/>
        </w:pict>
      </w:r>
    </w:p>
    <w:p w14:paraId="44FB4C5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188. Excellent Submission</w:t>
      </w:r>
    </w:p>
    <w:p w14:paraId="77AB633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 strong student should:</w:t>
      </w:r>
    </w:p>
    <w:p w14:paraId="050B149F" w14:textId="77777777" w:rsidR="00AA4E18" w:rsidRPr="00AA4E18" w:rsidRDefault="00AA4E18" w:rsidP="00AA4E18">
      <w:pPr>
        <w:numPr>
          <w:ilvl w:val="0"/>
          <w:numId w:val="44"/>
        </w:numPr>
        <w:rPr>
          <w:sz w:val="32"/>
          <w:szCs w:val="32"/>
        </w:rPr>
      </w:pPr>
      <w:r w:rsidRPr="00AA4E18">
        <w:rPr>
          <w:sz w:val="32"/>
          <w:szCs w:val="32"/>
        </w:rPr>
        <w:t>Understand Trigger vs Action</w:t>
      </w:r>
    </w:p>
    <w:p w14:paraId="1522DC2D" w14:textId="77777777" w:rsidR="00AA4E18" w:rsidRPr="00AA4E18" w:rsidRDefault="00AA4E18" w:rsidP="00AA4E18">
      <w:pPr>
        <w:numPr>
          <w:ilvl w:val="0"/>
          <w:numId w:val="44"/>
        </w:numPr>
        <w:rPr>
          <w:sz w:val="32"/>
          <w:szCs w:val="32"/>
        </w:rPr>
      </w:pPr>
      <w:r w:rsidRPr="00AA4E18">
        <w:rPr>
          <w:sz w:val="32"/>
          <w:szCs w:val="32"/>
        </w:rPr>
        <w:t>Understand Cloud Flow types</w:t>
      </w:r>
    </w:p>
    <w:p w14:paraId="7565579A" w14:textId="77777777" w:rsidR="00AA4E18" w:rsidRPr="00AA4E18" w:rsidRDefault="00AA4E18" w:rsidP="00AA4E18">
      <w:pPr>
        <w:numPr>
          <w:ilvl w:val="0"/>
          <w:numId w:val="44"/>
        </w:numPr>
        <w:rPr>
          <w:sz w:val="32"/>
          <w:szCs w:val="32"/>
        </w:rPr>
      </w:pPr>
      <w:r w:rsidRPr="00AA4E18">
        <w:rPr>
          <w:sz w:val="32"/>
          <w:szCs w:val="32"/>
        </w:rPr>
        <w:t>Create flows inside Solutions</w:t>
      </w:r>
    </w:p>
    <w:p w14:paraId="4BDEA40F" w14:textId="77777777" w:rsidR="00AA4E18" w:rsidRPr="00AA4E18" w:rsidRDefault="00AA4E18" w:rsidP="00AA4E18">
      <w:pPr>
        <w:numPr>
          <w:ilvl w:val="0"/>
          <w:numId w:val="44"/>
        </w:numPr>
        <w:rPr>
          <w:sz w:val="32"/>
          <w:szCs w:val="32"/>
        </w:rPr>
      </w:pPr>
      <w:r w:rsidRPr="00AA4E18">
        <w:rPr>
          <w:sz w:val="32"/>
          <w:szCs w:val="32"/>
        </w:rPr>
        <w:t>Configure Dataverse row-change triggers correctly</w:t>
      </w:r>
    </w:p>
    <w:p w14:paraId="3748A9B1" w14:textId="77777777" w:rsidR="00AA4E18" w:rsidRPr="00AA4E18" w:rsidRDefault="00AA4E18" w:rsidP="00AA4E18">
      <w:pPr>
        <w:numPr>
          <w:ilvl w:val="0"/>
          <w:numId w:val="44"/>
        </w:num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Choose an appropriate Scope</w:t>
      </w:r>
    </w:p>
    <w:p w14:paraId="79A2C7C2" w14:textId="77777777" w:rsidR="00AA4E18" w:rsidRPr="00AA4E18" w:rsidRDefault="00AA4E18" w:rsidP="00AA4E18">
      <w:pPr>
        <w:numPr>
          <w:ilvl w:val="0"/>
          <w:numId w:val="44"/>
        </w:numPr>
        <w:rPr>
          <w:sz w:val="32"/>
          <w:szCs w:val="32"/>
        </w:rPr>
      </w:pPr>
      <w:r w:rsidRPr="00AA4E18">
        <w:rPr>
          <w:sz w:val="32"/>
          <w:szCs w:val="32"/>
        </w:rPr>
        <w:t>Retrieve related data</w:t>
      </w:r>
    </w:p>
    <w:p w14:paraId="74D66338" w14:textId="77777777" w:rsidR="00AA4E18" w:rsidRPr="00AA4E18" w:rsidRDefault="00AA4E18" w:rsidP="00AA4E18">
      <w:pPr>
        <w:numPr>
          <w:ilvl w:val="0"/>
          <w:numId w:val="44"/>
        </w:numPr>
        <w:rPr>
          <w:sz w:val="32"/>
          <w:szCs w:val="32"/>
        </w:rPr>
      </w:pPr>
      <w:r w:rsidRPr="00AA4E18">
        <w:rPr>
          <w:sz w:val="32"/>
          <w:szCs w:val="32"/>
        </w:rPr>
        <w:t>Use Dynamic Content</w:t>
      </w:r>
    </w:p>
    <w:p w14:paraId="5FA96463" w14:textId="77777777" w:rsidR="00AA4E18" w:rsidRPr="00AA4E18" w:rsidRDefault="00AA4E18" w:rsidP="00AA4E18">
      <w:pPr>
        <w:numPr>
          <w:ilvl w:val="0"/>
          <w:numId w:val="44"/>
        </w:numPr>
        <w:rPr>
          <w:sz w:val="32"/>
          <w:szCs w:val="32"/>
        </w:rPr>
      </w:pPr>
      <w:r w:rsidRPr="00AA4E18">
        <w:rPr>
          <w:sz w:val="32"/>
          <w:szCs w:val="32"/>
        </w:rPr>
        <w:t>Send dynamic confirmation emails</w:t>
      </w:r>
    </w:p>
    <w:p w14:paraId="007D0C5A" w14:textId="77777777" w:rsidR="00AA4E18" w:rsidRPr="00AA4E18" w:rsidRDefault="00AA4E18" w:rsidP="00AA4E18">
      <w:pPr>
        <w:numPr>
          <w:ilvl w:val="0"/>
          <w:numId w:val="44"/>
        </w:numPr>
        <w:rPr>
          <w:sz w:val="32"/>
          <w:szCs w:val="32"/>
        </w:rPr>
      </w:pPr>
      <w:r w:rsidRPr="00AA4E18">
        <w:rPr>
          <w:sz w:val="32"/>
          <w:szCs w:val="32"/>
        </w:rPr>
        <w:t>Send Teams notifications</w:t>
      </w:r>
    </w:p>
    <w:p w14:paraId="584F78C3" w14:textId="77777777" w:rsidR="00AA4E18" w:rsidRPr="00AA4E18" w:rsidRDefault="00AA4E18" w:rsidP="00AA4E18">
      <w:pPr>
        <w:numPr>
          <w:ilvl w:val="0"/>
          <w:numId w:val="44"/>
        </w:numPr>
        <w:rPr>
          <w:sz w:val="32"/>
          <w:szCs w:val="32"/>
        </w:rPr>
      </w:pPr>
      <w:r w:rsidRPr="00AA4E18">
        <w:rPr>
          <w:sz w:val="32"/>
          <w:szCs w:val="32"/>
        </w:rPr>
        <w:t>Test from both Canvas and Model-Driven Apps</w:t>
      </w:r>
    </w:p>
    <w:p w14:paraId="7BD8C726" w14:textId="77777777" w:rsidR="00AA4E18" w:rsidRPr="00AA4E18" w:rsidRDefault="00AA4E18" w:rsidP="00AA4E18">
      <w:pPr>
        <w:numPr>
          <w:ilvl w:val="0"/>
          <w:numId w:val="44"/>
        </w:numPr>
        <w:rPr>
          <w:sz w:val="32"/>
          <w:szCs w:val="32"/>
        </w:rPr>
      </w:pPr>
      <w:r w:rsidRPr="00AA4E18">
        <w:rPr>
          <w:sz w:val="32"/>
          <w:szCs w:val="32"/>
        </w:rPr>
        <w:t>Use Run History for debugging</w:t>
      </w:r>
    </w:p>
    <w:p w14:paraId="465D0134" w14:textId="77777777" w:rsidR="00AA4E18" w:rsidRPr="00AA4E18" w:rsidRDefault="00AA4E18" w:rsidP="00AA4E18">
      <w:pPr>
        <w:numPr>
          <w:ilvl w:val="0"/>
          <w:numId w:val="44"/>
        </w:numPr>
        <w:rPr>
          <w:sz w:val="32"/>
          <w:szCs w:val="32"/>
        </w:rPr>
      </w:pPr>
      <w:r w:rsidRPr="00AA4E18">
        <w:rPr>
          <w:sz w:val="32"/>
          <w:szCs w:val="32"/>
        </w:rPr>
        <w:t>Explain Failed vs Skipped</w:t>
      </w:r>
    </w:p>
    <w:p w14:paraId="7904003A" w14:textId="77777777" w:rsidR="00AA4E18" w:rsidRPr="00AA4E18" w:rsidRDefault="00AA4E18" w:rsidP="00AA4E18">
      <w:pPr>
        <w:numPr>
          <w:ilvl w:val="0"/>
          <w:numId w:val="44"/>
        </w:numPr>
        <w:rPr>
          <w:sz w:val="32"/>
          <w:szCs w:val="32"/>
        </w:rPr>
      </w:pPr>
      <w:r w:rsidRPr="00AA4E18">
        <w:rPr>
          <w:sz w:val="32"/>
          <w:szCs w:val="32"/>
        </w:rPr>
        <w:t>Understand Connections and Connection References</w:t>
      </w:r>
    </w:p>
    <w:p w14:paraId="2989B732" w14:textId="77777777" w:rsidR="00AA4E18" w:rsidRPr="00AA4E18" w:rsidRDefault="00AA4E18" w:rsidP="00AA4E18">
      <w:pPr>
        <w:numPr>
          <w:ilvl w:val="0"/>
          <w:numId w:val="44"/>
        </w:numPr>
        <w:rPr>
          <w:sz w:val="32"/>
          <w:szCs w:val="32"/>
        </w:rPr>
      </w:pPr>
      <w:r w:rsidRPr="00AA4E18">
        <w:rPr>
          <w:sz w:val="32"/>
          <w:szCs w:val="32"/>
        </w:rPr>
        <w:t>Understand trigger filtering</w:t>
      </w:r>
    </w:p>
    <w:p w14:paraId="2345B209" w14:textId="77777777" w:rsidR="00AA4E18" w:rsidRPr="00AA4E18" w:rsidRDefault="00AA4E18" w:rsidP="00AA4E18">
      <w:pPr>
        <w:numPr>
          <w:ilvl w:val="0"/>
          <w:numId w:val="44"/>
        </w:numPr>
        <w:rPr>
          <w:sz w:val="32"/>
          <w:szCs w:val="32"/>
        </w:rPr>
      </w:pPr>
      <w:r w:rsidRPr="00AA4E18">
        <w:rPr>
          <w:sz w:val="32"/>
          <w:szCs w:val="32"/>
        </w:rPr>
        <w:t>Avoid unnecessary runs</w:t>
      </w:r>
    </w:p>
    <w:p w14:paraId="43CBD7F0" w14:textId="77777777" w:rsidR="00AA4E18" w:rsidRPr="00AA4E18" w:rsidRDefault="00AA4E18" w:rsidP="00AA4E18">
      <w:pPr>
        <w:numPr>
          <w:ilvl w:val="0"/>
          <w:numId w:val="44"/>
        </w:numPr>
        <w:rPr>
          <w:sz w:val="32"/>
          <w:szCs w:val="32"/>
        </w:rPr>
      </w:pPr>
      <w:r w:rsidRPr="00AA4E18">
        <w:rPr>
          <w:sz w:val="32"/>
          <w:szCs w:val="32"/>
        </w:rPr>
        <w:t>Think about Flow ownership and least privilege</w:t>
      </w:r>
    </w:p>
    <w:p w14:paraId="7E27F5C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DE30FEE">
          <v:rect id="_x0000_i3138" style="width:0;height:1.5pt" o:hralign="center" o:hrstd="t" o:hr="t" fillcolor="#a0a0a0" stroked="f"/>
        </w:pict>
      </w:r>
    </w:p>
    <w:p w14:paraId="5E0C496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BH — HOMEWORK</w:t>
      </w:r>
    </w:p>
    <w:p w14:paraId="1868CF2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189. Day 13 Homework — Prepare for Approvals</w:t>
      </w:r>
    </w:p>
    <w:p w14:paraId="07E00A1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Tomorrow we return to:</w:t>
      </w:r>
    </w:p>
    <w:p w14:paraId="38F02F6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Employee Leave Management.</w:t>
      </w:r>
    </w:p>
    <w:p w14:paraId="7156955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Currently:</w:t>
      </w:r>
    </w:p>
    <w:p w14:paraId="21AB590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Employee submits Leave Request</w:t>
      </w:r>
    </w:p>
    <w:p w14:paraId="4582830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|</w:t>
      </w:r>
    </w:p>
    <w:p w14:paraId="3AEAAE6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v</w:t>
      </w:r>
    </w:p>
    <w:p w14:paraId="5831FBC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Dataverse</w:t>
      </w:r>
    </w:p>
    <w:p w14:paraId="109541B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 xml:space="preserve">        |</w:t>
      </w:r>
    </w:p>
    <w:p w14:paraId="4906A7F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v</w:t>
      </w:r>
    </w:p>
    <w:p w14:paraId="1F66F8E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No Manager Approval Process</w:t>
      </w:r>
    </w:p>
    <w:p w14:paraId="4C66F8D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We need:</w:t>
      </w:r>
    </w:p>
    <w:p w14:paraId="25659B9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Approval Automation.</w:t>
      </w:r>
    </w:p>
    <w:p w14:paraId="460F966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AE70635">
          <v:rect id="_x0000_i3139" style="width:0;height:1.5pt" o:hralign="center" o:hrstd="t" o:hr="t" fillcolor="#a0a0a0" stroked="f"/>
        </w:pict>
      </w:r>
    </w:p>
    <w:p w14:paraId="5F09A20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190. Target Day 14 Architecture</w:t>
      </w:r>
    </w:p>
    <w:p w14:paraId="0F9960E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Employee</w:t>
      </w:r>
    </w:p>
    <w:p w14:paraId="0A28260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4147FB1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v</w:t>
      </w:r>
    </w:p>
    <w:p w14:paraId="01796B3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Submit Leave Request</w:t>
      </w:r>
    </w:p>
    <w:p w14:paraId="2A12009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0FAE10E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v</w:t>
      </w:r>
    </w:p>
    <w:p w14:paraId="23CC388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Dataverse</w:t>
      </w:r>
    </w:p>
    <w:p w14:paraId="6CA1DF8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190A55D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v</w:t>
      </w:r>
    </w:p>
    <w:p w14:paraId="3C8BF61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Power Automate</w:t>
      </w:r>
    </w:p>
    <w:p w14:paraId="606CBA2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462E564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v</w:t>
      </w:r>
    </w:p>
    <w:p w14:paraId="7AB132D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Find Manager</w:t>
      </w:r>
    </w:p>
    <w:p w14:paraId="7AF859C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2498913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v</w:t>
      </w:r>
    </w:p>
    <w:p w14:paraId="0C06C85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Start Approval</w:t>
      </w:r>
    </w:p>
    <w:p w14:paraId="7B3F71C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4BFD2C3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+--+--+</w:t>
      </w:r>
    </w:p>
    <w:p w14:paraId="4A96587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|     |</w:t>
      </w:r>
    </w:p>
    <w:p w14:paraId="04CC3A8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v     v</w:t>
      </w:r>
    </w:p>
    <w:p w14:paraId="29ED0A9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Approve Reject</w:t>
      </w:r>
    </w:p>
    <w:p w14:paraId="05BCA87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|     |</w:t>
      </w:r>
    </w:p>
    <w:p w14:paraId="3196992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v     v</w:t>
      </w:r>
    </w:p>
    <w:p w14:paraId="797DECB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Update Dataverse</w:t>
      </w:r>
    </w:p>
    <w:p w14:paraId="6EEF253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|     |</w:t>
      </w:r>
    </w:p>
    <w:p w14:paraId="6774594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+--+--+</w:t>
      </w:r>
    </w:p>
    <w:p w14:paraId="75918A4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6B719F7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v</w:t>
      </w:r>
    </w:p>
    <w:p w14:paraId="00FEF5B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Notify Employee</w:t>
      </w:r>
    </w:p>
    <w:p w14:paraId="502444F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BE61CE9">
          <v:rect id="_x0000_i3140" style="width:0;height:1.5pt" o:hralign="center" o:hrstd="t" o:hr="t" fillcolor="#a0a0a0" stroked="f"/>
        </w:pict>
      </w:r>
    </w:p>
    <w:p w14:paraId="1A76A46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191. Homework Question 1</w:t>
      </w:r>
    </w:p>
    <w:p w14:paraId="548CEAB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starts the Leave Approval Flow?</w:t>
      </w:r>
    </w:p>
    <w:p w14:paraId="3D15414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73760F9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 relevant:</w:t>
      </w:r>
    </w:p>
    <w:p w14:paraId="1341FD8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Leave Request event in Dataverse.</w:t>
      </w:r>
    </w:p>
    <w:p w14:paraId="65A8423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5EFE1A7">
          <v:rect id="_x0000_i3141" style="width:0;height:1.5pt" o:hralign="center" o:hrstd="t" o:hr="t" fillcolor="#a0a0a0" stroked="f"/>
        </w:pict>
      </w:r>
    </w:p>
    <w:p w14:paraId="030122D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192. Homework Question 2</w:t>
      </w:r>
    </w:p>
    <w:p w14:paraId="5DA1F99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Who should approve?</w:t>
      </w:r>
    </w:p>
    <w:p w14:paraId="29F179F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2FDFD9B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Employee's Manager</w:t>
      </w:r>
    </w:p>
    <w:p w14:paraId="39B0CA3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according to our training business model.</w:t>
      </w:r>
    </w:p>
    <w:p w14:paraId="4E49FC9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EB07053">
          <v:rect id="_x0000_i3142" style="width:0;height:1.5pt" o:hralign="center" o:hrstd="t" o:hr="t" fillcolor="#a0a0a0" stroked="f"/>
        </w:pict>
      </w:r>
    </w:p>
    <w:p w14:paraId="076CF71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193. Homework Question 3</w:t>
      </w:r>
    </w:p>
    <w:p w14:paraId="7A4F0D7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must happen if approved?</w:t>
      </w:r>
    </w:p>
    <w:p w14:paraId="45C429E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118777A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Status </w:t>
      </w:r>
      <w:r w:rsidRPr="00AA4E18">
        <w:rPr>
          <w:rFonts w:ascii="Times New Roman" w:hAnsi="Times New Roman" w:cs="Times New Roman"/>
          <w:sz w:val="32"/>
          <w:szCs w:val="32"/>
        </w:rPr>
        <w:t>→</w:t>
      </w:r>
      <w:r w:rsidRPr="00AA4E18">
        <w:rPr>
          <w:sz w:val="32"/>
          <w:szCs w:val="32"/>
        </w:rPr>
        <w:t xml:space="preserve"> Approved</w:t>
      </w:r>
    </w:p>
    <w:p w14:paraId="15051BA1" w14:textId="77777777" w:rsidR="00AA4E18" w:rsidRPr="00AA4E18" w:rsidRDefault="00AA4E18" w:rsidP="00AA4E18">
      <w:pPr>
        <w:rPr>
          <w:sz w:val="32"/>
          <w:szCs w:val="32"/>
        </w:rPr>
      </w:pPr>
    </w:p>
    <w:p w14:paraId="0001B58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Manager Comment </w:t>
      </w:r>
      <w:r w:rsidRPr="00AA4E18">
        <w:rPr>
          <w:rFonts w:ascii="Times New Roman" w:hAnsi="Times New Roman" w:cs="Times New Roman"/>
          <w:sz w:val="32"/>
          <w:szCs w:val="32"/>
        </w:rPr>
        <w:t>→</w:t>
      </w:r>
      <w:r w:rsidRPr="00AA4E18">
        <w:rPr>
          <w:sz w:val="32"/>
          <w:szCs w:val="32"/>
        </w:rPr>
        <w:t xml:space="preserve"> Stored</w:t>
      </w:r>
    </w:p>
    <w:p w14:paraId="5C9E8F54" w14:textId="77777777" w:rsidR="00AA4E18" w:rsidRPr="00AA4E18" w:rsidRDefault="00AA4E18" w:rsidP="00AA4E18">
      <w:pPr>
        <w:rPr>
          <w:sz w:val="32"/>
          <w:szCs w:val="32"/>
        </w:rPr>
      </w:pPr>
    </w:p>
    <w:p w14:paraId="49ED70B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Employee </w:t>
      </w:r>
      <w:r w:rsidRPr="00AA4E18">
        <w:rPr>
          <w:rFonts w:ascii="Times New Roman" w:hAnsi="Times New Roman" w:cs="Times New Roman"/>
          <w:sz w:val="32"/>
          <w:szCs w:val="32"/>
        </w:rPr>
        <w:t>→</w:t>
      </w:r>
      <w:r w:rsidRPr="00AA4E18">
        <w:rPr>
          <w:sz w:val="32"/>
          <w:szCs w:val="32"/>
        </w:rPr>
        <w:t xml:space="preserve"> Notified</w:t>
      </w:r>
    </w:p>
    <w:p w14:paraId="3509229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31D203E2">
          <v:rect id="_x0000_i3143" style="width:0;height:1.5pt" o:hralign="center" o:hrstd="t" o:hr="t" fillcolor="#a0a0a0" stroked="f"/>
        </w:pict>
      </w:r>
    </w:p>
    <w:p w14:paraId="3A8026F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194. Homework Question 4</w:t>
      </w:r>
    </w:p>
    <w:p w14:paraId="61628E3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must happen if rejected?</w:t>
      </w:r>
    </w:p>
    <w:p w14:paraId="1CF7BE3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6747ECD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Status </w:t>
      </w:r>
      <w:r w:rsidRPr="00AA4E18">
        <w:rPr>
          <w:rFonts w:ascii="Times New Roman" w:hAnsi="Times New Roman" w:cs="Times New Roman"/>
          <w:sz w:val="32"/>
          <w:szCs w:val="32"/>
        </w:rPr>
        <w:t>→</w:t>
      </w:r>
      <w:r w:rsidRPr="00AA4E18">
        <w:rPr>
          <w:sz w:val="32"/>
          <w:szCs w:val="32"/>
        </w:rPr>
        <w:t xml:space="preserve"> Rejected</w:t>
      </w:r>
    </w:p>
    <w:p w14:paraId="4D56A151" w14:textId="77777777" w:rsidR="00AA4E18" w:rsidRPr="00AA4E18" w:rsidRDefault="00AA4E18" w:rsidP="00AA4E18">
      <w:pPr>
        <w:rPr>
          <w:sz w:val="32"/>
          <w:szCs w:val="32"/>
        </w:rPr>
      </w:pPr>
    </w:p>
    <w:p w14:paraId="0F7781C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Manager Comment </w:t>
      </w:r>
      <w:r w:rsidRPr="00AA4E18">
        <w:rPr>
          <w:rFonts w:ascii="Times New Roman" w:hAnsi="Times New Roman" w:cs="Times New Roman"/>
          <w:sz w:val="32"/>
          <w:szCs w:val="32"/>
        </w:rPr>
        <w:t>→</w:t>
      </w:r>
      <w:r w:rsidRPr="00AA4E18">
        <w:rPr>
          <w:sz w:val="32"/>
          <w:szCs w:val="32"/>
        </w:rPr>
        <w:t xml:space="preserve"> Stored</w:t>
      </w:r>
    </w:p>
    <w:p w14:paraId="76B9C770" w14:textId="77777777" w:rsidR="00AA4E18" w:rsidRPr="00AA4E18" w:rsidRDefault="00AA4E18" w:rsidP="00AA4E18">
      <w:pPr>
        <w:rPr>
          <w:sz w:val="32"/>
          <w:szCs w:val="32"/>
        </w:rPr>
      </w:pPr>
    </w:p>
    <w:p w14:paraId="50251D5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Employee </w:t>
      </w:r>
      <w:r w:rsidRPr="00AA4E18">
        <w:rPr>
          <w:rFonts w:ascii="Times New Roman" w:hAnsi="Times New Roman" w:cs="Times New Roman"/>
          <w:sz w:val="32"/>
          <w:szCs w:val="32"/>
        </w:rPr>
        <w:t>→</w:t>
      </w:r>
      <w:r w:rsidRPr="00AA4E18">
        <w:rPr>
          <w:sz w:val="32"/>
          <w:szCs w:val="32"/>
        </w:rPr>
        <w:t xml:space="preserve"> Notified</w:t>
      </w:r>
    </w:p>
    <w:p w14:paraId="3AE3134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pict w14:anchorId="60EBC5DF">
          <v:rect id="_x0000_i3144" style="width:0;height:1.5pt" o:hralign="center" o:hrstd="t" o:hr="t" fillcolor="#a0a0a0" stroked="f"/>
        </w:pict>
      </w:r>
    </w:p>
    <w:p w14:paraId="34677CF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195. Homework Question 5</w:t>
      </w:r>
    </w:p>
    <w:p w14:paraId="0132A27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new Power Automate concepts will we need?</w:t>
      </w:r>
    </w:p>
    <w:p w14:paraId="0E90988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Answer</w:t>
      </w:r>
    </w:p>
    <w:p w14:paraId="5C3894A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Approvals connector</w:t>
      </w:r>
    </w:p>
    <w:p w14:paraId="01AC1B6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Start and wait for an approval</w:t>
      </w:r>
    </w:p>
    <w:p w14:paraId="42A343B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Conditions</w:t>
      </w:r>
    </w:p>
    <w:p w14:paraId="0C687C8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Approval Outcome</w:t>
      </w:r>
    </w:p>
    <w:p w14:paraId="1F7EEDE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Approval Comments</w:t>
      </w:r>
    </w:p>
    <w:p w14:paraId="6378EDF0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Dataverse Update Row</w:t>
      </w:r>
    </w:p>
    <w:p w14:paraId="314CED2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Branching</w:t>
      </w:r>
    </w:p>
    <w:p w14:paraId="6F339AC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Error/timeout thinking</w:t>
      </w:r>
    </w:p>
    <w:p w14:paraId="29C5D6C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012F4DF">
          <v:rect id="_x0000_i3145" style="width:0;height:1.5pt" o:hralign="center" o:hrstd="t" o:hr="t" fillcolor="#a0a0a0" stroked="f"/>
        </w:pict>
      </w:r>
    </w:p>
    <w:p w14:paraId="25CD6E5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PART BI — INSTRUCTOR ANSWER SUMMARY</w:t>
      </w:r>
    </w:p>
    <w:p w14:paraId="550E64C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196. Cloud Flow Types</w:t>
      </w:r>
    </w:p>
    <w:p w14:paraId="243D257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AUTOMATED</w:t>
      </w:r>
    </w:p>
    <w:p w14:paraId="58D2699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Event starts Flow</w:t>
      </w:r>
    </w:p>
    <w:p w14:paraId="1B2ABF1F" w14:textId="77777777" w:rsidR="00AA4E18" w:rsidRPr="00AA4E18" w:rsidRDefault="00AA4E18" w:rsidP="00AA4E18">
      <w:pPr>
        <w:rPr>
          <w:sz w:val="32"/>
          <w:szCs w:val="32"/>
        </w:rPr>
      </w:pPr>
    </w:p>
    <w:p w14:paraId="51F2D13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INSTANT</w:t>
      </w:r>
    </w:p>
    <w:p w14:paraId="6B520E3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User starts Flow</w:t>
      </w:r>
    </w:p>
    <w:p w14:paraId="45F833E3" w14:textId="77777777" w:rsidR="00AA4E18" w:rsidRPr="00AA4E18" w:rsidRDefault="00AA4E18" w:rsidP="00AA4E18">
      <w:pPr>
        <w:rPr>
          <w:sz w:val="32"/>
          <w:szCs w:val="32"/>
        </w:rPr>
      </w:pPr>
    </w:p>
    <w:p w14:paraId="5DEB787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SCHEDULED</w:t>
      </w:r>
    </w:p>
    <w:p w14:paraId="2D7A11E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Time starts Flow</w:t>
      </w:r>
    </w:p>
    <w:p w14:paraId="3F0D912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248E855">
          <v:rect id="_x0000_i3146" style="width:0;height:1.5pt" o:hralign="center" o:hrstd="t" o:hr="t" fillcolor="#a0a0a0" stroked="f"/>
        </w:pict>
      </w:r>
    </w:p>
    <w:p w14:paraId="06855A0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197. Flow Structure</w:t>
      </w:r>
    </w:p>
    <w:p w14:paraId="44DBC3D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TRIGGER</w:t>
      </w:r>
    </w:p>
    <w:p w14:paraId="3DF4EE4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|</w:t>
      </w:r>
    </w:p>
    <w:p w14:paraId="7865746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v</w:t>
      </w:r>
    </w:p>
    <w:p w14:paraId="672F7B1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ACTION</w:t>
      </w:r>
    </w:p>
    <w:p w14:paraId="239316B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|</w:t>
      </w:r>
    </w:p>
    <w:p w14:paraId="5CDB957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v</w:t>
      </w:r>
    </w:p>
    <w:p w14:paraId="6F01E36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ACTION</w:t>
      </w:r>
    </w:p>
    <w:p w14:paraId="367DB2D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205A5C6">
          <v:rect id="_x0000_i3147" style="width:0;height:1.5pt" o:hralign="center" o:hrstd="t" o:hr="t" fillcolor="#a0a0a0" stroked="f"/>
        </w:pict>
      </w:r>
    </w:p>
    <w:p w14:paraId="0F42ECC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198. Dataverse Trigger</w:t>
      </w:r>
    </w:p>
    <w:p w14:paraId="1583304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For today's Ticket creation:</w:t>
      </w:r>
    </w:p>
    <w:p w14:paraId="64DF789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Trigger:</w:t>
      </w:r>
    </w:p>
    <w:p w14:paraId="6C223B8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When a row is added, modified or deleted</w:t>
      </w:r>
    </w:p>
    <w:p w14:paraId="7852A1DA" w14:textId="77777777" w:rsidR="00AA4E18" w:rsidRPr="00AA4E18" w:rsidRDefault="00AA4E18" w:rsidP="00AA4E18">
      <w:pPr>
        <w:rPr>
          <w:sz w:val="32"/>
          <w:szCs w:val="32"/>
        </w:rPr>
      </w:pPr>
    </w:p>
    <w:p w14:paraId="1518131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Change Type:</w:t>
      </w:r>
    </w:p>
    <w:p w14:paraId="57A2478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Added</w:t>
      </w:r>
    </w:p>
    <w:p w14:paraId="079EF9E3" w14:textId="77777777" w:rsidR="00AA4E18" w:rsidRPr="00AA4E18" w:rsidRDefault="00AA4E18" w:rsidP="00AA4E18">
      <w:pPr>
        <w:rPr>
          <w:sz w:val="32"/>
          <w:szCs w:val="32"/>
        </w:rPr>
      </w:pPr>
    </w:p>
    <w:p w14:paraId="78E525E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Table:</w:t>
      </w:r>
    </w:p>
    <w:p w14:paraId="09EBB76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Support Tickets</w:t>
      </w:r>
    </w:p>
    <w:p w14:paraId="32E6E160" w14:textId="77777777" w:rsidR="00AA4E18" w:rsidRPr="00AA4E18" w:rsidRDefault="00AA4E18" w:rsidP="00AA4E18">
      <w:pPr>
        <w:rPr>
          <w:sz w:val="32"/>
          <w:szCs w:val="32"/>
        </w:rPr>
      </w:pPr>
    </w:p>
    <w:p w14:paraId="5E60F13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Scope:</w:t>
      </w:r>
    </w:p>
    <w:p w14:paraId="4813E1C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Organization</w:t>
      </w:r>
    </w:p>
    <w:p w14:paraId="3DC8FAE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DB56CCE">
          <v:rect id="_x0000_i3148" style="width:0;height:1.5pt" o:hralign="center" o:hrstd="t" o:hr="t" fillcolor="#a0a0a0" stroked="f"/>
        </w:pict>
      </w:r>
    </w:p>
    <w:p w14:paraId="624EAD43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199. Dynamic Content</w:t>
      </w:r>
    </w:p>
    <w:p w14:paraId="7F59BD6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Previous Step</w:t>
      </w:r>
    </w:p>
    <w:p w14:paraId="30C3FEF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|</w:t>
      </w:r>
    </w:p>
    <w:p w14:paraId="6A1A49B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+---- Outputs</w:t>
      </w:r>
    </w:p>
    <w:p w14:paraId="0D8BADF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|</w:t>
      </w:r>
    </w:p>
    <w:p w14:paraId="429E334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v</w:t>
      </w:r>
    </w:p>
    <w:p w14:paraId="4A20F98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Next Action</w:t>
      </w:r>
    </w:p>
    <w:p w14:paraId="6E10F99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41BFD71">
          <v:rect id="_x0000_i3149" style="width:0;height:1.5pt" o:hralign="center" o:hrstd="t" o:hr="t" fillcolor="#a0a0a0" stroked="f"/>
        </w:pict>
      </w:r>
    </w:p>
    <w:p w14:paraId="1C432DD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200. Related Lookup Pattern</w:t>
      </w:r>
    </w:p>
    <w:p w14:paraId="5842FFE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Ticket</w:t>
      </w:r>
    </w:p>
    <w:p w14:paraId="1D60167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|</w:t>
      </w:r>
    </w:p>
    <w:p w14:paraId="0A4B7D8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| Employee Lookup ID</w:t>
      </w:r>
    </w:p>
    <w:p w14:paraId="0D1B356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v</w:t>
      </w:r>
    </w:p>
    <w:p w14:paraId="67DD75D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Get Employee</w:t>
      </w:r>
    </w:p>
    <w:p w14:paraId="35FE410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|</w:t>
      </w:r>
    </w:p>
    <w:p w14:paraId="76124CF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v</w:t>
      </w:r>
    </w:p>
    <w:p w14:paraId="371E7C6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Employee Email</w:t>
      </w:r>
    </w:p>
    <w:p w14:paraId="2796BCB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20D6B364">
          <v:rect id="_x0000_i3150" style="width:0;height:1.5pt" o:hralign="center" o:hrstd="t" o:hr="t" fillcolor="#a0a0a0" stroked="f"/>
        </w:pict>
      </w:r>
    </w:p>
    <w:p w14:paraId="5CD21DF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201. Employee Confirmation</w:t>
      </w:r>
    </w:p>
    <w:p w14:paraId="03D40E4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>SUPPORT TICKET</w:t>
      </w:r>
    </w:p>
    <w:p w14:paraId="7935990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183D9C4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v</w:t>
      </w:r>
    </w:p>
    <w:p w14:paraId="0EA23DA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DATAVERSE TRIGGER</w:t>
      </w:r>
    </w:p>
    <w:p w14:paraId="0124A11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7544AC4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v</w:t>
      </w:r>
    </w:p>
    <w:p w14:paraId="6691C6C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GET EMPLOYEE</w:t>
      </w:r>
    </w:p>
    <w:p w14:paraId="0182D0E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1293F76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v</w:t>
      </w:r>
    </w:p>
    <w:p w14:paraId="5186A54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OUTLOOK</w:t>
      </w:r>
    </w:p>
    <w:p w14:paraId="357E592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4B2E5D7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v</w:t>
      </w:r>
    </w:p>
    <w:p w14:paraId="4CC3AE1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CONFIRMATION EMAIL</w:t>
      </w:r>
    </w:p>
    <w:p w14:paraId="09F978E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7ACC6E9">
          <v:rect id="_x0000_i3151" style="width:0;height:1.5pt" o:hralign="center" o:hrstd="t" o:hr="t" fillcolor="#a0a0a0" stroked="f"/>
        </w:pict>
      </w:r>
    </w:p>
    <w:p w14:paraId="429EF3C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202. IT Notification</w:t>
      </w:r>
    </w:p>
    <w:p w14:paraId="66FB014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SUPPORT TICKET</w:t>
      </w:r>
    </w:p>
    <w:p w14:paraId="466D789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70B7B9E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v</w:t>
      </w:r>
    </w:p>
    <w:p w14:paraId="5363C19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DATAVERSE TRIGGER</w:t>
      </w:r>
    </w:p>
    <w:p w14:paraId="35067C4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|</w:t>
      </w:r>
    </w:p>
    <w:p w14:paraId="54DA48A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v</w:t>
      </w:r>
    </w:p>
    <w:p w14:paraId="5522ADA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MICROSOFT TEAMS</w:t>
      </w:r>
    </w:p>
    <w:p w14:paraId="2E6C97D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 xml:space="preserve">      |</w:t>
      </w:r>
    </w:p>
    <w:p w14:paraId="170ADBF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v</w:t>
      </w:r>
    </w:p>
    <w:p w14:paraId="16A5750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IT CHANNEL</w:t>
      </w:r>
    </w:p>
    <w:p w14:paraId="6487C01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A57D2B3">
          <v:rect id="_x0000_i3152" style="width:0;height:1.5pt" o:hralign="center" o:hrstd="t" o:hr="t" fillcolor="#a0a0a0" stroked="f"/>
        </w:pict>
      </w:r>
    </w:p>
    <w:p w14:paraId="46E1532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203. Trigger Optimization</w:t>
      </w:r>
    </w:p>
    <w:p w14:paraId="4D3FD15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Think:</w:t>
      </w:r>
    </w:p>
    <w:p w14:paraId="244FC09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Should every event create a Flow run?</w:t>
      </w:r>
    </w:p>
    <w:p w14:paraId="229C389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If:</w:t>
      </w:r>
    </w:p>
    <w:p w14:paraId="5E3413F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No,</w:t>
      </w:r>
    </w:p>
    <w:p w14:paraId="0EEE77B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consider:</w:t>
      </w:r>
    </w:p>
    <w:p w14:paraId="6D72AB66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Correct Change Type</w:t>
      </w:r>
    </w:p>
    <w:p w14:paraId="632649A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Select columns</w:t>
      </w:r>
    </w:p>
    <w:p w14:paraId="4EE5B27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Filter rows</w:t>
      </w:r>
    </w:p>
    <w:p w14:paraId="5CFD3F2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Trigger Conditions</w:t>
      </w:r>
    </w:p>
    <w:p w14:paraId="7A6D6C0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463B191C">
          <v:rect id="_x0000_i3153" style="width:0;height:1.5pt" o:hralign="center" o:hrstd="t" o:hr="t" fillcolor="#a0a0a0" stroked="f"/>
        </w:pict>
      </w:r>
    </w:p>
    <w:p w14:paraId="52D70C3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204. Troubleshooting</w:t>
      </w:r>
    </w:p>
    <w:p w14:paraId="1EFD27A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Never debug a Flow by randomly changing everything.</w:t>
      </w:r>
    </w:p>
    <w:p w14:paraId="70E6DA9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Use:</w:t>
      </w:r>
    </w:p>
    <w:p w14:paraId="635C405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RUN HISTORY</w:t>
      </w:r>
    </w:p>
    <w:p w14:paraId="651D756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|</w:t>
      </w:r>
    </w:p>
    <w:p w14:paraId="362E509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v</w:t>
      </w:r>
    </w:p>
    <w:p w14:paraId="29D70FC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FAILED STEP</w:t>
      </w:r>
    </w:p>
    <w:p w14:paraId="3A84BAA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 xml:space="preserve">     |</w:t>
      </w:r>
    </w:p>
    <w:p w14:paraId="10F97A7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v</w:t>
      </w:r>
    </w:p>
    <w:p w14:paraId="4DDB693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INPUTS / OUTPUTS</w:t>
      </w:r>
    </w:p>
    <w:p w14:paraId="755F475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|</w:t>
      </w:r>
    </w:p>
    <w:p w14:paraId="63413DA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v</w:t>
      </w:r>
    </w:p>
    <w:p w14:paraId="58E6461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ERROR MESSAGE</w:t>
      </w:r>
    </w:p>
    <w:p w14:paraId="151BE32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|</w:t>
      </w:r>
    </w:p>
    <w:p w14:paraId="69E73B1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v</w:t>
      </w:r>
    </w:p>
    <w:p w14:paraId="66D2EA5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ROOT CAUSE</w:t>
      </w:r>
    </w:p>
    <w:p w14:paraId="44744D7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43F1937">
          <v:rect id="_x0000_i3154" style="width:0;height:1.5pt" o:hralign="center" o:hrstd="t" o:hr="t" fillcolor="#a0a0a0" stroked="f"/>
        </w:pict>
      </w:r>
    </w:p>
    <w:p w14:paraId="3CCD9E5C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205. Most Important Day 13 Lesson</w:t>
      </w:r>
    </w:p>
    <w:p w14:paraId="3741031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Automation should begin from:</w:t>
      </w:r>
    </w:p>
    <w:p w14:paraId="54216B9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Business Events.</w:t>
      </w:r>
    </w:p>
    <w:p w14:paraId="212A5E7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Instead of telling the Canvas App:</w:t>
      </w:r>
    </w:p>
    <w:p w14:paraId="7176114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Save Ticket</w:t>
      </w:r>
    </w:p>
    <w:p w14:paraId="5981D72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Send Email</w:t>
      </w:r>
    </w:p>
    <w:p w14:paraId="65274DC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Post Teams</w:t>
      </w:r>
    </w:p>
    <w:p w14:paraId="2FDFB2F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Run more actions</w:t>
      </w:r>
    </w:p>
    <w:p w14:paraId="33E2A31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we can separate responsibilities:</w:t>
      </w:r>
    </w:p>
    <w:p w14:paraId="1897D45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POWER APPS</w:t>
      </w:r>
    </w:p>
    <w:p w14:paraId="13B9FAC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60D670B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 Create Business Record</w:t>
      </w:r>
    </w:p>
    <w:p w14:paraId="1DAF272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 xml:space="preserve">    v</w:t>
      </w:r>
    </w:p>
    <w:p w14:paraId="637EA52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DATAVERSE</w:t>
      </w:r>
    </w:p>
    <w:p w14:paraId="0C922DF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5EFA5F6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 Business Event</w:t>
      </w:r>
    </w:p>
    <w:p w14:paraId="462AEA3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v</w:t>
      </w:r>
    </w:p>
    <w:p w14:paraId="77689DE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POWER AUTOMATE</w:t>
      </w:r>
    </w:p>
    <w:p w14:paraId="037F1AF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</w:t>
      </w:r>
    </w:p>
    <w:p w14:paraId="3E3A1A1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| Process Automation</w:t>
      </w:r>
    </w:p>
    <w:p w14:paraId="5607020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v</w:t>
      </w:r>
    </w:p>
    <w:p w14:paraId="65E67A9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OTHER SYSTEMS</w:t>
      </w:r>
    </w:p>
    <w:p w14:paraId="55F928A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This makes the architecture:</w:t>
      </w:r>
    </w:p>
    <w:p w14:paraId="529A556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More maintainable</w:t>
      </w:r>
    </w:p>
    <w:p w14:paraId="05CC3BF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and:</w:t>
      </w:r>
    </w:p>
    <w:p w14:paraId="07257F3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Less dependent on one user interface.</w:t>
      </w:r>
    </w:p>
    <w:p w14:paraId="448E774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63B74F36">
          <v:rect id="_x0000_i3155" style="width:0;height:1.5pt" o:hralign="center" o:hrstd="t" o:hr="t" fillcolor="#a0a0a0" stroked="f"/>
        </w:pict>
      </w:r>
    </w:p>
    <w:p w14:paraId="2883139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206. Second Important Lesson</w:t>
      </w:r>
    </w:p>
    <w:p w14:paraId="4793938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 Flow is not finished because:</w:t>
      </w:r>
    </w:p>
    <w:p w14:paraId="038F455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It worked once.</w:t>
      </w:r>
    </w:p>
    <w:p w14:paraId="2A63BCE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You must ask:</w:t>
      </w:r>
    </w:p>
    <w:p w14:paraId="4F538AE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triggers it?</w:t>
      </w:r>
    </w:p>
    <w:p w14:paraId="53052366" w14:textId="77777777" w:rsidR="00AA4E18" w:rsidRPr="00AA4E18" w:rsidRDefault="00AA4E18" w:rsidP="00AA4E18">
      <w:pPr>
        <w:rPr>
          <w:sz w:val="32"/>
          <w:szCs w:val="32"/>
        </w:rPr>
      </w:pPr>
    </w:p>
    <w:p w14:paraId="072BEB9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Can it trigger twice?</w:t>
      </w:r>
    </w:p>
    <w:p w14:paraId="3AF95958" w14:textId="77777777" w:rsidR="00AA4E18" w:rsidRPr="00AA4E18" w:rsidRDefault="00AA4E18" w:rsidP="00AA4E18">
      <w:pPr>
        <w:rPr>
          <w:sz w:val="32"/>
          <w:szCs w:val="32"/>
        </w:rPr>
      </w:pPr>
    </w:p>
    <w:p w14:paraId="0AE550E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Which connection does it use?</w:t>
      </w:r>
    </w:p>
    <w:p w14:paraId="1A5C54EE" w14:textId="77777777" w:rsidR="00AA4E18" w:rsidRPr="00AA4E18" w:rsidRDefault="00AA4E18" w:rsidP="00AA4E18">
      <w:pPr>
        <w:rPr>
          <w:sz w:val="32"/>
          <w:szCs w:val="32"/>
        </w:rPr>
      </w:pPr>
    </w:p>
    <w:p w14:paraId="6332E0B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happens when a lookup is blank?</w:t>
      </w:r>
    </w:p>
    <w:p w14:paraId="31E487EE" w14:textId="77777777" w:rsidR="00AA4E18" w:rsidRPr="00AA4E18" w:rsidRDefault="00AA4E18" w:rsidP="00AA4E18">
      <w:pPr>
        <w:rPr>
          <w:sz w:val="32"/>
          <w:szCs w:val="32"/>
        </w:rPr>
      </w:pPr>
    </w:p>
    <w:p w14:paraId="273F841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happens when Outlook fails?</w:t>
      </w:r>
    </w:p>
    <w:p w14:paraId="4ABA220B" w14:textId="77777777" w:rsidR="00AA4E18" w:rsidRPr="00AA4E18" w:rsidRDefault="00AA4E18" w:rsidP="00AA4E18">
      <w:pPr>
        <w:rPr>
          <w:sz w:val="32"/>
          <w:szCs w:val="32"/>
        </w:rPr>
      </w:pPr>
    </w:p>
    <w:p w14:paraId="61B8DDB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What happens when Teams fails?</w:t>
      </w:r>
    </w:p>
    <w:p w14:paraId="0C1F31B1" w14:textId="77777777" w:rsidR="00AA4E18" w:rsidRPr="00AA4E18" w:rsidRDefault="00AA4E18" w:rsidP="00AA4E18">
      <w:pPr>
        <w:rPr>
          <w:sz w:val="32"/>
          <w:szCs w:val="32"/>
        </w:rPr>
      </w:pPr>
    </w:p>
    <w:p w14:paraId="23C2163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Who owns the Flow?</w:t>
      </w:r>
    </w:p>
    <w:p w14:paraId="67DAF752" w14:textId="77777777" w:rsidR="00AA4E18" w:rsidRPr="00AA4E18" w:rsidRDefault="00AA4E18" w:rsidP="00AA4E18">
      <w:pPr>
        <w:rPr>
          <w:sz w:val="32"/>
          <w:szCs w:val="32"/>
        </w:rPr>
      </w:pPr>
    </w:p>
    <w:p w14:paraId="564EFF9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Can I see the failure in Run History?</w:t>
      </w:r>
    </w:p>
    <w:p w14:paraId="2FB05F42" w14:textId="77777777" w:rsidR="00AA4E18" w:rsidRPr="00AA4E18" w:rsidRDefault="00AA4E18" w:rsidP="00AA4E18">
      <w:pPr>
        <w:rPr>
          <w:sz w:val="32"/>
          <w:szCs w:val="32"/>
        </w:rPr>
      </w:pPr>
    </w:p>
    <w:p w14:paraId="1C43362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Will the Flow move correctly to TEST and PROD?</w:t>
      </w:r>
    </w:p>
    <w:p w14:paraId="598235F6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0A66AA9B">
          <v:rect id="_x0000_i3156" style="width:0;height:1.5pt" o:hralign="center" o:hrstd="t" o:hr="t" fillcolor="#a0a0a0" stroked="f"/>
        </w:pict>
      </w:r>
    </w:p>
    <w:p w14:paraId="735D017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207. Third Important Lesson</w:t>
      </w:r>
    </w:p>
    <w:p w14:paraId="520F4AE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 best Flow run is sometimes:</w:t>
      </w:r>
    </w:p>
    <w:p w14:paraId="2FB8DA1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No Flow run.</w:t>
      </w:r>
    </w:p>
    <w:p w14:paraId="6193158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If an event is irrelevant:</w:t>
      </w:r>
    </w:p>
    <w:p w14:paraId="62AD6A8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Do not start a Flow only to immediately discover:</w:t>
      </w:r>
    </w:p>
    <w:p w14:paraId="31DBB2E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Nothing to do.</w:t>
      </w:r>
    </w:p>
    <w:p w14:paraId="546A175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Use:</w:t>
      </w:r>
    </w:p>
    <w:p w14:paraId="050D2D0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Trigger filtering</w:t>
      </w:r>
    </w:p>
    <w:p w14:paraId="658564F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when appropriate.</w:t>
      </w:r>
    </w:p>
    <w:p w14:paraId="4980635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FABA393">
          <v:rect id="_x0000_i3157" style="width:0;height:1.5pt" o:hralign="center" o:hrstd="t" o:hr="t" fillcolor="#a0a0a0" stroked="f"/>
        </w:pict>
      </w:r>
    </w:p>
    <w:p w14:paraId="5D704FE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208. Week 4 Progress</w:t>
      </w:r>
    </w:p>
    <w:p w14:paraId="38B74E4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DAY 13</w:t>
      </w:r>
    </w:p>
    <w:p w14:paraId="6B43CEF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Power Automate Fundamentals</w:t>
      </w:r>
    </w:p>
    <w:p w14:paraId="2366CDC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|</w:t>
      </w:r>
    </w:p>
    <w:p w14:paraId="39F0A65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v</w:t>
      </w:r>
    </w:p>
    <w:p w14:paraId="602AB5D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DAY 14</w:t>
      </w:r>
    </w:p>
    <w:p w14:paraId="618EEF9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Approvals</w:t>
      </w:r>
    </w:p>
    <w:p w14:paraId="43896E2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|</w:t>
      </w:r>
    </w:p>
    <w:p w14:paraId="0A54D91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v</w:t>
      </w:r>
    </w:p>
    <w:p w14:paraId="741A17C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DAY 15</w:t>
      </w:r>
    </w:p>
    <w:p w14:paraId="280F433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Advanced Flow Logic</w:t>
      </w:r>
    </w:p>
    <w:p w14:paraId="6C92CD6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|</w:t>
      </w:r>
    </w:p>
    <w:p w14:paraId="56DDDCC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   v</w:t>
      </w:r>
    </w:p>
    <w:p w14:paraId="186A9BC7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DAY 16</w:t>
      </w:r>
    </w:p>
    <w:p w14:paraId="4CE6D59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End-to-End Automation</w:t>
      </w:r>
    </w:p>
    <w:p w14:paraId="4E9CF9D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16AEF8C6">
          <v:rect id="_x0000_i3158" style="width:0;height:1.5pt" o:hralign="center" o:hrstd="t" o:hr="t" fillcolor="#a0a0a0" stroked="f"/>
        </w:pict>
      </w:r>
    </w:p>
    <w:p w14:paraId="7728995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END OF DAY 13</w:t>
      </w:r>
    </w:p>
    <w:p w14:paraId="6B8FBDAD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Students Have Built</w:t>
      </w:r>
    </w:p>
    <w:p w14:paraId="046C87A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Dataverse-triggered Cloud Flows</w:t>
      </w:r>
    </w:p>
    <w:p w14:paraId="529D5B4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AA4E18">
        <w:rPr>
          <w:sz w:val="32"/>
          <w:szCs w:val="32"/>
        </w:rPr>
        <w:t xml:space="preserve"> Employee Ticket Confirmation</w:t>
      </w:r>
    </w:p>
    <w:p w14:paraId="79C46AF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IT Teams Notification</w:t>
      </w:r>
    </w:p>
    <w:p w14:paraId="7F4794C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Dynamic Content</w:t>
      </w:r>
    </w:p>
    <w:p w14:paraId="7824D3B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Related Dataverse retrieval</w:t>
      </w:r>
    </w:p>
    <w:p w14:paraId="37DBF452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Outlook automation</w:t>
      </w:r>
    </w:p>
    <w:p w14:paraId="0C38AE9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Teams automation</w:t>
      </w:r>
    </w:p>
    <w:p w14:paraId="758F285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Run History analysis</w:t>
      </w:r>
    </w:p>
    <w:p w14:paraId="100BFFCE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Flow testing</w:t>
      </w:r>
    </w:p>
    <w:p w14:paraId="3761461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Connection awareness</w:t>
      </w:r>
    </w:p>
    <w:p w14:paraId="29CAF2C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Connection References</w:t>
      </w:r>
    </w:p>
    <w:p w14:paraId="69D0203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Trigger optimization concepts</w:t>
      </w:r>
    </w:p>
    <w:p w14:paraId="706FF39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rFonts w:ascii="Segoe UI Symbol" w:hAnsi="Segoe UI Symbol" w:cs="Segoe UI Symbol"/>
          <w:sz w:val="32"/>
          <w:szCs w:val="32"/>
        </w:rPr>
        <w:t>✓</w:t>
      </w:r>
      <w:r w:rsidRPr="00AA4E18">
        <w:rPr>
          <w:sz w:val="32"/>
          <w:szCs w:val="32"/>
        </w:rPr>
        <w:t xml:space="preserve"> Solution-aware automation architecture</w:t>
      </w:r>
    </w:p>
    <w:p w14:paraId="11E077A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pict w14:anchorId="518A8A83">
          <v:rect id="_x0000_i3159" style="width:0;height:1.5pt" o:hralign="center" o:hrstd="t" o:hr="t" fillcolor="#a0a0a0" stroked="f"/>
        </w:pict>
      </w:r>
    </w:p>
    <w:p w14:paraId="6B5B9B2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NEXT LAB</w:t>
      </w:r>
    </w:p>
    <w:p w14:paraId="345D3F8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Day 14 — Power Automate Approvals</w:t>
      </w:r>
    </w:p>
    <w:p w14:paraId="785AF5C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Students will build the complete:</w:t>
      </w:r>
    </w:p>
    <w:p w14:paraId="5493EE6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Employee Leave Approval Flow</w:t>
      </w:r>
    </w:p>
    <w:p w14:paraId="4A2D728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including:</w:t>
      </w:r>
    </w:p>
    <w:p w14:paraId="4C8F9D14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Leave Request Submitted</w:t>
      </w:r>
    </w:p>
    <w:p w14:paraId="3C89E1A8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Find Employee</w:t>
      </w:r>
    </w:p>
    <w:p w14:paraId="10A2B842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lastRenderedPageBreak/>
        <w:t>Find Manager</w:t>
      </w:r>
    </w:p>
    <w:p w14:paraId="4D8387BB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Set Pending Approval</w:t>
      </w:r>
    </w:p>
    <w:p w14:paraId="49FADCE9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Start and Wait for Approval</w:t>
      </w:r>
    </w:p>
    <w:p w14:paraId="37F9B787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Approve / Reject branching</w:t>
      </w:r>
    </w:p>
    <w:p w14:paraId="02028A91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Capture approval comments</w:t>
      </w:r>
    </w:p>
    <w:p w14:paraId="368A8BF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Update Leave Request</w:t>
      </w:r>
    </w:p>
    <w:p w14:paraId="7C280115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Notify Employee</w:t>
      </w:r>
    </w:p>
    <w:p w14:paraId="25BE739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Handle missing Manager</w:t>
      </w:r>
    </w:p>
    <w:p w14:paraId="1666714F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Prevent duplicate approvals</w:t>
      </w:r>
    </w:p>
    <w:p w14:paraId="73158F4E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Test Approve scenario</w:t>
      </w:r>
    </w:p>
    <w:p w14:paraId="1D27989A" w14:textId="77777777" w:rsidR="00AA4E18" w:rsidRPr="00AA4E18" w:rsidRDefault="00AA4E18" w:rsidP="00AA4E18">
      <w:pPr>
        <w:rPr>
          <w:b/>
          <w:bCs/>
          <w:sz w:val="32"/>
          <w:szCs w:val="32"/>
        </w:rPr>
      </w:pPr>
      <w:r w:rsidRPr="00AA4E18">
        <w:rPr>
          <w:b/>
          <w:bCs/>
          <w:sz w:val="32"/>
          <w:szCs w:val="32"/>
        </w:rPr>
        <w:t>Test Reject scenario</w:t>
      </w:r>
    </w:p>
    <w:p w14:paraId="131609C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The workflow changes from:</w:t>
      </w:r>
    </w:p>
    <w:p w14:paraId="4F81520F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Submit Request</w:t>
      </w:r>
    </w:p>
    <w:p w14:paraId="2F35E995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|</w:t>
      </w:r>
    </w:p>
    <w:p w14:paraId="424ED4B1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   v</w:t>
      </w:r>
    </w:p>
    <w:p w14:paraId="654262CA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Wait for someone to manually notice it</w:t>
      </w:r>
    </w:p>
    <w:p w14:paraId="3ED4CD14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to:</w:t>
      </w:r>
    </w:p>
    <w:p w14:paraId="04CC4F1D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Submit</w:t>
      </w:r>
    </w:p>
    <w:p w14:paraId="2D03ACA8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|</w:t>
      </w:r>
    </w:p>
    <w:p w14:paraId="0103677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v</w:t>
      </w:r>
    </w:p>
    <w:p w14:paraId="7AA46603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Manager Approval</w:t>
      </w:r>
    </w:p>
    <w:p w14:paraId="0FEA8CF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 |</w:t>
      </w:r>
    </w:p>
    <w:p w14:paraId="342F635C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lastRenderedPageBreak/>
        <w:t xml:space="preserve"> +--+--+</w:t>
      </w:r>
    </w:p>
    <w:p w14:paraId="190382A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|     |</w:t>
      </w:r>
    </w:p>
    <w:p w14:paraId="36B856C0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Approve Reject</w:t>
      </w:r>
    </w:p>
    <w:p w14:paraId="58E4D6E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|     |</w:t>
      </w:r>
    </w:p>
    <w:p w14:paraId="5E15E709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 xml:space="preserve"> v     v</w:t>
      </w:r>
    </w:p>
    <w:p w14:paraId="094D332B" w14:textId="77777777" w:rsidR="00AA4E18" w:rsidRPr="00AA4E18" w:rsidRDefault="00AA4E18" w:rsidP="00AA4E18">
      <w:pPr>
        <w:rPr>
          <w:sz w:val="32"/>
          <w:szCs w:val="32"/>
        </w:rPr>
      </w:pPr>
      <w:r w:rsidRPr="00AA4E18">
        <w:rPr>
          <w:sz w:val="32"/>
          <w:szCs w:val="32"/>
        </w:rPr>
        <w:t>Automatic Outcome Processing</w:t>
      </w:r>
    </w:p>
    <w:p w14:paraId="01A61A5D" w14:textId="3B6A93A2" w:rsidR="008642E0" w:rsidRPr="008642E0" w:rsidRDefault="008642E0" w:rsidP="00AA4E18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C7E47" w14:textId="77777777" w:rsidR="005D7A52" w:rsidRDefault="005D7A52" w:rsidP="00656987">
      <w:pPr>
        <w:spacing w:after="0" w:line="240" w:lineRule="auto"/>
      </w:pPr>
      <w:r>
        <w:separator/>
      </w:r>
    </w:p>
  </w:endnote>
  <w:endnote w:type="continuationSeparator" w:id="0">
    <w:p w14:paraId="01888CAF" w14:textId="77777777" w:rsidR="005D7A52" w:rsidRDefault="005D7A52" w:rsidP="00656987">
      <w:pPr>
        <w:spacing w:after="0" w:line="240" w:lineRule="auto"/>
      </w:pPr>
      <w:r>
        <w:continuationSeparator/>
      </w:r>
    </w:p>
  </w:endnote>
  <w:endnote w:type="continuationNotice" w:id="1">
    <w:p w14:paraId="37E71E67" w14:textId="77777777" w:rsidR="005D7A52" w:rsidRDefault="005D7A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8BEA1" w14:textId="77777777" w:rsidR="005D7A52" w:rsidRDefault="005D7A52" w:rsidP="00656987">
      <w:pPr>
        <w:spacing w:after="0" w:line="240" w:lineRule="auto"/>
      </w:pPr>
      <w:r>
        <w:separator/>
      </w:r>
    </w:p>
  </w:footnote>
  <w:footnote w:type="continuationSeparator" w:id="0">
    <w:p w14:paraId="406161FB" w14:textId="77777777" w:rsidR="005D7A52" w:rsidRDefault="005D7A52" w:rsidP="00656987">
      <w:pPr>
        <w:spacing w:after="0" w:line="240" w:lineRule="auto"/>
      </w:pPr>
      <w:r>
        <w:continuationSeparator/>
      </w:r>
    </w:p>
  </w:footnote>
  <w:footnote w:type="continuationNotice" w:id="1">
    <w:p w14:paraId="4927E6F9" w14:textId="77777777" w:rsidR="005D7A52" w:rsidRDefault="005D7A5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60174D"/>
    <w:multiLevelType w:val="multilevel"/>
    <w:tmpl w:val="4E18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9786F"/>
    <w:multiLevelType w:val="multilevel"/>
    <w:tmpl w:val="240C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43D6C"/>
    <w:multiLevelType w:val="multilevel"/>
    <w:tmpl w:val="0BE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327E81"/>
    <w:multiLevelType w:val="multilevel"/>
    <w:tmpl w:val="D33E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26E46"/>
    <w:multiLevelType w:val="multilevel"/>
    <w:tmpl w:val="79EA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05D2B"/>
    <w:multiLevelType w:val="multilevel"/>
    <w:tmpl w:val="13FA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54E56"/>
    <w:multiLevelType w:val="multilevel"/>
    <w:tmpl w:val="E490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E1488"/>
    <w:multiLevelType w:val="multilevel"/>
    <w:tmpl w:val="8D5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1E42BE"/>
    <w:multiLevelType w:val="multilevel"/>
    <w:tmpl w:val="5958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D17FB"/>
    <w:multiLevelType w:val="multilevel"/>
    <w:tmpl w:val="750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023EF0"/>
    <w:multiLevelType w:val="multilevel"/>
    <w:tmpl w:val="73A28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FC7F98"/>
    <w:multiLevelType w:val="multilevel"/>
    <w:tmpl w:val="9BE0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D31908"/>
    <w:multiLevelType w:val="multilevel"/>
    <w:tmpl w:val="F4F8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790001"/>
    <w:multiLevelType w:val="multilevel"/>
    <w:tmpl w:val="9156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4"/>
  </w:num>
  <w:num w:numId="3" w16cid:durableId="233711693">
    <w:abstractNumId w:val="22"/>
  </w:num>
  <w:num w:numId="4" w16cid:durableId="778911827">
    <w:abstractNumId w:val="27"/>
  </w:num>
  <w:num w:numId="5" w16cid:durableId="1525747523">
    <w:abstractNumId w:val="36"/>
  </w:num>
  <w:num w:numId="6" w16cid:durableId="384259846">
    <w:abstractNumId w:val="6"/>
  </w:num>
  <w:num w:numId="7" w16cid:durableId="822159960">
    <w:abstractNumId w:val="28"/>
  </w:num>
  <w:num w:numId="8" w16cid:durableId="1015573614">
    <w:abstractNumId w:val="19"/>
  </w:num>
  <w:num w:numId="9" w16cid:durableId="206182635">
    <w:abstractNumId w:val="2"/>
  </w:num>
  <w:num w:numId="10" w16cid:durableId="1606234489">
    <w:abstractNumId w:val="37"/>
  </w:num>
  <w:num w:numId="11" w16cid:durableId="26831847">
    <w:abstractNumId w:val="13"/>
  </w:num>
  <w:num w:numId="12" w16cid:durableId="141124713">
    <w:abstractNumId w:val="31"/>
  </w:num>
  <w:num w:numId="13" w16cid:durableId="112598648">
    <w:abstractNumId w:val="32"/>
  </w:num>
  <w:num w:numId="14" w16cid:durableId="151289765">
    <w:abstractNumId w:val="11"/>
  </w:num>
  <w:num w:numId="15" w16cid:durableId="932476659">
    <w:abstractNumId w:val="17"/>
  </w:num>
  <w:num w:numId="16" w16cid:durableId="1939941639">
    <w:abstractNumId w:val="9"/>
  </w:num>
  <w:num w:numId="17" w16cid:durableId="1498616171">
    <w:abstractNumId w:val="25"/>
  </w:num>
  <w:num w:numId="18" w16cid:durableId="1530606076">
    <w:abstractNumId w:val="33"/>
  </w:num>
  <w:num w:numId="19" w16cid:durableId="258565879">
    <w:abstractNumId w:val="23"/>
  </w:num>
  <w:num w:numId="20" w16cid:durableId="669675691">
    <w:abstractNumId w:val="35"/>
  </w:num>
  <w:num w:numId="21" w16cid:durableId="2010788165">
    <w:abstractNumId w:val="14"/>
  </w:num>
  <w:num w:numId="22" w16cid:durableId="732042256">
    <w:abstractNumId w:val="38"/>
  </w:num>
  <w:num w:numId="23" w16cid:durableId="807161548">
    <w:abstractNumId w:val="7"/>
  </w:num>
  <w:num w:numId="24" w16cid:durableId="857234296">
    <w:abstractNumId w:val="18"/>
  </w:num>
  <w:num w:numId="25" w16cid:durableId="1285192001">
    <w:abstractNumId w:val="41"/>
  </w:num>
  <w:num w:numId="26" w16cid:durableId="74982798">
    <w:abstractNumId w:val="8"/>
  </w:num>
  <w:num w:numId="27" w16cid:durableId="1277255618">
    <w:abstractNumId w:val="43"/>
  </w:num>
  <w:num w:numId="28" w16cid:durableId="336277804">
    <w:abstractNumId w:val="24"/>
  </w:num>
  <w:num w:numId="29" w16cid:durableId="1515993023">
    <w:abstractNumId w:val="16"/>
  </w:num>
  <w:num w:numId="30" w16cid:durableId="1902984227">
    <w:abstractNumId w:val="26"/>
  </w:num>
  <w:num w:numId="31" w16cid:durableId="216088000">
    <w:abstractNumId w:val="29"/>
  </w:num>
  <w:num w:numId="32" w16cid:durableId="1830556716">
    <w:abstractNumId w:val="21"/>
  </w:num>
  <w:num w:numId="33" w16cid:durableId="1720471703">
    <w:abstractNumId w:val="3"/>
  </w:num>
  <w:num w:numId="34" w16cid:durableId="1594707045">
    <w:abstractNumId w:val="15"/>
  </w:num>
  <w:num w:numId="35" w16cid:durableId="1459883068">
    <w:abstractNumId w:val="42"/>
  </w:num>
  <w:num w:numId="36" w16cid:durableId="308634547">
    <w:abstractNumId w:val="10"/>
  </w:num>
  <w:num w:numId="37" w16cid:durableId="539589564">
    <w:abstractNumId w:val="5"/>
  </w:num>
  <w:num w:numId="38" w16cid:durableId="1131289176">
    <w:abstractNumId w:val="20"/>
  </w:num>
  <w:num w:numId="39" w16cid:durableId="1680883542">
    <w:abstractNumId w:val="30"/>
  </w:num>
  <w:num w:numId="40" w16cid:durableId="1012225205">
    <w:abstractNumId w:val="1"/>
  </w:num>
  <w:num w:numId="41" w16cid:durableId="1222672287">
    <w:abstractNumId w:val="40"/>
  </w:num>
  <w:num w:numId="42" w16cid:durableId="1189220836">
    <w:abstractNumId w:val="34"/>
  </w:num>
  <w:num w:numId="43" w16cid:durableId="1933969733">
    <w:abstractNumId w:val="12"/>
  </w:num>
  <w:num w:numId="44" w16cid:durableId="676544895">
    <w:abstractNumId w:val="3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2378D"/>
    <w:rsid w:val="003731D1"/>
    <w:rsid w:val="00375D9E"/>
    <w:rsid w:val="00395BE5"/>
    <w:rsid w:val="003A628C"/>
    <w:rsid w:val="003B39D3"/>
    <w:rsid w:val="003D76CA"/>
    <w:rsid w:val="004932EF"/>
    <w:rsid w:val="004A222A"/>
    <w:rsid w:val="004A22B3"/>
    <w:rsid w:val="004D310D"/>
    <w:rsid w:val="00527CC7"/>
    <w:rsid w:val="00586F64"/>
    <w:rsid w:val="005A37F1"/>
    <w:rsid w:val="005D55BB"/>
    <w:rsid w:val="005D7A52"/>
    <w:rsid w:val="00646502"/>
    <w:rsid w:val="00656987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6C99"/>
    <w:rsid w:val="008F16C0"/>
    <w:rsid w:val="0090520B"/>
    <w:rsid w:val="00961F2E"/>
    <w:rsid w:val="009A53EC"/>
    <w:rsid w:val="00A22A65"/>
    <w:rsid w:val="00A6312F"/>
    <w:rsid w:val="00A92AF9"/>
    <w:rsid w:val="00AA4E18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248</TotalTime>
  <Pages>1</Pages>
  <Words>6247</Words>
  <Characters>35610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13</cp:revision>
  <cp:lastPrinted>2025-04-23T21:13:00Z</cp:lastPrinted>
  <dcterms:created xsi:type="dcterms:W3CDTF">2026-06-13T18:32:00Z</dcterms:created>
  <dcterms:modified xsi:type="dcterms:W3CDTF">2026-09-10T14:52:00Z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