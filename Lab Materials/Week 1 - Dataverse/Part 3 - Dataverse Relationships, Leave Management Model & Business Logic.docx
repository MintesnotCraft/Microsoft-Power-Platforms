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38FF23B9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224EF3A" w:rsidR="006D2E99" w:rsidRPr="000F480F" w:rsidRDefault="00F762C6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dataverse relationships, leave management &amp; business logic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345634B9" w14:textId="77777777" w:rsidR="00F762C6" w:rsidRDefault="00F762C6" w:rsidP="00E25A5F">
      <w:pPr>
        <w:rPr>
          <w:color w:val="000000" w:themeColor="text1"/>
          <w:szCs w:val="20"/>
        </w:rPr>
      </w:pPr>
    </w:p>
    <w:p w14:paraId="060D0068" w14:textId="77777777" w:rsidR="00F762C6" w:rsidRDefault="00F762C6" w:rsidP="00E25A5F">
      <w:pPr>
        <w:rPr>
          <w:color w:val="000000" w:themeColor="text1"/>
          <w:szCs w:val="20"/>
        </w:rPr>
      </w:pPr>
    </w:p>
    <w:p w14:paraId="010C1348" w14:textId="77777777" w:rsidR="00F762C6" w:rsidRDefault="00F762C6" w:rsidP="00E25A5F">
      <w:pPr>
        <w:rPr>
          <w:color w:val="000000" w:themeColor="text1"/>
          <w:szCs w:val="20"/>
        </w:rPr>
      </w:pPr>
    </w:p>
    <w:p w14:paraId="57F71572" w14:textId="77777777" w:rsidR="00F762C6" w:rsidRDefault="00F762C6" w:rsidP="00E25A5F">
      <w:pPr>
        <w:rPr>
          <w:color w:val="000000" w:themeColor="text1"/>
          <w:szCs w:val="20"/>
        </w:rPr>
      </w:pPr>
    </w:p>
    <w:p w14:paraId="10F5F0FD" w14:textId="77777777" w:rsidR="00F762C6" w:rsidRDefault="00F762C6" w:rsidP="00E25A5F">
      <w:pPr>
        <w:rPr>
          <w:color w:val="000000" w:themeColor="text1"/>
          <w:szCs w:val="20"/>
        </w:rPr>
      </w:pPr>
    </w:p>
    <w:p w14:paraId="7623FD75" w14:textId="77777777" w:rsidR="00F762C6" w:rsidRPr="00E25A5F" w:rsidRDefault="00F762C6" w:rsidP="00E25A5F">
      <w:pPr>
        <w:rPr>
          <w:color w:val="000000" w:themeColor="text1"/>
          <w:szCs w:val="20"/>
        </w:rPr>
      </w:pPr>
    </w:p>
    <w:p w14:paraId="738FC72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Microsoft Power Platform Bootcamp</w:t>
      </w:r>
    </w:p>
    <w:p w14:paraId="6DD8871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Day 3 Lab — Dataverse Relationships, Leave Management Model &amp; Business Logic</w:t>
      </w:r>
    </w:p>
    <w:p w14:paraId="26C3B9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b/>
          <w:bCs/>
          <w:sz w:val="32"/>
          <w:szCs w:val="32"/>
        </w:rPr>
        <w:t>Week:</w:t>
      </w:r>
      <w:r w:rsidRPr="00D92320">
        <w:rPr>
          <w:sz w:val="32"/>
          <w:szCs w:val="32"/>
        </w:rPr>
        <w:t xml:space="preserve"> 1 — Power Platform &amp; Dataverse Fundamentals</w:t>
      </w:r>
      <w:r w:rsidRPr="00D92320">
        <w:rPr>
          <w:sz w:val="32"/>
          <w:szCs w:val="32"/>
        </w:rPr>
        <w:br/>
      </w:r>
      <w:r w:rsidRPr="00D92320">
        <w:rPr>
          <w:b/>
          <w:bCs/>
          <w:sz w:val="32"/>
          <w:szCs w:val="32"/>
        </w:rPr>
        <w:t>Duration:</w:t>
      </w:r>
      <w:r w:rsidRPr="00D92320">
        <w:rPr>
          <w:sz w:val="32"/>
          <w:szCs w:val="32"/>
        </w:rPr>
        <w:t xml:space="preserve"> 2 Hours</w:t>
      </w:r>
      <w:r w:rsidRPr="00D92320">
        <w:rPr>
          <w:sz w:val="32"/>
          <w:szCs w:val="32"/>
        </w:rPr>
        <w:br/>
      </w:r>
      <w:r w:rsidRPr="00D92320">
        <w:rPr>
          <w:b/>
          <w:bCs/>
          <w:sz w:val="32"/>
          <w:szCs w:val="32"/>
        </w:rPr>
        <w:t>Level:</w:t>
      </w:r>
      <w:r w:rsidRPr="00D92320">
        <w:rPr>
          <w:sz w:val="32"/>
          <w:szCs w:val="32"/>
        </w:rPr>
        <w:t xml:space="preserve"> Beginner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Intermediate</w:t>
      </w:r>
      <w:r w:rsidRPr="00D92320">
        <w:rPr>
          <w:sz w:val="32"/>
          <w:szCs w:val="32"/>
        </w:rPr>
        <w:br/>
      </w:r>
      <w:r w:rsidRPr="00D92320">
        <w:rPr>
          <w:b/>
          <w:bCs/>
          <w:sz w:val="32"/>
          <w:szCs w:val="32"/>
        </w:rPr>
        <w:t>Format:</w:t>
      </w:r>
      <w:r w:rsidRPr="00D92320">
        <w:rPr>
          <w:sz w:val="32"/>
          <w:szCs w:val="32"/>
        </w:rPr>
        <w:t xml:space="preserve"> Instructor Demo + Guided Build + Relationship Lab + Business Rules + Formula Column + Testing + Assessment</w:t>
      </w:r>
      <w:r w:rsidRPr="00D92320">
        <w:rPr>
          <w:sz w:val="32"/>
          <w:szCs w:val="32"/>
        </w:rPr>
        <w:br/>
      </w:r>
      <w:r w:rsidRPr="00D92320">
        <w:rPr>
          <w:b/>
          <w:bCs/>
          <w:sz w:val="32"/>
          <w:szCs w:val="32"/>
        </w:rPr>
        <w:t>Project:</w:t>
      </w:r>
      <w:r w:rsidRPr="00D92320">
        <w:rPr>
          <w:sz w:val="32"/>
          <w:szCs w:val="32"/>
        </w:rPr>
        <w:t xml:space="preserve"> Employee Leave Management System</w:t>
      </w:r>
    </w:p>
    <w:p w14:paraId="3DA4C1C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05066CF">
          <v:rect id="_x0000_i1025" style="width:0;height:1.5pt" o:hralign="center" o:hrstd="t" o:hr="t" fillcolor="#a0a0a0" stroked="f"/>
        </w:pict>
      </w:r>
    </w:p>
    <w:p w14:paraId="74A9D5F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1. Day 3 Overview</w:t>
      </w:r>
    </w:p>
    <w:p w14:paraId="328332B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During Day 2, students created:</w:t>
      </w:r>
    </w:p>
    <w:p w14:paraId="6E3C537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1B59F72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Position</w:t>
      </w:r>
    </w:p>
    <w:p w14:paraId="656BA2F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6D575A4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 relationships:</w:t>
      </w:r>
    </w:p>
    <w:p w14:paraId="4B2F6E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75B77E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>&lt; Position</w:t>
      </w:r>
    </w:p>
    <w:p w14:paraId="1B84B4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Employee</w:t>
      </w:r>
    </w:p>
    <w:p w14:paraId="4D1BEE62" w14:textId="77777777" w:rsidR="00D92320" w:rsidRPr="00D92320" w:rsidRDefault="00D92320" w:rsidP="00D92320">
      <w:pPr>
        <w:rPr>
          <w:sz w:val="32"/>
          <w:szCs w:val="32"/>
        </w:rPr>
      </w:pPr>
    </w:p>
    <w:p w14:paraId="43950C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</w:t>
      </w:r>
    </w:p>
    <w:p w14:paraId="481AEC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Employee</w:t>
      </w:r>
    </w:p>
    <w:p w14:paraId="4BF294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Today we expand this into a real:</w:t>
      </w:r>
    </w:p>
    <w:p w14:paraId="3425951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Employee Leave Management Data Model</w:t>
      </w:r>
    </w:p>
    <w:p w14:paraId="20D5E8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will add:</w:t>
      </w:r>
    </w:p>
    <w:p w14:paraId="493234D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 Relationship</w:t>
      </w:r>
    </w:p>
    <w:p w14:paraId="262325E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2D72E9E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</w:t>
      </w:r>
    </w:p>
    <w:p w14:paraId="2C84704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Status</w:t>
      </w:r>
    </w:p>
    <w:p w14:paraId="6FD51F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Formula Column</w:t>
      </w:r>
    </w:p>
    <w:p w14:paraId="5E378F4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Rules</w:t>
      </w:r>
    </w:p>
    <w:p w14:paraId="1480AD7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 Validation</w:t>
      </w:r>
    </w:p>
    <w:p w14:paraId="278BDF8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By the end of today's class, the backend should look like:</w:t>
      </w:r>
    </w:p>
    <w:p w14:paraId="3C0A75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7842636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25EC909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>&lt; Position</w:t>
      </w:r>
    </w:p>
    <w:p w14:paraId="7F736B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09E0055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Employee</w:t>
      </w:r>
    </w:p>
    <w:p w14:paraId="723A504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42273E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</w:t>
      </w:r>
    </w:p>
    <w:p w14:paraId="7685C11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044E37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Leave Request &gt;</w:t>
      </w:r>
      <w:r w:rsidRPr="00D92320">
        <w:rPr>
          <w:rFonts w:ascii="Times New Roman" w:hAnsi="Times New Roman" w:cs="Times New Roman"/>
          <w:sz w:val="32"/>
          <w:szCs w:val="32"/>
        </w:rPr>
        <w:t>────</w:t>
      </w:r>
      <w:r w:rsidRPr="00D92320">
        <w:rPr>
          <w:sz w:val="32"/>
          <w:szCs w:val="32"/>
        </w:rPr>
        <w:t xml:space="preserve"> Leave Type</w:t>
      </w:r>
    </w:p>
    <w:p w14:paraId="47AD313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Dataverse supports one-to-many relationships by storing a Lookup column on the related/child table. A many-to-one </w:t>
      </w:r>
      <w:r w:rsidRPr="00D92320">
        <w:rPr>
          <w:sz w:val="32"/>
          <w:szCs w:val="32"/>
        </w:rPr>
        <w:lastRenderedPageBreak/>
        <w:t>relationship is the same relationship viewed from the related table.</w:t>
      </w:r>
    </w:p>
    <w:p w14:paraId="5A45B81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784FC8C">
          <v:rect id="_x0000_i1026" style="width:0;height:1.5pt" o:hralign="center" o:hrstd="t" o:hr="t" fillcolor="#a0a0a0" stroked="f"/>
        </w:pict>
      </w:r>
    </w:p>
    <w:p w14:paraId="3FB40B2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2. Day 3 Learning Objectives</w:t>
      </w:r>
    </w:p>
    <w:p w14:paraId="791D4F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By the end of today's lab, students should be able to:</w:t>
      </w:r>
    </w:p>
    <w:p w14:paraId="746DBAA6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Explain one-to-many relationships.</w:t>
      </w:r>
    </w:p>
    <w:p w14:paraId="309E5CEE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Explain many-to-one relationships.</w:t>
      </w:r>
    </w:p>
    <w:p w14:paraId="465FDC38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Understand parent and child tables.</w:t>
      </w:r>
    </w:p>
    <w:p w14:paraId="66902E4D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Explain Lookup placement.</w:t>
      </w:r>
    </w:p>
    <w:p w14:paraId="444D37A2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self-referencing relationship.</w:t>
      </w:r>
    </w:p>
    <w:p w14:paraId="615C1EC3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 xml:space="preserve">Understand the 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 hierarchy.</w:t>
      </w:r>
    </w:p>
    <w:p w14:paraId="261501AC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Leave Type table.</w:t>
      </w:r>
    </w:p>
    <w:p w14:paraId="0EEDED5E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Leave Request table.</w:t>
      </w:r>
    </w:p>
    <w:p w14:paraId="58B7E65F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Dataverse Lookup columns.</w:t>
      </w:r>
    </w:p>
    <w:p w14:paraId="220D9F55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reusable status Choice.</w:t>
      </w:r>
    </w:p>
    <w:p w14:paraId="7FA64B07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Understand master data vs transaction data.</w:t>
      </w:r>
    </w:p>
    <w:p w14:paraId="299952DD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an Autonumber field.</w:t>
      </w:r>
    </w:p>
    <w:p w14:paraId="7A0CC3EB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Dataverse Formula column.</w:t>
      </w:r>
    </w:p>
    <w:p w14:paraId="56C51431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Use DateDiff() conceptually.</w:t>
      </w:r>
    </w:p>
    <w:p w14:paraId="61A48586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Understand calculated/derived values.</w:t>
      </w:r>
    </w:p>
    <w:p w14:paraId="7FA34AD4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Create a Dataverse Business Rule.</w:t>
      </w:r>
    </w:p>
    <w:p w14:paraId="367AAF76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Add validation to business data.</w:t>
      </w:r>
    </w:p>
    <w:p w14:paraId="1BAA12DE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Test relationships using real records.</w:t>
      </w:r>
    </w:p>
    <w:p w14:paraId="66A28FAF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Understand why business logic should not live entirely in the UI.</w:t>
      </w:r>
    </w:p>
    <w:p w14:paraId="056F1FE5" w14:textId="77777777" w:rsidR="00D92320" w:rsidRPr="00D92320" w:rsidRDefault="00D92320">
      <w:pPr>
        <w:numPr>
          <w:ilvl w:val="0"/>
          <w:numId w:val="2"/>
        </w:numPr>
        <w:rPr>
          <w:sz w:val="32"/>
          <w:szCs w:val="32"/>
        </w:rPr>
      </w:pPr>
      <w:r w:rsidRPr="00D92320">
        <w:rPr>
          <w:sz w:val="32"/>
          <w:szCs w:val="32"/>
        </w:rPr>
        <w:t>Complete the first full Employee Leave Management relational model.</w:t>
      </w:r>
    </w:p>
    <w:p w14:paraId="1327363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3D96FB0">
          <v:rect id="_x0000_i1027" style="width:0;height:1.5pt" o:hralign="center" o:hrstd="t" o:hr="t" fillcolor="#a0a0a0" stroked="f"/>
        </w:pict>
      </w:r>
    </w:p>
    <w:p w14:paraId="62577AE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3. Final Day 3 Result</w:t>
      </w:r>
    </w:p>
    <w:p w14:paraId="5113B0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should finish with these tables:</w:t>
      </w:r>
    </w:p>
    <w:p w14:paraId="7B6B3AB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5BB7995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Position</w:t>
      </w:r>
    </w:p>
    <w:p w14:paraId="2D81FD4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6EDDD3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4F0F442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</w:t>
      </w:r>
    </w:p>
    <w:p w14:paraId="17B5988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And these main relationships:</w:t>
      </w:r>
    </w:p>
    <w:p w14:paraId="2CAA4F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Department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Position</w:t>
      </w:r>
    </w:p>
    <w:p w14:paraId="1CA5EE40" w14:textId="77777777" w:rsidR="00D92320" w:rsidRPr="00D92320" w:rsidRDefault="00D92320" w:rsidP="00D92320">
      <w:pPr>
        <w:rPr>
          <w:sz w:val="32"/>
          <w:szCs w:val="32"/>
        </w:rPr>
      </w:pPr>
    </w:p>
    <w:p w14:paraId="24B1BDA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Department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Employee</w:t>
      </w:r>
    </w:p>
    <w:p w14:paraId="51C5968B" w14:textId="77777777" w:rsidR="00D92320" w:rsidRPr="00D92320" w:rsidRDefault="00D92320" w:rsidP="00D92320">
      <w:pPr>
        <w:rPr>
          <w:sz w:val="32"/>
          <w:szCs w:val="32"/>
        </w:rPr>
      </w:pPr>
    </w:p>
    <w:p w14:paraId="242D3B6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Position  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Employee</w:t>
      </w:r>
    </w:p>
    <w:p w14:paraId="764C76EB" w14:textId="77777777" w:rsidR="00D92320" w:rsidRPr="00D92320" w:rsidRDefault="00D92320" w:rsidP="00D92320">
      <w:pPr>
        <w:rPr>
          <w:sz w:val="32"/>
          <w:szCs w:val="32"/>
        </w:rPr>
      </w:pPr>
    </w:p>
    <w:p w14:paraId="6E7AFE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 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Leave Request</w:t>
      </w:r>
    </w:p>
    <w:p w14:paraId="7F7F422F" w14:textId="77777777" w:rsidR="00D92320" w:rsidRPr="00D92320" w:rsidRDefault="00D92320" w:rsidP="00D92320">
      <w:pPr>
        <w:rPr>
          <w:sz w:val="32"/>
          <w:szCs w:val="32"/>
        </w:rPr>
      </w:pPr>
    </w:p>
    <w:p w14:paraId="501AF3E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Leave Type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Leave Request</w:t>
      </w:r>
    </w:p>
    <w:p w14:paraId="350B648B" w14:textId="77777777" w:rsidR="00D92320" w:rsidRPr="00D92320" w:rsidRDefault="00D92320" w:rsidP="00D92320">
      <w:pPr>
        <w:rPr>
          <w:sz w:val="32"/>
          <w:szCs w:val="32"/>
        </w:rPr>
      </w:pPr>
    </w:p>
    <w:p w14:paraId="111D05D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 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Employee</w:t>
      </w:r>
    </w:p>
    <w:p w14:paraId="217688D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Manager relationship</w:t>
      </w:r>
    </w:p>
    <w:p w14:paraId="5B6C514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79E6AD5">
          <v:rect id="_x0000_i1028" style="width:0;height:1.5pt" o:hralign="center" o:hrstd="t" o:hr="t" fillcolor="#a0a0a0" stroked="f"/>
        </w:pict>
      </w:r>
    </w:p>
    <w:p w14:paraId="657630C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4. Day 3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149"/>
      </w:tblGrid>
      <w:tr w:rsidR="00D92320" w:rsidRPr="00D92320" w14:paraId="410B6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B5B41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A288F3A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D92320" w:rsidRPr="00D92320" w14:paraId="16A9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BED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61A8754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Day 2 Review</w:t>
            </w:r>
          </w:p>
        </w:tc>
      </w:tr>
      <w:tr w:rsidR="00D92320" w:rsidRPr="00D92320" w14:paraId="6996C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478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215589D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Relationship Concepts</w:t>
            </w:r>
          </w:p>
        </w:tc>
      </w:tr>
      <w:tr w:rsidR="00D92320" w:rsidRPr="00D92320" w14:paraId="4BCA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34B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5717EC2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Manager Self-Relationship</w:t>
            </w:r>
          </w:p>
        </w:tc>
      </w:tr>
      <w:tr w:rsidR="00D92320" w:rsidRPr="00D92320" w14:paraId="19DB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000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72E016E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Build Leave Type</w:t>
            </w:r>
          </w:p>
        </w:tc>
      </w:tr>
      <w:tr w:rsidR="00D92320" w:rsidRPr="00D92320" w14:paraId="506E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6EA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00:55–01:20</w:t>
            </w:r>
          </w:p>
        </w:tc>
        <w:tc>
          <w:tcPr>
            <w:tcW w:w="0" w:type="auto"/>
            <w:vAlign w:val="center"/>
            <w:hideMark/>
          </w:tcPr>
          <w:p w14:paraId="16E7A9E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Build Leave Request</w:t>
            </w:r>
          </w:p>
        </w:tc>
      </w:tr>
      <w:tr w:rsidR="00D92320" w:rsidRPr="00D92320" w14:paraId="7454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D60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01:20–01:30</w:t>
            </w:r>
          </w:p>
        </w:tc>
        <w:tc>
          <w:tcPr>
            <w:tcW w:w="0" w:type="auto"/>
            <w:vAlign w:val="center"/>
            <w:hideMark/>
          </w:tcPr>
          <w:p w14:paraId="2311937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Formula Column</w:t>
            </w:r>
          </w:p>
        </w:tc>
      </w:tr>
      <w:tr w:rsidR="00D92320" w:rsidRPr="00D92320" w14:paraId="63BA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820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01:30–01:40</w:t>
            </w:r>
          </w:p>
        </w:tc>
        <w:tc>
          <w:tcPr>
            <w:tcW w:w="0" w:type="auto"/>
            <w:vAlign w:val="center"/>
            <w:hideMark/>
          </w:tcPr>
          <w:p w14:paraId="3F0FFF1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Business Rules &amp; Validation</w:t>
            </w:r>
          </w:p>
        </w:tc>
      </w:tr>
      <w:tr w:rsidR="00D92320" w:rsidRPr="00D92320" w14:paraId="07D0A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AC5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01:40–01:50</w:t>
            </w:r>
          </w:p>
        </w:tc>
        <w:tc>
          <w:tcPr>
            <w:tcW w:w="0" w:type="auto"/>
            <w:vAlign w:val="center"/>
            <w:hideMark/>
          </w:tcPr>
          <w:p w14:paraId="3B35537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Create/Test Sample Data</w:t>
            </w:r>
          </w:p>
        </w:tc>
      </w:tr>
      <w:tr w:rsidR="00D92320" w:rsidRPr="00D92320" w14:paraId="34112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DD4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61A28D3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Independent Challenge</w:t>
            </w:r>
          </w:p>
        </w:tc>
      </w:tr>
      <w:tr w:rsidR="00D92320" w:rsidRPr="00D92320" w14:paraId="541F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43D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5AB7B17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Review</w:t>
            </w:r>
          </w:p>
        </w:tc>
      </w:tr>
    </w:tbl>
    <w:p w14:paraId="4D0C9EA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755A8D">
          <v:rect id="_x0000_i1029" style="width:0;height:1.5pt" o:hralign="center" o:hrstd="t" o:hr="t" fillcolor="#a0a0a0" stroked="f"/>
        </w:pict>
      </w:r>
    </w:p>
    <w:p w14:paraId="782F17C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A — DAY 2 REVIEW</w:t>
      </w:r>
    </w:p>
    <w:p w14:paraId="41AF0B9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5. Review the Existing Model</w:t>
      </w:r>
    </w:p>
    <w:p w14:paraId="735CC7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Before modifying anything, students should open:</w:t>
      </w:r>
    </w:p>
    <w:p w14:paraId="49576D5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Leave Management Solution</w:t>
      </w:r>
    </w:p>
    <w:p w14:paraId="3A0B0A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Verify:</w:t>
      </w:r>
    </w:p>
    <w:p w14:paraId="549EFDE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727EAD1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Position</w:t>
      </w:r>
    </w:p>
    <w:p w14:paraId="00C2BA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4970D96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are available.</w:t>
      </w:r>
    </w:p>
    <w:p w14:paraId="0950692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81F9FA7">
          <v:rect id="_x0000_i1030" style="width:0;height:1.5pt" o:hralign="center" o:hrstd="t" o:hr="t" fillcolor="#a0a0a0" stroked="f"/>
        </w:pict>
      </w:r>
    </w:p>
    <w:p w14:paraId="6CDEFFB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6. Review Question 1</w:t>
      </w:r>
    </w:p>
    <w:p w14:paraId="4204132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should a Department relationship be stored in the Employee table?</w:t>
      </w:r>
    </w:p>
    <w:p w14:paraId="3160722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5C07FC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As:</w:t>
      </w:r>
    </w:p>
    <w:p w14:paraId="3972E09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 Lookup</w:t>
      </w:r>
    </w:p>
    <w:p w14:paraId="071EB4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on:</w:t>
      </w:r>
    </w:p>
    <w:p w14:paraId="3FF612A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5E377AB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Employee is the child/many side.</w:t>
      </w:r>
    </w:p>
    <w:p w14:paraId="116BD91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03C87A2">
          <v:rect id="_x0000_i1031" style="width:0;height:1.5pt" o:hralign="center" o:hrstd="t" o:hr="t" fillcolor="#a0a0a0" stroked="f"/>
        </w:pict>
      </w:r>
    </w:p>
    <w:p w14:paraId="7172E3B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7. Review Question 2</w:t>
      </w:r>
    </w:p>
    <w:p w14:paraId="5F9710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should Employment Status use?</w:t>
      </w:r>
    </w:p>
    <w:p w14:paraId="416BF4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A. Text</w:t>
      </w:r>
    </w:p>
    <w:p w14:paraId="658E665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B. Currency</w:t>
      </w:r>
    </w:p>
    <w:p w14:paraId="22F869F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C. Choice</w:t>
      </w:r>
    </w:p>
    <w:p w14:paraId="2F065DE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D. Lookup</w:t>
      </w:r>
    </w:p>
    <w:p w14:paraId="224D6F1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FAA943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 — Choice</w:t>
      </w:r>
    </w:p>
    <w:p w14:paraId="1E053FA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because:</w:t>
      </w:r>
    </w:p>
    <w:p w14:paraId="4A66ACB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5FFC25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 Leave</w:t>
      </w:r>
    </w:p>
    <w:p w14:paraId="6728E4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Resigned</w:t>
      </w:r>
    </w:p>
    <w:p w14:paraId="26DDDAA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are controlled categories.</w:t>
      </w:r>
    </w:p>
    <w:p w14:paraId="2819CDC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D2C3401">
          <v:rect id="_x0000_i1032" style="width:0;height:1.5pt" o:hralign="center" o:hrstd="t" o:hr="t" fillcolor="#a0a0a0" stroked="f"/>
        </w:pict>
      </w:r>
    </w:p>
    <w:p w14:paraId="00F8ED7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8. Review Question 3</w:t>
      </w:r>
    </w:p>
    <w:p w14:paraId="68BBC1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 is Department not simply Text?</w:t>
      </w:r>
    </w:p>
    <w:p w14:paraId="05EFDE3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5E2C4EE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Department is its own business object containing information such as:</w:t>
      </w:r>
    </w:p>
    <w:p w14:paraId="64DCB25C" w14:textId="77777777" w:rsidR="00D92320" w:rsidRPr="00D92320" w:rsidRDefault="00D92320">
      <w:pPr>
        <w:numPr>
          <w:ilvl w:val="0"/>
          <w:numId w:val="3"/>
        </w:numPr>
        <w:rPr>
          <w:sz w:val="32"/>
          <w:szCs w:val="32"/>
        </w:rPr>
      </w:pPr>
      <w:r w:rsidRPr="00D92320">
        <w:rPr>
          <w:sz w:val="32"/>
          <w:szCs w:val="32"/>
        </w:rPr>
        <w:t>Department Name</w:t>
      </w:r>
    </w:p>
    <w:p w14:paraId="01B37294" w14:textId="77777777" w:rsidR="00D92320" w:rsidRPr="00D92320" w:rsidRDefault="00D92320">
      <w:pPr>
        <w:numPr>
          <w:ilvl w:val="0"/>
          <w:numId w:val="3"/>
        </w:numPr>
        <w:rPr>
          <w:sz w:val="32"/>
          <w:szCs w:val="32"/>
        </w:rPr>
      </w:pPr>
      <w:r w:rsidRPr="00D92320">
        <w:rPr>
          <w:sz w:val="32"/>
          <w:szCs w:val="32"/>
        </w:rPr>
        <w:t>Department Code</w:t>
      </w:r>
    </w:p>
    <w:p w14:paraId="5C3F549B" w14:textId="77777777" w:rsidR="00D92320" w:rsidRPr="00D92320" w:rsidRDefault="00D92320">
      <w:pPr>
        <w:numPr>
          <w:ilvl w:val="0"/>
          <w:numId w:val="3"/>
        </w:num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049DAB09" w14:textId="77777777" w:rsidR="00D92320" w:rsidRPr="00D92320" w:rsidRDefault="00D92320">
      <w:pPr>
        <w:numPr>
          <w:ilvl w:val="0"/>
          <w:numId w:val="3"/>
        </w:numPr>
        <w:rPr>
          <w:sz w:val="32"/>
          <w:szCs w:val="32"/>
        </w:rPr>
      </w:pPr>
      <w:r w:rsidRPr="00D92320">
        <w:rPr>
          <w:sz w:val="32"/>
          <w:szCs w:val="32"/>
        </w:rPr>
        <w:t>Active Status</w:t>
      </w:r>
    </w:p>
    <w:p w14:paraId="2FB731E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2201C57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 Table + Lookup</w:t>
      </w:r>
    </w:p>
    <w:p w14:paraId="3900D3E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a better model.</w:t>
      </w:r>
    </w:p>
    <w:p w14:paraId="6FCCFEF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3D4089E">
          <v:rect id="_x0000_i1033" style="width:0;height:1.5pt" o:hralign="center" o:hrstd="t" o:hr="t" fillcolor="#a0a0a0" stroked="f"/>
        </w:pict>
      </w:r>
    </w:p>
    <w:p w14:paraId="265DDAE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9. Review Question 4</w:t>
      </w:r>
    </w:p>
    <w:p w14:paraId="79A3273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should a Position belong?</w:t>
      </w:r>
    </w:p>
    <w:p w14:paraId="0324EA7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3A4282A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Position belongs to:</w:t>
      </w:r>
    </w:p>
    <w:p w14:paraId="249B5B2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770586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through a:</w:t>
      </w:r>
    </w:p>
    <w:p w14:paraId="29FDC6E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 Lookup.</w:t>
      </w:r>
    </w:p>
    <w:p w14:paraId="07C3ABA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85B71CA">
          <v:rect id="_x0000_i1034" style="width:0;height:1.5pt" o:hralign="center" o:hrstd="t" o:hr="t" fillcolor="#a0a0a0" stroked="f"/>
        </w:pict>
      </w:r>
    </w:p>
    <w:p w14:paraId="789C566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B — RELATIONSHIP FUNDAMENTALS</w:t>
      </w:r>
    </w:p>
    <w:p w14:paraId="20AB33C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10. What is a Relationship?</w:t>
      </w:r>
    </w:p>
    <w:p w14:paraId="62EE90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relationship connects records from different tables.</w:t>
      </w:r>
    </w:p>
    <w:p w14:paraId="75358F5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22C9D7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is an:</w:t>
      </w:r>
    </w:p>
    <w:p w14:paraId="346C68C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3DFD369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She works in:</w:t>
      </w:r>
    </w:p>
    <w:p w14:paraId="36235E6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Finance</w:t>
      </w:r>
    </w:p>
    <w:p w14:paraId="05EA37D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Finance is a:</w:t>
      </w:r>
    </w:p>
    <w:p w14:paraId="056D0E7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43CFEF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relationship is:</w:t>
      </w:r>
    </w:p>
    <w:p w14:paraId="1B10A6B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68D7D06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3A6211A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Department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Finance</w:t>
      </w:r>
    </w:p>
    <w:p w14:paraId="5F4BE32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7290470">
          <v:rect id="_x0000_i1035" style="width:0;height:1.5pt" o:hralign="center" o:hrstd="t" o:hr="t" fillcolor="#a0a0a0" stroked="f"/>
        </w:pict>
      </w:r>
    </w:p>
    <w:p w14:paraId="7D56EEF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11. Why Relationships Matter</w:t>
      </w:r>
    </w:p>
    <w:p w14:paraId="0B1A6D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Without relationships:</w:t>
      </w:r>
    </w:p>
    <w:p w14:paraId="0FF00C9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071F505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Name: Hana</w:t>
      </w:r>
    </w:p>
    <w:p w14:paraId="575A443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 Finance</w:t>
      </w:r>
    </w:p>
    <w:p w14:paraId="3CF7E2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Another employee:</w:t>
      </w:r>
    </w:p>
    <w:p w14:paraId="0CBFC18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Name: Meron</w:t>
      </w:r>
    </w:p>
    <w:p w14:paraId="336FC7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 Finance</w:t>
      </w:r>
    </w:p>
    <w:p w14:paraId="6241D48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Another:</w:t>
      </w:r>
    </w:p>
    <w:p w14:paraId="1283CAB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Name: Abel</w:t>
      </w:r>
    </w:p>
    <w:p w14:paraId="650394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 FINANCE</w:t>
      </w:r>
    </w:p>
    <w:p w14:paraId="55737ED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Another:</w:t>
      </w:r>
    </w:p>
    <w:p w14:paraId="4AD6B9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Name: Sara</w:t>
      </w:r>
    </w:p>
    <w:p w14:paraId="2A8AEBD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 Finance Dept</w:t>
      </w:r>
    </w:p>
    <w:p w14:paraId="2E86273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Now we have inconsistent data.</w:t>
      </w:r>
    </w:p>
    <w:p w14:paraId="6B9B44D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 relationships:</w:t>
      </w:r>
    </w:p>
    <w:p w14:paraId="3EACE0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All employees reference:</w:t>
      </w:r>
    </w:p>
    <w:p w14:paraId="092C38E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One Finance Department record.</w:t>
      </w:r>
    </w:p>
    <w:p w14:paraId="008EEF0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B9BFD0D">
          <v:rect id="_x0000_i1036" style="width:0;height:1.5pt" o:hralign="center" o:hrstd="t" o:hr="t" fillcolor="#a0a0a0" stroked="f"/>
        </w:pict>
      </w:r>
    </w:p>
    <w:p w14:paraId="06757B0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12. One-to-Many</w:t>
      </w:r>
    </w:p>
    <w:p w14:paraId="63FC68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Example:</w:t>
      </w:r>
    </w:p>
    <w:p w14:paraId="653255C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One Department</w:t>
      </w:r>
    </w:p>
    <w:p w14:paraId="571204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 have:</w:t>
      </w:r>
    </w:p>
    <w:p w14:paraId="6948F4B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Many Employees</w:t>
      </w:r>
    </w:p>
    <w:p w14:paraId="2EE236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Finance</w:t>
      </w:r>
    </w:p>
    <w:p w14:paraId="374540A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76CF0F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Hana</w:t>
      </w:r>
    </w:p>
    <w:p w14:paraId="007F714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Meron</w:t>
      </w:r>
    </w:p>
    <w:p w14:paraId="3428A7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Samuel</w:t>
      </w:r>
    </w:p>
    <w:p w14:paraId="169B83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Daniel</w:t>
      </w:r>
    </w:p>
    <w:p w14:paraId="670D6BB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Relationship:</w:t>
      </w:r>
    </w:p>
    <w:p w14:paraId="08EAF4E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 1:N Employee</w:t>
      </w:r>
    </w:p>
    <w:p w14:paraId="38C2562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A47B6AF">
          <v:rect id="_x0000_i1037" style="width:0;height:1.5pt" o:hralign="center" o:hrstd="t" o:hr="t" fillcolor="#a0a0a0" stroked="f"/>
        </w:pict>
      </w:r>
    </w:p>
    <w:p w14:paraId="126EEE6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13. Many-to-One</w:t>
      </w:r>
    </w:p>
    <w:p w14:paraId="44BCCB0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From the Employee side:</w:t>
      </w:r>
    </w:p>
    <w:p w14:paraId="19C5645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Many Employees</w:t>
      </w:r>
    </w:p>
    <w:p w14:paraId="44A7628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belong to:</w:t>
      </w:r>
    </w:p>
    <w:p w14:paraId="647BB7B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One Department</w:t>
      </w:r>
    </w:p>
    <w:p w14:paraId="7944168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Hana   </w:t>
      </w:r>
      <w:r w:rsidRPr="00D92320">
        <w:rPr>
          <w:rFonts w:ascii="Times New Roman" w:hAnsi="Times New Roman" w:cs="Times New Roman"/>
          <w:sz w:val="32"/>
          <w:szCs w:val="32"/>
        </w:rPr>
        <w:t>──┐</w:t>
      </w:r>
    </w:p>
    <w:p w14:paraId="442085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Meron  </w:t>
      </w:r>
      <w:r w:rsidRPr="00D92320">
        <w:rPr>
          <w:rFonts w:ascii="Times New Roman" w:hAnsi="Times New Roman" w:cs="Times New Roman"/>
          <w:sz w:val="32"/>
          <w:szCs w:val="32"/>
        </w:rPr>
        <w:t>──┼────</w:t>
      </w:r>
      <w:r w:rsidRPr="00D92320">
        <w:rPr>
          <w:sz w:val="32"/>
          <w:szCs w:val="32"/>
        </w:rPr>
        <w:t xml:space="preserve"> Finance</w:t>
      </w:r>
    </w:p>
    <w:p w14:paraId="2EAB2E0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Daniel </w:t>
      </w:r>
      <w:r w:rsidRPr="00D92320">
        <w:rPr>
          <w:rFonts w:ascii="Times New Roman" w:hAnsi="Times New Roman" w:cs="Times New Roman"/>
          <w:sz w:val="32"/>
          <w:szCs w:val="32"/>
        </w:rPr>
        <w:t>──┘</w:t>
      </w:r>
    </w:p>
    <w:p w14:paraId="781128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Relationship:</w:t>
      </w:r>
    </w:p>
    <w:p w14:paraId="4550151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N:1 Department</w:t>
      </w:r>
    </w:p>
    <w:p w14:paraId="2C459E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One-to-many and many-to-one are two views of the same relationship.</w:t>
      </w:r>
    </w:p>
    <w:p w14:paraId="05EAB0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C38450B">
          <v:rect id="_x0000_i1038" style="width:0;height:1.5pt" o:hralign="center" o:hrstd="t" o:hr="t" fillcolor="#a0a0a0" stroked="f"/>
        </w:pict>
      </w:r>
    </w:p>
    <w:p w14:paraId="1773098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14. Parent and Child</w:t>
      </w:r>
    </w:p>
    <w:p w14:paraId="334039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In:</w:t>
      </w:r>
    </w:p>
    <w:p w14:paraId="41EA168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Department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Employee</w:t>
      </w:r>
    </w:p>
    <w:p w14:paraId="4C6FE4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 is:</w:t>
      </w:r>
    </w:p>
    <w:p w14:paraId="7B90B09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Parent</w:t>
      </w:r>
    </w:p>
    <w:p w14:paraId="78D282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is:</w:t>
      </w:r>
    </w:p>
    <w:p w14:paraId="3EF6307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Child</w:t>
      </w:r>
    </w:p>
    <w:p w14:paraId="05AF1CA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The:</w:t>
      </w:r>
    </w:p>
    <w:p w14:paraId="29EA119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Child</w:t>
      </w:r>
    </w:p>
    <w:p w14:paraId="13B0FA0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contains the Lookup.</w:t>
      </w:r>
    </w:p>
    <w:p w14:paraId="0774151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5BD9F4B">
          <v:rect id="_x0000_i1039" style="width:0;height:1.5pt" o:hralign="center" o:hrstd="t" o:hr="t" fillcolor="#a0a0a0" stroked="f"/>
        </w:pict>
      </w:r>
    </w:p>
    <w:p w14:paraId="0B5AD31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15. Important Rule</w:t>
      </w:r>
    </w:p>
    <w:p w14:paraId="36605C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Teach students:</w:t>
      </w:r>
    </w:p>
    <w:p w14:paraId="29B8BBB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Lookup normally goes on the many/child side.</w:t>
      </w:r>
    </w:p>
    <w:p w14:paraId="2F051BA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720322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7D53194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1</w:t>
      </w:r>
    </w:p>
    <w:p w14:paraId="77FCAC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   |</w:t>
      </w:r>
    </w:p>
    <w:p w14:paraId="3365306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4BFED05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N</w:t>
      </w:r>
    </w:p>
    <w:p w14:paraId="098B42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3E8F220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does Department Lookup go?</w:t>
      </w:r>
    </w:p>
    <w:p w14:paraId="1418E85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</w:t>
      </w:r>
    </w:p>
    <w:p w14:paraId="1A96393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694FA75">
          <v:rect id="_x0000_i1040" style="width:0;height:1.5pt" o:hralign="center" o:hrstd="t" o:hr="t" fillcolor="#a0a0a0" stroked="f"/>
        </w:pict>
      </w:r>
    </w:p>
    <w:p w14:paraId="101E6E4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16. Another Example</w:t>
      </w:r>
    </w:p>
    <w:p w14:paraId="7A79EF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Customer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Order</w:t>
      </w:r>
    </w:p>
    <w:p w14:paraId="32DCCA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should Customer Lookup go?</w:t>
      </w:r>
    </w:p>
    <w:p w14:paraId="5B4370A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4545FC5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Order</w:t>
      </w:r>
    </w:p>
    <w:p w14:paraId="28EE02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each Order needs to answer:</w:t>
      </w:r>
    </w:p>
    <w:p w14:paraId="4DEE35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Which Customer placed this order?</w:t>
      </w:r>
    </w:p>
    <w:p w14:paraId="468B71E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C5917DF">
          <v:rect id="_x0000_i1041" style="width:0;height:1.5pt" o:hralign="center" o:hrstd="t" o:hr="t" fillcolor="#a0a0a0" stroked="f"/>
        </w:pict>
      </w:r>
    </w:p>
    <w:p w14:paraId="6E9E32D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17. Another Example</w:t>
      </w:r>
    </w:p>
    <w:p w14:paraId="46104B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Leave Request</w:t>
      </w:r>
    </w:p>
    <w:p w14:paraId="7A35E3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should Employee Lookup go?</w:t>
      </w:r>
    </w:p>
    <w:p w14:paraId="005D0A4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C60772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Request.</w:t>
      </w:r>
    </w:p>
    <w:p w14:paraId="6BC7C4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every Leave Request must identify:</w:t>
      </w:r>
    </w:p>
    <w:p w14:paraId="69C92BB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Which Employee submitted it?</w:t>
      </w:r>
    </w:p>
    <w:p w14:paraId="659FE1D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0F596C9">
          <v:rect id="_x0000_i1042" style="width:0;height:1.5pt" o:hralign="center" o:hrstd="t" o:hr="t" fillcolor="#a0a0a0" stroked="f"/>
        </w:pict>
      </w:r>
    </w:p>
    <w:p w14:paraId="41A758A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18. Relationship Exercise</w:t>
      </w:r>
    </w:p>
    <w:p w14:paraId="4C0017C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determine where the Lookup belongs.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4"/>
        <w:gridCol w:w="2594"/>
      </w:tblGrid>
      <w:tr w:rsidR="00D92320" w:rsidRPr="00D92320" w14:paraId="63C73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D9186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E4A629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Lookup Goes On</w:t>
            </w:r>
          </w:p>
        </w:tc>
      </w:tr>
      <w:tr w:rsidR="00D92320" w:rsidRPr="00D92320" w14:paraId="46E1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95C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Department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Employee</w:t>
            </w:r>
          </w:p>
        </w:tc>
        <w:tc>
          <w:tcPr>
            <w:tcW w:w="0" w:type="auto"/>
            <w:vAlign w:val="center"/>
            <w:hideMark/>
          </w:tcPr>
          <w:p w14:paraId="2017A9F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2E798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779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Employee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Leave Request</w:t>
            </w:r>
          </w:p>
        </w:tc>
        <w:tc>
          <w:tcPr>
            <w:tcW w:w="0" w:type="auto"/>
            <w:vAlign w:val="center"/>
            <w:hideMark/>
          </w:tcPr>
          <w:p w14:paraId="0BAAB1F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49A3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F11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Leave Type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Leave Request</w:t>
            </w:r>
          </w:p>
        </w:tc>
        <w:tc>
          <w:tcPr>
            <w:tcW w:w="0" w:type="auto"/>
            <w:vAlign w:val="center"/>
            <w:hideMark/>
          </w:tcPr>
          <w:p w14:paraId="63442DF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2EF3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D17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Customer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368BDEE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27C8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577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Vendor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Purchase Order</w:t>
            </w:r>
          </w:p>
        </w:tc>
        <w:tc>
          <w:tcPr>
            <w:tcW w:w="0" w:type="auto"/>
            <w:vAlign w:val="center"/>
            <w:hideMark/>
          </w:tcPr>
          <w:p w14:paraId="7192CCD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</w:tbl>
    <w:p w14:paraId="4DC5CA4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8A66F85">
          <v:rect id="_x0000_i1043" style="width:0;height:1.5pt" o:hralign="center" o:hrstd="t" o:hr="t" fillcolor="#a0a0a0" stroked="f"/>
        </w:pict>
      </w:r>
    </w:p>
    <w:p w14:paraId="37EE4FA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19.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4"/>
        <w:gridCol w:w="2594"/>
      </w:tblGrid>
      <w:tr w:rsidR="00D92320" w:rsidRPr="00D92320" w14:paraId="71B78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27A2E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EC61F9C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Lookup Goes On</w:t>
            </w:r>
          </w:p>
        </w:tc>
      </w:tr>
      <w:tr w:rsidR="00D92320" w:rsidRPr="00D92320" w14:paraId="751F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C89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Department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Employee</w:t>
            </w:r>
          </w:p>
        </w:tc>
        <w:tc>
          <w:tcPr>
            <w:tcW w:w="0" w:type="auto"/>
            <w:vAlign w:val="center"/>
            <w:hideMark/>
          </w:tcPr>
          <w:p w14:paraId="441BAF4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Employee</w:t>
            </w:r>
          </w:p>
        </w:tc>
      </w:tr>
      <w:tr w:rsidR="00D92320" w:rsidRPr="00D92320" w14:paraId="175E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2F8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Employee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Leave Request</w:t>
            </w:r>
          </w:p>
        </w:tc>
        <w:tc>
          <w:tcPr>
            <w:tcW w:w="0" w:type="auto"/>
            <w:vAlign w:val="center"/>
            <w:hideMark/>
          </w:tcPr>
          <w:p w14:paraId="79C1B58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Request</w:t>
            </w:r>
          </w:p>
        </w:tc>
      </w:tr>
      <w:tr w:rsidR="00D92320" w:rsidRPr="00D92320" w14:paraId="405E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822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Leave Type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Leave Request</w:t>
            </w:r>
          </w:p>
        </w:tc>
        <w:tc>
          <w:tcPr>
            <w:tcW w:w="0" w:type="auto"/>
            <w:vAlign w:val="center"/>
            <w:hideMark/>
          </w:tcPr>
          <w:p w14:paraId="34807D9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Request</w:t>
            </w:r>
          </w:p>
        </w:tc>
      </w:tr>
      <w:tr w:rsidR="00D92320" w:rsidRPr="00D92320" w14:paraId="74BB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060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Customer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72E9219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Order</w:t>
            </w:r>
          </w:p>
        </w:tc>
      </w:tr>
      <w:tr w:rsidR="00D92320" w:rsidRPr="00D92320" w14:paraId="05CC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BA3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Vendor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Purchase Order</w:t>
            </w:r>
          </w:p>
        </w:tc>
        <w:tc>
          <w:tcPr>
            <w:tcW w:w="0" w:type="auto"/>
            <w:vAlign w:val="center"/>
            <w:hideMark/>
          </w:tcPr>
          <w:p w14:paraId="1BA0E05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Purchase Order</w:t>
            </w:r>
          </w:p>
        </w:tc>
      </w:tr>
    </w:tbl>
    <w:p w14:paraId="0A450D2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410F444">
          <v:rect id="_x0000_i1044" style="width:0;height:1.5pt" o:hralign="center" o:hrstd="t" o:hr="t" fillcolor="#a0a0a0" stroked="f"/>
        </w:pict>
      </w:r>
    </w:p>
    <w:p w14:paraId="1616B05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C — SELF-REFERENCING RELATIONSHIPS</w:t>
      </w:r>
    </w:p>
    <w:p w14:paraId="7F76E5C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20. Business Requirement</w:t>
      </w:r>
    </w:p>
    <w:p w14:paraId="0F59A85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Our company says:</w:t>
      </w:r>
    </w:p>
    <w:p w14:paraId="7D9AAE5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Every employee may report to another employee.</w:t>
      </w:r>
    </w:p>
    <w:p w14:paraId="321F696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7A1B123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Marta</w:t>
      </w:r>
    </w:p>
    <w:p w14:paraId="7B97CA7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HR Manager</w:t>
      </w:r>
    </w:p>
    <w:p w14:paraId="093EE71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4D34F9B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Sara</w:t>
      </w:r>
    </w:p>
    <w:p w14:paraId="045C7B1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HR Officer</w:t>
      </w:r>
    </w:p>
    <w:p w14:paraId="6AEB99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and:</w:t>
      </w:r>
    </w:p>
    <w:p w14:paraId="6B64ADF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Abel</w:t>
      </w:r>
    </w:p>
    <w:p w14:paraId="1072766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IT Manager</w:t>
      </w:r>
    </w:p>
    <w:p w14:paraId="12363F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462E7C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Samuel</w:t>
      </w:r>
    </w:p>
    <w:p w14:paraId="007D18C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Software Developer</w:t>
      </w:r>
    </w:p>
    <w:p w14:paraId="5A2C463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we create a separate:</w:t>
      </w:r>
    </w:p>
    <w:p w14:paraId="6F8F519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 Table?</w:t>
      </w:r>
    </w:p>
    <w:p w14:paraId="683B46A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977C253">
          <v:rect id="_x0000_i1045" style="width:0;height:1.5pt" o:hralign="center" o:hrstd="t" o:hr="t" fillcolor="#a0a0a0" stroked="f"/>
        </w:pict>
      </w:r>
    </w:p>
    <w:p w14:paraId="45128BA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21. Answer</w:t>
      </w:r>
    </w:p>
    <w:p w14:paraId="7384395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3299B1B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Managers are already:</w:t>
      </w:r>
    </w:p>
    <w:p w14:paraId="4D43F9A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Employees.</w:t>
      </w:r>
    </w:p>
    <w:p w14:paraId="43CE11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We should not create duplicate people.</w:t>
      </w:r>
    </w:p>
    <w:p w14:paraId="538DC8E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Instead:</w:t>
      </w:r>
    </w:p>
    <w:p w14:paraId="016121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0642C4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Employee.Manager</w:t>
      </w:r>
    </w:p>
    <w:p w14:paraId="4A8092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 a Lookup to:</w:t>
      </w:r>
    </w:p>
    <w:p w14:paraId="417269B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</w:t>
      </w:r>
    </w:p>
    <w:p w14:paraId="5D4F544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266BA1B">
          <v:rect id="_x0000_i1046" style="width:0;height:1.5pt" o:hralign="center" o:hrstd="t" o:hr="t" fillcolor="#a0a0a0" stroked="f"/>
        </w:pict>
      </w:r>
    </w:p>
    <w:p w14:paraId="4760C86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22. Self-Referencing Relationship</w:t>
      </w:r>
    </w:p>
    <w:p w14:paraId="66F458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relationship where a table references itself is called:</w:t>
      </w:r>
    </w:p>
    <w:p w14:paraId="46ED6A9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Self-Referencing Relationship</w:t>
      </w:r>
    </w:p>
    <w:p w14:paraId="1D1F78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5B6C14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5C49C376" w14:textId="77777777" w:rsidR="00D92320" w:rsidRPr="00D92320" w:rsidRDefault="00D92320" w:rsidP="00D92320">
      <w:pPr>
        <w:rPr>
          <w:sz w:val="32"/>
          <w:szCs w:val="32"/>
        </w:rPr>
      </w:pPr>
    </w:p>
    <w:p w14:paraId="14DC5B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 Sara</w:t>
      </w:r>
    </w:p>
    <w:p w14:paraId="649E3C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Manager: Marta</w:t>
      </w:r>
    </w:p>
    <w:p w14:paraId="2581AD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Both Sara and Marta exist inside:</w:t>
      </w:r>
    </w:p>
    <w:p w14:paraId="7AF4158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Table.</w:t>
      </w:r>
    </w:p>
    <w:p w14:paraId="00EC1B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Microsoft describes self-referential relationships as relationships where a table contains a Lookup to another row in the same table.</w:t>
      </w:r>
    </w:p>
    <w:p w14:paraId="7CEB477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9FE4A05">
          <v:rect id="_x0000_i1047" style="width:0;height:1.5pt" o:hralign="center" o:hrstd="t" o:hr="t" fillcolor="#a0a0a0" stroked="f"/>
        </w:pict>
      </w:r>
    </w:p>
    <w:p w14:paraId="6920C73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23. Visual Model</w:t>
      </w:r>
    </w:p>
    <w:p w14:paraId="298776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Employee</w:t>
      </w:r>
    </w:p>
    <w:p w14:paraId="4CD8021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15D48D1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 Manager Lookup</w:t>
      </w:r>
    </w:p>
    <w:p w14:paraId="16364ED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3C7AE4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51A922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60ACF73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669510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Marta</w:t>
      </w:r>
    </w:p>
    <w:p w14:paraId="7FA649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</w:t>
      </w:r>
    </w:p>
    <w:p w14:paraId="295F89C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Sara</w:t>
      </w:r>
    </w:p>
    <w:p w14:paraId="5135409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Marta can manage many employees.</w:t>
      </w:r>
    </w:p>
    <w:p w14:paraId="02FB4AD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7D72716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1:N Employee</w:t>
      </w:r>
    </w:p>
    <w:p w14:paraId="2A75FDE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B6A5BBC">
          <v:rect id="_x0000_i1048" style="width:0;height:1.5pt" o:hralign="center" o:hrstd="t" o:hr="t" fillcolor="#a0a0a0" stroked="f"/>
        </w:pict>
      </w:r>
    </w:p>
    <w:p w14:paraId="0B9949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24. Hierarchy Example</w:t>
      </w:r>
    </w:p>
    <w:p w14:paraId="12A2A6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Eventually our Employee hierarchy might look like:</w:t>
      </w:r>
    </w:p>
    <w:p w14:paraId="04D1B6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CEO</w:t>
      </w:r>
    </w:p>
    <w:p w14:paraId="7C5EBB7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</w:t>
      </w:r>
    </w:p>
    <w:p w14:paraId="594B0B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+---- HR Manager</w:t>
      </w:r>
    </w:p>
    <w:p w14:paraId="2F03AD7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       |</w:t>
      </w:r>
    </w:p>
    <w:p w14:paraId="3B22BB3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       +---- HR Officer</w:t>
      </w:r>
    </w:p>
    <w:p w14:paraId="3E7633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</w:t>
      </w:r>
    </w:p>
    <w:p w14:paraId="57B130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+---- IT Manager</w:t>
      </w:r>
    </w:p>
    <w:p w14:paraId="4397EE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       |</w:t>
      </w:r>
    </w:p>
    <w:p w14:paraId="36A33C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       +---- Developer</w:t>
      </w:r>
    </w:p>
    <w:p w14:paraId="2F51A6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|</w:t>
      </w:r>
    </w:p>
    <w:p w14:paraId="6A779B7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+---- Finance Manager</w:t>
      </w:r>
    </w:p>
    <w:p w14:paraId="09953F5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|</w:t>
      </w:r>
    </w:p>
    <w:p w14:paraId="3DAC9FA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+---- Accountant</w:t>
      </w:r>
    </w:p>
    <w:p w14:paraId="2275FE2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organizational hierarchy.</w:t>
      </w:r>
    </w:p>
    <w:p w14:paraId="23A4A7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 also supports identifying a self-referencing 1:N relationship as hierarchical for hierarchy-aware querying, although that advanced setting is not required for today's lab.</w:t>
      </w:r>
    </w:p>
    <w:p w14:paraId="7EB767A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A4E24CC">
          <v:rect id="_x0000_i1049" style="width:0;height:1.5pt" o:hralign="center" o:hrstd="t" o:hr="t" fillcolor="#a0a0a0" stroked="f"/>
        </w:pict>
      </w:r>
    </w:p>
    <w:p w14:paraId="5D10127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D — MANAGER RELATIONSHIP LAB</w:t>
      </w:r>
    </w:p>
    <w:p w14:paraId="4CA20E7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25. Lab 1 — Create Manager Lookup</w:t>
      </w:r>
    </w:p>
    <w:p w14:paraId="0011C8E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Open:</w:t>
      </w:r>
    </w:p>
    <w:p w14:paraId="4554AE9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Table</w:t>
      </w:r>
    </w:p>
    <w:p w14:paraId="5CBBAA6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Times New Roman" w:hAnsi="Times New Roman" w:cs="Times New Roman"/>
          <w:sz w:val="32"/>
          <w:szCs w:val="32"/>
        </w:rPr>
        <w:t>↓</w:t>
      </w:r>
    </w:p>
    <w:p w14:paraId="26862CE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Columns</w:t>
      </w:r>
    </w:p>
    <w:p w14:paraId="047680A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Times New Roman" w:hAnsi="Times New Roman" w:cs="Times New Roman"/>
          <w:sz w:val="32"/>
          <w:szCs w:val="32"/>
        </w:rPr>
        <w:t>↓</w:t>
      </w:r>
    </w:p>
    <w:p w14:paraId="51333AF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New Column</w:t>
      </w:r>
    </w:p>
    <w:p w14:paraId="356B33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6CAE76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7BF63D6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Manager</w:t>
      </w:r>
    </w:p>
    <w:p w14:paraId="309E96D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 Type</w:t>
      </w:r>
    </w:p>
    <w:p w14:paraId="4F0CE0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Lookup</w:t>
      </w:r>
    </w:p>
    <w:p w14:paraId="3C11B73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Related Table</w:t>
      </w:r>
    </w:p>
    <w:p w14:paraId="0EAE53B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50CF00D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Requirement</w:t>
      </w:r>
    </w:p>
    <w:p w14:paraId="306095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Optional</w:t>
      </w:r>
    </w:p>
    <w:p w14:paraId="04605EF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Save.</w:t>
      </w:r>
    </w:p>
    <w:p w14:paraId="00284D7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2E6765B">
          <v:rect id="_x0000_i1050" style="width:0;height:1.5pt" o:hralign="center" o:hrstd="t" o:hr="t" fillcolor="#a0a0a0" stroked="f"/>
        </w:pict>
      </w:r>
    </w:p>
    <w:p w14:paraId="25300A3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26. Why Optional?</w:t>
      </w:r>
    </w:p>
    <w:p w14:paraId="3F03FC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Question:</w:t>
      </w:r>
    </w:p>
    <w:p w14:paraId="170253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 isn't Manager Business Required?</w:t>
      </w:r>
    </w:p>
    <w:p w14:paraId="4F545FE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Possible reasons:</w:t>
      </w:r>
    </w:p>
    <w:p w14:paraId="72EF97EC" w14:textId="77777777" w:rsidR="00D92320" w:rsidRPr="00D92320" w:rsidRDefault="00D92320">
      <w:pPr>
        <w:numPr>
          <w:ilvl w:val="0"/>
          <w:numId w:val="4"/>
        </w:numPr>
        <w:rPr>
          <w:sz w:val="32"/>
          <w:szCs w:val="32"/>
        </w:rPr>
      </w:pPr>
      <w:r w:rsidRPr="00D92320">
        <w:rPr>
          <w:sz w:val="32"/>
          <w:szCs w:val="32"/>
        </w:rPr>
        <w:t>CEO may have no manager</w:t>
      </w:r>
    </w:p>
    <w:p w14:paraId="6CA440BA" w14:textId="77777777" w:rsidR="00D92320" w:rsidRPr="00D92320" w:rsidRDefault="00D92320">
      <w:pPr>
        <w:numPr>
          <w:ilvl w:val="0"/>
          <w:numId w:val="4"/>
        </w:numPr>
        <w:rPr>
          <w:sz w:val="32"/>
          <w:szCs w:val="32"/>
        </w:rPr>
      </w:pPr>
      <w:r w:rsidRPr="00D92320">
        <w:rPr>
          <w:sz w:val="32"/>
          <w:szCs w:val="32"/>
        </w:rPr>
        <w:t>Top-level executive may report outside the modeled hierarchy</w:t>
      </w:r>
    </w:p>
    <w:p w14:paraId="7454137B" w14:textId="77777777" w:rsidR="00D92320" w:rsidRPr="00D92320" w:rsidRDefault="00D92320">
      <w:pPr>
        <w:numPr>
          <w:ilvl w:val="0"/>
          <w:numId w:val="4"/>
        </w:numPr>
        <w:rPr>
          <w:sz w:val="32"/>
          <w:szCs w:val="32"/>
        </w:rPr>
      </w:pPr>
      <w:r w:rsidRPr="00D92320">
        <w:rPr>
          <w:sz w:val="32"/>
          <w:szCs w:val="32"/>
        </w:rPr>
        <w:t>New employee data may temporarily be incomplete</w:t>
      </w:r>
    </w:p>
    <w:p w14:paraId="587C55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Whether Manager should be required depends on:</w:t>
      </w:r>
    </w:p>
    <w:p w14:paraId="34F7B73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requirements.</w:t>
      </w:r>
    </w:p>
    <w:p w14:paraId="1E3C72F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the training system:</w:t>
      </w:r>
    </w:p>
    <w:p w14:paraId="1013AAE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Optional</w:t>
      </w:r>
    </w:p>
    <w:p w14:paraId="5D9112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acceptable.</w:t>
      </w:r>
    </w:p>
    <w:p w14:paraId="2175038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E576F81">
          <v:rect id="_x0000_i1051" style="width:0;height:1.5pt" o:hralign="center" o:hrstd="t" o:hr="t" fillcolor="#a0a0a0" stroked="f"/>
        </w:pict>
      </w:r>
    </w:p>
    <w:p w14:paraId="21151E5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27. Verify Relationship</w:t>
      </w:r>
    </w:p>
    <w:p w14:paraId="423906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Open:</w:t>
      </w:r>
    </w:p>
    <w:p w14:paraId="20AEFD1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Employee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Relationships</w:t>
      </w:r>
    </w:p>
    <w:p w14:paraId="7430F25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should locate the new:</w:t>
      </w:r>
    </w:p>
    <w:p w14:paraId="14CCCA6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Employee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Employee</w:t>
      </w:r>
    </w:p>
    <w:p w14:paraId="0F7E3F5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relationship.</w:t>
      </w:r>
    </w:p>
    <w:p w14:paraId="794FD51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relationship was automatically supported by creating the Manager Lookup.</w:t>
      </w:r>
    </w:p>
    <w:p w14:paraId="06AF15A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B5D77AA">
          <v:rect id="_x0000_i1052" style="width:0;height:1.5pt" o:hralign="center" o:hrstd="t" o:hr="t" fillcolor="#a0a0a0" stroked="f"/>
        </w:pict>
      </w:r>
    </w:p>
    <w:p w14:paraId="05DE34A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28. Add Manager Data</w:t>
      </w:r>
    </w:p>
    <w:p w14:paraId="3895EE9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Update these 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703"/>
      </w:tblGrid>
      <w:tr w:rsidR="00D92320" w:rsidRPr="00D92320" w14:paraId="01B82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ED21F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6FFE319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Manager</w:t>
            </w:r>
          </w:p>
        </w:tc>
      </w:tr>
      <w:tr w:rsidR="00D92320" w:rsidRPr="00D92320" w14:paraId="43ED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EC1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Hana Tesfaye</w:t>
            </w:r>
          </w:p>
        </w:tc>
        <w:tc>
          <w:tcPr>
            <w:tcW w:w="0" w:type="auto"/>
            <w:vAlign w:val="center"/>
            <w:hideMark/>
          </w:tcPr>
          <w:p w14:paraId="7BB4034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Meron Tadesse</w:t>
            </w:r>
          </w:p>
        </w:tc>
      </w:tr>
      <w:tr w:rsidR="00D92320" w:rsidRPr="00D92320" w14:paraId="0A2E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11B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Sara Alemu</w:t>
            </w:r>
          </w:p>
        </w:tc>
        <w:tc>
          <w:tcPr>
            <w:tcW w:w="0" w:type="auto"/>
            <w:vAlign w:val="center"/>
            <w:hideMark/>
          </w:tcPr>
          <w:p w14:paraId="6515A37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Marta Solomon</w:t>
            </w:r>
          </w:p>
        </w:tc>
      </w:tr>
      <w:tr w:rsidR="00D92320" w:rsidRPr="00D92320" w14:paraId="317A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99F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Samuel Getachew</w:t>
            </w:r>
          </w:p>
        </w:tc>
        <w:tc>
          <w:tcPr>
            <w:tcW w:w="0" w:type="auto"/>
            <w:vAlign w:val="center"/>
            <w:hideMark/>
          </w:tcPr>
          <w:p w14:paraId="3EF3FE9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Abel Bekele</w:t>
            </w:r>
          </w:p>
        </w:tc>
      </w:tr>
      <w:tr w:rsidR="00D92320" w:rsidRPr="00D92320" w14:paraId="16A8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FCC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Dawit Kebede</w:t>
            </w:r>
          </w:p>
        </w:tc>
        <w:tc>
          <w:tcPr>
            <w:tcW w:w="0" w:type="auto"/>
            <w:vAlign w:val="center"/>
            <w:hideMark/>
          </w:tcPr>
          <w:p w14:paraId="5F568E9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Kalkidan Assefa</w:t>
            </w:r>
          </w:p>
        </w:tc>
      </w:tr>
      <w:tr w:rsidR="00D92320" w:rsidRPr="00D92320" w14:paraId="3B8E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AAF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Eden Girma</w:t>
            </w:r>
          </w:p>
        </w:tc>
        <w:tc>
          <w:tcPr>
            <w:tcW w:w="0" w:type="auto"/>
            <w:vAlign w:val="center"/>
            <w:hideMark/>
          </w:tcPr>
          <w:p w14:paraId="0B28E96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Bethel Mekonnen</w:t>
            </w:r>
          </w:p>
        </w:tc>
      </w:tr>
    </w:tbl>
    <w:p w14:paraId="777673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managers' own Manager field blank for now if no higher manager exists.</w:t>
      </w:r>
    </w:p>
    <w:p w14:paraId="162E860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BC47965">
          <v:rect id="_x0000_i1053" style="width:0;height:1.5pt" o:hralign="center" o:hrstd="t" o:hr="t" fillcolor="#a0a0a0" stroked="f"/>
        </w:pict>
      </w:r>
    </w:p>
    <w:p w14:paraId="11D8A95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29. Test</w:t>
      </w:r>
    </w:p>
    <w:p w14:paraId="3FE621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Open:</w:t>
      </w:r>
    </w:p>
    <w:p w14:paraId="7A8F39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Samuel Getachew</w:t>
      </w:r>
    </w:p>
    <w:p w14:paraId="63926A4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030470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Position:</w:t>
      </w:r>
    </w:p>
    <w:p w14:paraId="5C4A798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Software Developer</w:t>
      </w:r>
    </w:p>
    <w:p w14:paraId="30255111" w14:textId="77777777" w:rsidR="00D92320" w:rsidRPr="00D92320" w:rsidRDefault="00D92320" w:rsidP="00D92320">
      <w:pPr>
        <w:rPr>
          <w:sz w:val="32"/>
          <w:szCs w:val="32"/>
        </w:rPr>
      </w:pPr>
    </w:p>
    <w:p w14:paraId="22A3D0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</w:t>
      </w:r>
    </w:p>
    <w:p w14:paraId="019295C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Information Technology</w:t>
      </w:r>
    </w:p>
    <w:p w14:paraId="6F879A13" w14:textId="77777777" w:rsidR="00D92320" w:rsidRPr="00D92320" w:rsidRDefault="00D92320" w:rsidP="00D92320">
      <w:pPr>
        <w:rPr>
          <w:sz w:val="32"/>
          <w:szCs w:val="32"/>
        </w:rPr>
      </w:pPr>
    </w:p>
    <w:p w14:paraId="402EB5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Manager:</w:t>
      </w:r>
    </w:p>
    <w:p w14:paraId="5AE2AE2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Abel Bekele</w:t>
      </w:r>
    </w:p>
    <w:p w14:paraId="45409A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Manager displays correctly:</w:t>
      </w:r>
    </w:p>
    <w:p w14:paraId="5A70927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Self-reference works.</w:t>
      </w:r>
    </w:p>
    <w:p w14:paraId="2BB00E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B71D9DB">
          <v:rect id="_x0000_i1054" style="width:0;height:1.5pt" o:hralign="center" o:hrstd="t" o:hr="t" fillcolor="#a0a0a0" stroked="f"/>
        </w:pict>
      </w:r>
    </w:p>
    <w:p w14:paraId="1C1A46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30. Important Question</w:t>
      </w:r>
    </w:p>
    <w:p w14:paraId="370C9FE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 Abel manage:</w:t>
      </w:r>
    </w:p>
    <w:p w14:paraId="7A5F7F1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More than one employee?</w:t>
      </w:r>
    </w:p>
    <w:p w14:paraId="3C9B80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349225A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Yes.</w:t>
      </w:r>
    </w:p>
    <w:p w14:paraId="65BA6A0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relationship is:</w:t>
      </w:r>
    </w:p>
    <w:p w14:paraId="3B83696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One Manager</w:t>
      </w:r>
    </w:p>
    <w:p w14:paraId="3B6ECDB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24D5A0C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Many Employees</w:t>
      </w:r>
    </w:p>
    <w:p w14:paraId="32866D0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9BF68F2">
          <v:rect id="_x0000_i1055" style="width:0;height:1.5pt" o:hralign="center" o:hrstd="t" o:hr="t" fillcolor="#a0a0a0" stroked="f"/>
        </w:pict>
      </w:r>
    </w:p>
    <w:p w14:paraId="6A10905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E — MASTER VS TRANSACTION DATA</w:t>
      </w:r>
    </w:p>
    <w:p w14:paraId="187F00D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31. Before Building Leave Tables</w:t>
      </w:r>
    </w:p>
    <w:p w14:paraId="5B4F6B9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need to distinguish:</w:t>
      </w:r>
    </w:p>
    <w:p w14:paraId="10DFE1B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Master Data</w:t>
      </w:r>
    </w:p>
    <w:p w14:paraId="77E2089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from:</w:t>
      </w:r>
    </w:p>
    <w:p w14:paraId="3571233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Transaction Data.</w:t>
      </w:r>
    </w:p>
    <w:p w14:paraId="505FAC1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F29E335">
          <v:rect id="_x0000_i1056" style="width:0;height:1.5pt" o:hralign="center" o:hrstd="t" o:hr="t" fillcolor="#a0a0a0" stroked="f"/>
        </w:pict>
      </w:r>
    </w:p>
    <w:p w14:paraId="015A15C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32. Master Data</w:t>
      </w:r>
    </w:p>
    <w:p w14:paraId="780111F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Master data describes relatively stable business entities used repeatedly.</w:t>
      </w:r>
    </w:p>
    <w:p w14:paraId="5C1BC2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Examples:</w:t>
      </w:r>
    </w:p>
    <w:p w14:paraId="301381F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Department</w:t>
      </w:r>
    </w:p>
    <w:p w14:paraId="776E448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Position</w:t>
      </w:r>
    </w:p>
    <w:p w14:paraId="5C47369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3307544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3B3995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These records are reused.</w:t>
      </w:r>
    </w:p>
    <w:p w14:paraId="2B2D961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4FE332E">
          <v:rect id="_x0000_i1057" style="width:0;height:1.5pt" o:hralign="center" o:hrstd="t" o:hr="t" fillcolor="#a0a0a0" stroked="f"/>
        </w:pict>
      </w:r>
    </w:p>
    <w:p w14:paraId="0EE45D2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33. Transaction Data</w:t>
      </w:r>
    </w:p>
    <w:p w14:paraId="69D5943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Transaction data represents business events.</w:t>
      </w:r>
    </w:p>
    <w:p w14:paraId="41A45B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Examples:</w:t>
      </w:r>
    </w:p>
    <w:p w14:paraId="595F9C3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Leave Request</w:t>
      </w:r>
    </w:p>
    <w:p w14:paraId="43F842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Order</w:t>
      </w:r>
    </w:p>
    <w:p w14:paraId="260D60D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Invoice</w:t>
      </w:r>
    </w:p>
    <w:p w14:paraId="6A4856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Support Ticket</w:t>
      </w:r>
    </w:p>
    <w:p w14:paraId="7418CFB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Purchase Request</w:t>
      </w:r>
    </w:p>
    <w:p w14:paraId="76E567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Transactions happen repeatedly over time.</w:t>
      </w:r>
    </w:p>
    <w:p w14:paraId="59BD0F5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6FE5E20">
          <v:rect id="_x0000_i1058" style="width:0;height:1.5pt" o:hralign="center" o:hrstd="t" o:hr="t" fillcolor="#a0a0a0" stroked="f"/>
        </w:pict>
      </w:r>
    </w:p>
    <w:p w14:paraId="45037C7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34. Example</w:t>
      </w:r>
    </w:p>
    <w:p w14:paraId="31CAA99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Annual Leave</w:t>
      </w:r>
    </w:p>
    <w:p w14:paraId="46D9B15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a Leave Type.</w:t>
      </w:r>
    </w:p>
    <w:p w14:paraId="287557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It may exist once.</w:t>
      </w:r>
    </w:p>
    <w:p w14:paraId="38A9F3B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But:</w:t>
      </w:r>
    </w:p>
    <w:p w14:paraId="6AF741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can create:</w:t>
      </w:r>
    </w:p>
    <w:p w14:paraId="2A9577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LR001</w:t>
      </w:r>
    </w:p>
    <w:p w14:paraId="431509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LR015</w:t>
      </w:r>
    </w:p>
    <w:p w14:paraId="190A90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LR029</w:t>
      </w:r>
    </w:p>
    <w:p w14:paraId="455CDDB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LR041</w:t>
      </w:r>
    </w:p>
    <w:p w14:paraId="16B391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all referencing:</w:t>
      </w:r>
    </w:p>
    <w:p w14:paraId="01F0F02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Annual Leave.</w:t>
      </w:r>
    </w:p>
    <w:p w14:paraId="133A12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35F543F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 = Master</w:t>
      </w:r>
    </w:p>
    <w:p w14:paraId="1D3CAC0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= Transaction</w:t>
      </w:r>
    </w:p>
    <w:p w14:paraId="3BA1425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76DD98C">
          <v:rect id="_x0000_i1059" style="width:0;height:1.5pt" o:hralign="center" o:hrstd="t" o:hr="t" fillcolor="#a0a0a0" stroked="f"/>
        </w:pict>
      </w:r>
    </w:p>
    <w:p w14:paraId="347AF8B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F — CREATE LEAVE TYPE</w:t>
      </w:r>
    </w:p>
    <w:p w14:paraId="6CA4810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35. Lab 2 — Create Leave Type Table</w:t>
      </w:r>
    </w:p>
    <w:p w14:paraId="7DF6259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Inside:</w:t>
      </w:r>
    </w:p>
    <w:p w14:paraId="670CA8B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Leave Management Solution</w:t>
      </w:r>
    </w:p>
    <w:p w14:paraId="6BB111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02E71B4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770D3AB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Plural Name</w:t>
      </w:r>
    </w:p>
    <w:p w14:paraId="51918D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Types</w:t>
      </w:r>
    </w:p>
    <w:p w14:paraId="57E828E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Primary Name</w:t>
      </w:r>
    </w:p>
    <w:p w14:paraId="00753D9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 Name</w:t>
      </w:r>
    </w:p>
    <w:p w14:paraId="2CC9B63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Ownership</w:t>
      </w:r>
    </w:p>
    <w:p w14:paraId="5160DB7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today's design:</w:t>
      </w:r>
    </w:p>
    <w:p w14:paraId="0BD1188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Organization-owned</w:t>
      </w:r>
    </w:p>
    <w:p w14:paraId="6FA6A13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Leave Types are shared reference/master data.</w:t>
      </w:r>
    </w:p>
    <w:p w14:paraId="6682F72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C3FCD97">
          <v:rect id="_x0000_i1060" style="width:0;height:1.5pt" o:hralign="center" o:hrstd="t" o:hr="t" fillcolor="#a0a0a0" stroked="f"/>
        </w:pict>
      </w:r>
    </w:p>
    <w:p w14:paraId="49511E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36. Leave Type Columns</w:t>
      </w:r>
    </w:p>
    <w:p w14:paraId="47FE05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2357"/>
        <w:gridCol w:w="2083"/>
      </w:tblGrid>
      <w:tr w:rsidR="00D92320" w:rsidRPr="00D92320" w14:paraId="768C2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C72F8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438BFA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DE7A3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D92320" w:rsidRPr="00D92320" w14:paraId="2297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9A7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 Name</w:t>
            </w:r>
          </w:p>
        </w:tc>
        <w:tc>
          <w:tcPr>
            <w:tcW w:w="0" w:type="auto"/>
            <w:vAlign w:val="center"/>
            <w:hideMark/>
          </w:tcPr>
          <w:p w14:paraId="1533FCD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06771CC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Required</w:t>
            </w:r>
          </w:p>
        </w:tc>
      </w:tr>
      <w:tr w:rsidR="00D92320" w:rsidRPr="00D92320" w14:paraId="6DE8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1E6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Maximum Days</w:t>
            </w:r>
          </w:p>
        </w:tc>
        <w:tc>
          <w:tcPr>
            <w:tcW w:w="0" w:type="auto"/>
            <w:vAlign w:val="center"/>
            <w:hideMark/>
          </w:tcPr>
          <w:p w14:paraId="3A7243C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4C9E3F1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Required</w:t>
            </w:r>
          </w:p>
        </w:tc>
      </w:tr>
      <w:tr w:rsidR="00D92320" w:rsidRPr="00D92320" w14:paraId="6F45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0A9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lastRenderedPageBreak/>
              <w:t>Requires Documentation</w:t>
            </w:r>
          </w:p>
        </w:tc>
        <w:tc>
          <w:tcPr>
            <w:tcW w:w="0" w:type="auto"/>
            <w:vAlign w:val="center"/>
            <w:hideMark/>
          </w:tcPr>
          <w:p w14:paraId="08ED48E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2129E0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Optional</w:t>
            </w:r>
          </w:p>
        </w:tc>
      </w:tr>
      <w:tr w:rsidR="00D92320" w:rsidRPr="00D92320" w14:paraId="7925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B2B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64B5E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50A2305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Optional</w:t>
            </w:r>
          </w:p>
        </w:tc>
      </w:tr>
      <w:tr w:rsidR="00D92320" w:rsidRPr="00D92320" w14:paraId="2E51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9F0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69D4BD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B72CDE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Optional</w:t>
            </w:r>
          </w:p>
        </w:tc>
      </w:tr>
    </w:tbl>
    <w:p w14:paraId="0D9E523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6BEEBE7">
          <v:rect id="_x0000_i1061" style="width:0;height:1.5pt" o:hralign="center" o:hrstd="t" o:hr="t" fillcolor="#a0a0a0" stroked="f"/>
        </w:pict>
      </w:r>
    </w:p>
    <w:p w14:paraId="0DC3CD9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37. Create Maximum Days</w:t>
      </w:r>
    </w:p>
    <w:p w14:paraId="2BB1C3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5DB0D1E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637099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Maximum Days</w:t>
      </w:r>
    </w:p>
    <w:p w14:paraId="71AE57A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865A05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Whole Number</w:t>
      </w:r>
    </w:p>
    <w:p w14:paraId="7DC63C5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Requirement</w:t>
      </w:r>
    </w:p>
    <w:p w14:paraId="3905E2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Required</w:t>
      </w:r>
    </w:p>
    <w:p w14:paraId="31BCC2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318F6B5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</w:t>
      </w:r>
    </w:p>
    <w:p w14:paraId="6615057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56CD2CA">
          <v:rect id="_x0000_i1062" style="width:0;height:1.5pt" o:hralign="center" o:hrstd="t" o:hr="t" fillcolor="#a0a0a0" stroked="f"/>
        </w:pict>
      </w:r>
    </w:p>
    <w:p w14:paraId="4F7FE73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38. Why Whole Number?</w:t>
      </w:r>
    </w:p>
    <w:p w14:paraId="78D7322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leave entitlement is being represented as:</w:t>
      </w:r>
    </w:p>
    <w:p w14:paraId="72AAF87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days</w:t>
      </w:r>
    </w:p>
    <w:p w14:paraId="240A335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Examples:</w:t>
      </w:r>
    </w:p>
    <w:p w14:paraId="365F4E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5</w:t>
      </w:r>
    </w:p>
    <w:p w14:paraId="014C53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10</w:t>
      </w:r>
    </w:p>
    <w:p w14:paraId="682BC8F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</w:t>
      </w:r>
    </w:p>
    <w:p w14:paraId="72CA5E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120</w:t>
      </w:r>
    </w:p>
    <w:p w14:paraId="58A8F8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expect mathematical operations.</w:t>
      </w:r>
    </w:p>
    <w:p w14:paraId="653EF78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3BAB0C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</w:t>
      </w:r>
    </w:p>
    <w:p w14:paraId="2C1C996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appropriate.</w:t>
      </w:r>
    </w:p>
    <w:p w14:paraId="6034BC3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ADF4900">
          <v:rect id="_x0000_i1063" style="width:0;height:1.5pt" o:hralign="center" o:hrstd="t" o:hr="t" fillcolor="#a0a0a0" stroked="f"/>
        </w:pict>
      </w:r>
    </w:p>
    <w:p w14:paraId="6225304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39. Requires Documentation</w:t>
      </w:r>
    </w:p>
    <w:p w14:paraId="47B999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365361F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37E2B33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Requires Documentation</w:t>
      </w:r>
    </w:p>
    <w:p w14:paraId="0F017D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72FC6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Yes/No</w:t>
      </w:r>
    </w:p>
    <w:p w14:paraId="0EE9FD7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Default:</w:t>
      </w:r>
    </w:p>
    <w:p w14:paraId="41AE70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</w:t>
      </w:r>
    </w:p>
    <w:p w14:paraId="5C20269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58753B2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Sick Leave:</w:t>
      </w:r>
    </w:p>
    <w:p w14:paraId="246A5DB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Yes</w:t>
      </w:r>
    </w:p>
    <w:p w14:paraId="1F9B2C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Leave:</w:t>
      </w:r>
    </w:p>
    <w:p w14:paraId="1F04026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</w:t>
      </w:r>
    </w:p>
    <w:p w14:paraId="77DC003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0078FD">
          <v:rect id="_x0000_i1064" style="width:0;height:1.5pt" o:hralign="center" o:hrstd="t" o:hr="t" fillcolor="#a0a0a0" stroked="f"/>
        </w:pict>
      </w:r>
    </w:p>
    <w:p w14:paraId="4E01ABB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40. Create Active</w:t>
      </w:r>
    </w:p>
    <w:p w14:paraId="3125E5B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15EBAEC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0D9D9CD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729741B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2FC1FB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Yes/No</w:t>
      </w:r>
    </w:p>
    <w:p w14:paraId="3FCAEFA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Default:</w:t>
      </w:r>
    </w:p>
    <w:p w14:paraId="6757F5D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Yes</w:t>
      </w:r>
    </w:p>
    <w:p w14:paraId="347FFB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Why?</w:t>
      </w:r>
    </w:p>
    <w:p w14:paraId="2CD58EA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Instead of deleting old Leave Types:</w:t>
      </w:r>
    </w:p>
    <w:p w14:paraId="17CF5BF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We can deactivate them.</w:t>
      </w:r>
    </w:p>
    <w:p w14:paraId="0906DEE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42E62A6">
          <v:rect id="_x0000_i1065" style="width:0;height:1.5pt" o:hralign="center" o:hrstd="t" o:hr="t" fillcolor="#a0a0a0" stroked="f"/>
        </w:pict>
      </w:r>
    </w:p>
    <w:p w14:paraId="67A2202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41. Why Deactivate Instead of Delete?</w:t>
      </w:r>
    </w:p>
    <w:p w14:paraId="51B8690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Suppose:</w:t>
      </w:r>
    </w:p>
    <w:p w14:paraId="2AA160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Emergency Leave</w:t>
      </w:r>
    </w:p>
    <w:p w14:paraId="0C0766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was used in:</w:t>
      </w:r>
    </w:p>
    <w:p w14:paraId="130293E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2,000 historical requests.</w:t>
      </w:r>
    </w:p>
    <w:p w14:paraId="64F056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 the company stops offering that leave category.</w:t>
      </w:r>
    </w:p>
    <w:p w14:paraId="7337952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we delete the Leave Type?</w:t>
      </w:r>
    </w:p>
    <w:p w14:paraId="366119D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Usually:</w:t>
      </w:r>
    </w:p>
    <w:p w14:paraId="4629E4F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50419B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Historical requests still reference it.</w:t>
      </w:r>
    </w:p>
    <w:p w14:paraId="7FFBC59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Instead:</w:t>
      </w:r>
    </w:p>
    <w:p w14:paraId="78D890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 = No</w:t>
      </w:r>
    </w:p>
    <w:p w14:paraId="272DF8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protects history.</w:t>
      </w:r>
    </w:p>
    <w:p w14:paraId="299185D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28B1A87">
          <v:rect id="_x0000_i1066" style="width:0;height:1.5pt" o:hralign="center" o:hrstd="t" o:hr="t" fillcolor="#a0a0a0" stroked="f"/>
        </w:pict>
      </w:r>
    </w:p>
    <w:p w14:paraId="4EC8DD7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42. Create Leave Type Data</w:t>
      </w:r>
    </w:p>
    <w:p w14:paraId="0AE47C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90"/>
        <w:gridCol w:w="2443"/>
        <w:gridCol w:w="1043"/>
      </w:tblGrid>
      <w:tr w:rsidR="00D92320" w:rsidRPr="00D92320" w14:paraId="7150F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321D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633E75D9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Maximum Days</w:t>
            </w:r>
          </w:p>
        </w:tc>
        <w:tc>
          <w:tcPr>
            <w:tcW w:w="0" w:type="auto"/>
            <w:vAlign w:val="center"/>
            <w:hideMark/>
          </w:tcPr>
          <w:p w14:paraId="6E3BF4A6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D2576F3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Active</w:t>
            </w:r>
          </w:p>
        </w:tc>
      </w:tr>
      <w:tr w:rsidR="00D92320" w:rsidRPr="00D92320" w14:paraId="7169E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727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Annual Leave</w:t>
            </w:r>
          </w:p>
        </w:tc>
        <w:tc>
          <w:tcPr>
            <w:tcW w:w="0" w:type="auto"/>
            <w:vAlign w:val="center"/>
            <w:hideMark/>
          </w:tcPr>
          <w:p w14:paraId="3E2C815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BE53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444DC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1E9D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160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Sick Leave</w:t>
            </w:r>
          </w:p>
        </w:tc>
        <w:tc>
          <w:tcPr>
            <w:tcW w:w="0" w:type="auto"/>
            <w:vAlign w:val="center"/>
            <w:hideMark/>
          </w:tcPr>
          <w:p w14:paraId="16E0308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B1D1E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CD78B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2E4E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EF9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Emergency Leave</w:t>
            </w:r>
          </w:p>
        </w:tc>
        <w:tc>
          <w:tcPr>
            <w:tcW w:w="0" w:type="auto"/>
            <w:vAlign w:val="center"/>
            <w:hideMark/>
          </w:tcPr>
          <w:p w14:paraId="68CFE4A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8492B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FE715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160F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8B8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Maternity Leave</w:t>
            </w:r>
          </w:p>
        </w:tc>
        <w:tc>
          <w:tcPr>
            <w:tcW w:w="0" w:type="auto"/>
            <w:vAlign w:val="center"/>
            <w:hideMark/>
          </w:tcPr>
          <w:p w14:paraId="003A3B4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500B5D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4D931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55F8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4DB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Unpaid Leave</w:t>
            </w:r>
          </w:p>
        </w:tc>
        <w:tc>
          <w:tcPr>
            <w:tcW w:w="0" w:type="auto"/>
            <w:vAlign w:val="center"/>
            <w:hideMark/>
          </w:tcPr>
          <w:p w14:paraId="42131D3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55194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B89A0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</w:tbl>
    <w:p w14:paraId="4BEBF5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These are sample training values only.</w:t>
      </w:r>
    </w:p>
    <w:p w14:paraId="3635B54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Real implementations must use the organization's actual policies and applicable law.</w:t>
      </w:r>
    </w:p>
    <w:p w14:paraId="4577F16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D856491">
          <v:rect id="_x0000_i1067" style="width:0;height:1.5pt" o:hralign="center" o:hrstd="t" o:hr="t" fillcolor="#a0a0a0" stroked="f"/>
        </w:pict>
      </w:r>
    </w:p>
    <w:p w14:paraId="257403D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G — DESIGN LEAVE REQUEST</w:t>
      </w:r>
    </w:p>
    <w:p w14:paraId="6EC4DEC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43. What is a Leave Request?</w:t>
      </w:r>
    </w:p>
    <w:p w14:paraId="11A403B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Leave Request represents:</w:t>
      </w:r>
    </w:p>
    <w:p w14:paraId="5C2F419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One employee asking for leave for a specific period.</w:t>
      </w:r>
    </w:p>
    <w:p w14:paraId="1BF4545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075350B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Request:</w:t>
      </w:r>
    </w:p>
    <w:p w14:paraId="224C33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LR-00001</w:t>
      </w:r>
    </w:p>
    <w:p w14:paraId="6054361D" w14:textId="77777777" w:rsidR="00D92320" w:rsidRPr="00D92320" w:rsidRDefault="00D92320" w:rsidP="00D92320">
      <w:pPr>
        <w:rPr>
          <w:sz w:val="32"/>
          <w:szCs w:val="32"/>
        </w:rPr>
      </w:pPr>
    </w:p>
    <w:p w14:paraId="19ACDE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17E20C1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Tesfaye</w:t>
      </w:r>
    </w:p>
    <w:p w14:paraId="55F73595" w14:textId="77777777" w:rsidR="00D92320" w:rsidRPr="00D92320" w:rsidRDefault="00D92320" w:rsidP="00D92320">
      <w:pPr>
        <w:rPr>
          <w:sz w:val="32"/>
          <w:szCs w:val="32"/>
        </w:rPr>
      </w:pPr>
    </w:p>
    <w:p w14:paraId="07CF83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3F000DD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</w:t>
      </w:r>
    </w:p>
    <w:p w14:paraId="001EC333" w14:textId="77777777" w:rsidR="00D92320" w:rsidRPr="00D92320" w:rsidRDefault="00D92320" w:rsidP="00D92320">
      <w:pPr>
        <w:rPr>
          <w:sz w:val="32"/>
          <w:szCs w:val="32"/>
        </w:rPr>
      </w:pPr>
    </w:p>
    <w:p w14:paraId="37333ED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Start:</w:t>
      </w:r>
    </w:p>
    <w:p w14:paraId="43FD8FC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718086F9" w14:textId="77777777" w:rsidR="00D92320" w:rsidRPr="00D92320" w:rsidRDefault="00D92320" w:rsidP="00D92320">
      <w:pPr>
        <w:rPr>
          <w:sz w:val="32"/>
          <w:szCs w:val="32"/>
        </w:rPr>
      </w:pPr>
    </w:p>
    <w:p w14:paraId="6AC6F09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End:</w:t>
      </w:r>
    </w:p>
    <w:p w14:paraId="6D0803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19</w:t>
      </w:r>
    </w:p>
    <w:p w14:paraId="67796110" w14:textId="77777777" w:rsidR="00D92320" w:rsidRPr="00D92320" w:rsidRDefault="00D92320" w:rsidP="00D92320">
      <w:pPr>
        <w:rPr>
          <w:sz w:val="32"/>
          <w:szCs w:val="32"/>
        </w:rPr>
      </w:pPr>
    </w:p>
    <w:p w14:paraId="368DA0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Status:</w:t>
      </w:r>
    </w:p>
    <w:p w14:paraId="7257A6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279242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is:</w:t>
      </w:r>
    </w:p>
    <w:p w14:paraId="310E844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Transaction Data.</w:t>
      </w:r>
    </w:p>
    <w:p w14:paraId="14F4F50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16FD901">
          <v:rect id="_x0000_i1068" style="width:0;height:1.5pt" o:hralign="center" o:hrstd="t" o:hr="t" fillcolor="#a0a0a0" stroked="f"/>
        </w:pict>
      </w:r>
    </w:p>
    <w:p w14:paraId="1468DC9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44. Identify Required Information</w:t>
      </w:r>
    </w:p>
    <w:p w14:paraId="15E37E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 students:</w:t>
      </w:r>
    </w:p>
    <w:p w14:paraId="5388029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What information do we need to process a Leave Request?</w:t>
      </w:r>
    </w:p>
    <w:p w14:paraId="23D733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answers:</w:t>
      </w:r>
    </w:p>
    <w:p w14:paraId="11D87E93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Request Number</w:t>
      </w:r>
    </w:p>
    <w:p w14:paraId="397C8034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784F2A92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10212185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Start Date</w:t>
      </w:r>
    </w:p>
    <w:p w14:paraId="620FB62B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End Date</w:t>
      </w:r>
    </w:p>
    <w:p w14:paraId="0FCC7B12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Number of Days</w:t>
      </w:r>
    </w:p>
    <w:p w14:paraId="329A2726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Reason</w:t>
      </w:r>
    </w:p>
    <w:p w14:paraId="5EDCACD4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Status</w:t>
      </w:r>
    </w:p>
    <w:p w14:paraId="52DF1A8E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Submitted Date</w:t>
      </w:r>
    </w:p>
    <w:p w14:paraId="540A95BF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Manager Comment</w:t>
      </w:r>
    </w:p>
    <w:p w14:paraId="351FAA43" w14:textId="77777777" w:rsidR="00D92320" w:rsidRPr="00D92320" w:rsidRDefault="00D92320">
      <w:pPr>
        <w:numPr>
          <w:ilvl w:val="0"/>
          <w:numId w:val="5"/>
        </w:numPr>
        <w:rPr>
          <w:sz w:val="32"/>
          <w:szCs w:val="32"/>
        </w:rPr>
      </w:pPr>
      <w:r w:rsidRPr="00D92320">
        <w:rPr>
          <w:sz w:val="32"/>
          <w:szCs w:val="32"/>
        </w:rPr>
        <w:t>HR Comment</w:t>
      </w:r>
    </w:p>
    <w:p w14:paraId="1AD3991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AE4F365">
          <v:rect id="_x0000_i1069" style="width:0;height:1.5pt" o:hralign="center" o:hrstd="t" o:hr="t" fillcolor="#a0a0a0" stroked="f"/>
        </w:pict>
      </w:r>
    </w:p>
    <w:p w14:paraId="42A3FB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45. Leave Request Table Design</w:t>
      </w:r>
    </w:p>
    <w:p w14:paraId="27E19A2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will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3440"/>
      </w:tblGrid>
      <w:tr w:rsidR="00D92320" w:rsidRPr="00D92320" w14:paraId="44B2D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9704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C842AD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D92320" w:rsidRPr="00D92320" w14:paraId="11DA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47B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14:paraId="02DDCBA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Primary / Autonumber</w:t>
            </w:r>
          </w:p>
        </w:tc>
      </w:tr>
      <w:tr w:rsidR="00D92320" w:rsidRPr="00D92320" w14:paraId="42FC8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01F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5665CA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Lookup</w:t>
            </w:r>
          </w:p>
        </w:tc>
      </w:tr>
      <w:tr w:rsidR="00D92320" w:rsidRPr="00D92320" w14:paraId="2FBC4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033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A97E1B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Lookup</w:t>
            </w:r>
          </w:p>
        </w:tc>
      </w:tr>
      <w:tr w:rsidR="00D92320" w:rsidRPr="00D92320" w14:paraId="42C3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FC9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8F0A3A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Date</w:t>
            </w:r>
          </w:p>
        </w:tc>
      </w:tr>
      <w:tr w:rsidR="00D92320" w:rsidRPr="00D92320" w14:paraId="7AC4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C9A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lastRenderedPageBreak/>
              <w:t>End Date</w:t>
            </w:r>
          </w:p>
        </w:tc>
        <w:tc>
          <w:tcPr>
            <w:tcW w:w="0" w:type="auto"/>
            <w:vAlign w:val="center"/>
            <w:hideMark/>
          </w:tcPr>
          <w:p w14:paraId="1255A5B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Date</w:t>
            </w:r>
          </w:p>
        </w:tc>
      </w:tr>
      <w:tr w:rsidR="00D92320" w:rsidRPr="00D92320" w14:paraId="4065C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B8F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Number of Days</w:t>
            </w:r>
          </w:p>
        </w:tc>
        <w:tc>
          <w:tcPr>
            <w:tcW w:w="0" w:type="auto"/>
            <w:vAlign w:val="center"/>
            <w:hideMark/>
          </w:tcPr>
          <w:p w14:paraId="189FAAB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Formula</w:t>
            </w:r>
          </w:p>
        </w:tc>
      </w:tr>
      <w:tr w:rsidR="00D92320" w:rsidRPr="00D92320" w14:paraId="77F4F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50C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5D7EEE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Multiline Text</w:t>
            </w:r>
          </w:p>
        </w:tc>
      </w:tr>
      <w:tr w:rsidR="00D92320" w:rsidRPr="00D92320" w14:paraId="52A09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6B1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EE3CD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Choice</w:t>
            </w:r>
          </w:p>
        </w:tc>
      </w:tr>
      <w:tr w:rsidR="00D92320" w:rsidRPr="00D92320" w14:paraId="2016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F9D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Submitted Date</w:t>
            </w:r>
          </w:p>
        </w:tc>
        <w:tc>
          <w:tcPr>
            <w:tcW w:w="0" w:type="auto"/>
            <w:vAlign w:val="center"/>
            <w:hideMark/>
          </w:tcPr>
          <w:p w14:paraId="476C481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Date/Time</w:t>
            </w:r>
          </w:p>
        </w:tc>
      </w:tr>
      <w:tr w:rsidR="00D92320" w:rsidRPr="00D92320" w14:paraId="6858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209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Manager Comment</w:t>
            </w:r>
          </w:p>
        </w:tc>
        <w:tc>
          <w:tcPr>
            <w:tcW w:w="0" w:type="auto"/>
            <w:vAlign w:val="center"/>
            <w:hideMark/>
          </w:tcPr>
          <w:p w14:paraId="4714143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Multiline Text</w:t>
            </w:r>
          </w:p>
        </w:tc>
      </w:tr>
      <w:tr w:rsidR="00D92320" w:rsidRPr="00D92320" w14:paraId="6E1C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548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HR Comment</w:t>
            </w:r>
          </w:p>
        </w:tc>
        <w:tc>
          <w:tcPr>
            <w:tcW w:w="0" w:type="auto"/>
            <w:vAlign w:val="center"/>
            <w:hideMark/>
          </w:tcPr>
          <w:p w14:paraId="65C9144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Multiline Text</w:t>
            </w:r>
          </w:p>
        </w:tc>
      </w:tr>
    </w:tbl>
    <w:p w14:paraId="4AD4B23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C5A6997">
          <v:rect id="_x0000_i1070" style="width:0;height:1.5pt" o:hralign="center" o:hrstd="t" o:hr="t" fillcolor="#a0a0a0" stroked="f"/>
        </w:pict>
      </w:r>
    </w:p>
    <w:p w14:paraId="5CC6C5F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H — CREATE LEAVE REQUEST TABLE</w:t>
      </w:r>
    </w:p>
    <w:p w14:paraId="50A5A5F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46. Lab 3 — Create Leave Request</w:t>
      </w:r>
    </w:p>
    <w:p w14:paraId="7DDBE9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Inside the Solution:</w:t>
      </w:r>
    </w:p>
    <w:p w14:paraId="788BD4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276BFA4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</w:t>
      </w:r>
    </w:p>
    <w:p w14:paraId="746E07A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Plural Name</w:t>
      </w:r>
    </w:p>
    <w:p w14:paraId="3C288D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Requests</w:t>
      </w:r>
    </w:p>
    <w:p w14:paraId="7AD890A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our training project, use:</w:t>
      </w:r>
    </w:p>
    <w:p w14:paraId="61338B8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Primary Name</w:t>
      </w:r>
    </w:p>
    <w:p w14:paraId="117B86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Request Number</w:t>
      </w:r>
    </w:p>
    <w:p w14:paraId="4AD5E85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391C874">
          <v:rect id="_x0000_i1071" style="width:0;height:1.5pt" o:hralign="center" o:hrstd="t" o:hr="t" fillcolor="#a0a0a0" stroked="f"/>
        </w:pict>
      </w:r>
    </w:p>
    <w:p w14:paraId="0B3F6CE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47. Ownership</w:t>
      </w:r>
    </w:p>
    <w:p w14:paraId="1B42D5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For our Leave Request transaction table:</w:t>
      </w:r>
    </w:p>
    <w:p w14:paraId="6DF457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Select:</w:t>
      </w:r>
    </w:p>
    <w:p w14:paraId="51D9F60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User or Team Owned</w:t>
      </w:r>
    </w:p>
    <w:p w14:paraId="31C0ED6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available.</w:t>
      </w:r>
    </w:p>
    <w:p w14:paraId="5161118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Why?</w:t>
      </w:r>
    </w:p>
    <w:p w14:paraId="13E9C12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 we may require users to access records based on:</w:t>
      </w:r>
    </w:p>
    <w:p w14:paraId="09A3EAF5" w14:textId="77777777" w:rsidR="00D92320" w:rsidRPr="00D92320" w:rsidRDefault="00D92320">
      <w:pPr>
        <w:numPr>
          <w:ilvl w:val="0"/>
          <w:numId w:val="6"/>
        </w:numPr>
        <w:rPr>
          <w:sz w:val="32"/>
          <w:szCs w:val="32"/>
        </w:rPr>
      </w:pPr>
      <w:r w:rsidRPr="00D92320">
        <w:rPr>
          <w:sz w:val="32"/>
          <w:szCs w:val="32"/>
        </w:rPr>
        <w:t>Ownership</w:t>
      </w:r>
    </w:p>
    <w:p w14:paraId="70798128" w14:textId="77777777" w:rsidR="00D92320" w:rsidRPr="00D92320" w:rsidRDefault="00D92320">
      <w:pPr>
        <w:numPr>
          <w:ilvl w:val="0"/>
          <w:numId w:val="6"/>
        </w:numPr>
        <w:rPr>
          <w:sz w:val="32"/>
          <w:szCs w:val="32"/>
        </w:rPr>
      </w:pPr>
      <w:r w:rsidRPr="00D92320">
        <w:rPr>
          <w:sz w:val="32"/>
          <w:szCs w:val="32"/>
        </w:rPr>
        <w:t>Teams</w:t>
      </w:r>
    </w:p>
    <w:p w14:paraId="005CD8AA" w14:textId="77777777" w:rsidR="00D92320" w:rsidRPr="00D92320" w:rsidRDefault="00D92320">
      <w:pPr>
        <w:numPr>
          <w:ilvl w:val="0"/>
          <w:numId w:val="6"/>
        </w:numPr>
        <w:rPr>
          <w:sz w:val="32"/>
          <w:szCs w:val="32"/>
        </w:rPr>
      </w:pPr>
      <w:r w:rsidRPr="00D92320">
        <w:rPr>
          <w:sz w:val="32"/>
          <w:szCs w:val="32"/>
        </w:rPr>
        <w:t>Security roles</w:t>
      </w:r>
    </w:p>
    <w:p w14:paraId="04F0B26D" w14:textId="77777777" w:rsidR="00D92320" w:rsidRPr="00D92320" w:rsidRDefault="00D92320">
      <w:pPr>
        <w:numPr>
          <w:ilvl w:val="0"/>
          <w:numId w:val="6"/>
        </w:numPr>
        <w:rPr>
          <w:sz w:val="32"/>
          <w:szCs w:val="32"/>
        </w:rPr>
      </w:pPr>
      <w:r w:rsidRPr="00D92320">
        <w:rPr>
          <w:sz w:val="32"/>
          <w:szCs w:val="32"/>
        </w:rPr>
        <w:t>Sharing</w:t>
      </w:r>
    </w:p>
    <w:p w14:paraId="20F9A9B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Day 4 will explore this properly.</w:t>
      </w:r>
    </w:p>
    <w:p w14:paraId="24F070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AC3FB0E">
          <v:rect id="_x0000_i1072" style="width:0;height:1.5pt" o:hralign="center" o:hrstd="t" o:hr="t" fillcolor="#a0a0a0" stroked="f"/>
        </w:pict>
      </w:r>
    </w:p>
    <w:p w14:paraId="3709D6A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48. Request Number</w:t>
      </w:r>
    </w:p>
    <w:p w14:paraId="0F7C72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Instead of making users type:</w:t>
      </w:r>
    </w:p>
    <w:p w14:paraId="344C6E5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LR001</w:t>
      </w:r>
    </w:p>
    <w:p w14:paraId="73312F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LR002</w:t>
      </w:r>
    </w:p>
    <w:p w14:paraId="4103E0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LR003</w:t>
      </w:r>
    </w:p>
    <w:p w14:paraId="4CD6F91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can use:</w:t>
      </w:r>
    </w:p>
    <w:p w14:paraId="6E1DFF8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Autonumber.</w:t>
      </w:r>
    </w:p>
    <w:p w14:paraId="0FDFDB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 supports Autonumber columns for generated identifiers.</w:t>
      </w:r>
    </w:p>
    <w:p w14:paraId="19E6E7D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B833E05">
          <v:rect id="_x0000_i1073" style="width:0;height:1.5pt" o:hralign="center" o:hrstd="t" o:hr="t" fillcolor="#a0a0a0" stroked="f"/>
        </w:pict>
      </w:r>
    </w:p>
    <w:p w14:paraId="4A59154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49. Autonumber Format</w:t>
      </w:r>
    </w:p>
    <w:p w14:paraId="5692D78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 desired values:</w:t>
      </w:r>
    </w:p>
    <w:p w14:paraId="5A643F5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LR-00001</w:t>
      </w:r>
    </w:p>
    <w:p w14:paraId="52DF0E3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LR-00002</w:t>
      </w:r>
    </w:p>
    <w:p w14:paraId="5231993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LR-00003</w:t>
      </w:r>
    </w:p>
    <w:p w14:paraId="53CEC9A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Configure an Autonumber pattern appropriate for the environment.</w:t>
      </w:r>
    </w:p>
    <w:p w14:paraId="3F1A4E1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the primary name was initially created as plain Text and the training interface does not allow the exact configuration desired, create a separate:</w:t>
      </w:r>
    </w:p>
    <w:p w14:paraId="6F32234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Request Number</w:t>
      </w:r>
    </w:p>
    <w:p w14:paraId="717FC4E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Autonumber column.</w:t>
      </w:r>
    </w:p>
    <w:p w14:paraId="4DB21D5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key concept is:</w:t>
      </w:r>
    </w:p>
    <w:p w14:paraId="451CBF2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The system should generate request identifiers.</w:t>
      </w:r>
    </w:p>
    <w:p w14:paraId="7ADE944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4EF4245">
          <v:rect id="_x0000_i1074" style="width:0;height:1.5pt" o:hralign="center" o:hrstd="t" o:hr="t" fillcolor="#a0a0a0" stroked="f"/>
        </w:pict>
      </w:r>
    </w:p>
    <w:p w14:paraId="47EC83A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50. Why Autonumber?</w:t>
      </w:r>
    </w:p>
    <w:p w14:paraId="578449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Without Autonumber:</w:t>
      </w:r>
    </w:p>
    <w:p w14:paraId="090E5D0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might type:</w:t>
      </w:r>
    </w:p>
    <w:p w14:paraId="071305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LR001</w:t>
      </w:r>
    </w:p>
    <w:p w14:paraId="7FB93A1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Another employee also types:</w:t>
      </w:r>
    </w:p>
    <w:p w14:paraId="7FF6D33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LR001</w:t>
      </w:r>
    </w:p>
    <w:p w14:paraId="3B126B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 someone types:</w:t>
      </w:r>
    </w:p>
    <w:p w14:paraId="4CC2654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Request 5</w:t>
      </w:r>
    </w:p>
    <w:p w14:paraId="58B4C9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Generated identifiers improve consistency.</w:t>
      </w:r>
    </w:p>
    <w:p w14:paraId="2A9223F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9CE4608">
          <v:rect id="_x0000_i1075" style="width:0;height:1.5pt" o:hralign="center" o:hrstd="t" o:hr="t" fillcolor="#a0a0a0" stroked="f"/>
        </w:pict>
      </w:r>
    </w:p>
    <w:p w14:paraId="437B44B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51. Create Employee Lookup</w:t>
      </w:r>
    </w:p>
    <w:p w14:paraId="6B0866A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3C57727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01CEBF2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7388346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B4F293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Lookup</w:t>
      </w:r>
    </w:p>
    <w:p w14:paraId="36ECECA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Related Table</w:t>
      </w:r>
    </w:p>
    <w:p w14:paraId="3A3EF1E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1BD2BF6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Requirement</w:t>
      </w:r>
    </w:p>
    <w:p w14:paraId="7F048FE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Required</w:t>
      </w:r>
    </w:p>
    <w:p w14:paraId="6D117C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Relationship:</w:t>
      </w:r>
    </w:p>
    <w:p w14:paraId="52DFC7B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1:N Leave Request</w:t>
      </w:r>
    </w:p>
    <w:p w14:paraId="6DFD175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9616937">
          <v:rect id="_x0000_i1076" style="width:0;height:1.5pt" o:hralign="center" o:hrstd="t" o:hr="t" fillcolor="#a0a0a0" stroked="f"/>
        </w:pict>
      </w:r>
    </w:p>
    <w:p w14:paraId="21751B0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52. Create Leave Type Lookup</w:t>
      </w:r>
    </w:p>
    <w:p w14:paraId="2499CA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3AF6D7D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2AC327B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1BD6DAA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1C8E8C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Lookup</w:t>
      </w:r>
    </w:p>
    <w:p w14:paraId="23B23E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Related Table</w:t>
      </w:r>
    </w:p>
    <w:p w14:paraId="08067A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7B93FD9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Requirement</w:t>
      </w:r>
    </w:p>
    <w:p w14:paraId="777481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Required</w:t>
      </w:r>
    </w:p>
    <w:p w14:paraId="4B8842B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Relationship:</w:t>
      </w:r>
    </w:p>
    <w:p w14:paraId="457442B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 1:N Leave Request</w:t>
      </w:r>
    </w:p>
    <w:p w14:paraId="1830575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90E2152">
          <v:rect id="_x0000_i1077" style="width:0;height:1.5pt" o:hralign="center" o:hrstd="t" o:hr="t" fillcolor="#a0a0a0" stroked="f"/>
        </w:pict>
      </w:r>
    </w:p>
    <w:p w14:paraId="1192D3C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53. Relationship Diagram</w:t>
      </w:r>
    </w:p>
    <w:p w14:paraId="48D293B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now have:</w:t>
      </w:r>
    </w:p>
    <w:p w14:paraId="5178BB7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1FBC15E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1</w:t>
      </w:r>
    </w:p>
    <w:p w14:paraId="0DA1F53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19485FA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088B218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N</w:t>
      </w:r>
    </w:p>
    <w:p w14:paraId="5C91FBE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677AA2A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N</w:t>
      </w:r>
    </w:p>
    <w:p w14:paraId="66BF3F5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51EE599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3FF057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1</w:t>
      </w:r>
    </w:p>
    <w:p w14:paraId="0249E7A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68487A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or:</w:t>
      </w:r>
    </w:p>
    <w:p w14:paraId="3F7F787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Leave Request &gt;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 xml:space="preserve"> 1 Leave Type</w:t>
      </w:r>
    </w:p>
    <w:p w14:paraId="183DC7C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E21256D">
          <v:rect id="_x0000_i1078" style="width:0;height:1.5pt" o:hralign="center" o:hrstd="t" o:hr="t" fillcolor="#a0a0a0" stroked="f"/>
        </w:pict>
      </w:r>
    </w:p>
    <w:p w14:paraId="1526B10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54. Create Start Date</w:t>
      </w:r>
    </w:p>
    <w:p w14:paraId="0862442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3CDDEB4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2898E6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</w:t>
      </w:r>
    </w:p>
    <w:p w14:paraId="0CC8F9F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1529225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 and Time</w:t>
      </w:r>
    </w:p>
    <w:p w14:paraId="661809C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Configure as:</w:t>
      </w:r>
    </w:p>
    <w:p w14:paraId="433BCF6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Date Only</w:t>
      </w:r>
    </w:p>
    <w:p w14:paraId="6890F13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appropriate.</w:t>
      </w:r>
    </w:p>
    <w:p w14:paraId="1B82D7C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Required</w:t>
      </w:r>
    </w:p>
    <w:p w14:paraId="059C860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Required</w:t>
      </w:r>
    </w:p>
    <w:p w14:paraId="60CE456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8A589E3">
          <v:rect id="_x0000_i1079" style="width:0;height:1.5pt" o:hralign="center" o:hrstd="t" o:hr="t" fillcolor="#a0a0a0" stroked="f"/>
        </w:pict>
      </w:r>
    </w:p>
    <w:p w14:paraId="64498D9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55. Create End Date</w:t>
      </w:r>
    </w:p>
    <w:p w14:paraId="74C96F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6EB67BC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69B829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</w:t>
      </w:r>
    </w:p>
    <w:p w14:paraId="592D942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499B6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 and Time</w:t>
      </w:r>
    </w:p>
    <w:p w14:paraId="5801AC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Configure as:</w:t>
      </w:r>
    </w:p>
    <w:p w14:paraId="534EA61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Date Only</w:t>
      </w:r>
    </w:p>
    <w:p w14:paraId="0B4678A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Required</w:t>
      </w:r>
    </w:p>
    <w:p w14:paraId="298E7BC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Business Required</w:t>
      </w:r>
    </w:p>
    <w:p w14:paraId="5A2F39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1A7814A">
          <v:rect id="_x0000_i1080" style="width:0;height:1.5pt" o:hralign="center" o:hrstd="t" o:hr="t" fillcolor="#a0a0a0" stroked="f"/>
        </w:pict>
      </w:r>
    </w:p>
    <w:p w14:paraId="60AEF3B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56. Create Reason</w:t>
      </w:r>
    </w:p>
    <w:p w14:paraId="32C96A3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73FC573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32AA71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</w:t>
      </w:r>
    </w:p>
    <w:p w14:paraId="4FE1A40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1E5EA8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Multiline Text</w:t>
      </w:r>
    </w:p>
    <w:p w14:paraId="306BE3F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36168CC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Choose:</w:t>
      </w:r>
    </w:p>
    <w:p w14:paraId="1A243BD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Required</w:t>
      </w:r>
    </w:p>
    <w:p w14:paraId="7B175B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the training project.</w:t>
      </w:r>
    </w:p>
    <w:p w14:paraId="4A2D6F6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217B3B9">
          <v:rect id="_x0000_i1081" style="width:0;height:1.5pt" o:hralign="center" o:hrstd="t" o:hr="t" fillcolor="#a0a0a0" stroked="f"/>
        </w:pict>
      </w:r>
    </w:p>
    <w:p w14:paraId="4C16BA9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57. Create Manager Comment</w:t>
      </w:r>
    </w:p>
    <w:p w14:paraId="1F0067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6D8318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593D36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 Comment</w:t>
      </w:r>
    </w:p>
    <w:p w14:paraId="1C537B2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9A8E3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Multiline Text</w:t>
      </w:r>
    </w:p>
    <w:p w14:paraId="6F3C19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6FA9D0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Optional</w:t>
      </w:r>
    </w:p>
    <w:p w14:paraId="60AE02D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Why?</w:t>
      </w:r>
    </w:p>
    <w:p w14:paraId="0EB109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When initially submitted:</w:t>
      </w:r>
    </w:p>
    <w:p w14:paraId="38B4B14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manager has not yet reviewed it.</w:t>
      </w:r>
    </w:p>
    <w:p w14:paraId="0701D92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25690C1">
          <v:rect id="_x0000_i1082" style="width:0;height:1.5pt" o:hralign="center" o:hrstd="t" o:hr="t" fillcolor="#a0a0a0" stroked="f"/>
        </w:pict>
      </w:r>
    </w:p>
    <w:p w14:paraId="6CF5216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58. Create HR Comment</w:t>
      </w:r>
    </w:p>
    <w:p w14:paraId="13107ED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7ADF882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6C7800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HR Comment</w:t>
      </w:r>
    </w:p>
    <w:p w14:paraId="52B4A2D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76D9200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Multiline Text</w:t>
      </w:r>
    </w:p>
    <w:p w14:paraId="02AF60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1D21567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Optional</w:t>
      </w:r>
    </w:p>
    <w:p w14:paraId="22FDE8D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provides room for HR processing notes.</w:t>
      </w:r>
    </w:p>
    <w:p w14:paraId="01DA955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DFC2011">
          <v:rect id="_x0000_i1083" style="width:0;height:1.5pt" o:hralign="center" o:hrstd="t" o:hr="t" fillcolor="#a0a0a0" stroked="f"/>
        </w:pict>
      </w:r>
    </w:p>
    <w:p w14:paraId="39A0E40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59. Submitted Date</w:t>
      </w:r>
    </w:p>
    <w:p w14:paraId="6C58D92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2790952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Display Name</w:t>
      </w:r>
    </w:p>
    <w:p w14:paraId="70B5B72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 Date</w:t>
      </w:r>
    </w:p>
    <w:p w14:paraId="06412F4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0DBFD9C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 and Time</w:t>
      </w:r>
    </w:p>
    <w:p w14:paraId="1411EA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0E566B5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Optional</w:t>
      </w:r>
    </w:p>
    <w:p w14:paraId="246164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Later:</w:t>
      </w:r>
    </w:p>
    <w:p w14:paraId="475FA9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Power Apps or Power Automate can populate this automatically.</w:t>
      </w:r>
    </w:p>
    <w:p w14:paraId="3BE6E7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training data:</w:t>
      </w:r>
    </w:p>
    <w:p w14:paraId="24525ED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can enter values manually.</w:t>
      </w:r>
    </w:p>
    <w:p w14:paraId="070C4DA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C6711DB">
          <v:rect id="_x0000_i1084" style="width:0;height:1.5pt" o:hralign="center" o:hrstd="t" o:hr="t" fillcolor="#a0a0a0" stroked="f"/>
        </w:pict>
      </w:r>
    </w:p>
    <w:p w14:paraId="7E0B84F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I — STATUS CHOICE</w:t>
      </w:r>
    </w:p>
    <w:p w14:paraId="1AF9B3C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60. Leave Request Status</w:t>
      </w:r>
    </w:p>
    <w:p w14:paraId="7872B96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need controlled workflow states.</w:t>
      </w:r>
    </w:p>
    <w:p w14:paraId="644066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159C0B8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Status</w:t>
      </w:r>
    </w:p>
    <w:p w14:paraId="1E735C0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Values:</w:t>
      </w:r>
    </w:p>
    <w:p w14:paraId="4A9EBA3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Draft</w:t>
      </w:r>
    </w:p>
    <w:p w14:paraId="465B58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394CE2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Pending Approval</w:t>
      </w:r>
    </w:p>
    <w:p w14:paraId="5591A08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4EC9042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Rejected</w:t>
      </w:r>
    </w:p>
    <w:p w14:paraId="10B06E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Cancelled</w:t>
      </w:r>
    </w:p>
    <w:p w14:paraId="5B7B09E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924C4B2">
          <v:rect id="_x0000_i1085" style="width:0;height:1.5pt" o:hralign="center" o:hrstd="t" o:hr="t" fillcolor="#a0a0a0" stroked="f"/>
        </w:pict>
      </w:r>
    </w:p>
    <w:p w14:paraId="1A3764D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61. Why Status Is Choice</w:t>
      </w:r>
    </w:p>
    <w:p w14:paraId="5A2567D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Without Choice:</w:t>
      </w:r>
    </w:p>
    <w:p w14:paraId="680DC97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Users might enter:</w:t>
      </w:r>
    </w:p>
    <w:p w14:paraId="73F5FD8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3F0CA34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approve</w:t>
      </w:r>
    </w:p>
    <w:p w14:paraId="62DF9B8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375D61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Yes</w:t>
      </w:r>
    </w:p>
    <w:p w14:paraId="147C04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Done</w:t>
      </w:r>
    </w:p>
    <w:p w14:paraId="74BDD9F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Finished</w:t>
      </w:r>
    </w:p>
    <w:p w14:paraId="326074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creates inconsistent workflow data.</w:t>
      </w:r>
    </w:p>
    <w:p w14:paraId="39618E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Use:</w:t>
      </w:r>
    </w:p>
    <w:p w14:paraId="6E94E86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Choice.</w:t>
      </w:r>
    </w:p>
    <w:p w14:paraId="61A4FF1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29A94BD">
          <v:rect id="_x0000_i1086" style="width:0;height:1.5pt" o:hralign="center" o:hrstd="t" o:hr="t" fillcolor="#a0a0a0" stroked="f"/>
        </w:pict>
      </w:r>
    </w:p>
    <w:p w14:paraId="11DB652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62. Status Meaning</w:t>
      </w:r>
    </w:p>
    <w:p w14:paraId="28C397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Draft</w:t>
      </w:r>
    </w:p>
    <w:p w14:paraId="728F550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is still preparing request.</w:t>
      </w:r>
    </w:p>
    <w:p w14:paraId="7FBE16B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Submitted</w:t>
      </w:r>
    </w:p>
    <w:p w14:paraId="3A7AE3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Request has been submitted.</w:t>
      </w:r>
    </w:p>
    <w:p w14:paraId="17753CD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Pending Approval</w:t>
      </w:r>
    </w:p>
    <w:p w14:paraId="07AC2A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 approval is required/in progress.</w:t>
      </w:r>
    </w:p>
    <w:p w14:paraId="72F679C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Approved</w:t>
      </w:r>
    </w:p>
    <w:p w14:paraId="74AA479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Manager/process approved it.</w:t>
      </w:r>
    </w:p>
    <w:p w14:paraId="4389619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Rejected</w:t>
      </w:r>
    </w:p>
    <w:p w14:paraId="0870DF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Request was denied.</w:t>
      </w:r>
    </w:p>
    <w:p w14:paraId="6D336ED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Cancelled</w:t>
      </w:r>
    </w:p>
    <w:p w14:paraId="692F9D6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or authorized process cancelled it.</w:t>
      </w:r>
    </w:p>
    <w:p w14:paraId="62B6188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F48F9B7">
          <v:rect id="_x0000_i1087" style="width:0;height:1.5pt" o:hralign="center" o:hrstd="t" o:hr="t" fillcolor="#a0a0a0" stroked="f"/>
        </w:pict>
      </w:r>
    </w:p>
    <w:p w14:paraId="7ED9233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63. Workflow Preview</w:t>
      </w:r>
    </w:p>
    <w:p w14:paraId="6B295C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 Power Automate will create:</w:t>
      </w:r>
    </w:p>
    <w:p w14:paraId="2CDD2AD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Draft</w:t>
      </w:r>
    </w:p>
    <w:p w14:paraId="3BC11A6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|</w:t>
      </w:r>
    </w:p>
    <w:p w14:paraId="7A1E9F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v</w:t>
      </w:r>
    </w:p>
    <w:p w14:paraId="03E973D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2E0E53A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|</w:t>
      </w:r>
    </w:p>
    <w:p w14:paraId="76ACF9B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v</w:t>
      </w:r>
    </w:p>
    <w:p w14:paraId="64F615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Pending Approval</w:t>
      </w:r>
    </w:p>
    <w:p w14:paraId="4FAEB48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|</w:t>
      </w:r>
    </w:p>
    <w:p w14:paraId="7C50B08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+</w:t>
      </w:r>
      <w:r w:rsidRPr="00D92320">
        <w:rPr>
          <w:rFonts w:ascii="Times New Roman" w:hAnsi="Times New Roman" w:cs="Times New Roman"/>
          <w:sz w:val="32"/>
          <w:szCs w:val="32"/>
        </w:rPr>
        <w:t>─────────────</w:t>
      </w:r>
      <w:r w:rsidRPr="00D92320">
        <w:rPr>
          <w:sz w:val="32"/>
          <w:szCs w:val="32"/>
        </w:rPr>
        <w:t>+</w:t>
      </w:r>
    </w:p>
    <w:p w14:paraId="3E9207A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|             |</w:t>
      </w:r>
    </w:p>
    <w:p w14:paraId="033DA52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v             v</w:t>
      </w:r>
    </w:p>
    <w:p w14:paraId="6EF5CE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      Rejected</w:t>
      </w:r>
    </w:p>
    <w:p w14:paraId="67016A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Possible:</w:t>
      </w:r>
    </w:p>
    <w:p w14:paraId="3C566C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5A9D78B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662DF7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 xml:space="preserve"> Cancelled</w:t>
      </w:r>
    </w:p>
    <w:p w14:paraId="0C6F5CC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our future:</w:t>
      </w:r>
    </w:p>
    <w:p w14:paraId="2745F37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Process Lifecycle.</w:t>
      </w:r>
    </w:p>
    <w:p w14:paraId="4199DB2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DA0C045">
          <v:rect id="_x0000_i1088" style="width:0;height:1.5pt" o:hralign="center" o:hrstd="t" o:hr="t" fillcolor="#a0a0a0" stroked="f"/>
        </w:pict>
      </w:r>
    </w:p>
    <w:p w14:paraId="4679F0A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64. Create Status Column</w:t>
      </w:r>
    </w:p>
    <w:p w14:paraId="4F118C4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6F3EA12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50B96B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</w:t>
      </w:r>
    </w:p>
    <w:p w14:paraId="746E284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10B388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Choice</w:t>
      </w:r>
    </w:p>
    <w:p w14:paraId="66856BA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Values:</w:t>
      </w:r>
    </w:p>
    <w:p w14:paraId="277F34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Draft</w:t>
      </w:r>
    </w:p>
    <w:p w14:paraId="55FD40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6FA31D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Pending Approval</w:t>
      </w:r>
    </w:p>
    <w:p w14:paraId="5FAC7FC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77AF54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Rejected</w:t>
      </w:r>
    </w:p>
    <w:p w14:paraId="1C3E375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Cancelled</w:t>
      </w:r>
    </w:p>
    <w:p w14:paraId="19DDE6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Default:</w:t>
      </w:r>
    </w:p>
    <w:p w14:paraId="70E1FF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Draft</w:t>
      </w:r>
    </w:p>
    <w:p w14:paraId="29050A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417379C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Required</w:t>
      </w:r>
    </w:p>
    <w:p w14:paraId="0614837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AFCC1EC">
          <v:rect id="_x0000_i1089" style="width:0;height:1.5pt" o:hralign="center" o:hrstd="t" o:hr="t" fillcolor="#a0a0a0" stroked="f"/>
        </w:pict>
      </w:r>
    </w:p>
    <w:p w14:paraId="5C05405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J — FORMULA COLUMN</w:t>
      </w:r>
    </w:p>
    <w:p w14:paraId="5081C24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65. Number of Days</w:t>
      </w:r>
    </w:p>
    <w:p w14:paraId="1D0665D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Users enter:</w:t>
      </w:r>
    </w:p>
    <w:p w14:paraId="197D0F3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Start Date</w:t>
      </w:r>
    </w:p>
    <w:p w14:paraId="6DBCA5D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and:</w:t>
      </w:r>
    </w:p>
    <w:p w14:paraId="7932F72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</w:t>
      </w:r>
    </w:p>
    <w:p w14:paraId="334184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they also manually type:</w:t>
      </w:r>
    </w:p>
    <w:p w14:paraId="737355D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Days?</w:t>
      </w:r>
    </w:p>
    <w:p w14:paraId="2AB1DE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Probably:</w:t>
      </w:r>
    </w:p>
    <w:p w14:paraId="04A409C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24181D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the system can derive it.</w:t>
      </w:r>
    </w:p>
    <w:p w14:paraId="4C2D4A9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DA87709">
          <v:rect id="_x0000_i1090" style="width:0;height:1.5pt" o:hralign="center" o:hrstd="t" o:hr="t" fillcolor="#a0a0a0" stroked="f"/>
        </w:pict>
      </w:r>
    </w:p>
    <w:p w14:paraId="00936FF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66. Why Derived Values Matter</w:t>
      </w:r>
    </w:p>
    <w:p w14:paraId="333AA9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Imagine:</w:t>
      </w:r>
    </w:p>
    <w:p w14:paraId="6C760C8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Start:</w:t>
      </w:r>
    </w:p>
    <w:p w14:paraId="07CBAAB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2B600C1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End:</w:t>
      </w:r>
    </w:p>
    <w:p w14:paraId="1EBD76C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19</w:t>
      </w:r>
    </w:p>
    <w:p w14:paraId="6582534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User enters:</w:t>
      </w:r>
    </w:p>
    <w:p w14:paraId="53C1EAB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17 days</w:t>
      </w:r>
    </w:p>
    <w:p w14:paraId="5155539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Now data conflicts.</w:t>
      </w:r>
    </w:p>
    <w:p w14:paraId="517529D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Better:</w:t>
      </w:r>
    </w:p>
    <w:p w14:paraId="16D2F05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Calculate it.</w:t>
      </w:r>
    </w:p>
    <w:p w14:paraId="355B7EF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2EBA1A9">
          <v:rect id="_x0000_i1091" style="width:0;height:1.5pt" o:hralign="center" o:hrstd="t" o:hr="t" fillcolor="#a0a0a0" stroked="f"/>
        </w:pict>
      </w:r>
    </w:p>
    <w:p w14:paraId="1222B48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67. Dataverse Formula Columns</w:t>
      </w:r>
    </w:p>
    <w:p w14:paraId="58738C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Dataverse supports Formula columns whose values are calculated using Power Fx. Formula columns are evaluated from formulas rather than requiring users to manually maintain the derived value.</w:t>
      </w:r>
    </w:p>
    <w:p w14:paraId="63E13FC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Examples:</w:t>
      </w:r>
    </w:p>
    <w:p w14:paraId="53594B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Full Name</w:t>
      </w:r>
    </w:p>
    <w:p w14:paraId="23A9B8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First Name + Last Name</w:t>
      </w:r>
    </w:p>
    <w:p w14:paraId="410FAC0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Line Total</w:t>
      </w:r>
    </w:p>
    <w:p w14:paraId="114744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Quantity × Price</w:t>
      </w:r>
    </w:p>
    <w:p w14:paraId="76184F0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Duration</w:t>
      </w:r>
    </w:p>
    <w:p w14:paraId="1D9BB18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Difference between dates</w:t>
      </w:r>
    </w:p>
    <w:p w14:paraId="78F7667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4A5A0F1">
          <v:rect id="_x0000_i1092" style="width:0;height:1.5pt" o:hralign="center" o:hrstd="t" o:hr="t" fillcolor="#a0a0a0" stroked="f"/>
        </w:pict>
      </w:r>
    </w:p>
    <w:p w14:paraId="46236AF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68. Lab 4 — Create Number of Days</w:t>
      </w:r>
    </w:p>
    <w:p w14:paraId="57CBE1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Open:</w:t>
      </w:r>
    </w:p>
    <w:p w14:paraId="4385563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</w:t>
      </w:r>
    </w:p>
    <w:p w14:paraId="6D4A239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Times New Roman" w:hAnsi="Times New Roman" w:cs="Times New Roman"/>
          <w:sz w:val="32"/>
          <w:szCs w:val="32"/>
        </w:rPr>
        <w:t>↓</w:t>
      </w:r>
    </w:p>
    <w:p w14:paraId="504387D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Columns</w:t>
      </w:r>
    </w:p>
    <w:p w14:paraId="49BED0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Times New Roman" w:hAnsi="Times New Roman" w:cs="Times New Roman"/>
          <w:sz w:val="32"/>
          <w:szCs w:val="32"/>
        </w:rPr>
        <w:t>↓</w:t>
      </w:r>
    </w:p>
    <w:p w14:paraId="3852458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New Column</w:t>
      </w:r>
    </w:p>
    <w:p w14:paraId="4741086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Configure:</w:t>
      </w:r>
    </w:p>
    <w:p w14:paraId="24EC4D8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186631E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Number of Days</w:t>
      </w:r>
    </w:p>
    <w:p w14:paraId="2394E47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Data Type</w:t>
      </w:r>
    </w:p>
    <w:p w14:paraId="220DDE5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Choose an appropriate numeric:</w:t>
      </w:r>
    </w:p>
    <w:p w14:paraId="09173D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Formula</w:t>
      </w:r>
    </w:p>
    <w:p w14:paraId="5BA68ED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column type.</w:t>
      </w:r>
    </w:p>
    <w:p w14:paraId="1FC271E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11C2181">
          <v:rect id="_x0000_i1093" style="width:0;height:1.5pt" o:hralign="center" o:hrstd="t" o:hr="t" fillcolor="#a0a0a0" stroked="f"/>
        </w:pict>
      </w:r>
    </w:p>
    <w:p w14:paraId="01993DD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69. Formula Concept</w:t>
      </w:r>
    </w:p>
    <w:p w14:paraId="6EE5D8B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Our training requirement is:</w:t>
      </w:r>
    </w:p>
    <w:p w14:paraId="02B7B1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Inclusive Calendar Days</w:t>
      </w:r>
    </w:p>
    <w:p w14:paraId="5C1343D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6A1E44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Start:</w:t>
      </w:r>
    </w:p>
    <w:p w14:paraId="263513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5D3CA4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End:</w:t>
      </w:r>
    </w:p>
    <w:p w14:paraId="7A7CC2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19</w:t>
      </w:r>
    </w:p>
    <w:p w14:paraId="1F2BD3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6F69D3F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 Days</w:t>
      </w:r>
    </w:p>
    <w:p w14:paraId="49F578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Conceptual Power Fx:</w:t>
      </w:r>
    </w:p>
    <w:p w14:paraId="69285B2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DateDiff(</w:t>
      </w:r>
    </w:p>
    <w:p w14:paraId="4C3E3C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'Start Date',</w:t>
      </w:r>
    </w:p>
    <w:p w14:paraId="0AA0866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'End Date'</w:t>
      </w:r>
    </w:p>
    <w:p w14:paraId="4B50D35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) + 1</w:t>
      </w:r>
    </w:p>
    <w:p w14:paraId="76C98E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 Formula columns support DateDiff() for calculating differences between date values.</w:t>
      </w:r>
    </w:p>
    <w:p w14:paraId="2D7048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Use Power Apps IntelliSense to confirm the exact syntax required in your current environment.</w:t>
      </w:r>
    </w:p>
    <w:p w14:paraId="47898EE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F3E378A">
          <v:rect id="_x0000_i1094" style="width:0;height:1.5pt" o:hralign="center" o:hrstd="t" o:hr="t" fillcolor="#a0a0a0" stroked="f"/>
        </w:pict>
      </w:r>
    </w:p>
    <w:p w14:paraId="033C7F9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70. Why Add 1?</w:t>
      </w:r>
    </w:p>
    <w:p w14:paraId="42F6F8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Consider:</w:t>
      </w:r>
    </w:p>
    <w:p w14:paraId="17AFE4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Start:</w:t>
      </w:r>
    </w:p>
    <w:p w14:paraId="51CF0B6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0EF4F9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End:</w:t>
      </w:r>
    </w:p>
    <w:p w14:paraId="672324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4A4C59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DateDiff() between the same dates:</w:t>
      </w:r>
    </w:p>
    <w:p w14:paraId="6E0180C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0</w:t>
      </w:r>
    </w:p>
    <w:p w14:paraId="4AB6DE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 if an employee takes leave that day:</w:t>
      </w:r>
    </w:p>
    <w:p w14:paraId="6486F2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Duration should be:</w:t>
      </w:r>
    </w:p>
    <w:p w14:paraId="2800750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 day.</w:t>
      </w:r>
    </w:p>
    <w:p w14:paraId="349555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Therefore, for our simple inclusive-calendar-day policy:</w:t>
      </w:r>
    </w:p>
    <w:p w14:paraId="5FF0459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Difference + 1</w:t>
      </w:r>
    </w:p>
    <w:p w14:paraId="1FAB2AF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0E595A1">
          <v:rect id="_x0000_i1095" style="width:0;height:1.5pt" o:hralign="center" o:hrstd="t" o:hr="t" fillcolor="#a0a0a0" stroked="f"/>
        </w:pict>
      </w:r>
    </w:p>
    <w:p w14:paraId="049D2A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71. Important Business Discussion</w:t>
      </w:r>
    </w:p>
    <w:p w14:paraId="1C7009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Does:</w:t>
      </w:r>
    </w:p>
    <w:p w14:paraId="111D152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Sep 15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Sep 19</w:t>
      </w:r>
    </w:p>
    <w:p w14:paraId="23C18B8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always mean:</w:t>
      </w:r>
    </w:p>
    <w:p w14:paraId="5311A3E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 leave days?</w:t>
      </w:r>
    </w:p>
    <w:p w14:paraId="66C915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Not necessarily.</w:t>
      </w:r>
    </w:p>
    <w:p w14:paraId="4B37A3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Real organizations may exclude:</w:t>
      </w:r>
    </w:p>
    <w:p w14:paraId="3089358E" w14:textId="77777777" w:rsidR="00D92320" w:rsidRPr="00D92320" w:rsidRDefault="00D92320">
      <w:pPr>
        <w:numPr>
          <w:ilvl w:val="0"/>
          <w:numId w:val="7"/>
        </w:numPr>
        <w:rPr>
          <w:sz w:val="32"/>
          <w:szCs w:val="32"/>
        </w:rPr>
      </w:pPr>
      <w:r w:rsidRPr="00D92320">
        <w:rPr>
          <w:sz w:val="32"/>
          <w:szCs w:val="32"/>
        </w:rPr>
        <w:t>Weekends</w:t>
      </w:r>
    </w:p>
    <w:p w14:paraId="1AD85551" w14:textId="77777777" w:rsidR="00D92320" w:rsidRPr="00D92320" w:rsidRDefault="00D92320">
      <w:pPr>
        <w:numPr>
          <w:ilvl w:val="0"/>
          <w:numId w:val="7"/>
        </w:numPr>
        <w:rPr>
          <w:sz w:val="32"/>
          <w:szCs w:val="32"/>
        </w:rPr>
      </w:pPr>
      <w:r w:rsidRPr="00D92320">
        <w:rPr>
          <w:sz w:val="32"/>
          <w:szCs w:val="32"/>
        </w:rPr>
        <w:t>Public holidays</w:t>
      </w:r>
    </w:p>
    <w:p w14:paraId="784DB7E6" w14:textId="77777777" w:rsidR="00D92320" w:rsidRPr="00D92320" w:rsidRDefault="00D92320">
      <w:pPr>
        <w:numPr>
          <w:ilvl w:val="0"/>
          <w:numId w:val="7"/>
        </w:numPr>
        <w:rPr>
          <w:sz w:val="32"/>
          <w:szCs w:val="32"/>
        </w:rPr>
      </w:pPr>
      <w:r w:rsidRPr="00D92320">
        <w:rPr>
          <w:sz w:val="32"/>
          <w:szCs w:val="32"/>
        </w:rPr>
        <w:t>Non-working days</w:t>
      </w:r>
    </w:p>
    <w:p w14:paraId="5894EA97" w14:textId="77777777" w:rsidR="00D92320" w:rsidRPr="00D92320" w:rsidRDefault="00D92320">
      <w:pPr>
        <w:numPr>
          <w:ilvl w:val="0"/>
          <w:numId w:val="7"/>
        </w:numPr>
        <w:rPr>
          <w:sz w:val="32"/>
          <w:szCs w:val="32"/>
        </w:rPr>
      </w:pPr>
      <w:r w:rsidRPr="00D92320">
        <w:rPr>
          <w:sz w:val="32"/>
          <w:szCs w:val="32"/>
        </w:rPr>
        <w:t>Partial days</w:t>
      </w:r>
    </w:p>
    <w:p w14:paraId="63F87C6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Today's simple calculation uses:</w:t>
      </w:r>
    </w:p>
    <w:p w14:paraId="4EC90AD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Calendar days.</w:t>
      </w:r>
    </w:p>
    <w:p w14:paraId="11B2371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real leave calculation may require:</w:t>
      </w:r>
    </w:p>
    <w:p w14:paraId="7CF77A4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More sophisticated business logic.</w:t>
      </w:r>
    </w:p>
    <w:p w14:paraId="3D1A5C8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2AA1BED">
          <v:rect id="_x0000_i1096" style="width:0;height:1.5pt" o:hralign="center" o:hrstd="t" o:hr="t" fillcolor="#a0a0a0" stroked="f"/>
        </w:pict>
      </w:r>
    </w:p>
    <w:p w14:paraId="375D123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72. Why Not Build Complex Leave Calendar Logic Today?</w:t>
      </w:r>
    </w:p>
    <w:p w14:paraId="0891B4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today we are teaching:</w:t>
      </w:r>
    </w:p>
    <w:p w14:paraId="58D50C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Formula Column fundamentals.</w:t>
      </w:r>
    </w:p>
    <w:p w14:paraId="0042196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Later:</w:t>
      </w:r>
    </w:p>
    <w:p w14:paraId="02D48D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Power Fx / Power Automate / Dataverse logic may handle more complex rules.</w:t>
      </w:r>
    </w:p>
    <w:p w14:paraId="2F3444B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 not make a beginner lab unnecessarily complicated.</w:t>
      </w:r>
    </w:p>
    <w:p w14:paraId="033D785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2FE3628">
          <v:rect id="_x0000_i1097" style="width:0;height:1.5pt" o:hralign="center" o:hrstd="t" o:hr="t" fillcolor="#a0a0a0" stroked="f"/>
        </w:pict>
      </w:r>
    </w:p>
    <w:p w14:paraId="683E60F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73. Formula Column Test</w:t>
      </w:r>
    </w:p>
    <w:p w14:paraId="3C1A73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 a temporary Leave Request:</w:t>
      </w:r>
    </w:p>
    <w:p w14:paraId="5DD981F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7C5CFD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September 15</w:t>
      </w:r>
    </w:p>
    <w:p w14:paraId="16765752" w14:textId="77777777" w:rsidR="00D92320" w:rsidRPr="00D92320" w:rsidRDefault="00D92320" w:rsidP="00D92320">
      <w:pPr>
        <w:rPr>
          <w:sz w:val="32"/>
          <w:szCs w:val="32"/>
        </w:rPr>
      </w:pPr>
    </w:p>
    <w:p w14:paraId="550098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12DE3A6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September 19</w:t>
      </w:r>
    </w:p>
    <w:p w14:paraId="72724E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Number of Days:</w:t>
      </w:r>
    </w:p>
    <w:p w14:paraId="263154E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</w:t>
      </w:r>
    </w:p>
    <w:p w14:paraId="4D93FA3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D7054F4">
          <v:rect id="_x0000_i1098" style="width:0;height:1.5pt" o:hralign="center" o:hrstd="t" o:hr="t" fillcolor="#a0a0a0" stroked="f"/>
        </w:pict>
      </w:r>
    </w:p>
    <w:p w14:paraId="40F2DBF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74. Formula Column Limitations</w:t>
      </w:r>
    </w:p>
    <w:p w14:paraId="3FED26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Formula columns have specific supported data types, functions, relationship behaviors, and limits. For example, they cannot reference themselves or form cyclic formula chains.</w:t>
      </w:r>
    </w:p>
    <w:p w14:paraId="07F9A6F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Instructor message:</w:t>
      </w:r>
    </w:p>
    <w:p w14:paraId="0F87E73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 Formula columns when the calculation fits their capabilities. Do not assume every business calculation belongs in a Formula column.</w:t>
      </w:r>
    </w:p>
    <w:p w14:paraId="6BBD0DE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977E5DE">
          <v:rect id="_x0000_i1099" style="width:0;height:1.5pt" o:hralign="center" o:hrstd="t" o:hr="t" fillcolor="#a0a0a0" stroked="f"/>
        </w:pict>
      </w:r>
    </w:p>
    <w:p w14:paraId="4ECA4AB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K — DATA VALIDATION</w:t>
      </w:r>
    </w:p>
    <w:p w14:paraId="41A1A14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75. Our Current Problem</w:t>
      </w:r>
    </w:p>
    <w:p w14:paraId="70B412B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happens if a user enters:</w:t>
      </w:r>
    </w:p>
    <w:p w14:paraId="473F5A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648ABC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September 20</w:t>
      </w:r>
    </w:p>
    <w:p w14:paraId="396FED13" w14:textId="77777777" w:rsidR="00D92320" w:rsidRPr="00D92320" w:rsidRDefault="00D92320" w:rsidP="00D92320">
      <w:pPr>
        <w:rPr>
          <w:sz w:val="32"/>
          <w:szCs w:val="32"/>
        </w:rPr>
      </w:pPr>
    </w:p>
    <w:p w14:paraId="15E6BD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500C61C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September 15</w:t>
      </w:r>
    </w:p>
    <w:p w14:paraId="060EDB6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Our data is:</w:t>
      </w:r>
    </w:p>
    <w:p w14:paraId="0303609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Invalid.</w:t>
      </w:r>
    </w:p>
    <w:p w14:paraId="339D9C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need validation.</w:t>
      </w:r>
    </w:p>
    <w:p w14:paraId="407D7F4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7BA253B">
          <v:rect id="_x0000_i1100" style="width:0;height:1.5pt" o:hralign="center" o:hrstd="t" o:hr="t" fillcolor="#a0a0a0" stroked="f"/>
        </w:pict>
      </w:r>
    </w:p>
    <w:p w14:paraId="2989C81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76. Validation Requirement</w:t>
      </w:r>
    </w:p>
    <w:p w14:paraId="25CD5A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 this business rule:</w:t>
      </w:r>
    </w:p>
    <w:p w14:paraId="52193CF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 cannot be before Start Date.</w:t>
      </w:r>
    </w:p>
    <w:p w14:paraId="2D443E4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Conceptual logic:</w:t>
      </w:r>
    </w:p>
    <w:p w14:paraId="2E15D0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</w:t>
      </w:r>
    </w:p>
    <w:p w14:paraId="15FC271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&lt; Start Date</w:t>
      </w:r>
    </w:p>
    <w:p w14:paraId="0573F918" w14:textId="77777777" w:rsidR="00D92320" w:rsidRPr="00D92320" w:rsidRDefault="00D92320" w:rsidP="00D92320">
      <w:pPr>
        <w:rPr>
          <w:sz w:val="32"/>
          <w:szCs w:val="32"/>
        </w:rPr>
      </w:pPr>
    </w:p>
    <w:p w14:paraId="4D27C4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THEN</w:t>
      </w:r>
    </w:p>
    <w:p w14:paraId="09A9E726" w14:textId="77777777" w:rsidR="00D92320" w:rsidRPr="00D92320" w:rsidRDefault="00D92320" w:rsidP="00D92320">
      <w:pPr>
        <w:rPr>
          <w:sz w:val="32"/>
          <w:szCs w:val="32"/>
        </w:rPr>
      </w:pPr>
    </w:p>
    <w:p w14:paraId="56155A5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Show Error:</w:t>
      </w:r>
    </w:p>
    <w:p w14:paraId="0C36DA8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"End Date cannot be before Start Date."</w:t>
      </w:r>
    </w:p>
    <w:p w14:paraId="2F692AC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B330906">
          <v:rect id="_x0000_i1101" style="width:0;height:1.5pt" o:hralign="center" o:hrstd="t" o:hr="t" fillcolor="#a0a0a0" stroked="f"/>
        </w:pict>
      </w:r>
    </w:p>
    <w:p w14:paraId="709A082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77. What is a Business Rule?</w:t>
      </w:r>
    </w:p>
    <w:p w14:paraId="60388C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 Business Rules allow makers to implement common business logic and validation without writing custom code or plug-ins.</w:t>
      </w:r>
    </w:p>
    <w:p w14:paraId="74832D3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Supported capabilities include actions such as setting/clearing values, setting defaults, and showing validation error messages. Some form-only actions such as visibility or field locking have different support between Canvas and Model-Driven Apps.</w:t>
      </w:r>
    </w:p>
    <w:p w14:paraId="6769D3D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FEDF4AF">
          <v:rect id="_x0000_i1102" style="width:0;height:1.5pt" o:hralign="center" o:hrstd="t" o:hr="t" fillcolor="#a0a0a0" stroked="f"/>
        </w:pict>
      </w:r>
    </w:p>
    <w:p w14:paraId="61F0E8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78. Why Business Rules Matter</w:t>
      </w:r>
    </w:p>
    <w:p w14:paraId="72239AD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Imagine we build:</w:t>
      </w:r>
    </w:p>
    <w:p w14:paraId="5AF726E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Canvas App</w:t>
      </w:r>
    </w:p>
    <w:p w14:paraId="569C6A2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today.</w:t>
      </w:r>
    </w:p>
    <w:p w14:paraId="49A1F64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Later:</w:t>
      </w:r>
    </w:p>
    <w:p w14:paraId="6572930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Model-Driven App</w:t>
      </w:r>
    </w:p>
    <w:p w14:paraId="77806AE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uses the same table.</w:t>
      </w:r>
    </w:p>
    <w:p w14:paraId="14932D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important logic exists only on one Canvas screen:</w:t>
      </w:r>
    </w:p>
    <w:p w14:paraId="6D42063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Other applications may not follow the same rules.</w:t>
      </w:r>
    </w:p>
    <w:p w14:paraId="18F5232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Dataverse table-level business rule can centralize applicable logic.</w:t>
      </w:r>
    </w:p>
    <w:p w14:paraId="0F5176D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6D0BEAE">
          <v:rect id="_x0000_i1103" style="width:0;height:1.5pt" o:hralign="center" o:hrstd="t" o:hr="t" fillcolor="#a0a0a0" stroked="f"/>
        </w:pict>
      </w:r>
    </w:p>
    <w:p w14:paraId="4348E56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79. Important Business Rule Scope</w:t>
      </w:r>
    </w:p>
    <w:p w14:paraId="5E949A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logic intended to work with Canvas Apps and server-side table behavior where supported:</w:t>
      </w:r>
    </w:p>
    <w:p w14:paraId="0604494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Use:</w:t>
      </w:r>
    </w:p>
    <w:p w14:paraId="6D7CCEB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Table / Entity scope</w:t>
      </w:r>
    </w:p>
    <w:p w14:paraId="6813F23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rather than a form-specific scope.</w:t>
      </w:r>
    </w:p>
    <w:p w14:paraId="6040F66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Microsoft's current guidance specifically notes that Canvas App scenarios should use table-level scope for applicable business rules.</w:t>
      </w:r>
    </w:p>
    <w:p w14:paraId="373900D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13002A2">
          <v:rect id="_x0000_i1104" style="width:0;height:1.5pt" o:hralign="center" o:hrstd="t" o:hr="t" fillcolor="#a0a0a0" stroked="f"/>
        </w:pict>
      </w:r>
    </w:p>
    <w:p w14:paraId="20E21FE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L — CREATE DATE VALIDATION RULE</w:t>
      </w:r>
    </w:p>
    <w:p w14:paraId="1DEDEA8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80. Lab 5 — Open Business Rules</w:t>
      </w:r>
    </w:p>
    <w:p w14:paraId="4B4B3D8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Open:</w:t>
      </w:r>
    </w:p>
    <w:p w14:paraId="2084EB0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Table</w:t>
      </w:r>
    </w:p>
    <w:p w14:paraId="2639CDE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Locate:</w:t>
      </w:r>
    </w:p>
    <w:p w14:paraId="129CE6A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Rules</w:t>
      </w:r>
    </w:p>
    <w:p w14:paraId="284905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Select:</w:t>
      </w:r>
    </w:p>
    <w:p w14:paraId="1468F7F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Add Business Rule</w:t>
      </w:r>
    </w:p>
    <w:p w14:paraId="19FD340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9E1F07F">
          <v:rect id="_x0000_i1105" style="width:0;height:1.5pt" o:hralign="center" o:hrstd="t" o:hr="t" fillcolor="#a0a0a0" stroked="f"/>
        </w:pict>
      </w:r>
    </w:p>
    <w:p w14:paraId="21C1584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81. Name the Rule</w:t>
      </w:r>
    </w:p>
    <w:p w14:paraId="1164083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Use:</w:t>
      </w:r>
    </w:p>
    <w:p w14:paraId="459CD6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BR - Validate Leave Request Dates</w:t>
      </w:r>
    </w:p>
    <w:p w14:paraId="2CD79A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Good naming tells us:</w:t>
      </w:r>
    </w:p>
    <w:p w14:paraId="6656AFB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BR</w:t>
      </w:r>
    </w:p>
    <w:p w14:paraId="26A03F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Rule</w:t>
      </w:r>
    </w:p>
    <w:p w14:paraId="6CA6409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Validate Leave Request Dates</w:t>
      </w:r>
    </w:p>
    <w:p w14:paraId="4108438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Purpose</w:t>
      </w:r>
    </w:p>
    <w:p w14:paraId="75149E0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BD40457">
          <v:rect id="_x0000_i1106" style="width:0;height:1.5pt" o:hralign="center" o:hrstd="t" o:hr="t" fillcolor="#a0a0a0" stroked="f"/>
        </w:pict>
      </w:r>
    </w:p>
    <w:p w14:paraId="32FFBE5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82. Create Condition</w:t>
      </w:r>
    </w:p>
    <w:p w14:paraId="1836389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Condition:</w:t>
      </w:r>
    </w:p>
    <w:p w14:paraId="732503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</w:t>
      </w:r>
    </w:p>
    <w:p w14:paraId="6E04CD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is:</w:t>
      </w:r>
    </w:p>
    <w:p w14:paraId="495CB1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Less Than</w:t>
      </w:r>
    </w:p>
    <w:p w14:paraId="0400086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</w:t>
      </w:r>
    </w:p>
    <w:p w14:paraId="104E12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Conceptually:</w:t>
      </w:r>
    </w:p>
    <w:p w14:paraId="1E28D19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 &lt; Start Date</w:t>
      </w:r>
    </w:p>
    <w:p w14:paraId="1EFCF82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FB74D07">
          <v:rect id="_x0000_i1107" style="width:0;height:1.5pt" o:hralign="center" o:hrstd="t" o:hr="t" fillcolor="#a0a0a0" stroked="f"/>
        </w:pict>
      </w:r>
    </w:p>
    <w:p w14:paraId="69C7C9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83. Add Error Action</w:t>
      </w:r>
    </w:p>
    <w:p w14:paraId="30997A6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condition is true:</w:t>
      </w:r>
    </w:p>
    <w:p w14:paraId="0AFAD42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Add:</w:t>
      </w:r>
    </w:p>
    <w:p w14:paraId="53A9E89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Show Error Message</w:t>
      </w:r>
    </w:p>
    <w:p w14:paraId="384C851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Message:</w:t>
      </w:r>
    </w:p>
    <w:p w14:paraId="6A9B22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cannot be before Start Date.</w:t>
      </w:r>
    </w:p>
    <w:p w14:paraId="5C8CD28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Associate the error appropriately with:</w:t>
      </w:r>
    </w:p>
    <w:p w14:paraId="2174926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</w:t>
      </w:r>
    </w:p>
    <w:p w14:paraId="102156B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the designer allows.</w:t>
      </w:r>
    </w:p>
    <w:p w14:paraId="6A0816B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612F410">
          <v:rect id="_x0000_i1108" style="width:0;height:1.5pt" o:hralign="center" o:hrstd="t" o:hr="t" fillcolor="#a0a0a0" stroked="f"/>
        </w:pict>
      </w:r>
    </w:p>
    <w:p w14:paraId="535BACA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84. Rule Scope</w:t>
      </w:r>
    </w:p>
    <w:p w14:paraId="7EFBD53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Set:</w:t>
      </w:r>
    </w:p>
    <w:p w14:paraId="1E2F888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Table / Entity</w:t>
      </w:r>
    </w:p>
    <w:p w14:paraId="209686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scope if available for the training requirement.</w:t>
      </w:r>
    </w:p>
    <w:p w14:paraId="49C130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important for broader application use.</w:t>
      </w:r>
    </w:p>
    <w:p w14:paraId="1374DC2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029E0A8">
          <v:rect id="_x0000_i1109" style="width:0;height:1.5pt" o:hralign="center" o:hrstd="t" o:hr="t" fillcolor="#a0a0a0" stroked="f"/>
        </w:pict>
      </w:r>
    </w:p>
    <w:p w14:paraId="052F6BD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85. Validate and Save</w:t>
      </w:r>
    </w:p>
    <w:p w14:paraId="0748C1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Use:</w:t>
      </w:r>
    </w:p>
    <w:p w14:paraId="0D26581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Validate</w:t>
      </w:r>
    </w:p>
    <w:p w14:paraId="130E7E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Then:</w:t>
      </w:r>
    </w:p>
    <w:p w14:paraId="2E1D1EF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Save</w:t>
      </w:r>
    </w:p>
    <w:p w14:paraId="2E39A4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Then:</w:t>
      </w:r>
    </w:p>
    <w:p w14:paraId="7475FEB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Activate</w:t>
      </w:r>
    </w:p>
    <w:p w14:paraId="6DBA4D5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Microsoft's current business-rule creation process includes validating, saving, and activating the rule before it becomes active.</w:t>
      </w:r>
    </w:p>
    <w:p w14:paraId="1F35AA6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19C5484">
          <v:rect id="_x0000_i1110" style="width:0;height:1.5pt" o:hralign="center" o:hrstd="t" o:hr="t" fillcolor="#a0a0a0" stroked="f"/>
        </w:pict>
      </w:r>
    </w:p>
    <w:p w14:paraId="68D6A98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86. Test Invalid Data</w:t>
      </w:r>
    </w:p>
    <w:p w14:paraId="0E335D4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Attempt:</w:t>
      </w:r>
    </w:p>
    <w:p w14:paraId="638EBC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75D97B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2026-09-20</w:t>
      </w:r>
    </w:p>
    <w:p w14:paraId="33630469" w14:textId="77777777" w:rsidR="00D92320" w:rsidRPr="00D92320" w:rsidRDefault="00D92320" w:rsidP="00D92320">
      <w:pPr>
        <w:rPr>
          <w:sz w:val="32"/>
          <w:szCs w:val="32"/>
        </w:rPr>
      </w:pPr>
    </w:p>
    <w:p w14:paraId="78AD0B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2192D82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2026-09-15</w:t>
      </w:r>
    </w:p>
    <w:p w14:paraId="197B0E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Expected:</w:t>
      </w:r>
    </w:p>
    <w:p w14:paraId="20DA108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Save should be blocked by the applicable rule</w:t>
      </w:r>
    </w:p>
    <w:p w14:paraId="68B823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with:</w:t>
      </w:r>
    </w:p>
    <w:p w14:paraId="7B28123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cannot be before Start Date.</w:t>
      </w:r>
    </w:p>
    <w:p w14:paraId="4B4F731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5630A5E">
          <v:rect id="_x0000_i1111" style="width:0;height:1.5pt" o:hralign="center" o:hrstd="t" o:hr="t" fillcolor="#a0a0a0" stroked="f"/>
        </w:pict>
      </w:r>
    </w:p>
    <w:p w14:paraId="41FE17B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87. Test Valid Data</w:t>
      </w:r>
    </w:p>
    <w:p w14:paraId="4BE168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Try:</w:t>
      </w:r>
    </w:p>
    <w:p w14:paraId="218060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54F243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2026-09-15</w:t>
      </w:r>
    </w:p>
    <w:p w14:paraId="6D04BE2B" w14:textId="77777777" w:rsidR="00D92320" w:rsidRPr="00D92320" w:rsidRDefault="00D92320" w:rsidP="00D92320">
      <w:pPr>
        <w:rPr>
          <w:sz w:val="32"/>
          <w:szCs w:val="32"/>
        </w:rPr>
      </w:pPr>
    </w:p>
    <w:p w14:paraId="6A0058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2A4781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2026-09-19</w:t>
      </w:r>
    </w:p>
    <w:p w14:paraId="145004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5CC259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Record can save.</w:t>
      </w:r>
    </w:p>
    <w:p w14:paraId="26E2790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Number of Days:</w:t>
      </w:r>
    </w:p>
    <w:p w14:paraId="59497E7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</w:t>
      </w:r>
    </w:p>
    <w:p w14:paraId="7385B0A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3919DC0">
          <v:rect id="_x0000_i1112" style="width:0;height:1.5pt" o:hralign="center" o:hrstd="t" o:hr="t" fillcolor="#a0a0a0" stroked="f"/>
        </w:pict>
      </w:r>
    </w:p>
    <w:p w14:paraId="6AD63E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M — SECOND BUSINESS RULE</w:t>
      </w:r>
    </w:p>
    <w:p w14:paraId="3824992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88. Business Requirement</w:t>
      </w:r>
    </w:p>
    <w:p w14:paraId="6F1486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Suppose:</w:t>
      </w:r>
    </w:p>
    <w:p w14:paraId="01693C8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Sick Leave</w:t>
      </w:r>
    </w:p>
    <w:p w14:paraId="3D430F6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requires:</w:t>
      </w:r>
    </w:p>
    <w:p w14:paraId="50B1F95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Supporting Documentation.</w:t>
      </w:r>
    </w:p>
    <w:p w14:paraId="56B87D7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we make Documentation required for:</w:t>
      </w:r>
    </w:p>
    <w:p w14:paraId="7EB3054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Every Leave Request?</w:t>
      </w:r>
    </w:p>
    <w:p w14:paraId="34DEE2C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65AE4ED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6B13A5E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Only when business policy requires it.</w:t>
      </w:r>
    </w:p>
    <w:p w14:paraId="6BD0B5A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45DB448">
          <v:rect id="_x0000_i1113" style="width:0;height:1.5pt" o:hralign="center" o:hrstd="t" o:hr="t" fillcolor="#a0a0a0" stroked="f"/>
        </w:pict>
      </w:r>
    </w:p>
    <w:p w14:paraId="40D4E78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89. Today's Simplified Rule</w:t>
      </w:r>
    </w:p>
    <w:p w14:paraId="42C34AF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do not yet have a File/Attachment field in the project.</w:t>
      </w:r>
    </w:p>
    <w:p w14:paraId="591F913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Instead, create another learning rule on:</w:t>
      </w:r>
    </w:p>
    <w:p w14:paraId="2B11C5C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63DCB6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25461B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If:</w:t>
      </w:r>
    </w:p>
    <w:p w14:paraId="0DAAB17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Employment Status = Resigned</w:t>
      </w:r>
    </w:p>
    <w:p w14:paraId="6867C01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then:</w:t>
      </w:r>
    </w:p>
    <w:p w14:paraId="6F40BDE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Termination Date</w:t>
      </w:r>
    </w:p>
    <w:p w14:paraId="21C1D2F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become important/required in supported application experiences.</w:t>
      </w:r>
    </w:p>
    <w:p w14:paraId="23C7CA7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9D9E65A">
          <v:rect id="_x0000_i1114" style="width:0;height:1.5pt" o:hralign="center" o:hrstd="t" o:hr="t" fillcolor="#a0a0a0" stroked="f"/>
        </w:pict>
      </w:r>
    </w:p>
    <w:p w14:paraId="42AF048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90. Create Termination Date</w:t>
      </w:r>
    </w:p>
    <w:p w14:paraId="4F4EA6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Open:</w:t>
      </w:r>
    </w:p>
    <w:p w14:paraId="17622A4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2BFC4F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Add:</w:t>
      </w:r>
    </w:p>
    <w:p w14:paraId="0972FDC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Name</w:t>
      </w:r>
    </w:p>
    <w:p w14:paraId="1B7E554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Termination Date</w:t>
      </w:r>
    </w:p>
    <w:p w14:paraId="589AF93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Type</w:t>
      </w:r>
    </w:p>
    <w:p w14:paraId="4C5753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Date</w:t>
      </w:r>
    </w:p>
    <w:p w14:paraId="4D33C8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569FF71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Optional</w:t>
      </w:r>
    </w:p>
    <w:p w14:paraId="51D6513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 not globally mark it required.</w:t>
      </w:r>
    </w:p>
    <w:p w14:paraId="25F5B4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Why?</w:t>
      </w:r>
    </w:p>
    <w:p w14:paraId="5E2C64B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 employees do not have:</w:t>
      </w:r>
    </w:p>
    <w:p w14:paraId="6820730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Termination Date.</w:t>
      </w:r>
    </w:p>
    <w:p w14:paraId="3FEAD13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766ED60">
          <v:rect id="_x0000_i1115" style="width:0;height:1.5pt" o:hralign="center" o:hrstd="t" o:hr="t" fillcolor="#a0a0a0" stroked="f"/>
        </w:pict>
      </w:r>
    </w:p>
    <w:p w14:paraId="2E69828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91. Create Business Rule</w:t>
      </w:r>
    </w:p>
    <w:p w14:paraId="20C224F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Name:</w:t>
      </w:r>
    </w:p>
    <w:p w14:paraId="531074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BR - Require Termination Date for Resigned Employee</w:t>
      </w:r>
    </w:p>
    <w:p w14:paraId="394A17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Condition:</w:t>
      </w:r>
    </w:p>
    <w:p w14:paraId="6A85695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Employment Status = Resigned</w:t>
      </w:r>
    </w:p>
    <w:p w14:paraId="1B26306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Action:</w:t>
      </w:r>
    </w:p>
    <w:p w14:paraId="231CA3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supported by the target experience:</w:t>
      </w:r>
    </w:p>
    <w:p w14:paraId="1CC9D59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Set Termination Date as Business Required</w:t>
      </w:r>
    </w:p>
    <w:p w14:paraId="06143D4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Otherwise use a table-level validation/error strategy appropriate to the app.</w:t>
      </w:r>
    </w:p>
    <w:p w14:paraId="517EA4F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2AD5E2E">
          <v:rect id="_x0000_i1116" style="width:0;height:1.5pt" o:hralign="center" o:hrstd="t" o:hr="t" fillcolor="#a0a0a0" stroked="f"/>
        </w:pict>
      </w:r>
    </w:p>
    <w:p w14:paraId="028B03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92. Important Current Platform Note</w:t>
      </w:r>
    </w:p>
    <w:p w14:paraId="2A097E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Rules support different actions depending on scope and application type.</w:t>
      </w:r>
    </w:p>
    <w:p w14:paraId="4936A3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Current Microsoft documentation notes that actions such as:</w:t>
      </w:r>
    </w:p>
    <w:p w14:paraId="50296FFB" w14:textId="77777777" w:rsidR="00D92320" w:rsidRPr="00D92320" w:rsidRDefault="00D92320">
      <w:pPr>
        <w:numPr>
          <w:ilvl w:val="0"/>
          <w:numId w:val="8"/>
        </w:numPr>
        <w:rPr>
          <w:sz w:val="32"/>
          <w:szCs w:val="32"/>
        </w:rPr>
      </w:pPr>
      <w:r w:rsidRPr="00D92320">
        <w:rPr>
          <w:sz w:val="32"/>
          <w:szCs w:val="32"/>
        </w:rPr>
        <w:t>Show/hide</w:t>
      </w:r>
    </w:p>
    <w:p w14:paraId="60B9DE07" w14:textId="77777777" w:rsidR="00D92320" w:rsidRPr="00D92320" w:rsidRDefault="00D92320">
      <w:pPr>
        <w:numPr>
          <w:ilvl w:val="0"/>
          <w:numId w:val="8"/>
        </w:numPr>
        <w:rPr>
          <w:sz w:val="32"/>
          <w:szCs w:val="32"/>
        </w:rPr>
      </w:pPr>
      <w:r w:rsidRPr="00D92320">
        <w:rPr>
          <w:sz w:val="32"/>
          <w:szCs w:val="32"/>
        </w:rPr>
        <w:t>Enable/disable</w:t>
      </w:r>
    </w:p>
    <w:p w14:paraId="55879752" w14:textId="77777777" w:rsidR="00D92320" w:rsidRPr="00D92320" w:rsidRDefault="00D92320">
      <w:pPr>
        <w:numPr>
          <w:ilvl w:val="0"/>
          <w:numId w:val="8"/>
        </w:numPr>
        <w:rPr>
          <w:sz w:val="32"/>
          <w:szCs w:val="32"/>
        </w:rPr>
      </w:pPr>
      <w:r w:rsidRPr="00D92320">
        <w:rPr>
          <w:sz w:val="32"/>
          <w:szCs w:val="32"/>
        </w:rPr>
        <w:t>Change requirement level</w:t>
      </w:r>
    </w:p>
    <w:p w14:paraId="4DC50A6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are form-oriented and aren't all available in Canvas Apps.</w:t>
      </w:r>
    </w:p>
    <w:p w14:paraId="1B2C83D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Canvas scenarios, use table-scope rules for applicable server-side logic/validation and implement UI-specific behavior in Power Apps where needed.</w:t>
      </w:r>
    </w:p>
    <w:p w14:paraId="15CB471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an important professional distinction.</w:t>
      </w:r>
    </w:p>
    <w:p w14:paraId="32742C9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002F08B">
          <v:rect id="_x0000_i1117" style="width:0;height:1.5pt" o:hralign="center" o:hrstd="t" o:hr="t" fillcolor="#a0a0a0" stroked="f"/>
        </w:pict>
      </w:r>
    </w:p>
    <w:p w14:paraId="2DDF0C1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93. Student Lesson</w:t>
      </w:r>
    </w:p>
    <w:p w14:paraId="60DEF45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Rules are useful.</w:t>
      </w:r>
    </w:p>
    <w:p w14:paraId="64518E3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But:</w:t>
      </w:r>
    </w:p>
    <w:p w14:paraId="27C9CC8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Not every Business Rule action behaves identically in every application type.</w:t>
      </w:r>
    </w:p>
    <w:p w14:paraId="03B8AD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Always understand:</w:t>
      </w:r>
    </w:p>
    <w:p w14:paraId="5EF5A7E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Scope</w:t>
      </w:r>
    </w:p>
    <w:p w14:paraId="113823D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App type</w:t>
      </w:r>
    </w:p>
    <w:p w14:paraId="31C3A26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 layer</w:t>
      </w:r>
    </w:p>
    <w:p w14:paraId="393B40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before deciding where business logic belongs.</w:t>
      </w:r>
    </w:p>
    <w:p w14:paraId="3115611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BD2B248">
          <v:rect id="_x0000_i1118" style="width:0;height:1.5pt" o:hralign="center" o:hrstd="t" o:hr="t" fillcolor="#a0a0a0" stroked="f"/>
        </w:pict>
      </w:r>
    </w:p>
    <w:p w14:paraId="1C3A301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N — CREATE LEAVE REQUEST SAMPLE DATA</w:t>
      </w:r>
    </w:p>
    <w:p w14:paraId="7F544E9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94. Lab 6 — Add Requests</w:t>
      </w:r>
    </w:p>
    <w:p w14:paraId="60585F2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 these sample records.</w:t>
      </w:r>
    </w:p>
    <w:p w14:paraId="3946787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Request 1</w:t>
      </w:r>
    </w:p>
    <w:p w14:paraId="5F8924C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2B54F0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Tesfaye</w:t>
      </w:r>
    </w:p>
    <w:p w14:paraId="749C967A" w14:textId="77777777" w:rsidR="00D92320" w:rsidRPr="00D92320" w:rsidRDefault="00D92320" w:rsidP="00D92320">
      <w:pPr>
        <w:rPr>
          <w:sz w:val="32"/>
          <w:szCs w:val="32"/>
        </w:rPr>
      </w:pPr>
    </w:p>
    <w:p w14:paraId="3645B6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2B87EF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</w:t>
      </w:r>
    </w:p>
    <w:p w14:paraId="18F530B3" w14:textId="77777777" w:rsidR="00D92320" w:rsidRPr="00D92320" w:rsidRDefault="00D92320" w:rsidP="00D92320">
      <w:pPr>
        <w:rPr>
          <w:sz w:val="32"/>
          <w:szCs w:val="32"/>
        </w:rPr>
      </w:pPr>
    </w:p>
    <w:p w14:paraId="115A0B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46889F8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2026-09-15</w:t>
      </w:r>
    </w:p>
    <w:p w14:paraId="025DA1E5" w14:textId="77777777" w:rsidR="00D92320" w:rsidRPr="00D92320" w:rsidRDefault="00D92320" w:rsidP="00D92320">
      <w:pPr>
        <w:rPr>
          <w:sz w:val="32"/>
          <w:szCs w:val="32"/>
        </w:rPr>
      </w:pPr>
    </w:p>
    <w:p w14:paraId="5D186E1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0D45108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2026-09-19</w:t>
      </w:r>
    </w:p>
    <w:p w14:paraId="2D98BCAD" w14:textId="77777777" w:rsidR="00D92320" w:rsidRPr="00D92320" w:rsidRDefault="00D92320" w:rsidP="00D92320">
      <w:pPr>
        <w:rPr>
          <w:sz w:val="32"/>
          <w:szCs w:val="32"/>
        </w:rPr>
      </w:pPr>
    </w:p>
    <w:p w14:paraId="578B0F5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Reason:</w:t>
      </w:r>
    </w:p>
    <w:p w14:paraId="0CD7616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Family vacation</w:t>
      </w:r>
    </w:p>
    <w:p w14:paraId="3DC18BFB" w14:textId="77777777" w:rsidR="00D92320" w:rsidRPr="00D92320" w:rsidRDefault="00D92320" w:rsidP="00D92320">
      <w:pPr>
        <w:rPr>
          <w:sz w:val="32"/>
          <w:szCs w:val="32"/>
        </w:rPr>
      </w:pPr>
    </w:p>
    <w:p w14:paraId="4523FFE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Status:</w:t>
      </w:r>
    </w:p>
    <w:p w14:paraId="111D84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Submitted</w:t>
      </w:r>
    </w:p>
    <w:p w14:paraId="347BBF2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Days:</w:t>
      </w:r>
    </w:p>
    <w:p w14:paraId="0A61147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</w:t>
      </w:r>
    </w:p>
    <w:p w14:paraId="495BA04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D0E26F6">
          <v:rect id="_x0000_i1119" style="width:0;height:1.5pt" o:hralign="center" o:hrstd="t" o:hr="t" fillcolor="#a0a0a0" stroked="f"/>
        </w:pict>
      </w:r>
    </w:p>
    <w:p w14:paraId="5B21A03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95. Request 2</w:t>
      </w:r>
    </w:p>
    <w:p w14:paraId="340C03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4BE45FB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Samuel Getachew</w:t>
      </w:r>
    </w:p>
    <w:p w14:paraId="133A0B84" w14:textId="77777777" w:rsidR="00D92320" w:rsidRPr="00D92320" w:rsidRDefault="00D92320" w:rsidP="00D92320">
      <w:pPr>
        <w:rPr>
          <w:sz w:val="32"/>
          <w:szCs w:val="32"/>
        </w:rPr>
      </w:pPr>
    </w:p>
    <w:p w14:paraId="34D8745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6EF4CA1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Sick Leave</w:t>
      </w:r>
    </w:p>
    <w:p w14:paraId="3FFA6219" w14:textId="77777777" w:rsidR="00D92320" w:rsidRPr="00D92320" w:rsidRDefault="00D92320" w:rsidP="00D92320">
      <w:pPr>
        <w:rPr>
          <w:sz w:val="32"/>
          <w:szCs w:val="32"/>
        </w:rPr>
      </w:pPr>
    </w:p>
    <w:p w14:paraId="03922F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1A2E5F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2026-09-12</w:t>
      </w:r>
    </w:p>
    <w:p w14:paraId="0016E96C" w14:textId="77777777" w:rsidR="00D92320" w:rsidRPr="00D92320" w:rsidRDefault="00D92320" w:rsidP="00D92320">
      <w:pPr>
        <w:rPr>
          <w:sz w:val="32"/>
          <w:szCs w:val="32"/>
        </w:rPr>
      </w:pPr>
    </w:p>
    <w:p w14:paraId="0A0590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128473A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2026-09-14</w:t>
      </w:r>
    </w:p>
    <w:p w14:paraId="7E55EBA2" w14:textId="77777777" w:rsidR="00D92320" w:rsidRPr="00D92320" w:rsidRDefault="00D92320" w:rsidP="00D92320">
      <w:pPr>
        <w:rPr>
          <w:sz w:val="32"/>
          <w:szCs w:val="32"/>
        </w:rPr>
      </w:pPr>
    </w:p>
    <w:p w14:paraId="413D9A4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Reason:</w:t>
      </w:r>
    </w:p>
    <w:p w14:paraId="7355A5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Medical recovery</w:t>
      </w:r>
    </w:p>
    <w:p w14:paraId="37AB1569" w14:textId="77777777" w:rsidR="00D92320" w:rsidRPr="00D92320" w:rsidRDefault="00D92320" w:rsidP="00D92320">
      <w:pPr>
        <w:rPr>
          <w:sz w:val="32"/>
          <w:szCs w:val="32"/>
        </w:rPr>
      </w:pPr>
    </w:p>
    <w:p w14:paraId="39611D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Status:</w:t>
      </w:r>
    </w:p>
    <w:p w14:paraId="5DB5DF3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254021E9" w14:textId="77777777" w:rsidR="00D92320" w:rsidRPr="00D92320" w:rsidRDefault="00D92320" w:rsidP="00D92320">
      <w:pPr>
        <w:rPr>
          <w:sz w:val="32"/>
          <w:szCs w:val="32"/>
        </w:rPr>
      </w:pPr>
    </w:p>
    <w:p w14:paraId="2861A99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 Comment:</w:t>
      </w:r>
    </w:p>
    <w:p w14:paraId="45B38CF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Approved. Get well soon.</w:t>
      </w:r>
    </w:p>
    <w:p w14:paraId="1434101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Days:</w:t>
      </w:r>
    </w:p>
    <w:p w14:paraId="2C5AF25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3</w:t>
      </w:r>
    </w:p>
    <w:p w14:paraId="380FCA3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2F97286">
          <v:rect id="_x0000_i1120" style="width:0;height:1.5pt" o:hralign="center" o:hrstd="t" o:hr="t" fillcolor="#a0a0a0" stroked="f"/>
        </w:pict>
      </w:r>
    </w:p>
    <w:p w14:paraId="50CDC5A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96. Request 3</w:t>
      </w:r>
    </w:p>
    <w:p w14:paraId="01243C1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6621D61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Sara Alemu</w:t>
      </w:r>
    </w:p>
    <w:p w14:paraId="3B1FB9E7" w14:textId="77777777" w:rsidR="00D92320" w:rsidRPr="00D92320" w:rsidRDefault="00D92320" w:rsidP="00D92320">
      <w:pPr>
        <w:rPr>
          <w:sz w:val="32"/>
          <w:szCs w:val="32"/>
        </w:rPr>
      </w:pPr>
    </w:p>
    <w:p w14:paraId="4B2BAE0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65C03DF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Emergency Leave</w:t>
      </w:r>
    </w:p>
    <w:p w14:paraId="1B157357" w14:textId="77777777" w:rsidR="00D92320" w:rsidRPr="00D92320" w:rsidRDefault="00D92320" w:rsidP="00D92320">
      <w:pPr>
        <w:rPr>
          <w:sz w:val="32"/>
          <w:szCs w:val="32"/>
        </w:rPr>
      </w:pPr>
    </w:p>
    <w:p w14:paraId="20F67ED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2B6CB45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2026-09-22</w:t>
      </w:r>
    </w:p>
    <w:p w14:paraId="044FCE05" w14:textId="77777777" w:rsidR="00D92320" w:rsidRPr="00D92320" w:rsidRDefault="00D92320" w:rsidP="00D92320">
      <w:pPr>
        <w:rPr>
          <w:sz w:val="32"/>
          <w:szCs w:val="32"/>
        </w:rPr>
      </w:pPr>
    </w:p>
    <w:p w14:paraId="049F49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6DDFB3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2026-09-23</w:t>
      </w:r>
    </w:p>
    <w:p w14:paraId="39E35CFF" w14:textId="77777777" w:rsidR="00D92320" w:rsidRPr="00D92320" w:rsidRDefault="00D92320" w:rsidP="00D92320">
      <w:pPr>
        <w:rPr>
          <w:sz w:val="32"/>
          <w:szCs w:val="32"/>
        </w:rPr>
      </w:pPr>
    </w:p>
    <w:p w14:paraId="627373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Reason:</w:t>
      </w:r>
    </w:p>
    <w:p w14:paraId="022235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Family emergency</w:t>
      </w:r>
    </w:p>
    <w:p w14:paraId="756BB7C8" w14:textId="77777777" w:rsidR="00D92320" w:rsidRPr="00D92320" w:rsidRDefault="00D92320" w:rsidP="00D92320">
      <w:pPr>
        <w:rPr>
          <w:sz w:val="32"/>
          <w:szCs w:val="32"/>
        </w:rPr>
      </w:pPr>
    </w:p>
    <w:p w14:paraId="407661A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Status:</w:t>
      </w:r>
    </w:p>
    <w:p w14:paraId="188D27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Pending Approval</w:t>
      </w:r>
    </w:p>
    <w:p w14:paraId="7A21C5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Days:</w:t>
      </w:r>
    </w:p>
    <w:p w14:paraId="7C9CA3F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2</w:t>
      </w:r>
    </w:p>
    <w:p w14:paraId="204A792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6AB402C">
          <v:rect id="_x0000_i1121" style="width:0;height:1.5pt" o:hralign="center" o:hrstd="t" o:hr="t" fillcolor="#a0a0a0" stroked="f"/>
        </w:pict>
      </w:r>
    </w:p>
    <w:p w14:paraId="6417430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97. Request 4</w:t>
      </w:r>
    </w:p>
    <w:p w14:paraId="6B727C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221157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Dawit Kebede</w:t>
      </w:r>
    </w:p>
    <w:p w14:paraId="0E6254E1" w14:textId="77777777" w:rsidR="00D92320" w:rsidRPr="00D92320" w:rsidRDefault="00D92320" w:rsidP="00D92320">
      <w:pPr>
        <w:rPr>
          <w:sz w:val="32"/>
          <w:szCs w:val="32"/>
        </w:rPr>
      </w:pPr>
    </w:p>
    <w:p w14:paraId="6D5EE37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6C4896F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</w:t>
      </w:r>
    </w:p>
    <w:p w14:paraId="37D4094D" w14:textId="77777777" w:rsidR="00D92320" w:rsidRPr="00D92320" w:rsidRDefault="00D92320" w:rsidP="00D92320">
      <w:pPr>
        <w:rPr>
          <w:sz w:val="32"/>
          <w:szCs w:val="32"/>
        </w:rPr>
      </w:pPr>
    </w:p>
    <w:p w14:paraId="5C758F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2519F06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2026-10-05</w:t>
      </w:r>
    </w:p>
    <w:p w14:paraId="6F2980B4" w14:textId="77777777" w:rsidR="00D92320" w:rsidRPr="00D92320" w:rsidRDefault="00D92320" w:rsidP="00D92320">
      <w:pPr>
        <w:rPr>
          <w:sz w:val="32"/>
          <w:szCs w:val="32"/>
        </w:rPr>
      </w:pPr>
    </w:p>
    <w:p w14:paraId="263B63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4F75D3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2026-10-09</w:t>
      </w:r>
    </w:p>
    <w:p w14:paraId="763C728E" w14:textId="77777777" w:rsidR="00D92320" w:rsidRPr="00D92320" w:rsidRDefault="00D92320" w:rsidP="00D92320">
      <w:pPr>
        <w:rPr>
          <w:sz w:val="32"/>
          <w:szCs w:val="32"/>
        </w:rPr>
      </w:pPr>
    </w:p>
    <w:p w14:paraId="0803A4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Reason:</w:t>
      </w:r>
    </w:p>
    <w:p w14:paraId="0ED43AA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Personal travel</w:t>
      </w:r>
    </w:p>
    <w:p w14:paraId="7EDA2D5E" w14:textId="77777777" w:rsidR="00D92320" w:rsidRPr="00D92320" w:rsidRDefault="00D92320" w:rsidP="00D92320">
      <w:pPr>
        <w:rPr>
          <w:sz w:val="32"/>
          <w:szCs w:val="32"/>
        </w:rPr>
      </w:pPr>
    </w:p>
    <w:p w14:paraId="130B6B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Status:</w:t>
      </w:r>
    </w:p>
    <w:p w14:paraId="381AA8A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Draft</w:t>
      </w:r>
    </w:p>
    <w:p w14:paraId="71C6228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Days:</w:t>
      </w:r>
    </w:p>
    <w:p w14:paraId="592796E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</w:t>
      </w:r>
    </w:p>
    <w:p w14:paraId="5ED4A0C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2C98204">
          <v:rect id="_x0000_i1122" style="width:0;height:1.5pt" o:hralign="center" o:hrstd="t" o:hr="t" fillcolor="#a0a0a0" stroked="f"/>
        </w:pict>
      </w:r>
    </w:p>
    <w:p w14:paraId="1E2937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98. Request 5</w:t>
      </w:r>
    </w:p>
    <w:p w14:paraId="2E4EAC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1B3052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Eden Girma</w:t>
      </w:r>
    </w:p>
    <w:p w14:paraId="27D7FBA4" w14:textId="77777777" w:rsidR="00D92320" w:rsidRPr="00D92320" w:rsidRDefault="00D92320" w:rsidP="00D92320">
      <w:pPr>
        <w:rPr>
          <w:sz w:val="32"/>
          <w:szCs w:val="32"/>
        </w:rPr>
      </w:pPr>
    </w:p>
    <w:p w14:paraId="23DD91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062B790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Unpaid Leave</w:t>
      </w:r>
    </w:p>
    <w:p w14:paraId="4CCF3585" w14:textId="77777777" w:rsidR="00D92320" w:rsidRPr="00D92320" w:rsidRDefault="00D92320" w:rsidP="00D92320">
      <w:pPr>
        <w:rPr>
          <w:sz w:val="32"/>
          <w:szCs w:val="32"/>
        </w:rPr>
      </w:pPr>
    </w:p>
    <w:p w14:paraId="444514B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2937C14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2026-10-12</w:t>
      </w:r>
    </w:p>
    <w:p w14:paraId="5AFEF871" w14:textId="77777777" w:rsidR="00D92320" w:rsidRPr="00D92320" w:rsidRDefault="00D92320" w:rsidP="00D92320">
      <w:pPr>
        <w:rPr>
          <w:sz w:val="32"/>
          <w:szCs w:val="32"/>
        </w:rPr>
      </w:pPr>
    </w:p>
    <w:p w14:paraId="028DE8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19216F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2026-10-16</w:t>
      </w:r>
    </w:p>
    <w:p w14:paraId="32B30EA2" w14:textId="77777777" w:rsidR="00D92320" w:rsidRPr="00D92320" w:rsidRDefault="00D92320" w:rsidP="00D92320">
      <w:pPr>
        <w:rPr>
          <w:sz w:val="32"/>
          <w:szCs w:val="32"/>
        </w:rPr>
      </w:pPr>
    </w:p>
    <w:p w14:paraId="1A451B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Reason:</w:t>
      </w:r>
    </w:p>
    <w:p w14:paraId="684DC4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Personal matter</w:t>
      </w:r>
    </w:p>
    <w:p w14:paraId="0A6A7FE2" w14:textId="77777777" w:rsidR="00D92320" w:rsidRPr="00D92320" w:rsidRDefault="00D92320" w:rsidP="00D92320">
      <w:pPr>
        <w:rPr>
          <w:sz w:val="32"/>
          <w:szCs w:val="32"/>
        </w:rPr>
      </w:pPr>
    </w:p>
    <w:p w14:paraId="32B8BC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Status:</w:t>
      </w:r>
    </w:p>
    <w:p w14:paraId="742AD57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Rejected</w:t>
      </w:r>
    </w:p>
    <w:p w14:paraId="2A4C4545" w14:textId="77777777" w:rsidR="00D92320" w:rsidRPr="00D92320" w:rsidRDefault="00D92320" w:rsidP="00D92320">
      <w:pPr>
        <w:rPr>
          <w:sz w:val="32"/>
          <w:szCs w:val="32"/>
        </w:rPr>
      </w:pPr>
    </w:p>
    <w:p w14:paraId="4B0A38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 Comment:</w:t>
      </w:r>
    </w:p>
    <w:p w14:paraId="6225033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Unable to approve during current operational period.</w:t>
      </w:r>
    </w:p>
    <w:p w14:paraId="40FA75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 Days:</w:t>
      </w:r>
    </w:p>
    <w:p w14:paraId="63864B9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</w:t>
      </w:r>
    </w:p>
    <w:p w14:paraId="320E749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78DCFD6">
          <v:rect id="_x0000_i1123" style="width:0;height:1.5pt" o:hralign="center" o:hrstd="t" o:hr="t" fillcolor="#a0a0a0" stroked="f"/>
        </w:pict>
      </w:r>
    </w:p>
    <w:p w14:paraId="6F9C6A9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99. Verify Relationships</w:t>
      </w:r>
    </w:p>
    <w:p w14:paraId="5EB164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should inspect each Leave Request.</w:t>
      </w:r>
    </w:p>
    <w:p w14:paraId="5667113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Hana:</w:t>
      </w:r>
    </w:p>
    <w:p w14:paraId="4B0BBCA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1C5208F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Tesfaye</w:t>
      </w:r>
    </w:p>
    <w:p w14:paraId="122E0C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already references:</w:t>
      </w:r>
    </w:p>
    <w:p w14:paraId="0B9F63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Department:</w:t>
      </w:r>
    </w:p>
    <w:p w14:paraId="7CB05EA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Finance</w:t>
      </w:r>
    </w:p>
    <w:p w14:paraId="152D026B" w14:textId="77777777" w:rsidR="00D92320" w:rsidRPr="00D92320" w:rsidRDefault="00D92320" w:rsidP="00D92320">
      <w:pPr>
        <w:rPr>
          <w:sz w:val="32"/>
          <w:szCs w:val="32"/>
        </w:rPr>
      </w:pPr>
    </w:p>
    <w:p w14:paraId="7AC2882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Position:</w:t>
      </w:r>
    </w:p>
    <w:p w14:paraId="13EF273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Accountant</w:t>
      </w:r>
    </w:p>
    <w:p w14:paraId="58C09FBB" w14:textId="77777777" w:rsidR="00D92320" w:rsidRPr="00D92320" w:rsidRDefault="00D92320" w:rsidP="00D92320">
      <w:pPr>
        <w:rPr>
          <w:sz w:val="32"/>
          <w:szCs w:val="32"/>
        </w:rPr>
      </w:pPr>
    </w:p>
    <w:p w14:paraId="70BCA3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Manager:</w:t>
      </w:r>
    </w:p>
    <w:p w14:paraId="0FDCF62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Meron Tadesse</w:t>
      </w:r>
    </w:p>
    <w:p w14:paraId="2ADD153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 references:</w:t>
      </w:r>
    </w:p>
    <w:p w14:paraId="7E836B9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12C2874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Annual Leave</w:t>
      </w:r>
    </w:p>
    <w:p w14:paraId="4BCD3E8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demonstrates:</w:t>
      </w:r>
    </w:p>
    <w:p w14:paraId="1BE5C68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Connected relational data.</w:t>
      </w:r>
    </w:p>
    <w:p w14:paraId="58FDBC9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66B0C4C">
          <v:rect id="_x0000_i1124" style="width:0;height:1.5pt" o:hralign="center" o:hrstd="t" o:hr="t" fillcolor="#a0a0a0" stroked="f"/>
        </w:pict>
      </w:r>
    </w:p>
    <w:p w14:paraId="1939231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100. Follow the Relationships</w:t>
      </w:r>
    </w:p>
    <w:p w14:paraId="4003AC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From Leave Request we can conceptually traverse:</w:t>
      </w:r>
    </w:p>
    <w:p w14:paraId="680BFBD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2EC877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5B8D71F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v</w:t>
      </w:r>
    </w:p>
    <w:p w14:paraId="5C5ADF6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253A8E1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5269463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+---- Department</w:t>
      </w:r>
    </w:p>
    <w:p w14:paraId="2BB6B7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1B9ADFC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+---- Position</w:t>
      </w:r>
    </w:p>
    <w:p w14:paraId="1F8770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29F0894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+---- Manager</w:t>
      </w:r>
    </w:p>
    <w:p w14:paraId="0BCEF21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and:</w:t>
      </w:r>
    </w:p>
    <w:p w14:paraId="1D29FD8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6EF0CF9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|</w:t>
      </w:r>
    </w:p>
    <w:p w14:paraId="27594EC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v</w:t>
      </w:r>
    </w:p>
    <w:p w14:paraId="2830815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67DF88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One transaction connects to multiple business entities.</w:t>
      </w:r>
    </w:p>
    <w:p w14:paraId="0581ADE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3C3AB5B">
          <v:rect id="_x0000_i1125" style="width:0;height:1.5pt" o:hralign="center" o:hrstd="t" o:hr="t" fillcolor="#a0a0a0" stroked="f"/>
        </w:pict>
      </w:r>
    </w:p>
    <w:p w14:paraId="5AF9CE8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O — FULL MODEL REVIEW</w:t>
      </w:r>
    </w:p>
    <w:p w14:paraId="3C763B0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101. Current Data Model</w:t>
      </w:r>
    </w:p>
    <w:p w14:paraId="1EC2AD9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2D8B63D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5781CFA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├────────</w:t>
      </w:r>
      <w:r w:rsidRPr="00D92320">
        <w:rPr>
          <w:sz w:val="32"/>
          <w:szCs w:val="32"/>
        </w:rPr>
        <w:t>&lt; POSITION</w:t>
      </w:r>
    </w:p>
    <w:p w14:paraId="2A0700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69ABCE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└────────</w:t>
      </w:r>
      <w:r w:rsidRPr="00D92320">
        <w:rPr>
          <w:sz w:val="32"/>
          <w:szCs w:val="32"/>
        </w:rPr>
        <w:t>&lt; EMPLOYEE</w:t>
      </w:r>
    </w:p>
    <w:p w14:paraId="7F1ECD3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|</w:t>
      </w:r>
    </w:p>
    <w:p w14:paraId="5BB364F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</w:t>
      </w:r>
    </w:p>
    <w:p w14:paraId="0C3605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|</w:t>
      </w:r>
    </w:p>
    <w:p w14:paraId="0F8811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└────────</w:t>
      </w:r>
      <w:r w:rsidRPr="00D92320">
        <w:rPr>
          <w:sz w:val="32"/>
          <w:szCs w:val="32"/>
        </w:rPr>
        <w:t>&lt; LEAVE REQUEST &gt;</w:t>
      </w:r>
      <w:r w:rsidRPr="00D92320">
        <w:rPr>
          <w:rFonts w:ascii="Times New Roman" w:hAnsi="Times New Roman" w:cs="Times New Roman"/>
          <w:sz w:val="32"/>
          <w:szCs w:val="32"/>
        </w:rPr>
        <w:t>────────</w:t>
      </w:r>
      <w:r w:rsidRPr="00D92320">
        <w:rPr>
          <w:sz w:val="32"/>
          <w:szCs w:val="32"/>
        </w:rPr>
        <w:t xml:space="preserve"> LEAVE TYPE</w:t>
      </w:r>
    </w:p>
    <w:p w14:paraId="7212ACD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491A38A">
          <v:rect id="_x0000_i1126" style="width:0;height:1.5pt" o:hralign="center" o:hrstd="t" o:hr="t" fillcolor="#a0a0a0" stroked="f"/>
        </w:pict>
      </w:r>
    </w:p>
    <w:p w14:paraId="517E81A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102. Detailed Model</w:t>
      </w:r>
    </w:p>
    <w:p w14:paraId="7D4209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6982383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-----------</w:t>
      </w:r>
    </w:p>
    <w:p w14:paraId="43B3351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 Name</w:t>
      </w:r>
    </w:p>
    <w:p w14:paraId="4D08025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 Code</w:t>
      </w:r>
    </w:p>
    <w:p w14:paraId="474F187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406ADBB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5E7C85D9" w14:textId="77777777" w:rsidR="00D92320" w:rsidRPr="00D92320" w:rsidRDefault="00D92320" w:rsidP="00D92320">
      <w:pPr>
        <w:rPr>
          <w:sz w:val="32"/>
          <w:szCs w:val="32"/>
        </w:rPr>
      </w:pPr>
    </w:p>
    <w:p w14:paraId="6A27CBC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 |</w:t>
      </w:r>
    </w:p>
    <w:p w14:paraId="13C11AA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 1:N</w:t>
      </w:r>
    </w:p>
    <w:p w14:paraId="722893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v</w:t>
      </w:r>
    </w:p>
    <w:p w14:paraId="19BF8600" w14:textId="77777777" w:rsidR="00D92320" w:rsidRPr="00D92320" w:rsidRDefault="00D92320" w:rsidP="00D92320">
      <w:pPr>
        <w:rPr>
          <w:sz w:val="32"/>
          <w:szCs w:val="32"/>
        </w:rPr>
      </w:pPr>
    </w:p>
    <w:p w14:paraId="6384699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</w:t>
      </w:r>
    </w:p>
    <w:p w14:paraId="69D2C9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--------</w:t>
      </w:r>
    </w:p>
    <w:p w14:paraId="5676D3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 Name</w:t>
      </w:r>
    </w:p>
    <w:p w14:paraId="27AA48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 Code</w:t>
      </w:r>
    </w:p>
    <w:p w14:paraId="4ABAD52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7C9004D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3C16BDD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4F7DC62F" w14:textId="77777777" w:rsidR="00D92320" w:rsidRPr="00D92320" w:rsidRDefault="00D92320" w:rsidP="00D92320">
      <w:pPr>
        <w:rPr>
          <w:sz w:val="32"/>
          <w:szCs w:val="32"/>
        </w:rPr>
      </w:pPr>
    </w:p>
    <w:p w14:paraId="2728D43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64610A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 1:N</w:t>
      </w:r>
    </w:p>
    <w:p w14:paraId="79DBF0B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v</w:t>
      </w:r>
    </w:p>
    <w:p w14:paraId="05AF7D9F" w14:textId="77777777" w:rsidR="00D92320" w:rsidRPr="00D92320" w:rsidRDefault="00D92320" w:rsidP="00D92320">
      <w:pPr>
        <w:rPr>
          <w:sz w:val="32"/>
          <w:szCs w:val="32"/>
        </w:rPr>
      </w:pPr>
    </w:p>
    <w:p w14:paraId="3872F31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2CE460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--------</w:t>
      </w:r>
    </w:p>
    <w:p w14:paraId="5066ED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Full Name</w:t>
      </w:r>
    </w:p>
    <w:p w14:paraId="17B67C8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Number</w:t>
      </w:r>
    </w:p>
    <w:p w14:paraId="4ED2F38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Email</w:t>
      </w:r>
    </w:p>
    <w:p w14:paraId="0DD517E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Phone</w:t>
      </w:r>
    </w:p>
    <w:p w14:paraId="4303941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Hire Date</w:t>
      </w:r>
    </w:p>
    <w:p w14:paraId="7B5460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6F066F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</w:t>
      </w:r>
    </w:p>
    <w:p w14:paraId="64E1349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</w:t>
      </w:r>
    </w:p>
    <w:p w14:paraId="2EABD10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Employment Status</w:t>
      </w:r>
    </w:p>
    <w:p w14:paraId="107F1EF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Termination Date</w:t>
      </w:r>
    </w:p>
    <w:p w14:paraId="77D485C8" w14:textId="77777777" w:rsidR="00D92320" w:rsidRPr="00D92320" w:rsidRDefault="00D92320" w:rsidP="00D92320">
      <w:pPr>
        <w:rPr>
          <w:sz w:val="32"/>
          <w:szCs w:val="32"/>
        </w:rPr>
      </w:pPr>
    </w:p>
    <w:p w14:paraId="2F1D3A8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0F5A094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 1:N</w:t>
      </w:r>
    </w:p>
    <w:p w14:paraId="0C21EAC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v</w:t>
      </w:r>
    </w:p>
    <w:p w14:paraId="0C38271D" w14:textId="77777777" w:rsidR="00D92320" w:rsidRPr="00D92320" w:rsidRDefault="00D92320" w:rsidP="00D92320">
      <w:pPr>
        <w:rPr>
          <w:sz w:val="32"/>
          <w:szCs w:val="32"/>
        </w:rPr>
      </w:pPr>
    </w:p>
    <w:p w14:paraId="614149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209D009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-------------</w:t>
      </w:r>
    </w:p>
    <w:p w14:paraId="422CA4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Request Number</w:t>
      </w:r>
    </w:p>
    <w:p w14:paraId="45BE278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2AFF2D1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1A71133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</w:t>
      </w:r>
    </w:p>
    <w:p w14:paraId="7EFBBCC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</w:t>
      </w:r>
    </w:p>
    <w:p w14:paraId="1A85681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Number of Days</w:t>
      </w:r>
    </w:p>
    <w:p w14:paraId="0AF83A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Reason</w:t>
      </w:r>
    </w:p>
    <w:p w14:paraId="6FEF579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</w:t>
      </w:r>
    </w:p>
    <w:p w14:paraId="4BFFE8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 Date</w:t>
      </w:r>
    </w:p>
    <w:p w14:paraId="3384ED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Manager Comment</w:t>
      </w:r>
    </w:p>
    <w:p w14:paraId="0D99098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HR Comment</w:t>
      </w:r>
    </w:p>
    <w:p w14:paraId="430FE77F" w14:textId="77777777" w:rsidR="00D92320" w:rsidRPr="00D92320" w:rsidRDefault="00D92320" w:rsidP="00D92320">
      <w:pPr>
        <w:rPr>
          <w:sz w:val="32"/>
          <w:szCs w:val="32"/>
        </w:rPr>
      </w:pPr>
    </w:p>
    <w:p w14:paraId="5430D05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^</w:t>
      </w:r>
    </w:p>
    <w:p w14:paraId="6FB5BE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</w:t>
      </w:r>
    </w:p>
    <w:p w14:paraId="2A60AC3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| N:1</w:t>
      </w:r>
    </w:p>
    <w:p w14:paraId="59BCA5C2" w14:textId="77777777" w:rsidR="00D92320" w:rsidRPr="00D92320" w:rsidRDefault="00D92320" w:rsidP="00D92320">
      <w:pPr>
        <w:rPr>
          <w:sz w:val="32"/>
          <w:szCs w:val="32"/>
        </w:rPr>
      </w:pPr>
    </w:p>
    <w:p w14:paraId="352FD8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0783E7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----------</w:t>
      </w:r>
    </w:p>
    <w:p w14:paraId="6A4294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 Name</w:t>
      </w:r>
    </w:p>
    <w:p w14:paraId="1735383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Maximum Days</w:t>
      </w:r>
    </w:p>
    <w:p w14:paraId="6FB9885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Requires Documentation</w:t>
      </w:r>
    </w:p>
    <w:p w14:paraId="3BB14C7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1BCEAA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6272983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23BCB09">
          <v:rect id="_x0000_i1127" style="width:0;height:1.5pt" o:hralign="center" o:hrstd="t" o:hr="t" fillcolor="#a0a0a0" stroked="f"/>
        </w:pict>
      </w:r>
    </w:p>
    <w:p w14:paraId="6146C6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P — RELATIONSHIP DESIGN EXERCISE</w:t>
      </w:r>
    </w:p>
    <w:p w14:paraId="732EB0A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103. Student Exercise</w:t>
      </w:r>
    </w:p>
    <w:p w14:paraId="613ACE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Business requirement:</w:t>
      </w:r>
    </w:p>
    <w:p w14:paraId="27FDDB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Employees attend professional training courses.</w:t>
      </w:r>
    </w:p>
    <w:p w14:paraId="50CD12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Each Employee can attend many Training Courses.</w:t>
      </w:r>
    </w:p>
    <w:p w14:paraId="66396C7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Each Training Course can contain many Employees.</w:t>
      </w:r>
    </w:p>
    <w:p w14:paraId="4403B8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relationship?</w:t>
      </w:r>
    </w:p>
    <w:p w14:paraId="5DB6A18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AE8F350">
          <v:rect id="_x0000_i1128" style="width:0;height:1.5pt" o:hralign="center" o:hrstd="t" o:hr="t" fillcolor="#a0a0a0" stroked="f"/>
        </w:pict>
      </w:r>
    </w:p>
    <w:p w14:paraId="425EB2F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104. Answer</w:t>
      </w:r>
    </w:p>
    <w:p w14:paraId="4604BD8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Many-to-Many</w:t>
      </w:r>
    </w:p>
    <w:p w14:paraId="3EE7609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N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 xml:space="preserve"> N Training Course</w:t>
      </w:r>
    </w:p>
    <w:p w14:paraId="4D7199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 supports many-to-many relationships between tables in addition to one-to-many relationships.</w:t>
      </w:r>
    </w:p>
    <w:p w14:paraId="1A25837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5CAEBC7">
          <v:rect id="_x0000_i1129" style="width:0;height:1.5pt" o:hralign="center" o:hrstd="t" o:hr="t" fillcolor="#a0a0a0" stroked="f"/>
        </w:pict>
      </w:r>
    </w:p>
    <w:p w14:paraId="2C30749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105. But Is Direct N:N Always Enough?</w:t>
      </w:r>
    </w:p>
    <w:p w14:paraId="59F4DB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Suppose the business also needs:</w:t>
      </w:r>
    </w:p>
    <w:p w14:paraId="21A154B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Enrollment Date</w:t>
      </w:r>
    </w:p>
    <w:p w14:paraId="453BB30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Completion Status</w:t>
      </w:r>
    </w:p>
    <w:p w14:paraId="1E4F85A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Score</w:t>
      </w:r>
    </w:p>
    <w:p w14:paraId="6BC84D4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Certificate Number</w:t>
      </w:r>
    </w:p>
    <w:p w14:paraId="7E48D0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would those values go?</w:t>
      </w:r>
    </w:p>
    <w:p w14:paraId="4A65D5F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They describe:</w:t>
      </w:r>
    </w:p>
    <w:p w14:paraId="3FCE12F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The relationship/enrollment</w:t>
      </w:r>
    </w:p>
    <w:p w14:paraId="5FBA43F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not only:</w:t>
      </w:r>
    </w:p>
    <w:p w14:paraId="07CEBB2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20EE2E7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or:</w:t>
      </w:r>
    </w:p>
    <w:p w14:paraId="6C7881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Course.</w:t>
      </w:r>
    </w:p>
    <w:p w14:paraId="65FEFE9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4C3EF1B">
          <v:rect id="_x0000_i1130" style="width:0;height:1.5pt" o:hralign="center" o:hrstd="t" o:hr="t" fillcolor="#a0a0a0" stroked="f"/>
        </w:pict>
      </w:r>
    </w:p>
    <w:p w14:paraId="027AEA9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106. Better Model</w:t>
      </w:r>
    </w:p>
    <w:p w14:paraId="40873C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Create:</w:t>
      </w:r>
    </w:p>
    <w:p w14:paraId="1F1ADFE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Training Enrollment</w:t>
      </w:r>
    </w:p>
    <w:p w14:paraId="650CCC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3705A9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Training Course</w:t>
      </w:r>
    </w:p>
    <w:p w14:paraId="6F42323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Enrollment Date</w:t>
      </w:r>
    </w:p>
    <w:p w14:paraId="598E0DF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</w:t>
      </w:r>
    </w:p>
    <w:p w14:paraId="39BBE68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Score</w:t>
      </w:r>
    </w:p>
    <w:p w14:paraId="78886CD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Certificate Number</w:t>
      </w:r>
    </w:p>
    <w:p w14:paraId="24C34D3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Then:</w:t>
      </w:r>
    </w:p>
    <w:p w14:paraId="737709B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Training Enrollment &gt;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 xml:space="preserve"> 1 Training Course</w:t>
      </w:r>
    </w:p>
    <w:p w14:paraId="38BD2C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sometimes called:</w:t>
      </w:r>
    </w:p>
    <w:p w14:paraId="4C5AE48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Junction / Associative Table.</w:t>
      </w:r>
    </w:p>
    <w:p w14:paraId="55FE614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BB8D965">
          <v:rect id="_x0000_i1131" style="width:0;height:1.5pt" o:hralign="center" o:hrstd="t" o:hr="t" fillcolor="#a0a0a0" stroked="f"/>
        </w:pict>
      </w:r>
    </w:p>
    <w:p w14:paraId="1AE747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107. Important Modeling Lesson</w:t>
      </w:r>
    </w:p>
    <w:p w14:paraId="35BFF6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 direct:</w:t>
      </w:r>
    </w:p>
    <w:p w14:paraId="2064CDD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Many-to-Many</w:t>
      </w:r>
    </w:p>
    <w:p w14:paraId="563A4F2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the relationship itself needs little/no additional business data.</w:t>
      </w:r>
    </w:p>
    <w:p w14:paraId="15FC84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Consider an intermediate table when:</w:t>
      </w:r>
    </w:p>
    <w:p w14:paraId="13829E8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The relationship has its own attributes.</w:t>
      </w:r>
    </w:p>
    <w:p w14:paraId="1508856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D78B177">
          <v:rect id="_x0000_i1132" style="width:0;height:1.5pt" o:hralign="center" o:hrstd="t" o:hr="t" fillcolor="#a0a0a0" stroked="f"/>
        </w:pict>
      </w:r>
    </w:p>
    <w:p w14:paraId="02F16FA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PART Q — MASTER VS TRANSACTION EXERCISE</w:t>
      </w:r>
    </w:p>
    <w:p w14:paraId="0355CB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108. Classify the Tables</w:t>
      </w:r>
    </w:p>
    <w:p w14:paraId="0D5A0E6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identify: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572"/>
      </w:tblGrid>
      <w:tr w:rsidR="00D92320" w:rsidRPr="00D92320" w14:paraId="13CE8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76DDD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36E9172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Master or Transaction?</w:t>
            </w:r>
          </w:p>
        </w:tc>
      </w:tr>
      <w:tr w:rsidR="00D92320" w:rsidRPr="00D92320" w14:paraId="6955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A91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89CB9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4454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160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46E3E3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792D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DD6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3D0B7F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6010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373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C944B0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  <w:tr w:rsidR="00D92320" w:rsidRPr="00D92320" w14:paraId="3CD8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9D3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3E256D2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?</w:t>
            </w:r>
          </w:p>
        </w:tc>
      </w:tr>
    </w:tbl>
    <w:p w14:paraId="50FD949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A3CD76E">
          <v:rect id="_x0000_i1133" style="width:0;height:1.5pt" o:hralign="center" o:hrstd="t" o:hr="t" fillcolor="#a0a0a0" stroked="f"/>
        </w:pict>
      </w:r>
    </w:p>
    <w:p w14:paraId="2B3A36C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109.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03"/>
      </w:tblGrid>
      <w:tr w:rsidR="00D92320" w:rsidRPr="00D92320" w14:paraId="56684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3520B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7F5838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Category</w:t>
            </w:r>
          </w:p>
        </w:tc>
      </w:tr>
      <w:tr w:rsidR="00D92320" w:rsidRPr="00D92320" w14:paraId="2EA2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CEC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3D6D9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Master</w:t>
            </w:r>
          </w:p>
        </w:tc>
      </w:tr>
      <w:tr w:rsidR="00D92320" w:rsidRPr="00D92320" w14:paraId="4B93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5D7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CACC87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Master</w:t>
            </w:r>
          </w:p>
        </w:tc>
      </w:tr>
      <w:tr w:rsidR="00D92320" w:rsidRPr="00D92320" w14:paraId="10D8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F1A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50BCD8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Master</w:t>
            </w:r>
          </w:p>
        </w:tc>
      </w:tr>
      <w:tr w:rsidR="00D92320" w:rsidRPr="00D92320" w14:paraId="1823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A42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43D331A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Master</w:t>
            </w:r>
          </w:p>
        </w:tc>
      </w:tr>
      <w:tr w:rsidR="00D92320" w:rsidRPr="00D92320" w14:paraId="6756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7C2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028FF27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Transaction</w:t>
            </w:r>
          </w:p>
        </w:tc>
      </w:tr>
    </w:tbl>
    <w:p w14:paraId="7A12264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B216F73">
          <v:rect id="_x0000_i1134" style="width:0;height:1.5pt" o:hralign="center" o:hrstd="t" o:hr="t" fillcolor="#a0a0a0" stroked="f"/>
        </w:pict>
      </w:r>
    </w:p>
    <w:p w14:paraId="25546B6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110. Why This Matters</w:t>
      </w:r>
    </w:p>
    <w:p w14:paraId="32AA46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Master data is:</w:t>
      </w:r>
    </w:p>
    <w:p w14:paraId="496A4F1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Reused.</w:t>
      </w:r>
    </w:p>
    <w:p w14:paraId="0E69A09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Transaction data:</w:t>
      </w:r>
    </w:p>
    <w:p w14:paraId="05429C4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Accumulates.</w:t>
      </w:r>
    </w:p>
    <w:p w14:paraId="6771CD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13EA1C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Five Leave Types may support:</w:t>
      </w:r>
    </w:p>
    <w:p w14:paraId="174DE55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100,000 Leave Requests.</w:t>
      </w:r>
    </w:p>
    <w:p w14:paraId="2263E2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Understanding this affects:</w:t>
      </w:r>
    </w:p>
    <w:p w14:paraId="6CFF60D4" w14:textId="77777777" w:rsidR="00D92320" w:rsidRPr="00D92320" w:rsidRDefault="00D92320">
      <w:pPr>
        <w:numPr>
          <w:ilvl w:val="0"/>
          <w:numId w:val="9"/>
        </w:numPr>
        <w:rPr>
          <w:sz w:val="32"/>
          <w:szCs w:val="32"/>
        </w:rPr>
      </w:pPr>
      <w:r w:rsidRPr="00D92320">
        <w:rPr>
          <w:sz w:val="32"/>
          <w:szCs w:val="32"/>
        </w:rPr>
        <w:t>Security</w:t>
      </w:r>
    </w:p>
    <w:p w14:paraId="1C3286E0" w14:textId="77777777" w:rsidR="00D92320" w:rsidRPr="00D92320" w:rsidRDefault="00D92320">
      <w:pPr>
        <w:numPr>
          <w:ilvl w:val="0"/>
          <w:numId w:val="9"/>
        </w:numPr>
        <w:rPr>
          <w:sz w:val="32"/>
          <w:szCs w:val="32"/>
        </w:rPr>
      </w:pPr>
      <w:r w:rsidRPr="00D92320">
        <w:rPr>
          <w:sz w:val="32"/>
          <w:szCs w:val="32"/>
        </w:rPr>
        <w:t>Reporting</w:t>
      </w:r>
    </w:p>
    <w:p w14:paraId="596CFB8B" w14:textId="77777777" w:rsidR="00D92320" w:rsidRPr="00D92320" w:rsidRDefault="00D92320">
      <w:pPr>
        <w:numPr>
          <w:ilvl w:val="0"/>
          <w:numId w:val="9"/>
        </w:numPr>
        <w:rPr>
          <w:sz w:val="32"/>
          <w:szCs w:val="32"/>
        </w:rPr>
      </w:pPr>
      <w:r w:rsidRPr="00D92320">
        <w:rPr>
          <w:sz w:val="32"/>
          <w:szCs w:val="32"/>
        </w:rPr>
        <w:t>Performance</w:t>
      </w:r>
    </w:p>
    <w:p w14:paraId="44FAD7DE" w14:textId="77777777" w:rsidR="00D92320" w:rsidRPr="00D92320" w:rsidRDefault="00D92320">
      <w:pPr>
        <w:numPr>
          <w:ilvl w:val="0"/>
          <w:numId w:val="9"/>
        </w:numPr>
        <w:rPr>
          <w:sz w:val="32"/>
          <w:szCs w:val="32"/>
        </w:rPr>
      </w:pPr>
      <w:r w:rsidRPr="00D92320">
        <w:rPr>
          <w:sz w:val="32"/>
          <w:szCs w:val="32"/>
        </w:rPr>
        <w:t>Archiving</w:t>
      </w:r>
    </w:p>
    <w:p w14:paraId="6638275A" w14:textId="77777777" w:rsidR="00D92320" w:rsidRPr="00D92320" w:rsidRDefault="00D92320">
      <w:pPr>
        <w:numPr>
          <w:ilvl w:val="0"/>
          <w:numId w:val="9"/>
        </w:numPr>
        <w:rPr>
          <w:sz w:val="32"/>
          <w:szCs w:val="32"/>
        </w:rPr>
      </w:pPr>
      <w:r w:rsidRPr="00D92320">
        <w:rPr>
          <w:sz w:val="32"/>
          <w:szCs w:val="32"/>
        </w:rPr>
        <w:t>User experience</w:t>
      </w:r>
    </w:p>
    <w:p w14:paraId="134AA16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CBD7C79">
          <v:rect id="_x0000_i1135" style="width:0;height:1.5pt" o:hralign="center" o:hrstd="t" o:hr="t" fillcolor="#a0a0a0" stroked="f"/>
        </w:pict>
      </w:r>
    </w:p>
    <w:p w14:paraId="311DDF7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R — FORMULA VS STORED DATA</w:t>
      </w:r>
    </w:p>
    <w:p w14:paraId="621331F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111. Student Exercise</w:t>
      </w:r>
    </w:p>
    <w:p w14:paraId="1570F1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these values be stored or calculated?</w:t>
      </w:r>
    </w:p>
    <w:p w14:paraId="28EBBA5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Age</w:t>
      </w:r>
    </w:p>
    <w:p w14:paraId="7659901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Leave Days</w:t>
      </w:r>
    </w:p>
    <w:p w14:paraId="64F9004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Order Line Total</w:t>
      </w:r>
    </w:p>
    <w:p w14:paraId="3F8C291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Email</w:t>
      </w:r>
    </w:p>
    <w:p w14:paraId="7F12136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Status</w:t>
      </w:r>
    </w:p>
    <w:p w14:paraId="737F366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C5D04CC">
          <v:rect id="_x0000_i1136" style="width:0;height:1.5pt" o:hralign="center" o:hrstd="t" o:hr="t" fillcolor="#a0a0a0" stroked="f"/>
        </w:pict>
      </w:r>
    </w:p>
    <w:p w14:paraId="7256DB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112. Answer</w:t>
      </w:r>
    </w:p>
    <w:p w14:paraId="0920F5A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Age</w:t>
      </w:r>
    </w:p>
    <w:p w14:paraId="507DB75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Prefer:</w:t>
      </w:r>
    </w:p>
    <w:p w14:paraId="01EFD8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Calculate from Date of Birth</w:t>
      </w:r>
    </w:p>
    <w:p w14:paraId="695D19E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rather than storing age.</w:t>
      </w:r>
    </w:p>
    <w:p w14:paraId="33B755D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78DF3F4">
          <v:rect id="_x0000_i1137" style="width:0;height:1.5pt" o:hralign="center" o:hrstd="t" o:hr="t" fillcolor="#a0a0a0" stroked="f"/>
        </w:pict>
      </w:r>
    </w:p>
    <w:p w14:paraId="1B64D5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Leave Days</w:t>
      </w:r>
    </w:p>
    <w:p w14:paraId="067091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Usually:</w:t>
      </w:r>
    </w:p>
    <w:p w14:paraId="278FE33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Calculate from dates/business calendar</w:t>
      </w:r>
    </w:p>
    <w:p w14:paraId="560BCBD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BD4BC92">
          <v:rect id="_x0000_i1138" style="width:0;height:1.5pt" o:hralign="center" o:hrstd="t" o:hr="t" fillcolor="#a0a0a0" stroked="f"/>
        </w:pict>
      </w:r>
    </w:p>
    <w:p w14:paraId="1D98707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Order Line Total</w:t>
      </w:r>
    </w:p>
    <w:p w14:paraId="7C1F723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Often:</w:t>
      </w:r>
    </w:p>
    <w:p w14:paraId="5D6EE61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Quantity × Price</w:t>
      </w:r>
    </w:p>
    <w:p w14:paraId="027E602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B52FA38">
          <v:rect id="_x0000_i1139" style="width:0;height:1.5pt" o:hralign="center" o:hrstd="t" o:hr="t" fillcolor="#a0a0a0" stroked="f"/>
        </w:pict>
      </w:r>
    </w:p>
    <w:p w14:paraId="453C1A9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Email</w:t>
      </w:r>
    </w:p>
    <w:p w14:paraId="2DD55CA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Store</w:t>
      </w:r>
    </w:p>
    <w:p w14:paraId="6D4FD02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it is source business data.</w:t>
      </w:r>
    </w:p>
    <w:p w14:paraId="29F03F9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955ED44">
          <v:rect id="_x0000_i1140" style="width:0;height:1.5pt" o:hralign="center" o:hrstd="t" o:hr="t" fillcolor="#a0a0a0" stroked="f"/>
        </w:pict>
      </w:r>
    </w:p>
    <w:p w14:paraId="00C3F69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Status</w:t>
      </w:r>
    </w:p>
    <w:p w14:paraId="78D7F94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Store</w:t>
      </w:r>
    </w:p>
    <w:p w14:paraId="10835E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it represents workflow/business state.</w:t>
      </w:r>
    </w:p>
    <w:p w14:paraId="1ABD14B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07C2903">
          <v:rect id="_x0000_i1141" style="width:0;height:1.5pt" o:hralign="center" o:hrstd="t" o:hr="t" fillcolor="#a0a0a0" stroked="f"/>
        </w:pict>
      </w:r>
    </w:p>
    <w:p w14:paraId="62CF5B3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113. Important Rule</w:t>
      </w:r>
    </w:p>
    <w:p w14:paraId="47EBE89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Ask:</w:t>
      </w:r>
    </w:p>
    <w:p w14:paraId="404689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 this value be reliably derived from other stored information?</w:t>
      </w:r>
    </w:p>
    <w:p w14:paraId="6D16BB0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yes:</w:t>
      </w:r>
    </w:p>
    <w:p w14:paraId="1C113A0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Consider calculating it.</w:t>
      </w:r>
    </w:p>
    <w:p w14:paraId="5BED0E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no:</w:t>
      </w:r>
    </w:p>
    <w:p w14:paraId="3052B93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Store it.</w:t>
      </w:r>
    </w:p>
    <w:p w14:paraId="709855F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 consider:</w:t>
      </w:r>
    </w:p>
    <w:p w14:paraId="1F26962F" w14:textId="77777777" w:rsidR="00D92320" w:rsidRPr="00D92320" w:rsidRDefault="00D92320">
      <w:pPr>
        <w:numPr>
          <w:ilvl w:val="0"/>
          <w:numId w:val="10"/>
        </w:numPr>
        <w:rPr>
          <w:sz w:val="32"/>
          <w:szCs w:val="32"/>
        </w:rPr>
      </w:pPr>
      <w:r w:rsidRPr="00D92320">
        <w:rPr>
          <w:sz w:val="32"/>
          <w:szCs w:val="32"/>
        </w:rPr>
        <w:t>Performance</w:t>
      </w:r>
    </w:p>
    <w:p w14:paraId="265C5E6B" w14:textId="77777777" w:rsidR="00D92320" w:rsidRPr="00D92320" w:rsidRDefault="00D92320">
      <w:pPr>
        <w:numPr>
          <w:ilvl w:val="0"/>
          <w:numId w:val="10"/>
        </w:numPr>
        <w:rPr>
          <w:sz w:val="32"/>
          <w:szCs w:val="32"/>
        </w:rPr>
      </w:pPr>
      <w:r w:rsidRPr="00D92320">
        <w:rPr>
          <w:sz w:val="32"/>
          <w:szCs w:val="32"/>
        </w:rPr>
        <w:t>Reporting</w:t>
      </w:r>
    </w:p>
    <w:p w14:paraId="409F0471" w14:textId="77777777" w:rsidR="00D92320" w:rsidRPr="00D92320" w:rsidRDefault="00D92320">
      <w:pPr>
        <w:numPr>
          <w:ilvl w:val="0"/>
          <w:numId w:val="10"/>
        </w:numPr>
        <w:rPr>
          <w:sz w:val="32"/>
          <w:szCs w:val="32"/>
        </w:rPr>
      </w:pPr>
      <w:r w:rsidRPr="00D92320">
        <w:rPr>
          <w:sz w:val="32"/>
          <w:szCs w:val="32"/>
        </w:rPr>
        <w:t>Historical requirements</w:t>
      </w:r>
    </w:p>
    <w:p w14:paraId="2F7A2729" w14:textId="77777777" w:rsidR="00D92320" w:rsidRPr="00D92320" w:rsidRDefault="00D92320">
      <w:pPr>
        <w:numPr>
          <w:ilvl w:val="0"/>
          <w:numId w:val="10"/>
        </w:numPr>
        <w:rPr>
          <w:sz w:val="32"/>
          <w:szCs w:val="32"/>
        </w:rPr>
      </w:pPr>
      <w:r w:rsidRPr="00D92320">
        <w:rPr>
          <w:sz w:val="32"/>
          <w:szCs w:val="32"/>
        </w:rPr>
        <w:t>Business semantics</w:t>
      </w:r>
    </w:p>
    <w:p w14:paraId="7C3D2E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before making the final architecture decision.</w:t>
      </w:r>
    </w:p>
    <w:p w14:paraId="521ABB9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63E33BA">
          <v:rect id="_x0000_i1142" style="width:0;height:1.5pt" o:hralign="center" o:hrstd="t" o:hr="t" fillcolor="#a0a0a0" stroked="f"/>
        </w:pict>
      </w:r>
    </w:p>
    <w:p w14:paraId="669BB15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S — BUSINESS RULE DESIGN EXERCISE</w:t>
      </w:r>
    </w:p>
    <w:p w14:paraId="7DEEA7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114. Scenario 1</w:t>
      </w:r>
    </w:p>
    <w:p w14:paraId="47A4631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087ADE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cannot be before Start Date.</w:t>
      </w:r>
    </w:p>
    <w:p w14:paraId="6CA35BA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Best candidate:</w:t>
      </w:r>
    </w:p>
    <w:p w14:paraId="51FFCB3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Validation Business Rule / data-layer validation</w:t>
      </w:r>
    </w:p>
    <w:p w14:paraId="5D24DE9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plus application feedback.</w:t>
      </w:r>
    </w:p>
    <w:p w14:paraId="6A7B40B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B534607">
          <v:rect id="_x0000_i1143" style="width:0;height:1.5pt" o:hralign="center" o:hrstd="t" o:hr="t" fillcolor="#a0a0a0" stroked="f"/>
        </w:pict>
      </w:r>
    </w:p>
    <w:p w14:paraId="156F40E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115. Scenario 2</w:t>
      </w:r>
    </w:p>
    <w:p w14:paraId="681947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2CD6810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Hide Manager Comment from employees while the request is Draft.</w:t>
      </w:r>
    </w:p>
    <w:p w14:paraId="3C2004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this purely a data-validation rule?</w:t>
      </w:r>
    </w:p>
    <w:p w14:paraId="3349C27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2FB54BF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592FC6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largely:</w:t>
      </w:r>
    </w:p>
    <w:p w14:paraId="18EC72A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Application UX / authorization design.</w:t>
      </w:r>
    </w:p>
    <w:p w14:paraId="41F7929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We may use:</w:t>
      </w:r>
    </w:p>
    <w:p w14:paraId="51BF727C" w14:textId="77777777" w:rsidR="00D92320" w:rsidRPr="00D92320" w:rsidRDefault="00D92320">
      <w:pPr>
        <w:numPr>
          <w:ilvl w:val="0"/>
          <w:numId w:val="11"/>
        </w:numPr>
        <w:rPr>
          <w:sz w:val="32"/>
          <w:szCs w:val="32"/>
        </w:rPr>
      </w:pPr>
      <w:r w:rsidRPr="00D92320">
        <w:rPr>
          <w:sz w:val="32"/>
          <w:szCs w:val="32"/>
        </w:rPr>
        <w:t>Power Apps conditional visibility</w:t>
      </w:r>
    </w:p>
    <w:p w14:paraId="3897F1C3" w14:textId="77777777" w:rsidR="00D92320" w:rsidRPr="00D92320" w:rsidRDefault="00D92320">
      <w:pPr>
        <w:numPr>
          <w:ilvl w:val="0"/>
          <w:numId w:val="11"/>
        </w:numPr>
        <w:rPr>
          <w:sz w:val="32"/>
          <w:szCs w:val="32"/>
        </w:rPr>
      </w:pPr>
      <w:r w:rsidRPr="00D92320">
        <w:rPr>
          <w:sz w:val="32"/>
          <w:szCs w:val="32"/>
        </w:rPr>
        <w:t>Dataverse security</w:t>
      </w:r>
    </w:p>
    <w:p w14:paraId="3822A334" w14:textId="77777777" w:rsidR="00D92320" w:rsidRPr="00D92320" w:rsidRDefault="00D92320">
      <w:pPr>
        <w:numPr>
          <w:ilvl w:val="0"/>
          <w:numId w:val="11"/>
        </w:numPr>
        <w:rPr>
          <w:sz w:val="32"/>
          <w:szCs w:val="32"/>
        </w:rPr>
      </w:pPr>
      <w:r w:rsidRPr="00D92320">
        <w:rPr>
          <w:sz w:val="32"/>
          <w:szCs w:val="32"/>
        </w:rPr>
        <w:t>Other application logic</w:t>
      </w:r>
    </w:p>
    <w:p w14:paraId="23DBC1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depending on sensitivity.</w:t>
      </w:r>
    </w:p>
    <w:p w14:paraId="40A6D35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4B2641E">
          <v:rect id="_x0000_i1144" style="width:0;height:1.5pt" o:hralign="center" o:hrstd="t" o:hr="t" fillcolor="#a0a0a0" stroked="f"/>
        </w:pict>
      </w:r>
    </w:p>
    <w:p w14:paraId="5B07038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116. Scenario 3</w:t>
      </w:r>
    </w:p>
    <w:p w14:paraId="371F381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43B7D9B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 requests should trigger an email.</w:t>
      </w:r>
    </w:p>
    <w:p w14:paraId="7F2747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Best Power Platform capability?</w:t>
      </w:r>
    </w:p>
    <w:p w14:paraId="20EEB81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11831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Power Automate.</w:t>
      </w:r>
    </w:p>
    <w:p w14:paraId="182D06D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This is:</w:t>
      </w:r>
    </w:p>
    <w:p w14:paraId="126CB46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Workflow / Automation.</w:t>
      </w:r>
    </w:p>
    <w:p w14:paraId="6F50FB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AB7AA1D">
          <v:rect id="_x0000_i1145" style="width:0;height:1.5pt" o:hralign="center" o:hrstd="t" o:hr="t" fillcolor="#a0a0a0" stroked="f"/>
        </w:pict>
      </w:r>
    </w:p>
    <w:p w14:paraId="10BE722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117. Scenario 4</w:t>
      </w:r>
    </w:p>
    <w:p w14:paraId="752CE4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5650A3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Number of Days equals End Date minus Start Date.</w:t>
      </w:r>
    </w:p>
    <w:p w14:paraId="6EA1C6A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Possible solution:</w:t>
      </w:r>
    </w:p>
    <w:p w14:paraId="4F4DED5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Dataverse Formula Column.</w:t>
      </w:r>
    </w:p>
    <w:p w14:paraId="7B9747A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30604DC">
          <v:rect id="_x0000_i1146" style="width:0;height:1.5pt" o:hralign="center" o:hrstd="t" o:hr="t" fillcolor="#a0a0a0" stroked="f"/>
        </w:pict>
      </w:r>
    </w:p>
    <w:p w14:paraId="75A5713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118. Scenario 5</w:t>
      </w:r>
    </w:p>
    <w:p w14:paraId="66F636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Requirement:</w:t>
      </w:r>
    </w:p>
    <w:p w14:paraId="0E9F85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Employees must never read confidential salary data.</w:t>
      </w:r>
    </w:p>
    <w:p w14:paraId="18C69FE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Best primary solution?</w:t>
      </w:r>
    </w:p>
    <w:p w14:paraId="16F0D2E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2FD7E9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Dataverse Security</w:t>
      </w:r>
    </w:p>
    <w:p w14:paraId="09219CB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not simply hiding a field in Power Apps.</w:t>
      </w:r>
    </w:p>
    <w:p w14:paraId="6986B85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8F53C19">
          <v:rect id="_x0000_i1147" style="width:0;height:1.5pt" o:hralign="center" o:hrstd="t" o:hr="t" fillcolor="#a0a0a0" stroked="f"/>
        </w:pict>
      </w:r>
    </w:p>
    <w:p w14:paraId="705B4FA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T — INDEPENDENT CHALLENGE</w:t>
      </w:r>
    </w:p>
    <w:p w14:paraId="7A0B96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119. Challenge — Employee Leave Balance</w:t>
      </w:r>
    </w:p>
    <w:p w14:paraId="29910F1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have approximately 8–10 minutes.</w:t>
      </w:r>
    </w:p>
    <w:p w14:paraId="3CFDA5F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Design a table:</w:t>
      </w:r>
    </w:p>
    <w:p w14:paraId="69D5248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Leave Balance</w:t>
      </w:r>
    </w:p>
    <w:p w14:paraId="30E6946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Requirement:</w:t>
      </w:r>
    </w:p>
    <w:p w14:paraId="18D6F81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company wants to track each employee's annual entitlement.</w:t>
      </w:r>
    </w:p>
    <w:p w14:paraId="09F8AD0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30F4C32">
          <v:rect id="_x0000_i1148" style="width:0;height:1.5pt" o:hralign="center" o:hrstd="t" o:hr="t" fillcolor="#a0a0a0" stroked="f"/>
        </w:pict>
      </w:r>
    </w:p>
    <w:p w14:paraId="2412A62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120. Students Must Choose Fields</w:t>
      </w:r>
    </w:p>
    <w:p w14:paraId="7A7C2F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They should propose:</w:t>
      </w:r>
    </w:p>
    <w:p w14:paraId="0944C5AB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2E5FF42F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3227785B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Year</w:t>
      </w:r>
    </w:p>
    <w:p w14:paraId="2F410743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Entitled Days</w:t>
      </w:r>
    </w:p>
    <w:p w14:paraId="6CC064C3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Used Days</w:t>
      </w:r>
    </w:p>
    <w:p w14:paraId="2BE67B5C" w14:textId="77777777" w:rsidR="00D92320" w:rsidRPr="00D92320" w:rsidRDefault="00D92320">
      <w:pPr>
        <w:numPr>
          <w:ilvl w:val="0"/>
          <w:numId w:val="12"/>
        </w:numPr>
        <w:rPr>
          <w:sz w:val="32"/>
          <w:szCs w:val="32"/>
        </w:rPr>
      </w:pPr>
      <w:r w:rsidRPr="00D92320">
        <w:rPr>
          <w:sz w:val="32"/>
          <w:szCs w:val="32"/>
        </w:rPr>
        <w:t>Remaining Days</w:t>
      </w:r>
    </w:p>
    <w:p w14:paraId="44174F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Determine appropriate:</w:t>
      </w:r>
    </w:p>
    <w:p w14:paraId="4D48AB2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Data Types</w:t>
      </w:r>
    </w:p>
    <w:p w14:paraId="77DC0ED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and:</w:t>
      </w:r>
    </w:p>
    <w:p w14:paraId="5032A6C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Relationships.</w:t>
      </w:r>
    </w:p>
    <w:p w14:paraId="4235C5A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CEAEE15">
          <v:rect id="_x0000_i1149" style="width:0;height:1.5pt" o:hralign="center" o:hrstd="t" o:hr="t" fillcolor="#a0a0a0" stroked="f"/>
        </w:pict>
      </w:r>
    </w:p>
    <w:p w14:paraId="23EBDCC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121. Recommended Answer</w:t>
      </w:r>
    </w:p>
    <w:p w14:paraId="2A817A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444994F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Leave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3946"/>
      </w:tblGrid>
      <w:tr w:rsidR="00D92320" w:rsidRPr="00D92320" w14:paraId="0A0BB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520A6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2225460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D92320" w:rsidRPr="00D92320" w14:paraId="5164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CB5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Balance Name / Identifier</w:t>
            </w:r>
          </w:p>
        </w:tc>
        <w:tc>
          <w:tcPr>
            <w:tcW w:w="0" w:type="auto"/>
            <w:vAlign w:val="center"/>
            <w:hideMark/>
          </w:tcPr>
          <w:p w14:paraId="51D0C6B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Text / Autonumber</w:t>
            </w:r>
          </w:p>
        </w:tc>
      </w:tr>
      <w:tr w:rsidR="00D92320" w:rsidRPr="00D92320" w14:paraId="1FA8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555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4AD83D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Lookup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Employee</w:t>
            </w:r>
          </w:p>
        </w:tc>
      </w:tr>
      <w:tr w:rsidR="00D92320" w:rsidRPr="00D92320" w14:paraId="51E65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66A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660B130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 xml:space="preserve">Lookup </w:t>
            </w:r>
            <w:r w:rsidRPr="00D9232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D92320">
              <w:rPr>
                <w:sz w:val="32"/>
                <w:szCs w:val="32"/>
              </w:rPr>
              <w:t xml:space="preserve"> Leave Type</w:t>
            </w:r>
          </w:p>
        </w:tc>
      </w:tr>
      <w:tr w:rsidR="00D92320" w:rsidRPr="00D92320" w14:paraId="2808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413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7C2D23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Whole Number</w:t>
            </w:r>
          </w:p>
        </w:tc>
      </w:tr>
      <w:tr w:rsidR="00D92320" w:rsidRPr="00D92320" w14:paraId="2C2B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BA6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Entitled Days</w:t>
            </w:r>
          </w:p>
        </w:tc>
        <w:tc>
          <w:tcPr>
            <w:tcW w:w="0" w:type="auto"/>
            <w:vAlign w:val="center"/>
            <w:hideMark/>
          </w:tcPr>
          <w:p w14:paraId="1DE66E8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Decimal / Whole Number</w:t>
            </w:r>
          </w:p>
        </w:tc>
      </w:tr>
      <w:tr w:rsidR="00D92320" w:rsidRPr="00D92320" w14:paraId="13A0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3E5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Used Days</w:t>
            </w:r>
          </w:p>
        </w:tc>
        <w:tc>
          <w:tcPr>
            <w:tcW w:w="0" w:type="auto"/>
            <w:vAlign w:val="center"/>
            <w:hideMark/>
          </w:tcPr>
          <w:p w14:paraId="64D67DA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Decimal / Whole Number</w:t>
            </w:r>
          </w:p>
        </w:tc>
      </w:tr>
      <w:tr w:rsidR="00D92320" w:rsidRPr="00D92320" w14:paraId="4CB06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2FD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Remaining Days</w:t>
            </w:r>
          </w:p>
        </w:tc>
        <w:tc>
          <w:tcPr>
            <w:tcW w:w="0" w:type="auto"/>
            <w:vAlign w:val="center"/>
            <w:hideMark/>
          </w:tcPr>
          <w:p w14:paraId="0C30F19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Formula</w:t>
            </w:r>
          </w:p>
        </w:tc>
      </w:tr>
      <w:tr w:rsidR="00D92320" w:rsidRPr="00D92320" w14:paraId="2040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F347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DFEBA5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Yes/No</w:t>
            </w:r>
          </w:p>
        </w:tc>
      </w:tr>
    </w:tbl>
    <w:p w14:paraId="6537DF0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BBC8641">
          <v:rect id="_x0000_i1150" style="width:0;height:1.5pt" o:hralign="center" o:hrstd="t" o:hr="t" fillcolor="#a0a0a0" stroked="f"/>
        </w:pict>
      </w:r>
    </w:p>
    <w:p w14:paraId="2B74B6F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122. Relationships</w:t>
      </w:r>
    </w:p>
    <w:p w14:paraId="379CC36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140128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1</w:t>
      </w:r>
    </w:p>
    <w:p w14:paraId="0B8706E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5620C23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N</w:t>
      </w:r>
    </w:p>
    <w:p w14:paraId="41C824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Leave Balance</w:t>
      </w:r>
    </w:p>
    <w:p w14:paraId="361A1AA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N</w:t>
      </w:r>
    </w:p>
    <w:p w14:paraId="227D15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33AC604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1</w:t>
      </w:r>
    </w:p>
    <w:p w14:paraId="76F7320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044812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5C09532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Employee 1 </w:t>
      </w:r>
      <w:r w:rsidRPr="00D92320">
        <w:rPr>
          <w:rFonts w:ascii="Times New Roman" w:hAnsi="Times New Roman" w:cs="Times New Roman"/>
          <w:sz w:val="32"/>
          <w:szCs w:val="32"/>
        </w:rPr>
        <w:t>─────</w:t>
      </w:r>
      <w:r w:rsidRPr="00D92320">
        <w:rPr>
          <w:sz w:val="32"/>
          <w:szCs w:val="32"/>
        </w:rPr>
        <w:t>&lt; Employee Leave Balance</w:t>
      </w:r>
    </w:p>
    <w:p w14:paraId="6CC8AE7A" w14:textId="77777777" w:rsidR="00D92320" w:rsidRPr="00D92320" w:rsidRDefault="00D92320" w:rsidP="00D92320">
      <w:pPr>
        <w:rPr>
          <w:sz w:val="32"/>
          <w:szCs w:val="32"/>
        </w:rPr>
      </w:pPr>
    </w:p>
    <w:p w14:paraId="69DA62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Leave Type 1 </w:t>
      </w:r>
      <w:r w:rsidRPr="00D92320">
        <w:rPr>
          <w:rFonts w:ascii="Times New Roman" w:hAnsi="Times New Roman" w:cs="Times New Roman"/>
          <w:sz w:val="32"/>
          <w:szCs w:val="32"/>
        </w:rPr>
        <w:t>───</w:t>
      </w:r>
      <w:r w:rsidRPr="00D92320">
        <w:rPr>
          <w:sz w:val="32"/>
          <w:szCs w:val="32"/>
        </w:rPr>
        <w:t>&lt; Employee Leave Balance</w:t>
      </w:r>
    </w:p>
    <w:p w14:paraId="7A12DC0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A77315F">
          <v:rect id="_x0000_i1151" style="width:0;height:1.5pt" o:hralign="center" o:hrstd="t" o:hr="t" fillcolor="#a0a0a0" stroked="f"/>
        </w:pict>
      </w:r>
    </w:p>
    <w:p w14:paraId="408F7A3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123. Remaining Days Formula</w:t>
      </w:r>
    </w:p>
    <w:p w14:paraId="5B4F83A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Concept:</w:t>
      </w:r>
    </w:p>
    <w:p w14:paraId="1479FC4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Remaining Days =</w:t>
      </w:r>
    </w:p>
    <w:p w14:paraId="26CEFC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Entitled Days - Used Days</w:t>
      </w:r>
    </w:p>
    <w:p w14:paraId="6DBEED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Possible Formula column:</w:t>
      </w:r>
    </w:p>
    <w:p w14:paraId="50B5C39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'Entitled Days' - 'Used Days'</w:t>
      </w:r>
    </w:p>
    <w:p w14:paraId="681D43E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9ADE779">
          <v:rect id="_x0000_i1152" style="width:0;height:1.5pt" o:hralign="center" o:hrstd="t" o:hr="t" fillcolor="#a0a0a0" stroked="f"/>
        </w:pict>
      </w:r>
    </w:p>
    <w:p w14:paraId="45C3032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124. Example Record</w:t>
      </w:r>
    </w:p>
    <w:p w14:paraId="655BFFB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Employee:</w:t>
      </w:r>
    </w:p>
    <w:p w14:paraId="156F3E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Hana Tesfaye</w:t>
      </w:r>
    </w:p>
    <w:p w14:paraId="67C7D31F" w14:textId="77777777" w:rsidR="00D92320" w:rsidRPr="00D92320" w:rsidRDefault="00D92320" w:rsidP="00D92320">
      <w:pPr>
        <w:rPr>
          <w:sz w:val="32"/>
          <w:szCs w:val="32"/>
        </w:rPr>
      </w:pPr>
    </w:p>
    <w:p w14:paraId="77FB38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Type:</w:t>
      </w:r>
    </w:p>
    <w:p w14:paraId="7BA086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</w:t>
      </w:r>
    </w:p>
    <w:p w14:paraId="5849853B" w14:textId="77777777" w:rsidR="00D92320" w:rsidRPr="00D92320" w:rsidRDefault="00D92320" w:rsidP="00D92320">
      <w:pPr>
        <w:rPr>
          <w:sz w:val="32"/>
          <w:szCs w:val="32"/>
        </w:rPr>
      </w:pPr>
    </w:p>
    <w:p w14:paraId="17890A8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Year:</w:t>
      </w:r>
    </w:p>
    <w:p w14:paraId="7F653AD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</w:t>
      </w:r>
    </w:p>
    <w:p w14:paraId="699083CE" w14:textId="77777777" w:rsidR="00D92320" w:rsidRPr="00D92320" w:rsidRDefault="00D92320" w:rsidP="00D92320">
      <w:pPr>
        <w:rPr>
          <w:sz w:val="32"/>
          <w:szCs w:val="32"/>
        </w:rPr>
      </w:pPr>
    </w:p>
    <w:p w14:paraId="681D6D5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Entitled Days:</w:t>
      </w:r>
    </w:p>
    <w:p w14:paraId="4BF8BE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20</w:t>
      </w:r>
    </w:p>
    <w:p w14:paraId="20A9A169" w14:textId="77777777" w:rsidR="00D92320" w:rsidRPr="00D92320" w:rsidRDefault="00D92320" w:rsidP="00D92320">
      <w:pPr>
        <w:rPr>
          <w:sz w:val="32"/>
          <w:szCs w:val="32"/>
        </w:rPr>
      </w:pPr>
    </w:p>
    <w:p w14:paraId="26A2024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Used Days:</w:t>
      </w:r>
    </w:p>
    <w:p w14:paraId="303E1C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8</w:t>
      </w:r>
    </w:p>
    <w:p w14:paraId="59C7431D" w14:textId="77777777" w:rsidR="00D92320" w:rsidRPr="00D92320" w:rsidRDefault="00D92320" w:rsidP="00D92320">
      <w:pPr>
        <w:rPr>
          <w:sz w:val="32"/>
          <w:szCs w:val="32"/>
        </w:rPr>
      </w:pPr>
    </w:p>
    <w:p w14:paraId="4C669D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Remaining Days:</w:t>
      </w:r>
    </w:p>
    <w:p w14:paraId="17AD97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12</w:t>
      </w:r>
    </w:p>
    <w:p w14:paraId="798C502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F95DE42">
          <v:rect id="_x0000_i1153" style="width:0;height:1.5pt" o:hralign="center" o:hrstd="t" o:hr="t" fillcolor="#a0a0a0" stroked="f"/>
        </w:pict>
      </w:r>
    </w:p>
    <w:p w14:paraId="16EC406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125. Advanced Discussion</w:t>
      </w:r>
    </w:p>
    <w:p w14:paraId="006FDE6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Used Days be manually maintained?</w:t>
      </w:r>
    </w:p>
    <w:p w14:paraId="5EB2E7B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Maybe not.</w:t>
      </w:r>
    </w:p>
    <w:p w14:paraId="1070EF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Potential future design:</w:t>
      </w:r>
    </w:p>
    <w:p w14:paraId="57A06BB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Calculate approved Leave Requests</w:t>
      </w:r>
    </w:p>
    <w:p w14:paraId="40506AF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or:</w:t>
      </w:r>
    </w:p>
    <w:p w14:paraId="6824AE1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Update balance through workflow.</w:t>
      </w:r>
    </w:p>
    <w:p w14:paraId="6237AE2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This is intentionally left for later architecture discussions.</w:t>
      </w:r>
    </w:p>
    <w:p w14:paraId="0D21DDE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37C4087">
          <v:rect id="_x0000_i1154" style="width:0;height:1.5pt" o:hralign="center" o:hrstd="t" o:hr="t" fillcolor="#a0a0a0" stroked="f"/>
        </w:pict>
      </w:r>
    </w:p>
    <w:p w14:paraId="674B7D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U — DEBUGGING LAB</w:t>
      </w:r>
    </w:p>
    <w:p w14:paraId="562BBD9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126. Problem 1 — Employee Lookup Missing</w:t>
      </w:r>
    </w:p>
    <w:p w14:paraId="67158D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 created Leave Request but Employee field is:</w:t>
      </w:r>
    </w:p>
    <w:p w14:paraId="40D39F6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Text.</w:t>
      </w:r>
    </w:p>
    <w:p w14:paraId="1195F9C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Problem</w:t>
      </w:r>
    </w:p>
    <w:p w14:paraId="419CCB5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No real relationship exists.</w:t>
      </w:r>
    </w:p>
    <w:p w14:paraId="3732C13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Fix</w:t>
      </w:r>
    </w:p>
    <w:p w14:paraId="312A72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Create:</w:t>
      </w:r>
    </w:p>
    <w:p w14:paraId="446A3DF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Employee Lookup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Employee Table.</w:t>
      </w:r>
    </w:p>
    <w:p w14:paraId="3AD76FD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0C43782">
          <v:rect id="_x0000_i1155" style="width:0;height:1.5pt" o:hralign="center" o:hrstd="t" o:hr="t" fillcolor="#a0a0a0" stroked="f"/>
        </w:pict>
      </w:r>
    </w:p>
    <w:p w14:paraId="75E964E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127. Problem 2 — Leave Type Created as Choice</w:t>
      </w:r>
    </w:p>
    <w:p w14:paraId="15D1437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 created:</w:t>
      </w:r>
    </w:p>
    <w:p w14:paraId="1817149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</w:t>
      </w:r>
    </w:p>
    <w:p w14:paraId="487C9F5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Sick</w:t>
      </w:r>
    </w:p>
    <w:p w14:paraId="6FF9D44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Emergency</w:t>
      </w:r>
    </w:p>
    <w:p w14:paraId="5E5265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 a Choice.</w:t>
      </w:r>
    </w:p>
    <w:p w14:paraId="1A1D8B9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 the business also needs:</w:t>
      </w:r>
    </w:p>
    <w:p w14:paraId="7A8207A8" w14:textId="77777777" w:rsidR="00D92320" w:rsidRPr="00D92320" w:rsidRDefault="00D92320">
      <w:pPr>
        <w:numPr>
          <w:ilvl w:val="0"/>
          <w:numId w:val="13"/>
        </w:numPr>
        <w:rPr>
          <w:sz w:val="32"/>
          <w:szCs w:val="32"/>
        </w:rPr>
      </w:pPr>
      <w:r w:rsidRPr="00D92320">
        <w:rPr>
          <w:sz w:val="32"/>
          <w:szCs w:val="32"/>
        </w:rPr>
        <w:t>Maximum Days</w:t>
      </w:r>
    </w:p>
    <w:p w14:paraId="696CC15F" w14:textId="77777777" w:rsidR="00D92320" w:rsidRPr="00D92320" w:rsidRDefault="00D92320">
      <w:pPr>
        <w:numPr>
          <w:ilvl w:val="0"/>
          <w:numId w:val="13"/>
        </w:numPr>
        <w:rPr>
          <w:sz w:val="32"/>
          <w:szCs w:val="32"/>
        </w:rPr>
      </w:pPr>
      <w:r w:rsidRPr="00D92320">
        <w:rPr>
          <w:sz w:val="32"/>
          <w:szCs w:val="32"/>
        </w:rPr>
        <w:t>Documentation Required</w:t>
      </w:r>
    </w:p>
    <w:p w14:paraId="0C4357C5" w14:textId="77777777" w:rsidR="00D92320" w:rsidRPr="00D92320" w:rsidRDefault="00D92320">
      <w:pPr>
        <w:numPr>
          <w:ilvl w:val="0"/>
          <w:numId w:val="13"/>
        </w:num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0E8AD685" w14:textId="77777777" w:rsidR="00D92320" w:rsidRPr="00D92320" w:rsidRDefault="00D92320">
      <w:pPr>
        <w:numPr>
          <w:ilvl w:val="0"/>
          <w:numId w:val="13"/>
        </w:numPr>
        <w:rPr>
          <w:sz w:val="32"/>
          <w:szCs w:val="32"/>
        </w:rPr>
      </w:pPr>
      <w:r w:rsidRPr="00D92320">
        <w:rPr>
          <w:sz w:val="32"/>
          <w:szCs w:val="32"/>
        </w:rPr>
        <w:t>Active</w:t>
      </w:r>
    </w:p>
    <w:p w14:paraId="7F54576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Better Design</w:t>
      </w:r>
    </w:p>
    <w:p w14:paraId="61A9CEE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 Table + Lookup.</w:t>
      </w:r>
    </w:p>
    <w:p w14:paraId="4A734EA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2926679">
          <v:rect id="_x0000_i1156" style="width:0;height:1.5pt" o:hralign="center" o:hrstd="t" o:hr="t" fillcolor="#a0a0a0" stroked="f"/>
        </w:pict>
      </w:r>
    </w:p>
    <w:p w14:paraId="449D5B9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128. Problem 3 — Manager Table Created</w:t>
      </w:r>
    </w:p>
    <w:p w14:paraId="63CFCA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 creates:</w:t>
      </w:r>
    </w:p>
    <w:p w14:paraId="35A712D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</w:t>
      </w:r>
    </w:p>
    <w:p w14:paraId="6589F0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table containing:</w:t>
      </w:r>
    </w:p>
    <w:p w14:paraId="77DC8C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Abel</w:t>
      </w:r>
    </w:p>
    <w:p w14:paraId="6306420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Marta</w:t>
      </w:r>
    </w:p>
    <w:p w14:paraId="0220877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Meron</w:t>
      </w:r>
    </w:p>
    <w:p w14:paraId="34FA00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But those people already exist in:</w:t>
      </w:r>
    </w:p>
    <w:p w14:paraId="76007BF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</w:t>
      </w:r>
    </w:p>
    <w:p w14:paraId="0BA1E8B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Problem</w:t>
      </w:r>
    </w:p>
    <w:p w14:paraId="5D6875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Duplicate people data.</w:t>
      </w:r>
    </w:p>
    <w:p w14:paraId="0B81556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Better</w:t>
      </w:r>
    </w:p>
    <w:p w14:paraId="7BB6026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Employee.Manager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Employee Lookup.</w:t>
      </w:r>
    </w:p>
    <w:p w14:paraId="1086BC7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571E72F">
          <v:rect id="_x0000_i1157" style="width:0;height:1.5pt" o:hralign="center" o:hrstd="t" o:hr="t" fillcolor="#a0a0a0" stroked="f"/>
        </w:pict>
      </w:r>
    </w:p>
    <w:p w14:paraId="1BF867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129. Problem 4 — Formula Shows Negative Days</w:t>
      </w:r>
    </w:p>
    <w:p w14:paraId="2394B2C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Start:</w:t>
      </w:r>
    </w:p>
    <w:p w14:paraId="1A9AA00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20</w:t>
      </w:r>
    </w:p>
    <w:p w14:paraId="38FB224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End:</w:t>
      </w:r>
    </w:p>
    <w:p w14:paraId="155F254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Sep 15</w:t>
      </w:r>
    </w:p>
    <w:p w14:paraId="7E252D8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Duration becomes negative.</w:t>
      </w:r>
    </w:p>
    <w:p w14:paraId="7350FBC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Root Problem</w:t>
      </w:r>
    </w:p>
    <w:p w14:paraId="04D893E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Invalid dates.</w:t>
      </w:r>
    </w:p>
    <w:p w14:paraId="03AEFA2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Fix</w:t>
      </w:r>
    </w:p>
    <w:p w14:paraId="6AC09AD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Validate:</w:t>
      </w:r>
    </w:p>
    <w:p w14:paraId="7A00112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 &gt;= Start Date.</w:t>
      </w:r>
    </w:p>
    <w:p w14:paraId="6F9FCF9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Calculation and validation solve:</w:t>
      </w:r>
    </w:p>
    <w:p w14:paraId="60EC224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Different problems.</w:t>
      </w:r>
    </w:p>
    <w:p w14:paraId="5DEC0E2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DBEA487">
          <v:rect id="_x0000_i1158" style="width:0;height:1.5pt" o:hralign="center" o:hrstd="t" o:hr="t" fillcolor="#a0a0a0" stroked="f"/>
        </w:pict>
      </w:r>
    </w:p>
    <w:p w14:paraId="43E8D56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130. Problem 5 — Business Rule Doesn't Work</w:t>
      </w:r>
    </w:p>
    <w:p w14:paraId="564E957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Check:</w:t>
      </w:r>
    </w:p>
    <w:p w14:paraId="1FC9156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Rule activated?</w:t>
      </w:r>
    </w:p>
    <w:p w14:paraId="0045FC9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Correct table?</w:t>
      </w:r>
    </w:p>
    <w:p w14:paraId="17F7D1D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Correct scope?</w:t>
      </w:r>
    </w:p>
    <w:p w14:paraId="193B278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Correct condition?</w:t>
      </w:r>
    </w:p>
    <w:p w14:paraId="0D67AA1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Correct fields?</w:t>
      </w:r>
    </w:p>
    <w:p w14:paraId="5CF4BD5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App type supports that particular rule action?</w:t>
      </w:r>
    </w:p>
    <w:p w14:paraId="3410196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Microsoft notes that business-rule capabilities vary between Canvas and Model-Driven App experiences and that rules must be correctly scoped and activated.</w:t>
      </w:r>
    </w:p>
    <w:p w14:paraId="68ABB1A6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5BAC090">
          <v:rect id="_x0000_i1159" style="width:0;height:1.5pt" o:hralign="center" o:hrstd="t" o:hr="t" fillcolor="#a0a0a0" stroked="f"/>
        </w:pict>
      </w:r>
    </w:p>
    <w:p w14:paraId="1DCB2BB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131. Problem 6 — Rule Was Changed but Not Applied</w:t>
      </w:r>
    </w:p>
    <w:p w14:paraId="1658A9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modifying an existing rule:</w:t>
      </w:r>
    </w:p>
    <w:p w14:paraId="6258549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Current Microsoft guidance requires deactivating a Business Rule before editing it and activating the updated rule afterward.</w:t>
      </w:r>
    </w:p>
    <w:p w14:paraId="71B12A4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Check:</w:t>
      </w:r>
    </w:p>
    <w:p w14:paraId="34AF92F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Active state.</w:t>
      </w:r>
    </w:p>
    <w:p w14:paraId="4EA648A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87A0EE9">
          <v:rect id="_x0000_i1160" style="width:0;height:1.5pt" o:hralign="center" o:hrstd="t" o:hr="t" fillcolor="#a0a0a0" stroked="f"/>
        </w:pict>
      </w:r>
    </w:p>
    <w:p w14:paraId="5C3EF61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PART V — KNOWLEDGE CHECK</w:t>
      </w:r>
    </w:p>
    <w:p w14:paraId="76743A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132. Day 3 Quiz</w:t>
      </w:r>
    </w:p>
    <w:p w14:paraId="6400D83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answer independently.</w:t>
      </w:r>
    </w:p>
    <w:p w14:paraId="0F74691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D9AB5C5">
          <v:rect id="_x0000_i1161" style="width:0;height:1.5pt" o:hralign="center" o:hrstd="t" o:hr="t" fillcolor="#a0a0a0" stroked="f"/>
        </w:pict>
      </w:r>
    </w:p>
    <w:p w14:paraId="7FF145E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</w:t>
      </w:r>
    </w:p>
    <w:p w14:paraId="66140DA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does a Lookup normally exist in a one-to-many relationship?</w:t>
      </w:r>
    </w:p>
    <w:p w14:paraId="2A5DA6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A. On the one side</w:t>
      </w:r>
    </w:p>
    <w:p w14:paraId="65D4D11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B. On the many/child side</w:t>
      </w:r>
    </w:p>
    <w:p w14:paraId="3066A8F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C. On both automatically</w:t>
      </w:r>
    </w:p>
    <w:p w14:paraId="6D6DC3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D. Nowhere</w:t>
      </w:r>
    </w:p>
    <w:p w14:paraId="2700840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59D4D82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</w:t>
      </w:r>
    </w:p>
    <w:p w14:paraId="557630E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3C1817">
          <v:rect id="_x0000_i1162" style="width:0;height:1.5pt" o:hralign="center" o:hrstd="t" o:hr="t" fillcolor="#a0a0a0" stroked="f"/>
        </w:pict>
      </w:r>
    </w:p>
    <w:p w14:paraId="323FFA9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2</w:t>
      </w:r>
    </w:p>
    <w:p w14:paraId="5B7D74C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relationship exists between:</w:t>
      </w:r>
    </w:p>
    <w:p w14:paraId="76F5F5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and Leave Request?</w:t>
      </w:r>
    </w:p>
    <w:p w14:paraId="54CA7A2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76BC678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One Employee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Many Leave Requests.</w:t>
      </w:r>
    </w:p>
    <w:p w14:paraId="34DDA06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374F5CE">
          <v:rect id="_x0000_i1163" style="width:0;height:1.5pt" o:hralign="center" o:hrstd="t" o:hr="t" fillcolor="#a0a0a0" stroked="f"/>
        </w:pict>
      </w:r>
    </w:p>
    <w:p w14:paraId="356080E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3</w:t>
      </w:r>
    </w:p>
    <w:p w14:paraId="523D78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should the Employee Lookup exist?</w:t>
      </w:r>
    </w:p>
    <w:p w14:paraId="1B319BA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Answer</w:t>
      </w:r>
    </w:p>
    <w:p w14:paraId="592D0E9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Request.</w:t>
      </w:r>
    </w:p>
    <w:p w14:paraId="309678A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906DCAA">
          <v:rect id="_x0000_i1164" style="width:0;height:1.5pt" o:hralign="center" o:hrstd="t" o:hr="t" fillcolor="#a0a0a0" stroked="f"/>
        </w:pict>
      </w:r>
    </w:p>
    <w:p w14:paraId="17A03DF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4</w:t>
      </w:r>
    </w:p>
    <w:p w14:paraId="7975301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relationship exists between Leave Type and Leave Request?</w:t>
      </w:r>
    </w:p>
    <w:p w14:paraId="1FC412D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4013AC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One Leave Type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Many Leave Requests.</w:t>
      </w:r>
    </w:p>
    <w:p w14:paraId="4DCAC82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74C5746">
          <v:rect id="_x0000_i1165" style="width:0;height:1.5pt" o:hralign="center" o:hrstd="t" o:hr="t" fillcolor="#a0a0a0" stroked="f"/>
        </w:pict>
      </w:r>
    </w:p>
    <w:p w14:paraId="776CA7D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5</w:t>
      </w:r>
    </w:p>
    <w:p w14:paraId="1E6F43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is a self-referencing relationship?</w:t>
      </w:r>
    </w:p>
    <w:p w14:paraId="2D8E127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3E668B7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relationship where:</w:t>
      </w:r>
    </w:p>
    <w:p w14:paraId="7F0104D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 table references another row from the same table.</w:t>
      </w:r>
    </w:p>
    <w:p w14:paraId="652441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Example:</w:t>
      </w:r>
    </w:p>
    <w:p w14:paraId="3AEB83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Employee.Manager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Employee.</w:t>
      </w:r>
    </w:p>
    <w:p w14:paraId="7812E26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6BCF963">
          <v:rect id="_x0000_i1166" style="width:0;height:1.5pt" o:hralign="center" o:hrstd="t" o:hr="t" fillcolor="#a0a0a0" stroked="f"/>
        </w:pict>
      </w:r>
    </w:p>
    <w:p w14:paraId="0785747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133. Quiz Continued</w:t>
      </w:r>
    </w:p>
    <w:p w14:paraId="25D115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6</w:t>
      </w:r>
    </w:p>
    <w:p w14:paraId="612732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 we need a separate Manager table?</w:t>
      </w:r>
    </w:p>
    <w:p w14:paraId="37D9691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2AA089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Usually:</w:t>
      </w:r>
    </w:p>
    <w:p w14:paraId="6BBA0D5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No.</w:t>
      </w:r>
    </w:p>
    <w:p w14:paraId="5B9F4FB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Managers are Employees.</w:t>
      </w:r>
    </w:p>
    <w:p w14:paraId="09C33D9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AB82674">
          <v:rect id="_x0000_i1167" style="width:0;height:1.5pt" o:hralign="center" o:hrstd="t" o:hr="t" fillcolor="#a0a0a0" stroked="f"/>
        </w:pict>
      </w:r>
    </w:p>
    <w:p w14:paraId="221F60B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7</w:t>
      </w:r>
    </w:p>
    <w:p w14:paraId="28CF0F0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Leave Type master data or transaction data?</w:t>
      </w:r>
    </w:p>
    <w:p w14:paraId="2A8117C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3579EDA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Master Data.</w:t>
      </w:r>
    </w:p>
    <w:p w14:paraId="219F20F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5A801A9">
          <v:rect id="_x0000_i1168" style="width:0;height:1.5pt" o:hralign="center" o:hrstd="t" o:hr="t" fillcolor="#a0a0a0" stroked="f"/>
        </w:pict>
      </w:r>
    </w:p>
    <w:p w14:paraId="70C19DB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8</w:t>
      </w:r>
    </w:p>
    <w:p w14:paraId="4ECD6A5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Is Leave Request master data or transaction data?</w:t>
      </w:r>
    </w:p>
    <w:p w14:paraId="3974C5F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4FDCAB4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Transaction Data.</w:t>
      </w:r>
    </w:p>
    <w:p w14:paraId="5FA4260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954A236">
          <v:rect id="_x0000_i1169" style="width:0;height:1.5pt" o:hralign="center" o:hrstd="t" o:hr="t" fillcolor="#a0a0a0" stroked="f"/>
        </w:pict>
      </w:r>
    </w:p>
    <w:p w14:paraId="3754975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9</w:t>
      </w:r>
    </w:p>
    <w:p w14:paraId="433EBD8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 use a Formula column for Number of Days?</w:t>
      </w:r>
    </w:p>
    <w:p w14:paraId="58FA6EA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1A7347B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it can be derived from Start Date and End Date rather than manually entered.</w:t>
      </w:r>
    </w:p>
    <w:p w14:paraId="5392416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EDFC829">
          <v:rect id="_x0000_i1170" style="width:0;height:1.5pt" o:hralign="center" o:hrstd="t" o:hr="t" fillcolor="#a0a0a0" stroked="f"/>
        </w:pict>
      </w:r>
    </w:p>
    <w:p w14:paraId="2CE38F5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10</w:t>
      </w:r>
    </w:p>
    <w:p w14:paraId="30FED9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Which Power Fx function can calculate the difference between dates?</w:t>
      </w:r>
    </w:p>
    <w:p w14:paraId="3BF13F8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Answer</w:t>
      </w:r>
    </w:p>
    <w:p w14:paraId="311EDFA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DateDiff()</w:t>
      </w:r>
    </w:p>
    <w:p w14:paraId="0877F48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A0E9EDD">
          <v:rect id="_x0000_i1171" style="width:0;height:1.5pt" o:hralign="center" o:hrstd="t" o:hr="t" fillcolor="#a0a0a0" stroked="f"/>
        </w:pict>
      </w:r>
    </w:p>
    <w:p w14:paraId="7CED6CA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134. Quiz Continued</w:t>
      </w:r>
    </w:p>
    <w:p w14:paraId="3B6D718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11</w:t>
      </w:r>
    </w:p>
    <w:p w14:paraId="70A8E0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happens if End Date is before Start Date?</w:t>
      </w:r>
    </w:p>
    <w:p w14:paraId="19A9DE5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24C2D55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record violates our business rule and should be rejected/flagged.</w:t>
      </w:r>
    </w:p>
    <w:p w14:paraId="617E62F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DF1798D">
          <v:rect id="_x0000_i1172" style="width:0;height:1.5pt" o:hralign="center" o:hrstd="t" o:hr="t" fillcolor="#a0a0a0" stroked="f"/>
        </w:pict>
      </w:r>
    </w:p>
    <w:p w14:paraId="48A8403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12</w:t>
      </w:r>
    </w:p>
    <w:p w14:paraId="79B4D35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Dataverse feature can provide low-code validation logic?</w:t>
      </w:r>
    </w:p>
    <w:p w14:paraId="291DEFB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7C81A08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Rules.</w:t>
      </w:r>
    </w:p>
    <w:p w14:paraId="13F880F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3D0D40A">
          <v:rect id="_x0000_i1173" style="width:0;height:1.5pt" o:hralign="center" o:hrstd="t" o:hr="t" fillcolor="#a0a0a0" stroked="f"/>
        </w:pict>
      </w:r>
    </w:p>
    <w:p w14:paraId="3F7730A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13</w:t>
      </w:r>
    </w:p>
    <w:p w14:paraId="5A9283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Approved/Rejected be entered as arbitrary Text?</w:t>
      </w:r>
    </w:p>
    <w:p w14:paraId="41BBA59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56CCF12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0F4BD7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 a controlled:</w:t>
      </w:r>
    </w:p>
    <w:p w14:paraId="6B8434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Choice.</w:t>
      </w:r>
    </w:p>
    <w:p w14:paraId="49EE5F3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D6357DB">
          <v:rect id="_x0000_i1174" style="width:0;height:1.5pt" o:hralign="center" o:hrstd="t" o:hr="t" fillcolor="#a0a0a0" stroked="f"/>
        </w:pict>
      </w:r>
    </w:p>
    <w:p w14:paraId="58C72D4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Question 14</w:t>
      </w:r>
    </w:p>
    <w:p w14:paraId="6C20B90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 Employee can attend many Courses and a Course can contain many Employees.</w:t>
      </w:r>
    </w:p>
    <w:p w14:paraId="3E67699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relationship?</w:t>
      </w:r>
    </w:p>
    <w:p w14:paraId="204B495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3491C8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Many-to-Many.</w:t>
      </w:r>
    </w:p>
    <w:p w14:paraId="26D8D21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72E2654">
          <v:rect id="_x0000_i1175" style="width:0;height:1.5pt" o:hralign="center" o:hrstd="t" o:hr="t" fillcolor="#a0a0a0" stroked="f"/>
        </w:pict>
      </w:r>
    </w:p>
    <w:p w14:paraId="6700B52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15</w:t>
      </w:r>
    </w:p>
    <w:p w14:paraId="21320F6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Enrollment has Score and Enrollment Date, what should we consider?</w:t>
      </w:r>
    </w:p>
    <w:p w14:paraId="1886B14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24B9AC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 a:</w:t>
      </w:r>
    </w:p>
    <w:p w14:paraId="297CAD2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Training Enrollment</w:t>
      </w:r>
    </w:p>
    <w:p w14:paraId="2F0BEFF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junction/intermediate table.</w:t>
      </w:r>
    </w:p>
    <w:p w14:paraId="7800A63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0814015">
          <v:rect id="_x0000_i1176" style="width:0;height:1.5pt" o:hralign="center" o:hrstd="t" o:hr="t" fillcolor="#a0a0a0" stroked="f"/>
        </w:pict>
      </w:r>
    </w:p>
    <w:p w14:paraId="4BF4CE7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135. Quiz Continued</w:t>
      </w:r>
    </w:p>
    <w:p w14:paraId="09A180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16</w:t>
      </w:r>
    </w:p>
    <w:p w14:paraId="13C2DD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Should business-sensitive security rely only on hiding a field in Power Apps?</w:t>
      </w:r>
    </w:p>
    <w:p w14:paraId="35B7D90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690CD7F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No.</w:t>
      </w:r>
    </w:p>
    <w:p w14:paraId="2CC658C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 Dataverse security as appropriate.</w:t>
      </w:r>
    </w:p>
    <w:p w14:paraId="5048A4A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98417C1">
          <v:rect id="_x0000_i1177" style="width:0;height:1.5pt" o:hralign="center" o:hrstd="t" o:hr="t" fillcolor="#a0a0a0" stroked="f"/>
        </w:pict>
      </w:r>
    </w:p>
    <w:p w14:paraId="0DE19D1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17</w:t>
      </w:r>
    </w:p>
    <w:p w14:paraId="23556AC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field should connect Leave Request to Leave Type?</w:t>
      </w:r>
    </w:p>
    <w:p w14:paraId="1EEF31B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5951E00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 Lookup.</w:t>
      </w:r>
    </w:p>
    <w:p w14:paraId="350CB4D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B9034CF">
          <v:rect id="_x0000_i1178" style="width:0;height:1.5pt" o:hralign="center" o:hrstd="t" o:hr="t" fillcolor="#a0a0a0" stroked="f"/>
        </w:pict>
      </w:r>
    </w:p>
    <w:p w14:paraId="4381F0A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18</w:t>
      </w:r>
    </w:p>
    <w:p w14:paraId="6AF9DCA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 deactivate old Leave Types instead of deleting them?</w:t>
      </w:r>
    </w:p>
    <w:p w14:paraId="0E92F6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370340C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 preserve historical relationships and transaction records.</w:t>
      </w:r>
    </w:p>
    <w:p w14:paraId="12D81192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646CB94">
          <v:rect id="_x0000_i1179" style="width:0;height:1.5pt" o:hralign="center" o:hrstd="t" o:hr="t" fillcolor="#a0a0a0" stroked="f"/>
        </w:pict>
      </w:r>
    </w:p>
    <w:p w14:paraId="0626BF4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19</w:t>
      </w:r>
    </w:p>
    <w:p w14:paraId="17847A8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should Manager Comment use?</w:t>
      </w:r>
    </w:p>
    <w:p w14:paraId="505C88C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8F8BD1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Multiline Text.</w:t>
      </w:r>
    </w:p>
    <w:p w14:paraId="497B2A6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4FCD990">
          <v:rect id="_x0000_i1180" style="width:0;height:1.5pt" o:hralign="center" o:hrstd="t" o:hr="t" fillcolor="#a0a0a0" stroked="f"/>
        </w:pict>
      </w:r>
    </w:p>
    <w:p w14:paraId="1516350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 20</w:t>
      </w:r>
    </w:p>
    <w:p w14:paraId="0FFCA98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should Request Number ideally use?</w:t>
      </w:r>
    </w:p>
    <w:p w14:paraId="6AFF858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67B2EA8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Autonumber</w:t>
      </w:r>
    </w:p>
    <w:p w14:paraId="55DB3B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 another system-managed unique identifier strategy.</w:t>
      </w:r>
    </w:p>
    <w:p w14:paraId="569767AA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3333944">
          <v:rect id="_x0000_i1181" style="width:0;height:1.5pt" o:hralign="center" o:hrstd="t" o:hr="t" fillcolor="#a0a0a0" stroked="f"/>
        </w:pict>
      </w:r>
    </w:p>
    <w:p w14:paraId="0970B9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136.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542"/>
      </w:tblGrid>
      <w:tr w:rsidR="00D92320" w:rsidRPr="00D92320" w14:paraId="0B4F6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4CD88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B9DAF01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D92320" w:rsidRPr="00D92320" w14:paraId="5EFE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A0F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18–20</w:t>
            </w:r>
          </w:p>
        </w:tc>
        <w:tc>
          <w:tcPr>
            <w:tcW w:w="0" w:type="auto"/>
            <w:vAlign w:val="center"/>
            <w:hideMark/>
          </w:tcPr>
          <w:p w14:paraId="32220AA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Excellent</w:t>
            </w:r>
          </w:p>
        </w:tc>
      </w:tr>
      <w:tr w:rsidR="00D92320" w:rsidRPr="00D92320" w14:paraId="17ED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D76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16–17</w:t>
            </w:r>
          </w:p>
        </w:tc>
        <w:tc>
          <w:tcPr>
            <w:tcW w:w="0" w:type="auto"/>
            <w:vAlign w:val="center"/>
            <w:hideMark/>
          </w:tcPr>
          <w:p w14:paraId="337483B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Very Good</w:t>
            </w:r>
          </w:p>
        </w:tc>
      </w:tr>
      <w:tr w:rsidR="00D92320" w:rsidRPr="00D92320" w14:paraId="2561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141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0857A4F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Good</w:t>
            </w:r>
          </w:p>
        </w:tc>
      </w:tr>
      <w:tr w:rsidR="00D92320" w:rsidRPr="00D92320" w14:paraId="56605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B1B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6AA1A5B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Needs Review</w:t>
            </w:r>
          </w:p>
        </w:tc>
      </w:tr>
      <w:tr w:rsidR="00D92320" w:rsidRPr="00D92320" w14:paraId="172E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B2D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Below 10</w:t>
            </w:r>
          </w:p>
        </w:tc>
        <w:tc>
          <w:tcPr>
            <w:tcW w:w="0" w:type="auto"/>
            <w:vAlign w:val="center"/>
            <w:hideMark/>
          </w:tcPr>
          <w:p w14:paraId="12490AC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Repeat Relationship Concepts</w:t>
            </w:r>
          </w:p>
        </w:tc>
      </w:tr>
    </w:tbl>
    <w:p w14:paraId="009AECD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Recommended target:</w:t>
      </w:r>
    </w:p>
    <w:p w14:paraId="527D8CA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 / 20+</w:t>
      </w:r>
    </w:p>
    <w:p w14:paraId="3589257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F2891EA">
          <v:rect id="_x0000_i1182" style="width:0;height:1.5pt" o:hralign="center" o:hrstd="t" o:hr="t" fillcolor="#a0a0a0" stroked="f"/>
        </w:pict>
      </w:r>
    </w:p>
    <w:p w14:paraId="696EA91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W — PRACTICAL ASSESSMENT</w:t>
      </w:r>
    </w:p>
    <w:p w14:paraId="5559719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137. Practical Challenge</w:t>
      </w:r>
    </w:p>
    <w:p w14:paraId="63672AA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Create this Leave Request:</w:t>
      </w:r>
    </w:p>
    <w:p w14:paraId="07DB69F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077CC56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Daniel Worku</w:t>
      </w:r>
    </w:p>
    <w:p w14:paraId="58AED63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465DD4B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Annual Leave</w:t>
      </w:r>
    </w:p>
    <w:p w14:paraId="18B6B2F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Start Date</w:t>
      </w:r>
    </w:p>
    <w:p w14:paraId="33FDA8C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2026-10-05</w:t>
      </w:r>
    </w:p>
    <w:p w14:paraId="25414A8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</w:t>
      </w:r>
    </w:p>
    <w:p w14:paraId="54D46A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2026-10-09</w:t>
      </w:r>
    </w:p>
    <w:p w14:paraId="7405402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Reason</w:t>
      </w:r>
    </w:p>
    <w:p w14:paraId="087A173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Family travel</w:t>
      </w:r>
    </w:p>
    <w:p w14:paraId="4ED9821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Status</w:t>
      </w:r>
    </w:p>
    <w:p w14:paraId="0961199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6D1F1F7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27277ED">
          <v:rect id="_x0000_i1183" style="width:0;height:1.5pt" o:hralign="center" o:hrstd="t" o:hr="t" fillcolor="#a0a0a0" stroked="f"/>
        </w:pict>
      </w:r>
    </w:p>
    <w:p w14:paraId="5E06731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138. Expected Result</w:t>
      </w:r>
    </w:p>
    <w:p w14:paraId="387929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Record should successfully save.</w:t>
      </w:r>
    </w:p>
    <w:p w14:paraId="1B36CA5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1FFCFE4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Days = 5</w:t>
      </w:r>
    </w:p>
    <w:p w14:paraId="47B332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should be selected using:</w:t>
      </w:r>
    </w:p>
    <w:p w14:paraId="40B6494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Lookup.</w:t>
      </w:r>
    </w:p>
    <w:p w14:paraId="2C25063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 should be selected using:</w:t>
      </w:r>
    </w:p>
    <w:p w14:paraId="236BA63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Lookup.</w:t>
      </w:r>
    </w:p>
    <w:p w14:paraId="73D4AE6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Status should use:</w:t>
      </w:r>
    </w:p>
    <w:p w14:paraId="41345DA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Choice.</w:t>
      </w:r>
    </w:p>
    <w:p w14:paraId="10F958E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C6FA899">
          <v:rect id="_x0000_i1184" style="width:0;height:1.5pt" o:hralign="center" o:hrstd="t" o:hr="t" fillcolor="#a0a0a0" stroked="f"/>
        </w:pict>
      </w:r>
    </w:p>
    <w:p w14:paraId="48D3BD0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139. Validation Test</w:t>
      </w:r>
    </w:p>
    <w:p w14:paraId="7E088B9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Now change:</w:t>
      </w:r>
    </w:p>
    <w:p w14:paraId="28E000F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Date:</w:t>
      </w:r>
    </w:p>
    <w:p w14:paraId="3491C6C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2026-10-10</w:t>
      </w:r>
    </w:p>
    <w:p w14:paraId="57842306" w14:textId="77777777" w:rsidR="00D92320" w:rsidRPr="00D92320" w:rsidRDefault="00D92320" w:rsidP="00D92320">
      <w:pPr>
        <w:rPr>
          <w:sz w:val="32"/>
          <w:szCs w:val="32"/>
        </w:rPr>
      </w:pPr>
    </w:p>
    <w:p w14:paraId="03408FC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Date:</w:t>
      </w:r>
    </w:p>
    <w:p w14:paraId="5ED761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2026-10-05</w:t>
      </w:r>
    </w:p>
    <w:p w14:paraId="07D030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58E9F09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Validation error.</w:t>
      </w:r>
    </w:p>
    <w:p w14:paraId="21C094D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student should explain:</w:t>
      </w:r>
    </w:p>
    <w:p w14:paraId="741B0C3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cannot be before Start Date.</w:t>
      </w:r>
    </w:p>
    <w:p w14:paraId="4CAF98F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2A3C5D5">
          <v:rect id="_x0000_i1185" style="width:0;height:1.5pt" o:hralign="center" o:hrstd="t" o:hr="t" fillcolor="#a0a0a0" stroked="f"/>
        </w:pict>
      </w:r>
    </w:p>
    <w:p w14:paraId="078BAAE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X — STUDENT COMPLETION CHECKLIST</w:t>
      </w:r>
    </w:p>
    <w:p w14:paraId="14270BE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140. Day 3 Completion Checklist</w:t>
      </w:r>
    </w:p>
    <w:p w14:paraId="38FF42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Each student should have:</w:t>
      </w:r>
    </w:p>
    <w:p w14:paraId="339B96B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 Lookup</w:t>
      </w:r>
    </w:p>
    <w:p w14:paraId="72F1AB7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3C4AFA6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 relationships assigned</w:t>
      </w:r>
    </w:p>
    <w:p w14:paraId="2374E7B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56E9DDA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 Table</w:t>
      </w:r>
    </w:p>
    <w:p w14:paraId="64E818E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3710C86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 Leave Type records</w:t>
      </w:r>
    </w:p>
    <w:p w14:paraId="19E44FB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66D2D97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Table</w:t>
      </w:r>
    </w:p>
    <w:p w14:paraId="41EDE7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5ED40CB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Lookup</w:t>
      </w:r>
    </w:p>
    <w:p w14:paraId="07F9040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771C4CD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Leave Type Lookup</w:t>
      </w:r>
    </w:p>
    <w:p w14:paraId="13BBEAA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2B26FFB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Start Date</w:t>
      </w:r>
    </w:p>
    <w:p w14:paraId="122BBAB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32A5AAC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Date</w:t>
      </w:r>
    </w:p>
    <w:p w14:paraId="18969BD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64E6773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Reason</w:t>
      </w:r>
    </w:p>
    <w:p w14:paraId="7878D5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4E9A92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Status Choice</w:t>
      </w:r>
    </w:p>
    <w:p w14:paraId="1AFEC17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3A513A9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Submitted Date</w:t>
      </w:r>
    </w:p>
    <w:p w14:paraId="594181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41102DB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 Comment</w:t>
      </w:r>
    </w:p>
    <w:p w14:paraId="24B7630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2A5F0CA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HR Comment</w:t>
      </w:r>
    </w:p>
    <w:p w14:paraId="1B7598A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096EB9D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Number of Days Formula</w:t>
      </w:r>
    </w:p>
    <w:p w14:paraId="77DBCE7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468C538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Date Validation Rule</w:t>
      </w:r>
    </w:p>
    <w:p w14:paraId="106DCAD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5F0BA80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At least 5 Leave Requests</w:t>
      </w:r>
    </w:p>
    <w:p w14:paraId="5D39A2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0723B9E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Relationship review completed</w:t>
      </w:r>
    </w:p>
    <w:p w14:paraId="009F4C4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7A3D06B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Independent challenge completed</w:t>
      </w:r>
    </w:p>
    <w:p w14:paraId="1237A8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7C35B1D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Quiz completed</w:t>
      </w:r>
    </w:p>
    <w:p w14:paraId="32F45FC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☐</w:t>
      </w:r>
    </w:p>
    <w:p w14:paraId="640ADA5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FE94475">
          <v:rect id="_x0000_i1186" style="width:0;height:1.5pt" o:hralign="center" o:hrstd="t" o:hr="t" fillcolor="#a0a0a0" stroked="f"/>
        </w:pict>
      </w:r>
    </w:p>
    <w:p w14:paraId="0F660F6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Y — DAY 3 DELIVERABLES</w:t>
      </w:r>
    </w:p>
    <w:p w14:paraId="596A6C5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141. Deliverable 1</w:t>
      </w:r>
    </w:p>
    <w:p w14:paraId="62CB11B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Screenshot of:</w:t>
      </w:r>
    </w:p>
    <w:p w14:paraId="237421C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Table</w:t>
      </w:r>
    </w:p>
    <w:p w14:paraId="393FB56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showing:</w:t>
      </w:r>
    </w:p>
    <w:p w14:paraId="5C1E93B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</w:t>
      </w:r>
    </w:p>
    <w:p w14:paraId="1C15E43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Lookup.</w:t>
      </w:r>
    </w:p>
    <w:p w14:paraId="0EE1F5A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2F432AB">
          <v:rect id="_x0000_i1187" style="width:0;height:1.5pt" o:hralign="center" o:hrstd="t" o:hr="t" fillcolor="#a0a0a0" stroked="f"/>
        </w:pict>
      </w:r>
    </w:p>
    <w:p w14:paraId="0D9A5E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142. Deliverable 2</w:t>
      </w:r>
    </w:p>
    <w:p w14:paraId="761952D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Screenshot of:</w:t>
      </w:r>
    </w:p>
    <w:p w14:paraId="448B76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Type</w:t>
      </w:r>
    </w:p>
    <w:p w14:paraId="353F345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table and records.</w:t>
      </w:r>
    </w:p>
    <w:p w14:paraId="54C7C67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D488ED4">
          <v:rect id="_x0000_i1188" style="width:0;height:1.5pt" o:hralign="center" o:hrstd="t" o:hr="t" fillcolor="#a0a0a0" stroked="f"/>
        </w:pict>
      </w:r>
    </w:p>
    <w:p w14:paraId="0F15D3C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143. Deliverable 3</w:t>
      </w:r>
    </w:p>
    <w:p w14:paraId="5369EE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Screenshot of:</w:t>
      </w:r>
    </w:p>
    <w:p w14:paraId="21FB1E3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 Columns.</w:t>
      </w:r>
    </w:p>
    <w:p w14:paraId="39C210F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9C4A82">
          <v:rect id="_x0000_i1189" style="width:0;height:1.5pt" o:hralign="center" o:hrstd="t" o:hr="t" fillcolor="#a0a0a0" stroked="f"/>
        </w:pict>
      </w:r>
    </w:p>
    <w:p w14:paraId="6511EBC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144. Deliverable 4</w:t>
      </w:r>
    </w:p>
    <w:p w14:paraId="7B8E605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Screenshot showing at least:</w:t>
      </w:r>
    </w:p>
    <w:p w14:paraId="2013EFC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5 Leave Requests</w:t>
      </w:r>
    </w:p>
    <w:p w14:paraId="37E1B7D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with:</w:t>
      </w:r>
    </w:p>
    <w:p w14:paraId="6955E507" w14:textId="77777777" w:rsidR="00D92320" w:rsidRPr="00D92320" w:rsidRDefault="00D92320">
      <w:pPr>
        <w:numPr>
          <w:ilvl w:val="0"/>
          <w:numId w:val="14"/>
        </w:num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1F403368" w14:textId="77777777" w:rsidR="00D92320" w:rsidRPr="00D92320" w:rsidRDefault="00D92320">
      <w:pPr>
        <w:numPr>
          <w:ilvl w:val="0"/>
          <w:numId w:val="14"/>
        </w:num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7D00EBE7" w14:textId="77777777" w:rsidR="00D92320" w:rsidRPr="00D92320" w:rsidRDefault="00D92320">
      <w:pPr>
        <w:numPr>
          <w:ilvl w:val="0"/>
          <w:numId w:val="14"/>
        </w:numPr>
        <w:rPr>
          <w:sz w:val="32"/>
          <w:szCs w:val="32"/>
        </w:rPr>
      </w:pPr>
      <w:r w:rsidRPr="00D92320">
        <w:rPr>
          <w:sz w:val="32"/>
          <w:szCs w:val="32"/>
        </w:rPr>
        <w:t>Dates</w:t>
      </w:r>
    </w:p>
    <w:p w14:paraId="2766F5EE" w14:textId="77777777" w:rsidR="00D92320" w:rsidRPr="00D92320" w:rsidRDefault="00D92320">
      <w:pPr>
        <w:numPr>
          <w:ilvl w:val="0"/>
          <w:numId w:val="14"/>
        </w:numPr>
        <w:rPr>
          <w:sz w:val="32"/>
          <w:szCs w:val="32"/>
        </w:rPr>
      </w:pPr>
      <w:r w:rsidRPr="00D92320">
        <w:rPr>
          <w:sz w:val="32"/>
          <w:szCs w:val="32"/>
        </w:rPr>
        <w:t>Days</w:t>
      </w:r>
    </w:p>
    <w:p w14:paraId="33F56C6D" w14:textId="77777777" w:rsidR="00D92320" w:rsidRPr="00D92320" w:rsidRDefault="00D92320">
      <w:pPr>
        <w:numPr>
          <w:ilvl w:val="0"/>
          <w:numId w:val="14"/>
        </w:numPr>
        <w:rPr>
          <w:sz w:val="32"/>
          <w:szCs w:val="32"/>
        </w:rPr>
      </w:pPr>
      <w:r w:rsidRPr="00D92320">
        <w:rPr>
          <w:sz w:val="32"/>
          <w:szCs w:val="32"/>
        </w:rPr>
        <w:t>Status</w:t>
      </w:r>
    </w:p>
    <w:p w14:paraId="694D579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DE341DB">
          <v:rect id="_x0000_i1190" style="width:0;height:1.5pt" o:hralign="center" o:hrstd="t" o:hr="t" fillcolor="#a0a0a0" stroked="f"/>
        </w:pict>
      </w:r>
    </w:p>
    <w:p w14:paraId="5725BBA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145. Deliverable 5</w:t>
      </w:r>
    </w:p>
    <w:p w14:paraId="5D9BFAC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Screenshot or description of:</w:t>
      </w:r>
    </w:p>
    <w:p w14:paraId="43F0CF0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Rule</w:t>
      </w:r>
    </w:p>
    <w:p w14:paraId="0844245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validating Start/End dates.</w:t>
      </w:r>
    </w:p>
    <w:p w14:paraId="3933697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2624639">
          <v:rect id="_x0000_i1191" style="width:0;height:1.5pt" o:hralign="center" o:hrstd="t" o:hr="t" fillcolor="#a0a0a0" stroked="f"/>
        </w:pict>
      </w:r>
    </w:p>
    <w:p w14:paraId="04629D4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146. Deliverable 6</w:t>
      </w:r>
    </w:p>
    <w:p w14:paraId="56378C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Draw this architecture:</w:t>
      </w:r>
    </w:p>
    <w:p w14:paraId="2C27F5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13FFA06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|</w:t>
      </w:r>
    </w:p>
    <w:p w14:paraId="50B8892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>&lt; Position</w:t>
      </w:r>
    </w:p>
    <w:p w14:paraId="52723D7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03ACBCB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Employee</w:t>
      </w:r>
    </w:p>
    <w:p w14:paraId="14D0CB6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291882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</w:t>
      </w:r>
    </w:p>
    <w:p w14:paraId="2C6329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734CE1B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Leave Request &gt;</w:t>
      </w:r>
      <w:r w:rsidRPr="00D92320">
        <w:rPr>
          <w:rFonts w:ascii="Times New Roman" w:hAnsi="Times New Roman" w:cs="Times New Roman"/>
          <w:sz w:val="32"/>
          <w:szCs w:val="32"/>
        </w:rPr>
        <w:t>────</w:t>
      </w:r>
      <w:r w:rsidRPr="00D92320">
        <w:rPr>
          <w:sz w:val="32"/>
          <w:szCs w:val="32"/>
        </w:rPr>
        <w:t xml:space="preserve"> Leave Type</w:t>
      </w:r>
    </w:p>
    <w:p w14:paraId="677BD0D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F2CE67A">
          <v:rect id="_x0000_i1192" style="width:0;height:1.5pt" o:hralign="center" o:hrstd="t" o:hr="t" fillcolor="#a0a0a0" stroked="f"/>
        </w:pict>
      </w:r>
    </w:p>
    <w:p w14:paraId="1406C9B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147. Deliverable 7</w:t>
      </w:r>
    </w:p>
    <w:p w14:paraId="6374C7D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Submit:</w:t>
      </w:r>
    </w:p>
    <w:p w14:paraId="12229D6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Leave Balance</w:t>
      </w:r>
    </w:p>
    <w:p w14:paraId="54FE4C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challenge design.</w:t>
      </w:r>
    </w:p>
    <w:p w14:paraId="3ABBF05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892B435">
          <v:rect id="_x0000_i1193" style="width:0;height:1.5pt" o:hralign="center" o:hrstd="t" o:hr="t" fillcolor="#a0a0a0" stroked="f"/>
        </w:pict>
      </w:r>
    </w:p>
    <w:p w14:paraId="5700560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Z — ASSESSMENT RUBRIC</w:t>
      </w:r>
    </w:p>
    <w:p w14:paraId="42F23B1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148. Day 3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1025"/>
      </w:tblGrid>
      <w:tr w:rsidR="00D92320" w:rsidRPr="00D92320" w14:paraId="0B02F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2B42E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573115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D92320" w:rsidRPr="00D92320" w14:paraId="2761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056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Manager Relationship</w:t>
            </w:r>
          </w:p>
        </w:tc>
        <w:tc>
          <w:tcPr>
            <w:tcW w:w="0" w:type="auto"/>
            <w:vAlign w:val="center"/>
            <w:hideMark/>
          </w:tcPr>
          <w:p w14:paraId="17EAD7B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10</w:t>
            </w:r>
          </w:p>
        </w:tc>
      </w:tr>
      <w:tr w:rsidR="00D92320" w:rsidRPr="00D92320" w14:paraId="4920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316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Type Design</w:t>
            </w:r>
          </w:p>
        </w:tc>
        <w:tc>
          <w:tcPr>
            <w:tcW w:w="0" w:type="auto"/>
            <w:vAlign w:val="center"/>
            <w:hideMark/>
          </w:tcPr>
          <w:p w14:paraId="086295F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15</w:t>
            </w:r>
          </w:p>
        </w:tc>
      </w:tr>
      <w:tr w:rsidR="00D92320" w:rsidRPr="00D92320" w14:paraId="1CCD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9BE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Leave Request Design</w:t>
            </w:r>
          </w:p>
        </w:tc>
        <w:tc>
          <w:tcPr>
            <w:tcW w:w="0" w:type="auto"/>
            <w:vAlign w:val="center"/>
            <w:hideMark/>
          </w:tcPr>
          <w:p w14:paraId="4B8DDFC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20</w:t>
            </w:r>
          </w:p>
        </w:tc>
      </w:tr>
      <w:tr w:rsidR="00D92320" w:rsidRPr="00D92320" w14:paraId="40303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A3B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lastRenderedPageBreak/>
              <w:t>Correct Relationships</w:t>
            </w:r>
          </w:p>
        </w:tc>
        <w:tc>
          <w:tcPr>
            <w:tcW w:w="0" w:type="auto"/>
            <w:vAlign w:val="center"/>
            <w:hideMark/>
          </w:tcPr>
          <w:p w14:paraId="0ED2987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20</w:t>
            </w:r>
          </w:p>
        </w:tc>
      </w:tr>
      <w:tr w:rsidR="00D92320" w:rsidRPr="00D92320" w14:paraId="5E52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9D1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Formula Column</w:t>
            </w:r>
          </w:p>
        </w:tc>
        <w:tc>
          <w:tcPr>
            <w:tcW w:w="0" w:type="auto"/>
            <w:vAlign w:val="center"/>
            <w:hideMark/>
          </w:tcPr>
          <w:p w14:paraId="1C46AC7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10</w:t>
            </w:r>
          </w:p>
        </w:tc>
      </w:tr>
      <w:tr w:rsidR="00D92320" w:rsidRPr="00D92320" w14:paraId="0A316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D95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Business Rule / Validation</w:t>
            </w:r>
          </w:p>
        </w:tc>
        <w:tc>
          <w:tcPr>
            <w:tcW w:w="0" w:type="auto"/>
            <w:vAlign w:val="center"/>
            <w:hideMark/>
          </w:tcPr>
          <w:p w14:paraId="2B056CF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10</w:t>
            </w:r>
          </w:p>
        </w:tc>
      </w:tr>
      <w:tr w:rsidR="00D92320" w:rsidRPr="00D92320" w14:paraId="7C2F6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FAF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Sample Data</w:t>
            </w:r>
          </w:p>
        </w:tc>
        <w:tc>
          <w:tcPr>
            <w:tcW w:w="0" w:type="auto"/>
            <w:vAlign w:val="center"/>
            <w:hideMark/>
          </w:tcPr>
          <w:p w14:paraId="44729E4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5</w:t>
            </w:r>
          </w:p>
        </w:tc>
      </w:tr>
      <w:tr w:rsidR="00D92320" w:rsidRPr="00D92320" w14:paraId="27C3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082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Independent Challenge</w:t>
            </w:r>
          </w:p>
        </w:tc>
        <w:tc>
          <w:tcPr>
            <w:tcW w:w="0" w:type="auto"/>
            <w:vAlign w:val="center"/>
            <w:hideMark/>
          </w:tcPr>
          <w:p w14:paraId="16A3DF8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5</w:t>
            </w:r>
          </w:p>
        </w:tc>
      </w:tr>
      <w:tr w:rsidR="00D92320" w:rsidRPr="00D92320" w14:paraId="6728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CCF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Knowledge Check</w:t>
            </w:r>
          </w:p>
        </w:tc>
        <w:tc>
          <w:tcPr>
            <w:tcW w:w="0" w:type="auto"/>
            <w:vAlign w:val="center"/>
            <w:hideMark/>
          </w:tcPr>
          <w:p w14:paraId="13F989C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5</w:t>
            </w:r>
          </w:p>
        </w:tc>
      </w:tr>
      <w:tr w:rsidR="00D92320" w:rsidRPr="00D92320" w14:paraId="1DB5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8A0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3141C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4E535411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F181F95">
          <v:rect id="_x0000_i1194" style="width:0;height:1.5pt" o:hralign="center" o:hrstd="t" o:hr="t" fillcolor="#a0a0a0" stroked="f"/>
        </w:pict>
      </w:r>
    </w:p>
    <w:p w14:paraId="6DCCF0D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149. Excellent Submission</w:t>
      </w:r>
    </w:p>
    <w:p w14:paraId="6A40015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 strong student should demonstrate:</w:t>
      </w:r>
    </w:p>
    <w:p w14:paraId="3480E224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No duplicate Manager table</w:t>
      </w:r>
    </w:p>
    <w:p w14:paraId="4F705000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self-reference</w:t>
      </w:r>
    </w:p>
    <w:p w14:paraId="22B9F06F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Lookup placement</w:t>
      </w:r>
    </w:p>
    <w:p w14:paraId="5249A365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master/transaction separation</w:t>
      </w:r>
    </w:p>
    <w:p w14:paraId="6E0E480F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Leave Type design</w:t>
      </w:r>
    </w:p>
    <w:p w14:paraId="34EF56A5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Leave Request design</w:t>
      </w:r>
    </w:p>
    <w:p w14:paraId="5CDBC0B2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Controlled Status Choice</w:t>
      </w:r>
    </w:p>
    <w:p w14:paraId="757C54D0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Working formula</w:t>
      </w:r>
    </w:p>
    <w:p w14:paraId="3DCE9BD6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Working date validation</w:t>
      </w:r>
    </w:p>
    <w:p w14:paraId="3A3D265A" w14:textId="77777777" w:rsidR="00D92320" w:rsidRPr="00D92320" w:rsidRDefault="00D92320">
      <w:pPr>
        <w:numPr>
          <w:ilvl w:val="0"/>
          <w:numId w:val="15"/>
        </w:numPr>
        <w:rPr>
          <w:sz w:val="32"/>
          <w:szCs w:val="32"/>
        </w:rPr>
      </w:pPr>
      <w:r w:rsidRPr="00D92320">
        <w:rPr>
          <w:sz w:val="32"/>
          <w:szCs w:val="32"/>
        </w:rPr>
        <w:t>Correct sample relationships</w:t>
      </w:r>
    </w:p>
    <w:p w14:paraId="56F51AB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B80782A">
          <v:rect id="_x0000_i1195" style="width:0;height:1.5pt" o:hralign="center" o:hrstd="t" o:hr="t" fillcolor="#a0a0a0" stroked="f"/>
        </w:pict>
      </w:r>
    </w:p>
    <w:p w14:paraId="140EDE6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AA — HOMEWORK</w:t>
      </w:r>
    </w:p>
    <w:p w14:paraId="197631C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150. Day 3 Homework — Security Analysis</w:t>
      </w:r>
    </w:p>
    <w:p w14:paraId="665FEFB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Tomorrow we will secure the system.</w:t>
      </w:r>
    </w:p>
    <w:p w14:paraId="097C0C3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should prepare:</w:t>
      </w:r>
    </w:p>
    <w:p w14:paraId="76ED271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Four Personas</w:t>
      </w:r>
    </w:p>
    <w:p w14:paraId="030195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</w:t>
      </w:r>
    </w:p>
    <w:p w14:paraId="6ECCF6D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Manager</w:t>
      </w:r>
    </w:p>
    <w:p w14:paraId="48277ED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HR Officer</w:t>
      </w:r>
    </w:p>
    <w:p w14:paraId="2E38CC2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Administrator</w:t>
      </w:r>
    </w:p>
    <w:p w14:paraId="53FCBEC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each role, decide:</w:t>
      </w:r>
    </w:p>
    <w:p w14:paraId="22306EA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should this person be allowed to do?</w:t>
      </w:r>
    </w:p>
    <w:p w14:paraId="3711CEA4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A8E9F6D">
          <v:rect id="_x0000_i1196" style="width:0;height:1.5pt" o:hralign="center" o:hrstd="t" o:hr="t" fillcolor="#a0a0a0" stroked="f"/>
        </w:pict>
      </w:r>
    </w:p>
    <w:p w14:paraId="4131387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151. Homework Template</w:t>
      </w:r>
    </w:p>
    <w:p w14:paraId="185084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1608"/>
        <w:gridCol w:w="1416"/>
        <w:gridCol w:w="512"/>
        <w:gridCol w:w="1070"/>
      </w:tblGrid>
      <w:tr w:rsidR="00D92320" w:rsidRPr="00D92320" w14:paraId="70581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516D9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7A6716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ED1922F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8E1CABA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92AF725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D92320" w:rsidRPr="00D92320" w14:paraId="2DB9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643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Departments</w:t>
            </w:r>
          </w:p>
        </w:tc>
        <w:tc>
          <w:tcPr>
            <w:tcW w:w="0" w:type="auto"/>
            <w:vAlign w:val="center"/>
            <w:hideMark/>
          </w:tcPr>
          <w:p w14:paraId="18B22A97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6189FC7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9B63C41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F3274D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050C9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1D7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Create Department</w:t>
            </w:r>
          </w:p>
        </w:tc>
        <w:tc>
          <w:tcPr>
            <w:tcW w:w="0" w:type="auto"/>
            <w:vAlign w:val="center"/>
            <w:hideMark/>
          </w:tcPr>
          <w:p w14:paraId="63E6E5CC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0AAA3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030B10F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705655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5726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1E6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Employees</w:t>
            </w:r>
          </w:p>
        </w:tc>
        <w:tc>
          <w:tcPr>
            <w:tcW w:w="0" w:type="auto"/>
            <w:vAlign w:val="center"/>
            <w:hideMark/>
          </w:tcPr>
          <w:p w14:paraId="5D4FF868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FF9A75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79499BC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DA637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34BEB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DDA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Edit Employee</w:t>
            </w:r>
          </w:p>
        </w:tc>
        <w:tc>
          <w:tcPr>
            <w:tcW w:w="0" w:type="auto"/>
            <w:vAlign w:val="center"/>
            <w:hideMark/>
          </w:tcPr>
          <w:p w14:paraId="2504B48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8D622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FB28DF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5B970D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66B8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588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Create Leave Request</w:t>
            </w:r>
          </w:p>
        </w:tc>
        <w:tc>
          <w:tcPr>
            <w:tcW w:w="0" w:type="auto"/>
            <w:vAlign w:val="center"/>
            <w:hideMark/>
          </w:tcPr>
          <w:p w14:paraId="3FA79A4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D637BD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250C01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C4A3AA3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310F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06A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lastRenderedPageBreak/>
              <w:t>View Own Request</w:t>
            </w:r>
          </w:p>
        </w:tc>
        <w:tc>
          <w:tcPr>
            <w:tcW w:w="0" w:type="auto"/>
            <w:vAlign w:val="center"/>
            <w:hideMark/>
          </w:tcPr>
          <w:p w14:paraId="24F94DC7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299BD8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4C6B0F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CB4042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00FF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7BB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Team Requests</w:t>
            </w:r>
          </w:p>
        </w:tc>
        <w:tc>
          <w:tcPr>
            <w:tcW w:w="0" w:type="auto"/>
            <w:vAlign w:val="center"/>
            <w:hideMark/>
          </w:tcPr>
          <w:p w14:paraId="15C26516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ACB569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5B874BB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62FFE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52A6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2F0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Approve Request</w:t>
            </w:r>
          </w:p>
        </w:tc>
        <w:tc>
          <w:tcPr>
            <w:tcW w:w="0" w:type="auto"/>
            <w:vAlign w:val="center"/>
            <w:hideMark/>
          </w:tcPr>
          <w:p w14:paraId="7BC0B3EC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C359A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521064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E4B87D3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671F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3DE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 Leave Types</w:t>
            </w:r>
          </w:p>
        </w:tc>
        <w:tc>
          <w:tcPr>
            <w:tcW w:w="0" w:type="auto"/>
            <w:vAlign w:val="center"/>
            <w:hideMark/>
          </w:tcPr>
          <w:p w14:paraId="492F3052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5D8C5C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DE85B4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8BC33E3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  <w:tr w:rsidR="00D92320" w:rsidRPr="00D92320" w14:paraId="734AF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016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 Security</w:t>
            </w:r>
          </w:p>
        </w:tc>
        <w:tc>
          <w:tcPr>
            <w:tcW w:w="0" w:type="auto"/>
            <w:vAlign w:val="center"/>
            <w:hideMark/>
          </w:tcPr>
          <w:p w14:paraId="00196301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F7DDE0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807C348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DB474C" w14:textId="77777777" w:rsidR="00D92320" w:rsidRPr="00D92320" w:rsidRDefault="00D92320" w:rsidP="00D92320">
            <w:pPr>
              <w:rPr>
                <w:sz w:val="32"/>
                <w:szCs w:val="32"/>
              </w:rPr>
            </w:pPr>
          </w:p>
        </w:tc>
      </w:tr>
    </w:tbl>
    <w:p w14:paraId="1D6DF989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2C86ECF8">
          <v:rect id="_x0000_i1197" style="width:0;height:1.5pt" o:hralign="center" o:hrstd="t" o:hr="t" fillcolor="#a0a0a0" stroked="f"/>
        </w:pict>
      </w:r>
    </w:p>
    <w:p w14:paraId="1F0AAEC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152. Recommended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608"/>
        <w:gridCol w:w="2220"/>
        <w:gridCol w:w="2015"/>
        <w:gridCol w:w="1070"/>
      </w:tblGrid>
      <w:tr w:rsidR="00D92320" w:rsidRPr="00D92320" w14:paraId="0D79B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EB524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D82B87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10AA0DA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FC9979F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3CA9318" w14:textId="77777777" w:rsidR="00D92320" w:rsidRPr="00D92320" w:rsidRDefault="00D92320" w:rsidP="00D92320">
            <w:pPr>
              <w:rPr>
                <w:b/>
                <w:bCs/>
                <w:sz w:val="32"/>
                <w:szCs w:val="32"/>
              </w:rPr>
            </w:pPr>
            <w:r w:rsidRPr="00D92320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D92320" w:rsidRPr="00D92320" w14:paraId="2D47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687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Departments</w:t>
            </w:r>
          </w:p>
        </w:tc>
        <w:tc>
          <w:tcPr>
            <w:tcW w:w="0" w:type="auto"/>
            <w:vAlign w:val="center"/>
            <w:hideMark/>
          </w:tcPr>
          <w:p w14:paraId="408412F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D9921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C61A7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F294E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5763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48F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Create Department</w:t>
            </w:r>
          </w:p>
        </w:tc>
        <w:tc>
          <w:tcPr>
            <w:tcW w:w="0" w:type="auto"/>
            <w:vAlign w:val="center"/>
            <w:hideMark/>
          </w:tcPr>
          <w:p w14:paraId="01704A6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E42CD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99D80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015D4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0B42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CD7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Employees</w:t>
            </w:r>
          </w:p>
        </w:tc>
        <w:tc>
          <w:tcPr>
            <w:tcW w:w="0" w:type="auto"/>
            <w:vAlign w:val="center"/>
            <w:hideMark/>
          </w:tcPr>
          <w:p w14:paraId="613DF07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03F2C2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Team/Limited</w:t>
            </w:r>
          </w:p>
        </w:tc>
        <w:tc>
          <w:tcPr>
            <w:tcW w:w="0" w:type="auto"/>
            <w:vAlign w:val="center"/>
            <w:hideMark/>
          </w:tcPr>
          <w:p w14:paraId="328E622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579D80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4C53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591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Edit Employee</w:t>
            </w:r>
          </w:p>
        </w:tc>
        <w:tc>
          <w:tcPr>
            <w:tcW w:w="0" w:type="auto"/>
            <w:vAlign w:val="center"/>
            <w:hideMark/>
          </w:tcPr>
          <w:p w14:paraId="16A89F6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F7D00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6F3F9A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BC569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238B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79E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Create Leave Request</w:t>
            </w:r>
          </w:p>
        </w:tc>
        <w:tc>
          <w:tcPr>
            <w:tcW w:w="0" w:type="auto"/>
            <w:vAlign w:val="center"/>
            <w:hideMark/>
          </w:tcPr>
          <w:p w14:paraId="3AB1A554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205E8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D676A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92747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37448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6EF8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View Own Request</w:t>
            </w:r>
          </w:p>
        </w:tc>
        <w:tc>
          <w:tcPr>
            <w:tcW w:w="0" w:type="auto"/>
            <w:vAlign w:val="center"/>
            <w:hideMark/>
          </w:tcPr>
          <w:p w14:paraId="2680FBC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48F44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CF93CB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65AA5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27B35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63ED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lastRenderedPageBreak/>
              <w:t>View Team Requests</w:t>
            </w:r>
          </w:p>
        </w:tc>
        <w:tc>
          <w:tcPr>
            <w:tcW w:w="0" w:type="auto"/>
            <w:vAlign w:val="center"/>
            <w:hideMark/>
          </w:tcPr>
          <w:p w14:paraId="0BAF647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AD521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330CAE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7A3E42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56FE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F0FA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Approve Request</w:t>
            </w:r>
          </w:p>
        </w:tc>
        <w:tc>
          <w:tcPr>
            <w:tcW w:w="0" w:type="auto"/>
            <w:vAlign w:val="center"/>
            <w:hideMark/>
          </w:tcPr>
          <w:p w14:paraId="2B727366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C1DBF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201FE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Depending Policy</w:t>
            </w:r>
          </w:p>
        </w:tc>
        <w:tc>
          <w:tcPr>
            <w:tcW w:w="0" w:type="auto"/>
            <w:vAlign w:val="center"/>
            <w:hideMark/>
          </w:tcPr>
          <w:p w14:paraId="5375530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7791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EB05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 Leave Types</w:t>
            </w:r>
          </w:p>
        </w:tc>
        <w:tc>
          <w:tcPr>
            <w:tcW w:w="0" w:type="auto"/>
            <w:vAlign w:val="center"/>
            <w:hideMark/>
          </w:tcPr>
          <w:p w14:paraId="5CFF0D6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B252E1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22647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761F0C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  <w:tr w:rsidR="00D92320" w:rsidRPr="00D92320" w14:paraId="342E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ED9F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Manage Security</w:t>
            </w:r>
          </w:p>
        </w:tc>
        <w:tc>
          <w:tcPr>
            <w:tcW w:w="0" w:type="auto"/>
            <w:vAlign w:val="center"/>
            <w:hideMark/>
          </w:tcPr>
          <w:p w14:paraId="277DBB8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8F66C3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65F5F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9A0E99" w14:textId="77777777" w:rsidR="00D92320" w:rsidRPr="00D92320" w:rsidRDefault="00D92320" w:rsidP="00D92320">
            <w:pPr>
              <w:rPr>
                <w:sz w:val="32"/>
                <w:szCs w:val="32"/>
              </w:rPr>
            </w:pPr>
            <w:r w:rsidRPr="00D92320">
              <w:rPr>
                <w:sz w:val="32"/>
                <w:szCs w:val="32"/>
              </w:rPr>
              <w:t>Yes</w:t>
            </w:r>
          </w:p>
        </w:tc>
      </w:tr>
    </w:tbl>
    <w:p w14:paraId="06333B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Exact permissions depend on organizational policy.</w:t>
      </w:r>
    </w:p>
    <w:p w14:paraId="767B766C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F3DADCD">
          <v:rect id="_x0000_i1198" style="width:0;height:1.5pt" o:hralign="center" o:hrstd="t" o:hr="t" fillcolor="#a0a0a0" stroked="f"/>
        </w:pict>
      </w:r>
    </w:p>
    <w:p w14:paraId="797B056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153. Homework Part 2 — Think About Ownership</w:t>
      </w:r>
    </w:p>
    <w:p w14:paraId="7F8BC13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answer:</w:t>
      </w:r>
    </w:p>
    <w:p w14:paraId="2F7F879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Question</w:t>
      </w:r>
    </w:p>
    <w:p w14:paraId="4A81590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Who should own a Leave Request?</w:t>
      </w:r>
    </w:p>
    <w:p w14:paraId="5F419C6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Possible answer:</w:t>
      </w:r>
    </w:p>
    <w:p w14:paraId="731A68C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The submitting Employee</w:t>
      </w:r>
    </w:p>
    <w:p w14:paraId="57332F3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or an application/process/team depending on the final security architecture.</w:t>
      </w:r>
    </w:p>
    <w:p w14:paraId="61A7AB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Tomorrow we will discuss why this matters.</w:t>
      </w:r>
    </w:p>
    <w:p w14:paraId="785BAE8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C4164CC">
          <v:rect id="_x0000_i1199" style="width:0;height:1.5pt" o:hralign="center" o:hrstd="t" o:hr="t" fillcolor="#a0a0a0" stroked="f"/>
        </w:pict>
      </w:r>
    </w:p>
    <w:p w14:paraId="70445A92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154. Homework Part 3 — Security Questions</w:t>
      </w:r>
    </w:p>
    <w:p w14:paraId="09537CE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Students answer:</w:t>
      </w:r>
    </w:p>
    <w:p w14:paraId="62EBE9C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Should an Employee see another Employee's Leave Request?</w:t>
      </w:r>
    </w:p>
    <w:p w14:paraId="0F758B0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2B6299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Normally No.</w:t>
      </w:r>
    </w:p>
    <w:p w14:paraId="009F129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Should HR see all Leave Requests?</w:t>
      </w:r>
    </w:p>
    <w:p w14:paraId="7197C2A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66135E2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Usually Yes, according to policy.</w:t>
      </w:r>
    </w:p>
    <w:p w14:paraId="1010E41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Should Manager see every request in the company?</w:t>
      </w:r>
    </w:p>
    <w:p w14:paraId="730B87A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1C609D3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Normally No.</w:t>
      </w:r>
    </w:p>
    <w:p w14:paraId="417CF93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Should every user be System Administrator?</w:t>
      </w:r>
    </w:p>
    <w:p w14:paraId="7271747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Expected:</w:t>
      </w:r>
    </w:p>
    <w:p w14:paraId="058DEFF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Absolutely not.</w:t>
      </w:r>
    </w:p>
    <w:p w14:paraId="313CB95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C498FC">
          <v:rect id="_x0000_i1200" style="width:0;height:1.5pt" o:hralign="center" o:hrstd="t" o:hr="t" fillcolor="#a0a0a0" stroked="f"/>
        </w:pict>
      </w:r>
    </w:p>
    <w:p w14:paraId="01A019A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PART AB — INSTRUCTOR ANSWER SUMMARY</w:t>
      </w:r>
    </w:p>
    <w:p w14:paraId="7605C31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155. Relationship Rules</w:t>
      </w:r>
    </w:p>
    <w:p w14:paraId="561AEB0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Remember:</w:t>
      </w:r>
    </w:p>
    <w:p w14:paraId="61B7597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Parent 1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N Child</w:t>
      </w:r>
    </w:p>
    <w:p w14:paraId="51EFEF9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child contains:</w:t>
      </w:r>
    </w:p>
    <w:p w14:paraId="7CC83B8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Lookup to Parent.</w:t>
      </w:r>
    </w:p>
    <w:p w14:paraId="28A01CD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Examples:</w:t>
      </w:r>
    </w:p>
    <w:p w14:paraId="217FD89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Department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</w:t>
      </w:r>
    </w:p>
    <w:p w14:paraId="40A533A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 contains Department Lookup.</w:t>
      </w:r>
    </w:p>
    <w:p w14:paraId="1CBB983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Employee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Leave Request</w:t>
      </w:r>
    </w:p>
    <w:p w14:paraId="63CB23D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 contains Employee Lookup.</w:t>
      </w:r>
    </w:p>
    <w:p w14:paraId="032AA8E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Leave Type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Leave Request</w:t>
      </w:r>
    </w:p>
    <w:p w14:paraId="169D74F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 contains Leave Type Lookup.</w:t>
      </w:r>
    </w:p>
    <w:p w14:paraId="319BF3AE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82DE232">
          <v:rect id="_x0000_i1201" style="width:0;height:1.5pt" o:hralign="center" o:hrstd="t" o:hr="t" fillcolor="#a0a0a0" stroked="f"/>
        </w:pict>
      </w:r>
    </w:p>
    <w:p w14:paraId="46E0388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156. Self-Relationship Answer</w:t>
      </w:r>
    </w:p>
    <w:p w14:paraId="22E620A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 is:</w:t>
      </w:r>
    </w:p>
    <w:p w14:paraId="717ED58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</w:t>
      </w:r>
    </w:p>
    <w:p w14:paraId="29D234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Therefore:</w:t>
      </w:r>
    </w:p>
    <w:p w14:paraId="0022827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Employee.Manager</w:t>
      </w:r>
    </w:p>
    <w:p w14:paraId="46F35F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uses:</w:t>
      </w:r>
    </w:p>
    <w:p w14:paraId="01A0B6C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Lookup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Employee.</w:t>
      </w:r>
    </w:p>
    <w:p w14:paraId="0D910B4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No duplicate Manager table required.</w:t>
      </w:r>
    </w:p>
    <w:p w14:paraId="10693BA5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34B9286">
          <v:rect id="_x0000_i1202" style="width:0;height:1.5pt" o:hralign="center" o:hrstd="t" o:hr="t" fillcolor="#a0a0a0" stroked="f"/>
        </w:pict>
      </w:r>
    </w:p>
    <w:p w14:paraId="3021DA0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157. Master vs Transaction</w:t>
      </w:r>
    </w:p>
    <w:p w14:paraId="1DB73A9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Master</w:t>
      </w:r>
    </w:p>
    <w:p w14:paraId="1950945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4357434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Position</w:t>
      </w:r>
    </w:p>
    <w:p w14:paraId="05BDCE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5DB85C7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Type</w:t>
      </w:r>
    </w:p>
    <w:p w14:paraId="04C069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Transaction</w:t>
      </w:r>
    </w:p>
    <w:p w14:paraId="64AB4B2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1A6F3CFD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4540E9E8">
          <v:rect id="_x0000_i1203" style="width:0;height:1.5pt" o:hralign="center" o:hrstd="t" o:hr="t" fillcolor="#a0a0a0" stroked="f"/>
        </w:pict>
      </w:r>
    </w:p>
    <w:p w14:paraId="3883684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158. Derived Data Answer</w:t>
      </w:r>
    </w:p>
    <w:p w14:paraId="2443AE9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Number of Days:</w:t>
      </w:r>
    </w:p>
    <w:p w14:paraId="538D2E3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Formula</w:t>
      </w:r>
    </w:p>
    <w:p w14:paraId="6A33EF7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it is derived from:</w:t>
      </w:r>
    </w:p>
    <w:p w14:paraId="65778EF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Start Date + End Date</w:t>
      </w:r>
    </w:p>
    <w:p w14:paraId="36B54E1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for the simplified training policy.</w:t>
      </w:r>
    </w:p>
    <w:p w14:paraId="6480809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665A5134">
          <v:rect id="_x0000_i1204" style="width:0;height:1.5pt" o:hralign="center" o:hrstd="t" o:hr="t" fillcolor="#a0a0a0" stroked="f"/>
        </w:pict>
      </w:r>
    </w:p>
    <w:p w14:paraId="30D23DA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159. Validation Answer</w:t>
      </w:r>
    </w:p>
    <w:p w14:paraId="0C951CB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Rule:</w:t>
      </w:r>
    </w:p>
    <w:p w14:paraId="4F7B96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End Date &gt;= Start Date</w:t>
      </w:r>
    </w:p>
    <w:p w14:paraId="5358465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If false:</w:t>
      </w:r>
    </w:p>
    <w:p w14:paraId="7C8FB3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Block/flag invalid transaction.</w:t>
      </w:r>
    </w:p>
    <w:p w14:paraId="2FF56A27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1EA359F">
          <v:rect id="_x0000_i1205" style="width:0;height:1.5pt" o:hralign="center" o:hrstd="t" o:hr="t" fillcolor="#a0a0a0" stroked="f"/>
        </w:pict>
      </w:r>
    </w:p>
    <w:p w14:paraId="74F62DB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160. Status Answer</w:t>
      </w:r>
    </w:p>
    <w:p w14:paraId="23448D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Use controlled Choice values:</w:t>
      </w:r>
    </w:p>
    <w:p w14:paraId="17EC1DC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Draft</w:t>
      </w:r>
    </w:p>
    <w:p w14:paraId="583F3E5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Submitted</w:t>
      </w:r>
    </w:p>
    <w:p w14:paraId="0D47BB1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Pending Approval</w:t>
      </w:r>
    </w:p>
    <w:p w14:paraId="13E23F2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Approved</w:t>
      </w:r>
    </w:p>
    <w:p w14:paraId="699C5E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>Rejected</w:t>
      </w:r>
    </w:p>
    <w:p w14:paraId="2ED6D7D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Cancelled</w:t>
      </w:r>
    </w:p>
    <w:p w14:paraId="032342F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Do not use unrestricted Text.</w:t>
      </w:r>
    </w:p>
    <w:p w14:paraId="7ACD2B90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117E6AA">
          <v:rect id="_x0000_i1206" style="width:0;height:1.5pt" o:hralign="center" o:hrstd="t" o:hr="t" fillcolor="#a0a0a0" stroked="f"/>
        </w:pict>
      </w:r>
    </w:p>
    <w:p w14:paraId="2C0D1CB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161. Complete Day 3 Architecture</w:t>
      </w:r>
    </w:p>
    <w:p w14:paraId="0E145E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should now understand:</w:t>
      </w:r>
    </w:p>
    <w:p w14:paraId="3E8B2D0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DEPARTMENT</w:t>
      </w:r>
    </w:p>
    <w:p w14:paraId="7C4C1B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/       \</w:t>
      </w:r>
    </w:p>
    <w:p w14:paraId="0ED9E78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/         \</w:t>
      </w:r>
    </w:p>
    <w:p w14:paraId="5894691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1:N         1:N</w:t>
      </w:r>
    </w:p>
    <w:p w14:paraId="50901D3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/             \</w:t>
      </w:r>
    </w:p>
    <w:p w14:paraId="43BD0DC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v               v</w:t>
      </w:r>
    </w:p>
    <w:p w14:paraId="46C7A7B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POSITION         EMPLOYEE</w:t>
      </w:r>
    </w:p>
    <w:p w14:paraId="74794E4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           |</w:t>
      </w:r>
    </w:p>
    <w:p w14:paraId="6CBCC1D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+--------------+---------------+</w:t>
      </w:r>
    </w:p>
    <w:p w14:paraId="20667E5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|                              |</w:t>
      </w:r>
    </w:p>
    <w:p w14:paraId="170908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| Manager                      | 1:N</w:t>
      </w:r>
    </w:p>
    <w:p w14:paraId="50A3615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| Self Lookup                  |</w:t>
      </w:r>
    </w:p>
    <w:p w14:paraId="26DAEBC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v                              v</w:t>
      </w:r>
    </w:p>
    <w:p w14:paraId="3794E81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EMPLOYEE                    LEAVE REQUEST</w:t>
      </w:r>
    </w:p>
    <w:p w14:paraId="6698CBA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                          |</w:t>
      </w:r>
    </w:p>
    <w:p w14:paraId="0EC9342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                          | N:1</w:t>
      </w:r>
    </w:p>
    <w:p w14:paraId="57E1E93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lastRenderedPageBreak/>
        <w:t xml:space="preserve">                                               v</w:t>
      </w:r>
    </w:p>
    <w:p w14:paraId="10BD06A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                            LEAVE TYPE</w:t>
      </w:r>
    </w:p>
    <w:p w14:paraId="3EB3F693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0CF8A954">
          <v:rect id="_x0000_i1207" style="width:0;height:1.5pt" o:hralign="center" o:hrstd="t" o:hr="t" fillcolor="#a0a0a0" stroked="f"/>
        </w:pict>
      </w:r>
    </w:p>
    <w:p w14:paraId="1907461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162. Application Data Flow Preview</w:t>
      </w:r>
    </w:p>
    <w:p w14:paraId="4717936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Later:</w:t>
      </w:r>
    </w:p>
    <w:p w14:paraId="6E7F9E9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Employee</w:t>
      </w:r>
    </w:p>
    <w:p w14:paraId="30F46A4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2B9D70F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5203B1C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Power Apps</w:t>
      </w:r>
    </w:p>
    <w:p w14:paraId="72C74D3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62EB47B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772A616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Leave Request</w:t>
      </w:r>
    </w:p>
    <w:p w14:paraId="2FE6F81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4AC9792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2E38C5D9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Dataverse</w:t>
      </w:r>
    </w:p>
    <w:p w14:paraId="530AEE0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655A2E0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4FA39D5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Power Automate</w:t>
      </w:r>
    </w:p>
    <w:p w14:paraId="52D7657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|</w:t>
      </w:r>
    </w:p>
    <w:p w14:paraId="2C5DAC0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v</w:t>
      </w:r>
    </w:p>
    <w:p w14:paraId="209C674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Manager</w:t>
      </w:r>
    </w:p>
    <w:p w14:paraId="2B33ACA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Today's work gives that future automation:</w:t>
      </w:r>
    </w:p>
    <w:p w14:paraId="78730E3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A structured data foundation.</w:t>
      </w:r>
    </w:p>
    <w:p w14:paraId="70F4E00B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3A84BD61">
          <v:rect id="_x0000_i1208" style="width:0;height:1.5pt" o:hralign="center" o:hrstd="t" o:hr="t" fillcolor="#a0a0a0" stroked="f"/>
        </w:pict>
      </w:r>
    </w:p>
    <w:p w14:paraId="7D43E94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163. Most Important Day 3 Lesson</w:t>
      </w:r>
    </w:p>
    <w:p w14:paraId="3159163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most important lesson is not:</w:t>
      </w:r>
    </w:p>
    <w:p w14:paraId="41B5481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How to create a Lookup.</w:t>
      </w:r>
    </w:p>
    <w:p w14:paraId="629A8E1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It is:</w:t>
      </w:r>
    </w:p>
    <w:p w14:paraId="5E49E0F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How to recognize relationships in a business problem.</w:t>
      </w:r>
    </w:p>
    <w:p w14:paraId="53496BE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someone says:</w:t>
      </w:r>
    </w:p>
    <w:p w14:paraId="42BD71E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Every Department has many Employees.</w:t>
      </w:r>
    </w:p>
    <w:p w14:paraId="78C6B35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Think:</w:t>
      </w:r>
    </w:p>
    <w:p w14:paraId="79DAA19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1:N</w:t>
      </w:r>
    </w:p>
    <w:p w14:paraId="5376E6D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someone says:</w:t>
      </w:r>
    </w:p>
    <w:p w14:paraId="13839C9B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Every Request belongs to one Employee.</w:t>
      </w:r>
    </w:p>
    <w:p w14:paraId="3B1BA48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Think:</w:t>
      </w:r>
    </w:p>
    <w:p w14:paraId="2E82933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Lookup.</w:t>
      </w:r>
    </w:p>
    <w:p w14:paraId="6255D70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someone says:</w:t>
      </w:r>
    </w:p>
    <w:p w14:paraId="1228118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 Employee has a Manager who is also an Employee.</w:t>
      </w:r>
    </w:p>
    <w:p w14:paraId="2635089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Think:</w:t>
      </w:r>
    </w:p>
    <w:p w14:paraId="5B964FB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Self-reference.</w:t>
      </w:r>
    </w:p>
    <w:p w14:paraId="307CB2F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When someone says:</w:t>
      </w:r>
    </w:p>
    <w:p w14:paraId="3AEA69E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The value can be calculated.</w:t>
      </w:r>
    </w:p>
    <w:p w14:paraId="4DED70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Think:</w:t>
      </w:r>
    </w:p>
    <w:p w14:paraId="2911FBC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Derived data.</w:t>
      </w:r>
    </w:p>
    <w:p w14:paraId="31F5E12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11620A9F">
          <v:rect id="_x0000_i1209" style="width:0;height:1.5pt" o:hralign="center" o:hrstd="t" o:hr="t" fillcolor="#a0a0a0" stroked="f"/>
        </w:pict>
      </w:r>
    </w:p>
    <w:p w14:paraId="40CB94C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164. Day 3 Final Review</w:t>
      </w:r>
    </w:p>
    <w:p w14:paraId="5D17303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Ask:</w:t>
      </w:r>
    </w:p>
    <w:p w14:paraId="5DA1A85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does Employee.Manager point to?</w:t>
      </w:r>
    </w:p>
    <w:p w14:paraId="1DC3DCD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7DFBBF4D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Employee.</w:t>
      </w:r>
    </w:p>
    <w:p w14:paraId="3DE6EAB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Ask:</w:t>
      </w:r>
    </w:p>
    <w:p w14:paraId="5EC6CD7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Where is the Employee Lookup for a Leave Request?</w:t>
      </w:r>
    </w:p>
    <w:p w14:paraId="0BC4178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7CC8829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Leave Request.</w:t>
      </w:r>
    </w:p>
    <w:p w14:paraId="3345E8AA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Ask:</w:t>
      </w:r>
    </w:p>
    <w:p w14:paraId="1BFBA27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Why is Leave Type a table instead of Choice?</w:t>
      </w:r>
    </w:p>
    <w:p w14:paraId="1F95825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45B6BAF2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Because Leave Type has its own attributes such as:</w:t>
      </w:r>
    </w:p>
    <w:p w14:paraId="0E2EA03F" w14:textId="77777777" w:rsidR="00D92320" w:rsidRPr="00D92320" w:rsidRDefault="00D92320">
      <w:pPr>
        <w:numPr>
          <w:ilvl w:val="0"/>
          <w:numId w:val="16"/>
        </w:numPr>
        <w:rPr>
          <w:sz w:val="32"/>
          <w:szCs w:val="32"/>
        </w:rPr>
      </w:pPr>
      <w:r w:rsidRPr="00D92320">
        <w:rPr>
          <w:sz w:val="32"/>
          <w:szCs w:val="32"/>
        </w:rPr>
        <w:t>Maximum Days</w:t>
      </w:r>
    </w:p>
    <w:p w14:paraId="2DC64B8F" w14:textId="77777777" w:rsidR="00D92320" w:rsidRPr="00D92320" w:rsidRDefault="00D92320">
      <w:pPr>
        <w:numPr>
          <w:ilvl w:val="0"/>
          <w:numId w:val="16"/>
        </w:numPr>
        <w:rPr>
          <w:sz w:val="32"/>
          <w:szCs w:val="32"/>
        </w:rPr>
      </w:pPr>
      <w:r w:rsidRPr="00D92320">
        <w:rPr>
          <w:sz w:val="32"/>
          <w:szCs w:val="32"/>
        </w:rPr>
        <w:t>Documentation Requirement</w:t>
      </w:r>
    </w:p>
    <w:p w14:paraId="2B4D690B" w14:textId="77777777" w:rsidR="00D92320" w:rsidRPr="00D92320" w:rsidRDefault="00D92320">
      <w:pPr>
        <w:numPr>
          <w:ilvl w:val="0"/>
          <w:numId w:val="16"/>
        </w:numPr>
        <w:rPr>
          <w:sz w:val="32"/>
          <w:szCs w:val="32"/>
        </w:rPr>
      </w:pPr>
      <w:r w:rsidRPr="00D92320">
        <w:rPr>
          <w:sz w:val="32"/>
          <w:szCs w:val="32"/>
        </w:rPr>
        <w:t>Description</w:t>
      </w:r>
    </w:p>
    <w:p w14:paraId="53C39865" w14:textId="77777777" w:rsidR="00D92320" w:rsidRPr="00D92320" w:rsidRDefault="00D92320">
      <w:pPr>
        <w:numPr>
          <w:ilvl w:val="0"/>
          <w:numId w:val="16"/>
        </w:numPr>
        <w:rPr>
          <w:sz w:val="32"/>
          <w:szCs w:val="32"/>
        </w:rPr>
      </w:pPr>
      <w:r w:rsidRPr="00D92320">
        <w:rPr>
          <w:sz w:val="32"/>
          <w:szCs w:val="32"/>
        </w:rPr>
        <w:t>Active Status</w:t>
      </w:r>
    </w:p>
    <w:p w14:paraId="11BA4CE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Ask:</w:t>
      </w:r>
    </w:p>
    <w:p w14:paraId="33244D0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What will we do tomorrow?</w:t>
      </w:r>
    </w:p>
    <w:p w14:paraId="12ACA22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Answer</w:t>
      </w:r>
    </w:p>
    <w:p w14:paraId="03D4542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Secure and organize the solution.</w:t>
      </w:r>
    </w:p>
    <w:p w14:paraId="03AD54A8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793E1F6B">
          <v:rect id="_x0000_i1210" style="width:0;height:1.5pt" o:hralign="center" o:hrstd="t" o:hr="t" fillcolor="#a0a0a0" stroked="f"/>
        </w:pict>
      </w:r>
    </w:p>
    <w:p w14:paraId="2B956781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END OF DAY 3</w:t>
      </w:r>
    </w:p>
    <w:p w14:paraId="1DB09BB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Students Have Built</w:t>
      </w:r>
    </w:p>
    <w:p w14:paraId="1B52FC9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Department</w:t>
      </w:r>
    </w:p>
    <w:p w14:paraId="59B04A4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>&lt; Position</w:t>
      </w:r>
    </w:p>
    <w:p w14:paraId="5B1D519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Employee</w:t>
      </w:r>
    </w:p>
    <w:p w14:paraId="0ECFED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59DB7F1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D92320">
        <w:rPr>
          <w:sz w:val="32"/>
          <w:szCs w:val="32"/>
        </w:rPr>
        <w:t xml:space="preserve"> Manager </w:t>
      </w:r>
      <w:r w:rsidRPr="00D92320">
        <w:rPr>
          <w:rFonts w:ascii="Times New Roman" w:hAnsi="Times New Roman" w:cs="Times New Roman"/>
          <w:sz w:val="32"/>
          <w:szCs w:val="32"/>
        </w:rPr>
        <w:t>→</w:t>
      </w:r>
      <w:r w:rsidRPr="00D92320">
        <w:rPr>
          <w:sz w:val="32"/>
          <w:szCs w:val="32"/>
        </w:rPr>
        <w:t xml:space="preserve"> Employee</w:t>
      </w:r>
    </w:p>
    <w:p w14:paraId="54A88EF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|</w:t>
      </w:r>
    </w:p>
    <w:p w14:paraId="61829218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 xml:space="preserve">              </w:t>
      </w:r>
      <w:r w:rsidRPr="00D9232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D92320">
        <w:rPr>
          <w:sz w:val="32"/>
          <w:szCs w:val="32"/>
        </w:rPr>
        <w:t>&lt; Leave Request &gt;</w:t>
      </w:r>
      <w:r w:rsidRPr="00D92320">
        <w:rPr>
          <w:rFonts w:ascii="Times New Roman" w:hAnsi="Times New Roman" w:cs="Times New Roman"/>
          <w:sz w:val="32"/>
          <w:szCs w:val="32"/>
        </w:rPr>
        <w:t>────</w:t>
      </w:r>
      <w:r w:rsidRPr="00D92320">
        <w:rPr>
          <w:sz w:val="32"/>
          <w:szCs w:val="32"/>
        </w:rPr>
        <w:t xml:space="preserve"> Leave Type</w:t>
      </w:r>
    </w:p>
    <w:p w14:paraId="692B8B2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Students Understand</w:t>
      </w:r>
    </w:p>
    <w:p w14:paraId="4686D267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One-to-Many</w:t>
      </w:r>
    </w:p>
    <w:p w14:paraId="3D4294D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Many-to-One</w:t>
      </w:r>
    </w:p>
    <w:p w14:paraId="3E5479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Parent/Child</w:t>
      </w:r>
    </w:p>
    <w:p w14:paraId="49D6956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Lookup placement</w:t>
      </w:r>
    </w:p>
    <w:p w14:paraId="482E4026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Self-referencing relationships</w:t>
      </w:r>
    </w:p>
    <w:p w14:paraId="315FC055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Manager hierarchy</w:t>
      </w:r>
    </w:p>
    <w:p w14:paraId="41623E2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Master data</w:t>
      </w:r>
    </w:p>
    <w:p w14:paraId="70F6CCEF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Transaction data</w:t>
      </w:r>
    </w:p>
    <w:p w14:paraId="4720CF34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D92320">
        <w:rPr>
          <w:sz w:val="32"/>
          <w:szCs w:val="32"/>
        </w:rPr>
        <w:t xml:space="preserve"> Formula columns</w:t>
      </w:r>
    </w:p>
    <w:p w14:paraId="50B9EAC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Derived values</w:t>
      </w:r>
    </w:p>
    <w:p w14:paraId="077011C3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Business Rules</w:t>
      </w:r>
    </w:p>
    <w:p w14:paraId="71660DEC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Data validation</w:t>
      </w:r>
    </w:p>
    <w:p w14:paraId="73311DC1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Workflow statuses</w:t>
      </w:r>
    </w:p>
    <w:p w14:paraId="3E4F5B3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rFonts w:ascii="Segoe UI Symbol" w:hAnsi="Segoe UI Symbol" w:cs="Segoe UI Symbol"/>
          <w:sz w:val="32"/>
          <w:szCs w:val="32"/>
        </w:rPr>
        <w:t>✓</w:t>
      </w:r>
      <w:r w:rsidRPr="00D92320">
        <w:rPr>
          <w:sz w:val="32"/>
          <w:szCs w:val="32"/>
        </w:rPr>
        <w:t xml:space="preserve"> Junction-table concept</w:t>
      </w:r>
    </w:p>
    <w:p w14:paraId="056C232F" w14:textId="77777777" w:rsidR="00D92320" w:rsidRPr="00D92320" w:rsidRDefault="00000000" w:rsidP="00D92320">
      <w:pPr>
        <w:rPr>
          <w:sz w:val="32"/>
          <w:szCs w:val="32"/>
        </w:rPr>
      </w:pPr>
      <w:r>
        <w:rPr>
          <w:sz w:val="32"/>
          <w:szCs w:val="32"/>
        </w:rPr>
        <w:pict w14:anchorId="5F484BC6">
          <v:rect id="_x0000_i1211" style="width:0;height:1.5pt" o:hralign="center" o:hrstd="t" o:hr="t" fillcolor="#a0a0a0" stroked="f"/>
        </w:pict>
      </w:r>
    </w:p>
    <w:p w14:paraId="208E646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Next Lab</w:t>
      </w:r>
    </w:p>
    <w:p w14:paraId="11AE318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Day 4 — Dataverse Security, Roles, Environments &amp; Solutions</w:t>
      </w:r>
    </w:p>
    <w:p w14:paraId="62AE389E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Students will learn and configure:</w:t>
      </w:r>
    </w:p>
    <w:p w14:paraId="50BEF0EB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Users</w:t>
      </w:r>
    </w:p>
    <w:p w14:paraId="482D5A50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Teams</w:t>
      </w:r>
    </w:p>
    <w:p w14:paraId="0EEE7AF8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Business Units</w:t>
      </w:r>
    </w:p>
    <w:p w14:paraId="6DF02FA4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Security Roles</w:t>
      </w:r>
    </w:p>
    <w:p w14:paraId="3260A595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Create / Read / Write / Delete</w:t>
      </w:r>
    </w:p>
    <w:p w14:paraId="40BD1A79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Append / Append To</w:t>
      </w:r>
    </w:p>
    <w:p w14:paraId="31AD698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Assign / Share</w:t>
      </w:r>
    </w:p>
    <w:p w14:paraId="64B6242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Access levels</w:t>
      </w:r>
    </w:p>
    <w:p w14:paraId="3A95CA4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Record ownership</w:t>
      </w:r>
    </w:p>
    <w:p w14:paraId="1F7DE507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Least privilege</w:t>
      </w:r>
    </w:p>
    <w:p w14:paraId="3BC8123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Employee Role</w:t>
      </w:r>
    </w:p>
    <w:p w14:paraId="056F8533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lastRenderedPageBreak/>
        <w:t>Manager Role</w:t>
      </w:r>
    </w:p>
    <w:p w14:paraId="2255B85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HR Role</w:t>
      </w:r>
    </w:p>
    <w:p w14:paraId="4D8EA28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Administrator Role</w:t>
      </w:r>
    </w:p>
    <w:p w14:paraId="73FDC73E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Solutions</w:t>
      </w:r>
    </w:p>
    <w:p w14:paraId="69D18A2F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Publishers</w:t>
      </w:r>
    </w:p>
    <w:p w14:paraId="26AF263C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 xml:space="preserve">DEV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TEST </w:t>
      </w:r>
      <w:r w:rsidRPr="00D9232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92320">
        <w:rPr>
          <w:b/>
          <w:bCs/>
          <w:sz w:val="32"/>
          <w:szCs w:val="32"/>
        </w:rPr>
        <w:t xml:space="preserve"> PROD</w:t>
      </w:r>
    </w:p>
    <w:p w14:paraId="285A9AA0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At the end of Day 4:</w:t>
      </w:r>
    </w:p>
    <w:p w14:paraId="36EAA2E6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Week 1 will be complete</w:t>
      </w:r>
    </w:p>
    <w:p w14:paraId="627822ED" w14:textId="77777777" w:rsidR="00D92320" w:rsidRPr="00D92320" w:rsidRDefault="00D92320" w:rsidP="00D92320">
      <w:pPr>
        <w:rPr>
          <w:sz w:val="32"/>
          <w:szCs w:val="32"/>
        </w:rPr>
      </w:pPr>
      <w:r w:rsidRPr="00D92320">
        <w:rPr>
          <w:sz w:val="32"/>
          <w:szCs w:val="32"/>
        </w:rPr>
        <w:t>and the Dataverse backend will be ready for:</w:t>
      </w:r>
    </w:p>
    <w:p w14:paraId="35E0C1FA" w14:textId="77777777" w:rsidR="00D92320" w:rsidRPr="00D92320" w:rsidRDefault="00D92320" w:rsidP="00D92320">
      <w:pPr>
        <w:rPr>
          <w:b/>
          <w:bCs/>
          <w:sz w:val="32"/>
          <w:szCs w:val="32"/>
        </w:rPr>
      </w:pPr>
      <w:r w:rsidRPr="00D92320">
        <w:rPr>
          <w:b/>
          <w:bCs/>
          <w:sz w:val="32"/>
          <w:szCs w:val="32"/>
        </w:rPr>
        <w:t>Week 2 — Power Apps Canvas App Development.</w:t>
      </w:r>
    </w:p>
    <w:p w14:paraId="00143932" w14:textId="55E9E610" w:rsidR="001331E8" w:rsidRPr="000F480F" w:rsidRDefault="001331E8" w:rsidP="00D92320">
      <w:pPr>
        <w:rPr>
          <w:sz w:val="32"/>
          <w:szCs w:val="32"/>
        </w:rPr>
      </w:pPr>
    </w:p>
    <w:sectPr w:rsidR="001331E8" w:rsidRPr="000F480F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7024E" w14:textId="77777777" w:rsidR="004D7CE5" w:rsidRDefault="004D7CE5" w:rsidP="00656987">
      <w:pPr>
        <w:spacing w:after="0" w:line="240" w:lineRule="auto"/>
      </w:pPr>
      <w:r>
        <w:separator/>
      </w:r>
    </w:p>
  </w:endnote>
  <w:endnote w:type="continuationSeparator" w:id="0">
    <w:p w14:paraId="7B95A459" w14:textId="77777777" w:rsidR="004D7CE5" w:rsidRDefault="004D7CE5" w:rsidP="00656987">
      <w:pPr>
        <w:spacing w:after="0" w:line="240" w:lineRule="auto"/>
      </w:pPr>
      <w:r>
        <w:continuationSeparator/>
      </w:r>
    </w:p>
  </w:endnote>
  <w:endnote w:type="continuationNotice" w:id="1">
    <w:p w14:paraId="3A2265DD" w14:textId="77777777" w:rsidR="004D7CE5" w:rsidRDefault="004D7C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9967" w14:textId="77777777" w:rsidR="004D7CE5" w:rsidRDefault="004D7CE5" w:rsidP="00656987">
      <w:pPr>
        <w:spacing w:after="0" w:line="240" w:lineRule="auto"/>
      </w:pPr>
      <w:r>
        <w:separator/>
      </w:r>
    </w:p>
  </w:footnote>
  <w:footnote w:type="continuationSeparator" w:id="0">
    <w:p w14:paraId="11A87FDD" w14:textId="77777777" w:rsidR="004D7CE5" w:rsidRDefault="004D7CE5" w:rsidP="00656987">
      <w:pPr>
        <w:spacing w:after="0" w:line="240" w:lineRule="auto"/>
      </w:pPr>
      <w:r>
        <w:continuationSeparator/>
      </w:r>
    </w:p>
  </w:footnote>
  <w:footnote w:type="continuationNotice" w:id="1">
    <w:p w14:paraId="4C456A1D" w14:textId="77777777" w:rsidR="004D7CE5" w:rsidRDefault="004D7CE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841517"/>
    <w:multiLevelType w:val="multilevel"/>
    <w:tmpl w:val="AA66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7B4F"/>
    <w:multiLevelType w:val="multilevel"/>
    <w:tmpl w:val="CF5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C6A1D"/>
    <w:multiLevelType w:val="multilevel"/>
    <w:tmpl w:val="2F3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7648"/>
    <w:multiLevelType w:val="multilevel"/>
    <w:tmpl w:val="DDC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1E1D"/>
    <w:multiLevelType w:val="multilevel"/>
    <w:tmpl w:val="F0D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F6E52"/>
    <w:multiLevelType w:val="multilevel"/>
    <w:tmpl w:val="0DA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90891"/>
    <w:multiLevelType w:val="multilevel"/>
    <w:tmpl w:val="8A0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E3EAE"/>
    <w:multiLevelType w:val="multilevel"/>
    <w:tmpl w:val="BB1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1407B"/>
    <w:multiLevelType w:val="multilevel"/>
    <w:tmpl w:val="05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B0B84"/>
    <w:multiLevelType w:val="multilevel"/>
    <w:tmpl w:val="D5C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41CCB"/>
    <w:multiLevelType w:val="multilevel"/>
    <w:tmpl w:val="947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E57C1"/>
    <w:multiLevelType w:val="multilevel"/>
    <w:tmpl w:val="84E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729E4"/>
    <w:multiLevelType w:val="multilevel"/>
    <w:tmpl w:val="81A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514EF"/>
    <w:multiLevelType w:val="multilevel"/>
    <w:tmpl w:val="6E3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47BA4"/>
    <w:multiLevelType w:val="multilevel"/>
    <w:tmpl w:val="34D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1839078680">
    <w:abstractNumId w:val="1"/>
  </w:num>
  <w:num w:numId="3" w16cid:durableId="702438983">
    <w:abstractNumId w:val="15"/>
  </w:num>
  <w:num w:numId="4" w16cid:durableId="1315068882">
    <w:abstractNumId w:val="12"/>
  </w:num>
  <w:num w:numId="5" w16cid:durableId="1090812119">
    <w:abstractNumId w:val="9"/>
  </w:num>
  <w:num w:numId="6" w16cid:durableId="1757632493">
    <w:abstractNumId w:val="5"/>
  </w:num>
  <w:num w:numId="7" w16cid:durableId="161051863">
    <w:abstractNumId w:val="10"/>
  </w:num>
  <w:num w:numId="8" w16cid:durableId="1725710839">
    <w:abstractNumId w:val="7"/>
  </w:num>
  <w:num w:numId="9" w16cid:durableId="863710614">
    <w:abstractNumId w:val="14"/>
  </w:num>
  <w:num w:numId="10" w16cid:durableId="1255481000">
    <w:abstractNumId w:val="4"/>
  </w:num>
  <w:num w:numId="11" w16cid:durableId="81726353">
    <w:abstractNumId w:val="6"/>
  </w:num>
  <w:num w:numId="12" w16cid:durableId="1627471189">
    <w:abstractNumId w:val="13"/>
  </w:num>
  <w:num w:numId="13" w16cid:durableId="938148437">
    <w:abstractNumId w:val="8"/>
  </w:num>
  <w:num w:numId="14" w16cid:durableId="84692450">
    <w:abstractNumId w:val="11"/>
  </w:num>
  <w:num w:numId="15" w16cid:durableId="1611545477">
    <w:abstractNumId w:val="2"/>
  </w:num>
  <w:num w:numId="16" w16cid:durableId="2031030544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224D99"/>
    <w:rsid w:val="00227F54"/>
    <w:rsid w:val="00246041"/>
    <w:rsid w:val="002B13CD"/>
    <w:rsid w:val="002B721E"/>
    <w:rsid w:val="002F0AC4"/>
    <w:rsid w:val="002F1CDF"/>
    <w:rsid w:val="0032378D"/>
    <w:rsid w:val="003731D1"/>
    <w:rsid w:val="00375D9E"/>
    <w:rsid w:val="00395BE5"/>
    <w:rsid w:val="003A628C"/>
    <w:rsid w:val="003B39D3"/>
    <w:rsid w:val="003B7DD1"/>
    <w:rsid w:val="003D76CA"/>
    <w:rsid w:val="00474D30"/>
    <w:rsid w:val="004932EF"/>
    <w:rsid w:val="004A222A"/>
    <w:rsid w:val="004A22B3"/>
    <w:rsid w:val="004D310D"/>
    <w:rsid w:val="004D7CE5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4795A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92320"/>
    <w:rsid w:val="00DC6819"/>
    <w:rsid w:val="00DE11C5"/>
    <w:rsid w:val="00E25A5F"/>
    <w:rsid w:val="00E345CC"/>
    <w:rsid w:val="00E86E46"/>
    <w:rsid w:val="00EF07D3"/>
    <w:rsid w:val="00F5534D"/>
    <w:rsid w:val="00F762C6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244</TotalTime>
  <Pages>1</Pages>
  <Words>6242</Words>
  <Characters>35586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