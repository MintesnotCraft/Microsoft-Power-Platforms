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39238" w14:textId="7C8FAEC5" w:rsidR="00770E71" w:rsidRDefault="00E25A5F" w:rsidP="00770E71">
      <w:pPr>
        <w:pStyle w:val="NoSpacing"/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1D7D1A5F" wp14:editId="07E104DB">
            <wp:simplePos x="0" y="0"/>
            <wp:positionH relativeFrom="margin">
              <wp:align>right</wp:align>
            </wp:positionH>
            <wp:positionV relativeFrom="paragraph">
              <wp:posOffset>-518349</wp:posOffset>
            </wp:positionV>
            <wp:extent cx="5943600" cy="3962400"/>
            <wp:effectExtent l="0" t="0" r="0" b="0"/>
            <wp:wrapNone/>
            <wp:docPr id="94426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62154" name="Picture 94426215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0E71" w:rsidRPr="00770E71">
        <w:rPr>
          <w:noProof/>
        </w:rPr>
        <w:drawing>
          <wp:anchor distT="0" distB="0" distL="114300" distR="114300" simplePos="0" relativeHeight="251673600" behindDoc="1" locked="1" layoutInCell="1" allowOverlap="1" wp14:anchorId="17F78E15" wp14:editId="669B9181">
            <wp:simplePos x="0" y="0"/>
            <wp:positionH relativeFrom="column">
              <wp:posOffset>-914400</wp:posOffset>
            </wp:positionH>
            <wp:positionV relativeFrom="paragraph">
              <wp:posOffset>-914400</wp:posOffset>
            </wp:positionV>
            <wp:extent cx="7772400" cy="10058449"/>
            <wp:effectExtent l="0" t="0" r="0" b="0"/>
            <wp:wrapNone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40AB5842-271D-7200-2838-9692C1E238B3}"/>
                </a:ext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40AB5842-271D-7200-2838-9692C1E238B3}"/>
                        </a:ex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1" t="3393" r="3373" b="3393"/>
                    <a:stretch/>
                  </pic:blipFill>
                  <pic:spPr>
                    <a:xfrm>
                      <a:off x="0" y="0"/>
                      <a:ext cx="7772400" cy="10058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24D762" w14:textId="77777777" w:rsidR="00E25A5F" w:rsidRDefault="00E25A5F" w:rsidP="006D2E99">
      <w:pPr>
        <w:pStyle w:val="Subtitle"/>
      </w:pPr>
    </w:p>
    <w:p w14:paraId="0F1EDDBA" w14:textId="77777777" w:rsidR="00E25A5F" w:rsidRDefault="00E25A5F" w:rsidP="00E25A5F">
      <w:pPr>
        <w:pStyle w:val="Subtitle"/>
        <w:jc w:val="right"/>
      </w:pPr>
    </w:p>
    <w:p w14:paraId="1B8231E8" w14:textId="77777777" w:rsidR="00E25A5F" w:rsidRDefault="00E25A5F" w:rsidP="006D2E99">
      <w:pPr>
        <w:pStyle w:val="Subtitle"/>
      </w:pPr>
    </w:p>
    <w:p w14:paraId="0F49EE11" w14:textId="755BBD68" w:rsidR="006D2E99" w:rsidRPr="000F480F" w:rsidRDefault="00AB2B54" w:rsidP="00E25A5F">
      <w:pPr>
        <w:pStyle w:val="Title"/>
        <w:rPr>
          <w:sz w:val="72"/>
          <w:szCs w:val="52"/>
        </w:rPr>
      </w:pPr>
      <w:r>
        <w:rPr>
          <w:sz w:val="72"/>
          <w:szCs w:val="52"/>
        </w:rPr>
        <w:t>Introduction to microsoft platform</w:t>
      </w:r>
    </w:p>
    <w:p w14:paraId="494AAA86" w14:textId="6220F959" w:rsidR="00E25A5F" w:rsidRPr="00E25A5F" w:rsidRDefault="000F480F" w:rsidP="00E25A5F">
      <w:pPr>
        <w:rPr>
          <w:b/>
          <w:bCs/>
        </w:rPr>
      </w:pPr>
      <w:r>
        <w:rPr>
          <w:b/>
          <w:bCs/>
        </w:rPr>
        <w:t>Lab</w:t>
      </w:r>
      <w:r w:rsidR="001011B4">
        <w:rPr>
          <w:b/>
          <w:bCs/>
        </w:rPr>
        <w:t xml:space="preserve"> Guide</w:t>
      </w:r>
    </w:p>
    <w:p w14:paraId="25C73836" w14:textId="77777777" w:rsidR="00E25A5F" w:rsidRDefault="00E25A5F" w:rsidP="00E25A5F"/>
    <w:p w14:paraId="41F9C71F" w14:textId="648B860D" w:rsidR="006D2E99" w:rsidRPr="00646502" w:rsidRDefault="006D2E99" w:rsidP="00646502">
      <w:pPr>
        <w:pStyle w:val="Preparedby"/>
      </w:pPr>
    </w:p>
    <w:p w14:paraId="24C1A359" w14:textId="164E7E8B" w:rsidR="00E25A5F" w:rsidRDefault="00E25A5F" w:rsidP="00E25A5F">
      <w:pPr>
        <w:rPr>
          <w:color w:val="000000" w:themeColor="text1"/>
          <w:szCs w:val="20"/>
        </w:rPr>
      </w:pPr>
    </w:p>
    <w:p w14:paraId="6A16AF5C" w14:textId="77777777" w:rsidR="000F480F" w:rsidRPr="00E25A5F" w:rsidRDefault="000F480F" w:rsidP="00E25A5F">
      <w:pPr>
        <w:rPr>
          <w:color w:val="000000" w:themeColor="text1"/>
          <w:szCs w:val="20"/>
        </w:rPr>
      </w:pPr>
    </w:p>
    <w:p w14:paraId="0C82FC97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lastRenderedPageBreak/>
        <w:t>Microsoft Power Platform Bootcamp</w:t>
      </w:r>
    </w:p>
    <w:p w14:paraId="1820F58A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Day 1 Lab — Introduction to Microsoft Power Platform</w:t>
      </w:r>
    </w:p>
    <w:p w14:paraId="437869F4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b/>
          <w:bCs/>
          <w:sz w:val="32"/>
          <w:szCs w:val="32"/>
        </w:rPr>
        <w:t>Week:</w:t>
      </w:r>
      <w:r w:rsidRPr="001E4D7A">
        <w:rPr>
          <w:sz w:val="32"/>
          <w:szCs w:val="32"/>
        </w:rPr>
        <w:t xml:space="preserve"> 1 — Power Platform &amp; Dataverse Fundamentals</w:t>
      </w:r>
      <w:r w:rsidRPr="001E4D7A">
        <w:rPr>
          <w:sz w:val="32"/>
          <w:szCs w:val="32"/>
        </w:rPr>
        <w:br/>
      </w:r>
      <w:r w:rsidRPr="001E4D7A">
        <w:rPr>
          <w:b/>
          <w:bCs/>
          <w:sz w:val="32"/>
          <w:szCs w:val="32"/>
        </w:rPr>
        <w:t>Duration:</w:t>
      </w:r>
      <w:r w:rsidRPr="001E4D7A">
        <w:rPr>
          <w:sz w:val="32"/>
          <w:szCs w:val="32"/>
        </w:rPr>
        <w:t xml:space="preserve"> 2 Hours</w:t>
      </w:r>
      <w:r w:rsidRPr="001E4D7A">
        <w:rPr>
          <w:sz w:val="32"/>
          <w:szCs w:val="32"/>
        </w:rPr>
        <w:br/>
      </w:r>
      <w:r w:rsidRPr="001E4D7A">
        <w:rPr>
          <w:b/>
          <w:bCs/>
          <w:sz w:val="32"/>
          <w:szCs w:val="32"/>
        </w:rPr>
        <w:t>Level:</w:t>
      </w:r>
      <w:r w:rsidRPr="001E4D7A">
        <w:rPr>
          <w:sz w:val="32"/>
          <w:szCs w:val="32"/>
        </w:rPr>
        <w:t xml:space="preserve"> Beginner</w:t>
      </w:r>
      <w:r w:rsidRPr="001E4D7A">
        <w:rPr>
          <w:sz w:val="32"/>
          <w:szCs w:val="32"/>
        </w:rPr>
        <w:br/>
      </w:r>
      <w:r w:rsidRPr="001E4D7A">
        <w:rPr>
          <w:b/>
          <w:bCs/>
          <w:sz w:val="32"/>
          <w:szCs w:val="32"/>
        </w:rPr>
        <w:t>Format:</w:t>
      </w:r>
      <w:r w:rsidRPr="001E4D7A">
        <w:rPr>
          <w:sz w:val="32"/>
          <w:szCs w:val="32"/>
        </w:rPr>
        <w:t xml:space="preserve"> Instructor Demo + Guided Lab + Individual Exercise + Assessment</w:t>
      </w:r>
      <w:r w:rsidRPr="001E4D7A">
        <w:rPr>
          <w:sz w:val="32"/>
          <w:szCs w:val="32"/>
        </w:rPr>
        <w:br/>
      </w:r>
      <w:r w:rsidRPr="001E4D7A">
        <w:rPr>
          <w:b/>
          <w:bCs/>
          <w:sz w:val="32"/>
          <w:szCs w:val="32"/>
        </w:rPr>
        <w:t>Main Project Context:</w:t>
      </w:r>
      <w:r w:rsidRPr="001E4D7A">
        <w:rPr>
          <w:sz w:val="32"/>
          <w:szCs w:val="32"/>
        </w:rPr>
        <w:t xml:space="preserve"> Employee Leave Management System</w:t>
      </w:r>
    </w:p>
    <w:p w14:paraId="7D857FAB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02AE8D77">
          <v:rect id="_x0000_i5365" style="width:0;height:1.5pt" o:hralign="center" o:hrstd="t" o:hr="t" fillcolor="#a0a0a0" stroked="f"/>
        </w:pict>
      </w:r>
    </w:p>
    <w:p w14:paraId="057FAEA6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1. Day 1 Overview</w:t>
      </w:r>
    </w:p>
    <w:p w14:paraId="0E5BBC99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Today is the students' first practical introduction to Microsoft Power Platform.</w:t>
      </w:r>
    </w:p>
    <w:p w14:paraId="705EE616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Students will not begin by building a complicated application.</w:t>
      </w:r>
    </w:p>
    <w:p w14:paraId="03ADD627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Instead, they will first understand:</w:t>
      </w:r>
    </w:p>
    <w:p w14:paraId="3EFD48E5" w14:textId="77777777" w:rsidR="001E4D7A" w:rsidRPr="001E4D7A" w:rsidRDefault="001E4D7A">
      <w:pPr>
        <w:numPr>
          <w:ilvl w:val="0"/>
          <w:numId w:val="2"/>
        </w:numPr>
        <w:rPr>
          <w:sz w:val="32"/>
          <w:szCs w:val="32"/>
        </w:rPr>
      </w:pPr>
      <w:r w:rsidRPr="001E4D7A">
        <w:rPr>
          <w:sz w:val="32"/>
          <w:szCs w:val="32"/>
        </w:rPr>
        <w:t>What Microsoft Power Platform is</w:t>
      </w:r>
    </w:p>
    <w:p w14:paraId="15E251E9" w14:textId="77777777" w:rsidR="001E4D7A" w:rsidRPr="001E4D7A" w:rsidRDefault="001E4D7A">
      <w:pPr>
        <w:numPr>
          <w:ilvl w:val="0"/>
          <w:numId w:val="2"/>
        </w:numPr>
        <w:rPr>
          <w:sz w:val="32"/>
          <w:szCs w:val="32"/>
        </w:rPr>
      </w:pPr>
      <w:r w:rsidRPr="001E4D7A">
        <w:rPr>
          <w:sz w:val="32"/>
          <w:szCs w:val="32"/>
        </w:rPr>
        <w:t>What business problems it solves</w:t>
      </w:r>
    </w:p>
    <w:p w14:paraId="266D0D85" w14:textId="77777777" w:rsidR="001E4D7A" w:rsidRPr="001E4D7A" w:rsidRDefault="001E4D7A">
      <w:pPr>
        <w:numPr>
          <w:ilvl w:val="0"/>
          <w:numId w:val="2"/>
        </w:numPr>
        <w:rPr>
          <w:sz w:val="32"/>
          <w:szCs w:val="32"/>
        </w:rPr>
      </w:pPr>
      <w:r w:rsidRPr="001E4D7A">
        <w:rPr>
          <w:sz w:val="32"/>
          <w:szCs w:val="32"/>
        </w:rPr>
        <w:t>The purpose of each major Power Platform product</w:t>
      </w:r>
    </w:p>
    <w:p w14:paraId="40AC71CC" w14:textId="77777777" w:rsidR="001E4D7A" w:rsidRPr="001E4D7A" w:rsidRDefault="001E4D7A">
      <w:pPr>
        <w:numPr>
          <w:ilvl w:val="0"/>
          <w:numId w:val="2"/>
        </w:numPr>
        <w:rPr>
          <w:sz w:val="32"/>
          <w:szCs w:val="32"/>
        </w:rPr>
      </w:pPr>
      <w:r w:rsidRPr="001E4D7A">
        <w:rPr>
          <w:sz w:val="32"/>
          <w:szCs w:val="32"/>
        </w:rPr>
        <w:t>How Power Platform products work together</w:t>
      </w:r>
    </w:p>
    <w:p w14:paraId="329667B7" w14:textId="77777777" w:rsidR="001E4D7A" w:rsidRPr="001E4D7A" w:rsidRDefault="001E4D7A">
      <w:pPr>
        <w:numPr>
          <w:ilvl w:val="0"/>
          <w:numId w:val="2"/>
        </w:numPr>
        <w:rPr>
          <w:sz w:val="32"/>
          <w:szCs w:val="32"/>
        </w:rPr>
      </w:pPr>
      <w:r w:rsidRPr="001E4D7A">
        <w:rPr>
          <w:sz w:val="32"/>
          <w:szCs w:val="32"/>
        </w:rPr>
        <w:t>What Microsoft Dataverse does</w:t>
      </w:r>
    </w:p>
    <w:p w14:paraId="4F15B1B2" w14:textId="77777777" w:rsidR="001E4D7A" w:rsidRPr="001E4D7A" w:rsidRDefault="001E4D7A">
      <w:pPr>
        <w:numPr>
          <w:ilvl w:val="0"/>
          <w:numId w:val="2"/>
        </w:numPr>
        <w:rPr>
          <w:sz w:val="32"/>
          <w:szCs w:val="32"/>
        </w:rPr>
      </w:pPr>
      <w:r w:rsidRPr="001E4D7A">
        <w:rPr>
          <w:sz w:val="32"/>
          <w:szCs w:val="32"/>
        </w:rPr>
        <w:t>What an Environment is</w:t>
      </w:r>
    </w:p>
    <w:p w14:paraId="0E4EC7D1" w14:textId="77777777" w:rsidR="001E4D7A" w:rsidRPr="001E4D7A" w:rsidRDefault="001E4D7A">
      <w:pPr>
        <w:numPr>
          <w:ilvl w:val="0"/>
          <w:numId w:val="2"/>
        </w:numPr>
        <w:rPr>
          <w:sz w:val="32"/>
          <w:szCs w:val="32"/>
        </w:rPr>
      </w:pPr>
      <w:r w:rsidRPr="001E4D7A">
        <w:rPr>
          <w:sz w:val="32"/>
          <w:szCs w:val="32"/>
        </w:rPr>
        <w:t>What Connectors do</w:t>
      </w:r>
    </w:p>
    <w:p w14:paraId="7F5461B5" w14:textId="77777777" w:rsidR="001E4D7A" w:rsidRPr="001E4D7A" w:rsidRDefault="001E4D7A">
      <w:pPr>
        <w:numPr>
          <w:ilvl w:val="0"/>
          <w:numId w:val="2"/>
        </w:numPr>
        <w:rPr>
          <w:sz w:val="32"/>
          <w:szCs w:val="32"/>
        </w:rPr>
      </w:pPr>
      <w:r w:rsidRPr="001E4D7A">
        <w:rPr>
          <w:sz w:val="32"/>
          <w:szCs w:val="32"/>
        </w:rPr>
        <w:t>How to navigate the Power Apps maker experience</w:t>
      </w:r>
    </w:p>
    <w:p w14:paraId="63355337" w14:textId="77777777" w:rsidR="001E4D7A" w:rsidRPr="001E4D7A" w:rsidRDefault="001E4D7A">
      <w:pPr>
        <w:numPr>
          <w:ilvl w:val="0"/>
          <w:numId w:val="2"/>
        </w:numPr>
        <w:rPr>
          <w:sz w:val="32"/>
          <w:szCs w:val="32"/>
        </w:rPr>
      </w:pPr>
      <w:r w:rsidRPr="001E4D7A">
        <w:rPr>
          <w:sz w:val="32"/>
          <w:szCs w:val="32"/>
        </w:rPr>
        <w:t>How to navigate Power Automate</w:t>
      </w:r>
    </w:p>
    <w:p w14:paraId="0FC64591" w14:textId="77777777" w:rsidR="001E4D7A" w:rsidRPr="001E4D7A" w:rsidRDefault="001E4D7A">
      <w:pPr>
        <w:numPr>
          <w:ilvl w:val="0"/>
          <w:numId w:val="2"/>
        </w:numPr>
        <w:rPr>
          <w:sz w:val="32"/>
          <w:szCs w:val="32"/>
        </w:rPr>
      </w:pPr>
      <w:r w:rsidRPr="001E4D7A">
        <w:rPr>
          <w:sz w:val="32"/>
          <w:szCs w:val="32"/>
        </w:rPr>
        <w:lastRenderedPageBreak/>
        <w:t>How to identify Power BI, Power Pages, and Copilot Studio</w:t>
      </w:r>
    </w:p>
    <w:p w14:paraId="44678452" w14:textId="77777777" w:rsidR="001E4D7A" w:rsidRPr="001E4D7A" w:rsidRDefault="001E4D7A">
      <w:pPr>
        <w:numPr>
          <w:ilvl w:val="0"/>
          <w:numId w:val="2"/>
        </w:numPr>
        <w:rPr>
          <w:sz w:val="32"/>
          <w:szCs w:val="32"/>
        </w:rPr>
      </w:pPr>
      <w:r w:rsidRPr="001E4D7A">
        <w:rPr>
          <w:sz w:val="32"/>
          <w:szCs w:val="32"/>
        </w:rPr>
        <w:t>How to navigate the Power Platform Admin Center</w:t>
      </w:r>
    </w:p>
    <w:p w14:paraId="524C23EA" w14:textId="77777777" w:rsidR="001E4D7A" w:rsidRPr="001E4D7A" w:rsidRDefault="001E4D7A">
      <w:pPr>
        <w:numPr>
          <w:ilvl w:val="0"/>
          <w:numId w:val="2"/>
        </w:numPr>
        <w:rPr>
          <w:sz w:val="32"/>
          <w:szCs w:val="32"/>
        </w:rPr>
      </w:pPr>
      <w:r w:rsidRPr="001E4D7A">
        <w:rPr>
          <w:sz w:val="32"/>
          <w:szCs w:val="32"/>
        </w:rPr>
        <w:t>How to translate a manual business process into a Power Platform solution</w:t>
      </w:r>
    </w:p>
    <w:p w14:paraId="4E0AB7F3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 xml:space="preserve">Microsoft currently describes Power Platform as a low-code platform whose primary product areas are </w:t>
      </w:r>
      <w:r w:rsidRPr="001E4D7A">
        <w:rPr>
          <w:b/>
          <w:bCs/>
          <w:sz w:val="32"/>
          <w:szCs w:val="32"/>
        </w:rPr>
        <w:t>Power Apps, Power Automate, Power BI, Power Pages, and Copilot Studio</w:t>
      </w:r>
      <w:r w:rsidRPr="001E4D7A">
        <w:rPr>
          <w:sz w:val="32"/>
          <w:szCs w:val="32"/>
        </w:rPr>
        <w:t>, with capabilities such as Dataverse, connectors, and Power Fx supporting connected solutions.</w:t>
      </w:r>
    </w:p>
    <w:p w14:paraId="0C3FCD5B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7D75B903">
          <v:rect id="_x0000_i5366" style="width:0;height:1.5pt" o:hralign="center" o:hrstd="t" o:hr="t" fillcolor="#a0a0a0" stroked="f"/>
        </w:pict>
      </w:r>
    </w:p>
    <w:p w14:paraId="06B5DB01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2. Day 1 Learning Objectives</w:t>
      </w:r>
    </w:p>
    <w:p w14:paraId="099F58A8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By the end of the two-hour lab, students should be able to:</w:t>
      </w:r>
    </w:p>
    <w:p w14:paraId="4118EDB6" w14:textId="77777777" w:rsidR="001E4D7A" w:rsidRPr="001E4D7A" w:rsidRDefault="001E4D7A">
      <w:pPr>
        <w:numPr>
          <w:ilvl w:val="0"/>
          <w:numId w:val="3"/>
        </w:numPr>
        <w:rPr>
          <w:sz w:val="32"/>
          <w:szCs w:val="32"/>
        </w:rPr>
      </w:pPr>
      <w:r w:rsidRPr="001E4D7A">
        <w:rPr>
          <w:sz w:val="32"/>
          <w:szCs w:val="32"/>
        </w:rPr>
        <w:t>Explain Microsoft Power Platform in their own words.</w:t>
      </w:r>
    </w:p>
    <w:p w14:paraId="7464404C" w14:textId="77777777" w:rsidR="001E4D7A" w:rsidRPr="001E4D7A" w:rsidRDefault="001E4D7A">
      <w:pPr>
        <w:numPr>
          <w:ilvl w:val="0"/>
          <w:numId w:val="3"/>
        </w:numPr>
        <w:rPr>
          <w:sz w:val="32"/>
          <w:szCs w:val="32"/>
        </w:rPr>
      </w:pPr>
      <w:r w:rsidRPr="001E4D7A">
        <w:rPr>
          <w:sz w:val="32"/>
          <w:szCs w:val="32"/>
        </w:rPr>
        <w:t>Identify the main Power Platform products.</w:t>
      </w:r>
    </w:p>
    <w:p w14:paraId="45039400" w14:textId="77777777" w:rsidR="001E4D7A" w:rsidRPr="001E4D7A" w:rsidRDefault="001E4D7A">
      <w:pPr>
        <w:numPr>
          <w:ilvl w:val="0"/>
          <w:numId w:val="3"/>
        </w:numPr>
        <w:rPr>
          <w:sz w:val="32"/>
          <w:szCs w:val="32"/>
        </w:rPr>
      </w:pPr>
      <w:r w:rsidRPr="001E4D7A">
        <w:rPr>
          <w:sz w:val="32"/>
          <w:szCs w:val="32"/>
        </w:rPr>
        <w:t>Explain the difference between Power Apps, Power Automate, and Power BI.</w:t>
      </w:r>
    </w:p>
    <w:p w14:paraId="3551AF86" w14:textId="77777777" w:rsidR="001E4D7A" w:rsidRPr="001E4D7A" w:rsidRDefault="001E4D7A">
      <w:pPr>
        <w:numPr>
          <w:ilvl w:val="0"/>
          <w:numId w:val="3"/>
        </w:numPr>
        <w:rPr>
          <w:sz w:val="32"/>
          <w:szCs w:val="32"/>
        </w:rPr>
      </w:pPr>
      <w:r w:rsidRPr="001E4D7A">
        <w:rPr>
          <w:sz w:val="32"/>
          <w:szCs w:val="32"/>
        </w:rPr>
        <w:t>Explain the purpose of Power Pages.</w:t>
      </w:r>
    </w:p>
    <w:p w14:paraId="19C77442" w14:textId="77777777" w:rsidR="001E4D7A" w:rsidRPr="001E4D7A" w:rsidRDefault="001E4D7A">
      <w:pPr>
        <w:numPr>
          <w:ilvl w:val="0"/>
          <w:numId w:val="3"/>
        </w:numPr>
        <w:rPr>
          <w:sz w:val="32"/>
          <w:szCs w:val="32"/>
        </w:rPr>
      </w:pPr>
      <w:r w:rsidRPr="001E4D7A">
        <w:rPr>
          <w:sz w:val="32"/>
          <w:szCs w:val="32"/>
        </w:rPr>
        <w:t>Explain the purpose of Copilot Studio.</w:t>
      </w:r>
    </w:p>
    <w:p w14:paraId="13C3D3E2" w14:textId="77777777" w:rsidR="001E4D7A" w:rsidRPr="001E4D7A" w:rsidRDefault="001E4D7A">
      <w:pPr>
        <w:numPr>
          <w:ilvl w:val="0"/>
          <w:numId w:val="3"/>
        </w:numPr>
        <w:rPr>
          <w:sz w:val="32"/>
          <w:szCs w:val="32"/>
        </w:rPr>
      </w:pPr>
      <w:r w:rsidRPr="001E4D7A">
        <w:rPr>
          <w:sz w:val="32"/>
          <w:szCs w:val="32"/>
        </w:rPr>
        <w:t>Explain the role of Microsoft Dataverse.</w:t>
      </w:r>
    </w:p>
    <w:p w14:paraId="5AA438A7" w14:textId="77777777" w:rsidR="001E4D7A" w:rsidRPr="001E4D7A" w:rsidRDefault="001E4D7A">
      <w:pPr>
        <w:numPr>
          <w:ilvl w:val="0"/>
          <w:numId w:val="3"/>
        </w:numPr>
        <w:rPr>
          <w:sz w:val="32"/>
          <w:szCs w:val="32"/>
        </w:rPr>
      </w:pPr>
      <w:r w:rsidRPr="001E4D7A">
        <w:rPr>
          <w:sz w:val="32"/>
          <w:szCs w:val="32"/>
        </w:rPr>
        <w:t>Explain what a Connector is.</w:t>
      </w:r>
    </w:p>
    <w:p w14:paraId="691E374E" w14:textId="77777777" w:rsidR="001E4D7A" w:rsidRPr="001E4D7A" w:rsidRDefault="001E4D7A">
      <w:pPr>
        <w:numPr>
          <w:ilvl w:val="0"/>
          <w:numId w:val="3"/>
        </w:numPr>
        <w:rPr>
          <w:sz w:val="32"/>
          <w:szCs w:val="32"/>
        </w:rPr>
      </w:pPr>
      <w:r w:rsidRPr="001E4D7A">
        <w:rPr>
          <w:sz w:val="32"/>
          <w:szCs w:val="32"/>
        </w:rPr>
        <w:t>Explain what a Power Platform Environment is.</w:t>
      </w:r>
    </w:p>
    <w:p w14:paraId="473CA6F8" w14:textId="77777777" w:rsidR="001E4D7A" w:rsidRPr="001E4D7A" w:rsidRDefault="001E4D7A">
      <w:pPr>
        <w:numPr>
          <w:ilvl w:val="0"/>
          <w:numId w:val="3"/>
        </w:numPr>
        <w:rPr>
          <w:sz w:val="32"/>
          <w:szCs w:val="32"/>
        </w:rPr>
      </w:pPr>
      <w:r w:rsidRPr="001E4D7A">
        <w:rPr>
          <w:sz w:val="32"/>
          <w:szCs w:val="32"/>
        </w:rPr>
        <w:t>Identify common business processes suitable for Power Platform.</w:t>
      </w:r>
    </w:p>
    <w:p w14:paraId="7CDE46B1" w14:textId="77777777" w:rsidR="001E4D7A" w:rsidRPr="001E4D7A" w:rsidRDefault="001E4D7A">
      <w:pPr>
        <w:numPr>
          <w:ilvl w:val="0"/>
          <w:numId w:val="3"/>
        </w:numPr>
        <w:rPr>
          <w:sz w:val="32"/>
          <w:szCs w:val="32"/>
        </w:rPr>
      </w:pPr>
      <w:r w:rsidRPr="001E4D7A">
        <w:rPr>
          <w:sz w:val="32"/>
          <w:szCs w:val="32"/>
        </w:rPr>
        <w:lastRenderedPageBreak/>
        <w:t>Navigate the main Power Platform maker and administration experiences.</w:t>
      </w:r>
    </w:p>
    <w:p w14:paraId="764AE2E4" w14:textId="77777777" w:rsidR="001E4D7A" w:rsidRPr="001E4D7A" w:rsidRDefault="001E4D7A">
      <w:pPr>
        <w:numPr>
          <w:ilvl w:val="0"/>
          <w:numId w:val="3"/>
        </w:numPr>
        <w:rPr>
          <w:sz w:val="32"/>
          <w:szCs w:val="32"/>
        </w:rPr>
      </w:pPr>
      <w:r w:rsidRPr="001E4D7A">
        <w:rPr>
          <w:sz w:val="32"/>
          <w:szCs w:val="32"/>
        </w:rPr>
        <w:t>Map a manual Leave Management process into a Power Platform architecture.</w:t>
      </w:r>
    </w:p>
    <w:p w14:paraId="31EF48EE" w14:textId="77777777" w:rsidR="001E4D7A" w:rsidRPr="001E4D7A" w:rsidRDefault="001E4D7A">
      <w:pPr>
        <w:numPr>
          <w:ilvl w:val="0"/>
          <w:numId w:val="3"/>
        </w:numPr>
        <w:rPr>
          <w:sz w:val="32"/>
          <w:szCs w:val="32"/>
        </w:rPr>
      </w:pPr>
      <w:r w:rsidRPr="001E4D7A">
        <w:rPr>
          <w:sz w:val="32"/>
          <w:szCs w:val="32"/>
        </w:rPr>
        <w:t>Recommend Power Platform technologies for simple business scenarios.</w:t>
      </w:r>
    </w:p>
    <w:p w14:paraId="43CD8EEE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28479D6F">
          <v:rect id="_x0000_i5367" style="width:0;height:1.5pt" o:hralign="center" o:hrstd="t" o:hr="t" fillcolor="#a0a0a0" stroked="f"/>
        </w:pict>
      </w:r>
    </w:p>
    <w:p w14:paraId="3FF10A57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3. Required Student Accounts and Tools</w:t>
      </w:r>
    </w:p>
    <w:p w14:paraId="1D268931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Before the class begins, students should have:</w:t>
      </w:r>
    </w:p>
    <w:p w14:paraId="6A69F19E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Required</w:t>
      </w:r>
    </w:p>
    <w:p w14:paraId="7D672BE9" w14:textId="77777777" w:rsidR="001E4D7A" w:rsidRPr="001E4D7A" w:rsidRDefault="001E4D7A">
      <w:pPr>
        <w:numPr>
          <w:ilvl w:val="0"/>
          <w:numId w:val="4"/>
        </w:numPr>
        <w:rPr>
          <w:sz w:val="32"/>
          <w:szCs w:val="32"/>
        </w:rPr>
      </w:pPr>
      <w:r w:rsidRPr="001E4D7A">
        <w:rPr>
          <w:sz w:val="32"/>
          <w:szCs w:val="32"/>
        </w:rPr>
        <w:t>Microsoft account or organizational Microsoft 365 account</w:t>
      </w:r>
    </w:p>
    <w:p w14:paraId="7A0C90F6" w14:textId="77777777" w:rsidR="001E4D7A" w:rsidRPr="001E4D7A" w:rsidRDefault="001E4D7A">
      <w:pPr>
        <w:numPr>
          <w:ilvl w:val="0"/>
          <w:numId w:val="4"/>
        </w:numPr>
        <w:rPr>
          <w:sz w:val="32"/>
          <w:szCs w:val="32"/>
        </w:rPr>
      </w:pPr>
      <w:r w:rsidRPr="001E4D7A">
        <w:rPr>
          <w:sz w:val="32"/>
          <w:szCs w:val="32"/>
        </w:rPr>
        <w:t>Access to Microsoft Power Apps</w:t>
      </w:r>
    </w:p>
    <w:p w14:paraId="4F222F5E" w14:textId="77777777" w:rsidR="001E4D7A" w:rsidRPr="001E4D7A" w:rsidRDefault="001E4D7A">
      <w:pPr>
        <w:numPr>
          <w:ilvl w:val="0"/>
          <w:numId w:val="4"/>
        </w:numPr>
        <w:rPr>
          <w:sz w:val="32"/>
          <w:szCs w:val="32"/>
        </w:rPr>
      </w:pPr>
      <w:r w:rsidRPr="001E4D7A">
        <w:rPr>
          <w:sz w:val="32"/>
          <w:szCs w:val="32"/>
        </w:rPr>
        <w:t>Access to Power Automate</w:t>
      </w:r>
    </w:p>
    <w:p w14:paraId="6D8008AE" w14:textId="77777777" w:rsidR="001E4D7A" w:rsidRPr="001E4D7A" w:rsidRDefault="001E4D7A">
      <w:pPr>
        <w:numPr>
          <w:ilvl w:val="0"/>
          <w:numId w:val="4"/>
        </w:numPr>
        <w:rPr>
          <w:sz w:val="32"/>
          <w:szCs w:val="32"/>
        </w:rPr>
      </w:pPr>
      <w:r w:rsidRPr="001E4D7A">
        <w:rPr>
          <w:sz w:val="32"/>
          <w:szCs w:val="32"/>
        </w:rPr>
        <w:t>Modern web browser</w:t>
      </w:r>
    </w:p>
    <w:p w14:paraId="63D9EBC0" w14:textId="77777777" w:rsidR="001E4D7A" w:rsidRPr="001E4D7A" w:rsidRDefault="001E4D7A">
      <w:pPr>
        <w:numPr>
          <w:ilvl w:val="0"/>
          <w:numId w:val="4"/>
        </w:numPr>
        <w:rPr>
          <w:sz w:val="32"/>
          <w:szCs w:val="32"/>
        </w:rPr>
      </w:pPr>
      <w:r w:rsidRPr="001E4D7A">
        <w:rPr>
          <w:sz w:val="32"/>
          <w:szCs w:val="32"/>
        </w:rPr>
        <w:lastRenderedPageBreak/>
        <w:t>Internet connection</w:t>
      </w:r>
    </w:p>
    <w:p w14:paraId="3A361E5C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Recommended</w:t>
      </w:r>
    </w:p>
    <w:p w14:paraId="493781B1" w14:textId="77777777" w:rsidR="001E4D7A" w:rsidRPr="001E4D7A" w:rsidRDefault="001E4D7A">
      <w:pPr>
        <w:numPr>
          <w:ilvl w:val="0"/>
          <w:numId w:val="5"/>
        </w:numPr>
        <w:rPr>
          <w:sz w:val="32"/>
          <w:szCs w:val="32"/>
        </w:rPr>
      </w:pPr>
      <w:r w:rsidRPr="001E4D7A">
        <w:rPr>
          <w:sz w:val="32"/>
          <w:szCs w:val="32"/>
        </w:rPr>
        <w:t>Power Platform Developer or training environment</w:t>
      </w:r>
    </w:p>
    <w:p w14:paraId="71774E12" w14:textId="77777777" w:rsidR="001E4D7A" w:rsidRPr="001E4D7A" w:rsidRDefault="001E4D7A">
      <w:pPr>
        <w:numPr>
          <w:ilvl w:val="0"/>
          <w:numId w:val="5"/>
        </w:numPr>
        <w:rPr>
          <w:sz w:val="32"/>
          <w:szCs w:val="32"/>
        </w:rPr>
      </w:pPr>
      <w:r w:rsidRPr="001E4D7A">
        <w:rPr>
          <w:sz w:val="32"/>
          <w:szCs w:val="32"/>
        </w:rPr>
        <w:t>Dataverse availability</w:t>
      </w:r>
    </w:p>
    <w:p w14:paraId="08FB0287" w14:textId="77777777" w:rsidR="001E4D7A" w:rsidRPr="001E4D7A" w:rsidRDefault="001E4D7A">
      <w:pPr>
        <w:numPr>
          <w:ilvl w:val="0"/>
          <w:numId w:val="5"/>
        </w:numPr>
        <w:rPr>
          <w:sz w:val="32"/>
          <w:szCs w:val="32"/>
        </w:rPr>
      </w:pPr>
      <w:r w:rsidRPr="001E4D7A">
        <w:rPr>
          <w:sz w:val="32"/>
          <w:szCs w:val="32"/>
        </w:rPr>
        <w:t>Power BI access</w:t>
      </w:r>
    </w:p>
    <w:p w14:paraId="209C9D6E" w14:textId="77777777" w:rsidR="001E4D7A" w:rsidRPr="001E4D7A" w:rsidRDefault="001E4D7A">
      <w:pPr>
        <w:numPr>
          <w:ilvl w:val="0"/>
          <w:numId w:val="5"/>
        </w:numPr>
        <w:rPr>
          <w:sz w:val="32"/>
          <w:szCs w:val="32"/>
        </w:rPr>
      </w:pPr>
      <w:r w:rsidRPr="001E4D7A">
        <w:rPr>
          <w:sz w:val="32"/>
          <w:szCs w:val="32"/>
        </w:rPr>
        <w:t>Access to Power Platform Admin Center if permitted by the training tenant</w:t>
      </w:r>
    </w:p>
    <w:p w14:paraId="33505B21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Instructor Note</w:t>
      </w:r>
    </w:p>
    <w:p w14:paraId="2CC4D67C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Students may not have administrator permission.</w:t>
      </w:r>
    </w:p>
    <w:p w14:paraId="16651031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That is acceptable.</w:t>
      </w:r>
    </w:p>
    <w:p w14:paraId="3E2AE3AB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If students cannot access a particular administrative feature:</w:t>
      </w:r>
    </w:p>
    <w:p w14:paraId="0E6CF5FC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Instructor demonstrates it.</w:t>
      </w:r>
    </w:p>
    <w:p w14:paraId="05257661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Students record what they observe.</w:t>
      </w:r>
    </w:p>
    <w:p w14:paraId="093B12B3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The objective of Day 1 is:</w:t>
      </w:r>
    </w:p>
    <w:p w14:paraId="3A491DFE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Understanding the ecosystem</w:t>
      </w:r>
    </w:p>
    <w:p w14:paraId="22105F42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not:</w:t>
      </w:r>
    </w:p>
    <w:p w14:paraId="6923337A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Granting everyone administrator access.</w:t>
      </w:r>
    </w:p>
    <w:p w14:paraId="067ABA9F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5E6F60BF">
          <v:rect id="_x0000_i5368" style="width:0;height:1.5pt" o:hralign="center" o:hrstd="t" o:hr="t" fillcolor="#a0a0a0" stroked="f"/>
        </w:pict>
      </w:r>
    </w:p>
    <w:p w14:paraId="2D561D6F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4. Instructor Preparation Checklist</w:t>
      </w:r>
    </w:p>
    <w:p w14:paraId="5BB40397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Before students arrive:</w:t>
      </w:r>
    </w:p>
    <w:p w14:paraId="23FA90A6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Verify Access</w:t>
      </w:r>
    </w:p>
    <w:p w14:paraId="5E8BED25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Check that the training accounts can open:</w:t>
      </w:r>
    </w:p>
    <w:p w14:paraId="3915912A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lastRenderedPageBreak/>
        <w:t>Power Apps</w:t>
      </w:r>
    </w:p>
    <w:p w14:paraId="0B6EC13E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Power Automate</w:t>
      </w:r>
    </w:p>
    <w:p w14:paraId="32F817DA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Power BI</w:t>
      </w:r>
    </w:p>
    <w:p w14:paraId="72B7E61A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Power Platform Admin Center</w:t>
      </w:r>
    </w:p>
    <w:p w14:paraId="14036078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Copilot Studio if available</w:t>
      </w:r>
    </w:p>
    <w:p w14:paraId="60989A28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Power Pages if available</w:t>
      </w:r>
    </w:p>
    <w:p w14:paraId="595EE412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71DF6CC8">
          <v:rect id="_x0000_i5369" style="width:0;height:1.5pt" o:hralign="center" o:hrstd="t" o:hr="t" fillcolor="#a0a0a0" stroked="f"/>
        </w:pict>
      </w:r>
    </w:p>
    <w:p w14:paraId="286063D4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Prepare the Training Scenario</w:t>
      </w:r>
    </w:p>
    <w:p w14:paraId="14E274F7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The entire first month will gradually use:</w:t>
      </w:r>
    </w:p>
    <w:p w14:paraId="4EADDD01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Employee Leave Management System</w:t>
      </w:r>
    </w:p>
    <w:p w14:paraId="7F044ED2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Prepare this current manual workflow:</w:t>
      </w:r>
    </w:p>
    <w:p w14:paraId="6350B7DC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Employee wants leave</w:t>
      </w:r>
    </w:p>
    <w:p w14:paraId="2AAA7094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rFonts w:ascii="Times New Roman" w:hAnsi="Times New Roman" w:cs="Times New Roman"/>
          <w:sz w:val="32"/>
          <w:szCs w:val="32"/>
        </w:rPr>
        <w:t>↓</w:t>
      </w:r>
    </w:p>
    <w:p w14:paraId="67ADA8B1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Completes Excel/Paper Form</w:t>
      </w:r>
    </w:p>
    <w:p w14:paraId="0C2D80B8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rFonts w:ascii="Times New Roman" w:hAnsi="Times New Roman" w:cs="Times New Roman"/>
          <w:sz w:val="32"/>
          <w:szCs w:val="32"/>
        </w:rPr>
        <w:t>↓</w:t>
      </w:r>
    </w:p>
    <w:p w14:paraId="48AFD455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Emails Manager</w:t>
      </w:r>
    </w:p>
    <w:p w14:paraId="1C719148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rFonts w:ascii="Times New Roman" w:hAnsi="Times New Roman" w:cs="Times New Roman"/>
          <w:sz w:val="32"/>
          <w:szCs w:val="32"/>
        </w:rPr>
        <w:t>↓</w:t>
      </w:r>
    </w:p>
    <w:p w14:paraId="4BDF26CF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Manager replies by email</w:t>
      </w:r>
    </w:p>
    <w:p w14:paraId="4AE0C11E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rFonts w:ascii="Times New Roman" w:hAnsi="Times New Roman" w:cs="Times New Roman"/>
          <w:sz w:val="32"/>
          <w:szCs w:val="32"/>
        </w:rPr>
        <w:t>↓</w:t>
      </w:r>
    </w:p>
    <w:p w14:paraId="2B5D87A6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HR manually updates Excel</w:t>
      </w:r>
    </w:p>
    <w:p w14:paraId="3E29A66C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rFonts w:ascii="Times New Roman" w:hAnsi="Times New Roman" w:cs="Times New Roman"/>
          <w:sz w:val="32"/>
          <w:szCs w:val="32"/>
        </w:rPr>
        <w:t>↓</w:t>
      </w:r>
    </w:p>
    <w:p w14:paraId="5EE26323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Employee receives confirmation</w:t>
      </w:r>
    </w:p>
    <w:p w14:paraId="2E0210C1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lastRenderedPageBreak/>
        <w:pict w14:anchorId="235D15FD">
          <v:rect id="_x0000_i5370" style="width:0;height:1.5pt" o:hralign="center" o:hrstd="t" o:hr="t" fillcolor="#a0a0a0" stroked="f"/>
        </w:pict>
      </w:r>
    </w:p>
    <w:p w14:paraId="20498A31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Prepare Sample Business Problems</w:t>
      </w:r>
    </w:p>
    <w:p w14:paraId="4047379E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Use these later in class:</w:t>
      </w:r>
    </w:p>
    <w:p w14:paraId="072D7C9F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IT Help Desk</w:t>
      </w:r>
    </w:p>
    <w:p w14:paraId="77129987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Expense Approval</w:t>
      </w:r>
    </w:p>
    <w:p w14:paraId="1F98D1F9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Visitor Registration</w:t>
      </w:r>
    </w:p>
    <w:p w14:paraId="44BBEFBC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Purchase Request</w:t>
      </w:r>
    </w:p>
    <w:p w14:paraId="78E8D490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Customer Complaint</w:t>
      </w:r>
    </w:p>
    <w:p w14:paraId="172F8D47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Employee Onboarding</w:t>
      </w:r>
    </w:p>
    <w:p w14:paraId="164BA51A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452162F3">
          <v:rect id="_x0000_i5371" style="width:0;height:1.5pt" o:hralign="center" o:hrstd="t" o:hr="t" fillcolor="#a0a0a0" stroked="f"/>
        </w:pict>
      </w:r>
    </w:p>
    <w:p w14:paraId="6F0994C8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5. Two-Hour Class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7683"/>
      </w:tblGrid>
      <w:tr w:rsidR="001E4D7A" w:rsidRPr="001E4D7A" w14:paraId="10DD9A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DC1A7" w14:textId="77777777" w:rsidR="001E4D7A" w:rsidRPr="001E4D7A" w:rsidRDefault="001E4D7A" w:rsidP="001E4D7A">
            <w:pPr>
              <w:rPr>
                <w:b/>
                <w:bCs/>
                <w:sz w:val="32"/>
                <w:szCs w:val="32"/>
              </w:rPr>
            </w:pPr>
            <w:r w:rsidRPr="001E4D7A">
              <w:rPr>
                <w:b/>
                <w:bCs/>
                <w:sz w:val="32"/>
                <w:szCs w:val="32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081B0D65" w14:textId="77777777" w:rsidR="001E4D7A" w:rsidRPr="001E4D7A" w:rsidRDefault="001E4D7A" w:rsidP="001E4D7A">
            <w:pPr>
              <w:rPr>
                <w:b/>
                <w:bCs/>
                <w:sz w:val="32"/>
                <w:szCs w:val="32"/>
              </w:rPr>
            </w:pPr>
            <w:r w:rsidRPr="001E4D7A">
              <w:rPr>
                <w:b/>
                <w:bCs/>
                <w:sz w:val="32"/>
                <w:szCs w:val="32"/>
              </w:rPr>
              <w:t>Activity</w:t>
            </w:r>
          </w:p>
        </w:tc>
      </w:tr>
      <w:tr w:rsidR="001E4D7A" w:rsidRPr="001E4D7A" w14:paraId="38CEE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C42C4" w14:textId="77777777" w:rsidR="001E4D7A" w:rsidRPr="001E4D7A" w:rsidRDefault="001E4D7A" w:rsidP="001E4D7A">
            <w:pPr>
              <w:rPr>
                <w:sz w:val="32"/>
                <w:szCs w:val="32"/>
              </w:rPr>
            </w:pPr>
            <w:r w:rsidRPr="001E4D7A">
              <w:rPr>
                <w:sz w:val="32"/>
                <w:szCs w:val="32"/>
              </w:rPr>
              <w:t>00:00–00:10</w:t>
            </w:r>
          </w:p>
        </w:tc>
        <w:tc>
          <w:tcPr>
            <w:tcW w:w="0" w:type="auto"/>
            <w:vAlign w:val="center"/>
            <w:hideMark/>
          </w:tcPr>
          <w:p w14:paraId="5A1A2A20" w14:textId="77777777" w:rsidR="001E4D7A" w:rsidRPr="001E4D7A" w:rsidRDefault="001E4D7A" w:rsidP="001E4D7A">
            <w:pPr>
              <w:rPr>
                <w:sz w:val="32"/>
                <w:szCs w:val="32"/>
              </w:rPr>
            </w:pPr>
            <w:r w:rsidRPr="001E4D7A">
              <w:rPr>
                <w:sz w:val="32"/>
                <w:szCs w:val="32"/>
              </w:rPr>
              <w:t>Welcome + Business Problem</w:t>
            </w:r>
          </w:p>
        </w:tc>
      </w:tr>
      <w:tr w:rsidR="001E4D7A" w:rsidRPr="001E4D7A" w14:paraId="145D4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F8685" w14:textId="77777777" w:rsidR="001E4D7A" w:rsidRPr="001E4D7A" w:rsidRDefault="001E4D7A" w:rsidP="001E4D7A">
            <w:pPr>
              <w:rPr>
                <w:sz w:val="32"/>
                <w:szCs w:val="32"/>
              </w:rPr>
            </w:pPr>
            <w:r w:rsidRPr="001E4D7A">
              <w:rPr>
                <w:sz w:val="32"/>
                <w:szCs w:val="32"/>
              </w:rPr>
              <w:t>00:10–00:25</w:t>
            </w:r>
          </w:p>
        </w:tc>
        <w:tc>
          <w:tcPr>
            <w:tcW w:w="0" w:type="auto"/>
            <w:vAlign w:val="center"/>
            <w:hideMark/>
          </w:tcPr>
          <w:p w14:paraId="1E288AB0" w14:textId="77777777" w:rsidR="001E4D7A" w:rsidRPr="001E4D7A" w:rsidRDefault="001E4D7A" w:rsidP="001E4D7A">
            <w:pPr>
              <w:rPr>
                <w:sz w:val="32"/>
                <w:szCs w:val="32"/>
              </w:rPr>
            </w:pPr>
            <w:r w:rsidRPr="001E4D7A">
              <w:rPr>
                <w:sz w:val="32"/>
                <w:szCs w:val="32"/>
              </w:rPr>
              <w:t>Power Platform Ecosystem</w:t>
            </w:r>
          </w:p>
        </w:tc>
      </w:tr>
      <w:tr w:rsidR="001E4D7A" w:rsidRPr="001E4D7A" w14:paraId="3B59B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D1031" w14:textId="77777777" w:rsidR="001E4D7A" w:rsidRPr="001E4D7A" w:rsidRDefault="001E4D7A" w:rsidP="001E4D7A">
            <w:pPr>
              <w:rPr>
                <w:sz w:val="32"/>
                <w:szCs w:val="32"/>
              </w:rPr>
            </w:pPr>
            <w:r w:rsidRPr="001E4D7A">
              <w:rPr>
                <w:sz w:val="32"/>
                <w:szCs w:val="32"/>
              </w:rPr>
              <w:t>00:25–00:40</w:t>
            </w:r>
          </w:p>
        </w:tc>
        <w:tc>
          <w:tcPr>
            <w:tcW w:w="0" w:type="auto"/>
            <w:vAlign w:val="center"/>
            <w:hideMark/>
          </w:tcPr>
          <w:p w14:paraId="42330BD5" w14:textId="77777777" w:rsidR="001E4D7A" w:rsidRPr="001E4D7A" w:rsidRDefault="001E4D7A" w:rsidP="001E4D7A">
            <w:pPr>
              <w:rPr>
                <w:sz w:val="32"/>
                <w:szCs w:val="32"/>
              </w:rPr>
            </w:pPr>
            <w:r w:rsidRPr="001E4D7A">
              <w:rPr>
                <w:sz w:val="32"/>
                <w:szCs w:val="32"/>
              </w:rPr>
              <w:t>Guided Platform Exploration</w:t>
            </w:r>
          </w:p>
        </w:tc>
      </w:tr>
      <w:tr w:rsidR="001E4D7A" w:rsidRPr="001E4D7A" w14:paraId="1D940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B2BC4" w14:textId="77777777" w:rsidR="001E4D7A" w:rsidRPr="001E4D7A" w:rsidRDefault="001E4D7A" w:rsidP="001E4D7A">
            <w:pPr>
              <w:rPr>
                <w:sz w:val="32"/>
                <w:szCs w:val="32"/>
              </w:rPr>
            </w:pPr>
            <w:r w:rsidRPr="001E4D7A">
              <w:rPr>
                <w:sz w:val="32"/>
                <w:szCs w:val="32"/>
              </w:rPr>
              <w:t>00:40–01:00</w:t>
            </w:r>
          </w:p>
        </w:tc>
        <w:tc>
          <w:tcPr>
            <w:tcW w:w="0" w:type="auto"/>
            <w:vAlign w:val="center"/>
            <w:hideMark/>
          </w:tcPr>
          <w:p w14:paraId="452AFF61" w14:textId="77777777" w:rsidR="001E4D7A" w:rsidRPr="001E4D7A" w:rsidRDefault="001E4D7A" w:rsidP="001E4D7A">
            <w:pPr>
              <w:rPr>
                <w:sz w:val="32"/>
                <w:szCs w:val="32"/>
              </w:rPr>
            </w:pPr>
            <w:r w:rsidRPr="001E4D7A">
              <w:rPr>
                <w:sz w:val="32"/>
                <w:szCs w:val="32"/>
              </w:rPr>
              <w:t>Power Apps &amp; Dataverse Exploration</w:t>
            </w:r>
          </w:p>
        </w:tc>
      </w:tr>
      <w:tr w:rsidR="001E4D7A" w:rsidRPr="001E4D7A" w14:paraId="7BF4C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4751C" w14:textId="77777777" w:rsidR="001E4D7A" w:rsidRPr="001E4D7A" w:rsidRDefault="001E4D7A" w:rsidP="001E4D7A">
            <w:pPr>
              <w:rPr>
                <w:sz w:val="32"/>
                <w:szCs w:val="32"/>
              </w:rPr>
            </w:pPr>
            <w:r w:rsidRPr="001E4D7A">
              <w:rPr>
                <w:sz w:val="32"/>
                <w:szCs w:val="32"/>
              </w:rPr>
              <w:t>01:00–01:15</w:t>
            </w:r>
          </w:p>
        </w:tc>
        <w:tc>
          <w:tcPr>
            <w:tcW w:w="0" w:type="auto"/>
            <w:vAlign w:val="center"/>
            <w:hideMark/>
          </w:tcPr>
          <w:p w14:paraId="015D8646" w14:textId="77777777" w:rsidR="001E4D7A" w:rsidRPr="001E4D7A" w:rsidRDefault="001E4D7A" w:rsidP="001E4D7A">
            <w:pPr>
              <w:rPr>
                <w:sz w:val="32"/>
                <w:szCs w:val="32"/>
              </w:rPr>
            </w:pPr>
            <w:r w:rsidRPr="001E4D7A">
              <w:rPr>
                <w:sz w:val="32"/>
                <w:szCs w:val="32"/>
              </w:rPr>
              <w:t>Power Automate / Power BI / Power Pages / Copilot Exploration</w:t>
            </w:r>
          </w:p>
        </w:tc>
      </w:tr>
      <w:tr w:rsidR="001E4D7A" w:rsidRPr="001E4D7A" w14:paraId="78827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F4111" w14:textId="77777777" w:rsidR="001E4D7A" w:rsidRPr="001E4D7A" w:rsidRDefault="001E4D7A" w:rsidP="001E4D7A">
            <w:pPr>
              <w:rPr>
                <w:sz w:val="32"/>
                <w:szCs w:val="32"/>
              </w:rPr>
            </w:pPr>
            <w:r w:rsidRPr="001E4D7A">
              <w:rPr>
                <w:sz w:val="32"/>
                <w:szCs w:val="32"/>
              </w:rPr>
              <w:lastRenderedPageBreak/>
              <w:t>01:15–01:30</w:t>
            </w:r>
          </w:p>
        </w:tc>
        <w:tc>
          <w:tcPr>
            <w:tcW w:w="0" w:type="auto"/>
            <w:vAlign w:val="center"/>
            <w:hideMark/>
          </w:tcPr>
          <w:p w14:paraId="27D02E07" w14:textId="77777777" w:rsidR="001E4D7A" w:rsidRPr="001E4D7A" w:rsidRDefault="001E4D7A" w:rsidP="001E4D7A">
            <w:pPr>
              <w:rPr>
                <w:sz w:val="32"/>
                <w:szCs w:val="32"/>
              </w:rPr>
            </w:pPr>
            <w:r w:rsidRPr="001E4D7A">
              <w:rPr>
                <w:sz w:val="32"/>
                <w:szCs w:val="32"/>
              </w:rPr>
              <w:t>Environment &amp; Admin Center Lab</w:t>
            </w:r>
          </w:p>
        </w:tc>
      </w:tr>
      <w:tr w:rsidR="001E4D7A" w:rsidRPr="001E4D7A" w14:paraId="74CC9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12C20" w14:textId="77777777" w:rsidR="001E4D7A" w:rsidRPr="001E4D7A" w:rsidRDefault="001E4D7A" w:rsidP="001E4D7A">
            <w:pPr>
              <w:rPr>
                <w:sz w:val="32"/>
                <w:szCs w:val="32"/>
              </w:rPr>
            </w:pPr>
            <w:r w:rsidRPr="001E4D7A">
              <w:rPr>
                <w:sz w:val="32"/>
                <w:szCs w:val="32"/>
              </w:rPr>
              <w:t>01:30–01:45</w:t>
            </w:r>
          </w:p>
        </w:tc>
        <w:tc>
          <w:tcPr>
            <w:tcW w:w="0" w:type="auto"/>
            <w:vAlign w:val="center"/>
            <w:hideMark/>
          </w:tcPr>
          <w:p w14:paraId="1F46A8F6" w14:textId="77777777" w:rsidR="001E4D7A" w:rsidRPr="001E4D7A" w:rsidRDefault="001E4D7A" w:rsidP="001E4D7A">
            <w:pPr>
              <w:rPr>
                <w:sz w:val="32"/>
                <w:szCs w:val="32"/>
              </w:rPr>
            </w:pPr>
            <w:r w:rsidRPr="001E4D7A">
              <w:rPr>
                <w:sz w:val="32"/>
                <w:szCs w:val="32"/>
              </w:rPr>
              <w:t>Leave Management Architecture Exercise</w:t>
            </w:r>
          </w:p>
        </w:tc>
      </w:tr>
      <w:tr w:rsidR="001E4D7A" w:rsidRPr="001E4D7A" w14:paraId="3D2C0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88B5F" w14:textId="77777777" w:rsidR="001E4D7A" w:rsidRPr="001E4D7A" w:rsidRDefault="001E4D7A" w:rsidP="001E4D7A">
            <w:pPr>
              <w:rPr>
                <w:sz w:val="32"/>
                <w:szCs w:val="32"/>
              </w:rPr>
            </w:pPr>
            <w:r w:rsidRPr="001E4D7A">
              <w:rPr>
                <w:sz w:val="32"/>
                <w:szCs w:val="32"/>
              </w:rPr>
              <w:t>01:45–01:55</w:t>
            </w:r>
          </w:p>
        </w:tc>
        <w:tc>
          <w:tcPr>
            <w:tcW w:w="0" w:type="auto"/>
            <w:vAlign w:val="center"/>
            <w:hideMark/>
          </w:tcPr>
          <w:p w14:paraId="1397AF47" w14:textId="77777777" w:rsidR="001E4D7A" w:rsidRPr="001E4D7A" w:rsidRDefault="001E4D7A" w:rsidP="001E4D7A">
            <w:pPr>
              <w:rPr>
                <w:sz w:val="32"/>
                <w:szCs w:val="32"/>
              </w:rPr>
            </w:pPr>
            <w:r w:rsidRPr="001E4D7A">
              <w:rPr>
                <w:sz w:val="32"/>
                <w:szCs w:val="32"/>
              </w:rPr>
              <w:t>Independent Challenge</w:t>
            </w:r>
          </w:p>
        </w:tc>
      </w:tr>
      <w:tr w:rsidR="001E4D7A" w:rsidRPr="001E4D7A" w14:paraId="59CF8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D60B5" w14:textId="77777777" w:rsidR="001E4D7A" w:rsidRPr="001E4D7A" w:rsidRDefault="001E4D7A" w:rsidP="001E4D7A">
            <w:pPr>
              <w:rPr>
                <w:sz w:val="32"/>
                <w:szCs w:val="32"/>
              </w:rPr>
            </w:pPr>
            <w:r w:rsidRPr="001E4D7A">
              <w:rPr>
                <w:sz w:val="32"/>
                <w:szCs w:val="32"/>
              </w:rPr>
              <w:t>01:55–02:00</w:t>
            </w:r>
          </w:p>
        </w:tc>
        <w:tc>
          <w:tcPr>
            <w:tcW w:w="0" w:type="auto"/>
            <w:vAlign w:val="center"/>
            <w:hideMark/>
          </w:tcPr>
          <w:p w14:paraId="6B23DC83" w14:textId="77777777" w:rsidR="001E4D7A" w:rsidRPr="001E4D7A" w:rsidRDefault="001E4D7A" w:rsidP="001E4D7A">
            <w:pPr>
              <w:rPr>
                <w:sz w:val="32"/>
                <w:szCs w:val="32"/>
              </w:rPr>
            </w:pPr>
            <w:r w:rsidRPr="001E4D7A">
              <w:rPr>
                <w:sz w:val="32"/>
                <w:szCs w:val="32"/>
              </w:rPr>
              <w:t>Quiz + Review</w:t>
            </w:r>
          </w:p>
        </w:tc>
      </w:tr>
    </w:tbl>
    <w:p w14:paraId="09C1BF08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2CDDEE87">
          <v:rect id="_x0000_i5372" style="width:0;height:1.5pt" o:hralign="center" o:hrstd="t" o:hr="t" fillcolor="#a0a0a0" stroked="f"/>
        </w:pict>
      </w:r>
    </w:p>
    <w:p w14:paraId="68CA5358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PART A — INSTRUCTOR INTRODUCTION</w:t>
      </w:r>
    </w:p>
    <w:p w14:paraId="34EC5513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6. Start With the Business Problem</w:t>
      </w:r>
    </w:p>
    <w:p w14:paraId="69888846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Do not begin the class by defining software products.</w:t>
      </w:r>
    </w:p>
    <w:p w14:paraId="35E0E57C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Begin with:</w:t>
      </w:r>
    </w:p>
    <w:p w14:paraId="0FD089C9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A real problem.</w:t>
      </w:r>
    </w:p>
    <w:p w14:paraId="4E429F4A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Tell students:</w:t>
      </w:r>
    </w:p>
    <w:p w14:paraId="6CE5A75B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Imagine you work for a company with 500 employees.</w:t>
      </w:r>
    </w:p>
    <w:p w14:paraId="41524738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When an employee wants annual leave, this happens:</w:t>
      </w:r>
    </w:p>
    <w:p w14:paraId="0C82FE3F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Step 1</w:t>
      </w:r>
    </w:p>
    <w:p w14:paraId="186074A1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Employee downloads:</w:t>
      </w:r>
    </w:p>
    <w:p w14:paraId="476711BD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LeaveRequest.xlsx</w:t>
      </w:r>
    </w:p>
    <w:p w14:paraId="582063EA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Step 2</w:t>
      </w:r>
    </w:p>
    <w:p w14:paraId="6DA5E331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lastRenderedPageBreak/>
        <w:t>Employee enters:</w:t>
      </w:r>
    </w:p>
    <w:p w14:paraId="1009D12E" w14:textId="77777777" w:rsidR="001E4D7A" w:rsidRPr="001E4D7A" w:rsidRDefault="001E4D7A">
      <w:pPr>
        <w:numPr>
          <w:ilvl w:val="0"/>
          <w:numId w:val="6"/>
        </w:numPr>
        <w:rPr>
          <w:sz w:val="32"/>
          <w:szCs w:val="32"/>
        </w:rPr>
      </w:pPr>
      <w:r w:rsidRPr="001E4D7A">
        <w:rPr>
          <w:sz w:val="32"/>
          <w:szCs w:val="32"/>
        </w:rPr>
        <w:t>Name</w:t>
      </w:r>
    </w:p>
    <w:p w14:paraId="63AA8748" w14:textId="77777777" w:rsidR="001E4D7A" w:rsidRPr="001E4D7A" w:rsidRDefault="001E4D7A">
      <w:pPr>
        <w:numPr>
          <w:ilvl w:val="0"/>
          <w:numId w:val="6"/>
        </w:numPr>
        <w:rPr>
          <w:sz w:val="32"/>
          <w:szCs w:val="32"/>
        </w:rPr>
      </w:pPr>
      <w:r w:rsidRPr="001E4D7A">
        <w:rPr>
          <w:sz w:val="32"/>
          <w:szCs w:val="32"/>
        </w:rPr>
        <w:t>Department</w:t>
      </w:r>
    </w:p>
    <w:p w14:paraId="2014D07E" w14:textId="77777777" w:rsidR="001E4D7A" w:rsidRPr="001E4D7A" w:rsidRDefault="001E4D7A">
      <w:pPr>
        <w:numPr>
          <w:ilvl w:val="0"/>
          <w:numId w:val="6"/>
        </w:numPr>
        <w:rPr>
          <w:sz w:val="32"/>
          <w:szCs w:val="32"/>
        </w:rPr>
      </w:pPr>
      <w:r w:rsidRPr="001E4D7A">
        <w:rPr>
          <w:sz w:val="32"/>
          <w:szCs w:val="32"/>
        </w:rPr>
        <w:t>Start Date</w:t>
      </w:r>
    </w:p>
    <w:p w14:paraId="598F2480" w14:textId="77777777" w:rsidR="001E4D7A" w:rsidRPr="001E4D7A" w:rsidRDefault="001E4D7A">
      <w:pPr>
        <w:numPr>
          <w:ilvl w:val="0"/>
          <w:numId w:val="6"/>
        </w:numPr>
        <w:rPr>
          <w:sz w:val="32"/>
          <w:szCs w:val="32"/>
        </w:rPr>
      </w:pPr>
      <w:r w:rsidRPr="001E4D7A">
        <w:rPr>
          <w:sz w:val="32"/>
          <w:szCs w:val="32"/>
        </w:rPr>
        <w:t>End Date</w:t>
      </w:r>
    </w:p>
    <w:p w14:paraId="63781B37" w14:textId="77777777" w:rsidR="001E4D7A" w:rsidRPr="001E4D7A" w:rsidRDefault="001E4D7A">
      <w:pPr>
        <w:numPr>
          <w:ilvl w:val="0"/>
          <w:numId w:val="6"/>
        </w:numPr>
        <w:rPr>
          <w:sz w:val="32"/>
          <w:szCs w:val="32"/>
        </w:rPr>
      </w:pPr>
      <w:r w:rsidRPr="001E4D7A">
        <w:rPr>
          <w:sz w:val="32"/>
          <w:szCs w:val="32"/>
        </w:rPr>
        <w:t>Reason</w:t>
      </w:r>
    </w:p>
    <w:p w14:paraId="11B8E938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Step 3</w:t>
      </w:r>
    </w:p>
    <w:p w14:paraId="7DD7D3D2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Employee emails the Excel file to their manager.</w:t>
      </w:r>
    </w:p>
    <w:p w14:paraId="5BE60E42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Step 4</w:t>
      </w:r>
    </w:p>
    <w:p w14:paraId="23BDD444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Manager replies:</w:t>
      </w:r>
    </w:p>
    <w:p w14:paraId="448509D2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Approved.</w:t>
      </w:r>
    </w:p>
    <w:p w14:paraId="3ED6A451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Step 5</w:t>
      </w:r>
    </w:p>
    <w:p w14:paraId="4B6A87E6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Employee forwards the approval to HR.</w:t>
      </w:r>
    </w:p>
    <w:p w14:paraId="50EC5F8A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Step 6</w:t>
      </w:r>
    </w:p>
    <w:p w14:paraId="171A1AEF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HR opens:</w:t>
      </w:r>
    </w:p>
    <w:p w14:paraId="5F880895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LeaveTracker_Final_2026.xlsx</w:t>
      </w:r>
    </w:p>
    <w:p w14:paraId="00BE1A18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Step 7</w:t>
      </w:r>
    </w:p>
    <w:p w14:paraId="17FBB5A8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HR manually updates the spreadsheet.</w:t>
      </w:r>
    </w:p>
    <w:p w14:paraId="2E74A495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59147A3F">
          <v:rect id="_x0000_i5373" style="width:0;height:1.5pt" o:hralign="center" o:hrstd="t" o:hr="t" fillcolor="#a0a0a0" stroked="f"/>
        </w:pict>
      </w:r>
    </w:p>
    <w:p w14:paraId="4BDAB019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7. Ask the Students</w:t>
      </w:r>
    </w:p>
    <w:p w14:paraId="1FA2879D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Ask:</w:t>
      </w:r>
    </w:p>
    <w:p w14:paraId="393949A2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What problems can happen?</w:t>
      </w:r>
    </w:p>
    <w:p w14:paraId="65CA9D26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lastRenderedPageBreak/>
        <w:t>Give students two minutes.</w:t>
      </w:r>
    </w:p>
    <w:p w14:paraId="28FB97B8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Let them suggest answers before revealing the solution.</w:t>
      </w:r>
    </w:p>
    <w:p w14:paraId="56F82A4F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01A2AE7D">
          <v:rect id="_x0000_i5374" style="width:0;height:1.5pt" o:hralign="center" o:hrstd="t" o:hr="t" fillcolor="#a0a0a0" stroked="f"/>
        </w:pict>
      </w:r>
    </w:p>
    <w:p w14:paraId="097C08F2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8. Expected Student Answers</w:t>
      </w:r>
    </w:p>
    <w:p w14:paraId="766FE322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Possible problems include:</w:t>
      </w:r>
    </w:p>
    <w:p w14:paraId="3D698A89" w14:textId="77777777" w:rsidR="001E4D7A" w:rsidRPr="001E4D7A" w:rsidRDefault="001E4D7A">
      <w:pPr>
        <w:numPr>
          <w:ilvl w:val="0"/>
          <w:numId w:val="7"/>
        </w:numPr>
        <w:rPr>
          <w:sz w:val="32"/>
          <w:szCs w:val="32"/>
        </w:rPr>
      </w:pPr>
      <w:r w:rsidRPr="001E4D7A">
        <w:rPr>
          <w:sz w:val="32"/>
          <w:szCs w:val="32"/>
        </w:rPr>
        <w:t>Emails can be lost</w:t>
      </w:r>
    </w:p>
    <w:p w14:paraId="14F474ED" w14:textId="77777777" w:rsidR="001E4D7A" w:rsidRPr="001E4D7A" w:rsidRDefault="001E4D7A">
      <w:pPr>
        <w:numPr>
          <w:ilvl w:val="0"/>
          <w:numId w:val="7"/>
        </w:numPr>
        <w:rPr>
          <w:sz w:val="32"/>
          <w:szCs w:val="32"/>
        </w:rPr>
      </w:pPr>
      <w:r w:rsidRPr="001E4D7A">
        <w:rPr>
          <w:sz w:val="32"/>
          <w:szCs w:val="32"/>
        </w:rPr>
        <w:t>Wrong Excel version</w:t>
      </w:r>
    </w:p>
    <w:p w14:paraId="013662B2" w14:textId="77777777" w:rsidR="001E4D7A" w:rsidRPr="001E4D7A" w:rsidRDefault="001E4D7A">
      <w:pPr>
        <w:numPr>
          <w:ilvl w:val="0"/>
          <w:numId w:val="7"/>
        </w:numPr>
        <w:rPr>
          <w:sz w:val="32"/>
          <w:szCs w:val="32"/>
        </w:rPr>
      </w:pPr>
      <w:r w:rsidRPr="001E4D7A">
        <w:rPr>
          <w:sz w:val="32"/>
          <w:szCs w:val="32"/>
        </w:rPr>
        <w:t>Duplicate files</w:t>
      </w:r>
    </w:p>
    <w:p w14:paraId="1E74FBCA" w14:textId="77777777" w:rsidR="001E4D7A" w:rsidRPr="001E4D7A" w:rsidRDefault="001E4D7A">
      <w:pPr>
        <w:numPr>
          <w:ilvl w:val="0"/>
          <w:numId w:val="7"/>
        </w:numPr>
        <w:rPr>
          <w:sz w:val="32"/>
          <w:szCs w:val="32"/>
        </w:rPr>
      </w:pPr>
      <w:r w:rsidRPr="001E4D7A">
        <w:rPr>
          <w:sz w:val="32"/>
          <w:szCs w:val="32"/>
        </w:rPr>
        <w:t>No centralized database</w:t>
      </w:r>
    </w:p>
    <w:p w14:paraId="08EC45E9" w14:textId="77777777" w:rsidR="001E4D7A" w:rsidRPr="001E4D7A" w:rsidRDefault="001E4D7A">
      <w:pPr>
        <w:numPr>
          <w:ilvl w:val="0"/>
          <w:numId w:val="7"/>
        </w:numPr>
        <w:rPr>
          <w:sz w:val="32"/>
          <w:szCs w:val="32"/>
        </w:rPr>
      </w:pPr>
      <w:r w:rsidRPr="001E4D7A">
        <w:rPr>
          <w:sz w:val="32"/>
          <w:szCs w:val="32"/>
        </w:rPr>
        <w:t>Employees do not know current status</w:t>
      </w:r>
    </w:p>
    <w:p w14:paraId="6B42AC3C" w14:textId="77777777" w:rsidR="001E4D7A" w:rsidRPr="001E4D7A" w:rsidRDefault="001E4D7A">
      <w:pPr>
        <w:numPr>
          <w:ilvl w:val="0"/>
          <w:numId w:val="7"/>
        </w:numPr>
        <w:rPr>
          <w:sz w:val="32"/>
          <w:szCs w:val="32"/>
        </w:rPr>
      </w:pPr>
      <w:r w:rsidRPr="001E4D7A">
        <w:rPr>
          <w:sz w:val="32"/>
          <w:szCs w:val="32"/>
        </w:rPr>
        <w:t>Managers forget approvals</w:t>
      </w:r>
    </w:p>
    <w:p w14:paraId="77D65EE9" w14:textId="77777777" w:rsidR="001E4D7A" w:rsidRPr="001E4D7A" w:rsidRDefault="001E4D7A">
      <w:pPr>
        <w:numPr>
          <w:ilvl w:val="0"/>
          <w:numId w:val="7"/>
        </w:numPr>
        <w:rPr>
          <w:sz w:val="32"/>
          <w:szCs w:val="32"/>
        </w:rPr>
      </w:pPr>
      <w:r w:rsidRPr="001E4D7A">
        <w:rPr>
          <w:sz w:val="32"/>
          <w:szCs w:val="32"/>
        </w:rPr>
        <w:t>HR performs repetitive work</w:t>
      </w:r>
    </w:p>
    <w:p w14:paraId="76040275" w14:textId="77777777" w:rsidR="001E4D7A" w:rsidRPr="001E4D7A" w:rsidRDefault="001E4D7A">
      <w:pPr>
        <w:numPr>
          <w:ilvl w:val="0"/>
          <w:numId w:val="7"/>
        </w:numPr>
        <w:rPr>
          <w:sz w:val="32"/>
          <w:szCs w:val="32"/>
        </w:rPr>
      </w:pPr>
      <w:r w:rsidRPr="001E4D7A">
        <w:rPr>
          <w:sz w:val="32"/>
          <w:szCs w:val="32"/>
        </w:rPr>
        <w:t>Incorrect dates may be entered</w:t>
      </w:r>
    </w:p>
    <w:p w14:paraId="12DF3F6A" w14:textId="77777777" w:rsidR="001E4D7A" w:rsidRPr="001E4D7A" w:rsidRDefault="001E4D7A">
      <w:pPr>
        <w:numPr>
          <w:ilvl w:val="0"/>
          <w:numId w:val="7"/>
        </w:numPr>
        <w:rPr>
          <w:sz w:val="32"/>
          <w:szCs w:val="32"/>
        </w:rPr>
      </w:pPr>
      <w:r w:rsidRPr="001E4D7A">
        <w:rPr>
          <w:sz w:val="32"/>
          <w:szCs w:val="32"/>
        </w:rPr>
        <w:t>Employees might accidentally modify fields</w:t>
      </w:r>
    </w:p>
    <w:p w14:paraId="19907132" w14:textId="77777777" w:rsidR="001E4D7A" w:rsidRPr="001E4D7A" w:rsidRDefault="001E4D7A">
      <w:pPr>
        <w:numPr>
          <w:ilvl w:val="0"/>
          <w:numId w:val="7"/>
        </w:numPr>
        <w:rPr>
          <w:sz w:val="32"/>
          <w:szCs w:val="32"/>
        </w:rPr>
      </w:pPr>
      <w:r w:rsidRPr="001E4D7A">
        <w:rPr>
          <w:sz w:val="32"/>
          <w:szCs w:val="32"/>
        </w:rPr>
        <w:t>Difficult reporting</w:t>
      </w:r>
    </w:p>
    <w:p w14:paraId="55533AAB" w14:textId="77777777" w:rsidR="001E4D7A" w:rsidRPr="001E4D7A" w:rsidRDefault="001E4D7A">
      <w:pPr>
        <w:numPr>
          <w:ilvl w:val="0"/>
          <w:numId w:val="7"/>
        </w:numPr>
        <w:rPr>
          <w:sz w:val="32"/>
          <w:szCs w:val="32"/>
        </w:rPr>
      </w:pPr>
      <w:r w:rsidRPr="001E4D7A">
        <w:rPr>
          <w:sz w:val="32"/>
          <w:szCs w:val="32"/>
        </w:rPr>
        <w:t>Difficult auditing</w:t>
      </w:r>
    </w:p>
    <w:p w14:paraId="74FE921A" w14:textId="77777777" w:rsidR="001E4D7A" w:rsidRPr="001E4D7A" w:rsidRDefault="001E4D7A">
      <w:pPr>
        <w:numPr>
          <w:ilvl w:val="0"/>
          <w:numId w:val="7"/>
        </w:numPr>
        <w:rPr>
          <w:sz w:val="32"/>
          <w:szCs w:val="32"/>
        </w:rPr>
      </w:pPr>
      <w:r w:rsidRPr="001E4D7A">
        <w:rPr>
          <w:sz w:val="32"/>
          <w:szCs w:val="32"/>
        </w:rPr>
        <w:t>Difficult security</w:t>
      </w:r>
    </w:p>
    <w:p w14:paraId="6537E36F" w14:textId="77777777" w:rsidR="001E4D7A" w:rsidRPr="001E4D7A" w:rsidRDefault="001E4D7A">
      <w:pPr>
        <w:numPr>
          <w:ilvl w:val="0"/>
          <w:numId w:val="7"/>
        </w:numPr>
        <w:rPr>
          <w:sz w:val="32"/>
          <w:szCs w:val="32"/>
        </w:rPr>
      </w:pPr>
      <w:r w:rsidRPr="001E4D7A">
        <w:rPr>
          <w:sz w:val="32"/>
          <w:szCs w:val="32"/>
        </w:rPr>
        <w:t>No real-time dashboard</w:t>
      </w:r>
    </w:p>
    <w:p w14:paraId="2C1CFA0F" w14:textId="77777777" w:rsidR="001E4D7A" w:rsidRPr="001E4D7A" w:rsidRDefault="001E4D7A">
      <w:pPr>
        <w:numPr>
          <w:ilvl w:val="0"/>
          <w:numId w:val="7"/>
        </w:numPr>
        <w:rPr>
          <w:sz w:val="32"/>
          <w:szCs w:val="32"/>
        </w:rPr>
      </w:pPr>
      <w:r w:rsidRPr="001E4D7A">
        <w:rPr>
          <w:sz w:val="32"/>
          <w:szCs w:val="32"/>
        </w:rPr>
        <w:t>Difficult to know pending approvals</w:t>
      </w:r>
    </w:p>
    <w:p w14:paraId="6EB1D807" w14:textId="77777777" w:rsidR="001E4D7A" w:rsidRPr="001E4D7A" w:rsidRDefault="001E4D7A">
      <w:pPr>
        <w:numPr>
          <w:ilvl w:val="0"/>
          <w:numId w:val="7"/>
        </w:numPr>
        <w:rPr>
          <w:sz w:val="32"/>
          <w:szCs w:val="32"/>
        </w:rPr>
      </w:pPr>
      <w:r w:rsidRPr="001E4D7A">
        <w:rPr>
          <w:sz w:val="32"/>
          <w:szCs w:val="32"/>
        </w:rPr>
        <w:t>Manual notifications</w:t>
      </w:r>
    </w:p>
    <w:p w14:paraId="37B988CB" w14:textId="77777777" w:rsidR="001E4D7A" w:rsidRPr="001E4D7A" w:rsidRDefault="001E4D7A">
      <w:pPr>
        <w:numPr>
          <w:ilvl w:val="0"/>
          <w:numId w:val="7"/>
        </w:numPr>
        <w:rPr>
          <w:sz w:val="32"/>
          <w:szCs w:val="32"/>
        </w:rPr>
      </w:pPr>
      <w:r w:rsidRPr="001E4D7A">
        <w:rPr>
          <w:sz w:val="32"/>
          <w:szCs w:val="32"/>
        </w:rPr>
        <w:t>Difficult to scale</w:t>
      </w:r>
    </w:p>
    <w:p w14:paraId="63C19E26" w14:textId="77777777" w:rsidR="001E4D7A" w:rsidRPr="001E4D7A" w:rsidRDefault="001E4D7A">
      <w:pPr>
        <w:numPr>
          <w:ilvl w:val="0"/>
          <w:numId w:val="7"/>
        </w:numPr>
        <w:rPr>
          <w:sz w:val="32"/>
          <w:szCs w:val="32"/>
        </w:rPr>
      </w:pPr>
      <w:r w:rsidRPr="001E4D7A">
        <w:rPr>
          <w:sz w:val="32"/>
          <w:szCs w:val="32"/>
        </w:rPr>
        <w:t>Employee could submit incomplete data</w:t>
      </w:r>
    </w:p>
    <w:p w14:paraId="15DCFFCF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lastRenderedPageBreak/>
        <w:pict w14:anchorId="590C9E97">
          <v:rect id="_x0000_i5375" style="width:0;height:1.5pt" o:hralign="center" o:hrstd="t" o:hr="t" fillcolor="#a0a0a0" stroked="f"/>
        </w:pict>
      </w:r>
    </w:p>
    <w:p w14:paraId="5A4E602B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9. Instructor Explanation</w:t>
      </w:r>
    </w:p>
    <w:p w14:paraId="0BCC45C3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Say:</w:t>
      </w:r>
    </w:p>
    <w:p w14:paraId="369D1226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The problem is not simply that the company needs a mobile app.</w:t>
      </w:r>
    </w:p>
    <w:p w14:paraId="42CDFA25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The real problem is:</w:t>
      </w:r>
    </w:p>
    <w:p w14:paraId="73023C13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The business process is fragmented.</w:t>
      </w:r>
    </w:p>
    <w:p w14:paraId="37C78E8D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We need to think about:</w:t>
      </w:r>
    </w:p>
    <w:p w14:paraId="7DB4958E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Application</w:t>
      </w:r>
    </w:p>
    <w:p w14:paraId="13DA5CBA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How employees interact.</w:t>
      </w:r>
    </w:p>
    <w:p w14:paraId="3B241407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Data</w:t>
      </w:r>
    </w:p>
    <w:p w14:paraId="72211CD1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Where information is stored.</w:t>
      </w:r>
    </w:p>
    <w:p w14:paraId="7B5B7AAE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Workflow</w:t>
      </w:r>
    </w:p>
    <w:p w14:paraId="7F7E4FAE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How approval happens.</w:t>
      </w:r>
    </w:p>
    <w:p w14:paraId="2BC3CAC3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Analytics</w:t>
      </w:r>
    </w:p>
    <w:p w14:paraId="11465AC2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How management monitors performance.</w:t>
      </w:r>
    </w:p>
    <w:p w14:paraId="531475A1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Security</w:t>
      </w:r>
    </w:p>
    <w:p w14:paraId="52F18152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Who can see what.</w:t>
      </w:r>
    </w:p>
    <w:p w14:paraId="15FB0CD8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AI</w:t>
      </w:r>
    </w:p>
    <w:p w14:paraId="5B287D14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How users can get assistance.</w:t>
      </w:r>
    </w:p>
    <w:p w14:paraId="3B535476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This is why we use:</w:t>
      </w:r>
    </w:p>
    <w:p w14:paraId="06DC17CD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Power Platform as a solution platform.</w:t>
      </w:r>
    </w:p>
    <w:p w14:paraId="4489BA49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lastRenderedPageBreak/>
        <w:pict w14:anchorId="542CF500">
          <v:rect id="_x0000_i5376" style="width:0;height:1.5pt" o:hralign="center" o:hrstd="t" o:hr="t" fillcolor="#a0a0a0" stroked="f"/>
        </w:pict>
      </w:r>
    </w:p>
    <w:p w14:paraId="72BC5FCD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PART B — POWER PLATFORM FUNDAMENTALS</w:t>
      </w:r>
    </w:p>
    <w:p w14:paraId="3FB44125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10. What is Microsoft Power Platform?</w:t>
      </w:r>
    </w:p>
    <w:p w14:paraId="01340415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Microsoft Power Platform is Microsoft's low-code platform for building business solutions.</w:t>
      </w:r>
    </w:p>
    <w:p w14:paraId="438D52B9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Its major product areas are currently:</w:t>
      </w:r>
    </w:p>
    <w:p w14:paraId="1FAB6CC9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Power Apps</w:t>
      </w:r>
    </w:p>
    <w:p w14:paraId="0E791757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Build applications.</w:t>
      </w:r>
    </w:p>
    <w:p w14:paraId="5681208C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Power Automate</w:t>
      </w:r>
    </w:p>
    <w:p w14:paraId="32CA80B0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Automate workflows.</w:t>
      </w:r>
    </w:p>
    <w:p w14:paraId="1DB7B402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Power BI</w:t>
      </w:r>
    </w:p>
    <w:p w14:paraId="2B8182ED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Analyze data.</w:t>
      </w:r>
    </w:p>
    <w:p w14:paraId="22887B8A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Power Pages</w:t>
      </w:r>
    </w:p>
    <w:p w14:paraId="68F834DF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Build external business websites.</w:t>
      </w:r>
    </w:p>
    <w:p w14:paraId="151143C1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Copilot Studio</w:t>
      </w:r>
    </w:p>
    <w:p w14:paraId="5260F670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Build AI agents.</w:t>
      </w:r>
    </w:p>
    <w:p w14:paraId="6CDB10C9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Supporting technologies include:</w:t>
      </w:r>
    </w:p>
    <w:p w14:paraId="2B1FD0A7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Microsoft Dataverse</w:t>
      </w:r>
    </w:p>
    <w:p w14:paraId="7E946437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Business data platform.</w:t>
      </w:r>
    </w:p>
    <w:p w14:paraId="1DD5921C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Connectors</w:t>
      </w:r>
    </w:p>
    <w:p w14:paraId="25530707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Connect Power Platform to other systems.</w:t>
      </w:r>
    </w:p>
    <w:p w14:paraId="7D415CA0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Power Fx</w:t>
      </w:r>
    </w:p>
    <w:p w14:paraId="4F8B5219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lastRenderedPageBreak/>
        <w:t>Formula language used across Power Platform experiences.</w:t>
      </w:r>
    </w:p>
    <w:p w14:paraId="2ED9592F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5BBFE6C0">
          <v:rect id="_x0000_i5377" style="width:0;height:1.5pt" o:hralign="center" o:hrstd="t" o:hr="t" fillcolor="#a0a0a0" stroked="f"/>
        </w:pict>
      </w:r>
    </w:p>
    <w:p w14:paraId="633F1A37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11. Simple Student Memory Trick</w:t>
      </w:r>
    </w:p>
    <w:p w14:paraId="06DDAE63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Teach students:</w:t>
      </w:r>
    </w:p>
    <w:p w14:paraId="0177CFDB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 xml:space="preserve">Apps </w:t>
      </w:r>
      <w:r w:rsidRPr="001E4D7A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1E4D7A">
        <w:rPr>
          <w:b/>
          <w:bCs/>
          <w:sz w:val="32"/>
          <w:szCs w:val="32"/>
        </w:rPr>
        <w:t xml:space="preserve"> Power Apps</w:t>
      </w:r>
    </w:p>
    <w:p w14:paraId="6C6DA766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 xml:space="preserve">Automation </w:t>
      </w:r>
      <w:r w:rsidRPr="001E4D7A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1E4D7A">
        <w:rPr>
          <w:b/>
          <w:bCs/>
          <w:sz w:val="32"/>
          <w:szCs w:val="32"/>
        </w:rPr>
        <w:t xml:space="preserve"> Power Automate</w:t>
      </w:r>
    </w:p>
    <w:p w14:paraId="45BBDFA7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 xml:space="preserve">Analytics </w:t>
      </w:r>
      <w:r w:rsidRPr="001E4D7A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1E4D7A">
        <w:rPr>
          <w:b/>
          <w:bCs/>
          <w:sz w:val="32"/>
          <w:szCs w:val="32"/>
        </w:rPr>
        <w:t xml:space="preserve"> Power BI</w:t>
      </w:r>
    </w:p>
    <w:p w14:paraId="537FE8C0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 xml:space="preserve">Websites </w:t>
      </w:r>
      <w:r w:rsidRPr="001E4D7A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1E4D7A">
        <w:rPr>
          <w:b/>
          <w:bCs/>
          <w:sz w:val="32"/>
          <w:szCs w:val="32"/>
        </w:rPr>
        <w:t xml:space="preserve"> Power Pages</w:t>
      </w:r>
    </w:p>
    <w:p w14:paraId="6D10FAD8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 xml:space="preserve">AI Agents </w:t>
      </w:r>
      <w:r w:rsidRPr="001E4D7A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1E4D7A">
        <w:rPr>
          <w:b/>
          <w:bCs/>
          <w:sz w:val="32"/>
          <w:szCs w:val="32"/>
        </w:rPr>
        <w:t xml:space="preserve"> Copilot Studio</w:t>
      </w:r>
    </w:p>
    <w:p w14:paraId="3F741C4A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 xml:space="preserve">Data </w:t>
      </w:r>
      <w:r w:rsidRPr="001E4D7A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1E4D7A">
        <w:rPr>
          <w:b/>
          <w:bCs/>
          <w:sz w:val="32"/>
          <w:szCs w:val="32"/>
        </w:rPr>
        <w:t xml:space="preserve"> Dataverse</w:t>
      </w:r>
    </w:p>
    <w:p w14:paraId="646E2B68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If students can remember these six mappings on Day 1:</w:t>
      </w:r>
    </w:p>
    <w:p w14:paraId="71841D87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They have a good foundation.</w:t>
      </w:r>
    </w:p>
    <w:p w14:paraId="746DC1B2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6C044736">
          <v:rect id="_x0000_i5378" style="width:0;height:1.5pt" o:hralign="center" o:hrstd="t" o:hr="t" fillcolor="#a0a0a0" stroked="f"/>
        </w:pict>
      </w:r>
    </w:p>
    <w:p w14:paraId="31ACBB08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12. Power Apps</w:t>
      </w:r>
    </w:p>
    <w:p w14:paraId="4A8FF500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Purpose</w:t>
      </w:r>
    </w:p>
    <w:p w14:paraId="0FB6EBB3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Build business applications.</w:t>
      </w:r>
    </w:p>
    <w:p w14:paraId="777CFEAD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Examples:</w:t>
      </w:r>
    </w:p>
    <w:p w14:paraId="11432C16" w14:textId="77777777" w:rsidR="001E4D7A" w:rsidRPr="001E4D7A" w:rsidRDefault="001E4D7A">
      <w:pPr>
        <w:numPr>
          <w:ilvl w:val="0"/>
          <w:numId w:val="8"/>
        </w:numPr>
        <w:rPr>
          <w:sz w:val="32"/>
          <w:szCs w:val="32"/>
        </w:rPr>
      </w:pPr>
      <w:r w:rsidRPr="001E4D7A">
        <w:rPr>
          <w:sz w:val="32"/>
          <w:szCs w:val="32"/>
        </w:rPr>
        <w:t>Leave Request App</w:t>
      </w:r>
    </w:p>
    <w:p w14:paraId="58FEF792" w14:textId="77777777" w:rsidR="001E4D7A" w:rsidRPr="001E4D7A" w:rsidRDefault="001E4D7A">
      <w:pPr>
        <w:numPr>
          <w:ilvl w:val="0"/>
          <w:numId w:val="8"/>
        </w:numPr>
        <w:rPr>
          <w:sz w:val="32"/>
          <w:szCs w:val="32"/>
        </w:rPr>
      </w:pPr>
      <w:r w:rsidRPr="001E4D7A">
        <w:rPr>
          <w:sz w:val="32"/>
          <w:szCs w:val="32"/>
        </w:rPr>
        <w:t>Inventory App</w:t>
      </w:r>
    </w:p>
    <w:p w14:paraId="486C82FE" w14:textId="77777777" w:rsidR="001E4D7A" w:rsidRPr="001E4D7A" w:rsidRDefault="001E4D7A">
      <w:pPr>
        <w:numPr>
          <w:ilvl w:val="0"/>
          <w:numId w:val="8"/>
        </w:numPr>
        <w:rPr>
          <w:sz w:val="32"/>
          <w:szCs w:val="32"/>
        </w:rPr>
      </w:pPr>
      <w:r w:rsidRPr="001E4D7A">
        <w:rPr>
          <w:sz w:val="32"/>
          <w:szCs w:val="32"/>
        </w:rPr>
        <w:t>Employee App</w:t>
      </w:r>
    </w:p>
    <w:p w14:paraId="05EA13C8" w14:textId="77777777" w:rsidR="001E4D7A" w:rsidRPr="001E4D7A" w:rsidRDefault="001E4D7A">
      <w:pPr>
        <w:numPr>
          <w:ilvl w:val="0"/>
          <w:numId w:val="8"/>
        </w:numPr>
        <w:rPr>
          <w:sz w:val="32"/>
          <w:szCs w:val="32"/>
        </w:rPr>
      </w:pPr>
      <w:r w:rsidRPr="001E4D7A">
        <w:rPr>
          <w:sz w:val="32"/>
          <w:szCs w:val="32"/>
        </w:rPr>
        <w:t>Expense App</w:t>
      </w:r>
    </w:p>
    <w:p w14:paraId="00059A67" w14:textId="77777777" w:rsidR="001E4D7A" w:rsidRPr="001E4D7A" w:rsidRDefault="001E4D7A">
      <w:pPr>
        <w:numPr>
          <w:ilvl w:val="0"/>
          <w:numId w:val="8"/>
        </w:numPr>
        <w:rPr>
          <w:sz w:val="32"/>
          <w:szCs w:val="32"/>
        </w:rPr>
      </w:pPr>
      <w:r w:rsidRPr="001E4D7A">
        <w:rPr>
          <w:sz w:val="32"/>
          <w:szCs w:val="32"/>
        </w:rPr>
        <w:t>Visitor Registration</w:t>
      </w:r>
    </w:p>
    <w:p w14:paraId="7201247A" w14:textId="77777777" w:rsidR="001E4D7A" w:rsidRPr="001E4D7A" w:rsidRDefault="001E4D7A">
      <w:pPr>
        <w:numPr>
          <w:ilvl w:val="0"/>
          <w:numId w:val="8"/>
        </w:numPr>
        <w:rPr>
          <w:sz w:val="32"/>
          <w:szCs w:val="32"/>
        </w:rPr>
      </w:pPr>
      <w:r w:rsidRPr="001E4D7A">
        <w:rPr>
          <w:sz w:val="32"/>
          <w:szCs w:val="32"/>
        </w:rPr>
        <w:lastRenderedPageBreak/>
        <w:t>IT Help Desk</w:t>
      </w:r>
    </w:p>
    <w:p w14:paraId="30E14BF7" w14:textId="77777777" w:rsidR="001E4D7A" w:rsidRPr="001E4D7A" w:rsidRDefault="001E4D7A">
      <w:pPr>
        <w:numPr>
          <w:ilvl w:val="0"/>
          <w:numId w:val="8"/>
        </w:numPr>
        <w:rPr>
          <w:sz w:val="32"/>
          <w:szCs w:val="32"/>
        </w:rPr>
      </w:pPr>
      <w:r w:rsidRPr="001E4D7A">
        <w:rPr>
          <w:sz w:val="32"/>
          <w:szCs w:val="32"/>
        </w:rPr>
        <w:t>Inspection App</w:t>
      </w:r>
    </w:p>
    <w:p w14:paraId="4E2C1CDE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Simple Explanation</w:t>
      </w:r>
    </w:p>
    <w:p w14:paraId="0D5C5E32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Power Apps answers:</w:t>
      </w:r>
    </w:p>
    <w:p w14:paraId="2B966D12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What interface will my user interact with?</w:t>
      </w:r>
    </w:p>
    <w:p w14:paraId="44E31B43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7B2CDF4B">
          <v:rect id="_x0000_i5379" style="width:0;height:1.5pt" o:hralign="center" o:hrstd="t" o:hr="t" fillcolor="#a0a0a0" stroked="f"/>
        </w:pict>
      </w:r>
    </w:p>
    <w:p w14:paraId="5799BD5E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13. Power Automate</w:t>
      </w:r>
    </w:p>
    <w:p w14:paraId="4002ABCB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Purpose</w:t>
      </w:r>
    </w:p>
    <w:p w14:paraId="4185731F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Automate repetitive processes.</w:t>
      </w:r>
    </w:p>
    <w:p w14:paraId="379E4713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Examples:</w:t>
      </w:r>
    </w:p>
    <w:p w14:paraId="4E19836F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When employee submits leave:</w:t>
      </w:r>
    </w:p>
    <w:p w14:paraId="43D429DE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rFonts w:ascii="Times New Roman" w:hAnsi="Times New Roman" w:cs="Times New Roman"/>
          <w:sz w:val="32"/>
          <w:szCs w:val="32"/>
        </w:rPr>
        <w:t>↓</w:t>
      </w:r>
    </w:p>
    <w:p w14:paraId="3D56FCBF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Send approval to manager.</w:t>
      </w:r>
    </w:p>
    <w:p w14:paraId="4D2AEFB9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rFonts w:ascii="Times New Roman" w:hAnsi="Times New Roman" w:cs="Times New Roman"/>
          <w:sz w:val="32"/>
          <w:szCs w:val="32"/>
        </w:rPr>
        <w:t>↓</w:t>
      </w:r>
    </w:p>
    <w:p w14:paraId="033B58DD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Wait for decision.</w:t>
      </w:r>
    </w:p>
    <w:p w14:paraId="16CCC2CC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rFonts w:ascii="Times New Roman" w:hAnsi="Times New Roman" w:cs="Times New Roman"/>
          <w:sz w:val="32"/>
          <w:szCs w:val="32"/>
        </w:rPr>
        <w:t>↓</w:t>
      </w:r>
    </w:p>
    <w:p w14:paraId="4859BB8B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Update request.</w:t>
      </w:r>
    </w:p>
    <w:p w14:paraId="357C8D27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rFonts w:ascii="Times New Roman" w:hAnsi="Times New Roman" w:cs="Times New Roman"/>
          <w:sz w:val="32"/>
          <w:szCs w:val="32"/>
        </w:rPr>
        <w:t>↓</w:t>
      </w:r>
    </w:p>
    <w:p w14:paraId="063FD9DA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Notify employee.</w:t>
      </w:r>
    </w:p>
    <w:p w14:paraId="5A953B03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Simple Explanation</w:t>
      </w:r>
    </w:p>
    <w:p w14:paraId="2A05D27C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Power Automate answers:</w:t>
      </w:r>
    </w:p>
    <w:p w14:paraId="3C68A435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What should happen automatically?</w:t>
      </w:r>
    </w:p>
    <w:p w14:paraId="157051D5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lastRenderedPageBreak/>
        <w:pict w14:anchorId="037F4A0B">
          <v:rect id="_x0000_i5380" style="width:0;height:1.5pt" o:hralign="center" o:hrstd="t" o:hr="t" fillcolor="#a0a0a0" stroked="f"/>
        </w:pict>
      </w:r>
    </w:p>
    <w:p w14:paraId="11002449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14. Power BI</w:t>
      </w:r>
    </w:p>
    <w:p w14:paraId="4D7CB812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Purpose</w:t>
      </w:r>
    </w:p>
    <w:p w14:paraId="44AE632E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Transform data into reports and business insights.</w:t>
      </w:r>
    </w:p>
    <w:p w14:paraId="711FB0FA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Example:</w:t>
      </w:r>
    </w:p>
    <w:p w14:paraId="67D55BC8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HR wants to know:</w:t>
      </w:r>
    </w:p>
    <w:p w14:paraId="7F2EF652" w14:textId="77777777" w:rsidR="001E4D7A" w:rsidRPr="001E4D7A" w:rsidRDefault="001E4D7A">
      <w:pPr>
        <w:numPr>
          <w:ilvl w:val="0"/>
          <w:numId w:val="9"/>
        </w:numPr>
        <w:rPr>
          <w:sz w:val="32"/>
          <w:szCs w:val="32"/>
        </w:rPr>
      </w:pPr>
      <w:r w:rsidRPr="001E4D7A">
        <w:rPr>
          <w:sz w:val="32"/>
          <w:szCs w:val="32"/>
        </w:rPr>
        <w:t>Total leave requests</w:t>
      </w:r>
    </w:p>
    <w:p w14:paraId="47ACB2DB" w14:textId="77777777" w:rsidR="001E4D7A" w:rsidRPr="001E4D7A" w:rsidRDefault="001E4D7A">
      <w:pPr>
        <w:numPr>
          <w:ilvl w:val="0"/>
          <w:numId w:val="9"/>
        </w:numPr>
        <w:rPr>
          <w:sz w:val="32"/>
          <w:szCs w:val="32"/>
        </w:rPr>
      </w:pPr>
      <w:r w:rsidRPr="001E4D7A">
        <w:rPr>
          <w:sz w:val="32"/>
          <w:szCs w:val="32"/>
        </w:rPr>
        <w:t>Approved requests</w:t>
      </w:r>
    </w:p>
    <w:p w14:paraId="47565A31" w14:textId="77777777" w:rsidR="001E4D7A" w:rsidRPr="001E4D7A" w:rsidRDefault="001E4D7A">
      <w:pPr>
        <w:numPr>
          <w:ilvl w:val="0"/>
          <w:numId w:val="9"/>
        </w:numPr>
        <w:rPr>
          <w:sz w:val="32"/>
          <w:szCs w:val="32"/>
        </w:rPr>
      </w:pPr>
      <w:r w:rsidRPr="001E4D7A">
        <w:rPr>
          <w:sz w:val="32"/>
          <w:szCs w:val="32"/>
        </w:rPr>
        <w:t>Rejected requests</w:t>
      </w:r>
    </w:p>
    <w:p w14:paraId="56CEF373" w14:textId="77777777" w:rsidR="001E4D7A" w:rsidRPr="001E4D7A" w:rsidRDefault="001E4D7A">
      <w:pPr>
        <w:numPr>
          <w:ilvl w:val="0"/>
          <w:numId w:val="9"/>
        </w:numPr>
        <w:rPr>
          <w:sz w:val="32"/>
          <w:szCs w:val="32"/>
        </w:rPr>
      </w:pPr>
      <w:r w:rsidRPr="001E4D7A">
        <w:rPr>
          <w:sz w:val="32"/>
          <w:szCs w:val="32"/>
        </w:rPr>
        <w:t>Leave by department</w:t>
      </w:r>
    </w:p>
    <w:p w14:paraId="5C5E60F6" w14:textId="77777777" w:rsidR="001E4D7A" w:rsidRPr="001E4D7A" w:rsidRDefault="001E4D7A">
      <w:pPr>
        <w:numPr>
          <w:ilvl w:val="0"/>
          <w:numId w:val="9"/>
        </w:numPr>
        <w:rPr>
          <w:sz w:val="32"/>
          <w:szCs w:val="32"/>
        </w:rPr>
      </w:pPr>
      <w:r w:rsidRPr="001E4D7A">
        <w:rPr>
          <w:sz w:val="32"/>
          <w:szCs w:val="32"/>
        </w:rPr>
        <w:t>Monthly leave trend</w:t>
      </w:r>
    </w:p>
    <w:p w14:paraId="2BBAA392" w14:textId="77777777" w:rsidR="001E4D7A" w:rsidRPr="001E4D7A" w:rsidRDefault="001E4D7A">
      <w:pPr>
        <w:numPr>
          <w:ilvl w:val="0"/>
          <w:numId w:val="9"/>
        </w:numPr>
        <w:rPr>
          <w:sz w:val="32"/>
          <w:szCs w:val="32"/>
        </w:rPr>
      </w:pPr>
      <w:r w:rsidRPr="001E4D7A">
        <w:rPr>
          <w:sz w:val="32"/>
          <w:szCs w:val="32"/>
        </w:rPr>
        <w:t>Average approval time</w:t>
      </w:r>
    </w:p>
    <w:p w14:paraId="3221E897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Simple Explanation</w:t>
      </w:r>
    </w:p>
    <w:p w14:paraId="59E4A672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Power BI answers:</w:t>
      </w:r>
    </w:p>
    <w:p w14:paraId="33D24918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What can we learn from our data?</w:t>
      </w:r>
    </w:p>
    <w:p w14:paraId="254AE3DB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45483CF8">
          <v:rect id="_x0000_i5381" style="width:0;height:1.5pt" o:hralign="center" o:hrstd="t" o:hr="t" fillcolor="#a0a0a0" stroked="f"/>
        </w:pict>
      </w:r>
    </w:p>
    <w:p w14:paraId="4513FCA2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15. Power Pages</w:t>
      </w:r>
    </w:p>
    <w:p w14:paraId="2ACFB5E9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Purpose</w:t>
      </w:r>
    </w:p>
    <w:p w14:paraId="7D826410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Build secure websites for external users.</w:t>
      </w:r>
    </w:p>
    <w:p w14:paraId="0E45B167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Examples:</w:t>
      </w:r>
    </w:p>
    <w:p w14:paraId="22B36C00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Vendor Portal</w:t>
      </w:r>
    </w:p>
    <w:p w14:paraId="5842FC96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Supplier registration.</w:t>
      </w:r>
    </w:p>
    <w:p w14:paraId="1CE0F65D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lastRenderedPageBreak/>
        <w:t>Customer Portal</w:t>
      </w:r>
    </w:p>
    <w:p w14:paraId="7D580887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Track complaints.</w:t>
      </w:r>
    </w:p>
    <w:p w14:paraId="354C0C78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Student Portal</w:t>
      </w:r>
    </w:p>
    <w:p w14:paraId="418720F3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Submit applications.</w:t>
      </w:r>
    </w:p>
    <w:p w14:paraId="7807DD72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Citizen Portal</w:t>
      </w:r>
    </w:p>
    <w:p w14:paraId="60C75014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Request government services.</w:t>
      </w:r>
    </w:p>
    <w:p w14:paraId="5957FE3C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Simple Explanation</w:t>
      </w:r>
    </w:p>
    <w:p w14:paraId="1FC11E03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Power Pages answers:</w:t>
      </w:r>
    </w:p>
    <w:p w14:paraId="4EA9273D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How can external users interact with our business data through a website?</w:t>
      </w:r>
    </w:p>
    <w:p w14:paraId="4A533A4F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7F57E00A">
          <v:rect id="_x0000_i5382" style="width:0;height:1.5pt" o:hralign="center" o:hrstd="t" o:hr="t" fillcolor="#a0a0a0" stroked="f"/>
        </w:pict>
      </w:r>
    </w:p>
    <w:p w14:paraId="75F0B8CB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16. Copilot Studio</w:t>
      </w:r>
    </w:p>
    <w:p w14:paraId="2EEE4A9E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Purpose</w:t>
      </w:r>
    </w:p>
    <w:p w14:paraId="06B16771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Build AI-powered agents.</w:t>
      </w:r>
    </w:p>
    <w:p w14:paraId="5EDA1DEF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Example:</w:t>
      </w:r>
    </w:p>
    <w:p w14:paraId="70BB4964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Employee asks:</w:t>
      </w:r>
    </w:p>
    <w:p w14:paraId="5BFB6CEC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How many annual leave days am I allowed?</w:t>
      </w:r>
    </w:p>
    <w:p w14:paraId="578E93A4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Agent answers from HR policy.</w:t>
      </w:r>
    </w:p>
    <w:p w14:paraId="13C2E8BA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Employee asks:</w:t>
      </w:r>
    </w:p>
    <w:p w14:paraId="3766DB7F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What is the status of my request?</w:t>
      </w:r>
    </w:p>
    <w:p w14:paraId="7FFF6C40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The agent could potentially retrieve business information through configured actions.</w:t>
      </w:r>
    </w:p>
    <w:p w14:paraId="04E8E0A5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lastRenderedPageBreak/>
        <w:t>Simple Explanation</w:t>
      </w:r>
    </w:p>
    <w:p w14:paraId="74FEC420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Copilot Studio answers:</w:t>
      </w:r>
    </w:p>
    <w:p w14:paraId="6CB6E394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How can users interact with business knowledge and processes conversationally?</w:t>
      </w:r>
    </w:p>
    <w:p w14:paraId="3F458A98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693AD9B0">
          <v:rect id="_x0000_i5383" style="width:0;height:1.5pt" o:hralign="center" o:hrstd="t" o:hr="t" fillcolor="#a0a0a0" stroked="f"/>
        </w:pict>
      </w:r>
    </w:p>
    <w:p w14:paraId="69E2BD5C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17. Microsoft Dataverse</w:t>
      </w:r>
    </w:p>
    <w:p w14:paraId="3A8771F3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Dataverse is the business data platform that can support Power Platform applications.</w:t>
      </w:r>
    </w:p>
    <w:p w14:paraId="792B56F5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Example:</w:t>
      </w:r>
    </w:p>
    <w:p w14:paraId="0EB3F37C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Instead of:</w:t>
      </w:r>
    </w:p>
    <w:p w14:paraId="2890A6E7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EmployeeLeave.xlsx</w:t>
      </w:r>
    </w:p>
    <w:p w14:paraId="505FB100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we create structured tables.</w:t>
      </w:r>
    </w:p>
    <w:p w14:paraId="021638FA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Employee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1920"/>
        <w:gridCol w:w="1431"/>
      </w:tblGrid>
      <w:tr w:rsidR="001E4D7A" w:rsidRPr="001E4D7A" w14:paraId="73E894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94787B" w14:textId="77777777" w:rsidR="001E4D7A" w:rsidRPr="001E4D7A" w:rsidRDefault="001E4D7A" w:rsidP="001E4D7A">
            <w:pPr>
              <w:rPr>
                <w:b/>
                <w:bCs/>
                <w:sz w:val="32"/>
                <w:szCs w:val="32"/>
              </w:rPr>
            </w:pPr>
            <w:r w:rsidRPr="001E4D7A">
              <w:rPr>
                <w:b/>
                <w:bCs/>
                <w:sz w:val="32"/>
                <w:szCs w:val="32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3FDEE03A" w14:textId="77777777" w:rsidR="001E4D7A" w:rsidRPr="001E4D7A" w:rsidRDefault="001E4D7A" w:rsidP="001E4D7A">
            <w:pPr>
              <w:rPr>
                <w:b/>
                <w:bCs/>
                <w:sz w:val="32"/>
                <w:szCs w:val="32"/>
              </w:rPr>
            </w:pPr>
            <w:r w:rsidRPr="001E4D7A">
              <w:rPr>
                <w:b/>
                <w:bCs/>
                <w:sz w:val="32"/>
                <w:szCs w:val="32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644CDDDF" w14:textId="77777777" w:rsidR="001E4D7A" w:rsidRPr="001E4D7A" w:rsidRDefault="001E4D7A" w:rsidP="001E4D7A">
            <w:pPr>
              <w:rPr>
                <w:b/>
                <w:bCs/>
                <w:sz w:val="32"/>
                <w:szCs w:val="32"/>
              </w:rPr>
            </w:pPr>
            <w:r w:rsidRPr="001E4D7A">
              <w:rPr>
                <w:b/>
                <w:bCs/>
                <w:sz w:val="32"/>
                <w:szCs w:val="32"/>
              </w:rPr>
              <w:t>Manager</w:t>
            </w:r>
          </w:p>
        </w:tc>
      </w:tr>
      <w:tr w:rsidR="001E4D7A" w:rsidRPr="001E4D7A" w14:paraId="41377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209D7" w14:textId="77777777" w:rsidR="001E4D7A" w:rsidRPr="001E4D7A" w:rsidRDefault="001E4D7A" w:rsidP="001E4D7A">
            <w:pPr>
              <w:rPr>
                <w:sz w:val="32"/>
                <w:szCs w:val="32"/>
              </w:rPr>
            </w:pPr>
            <w:r w:rsidRPr="001E4D7A">
              <w:rPr>
                <w:sz w:val="32"/>
                <w:szCs w:val="32"/>
              </w:rPr>
              <w:t>Hana</w:t>
            </w:r>
          </w:p>
        </w:tc>
        <w:tc>
          <w:tcPr>
            <w:tcW w:w="0" w:type="auto"/>
            <w:vAlign w:val="center"/>
            <w:hideMark/>
          </w:tcPr>
          <w:p w14:paraId="2F6056F2" w14:textId="77777777" w:rsidR="001E4D7A" w:rsidRPr="001E4D7A" w:rsidRDefault="001E4D7A" w:rsidP="001E4D7A">
            <w:pPr>
              <w:rPr>
                <w:sz w:val="32"/>
                <w:szCs w:val="32"/>
              </w:rPr>
            </w:pPr>
            <w:r w:rsidRPr="001E4D7A">
              <w:rPr>
                <w:sz w:val="32"/>
                <w:szCs w:val="32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1DF45397" w14:textId="77777777" w:rsidR="001E4D7A" w:rsidRPr="001E4D7A" w:rsidRDefault="001E4D7A" w:rsidP="001E4D7A">
            <w:pPr>
              <w:rPr>
                <w:sz w:val="32"/>
                <w:szCs w:val="32"/>
              </w:rPr>
            </w:pPr>
            <w:r w:rsidRPr="001E4D7A">
              <w:rPr>
                <w:sz w:val="32"/>
                <w:szCs w:val="32"/>
              </w:rPr>
              <w:t>Abel</w:t>
            </w:r>
          </w:p>
        </w:tc>
      </w:tr>
      <w:tr w:rsidR="001E4D7A" w:rsidRPr="001E4D7A" w14:paraId="169A2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1FE55" w14:textId="77777777" w:rsidR="001E4D7A" w:rsidRPr="001E4D7A" w:rsidRDefault="001E4D7A" w:rsidP="001E4D7A">
            <w:pPr>
              <w:rPr>
                <w:sz w:val="32"/>
                <w:szCs w:val="32"/>
              </w:rPr>
            </w:pPr>
            <w:r w:rsidRPr="001E4D7A">
              <w:rPr>
                <w:sz w:val="32"/>
                <w:szCs w:val="32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1836A845" w14:textId="77777777" w:rsidR="001E4D7A" w:rsidRPr="001E4D7A" w:rsidRDefault="001E4D7A" w:rsidP="001E4D7A">
            <w:pPr>
              <w:rPr>
                <w:sz w:val="32"/>
                <w:szCs w:val="32"/>
              </w:rPr>
            </w:pPr>
            <w:r w:rsidRPr="001E4D7A">
              <w:rPr>
                <w:sz w:val="32"/>
                <w:szCs w:val="32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03E22B0C" w14:textId="77777777" w:rsidR="001E4D7A" w:rsidRPr="001E4D7A" w:rsidRDefault="001E4D7A" w:rsidP="001E4D7A">
            <w:pPr>
              <w:rPr>
                <w:sz w:val="32"/>
                <w:szCs w:val="32"/>
              </w:rPr>
            </w:pPr>
            <w:r w:rsidRPr="001E4D7A">
              <w:rPr>
                <w:sz w:val="32"/>
                <w:szCs w:val="32"/>
              </w:rPr>
              <w:t>Marta</w:t>
            </w:r>
          </w:p>
        </w:tc>
      </w:tr>
    </w:tbl>
    <w:p w14:paraId="32ABFD42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Leave Request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1608"/>
        <w:gridCol w:w="1101"/>
        <w:gridCol w:w="1547"/>
      </w:tblGrid>
      <w:tr w:rsidR="001E4D7A" w:rsidRPr="001E4D7A" w14:paraId="58BA79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1FA2A0" w14:textId="77777777" w:rsidR="001E4D7A" w:rsidRPr="001E4D7A" w:rsidRDefault="001E4D7A" w:rsidP="001E4D7A">
            <w:pPr>
              <w:rPr>
                <w:b/>
                <w:bCs/>
                <w:sz w:val="32"/>
                <w:szCs w:val="32"/>
              </w:rPr>
            </w:pPr>
            <w:r w:rsidRPr="001E4D7A">
              <w:rPr>
                <w:b/>
                <w:bCs/>
                <w:sz w:val="32"/>
                <w:szCs w:val="32"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57AE78D7" w14:textId="77777777" w:rsidR="001E4D7A" w:rsidRPr="001E4D7A" w:rsidRDefault="001E4D7A" w:rsidP="001E4D7A">
            <w:pPr>
              <w:rPr>
                <w:b/>
                <w:bCs/>
                <w:sz w:val="32"/>
                <w:szCs w:val="32"/>
              </w:rPr>
            </w:pPr>
            <w:r w:rsidRPr="001E4D7A">
              <w:rPr>
                <w:b/>
                <w:bCs/>
                <w:sz w:val="32"/>
                <w:szCs w:val="32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5B5EAA18" w14:textId="77777777" w:rsidR="001E4D7A" w:rsidRPr="001E4D7A" w:rsidRDefault="001E4D7A" w:rsidP="001E4D7A">
            <w:pPr>
              <w:rPr>
                <w:b/>
                <w:bCs/>
                <w:sz w:val="32"/>
                <w:szCs w:val="32"/>
              </w:rPr>
            </w:pPr>
            <w:r w:rsidRPr="001E4D7A">
              <w:rPr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9B03A53" w14:textId="77777777" w:rsidR="001E4D7A" w:rsidRPr="001E4D7A" w:rsidRDefault="001E4D7A" w:rsidP="001E4D7A">
            <w:pPr>
              <w:rPr>
                <w:b/>
                <w:bCs/>
                <w:sz w:val="32"/>
                <w:szCs w:val="32"/>
              </w:rPr>
            </w:pPr>
            <w:r w:rsidRPr="001E4D7A">
              <w:rPr>
                <w:b/>
                <w:bCs/>
                <w:sz w:val="32"/>
                <w:szCs w:val="32"/>
              </w:rPr>
              <w:t>Status</w:t>
            </w:r>
          </w:p>
        </w:tc>
      </w:tr>
      <w:tr w:rsidR="001E4D7A" w:rsidRPr="001E4D7A" w14:paraId="60452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A3DBC" w14:textId="77777777" w:rsidR="001E4D7A" w:rsidRPr="001E4D7A" w:rsidRDefault="001E4D7A" w:rsidP="001E4D7A">
            <w:pPr>
              <w:rPr>
                <w:sz w:val="32"/>
                <w:szCs w:val="32"/>
              </w:rPr>
            </w:pPr>
            <w:r w:rsidRPr="001E4D7A">
              <w:rPr>
                <w:sz w:val="32"/>
                <w:szCs w:val="32"/>
              </w:rPr>
              <w:t>LR001</w:t>
            </w:r>
          </w:p>
        </w:tc>
        <w:tc>
          <w:tcPr>
            <w:tcW w:w="0" w:type="auto"/>
            <w:vAlign w:val="center"/>
            <w:hideMark/>
          </w:tcPr>
          <w:p w14:paraId="437F1A02" w14:textId="77777777" w:rsidR="001E4D7A" w:rsidRPr="001E4D7A" w:rsidRDefault="001E4D7A" w:rsidP="001E4D7A">
            <w:pPr>
              <w:rPr>
                <w:sz w:val="32"/>
                <w:szCs w:val="32"/>
              </w:rPr>
            </w:pPr>
            <w:r w:rsidRPr="001E4D7A">
              <w:rPr>
                <w:sz w:val="32"/>
                <w:szCs w:val="32"/>
              </w:rPr>
              <w:t>Hana</w:t>
            </w:r>
          </w:p>
        </w:tc>
        <w:tc>
          <w:tcPr>
            <w:tcW w:w="0" w:type="auto"/>
            <w:vAlign w:val="center"/>
            <w:hideMark/>
          </w:tcPr>
          <w:p w14:paraId="7E1587DA" w14:textId="77777777" w:rsidR="001E4D7A" w:rsidRPr="001E4D7A" w:rsidRDefault="001E4D7A" w:rsidP="001E4D7A">
            <w:pPr>
              <w:rPr>
                <w:sz w:val="32"/>
                <w:szCs w:val="32"/>
              </w:rPr>
            </w:pPr>
            <w:r w:rsidRPr="001E4D7A">
              <w:rPr>
                <w:sz w:val="32"/>
                <w:szCs w:val="32"/>
              </w:rPr>
              <w:t>Annual</w:t>
            </w:r>
          </w:p>
        </w:tc>
        <w:tc>
          <w:tcPr>
            <w:tcW w:w="0" w:type="auto"/>
            <w:vAlign w:val="center"/>
            <w:hideMark/>
          </w:tcPr>
          <w:p w14:paraId="1B09C131" w14:textId="77777777" w:rsidR="001E4D7A" w:rsidRPr="001E4D7A" w:rsidRDefault="001E4D7A" w:rsidP="001E4D7A">
            <w:pPr>
              <w:rPr>
                <w:sz w:val="32"/>
                <w:szCs w:val="32"/>
              </w:rPr>
            </w:pPr>
            <w:r w:rsidRPr="001E4D7A">
              <w:rPr>
                <w:sz w:val="32"/>
                <w:szCs w:val="32"/>
              </w:rPr>
              <w:t>Pending</w:t>
            </w:r>
          </w:p>
        </w:tc>
      </w:tr>
      <w:tr w:rsidR="001E4D7A" w:rsidRPr="001E4D7A" w14:paraId="43091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68116" w14:textId="77777777" w:rsidR="001E4D7A" w:rsidRPr="001E4D7A" w:rsidRDefault="001E4D7A" w:rsidP="001E4D7A">
            <w:pPr>
              <w:rPr>
                <w:sz w:val="32"/>
                <w:szCs w:val="32"/>
              </w:rPr>
            </w:pPr>
            <w:r w:rsidRPr="001E4D7A">
              <w:rPr>
                <w:sz w:val="32"/>
                <w:szCs w:val="32"/>
              </w:rPr>
              <w:t>LR002</w:t>
            </w:r>
          </w:p>
        </w:tc>
        <w:tc>
          <w:tcPr>
            <w:tcW w:w="0" w:type="auto"/>
            <w:vAlign w:val="center"/>
            <w:hideMark/>
          </w:tcPr>
          <w:p w14:paraId="5B2302AE" w14:textId="77777777" w:rsidR="001E4D7A" w:rsidRPr="001E4D7A" w:rsidRDefault="001E4D7A" w:rsidP="001E4D7A">
            <w:pPr>
              <w:rPr>
                <w:sz w:val="32"/>
                <w:szCs w:val="32"/>
              </w:rPr>
            </w:pPr>
            <w:r w:rsidRPr="001E4D7A">
              <w:rPr>
                <w:sz w:val="32"/>
                <w:szCs w:val="32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692AB74F" w14:textId="77777777" w:rsidR="001E4D7A" w:rsidRPr="001E4D7A" w:rsidRDefault="001E4D7A" w:rsidP="001E4D7A">
            <w:pPr>
              <w:rPr>
                <w:sz w:val="32"/>
                <w:szCs w:val="32"/>
              </w:rPr>
            </w:pPr>
            <w:r w:rsidRPr="001E4D7A">
              <w:rPr>
                <w:sz w:val="32"/>
                <w:szCs w:val="32"/>
              </w:rPr>
              <w:t>Sick</w:t>
            </w:r>
          </w:p>
        </w:tc>
        <w:tc>
          <w:tcPr>
            <w:tcW w:w="0" w:type="auto"/>
            <w:vAlign w:val="center"/>
            <w:hideMark/>
          </w:tcPr>
          <w:p w14:paraId="26C73355" w14:textId="77777777" w:rsidR="001E4D7A" w:rsidRPr="001E4D7A" w:rsidRDefault="001E4D7A" w:rsidP="001E4D7A">
            <w:pPr>
              <w:rPr>
                <w:sz w:val="32"/>
                <w:szCs w:val="32"/>
              </w:rPr>
            </w:pPr>
            <w:r w:rsidRPr="001E4D7A">
              <w:rPr>
                <w:sz w:val="32"/>
                <w:szCs w:val="32"/>
              </w:rPr>
              <w:t>Approved</w:t>
            </w:r>
          </w:p>
        </w:tc>
      </w:tr>
    </w:tbl>
    <w:p w14:paraId="4DEBA2DB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Microsoft describes Dataverse as a core underlying data technology used across connected Power Platform solutions.</w:t>
      </w:r>
    </w:p>
    <w:p w14:paraId="63D37A62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lastRenderedPageBreak/>
        <w:pict w14:anchorId="11BE3119">
          <v:rect id="_x0000_i5384" style="width:0;height:1.5pt" o:hralign="center" o:hrstd="t" o:hr="t" fillcolor="#a0a0a0" stroked="f"/>
        </w:pict>
      </w:r>
    </w:p>
    <w:p w14:paraId="430ADEBD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18. Connectors</w:t>
      </w:r>
    </w:p>
    <w:p w14:paraId="130FCA09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Power Platform applications often need to communicate with other services.</w:t>
      </w:r>
    </w:p>
    <w:p w14:paraId="5FC678C9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Examples:</w:t>
      </w:r>
    </w:p>
    <w:p w14:paraId="5C1495BA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Outlook</w:t>
      </w:r>
    </w:p>
    <w:p w14:paraId="1CC0F131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Send email.</w:t>
      </w:r>
    </w:p>
    <w:p w14:paraId="30F19881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Microsoft Teams</w:t>
      </w:r>
    </w:p>
    <w:p w14:paraId="3F744D14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Send message.</w:t>
      </w:r>
    </w:p>
    <w:p w14:paraId="6BBDC54A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SharePoint</w:t>
      </w:r>
    </w:p>
    <w:p w14:paraId="6A469D98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Read lists/documents.</w:t>
      </w:r>
    </w:p>
    <w:p w14:paraId="3218B7D9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SQL Server</w:t>
      </w:r>
    </w:p>
    <w:p w14:paraId="7951BB52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Read business data.</w:t>
      </w:r>
    </w:p>
    <w:p w14:paraId="4F8C4188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Salesforce</w:t>
      </w:r>
    </w:p>
    <w:p w14:paraId="52BAEB47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Integrate CRM information.</w:t>
      </w:r>
    </w:p>
    <w:p w14:paraId="67E0D9B5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APIs</w:t>
      </w:r>
    </w:p>
    <w:p w14:paraId="380CE991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Communicate with external systems.</w:t>
      </w:r>
    </w:p>
    <w:p w14:paraId="62694055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Connector concept:</w:t>
      </w:r>
    </w:p>
    <w:p w14:paraId="7AD5E2DA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Power Platform</w:t>
      </w:r>
    </w:p>
    <w:p w14:paraId="7A6CCD90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rFonts w:ascii="Times New Roman" w:hAnsi="Times New Roman" w:cs="Times New Roman"/>
          <w:sz w:val="32"/>
          <w:szCs w:val="32"/>
        </w:rPr>
        <w:t>↔</w:t>
      </w:r>
    </w:p>
    <w:p w14:paraId="3B16FDA1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External System</w:t>
      </w:r>
    </w:p>
    <w:p w14:paraId="7C0CEE1D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486E3EBC">
          <v:rect id="_x0000_i5385" style="width:0;height:1.5pt" o:hralign="center" o:hrstd="t" o:hr="t" fillcolor="#a0a0a0" stroked="f"/>
        </w:pict>
      </w:r>
    </w:p>
    <w:p w14:paraId="1717CC91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lastRenderedPageBreak/>
        <w:t>19. Environments</w:t>
      </w:r>
    </w:p>
    <w:p w14:paraId="070F9E3C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A Power Platform Environment is a container used to store and manage business resources such as apps, flows, connections, and—when configured—Dataverse data.</w:t>
      </w:r>
    </w:p>
    <w:p w14:paraId="7D36292D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Organizations can use separate environments for different roles, teams, security requirements, or lifecycle stages such as development and production.</w:t>
      </w:r>
    </w:p>
    <w:p w14:paraId="21D6AB32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Example:</w:t>
      </w:r>
    </w:p>
    <w:p w14:paraId="43725CC7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Development</w:t>
      </w:r>
    </w:p>
    <w:p w14:paraId="155E204D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Build</w:t>
      </w:r>
    </w:p>
    <w:p w14:paraId="5709F3ED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rFonts w:ascii="Times New Roman" w:hAnsi="Times New Roman" w:cs="Times New Roman"/>
          <w:sz w:val="32"/>
          <w:szCs w:val="32"/>
        </w:rPr>
        <w:t>↓</w:t>
      </w:r>
    </w:p>
    <w:p w14:paraId="33DFAFA7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Test</w:t>
      </w:r>
    </w:p>
    <w:p w14:paraId="27626A5E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Validate</w:t>
      </w:r>
    </w:p>
    <w:p w14:paraId="059763AE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rFonts w:ascii="Times New Roman" w:hAnsi="Times New Roman" w:cs="Times New Roman"/>
          <w:sz w:val="32"/>
          <w:szCs w:val="32"/>
        </w:rPr>
        <w:t>↓</w:t>
      </w:r>
    </w:p>
    <w:p w14:paraId="1BD7C149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Production</w:t>
      </w:r>
    </w:p>
    <w:p w14:paraId="3F1ED467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Real Users</w:t>
      </w:r>
    </w:p>
    <w:p w14:paraId="1CC746D1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4869840B">
          <v:rect id="_x0000_i5386" style="width:0;height:1.5pt" o:hralign="center" o:hrstd="t" o:hr="t" fillcolor="#a0a0a0" stroked="f"/>
        </w:pict>
      </w:r>
    </w:p>
    <w:p w14:paraId="23F479C6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20. Important Day 1 Principle</w:t>
      </w:r>
    </w:p>
    <w:p w14:paraId="74F05D18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Tell students:</w:t>
      </w:r>
    </w:p>
    <w:p w14:paraId="44305C74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Do not think of Power Platform as five disconnected products.</w:t>
      </w:r>
    </w:p>
    <w:p w14:paraId="0E579600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Think:</w:t>
      </w:r>
    </w:p>
    <w:p w14:paraId="512238E5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One business problem</w:t>
      </w:r>
    </w:p>
    <w:p w14:paraId="28ED7A31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solved using:</w:t>
      </w:r>
    </w:p>
    <w:p w14:paraId="39756AD7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lastRenderedPageBreak/>
        <w:t>Multiple capabilities.</w:t>
      </w:r>
    </w:p>
    <w:p w14:paraId="6890870E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Example:</w:t>
      </w:r>
    </w:p>
    <w:p w14:paraId="0B9A12D5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Employee Leave Management:</w:t>
      </w:r>
    </w:p>
    <w:p w14:paraId="30D13AB0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Power Apps</w:t>
      </w:r>
    </w:p>
    <w:p w14:paraId="65C54C73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Employee interface.</w:t>
      </w:r>
    </w:p>
    <w:p w14:paraId="5D12C1CD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Dataverse</w:t>
      </w:r>
    </w:p>
    <w:p w14:paraId="33A1B023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Data storage.</w:t>
      </w:r>
    </w:p>
    <w:p w14:paraId="5CEF004F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Power Automate</w:t>
      </w:r>
    </w:p>
    <w:p w14:paraId="57EBCF7C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Approval.</w:t>
      </w:r>
    </w:p>
    <w:p w14:paraId="0C839A66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Power BI</w:t>
      </w:r>
    </w:p>
    <w:p w14:paraId="2FC6E012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HR dashboard.</w:t>
      </w:r>
    </w:p>
    <w:p w14:paraId="7B8EE209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Copilot Studio</w:t>
      </w:r>
    </w:p>
    <w:p w14:paraId="338268C2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HR assistant.</w:t>
      </w:r>
    </w:p>
    <w:p w14:paraId="2CF9AD20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12FB7A5B">
          <v:rect id="_x0000_i5387" style="width:0;height:1.5pt" o:hralign="center" o:hrstd="t" o:hr="t" fillcolor="#a0a0a0" stroked="f"/>
        </w:pict>
      </w:r>
    </w:p>
    <w:p w14:paraId="01736584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PART C — GUIDED LAB 1</w:t>
      </w:r>
    </w:p>
    <w:p w14:paraId="430A37F8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21. Lab 1 — Explore Power Apps</w:t>
      </w:r>
    </w:p>
    <w:p w14:paraId="7A11F5B7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Objective</w:t>
      </w:r>
    </w:p>
    <w:p w14:paraId="1E0C63DF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Become familiar with the Power Apps maker environment.</w:t>
      </w:r>
    </w:p>
    <w:p w14:paraId="5C601530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Estimated Time</w:t>
      </w:r>
    </w:p>
    <w:p w14:paraId="6D19AE99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15 minutes</w:t>
      </w:r>
    </w:p>
    <w:p w14:paraId="0D4C0D76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5491BF29">
          <v:rect id="_x0000_i5388" style="width:0;height:1.5pt" o:hralign="center" o:hrstd="t" o:hr="t" fillcolor="#a0a0a0" stroked="f"/>
        </w:pict>
      </w:r>
    </w:p>
    <w:p w14:paraId="39AD0E4E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22. Step 1 — Open Power Apps</w:t>
      </w:r>
    </w:p>
    <w:p w14:paraId="3F0AA725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lastRenderedPageBreak/>
        <w:t>Instructor asks students to open:</w:t>
      </w:r>
    </w:p>
    <w:p w14:paraId="16BB03FF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Microsoft Power Apps Maker experience</w:t>
      </w:r>
    </w:p>
    <w:p w14:paraId="1F95010A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Sign in using the training account.</w:t>
      </w:r>
    </w:p>
    <w:p w14:paraId="3255A756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765F7A62">
          <v:rect id="_x0000_i5389" style="width:0;height:1.5pt" o:hralign="center" o:hrstd="t" o:hr="t" fillcolor="#a0a0a0" stroked="f"/>
        </w:pict>
      </w:r>
    </w:p>
    <w:p w14:paraId="1B016BC1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23. Step 2 — Check the Current Environment</w:t>
      </w:r>
    </w:p>
    <w:p w14:paraId="208F98F7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Locate the:</w:t>
      </w:r>
    </w:p>
    <w:p w14:paraId="3FEC0B01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Environment selector</w:t>
      </w:r>
    </w:p>
    <w:p w14:paraId="5D6F05F2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Ask students:</w:t>
      </w:r>
    </w:p>
    <w:p w14:paraId="0743F3ED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Which environment are you currently using?</w:t>
      </w:r>
    </w:p>
    <w:p w14:paraId="54F18ADC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Students should record the name.</w:t>
      </w:r>
    </w:p>
    <w:p w14:paraId="516909DD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Student Worksheet</w:t>
      </w:r>
    </w:p>
    <w:p w14:paraId="45AC4B5C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b/>
          <w:bCs/>
          <w:sz w:val="32"/>
          <w:szCs w:val="32"/>
        </w:rPr>
        <w:t>Environment Name:</w:t>
      </w:r>
    </w:p>
    <w:p w14:paraId="7DD3EDB9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47E6F06C">
          <v:rect id="_x0000_i5390" style="width:0;height:1.5pt" o:hralign="center" o:hrstd="t" o:hr="t" fillcolor="#a0a0a0" stroked="f"/>
        </w:pict>
      </w:r>
    </w:p>
    <w:p w14:paraId="4653C23A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b/>
          <w:bCs/>
          <w:sz w:val="32"/>
          <w:szCs w:val="32"/>
        </w:rPr>
        <w:t>Environment Type if visible:</w:t>
      </w:r>
    </w:p>
    <w:p w14:paraId="164EF3D4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01A22B97">
          <v:rect id="_x0000_i5391" style="width:0;height:1.5pt" o:hralign="center" o:hrstd="t" o:hr="t" fillcolor="#a0a0a0" stroked="f"/>
        </w:pict>
      </w:r>
    </w:p>
    <w:p w14:paraId="6DECCDCD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456EF6DA">
          <v:rect id="_x0000_i5392" style="width:0;height:1.5pt" o:hralign="center" o:hrstd="t" o:hr="t" fillcolor="#a0a0a0" stroked="f"/>
        </w:pict>
      </w:r>
    </w:p>
    <w:p w14:paraId="30A01DBF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24. Instructor Explanation</w:t>
      </w:r>
    </w:p>
    <w:p w14:paraId="09A1EE00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Explain:</w:t>
      </w:r>
    </w:p>
    <w:p w14:paraId="24341FAA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If you create an app in one environment:</w:t>
      </w:r>
    </w:p>
    <w:p w14:paraId="7EAF6FEE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That app belongs to that environment.</w:t>
      </w:r>
    </w:p>
    <w:p w14:paraId="2B65FFFD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Environment strategy becomes important when we later use:</w:t>
      </w:r>
    </w:p>
    <w:p w14:paraId="031A5093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 xml:space="preserve">DEV </w:t>
      </w:r>
      <w:r w:rsidRPr="001E4D7A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1E4D7A">
        <w:rPr>
          <w:b/>
          <w:bCs/>
          <w:sz w:val="32"/>
          <w:szCs w:val="32"/>
        </w:rPr>
        <w:t xml:space="preserve"> TEST </w:t>
      </w:r>
      <w:r w:rsidRPr="001E4D7A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1E4D7A">
        <w:rPr>
          <w:b/>
          <w:bCs/>
          <w:sz w:val="32"/>
          <w:szCs w:val="32"/>
        </w:rPr>
        <w:t xml:space="preserve"> PROD</w:t>
      </w:r>
    </w:p>
    <w:p w14:paraId="2391CBB4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lastRenderedPageBreak/>
        <w:t>Microsoft notes that environments provide boundaries for apps, data, flows, connections, and security scenarios.</w:t>
      </w:r>
    </w:p>
    <w:p w14:paraId="2B4089FE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4D00EF79">
          <v:rect id="_x0000_i5393" style="width:0;height:1.5pt" o:hralign="center" o:hrstd="t" o:hr="t" fillcolor="#a0a0a0" stroked="f"/>
        </w:pict>
      </w:r>
    </w:p>
    <w:p w14:paraId="65FA9855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25. Step 3 — Explore the Navigation</w:t>
      </w:r>
    </w:p>
    <w:p w14:paraId="59B2E485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Ask students to locate, where available:</w:t>
      </w:r>
    </w:p>
    <w:p w14:paraId="3EF5B4E2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Home</w:t>
      </w:r>
    </w:p>
    <w:p w14:paraId="73291186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Create</w:t>
      </w:r>
    </w:p>
    <w:p w14:paraId="09923034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Apps</w:t>
      </w:r>
    </w:p>
    <w:p w14:paraId="484FEB5E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Tables</w:t>
      </w:r>
    </w:p>
    <w:p w14:paraId="3D0562FE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Flows / Power Automate</w:t>
      </w:r>
    </w:p>
    <w:p w14:paraId="12B38F0E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Solutions</w:t>
      </w:r>
    </w:p>
    <w:p w14:paraId="0D83CB54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Connections</w:t>
      </w:r>
    </w:p>
    <w:p w14:paraId="141C14AF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Exact navigation labels can change as Microsoft updates the maker experience.</w:t>
      </w:r>
    </w:p>
    <w:p w14:paraId="145235C6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The goal is:</w:t>
      </w:r>
    </w:p>
    <w:p w14:paraId="30E5A940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Recognize the concepts.</w:t>
      </w:r>
    </w:p>
    <w:p w14:paraId="759AB831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37EFD7F0">
          <v:rect id="_x0000_i5394" style="width:0;height:1.5pt" o:hralign="center" o:hrstd="t" o:hr="t" fillcolor="#a0a0a0" stroked="f"/>
        </w:pict>
      </w:r>
    </w:p>
    <w:p w14:paraId="4B9915A1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26. Student Worksheet — Match the Menu</w:t>
      </w:r>
    </w:p>
    <w:p w14:paraId="4ADF95A2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Students complete: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4977"/>
      </w:tblGrid>
      <w:tr w:rsidR="001E4D7A" w:rsidRPr="001E4D7A" w14:paraId="797914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C4103" w14:textId="77777777" w:rsidR="001E4D7A" w:rsidRPr="001E4D7A" w:rsidRDefault="001E4D7A" w:rsidP="001E4D7A">
            <w:pPr>
              <w:rPr>
                <w:b/>
                <w:bCs/>
                <w:sz w:val="32"/>
                <w:szCs w:val="32"/>
              </w:rPr>
            </w:pPr>
            <w:r w:rsidRPr="001E4D7A">
              <w:rPr>
                <w:b/>
                <w:bCs/>
                <w:sz w:val="32"/>
                <w:szCs w:val="32"/>
              </w:rPr>
              <w:t>Menu</w:t>
            </w:r>
          </w:p>
        </w:tc>
        <w:tc>
          <w:tcPr>
            <w:tcW w:w="0" w:type="auto"/>
            <w:vAlign w:val="center"/>
            <w:hideMark/>
          </w:tcPr>
          <w:p w14:paraId="7FD71622" w14:textId="77777777" w:rsidR="001E4D7A" w:rsidRPr="001E4D7A" w:rsidRDefault="001E4D7A" w:rsidP="001E4D7A">
            <w:pPr>
              <w:rPr>
                <w:b/>
                <w:bCs/>
                <w:sz w:val="32"/>
                <w:szCs w:val="32"/>
              </w:rPr>
            </w:pPr>
            <w:r w:rsidRPr="001E4D7A">
              <w:rPr>
                <w:b/>
                <w:bCs/>
                <w:sz w:val="32"/>
                <w:szCs w:val="32"/>
              </w:rPr>
              <w:t>What do you think it is used for?</w:t>
            </w:r>
          </w:p>
        </w:tc>
      </w:tr>
      <w:tr w:rsidR="001E4D7A" w:rsidRPr="001E4D7A" w14:paraId="33EE0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3DA2E" w14:textId="77777777" w:rsidR="001E4D7A" w:rsidRPr="001E4D7A" w:rsidRDefault="001E4D7A" w:rsidP="001E4D7A">
            <w:pPr>
              <w:rPr>
                <w:sz w:val="32"/>
                <w:szCs w:val="32"/>
              </w:rPr>
            </w:pPr>
            <w:r w:rsidRPr="001E4D7A">
              <w:rPr>
                <w:sz w:val="32"/>
                <w:szCs w:val="32"/>
              </w:rPr>
              <w:t>Apps</w:t>
            </w:r>
          </w:p>
        </w:tc>
        <w:tc>
          <w:tcPr>
            <w:tcW w:w="0" w:type="auto"/>
            <w:vAlign w:val="center"/>
            <w:hideMark/>
          </w:tcPr>
          <w:p w14:paraId="3B75DEB8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</w:tr>
      <w:tr w:rsidR="001E4D7A" w:rsidRPr="001E4D7A" w14:paraId="05FE3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3129A" w14:textId="77777777" w:rsidR="001E4D7A" w:rsidRPr="001E4D7A" w:rsidRDefault="001E4D7A" w:rsidP="001E4D7A">
            <w:pPr>
              <w:rPr>
                <w:sz w:val="32"/>
                <w:szCs w:val="32"/>
              </w:rPr>
            </w:pPr>
            <w:r w:rsidRPr="001E4D7A">
              <w:rPr>
                <w:sz w:val="32"/>
                <w:szCs w:val="32"/>
              </w:rPr>
              <w:lastRenderedPageBreak/>
              <w:t>Tables</w:t>
            </w:r>
          </w:p>
        </w:tc>
        <w:tc>
          <w:tcPr>
            <w:tcW w:w="0" w:type="auto"/>
            <w:vAlign w:val="center"/>
            <w:hideMark/>
          </w:tcPr>
          <w:p w14:paraId="72AD8618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</w:tr>
      <w:tr w:rsidR="001E4D7A" w:rsidRPr="001E4D7A" w14:paraId="210C1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6FFE3" w14:textId="77777777" w:rsidR="001E4D7A" w:rsidRPr="001E4D7A" w:rsidRDefault="001E4D7A" w:rsidP="001E4D7A">
            <w:pPr>
              <w:rPr>
                <w:sz w:val="32"/>
                <w:szCs w:val="32"/>
              </w:rPr>
            </w:pPr>
            <w:r w:rsidRPr="001E4D7A">
              <w:rPr>
                <w:sz w:val="32"/>
                <w:szCs w:val="32"/>
              </w:rPr>
              <w:t>Solutions</w:t>
            </w:r>
          </w:p>
        </w:tc>
        <w:tc>
          <w:tcPr>
            <w:tcW w:w="0" w:type="auto"/>
            <w:vAlign w:val="center"/>
            <w:hideMark/>
          </w:tcPr>
          <w:p w14:paraId="35C35120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</w:tr>
      <w:tr w:rsidR="001E4D7A" w:rsidRPr="001E4D7A" w14:paraId="28BA4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1B16B" w14:textId="77777777" w:rsidR="001E4D7A" w:rsidRPr="001E4D7A" w:rsidRDefault="001E4D7A" w:rsidP="001E4D7A">
            <w:pPr>
              <w:rPr>
                <w:sz w:val="32"/>
                <w:szCs w:val="32"/>
              </w:rPr>
            </w:pPr>
            <w:r w:rsidRPr="001E4D7A">
              <w:rPr>
                <w:sz w:val="32"/>
                <w:szCs w:val="32"/>
              </w:rPr>
              <w:t>Connections</w:t>
            </w:r>
          </w:p>
        </w:tc>
        <w:tc>
          <w:tcPr>
            <w:tcW w:w="0" w:type="auto"/>
            <w:vAlign w:val="center"/>
            <w:hideMark/>
          </w:tcPr>
          <w:p w14:paraId="12A03FBF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</w:tr>
    </w:tbl>
    <w:p w14:paraId="0E79E561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Give them 3 minutes.</w:t>
      </w:r>
    </w:p>
    <w:p w14:paraId="7561658B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073BEA02">
          <v:rect id="_x0000_i5395" style="width:0;height:1.5pt" o:hralign="center" o:hrstd="t" o:hr="t" fillcolor="#a0a0a0" stroked="f"/>
        </w:pict>
      </w:r>
    </w:p>
    <w:p w14:paraId="34818540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27. Answer Key</w:t>
      </w:r>
    </w:p>
    <w:p w14:paraId="67E1B68C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Apps</w:t>
      </w:r>
    </w:p>
    <w:p w14:paraId="592511F1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Contains/builds Power Apps applications.</w:t>
      </w:r>
    </w:p>
    <w:p w14:paraId="7E2E38C4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Tables</w:t>
      </w:r>
    </w:p>
    <w:p w14:paraId="4E44BED3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Used for structured Dataverse data.</w:t>
      </w:r>
    </w:p>
    <w:p w14:paraId="3E5975CD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Solutions</w:t>
      </w:r>
    </w:p>
    <w:p w14:paraId="09090873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Packages and organizes Power Platform solution components.</w:t>
      </w:r>
    </w:p>
    <w:p w14:paraId="3A95E87D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Connections</w:t>
      </w:r>
    </w:p>
    <w:p w14:paraId="2404CC8B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Represents authenticated connections to services such as Outlook, SharePoint, Dataverse, etc.</w:t>
      </w:r>
    </w:p>
    <w:p w14:paraId="6727AEC2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208CFDB5">
          <v:rect id="_x0000_i5396" style="width:0;height:1.5pt" o:hralign="center" o:hrstd="t" o:hr="t" fillcolor="#a0a0a0" stroked="f"/>
        </w:pict>
      </w:r>
    </w:p>
    <w:p w14:paraId="78684681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28. Step 4 — Open Apps</w:t>
      </w:r>
    </w:p>
    <w:p w14:paraId="5365B0A2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Ask students to open:</w:t>
      </w:r>
    </w:p>
    <w:p w14:paraId="7F3614BC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Apps</w:t>
      </w:r>
    </w:p>
    <w:p w14:paraId="58C660FD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Observe:</w:t>
      </w:r>
    </w:p>
    <w:p w14:paraId="4D83AAF1" w14:textId="77777777" w:rsidR="001E4D7A" w:rsidRPr="001E4D7A" w:rsidRDefault="001E4D7A">
      <w:pPr>
        <w:numPr>
          <w:ilvl w:val="0"/>
          <w:numId w:val="10"/>
        </w:numPr>
        <w:rPr>
          <w:sz w:val="32"/>
          <w:szCs w:val="32"/>
        </w:rPr>
      </w:pPr>
      <w:r w:rsidRPr="001E4D7A">
        <w:rPr>
          <w:sz w:val="32"/>
          <w:szCs w:val="32"/>
        </w:rPr>
        <w:lastRenderedPageBreak/>
        <w:t>Existing applications</w:t>
      </w:r>
    </w:p>
    <w:p w14:paraId="4F41C202" w14:textId="77777777" w:rsidR="001E4D7A" w:rsidRPr="001E4D7A" w:rsidRDefault="001E4D7A">
      <w:pPr>
        <w:numPr>
          <w:ilvl w:val="0"/>
          <w:numId w:val="10"/>
        </w:numPr>
        <w:rPr>
          <w:sz w:val="32"/>
          <w:szCs w:val="32"/>
        </w:rPr>
      </w:pPr>
      <w:r w:rsidRPr="001E4D7A">
        <w:rPr>
          <w:sz w:val="32"/>
          <w:szCs w:val="32"/>
        </w:rPr>
        <w:t>App name</w:t>
      </w:r>
    </w:p>
    <w:p w14:paraId="28BC9421" w14:textId="77777777" w:rsidR="001E4D7A" w:rsidRPr="001E4D7A" w:rsidRDefault="001E4D7A">
      <w:pPr>
        <w:numPr>
          <w:ilvl w:val="0"/>
          <w:numId w:val="10"/>
        </w:numPr>
        <w:rPr>
          <w:sz w:val="32"/>
          <w:szCs w:val="32"/>
        </w:rPr>
      </w:pPr>
      <w:r w:rsidRPr="001E4D7A">
        <w:rPr>
          <w:sz w:val="32"/>
          <w:szCs w:val="32"/>
        </w:rPr>
        <w:t>App type</w:t>
      </w:r>
    </w:p>
    <w:p w14:paraId="658B81D0" w14:textId="77777777" w:rsidR="001E4D7A" w:rsidRPr="001E4D7A" w:rsidRDefault="001E4D7A">
      <w:pPr>
        <w:numPr>
          <w:ilvl w:val="0"/>
          <w:numId w:val="10"/>
        </w:numPr>
        <w:rPr>
          <w:sz w:val="32"/>
          <w:szCs w:val="32"/>
        </w:rPr>
      </w:pPr>
      <w:r w:rsidRPr="001E4D7A">
        <w:rPr>
          <w:sz w:val="32"/>
          <w:szCs w:val="32"/>
        </w:rPr>
        <w:t>Modified date if available</w:t>
      </w:r>
    </w:p>
    <w:p w14:paraId="340001DF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Do not modify existing apps.</w:t>
      </w:r>
    </w:p>
    <w:p w14:paraId="7F54A4C5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Question:</w:t>
      </w:r>
    </w:p>
    <w:p w14:paraId="6D4214D2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Why would a company have multiple apps?</w:t>
      </w:r>
    </w:p>
    <w:p w14:paraId="1B25B4DA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5BEDDE52">
          <v:rect id="_x0000_i5397" style="width:0;height:1.5pt" o:hralign="center" o:hrstd="t" o:hr="t" fillcolor="#a0a0a0" stroked="f"/>
        </w:pict>
      </w:r>
    </w:p>
    <w:p w14:paraId="1097CCB7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29. Expected Answers</w:t>
      </w:r>
    </w:p>
    <w:p w14:paraId="2A9540D4" w14:textId="77777777" w:rsidR="001E4D7A" w:rsidRPr="001E4D7A" w:rsidRDefault="001E4D7A">
      <w:pPr>
        <w:numPr>
          <w:ilvl w:val="0"/>
          <w:numId w:val="11"/>
        </w:numPr>
        <w:rPr>
          <w:sz w:val="32"/>
          <w:szCs w:val="32"/>
        </w:rPr>
      </w:pPr>
      <w:r w:rsidRPr="001E4D7A">
        <w:rPr>
          <w:sz w:val="32"/>
          <w:szCs w:val="32"/>
        </w:rPr>
        <w:t>Different departments</w:t>
      </w:r>
    </w:p>
    <w:p w14:paraId="3AE4CF45" w14:textId="77777777" w:rsidR="001E4D7A" w:rsidRPr="001E4D7A" w:rsidRDefault="001E4D7A">
      <w:pPr>
        <w:numPr>
          <w:ilvl w:val="0"/>
          <w:numId w:val="11"/>
        </w:numPr>
        <w:rPr>
          <w:sz w:val="32"/>
          <w:szCs w:val="32"/>
        </w:rPr>
      </w:pPr>
      <w:r w:rsidRPr="001E4D7A">
        <w:rPr>
          <w:sz w:val="32"/>
          <w:szCs w:val="32"/>
        </w:rPr>
        <w:t>Different business processes</w:t>
      </w:r>
    </w:p>
    <w:p w14:paraId="76F06421" w14:textId="77777777" w:rsidR="001E4D7A" w:rsidRPr="001E4D7A" w:rsidRDefault="001E4D7A">
      <w:pPr>
        <w:numPr>
          <w:ilvl w:val="0"/>
          <w:numId w:val="11"/>
        </w:numPr>
        <w:rPr>
          <w:sz w:val="32"/>
          <w:szCs w:val="32"/>
        </w:rPr>
      </w:pPr>
      <w:r w:rsidRPr="001E4D7A">
        <w:rPr>
          <w:sz w:val="32"/>
          <w:szCs w:val="32"/>
        </w:rPr>
        <w:t>Employee app</w:t>
      </w:r>
    </w:p>
    <w:p w14:paraId="7F3E2C90" w14:textId="77777777" w:rsidR="001E4D7A" w:rsidRPr="001E4D7A" w:rsidRDefault="001E4D7A">
      <w:pPr>
        <w:numPr>
          <w:ilvl w:val="0"/>
          <w:numId w:val="11"/>
        </w:numPr>
        <w:rPr>
          <w:sz w:val="32"/>
          <w:szCs w:val="32"/>
        </w:rPr>
      </w:pPr>
      <w:r w:rsidRPr="001E4D7A">
        <w:rPr>
          <w:sz w:val="32"/>
          <w:szCs w:val="32"/>
        </w:rPr>
        <w:t>Administrator app</w:t>
      </w:r>
    </w:p>
    <w:p w14:paraId="0F4083C8" w14:textId="77777777" w:rsidR="001E4D7A" w:rsidRPr="001E4D7A" w:rsidRDefault="001E4D7A">
      <w:pPr>
        <w:numPr>
          <w:ilvl w:val="0"/>
          <w:numId w:val="11"/>
        </w:numPr>
        <w:rPr>
          <w:sz w:val="32"/>
          <w:szCs w:val="32"/>
        </w:rPr>
      </w:pPr>
      <w:r w:rsidRPr="001E4D7A">
        <w:rPr>
          <w:sz w:val="32"/>
          <w:szCs w:val="32"/>
        </w:rPr>
        <w:t>Customer app</w:t>
      </w:r>
    </w:p>
    <w:p w14:paraId="390C3FB0" w14:textId="77777777" w:rsidR="001E4D7A" w:rsidRPr="001E4D7A" w:rsidRDefault="001E4D7A">
      <w:pPr>
        <w:numPr>
          <w:ilvl w:val="0"/>
          <w:numId w:val="11"/>
        </w:numPr>
        <w:rPr>
          <w:sz w:val="32"/>
          <w:szCs w:val="32"/>
        </w:rPr>
      </w:pPr>
      <w:r w:rsidRPr="001E4D7A">
        <w:rPr>
          <w:sz w:val="32"/>
          <w:szCs w:val="32"/>
        </w:rPr>
        <w:t>Sales app</w:t>
      </w:r>
    </w:p>
    <w:p w14:paraId="25F406F9" w14:textId="77777777" w:rsidR="001E4D7A" w:rsidRPr="001E4D7A" w:rsidRDefault="001E4D7A">
      <w:pPr>
        <w:numPr>
          <w:ilvl w:val="0"/>
          <w:numId w:val="11"/>
        </w:numPr>
        <w:rPr>
          <w:sz w:val="32"/>
          <w:szCs w:val="32"/>
        </w:rPr>
      </w:pPr>
      <w:r w:rsidRPr="001E4D7A">
        <w:rPr>
          <w:sz w:val="32"/>
          <w:szCs w:val="32"/>
        </w:rPr>
        <w:t>Mobile app</w:t>
      </w:r>
    </w:p>
    <w:p w14:paraId="1DBC559A" w14:textId="77777777" w:rsidR="001E4D7A" w:rsidRPr="001E4D7A" w:rsidRDefault="001E4D7A">
      <w:pPr>
        <w:numPr>
          <w:ilvl w:val="0"/>
          <w:numId w:val="11"/>
        </w:numPr>
        <w:rPr>
          <w:sz w:val="32"/>
          <w:szCs w:val="32"/>
        </w:rPr>
      </w:pPr>
      <w:r w:rsidRPr="001E4D7A">
        <w:rPr>
          <w:sz w:val="32"/>
          <w:szCs w:val="32"/>
        </w:rPr>
        <w:t>Internal tool</w:t>
      </w:r>
    </w:p>
    <w:p w14:paraId="5D2CB1EF" w14:textId="77777777" w:rsidR="001E4D7A" w:rsidRPr="001E4D7A" w:rsidRDefault="001E4D7A">
      <w:pPr>
        <w:numPr>
          <w:ilvl w:val="0"/>
          <w:numId w:val="11"/>
        </w:numPr>
        <w:rPr>
          <w:sz w:val="32"/>
          <w:szCs w:val="32"/>
        </w:rPr>
      </w:pPr>
      <w:r w:rsidRPr="001E4D7A">
        <w:rPr>
          <w:sz w:val="32"/>
          <w:szCs w:val="32"/>
        </w:rPr>
        <w:t>Different user roles</w:t>
      </w:r>
    </w:p>
    <w:p w14:paraId="16B3187C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4F76DA43">
          <v:rect id="_x0000_i5398" style="width:0;height:1.5pt" o:hralign="center" o:hrstd="t" o:hr="t" fillcolor="#a0a0a0" stroked="f"/>
        </w:pict>
      </w:r>
    </w:p>
    <w:p w14:paraId="6FBF0DC8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30. Step 5 — Explore Tables</w:t>
      </w:r>
    </w:p>
    <w:p w14:paraId="0F80AF77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Open:</w:t>
      </w:r>
    </w:p>
    <w:p w14:paraId="56D81ACE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Tables</w:t>
      </w:r>
    </w:p>
    <w:p w14:paraId="3B8941FA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lastRenderedPageBreak/>
        <w:t>If Dataverse is available:</w:t>
      </w:r>
    </w:p>
    <w:p w14:paraId="1BB4F84D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Observe existing standard tables.</w:t>
      </w:r>
    </w:p>
    <w:p w14:paraId="08A66BB5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Examples may include:</w:t>
      </w:r>
    </w:p>
    <w:p w14:paraId="737EA809" w14:textId="77777777" w:rsidR="001E4D7A" w:rsidRPr="001E4D7A" w:rsidRDefault="001E4D7A">
      <w:pPr>
        <w:numPr>
          <w:ilvl w:val="0"/>
          <w:numId w:val="12"/>
        </w:numPr>
        <w:rPr>
          <w:sz w:val="32"/>
          <w:szCs w:val="32"/>
        </w:rPr>
      </w:pPr>
      <w:r w:rsidRPr="001E4D7A">
        <w:rPr>
          <w:sz w:val="32"/>
          <w:szCs w:val="32"/>
        </w:rPr>
        <w:t>Account</w:t>
      </w:r>
    </w:p>
    <w:p w14:paraId="5D0164B1" w14:textId="77777777" w:rsidR="001E4D7A" w:rsidRPr="001E4D7A" w:rsidRDefault="001E4D7A">
      <w:pPr>
        <w:numPr>
          <w:ilvl w:val="0"/>
          <w:numId w:val="12"/>
        </w:numPr>
        <w:rPr>
          <w:sz w:val="32"/>
          <w:szCs w:val="32"/>
        </w:rPr>
      </w:pPr>
      <w:r w:rsidRPr="001E4D7A">
        <w:rPr>
          <w:sz w:val="32"/>
          <w:szCs w:val="32"/>
        </w:rPr>
        <w:t>Contact</w:t>
      </w:r>
    </w:p>
    <w:p w14:paraId="1980CB38" w14:textId="77777777" w:rsidR="001E4D7A" w:rsidRPr="001E4D7A" w:rsidRDefault="001E4D7A">
      <w:pPr>
        <w:numPr>
          <w:ilvl w:val="0"/>
          <w:numId w:val="12"/>
        </w:numPr>
        <w:rPr>
          <w:sz w:val="32"/>
          <w:szCs w:val="32"/>
        </w:rPr>
      </w:pPr>
      <w:r w:rsidRPr="001E4D7A">
        <w:rPr>
          <w:sz w:val="32"/>
          <w:szCs w:val="32"/>
        </w:rPr>
        <w:t>User</w:t>
      </w:r>
    </w:p>
    <w:p w14:paraId="7D00F2EA" w14:textId="77777777" w:rsidR="001E4D7A" w:rsidRPr="001E4D7A" w:rsidRDefault="001E4D7A">
      <w:pPr>
        <w:numPr>
          <w:ilvl w:val="0"/>
          <w:numId w:val="12"/>
        </w:numPr>
        <w:rPr>
          <w:sz w:val="32"/>
          <w:szCs w:val="32"/>
        </w:rPr>
      </w:pPr>
      <w:r w:rsidRPr="001E4D7A">
        <w:rPr>
          <w:sz w:val="32"/>
          <w:szCs w:val="32"/>
        </w:rPr>
        <w:t>Team</w:t>
      </w:r>
    </w:p>
    <w:p w14:paraId="2873F777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Do not worry about understanding them yet.</w:t>
      </w:r>
    </w:p>
    <w:p w14:paraId="03E95ED6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Tell students:</w:t>
      </w:r>
    </w:p>
    <w:p w14:paraId="2AE7D99D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Tomorrow we create our own custom tables.</w:t>
      </w:r>
    </w:p>
    <w:p w14:paraId="1B941369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1DA01A74">
          <v:rect id="_x0000_i5399" style="width:0;height:1.5pt" o:hralign="center" o:hrstd="t" o:hr="t" fillcolor="#a0a0a0" stroked="f"/>
        </w:pict>
      </w:r>
    </w:p>
    <w:p w14:paraId="1AB95F8A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31. Lab Question</w:t>
      </w:r>
    </w:p>
    <w:p w14:paraId="5492F40B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Ask:</w:t>
      </w:r>
    </w:p>
    <w:p w14:paraId="24A92BB4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If we are creating Employee Leave Management, what tables might we eventually need?</w:t>
      </w:r>
    </w:p>
    <w:p w14:paraId="08FE6CD7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Students should suggest at least four.</w:t>
      </w:r>
    </w:p>
    <w:p w14:paraId="23A21C6B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22238D03">
          <v:rect id="_x0000_i5400" style="width:0;height:1.5pt" o:hralign="center" o:hrstd="t" o:hr="t" fillcolor="#a0a0a0" stroked="f"/>
        </w:pict>
      </w:r>
    </w:p>
    <w:p w14:paraId="1D290413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32. Expected Answer</w:t>
      </w:r>
    </w:p>
    <w:p w14:paraId="498E0027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Possible:</w:t>
      </w:r>
    </w:p>
    <w:p w14:paraId="67A8BB4C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Employee</w:t>
      </w:r>
    </w:p>
    <w:p w14:paraId="4F26385D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Department</w:t>
      </w:r>
    </w:p>
    <w:p w14:paraId="084D14E4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Position</w:t>
      </w:r>
    </w:p>
    <w:p w14:paraId="10271EC9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lastRenderedPageBreak/>
        <w:t>Leave Request</w:t>
      </w:r>
    </w:p>
    <w:p w14:paraId="47D4C216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Leave Type</w:t>
      </w:r>
    </w:p>
    <w:p w14:paraId="4826A141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Leave Balance</w:t>
      </w:r>
    </w:p>
    <w:p w14:paraId="0D051D99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The exact model will be designed over Days 2 and 3.</w:t>
      </w:r>
    </w:p>
    <w:p w14:paraId="184D280A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48E580C2">
          <v:rect id="_x0000_i5401" style="width:0;height:1.5pt" o:hralign="center" o:hrstd="t" o:hr="t" fillcolor="#a0a0a0" stroked="f"/>
        </w:pict>
      </w:r>
    </w:p>
    <w:p w14:paraId="6305B69C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PART D — GUIDED LAB 2</w:t>
      </w:r>
    </w:p>
    <w:p w14:paraId="6D3B7A9A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33. Lab 2 — Explore Power Automate</w:t>
      </w:r>
    </w:p>
    <w:p w14:paraId="1DDB506C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Objective</w:t>
      </w:r>
    </w:p>
    <w:p w14:paraId="01A8F70F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Understand flow-based automation.</w:t>
      </w:r>
    </w:p>
    <w:p w14:paraId="4A1ABA4A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Estimated Time</w:t>
      </w:r>
    </w:p>
    <w:p w14:paraId="7E69796E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10 minutes</w:t>
      </w:r>
    </w:p>
    <w:p w14:paraId="2F646061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2789760F">
          <v:rect id="_x0000_i5402" style="width:0;height:1.5pt" o:hralign="center" o:hrstd="t" o:hr="t" fillcolor="#a0a0a0" stroked="f"/>
        </w:pict>
      </w:r>
    </w:p>
    <w:p w14:paraId="38D246F9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34. Step 1</w:t>
      </w:r>
    </w:p>
    <w:p w14:paraId="75F9A136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Open Microsoft Power Automate.</w:t>
      </w:r>
    </w:p>
    <w:p w14:paraId="04AA7DE5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Locate, where available:</w:t>
      </w:r>
    </w:p>
    <w:p w14:paraId="1BAC759D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Home</w:t>
      </w:r>
    </w:p>
    <w:p w14:paraId="4228BD16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Create</w:t>
      </w:r>
    </w:p>
    <w:p w14:paraId="2FEABF8C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My Flows</w:t>
      </w:r>
    </w:p>
    <w:p w14:paraId="5BC32D6F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Templates</w:t>
      </w:r>
    </w:p>
    <w:p w14:paraId="69B2D16A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Connections</w:t>
      </w:r>
    </w:p>
    <w:p w14:paraId="0C18C466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5F82E049">
          <v:rect id="_x0000_i5403" style="width:0;height:1.5pt" o:hralign="center" o:hrstd="t" o:hr="t" fillcolor="#a0a0a0" stroked="f"/>
        </w:pict>
      </w:r>
    </w:p>
    <w:p w14:paraId="2D333E52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35. Step 2 — Open Create</w:t>
      </w:r>
    </w:p>
    <w:p w14:paraId="21EA8B49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lastRenderedPageBreak/>
        <w:t>Observe possible flow types.</w:t>
      </w:r>
    </w:p>
    <w:p w14:paraId="3DEE2B8A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Students may see experiences such as:</w:t>
      </w:r>
    </w:p>
    <w:p w14:paraId="75091390" w14:textId="77777777" w:rsidR="001E4D7A" w:rsidRPr="001E4D7A" w:rsidRDefault="001E4D7A">
      <w:pPr>
        <w:numPr>
          <w:ilvl w:val="0"/>
          <w:numId w:val="13"/>
        </w:numPr>
        <w:rPr>
          <w:sz w:val="32"/>
          <w:szCs w:val="32"/>
        </w:rPr>
      </w:pPr>
      <w:r w:rsidRPr="001E4D7A">
        <w:rPr>
          <w:sz w:val="32"/>
          <w:szCs w:val="32"/>
        </w:rPr>
        <w:t>Automated cloud flow</w:t>
      </w:r>
    </w:p>
    <w:p w14:paraId="7840719F" w14:textId="77777777" w:rsidR="001E4D7A" w:rsidRPr="001E4D7A" w:rsidRDefault="001E4D7A">
      <w:pPr>
        <w:numPr>
          <w:ilvl w:val="0"/>
          <w:numId w:val="13"/>
        </w:numPr>
        <w:rPr>
          <w:sz w:val="32"/>
          <w:szCs w:val="32"/>
        </w:rPr>
      </w:pPr>
      <w:r w:rsidRPr="001E4D7A">
        <w:rPr>
          <w:sz w:val="32"/>
          <w:szCs w:val="32"/>
        </w:rPr>
        <w:t>Instant cloud flow</w:t>
      </w:r>
    </w:p>
    <w:p w14:paraId="5B53D9C5" w14:textId="77777777" w:rsidR="001E4D7A" w:rsidRPr="001E4D7A" w:rsidRDefault="001E4D7A">
      <w:pPr>
        <w:numPr>
          <w:ilvl w:val="0"/>
          <w:numId w:val="13"/>
        </w:numPr>
        <w:rPr>
          <w:sz w:val="32"/>
          <w:szCs w:val="32"/>
        </w:rPr>
      </w:pPr>
      <w:r w:rsidRPr="001E4D7A">
        <w:rPr>
          <w:sz w:val="32"/>
          <w:szCs w:val="32"/>
        </w:rPr>
        <w:t>Scheduled cloud flow</w:t>
      </w:r>
    </w:p>
    <w:p w14:paraId="3AD641E5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Do not create a production flow today.</w:t>
      </w:r>
    </w:p>
    <w:p w14:paraId="48AAB42D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3AE32B42">
          <v:rect id="_x0000_i5404" style="width:0;height:1.5pt" o:hralign="center" o:hrstd="t" o:hr="t" fillcolor="#a0a0a0" stroked="f"/>
        </w:pict>
      </w:r>
    </w:p>
    <w:p w14:paraId="57CEEED9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36. Instructor Explanation</w:t>
      </w:r>
    </w:p>
    <w:p w14:paraId="38ADE621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Automated Flow</w:t>
      </w:r>
    </w:p>
    <w:p w14:paraId="02625E07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Starts because something happens.</w:t>
      </w:r>
    </w:p>
    <w:p w14:paraId="12BDE473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Example:</w:t>
      </w:r>
    </w:p>
    <w:p w14:paraId="19F1C236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When Leave Request is created.</w:t>
      </w:r>
    </w:p>
    <w:p w14:paraId="6AB43F19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37FF5B8B">
          <v:rect id="_x0000_i5405" style="width:0;height:1.5pt" o:hralign="center" o:hrstd="t" o:hr="t" fillcolor="#a0a0a0" stroked="f"/>
        </w:pict>
      </w:r>
    </w:p>
    <w:p w14:paraId="1FE585BD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Instant Flow</w:t>
      </w:r>
    </w:p>
    <w:p w14:paraId="43486D77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Started manually.</w:t>
      </w:r>
    </w:p>
    <w:p w14:paraId="4C9C44D9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Example:</w:t>
      </w:r>
    </w:p>
    <w:p w14:paraId="220A11C6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Employee clicks a button.</w:t>
      </w:r>
    </w:p>
    <w:p w14:paraId="7758A3B4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5A67B1CB">
          <v:rect id="_x0000_i5406" style="width:0;height:1.5pt" o:hralign="center" o:hrstd="t" o:hr="t" fillcolor="#a0a0a0" stroked="f"/>
        </w:pict>
      </w:r>
    </w:p>
    <w:p w14:paraId="1E8D3B3C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Scheduled Flow</w:t>
      </w:r>
    </w:p>
    <w:p w14:paraId="2B26369A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Runs on a schedule.</w:t>
      </w:r>
    </w:p>
    <w:p w14:paraId="7409888F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Example:</w:t>
      </w:r>
    </w:p>
    <w:p w14:paraId="2CC8D541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Every morning at 8:00.</w:t>
      </w:r>
    </w:p>
    <w:p w14:paraId="2FA9E978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lastRenderedPageBreak/>
        <w:pict w14:anchorId="571CB1D4">
          <v:rect id="_x0000_i5407" style="width:0;height:1.5pt" o:hralign="center" o:hrstd="t" o:hr="t" fillcolor="#a0a0a0" stroked="f"/>
        </w:pict>
      </w:r>
    </w:p>
    <w:p w14:paraId="246E65AE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37. Student Exercise</w:t>
      </w:r>
    </w:p>
    <w:p w14:paraId="3A3F89D2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Match:</w:t>
      </w:r>
    </w:p>
    <w:p w14:paraId="32970D50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Scenario A</w:t>
      </w:r>
    </w:p>
    <w:p w14:paraId="67E68F9A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Every Friday send weekly report.</w:t>
      </w:r>
    </w:p>
    <w:p w14:paraId="131FE31C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Answer:</w:t>
      </w:r>
    </w:p>
    <w:p w14:paraId="49586CAF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Scheduled</w:t>
      </w:r>
    </w:p>
    <w:p w14:paraId="604E424D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Scenario B</w:t>
      </w:r>
    </w:p>
    <w:p w14:paraId="35525DD0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When new support ticket is created, notify IT.</w:t>
      </w:r>
    </w:p>
    <w:p w14:paraId="33E5C63C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Answer:</w:t>
      </w:r>
    </w:p>
    <w:p w14:paraId="10F2C531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Automated</w:t>
      </w:r>
    </w:p>
    <w:p w14:paraId="4C8390AA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Scenario C</w:t>
      </w:r>
    </w:p>
    <w:p w14:paraId="6E519582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User clicks "Send Reminder".</w:t>
      </w:r>
    </w:p>
    <w:p w14:paraId="4AE18E91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Answer:</w:t>
      </w:r>
    </w:p>
    <w:p w14:paraId="4A2731B5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Instant</w:t>
      </w:r>
    </w:p>
    <w:p w14:paraId="5CAACF35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02DF003D">
          <v:rect id="_x0000_i5408" style="width:0;height:1.5pt" o:hralign="center" o:hrstd="t" o:hr="t" fillcolor="#a0a0a0" stroked="f"/>
        </w:pict>
      </w:r>
    </w:p>
    <w:p w14:paraId="1FDC1805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PART E — GUIDED LAB 3</w:t>
      </w:r>
    </w:p>
    <w:p w14:paraId="599243A5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38. Lab 3 — Identify Power BI</w:t>
      </w:r>
    </w:p>
    <w:p w14:paraId="5B39E3E3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Estimated Time</w:t>
      </w:r>
    </w:p>
    <w:p w14:paraId="56E8583A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5 minutes</w:t>
      </w:r>
    </w:p>
    <w:p w14:paraId="2A8D7DF7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Students open Power BI if available.</w:t>
      </w:r>
    </w:p>
    <w:p w14:paraId="11263EDB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Ask them to identify:</w:t>
      </w:r>
    </w:p>
    <w:p w14:paraId="03460E09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lastRenderedPageBreak/>
        <w:t>Workspace</w:t>
      </w:r>
    </w:p>
    <w:p w14:paraId="319524C5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Report</w:t>
      </w:r>
    </w:p>
    <w:p w14:paraId="41B06792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Dashboard if available</w:t>
      </w:r>
    </w:p>
    <w:p w14:paraId="278219E4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Semantic Model / dataset terminology where available</w:t>
      </w:r>
    </w:p>
    <w:p w14:paraId="45280F1A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Do not build a report today.</w:t>
      </w:r>
    </w:p>
    <w:p w14:paraId="2CD83908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4018DF0E">
          <v:rect id="_x0000_i5409" style="width:0;height:1.5pt" o:hralign="center" o:hrstd="t" o:hr="t" fillcolor="#a0a0a0" stroked="f"/>
        </w:pict>
      </w:r>
    </w:p>
    <w:p w14:paraId="7E10A08C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39. Question</w:t>
      </w:r>
    </w:p>
    <w:p w14:paraId="5EEC2759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Which tool should management use to answer:</w:t>
      </w:r>
    </w:p>
    <w:p w14:paraId="24AE715A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Which department has the highest number of approved leave requests this year?</w:t>
      </w:r>
    </w:p>
    <w:p w14:paraId="533F5260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Answer</w:t>
      </w:r>
    </w:p>
    <w:p w14:paraId="3F480E0F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Power BI</w:t>
      </w:r>
    </w:p>
    <w:p w14:paraId="4A501F7A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Why?</w:t>
      </w:r>
    </w:p>
    <w:p w14:paraId="7ED476D7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Because the requirement is:</w:t>
      </w:r>
    </w:p>
    <w:p w14:paraId="37E0090C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Analytics.</w:t>
      </w:r>
    </w:p>
    <w:p w14:paraId="28C7DD6A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1531ED17">
          <v:rect id="_x0000_i5410" style="width:0;height:1.5pt" o:hralign="center" o:hrstd="t" o:hr="t" fillcolor="#a0a0a0" stroked="f"/>
        </w:pict>
      </w:r>
    </w:p>
    <w:p w14:paraId="1685ECFF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PART F — GUIDED LAB 4</w:t>
      </w:r>
    </w:p>
    <w:p w14:paraId="2AE1C309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40. Lab 4 — Identify Power Pages</w:t>
      </w:r>
    </w:p>
    <w:p w14:paraId="3204064A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Estimated Time</w:t>
      </w:r>
    </w:p>
    <w:p w14:paraId="5F720C70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5 minutes</w:t>
      </w:r>
    </w:p>
    <w:p w14:paraId="3554106F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Students locate/open Power Pages if available.</w:t>
      </w:r>
    </w:p>
    <w:p w14:paraId="750753CE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Explain:</w:t>
      </w:r>
    </w:p>
    <w:p w14:paraId="3526EBBD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lastRenderedPageBreak/>
        <w:t>Power Pages is not primarily designed to replace the internal employee Canvas App.</w:t>
      </w:r>
    </w:p>
    <w:p w14:paraId="312E8CB3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It becomes useful when:</w:t>
      </w:r>
    </w:p>
    <w:p w14:paraId="61D87D1A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External users</w:t>
      </w:r>
    </w:p>
    <w:p w14:paraId="494432A0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need secure website access.</w:t>
      </w:r>
    </w:p>
    <w:p w14:paraId="5856F858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37613D09">
          <v:rect id="_x0000_i5411" style="width:0;height:1.5pt" o:hralign="center" o:hrstd="t" o:hr="t" fillcolor="#a0a0a0" stroked="f"/>
        </w:pict>
      </w:r>
    </w:p>
    <w:p w14:paraId="1B82281B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41. Scenario</w:t>
      </w:r>
    </w:p>
    <w:p w14:paraId="6B494901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Company wants suppliers to register through a public-facing website.</w:t>
      </w:r>
    </w:p>
    <w:p w14:paraId="7582AA37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Which technology?</w:t>
      </w:r>
    </w:p>
    <w:p w14:paraId="30C8EDC0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Answer</w:t>
      </w:r>
    </w:p>
    <w:p w14:paraId="2755BCA3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Power Pages</w:t>
      </w:r>
    </w:p>
    <w:p w14:paraId="1F32838C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286F4628">
          <v:rect id="_x0000_i5412" style="width:0;height:1.5pt" o:hralign="center" o:hrstd="t" o:hr="t" fillcolor="#a0a0a0" stroked="f"/>
        </w:pict>
      </w:r>
    </w:p>
    <w:p w14:paraId="6FED4C87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42. Scenario</w:t>
      </w:r>
    </w:p>
    <w:p w14:paraId="7D9DB97F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Company employees need a custom mobile leave app.</w:t>
      </w:r>
    </w:p>
    <w:p w14:paraId="26E2310D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Answer</w:t>
      </w:r>
    </w:p>
    <w:p w14:paraId="4E809990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Power Apps</w:t>
      </w:r>
    </w:p>
    <w:p w14:paraId="368FFAFC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4FE335BC">
          <v:rect id="_x0000_i5413" style="width:0;height:1.5pt" o:hralign="center" o:hrstd="t" o:hr="t" fillcolor="#a0a0a0" stroked="f"/>
        </w:pict>
      </w:r>
    </w:p>
    <w:p w14:paraId="4C9C6EF0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PART G — GUIDED LAB 5</w:t>
      </w:r>
    </w:p>
    <w:p w14:paraId="2858BB6A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43. Lab 5 — Identify Copilot Studio</w:t>
      </w:r>
    </w:p>
    <w:p w14:paraId="6F1A9D42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Estimated Time</w:t>
      </w:r>
    </w:p>
    <w:p w14:paraId="6B0FDF51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5 minutes</w:t>
      </w:r>
    </w:p>
    <w:p w14:paraId="5AF70775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lastRenderedPageBreak/>
        <w:t>Open Copilot Studio if available.</w:t>
      </w:r>
    </w:p>
    <w:p w14:paraId="51E5F609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Observe:</w:t>
      </w:r>
    </w:p>
    <w:p w14:paraId="7E1C8BA3" w14:textId="77777777" w:rsidR="001E4D7A" w:rsidRPr="001E4D7A" w:rsidRDefault="001E4D7A">
      <w:pPr>
        <w:numPr>
          <w:ilvl w:val="0"/>
          <w:numId w:val="14"/>
        </w:numPr>
        <w:rPr>
          <w:sz w:val="32"/>
          <w:szCs w:val="32"/>
        </w:rPr>
      </w:pPr>
      <w:r w:rsidRPr="001E4D7A">
        <w:rPr>
          <w:sz w:val="32"/>
          <w:szCs w:val="32"/>
        </w:rPr>
        <w:t>Agents</w:t>
      </w:r>
    </w:p>
    <w:p w14:paraId="2825DA49" w14:textId="77777777" w:rsidR="001E4D7A" w:rsidRPr="001E4D7A" w:rsidRDefault="001E4D7A">
      <w:pPr>
        <w:numPr>
          <w:ilvl w:val="0"/>
          <w:numId w:val="14"/>
        </w:numPr>
        <w:rPr>
          <w:sz w:val="32"/>
          <w:szCs w:val="32"/>
        </w:rPr>
      </w:pPr>
      <w:r w:rsidRPr="001E4D7A">
        <w:rPr>
          <w:sz w:val="32"/>
          <w:szCs w:val="32"/>
        </w:rPr>
        <w:t>Knowledge concepts</w:t>
      </w:r>
    </w:p>
    <w:p w14:paraId="4F33F5EA" w14:textId="77777777" w:rsidR="001E4D7A" w:rsidRPr="001E4D7A" w:rsidRDefault="001E4D7A">
      <w:pPr>
        <w:numPr>
          <w:ilvl w:val="0"/>
          <w:numId w:val="14"/>
        </w:numPr>
        <w:rPr>
          <w:sz w:val="32"/>
          <w:szCs w:val="32"/>
        </w:rPr>
      </w:pPr>
      <w:r w:rsidRPr="001E4D7A">
        <w:rPr>
          <w:sz w:val="32"/>
          <w:szCs w:val="32"/>
        </w:rPr>
        <w:t>Topics/instructions depending on current interface</w:t>
      </w:r>
    </w:p>
    <w:p w14:paraId="176DF238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Do not create the final HR agent today.</w:t>
      </w:r>
    </w:p>
    <w:p w14:paraId="6FF20A82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5A9158E5">
          <v:rect id="_x0000_i5414" style="width:0;height:1.5pt" o:hralign="center" o:hrstd="t" o:hr="t" fillcolor="#a0a0a0" stroked="f"/>
        </w:pict>
      </w:r>
    </w:p>
    <w:p w14:paraId="338A17F6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44. Scenario</w:t>
      </w:r>
    </w:p>
    <w:p w14:paraId="53C60039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Employee asks:</w:t>
      </w:r>
    </w:p>
    <w:p w14:paraId="6E036BF6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What is the company's sick leave policy?</w:t>
      </w:r>
    </w:p>
    <w:p w14:paraId="1451B3BB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Which technology could provide a conversational AI experience?</w:t>
      </w:r>
    </w:p>
    <w:p w14:paraId="1D68CE0C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Answer</w:t>
      </w:r>
    </w:p>
    <w:p w14:paraId="58B57647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Copilot Studio</w:t>
      </w:r>
    </w:p>
    <w:p w14:paraId="44876C6A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150C1CBD">
          <v:rect id="_x0000_i5415" style="width:0;height:1.5pt" o:hralign="center" o:hrstd="t" o:hr="t" fillcolor="#a0a0a0" stroked="f"/>
        </w:pict>
      </w:r>
    </w:p>
    <w:p w14:paraId="1A570A8F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45. Scenario</w:t>
      </w:r>
    </w:p>
    <w:p w14:paraId="183CC095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Manager wants a visual chart of sick leave trends.</w:t>
      </w:r>
    </w:p>
    <w:p w14:paraId="6DB4C32E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Answer</w:t>
      </w:r>
    </w:p>
    <w:p w14:paraId="4AB0BE9C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Power BI</w:t>
      </w:r>
    </w:p>
    <w:p w14:paraId="798D4D18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Important lesson:</w:t>
      </w:r>
    </w:p>
    <w:p w14:paraId="3CD39D89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AI Agent ≠ Analytics Dashboard.</w:t>
      </w:r>
    </w:p>
    <w:p w14:paraId="1D4F6883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Choose the correct capability.</w:t>
      </w:r>
    </w:p>
    <w:p w14:paraId="0A6937F8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lastRenderedPageBreak/>
        <w:pict w14:anchorId="0CB74672">
          <v:rect id="_x0000_i5416" style="width:0;height:1.5pt" o:hralign="center" o:hrstd="t" o:hr="t" fillcolor="#a0a0a0" stroked="f"/>
        </w:pict>
      </w:r>
    </w:p>
    <w:p w14:paraId="0194D86C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PART H — GUIDED LAB 6</w:t>
      </w:r>
    </w:p>
    <w:p w14:paraId="463F6AF8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46. Lab 6 — Explore Power Platform Admin Center</w:t>
      </w:r>
    </w:p>
    <w:p w14:paraId="09F78DBB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Objective</w:t>
      </w:r>
    </w:p>
    <w:p w14:paraId="7904F182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Understand environments and administrative boundaries.</w:t>
      </w:r>
    </w:p>
    <w:p w14:paraId="4DB1F95E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Estimated Time</w:t>
      </w:r>
    </w:p>
    <w:p w14:paraId="3FB86FC7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10–15 minutes</w:t>
      </w:r>
    </w:p>
    <w:p w14:paraId="21A4FCF6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The Power Platform Admin Center is used to manage areas such as environments, security, monitoring, deployments, licensing, and support.</w:t>
      </w:r>
    </w:p>
    <w:p w14:paraId="518930C6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6E163756">
          <v:rect id="_x0000_i5417" style="width:0;height:1.5pt" o:hralign="center" o:hrstd="t" o:hr="t" fillcolor="#a0a0a0" stroked="f"/>
        </w:pict>
      </w:r>
    </w:p>
    <w:p w14:paraId="1720F9BE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47. Step 1</w:t>
      </w:r>
    </w:p>
    <w:p w14:paraId="6719B162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Open Power Platform Admin Center.</w:t>
      </w:r>
    </w:p>
    <w:p w14:paraId="5FB6E1C1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If students cannot access:</w:t>
      </w:r>
    </w:p>
    <w:p w14:paraId="05FF8B33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Instructor shares screen.</w:t>
      </w:r>
    </w:p>
    <w:p w14:paraId="378BCE16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6555D9B9">
          <v:rect id="_x0000_i5418" style="width:0;height:1.5pt" o:hralign="center" o:hrstd="t" o:hr="t" fillcolor="#a0a0a0" stroked="f"/>
        </w:pict>
      </w:r>
    </w:p>
    <w:p w14:paraId="096E026E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48. Step 2 — Locate Environments</w:t>
      </w:r>
    </w:p>
    <w:p w14:paraId="5C5FE0AB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Navigate to:</w:t>
      </w:r>
    </w:p>
    <w:p w14:paraId="653AEE7D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Environments</w:t>
      </w:r>
    </w:p>
    <w:p w14:paraId="20DC209B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Observe:</w:t>
      </w:r>
    </w:p>
    <w:p w14:paraId="37DBA311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Environment Name</w:t>
      </w:r>
    </w:p>
    <w:p w14:paraId="000B84F8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Type</w:t>
      </w:r>
    </w:p>
    <w:p w14:paraId="54F8BDA3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lastRenderedPageBreak/>
        <w:t>Region</w:t>
      </w:r>
    </w:p>
    <w:p w14:paraId="6590021C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Status</w:t>
      </w:r>
    </w:p>
    <w:p w14:paraId="60ADE93A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The exact visible fields depend on permissions and current interface.</w:t>
      </w:r>
    </w:p>
    <w:p w14:paraId="0AD935FB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298E753C">
          <v:rect id="_x0000_i5419" style="width:0;height:1.5pt" o:hralign="center" o:hrstd="t" o:hr="t" fillcolor="#a0a0a0" stroked="f"/>
        </w:pict>
      </w:r>
    </w:p>
    <w:p w14:paraId="49F8A4D7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49. Instructor Question</w:t>
      </w:r>
    </w:p>
    <w:p w14:paraId="62D8B0F5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Why not let developers experiment directly in Production?</w:t>
      </w:r>
    </w:p>
    <w:p w14:paraId="2E099394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Give students one minute.</w:t>
      </w:r>
    </w:p>
    <w:p w14:paraId="406F4FCF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59344F45">
          <v:rect id="_x0000_i5420" style="width:0;height:1.5pt" o:hralign="center" o:hrstd="t" o:hr="t" fillcolor="#a0a0a0" stroked="f"/>
        </w:pict>
      </w:r>
    </w:p>
    <w:p w14:paraId="09559723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50. Expected Answers</w:t>
      </w:r>
    </w:p>
    <w:p w14:paraId="3393D283" w14:textId="77777777" w:rsidR="001E4D7A" w:rsidRPr="001E4D7A" w:rsidRDefault="001E4D7A">
      <w:pPr>
        <w:numPr>
          <w:ilvl w:val="0"/>
          <w:numId w:val="15"/>
        </w:numPr>
        <w:rPr>
          <w:sz w:val="32"/>
          <w:szCs w:val="32"/>
        </w:rPr>
      </w:pPr>
      <w:r w:rsidRPr="001E4D7A">
        <w:rPr>
          <w:sz w:val="32"/>
          <w:szCs w:val="32"/>
        </w:rPr>
        <w:t>Could break live app</w:t>
      </w:r>
    </w:p>
    <w:p w14:paraId="48FFB94A" w14:textId="77777777" w:rsidR="001E4D7A" w:rsidRPr="001E4D7A" w:rsidRDefault="001E4D7A">
      <w:pPr>
        <w:numPr>
          <w:ilvl w:val="0"/>
          <w:numId w:val="15"/>
        </w:numPr>
        <w:rPr>
          <w:sz w:val="32"/>
          <w:szCs w:val="32"/>
        </w:rPr>
      </w:pPr>
      <w:r w:rsidRPr="001E4D7A">
        <w:rPr>
          <w:sz w:val="32"/>
          <w:szCs w:val="32"/>
        </w:rPr>
        <w:t>Could delete data</w:t>
      </w:r>
    </w:p>
    <w:p w14:paraId="15743396" w14:textId="77777777" w:rsidR="001E4D7A" w:rsidRPr="001E4D7A" w:rsidRDefault="001E4D7A">
      <w:pPr>
        <w:numPr>
          <w:ilvl w:val="0"/>
          <w:numId w:val="15"/>
        </w:numPr>
        <w:rPr>
          <w:sz w:val="32"/>
          <w:szCs w:val="32"/>
        </w:rPr>
      </w:pPr>
      <w:r w:rsidRPr="001E4D7A">
        <w:rPr>
          <w:sz w:val="32"/>
          <w:szCs w:val="32"/>
        </w:rPr>
        <w:t>Could trigger wrong emails</w:t>
      </w:r>
    </w:p>
    <w:p w14:paraId="25EBC3F5" w14:textId="77777777" w:rsidR="001E4D7A" w:rsidRPr="001E4D7A" w:rsidRDefault="001E4D7A">
      <w:pPr>
        <w:numPr>
          <w:ilvl w:val="0"/>
          <w:numId w:val="15"/>
        </w:numPr>
        <w:rPr>
          <w:sz w:val="32"/>
          <w:szCs w:val="32"/>
        </w:rPr>
      </w:pPr>
      <w:r w:rsidRPr="001E4D7A">
        <w:rPr>
          <w:sz w:val="32"/>
          <w:szCs w:val="32"/>
        </w:rPr>
        <w:t>Could create security issue</w:t>
      </w:r>
    </w:p>
    <w:p w14:paraId="60C945E6" w14:textId="77777777" w:rsidR="001E4D7A" w:rsidRPr="001E4D7A" w:rsidRDefault="001E4D7A">
      <w:pPr>
        <w:numPr>
          <w:ilvl w:val="0"/>
          <w:numId w:val="15"/>
        </w:numPr>
        <w:rPr>
          <w:sz w:val="32"/>
          <w:szCs w:val="32"/>
        </w:rPr>
      </w:pPr>
      <w:r w:rsidRPr="001E4D7A">
        <w:rPr>
          <w:sz w:val="32"/>
          <w:szCs w:val="32"/>
        </w:rPr>
        <w:t>Users could see unfinished features</w:t>
      </w:r>
    </w:p>
    <w:p w14:paraId="248B75BA" w14:textId="77777777" w:rsidR="001E4D7A" w:rsidRPr="001E4D7A" w:rsidRDefault="001E4D7A">
      <w:pPr>
        <w:numPr>
          <w:ilvl w:val="0"/>
          <w:numId w:val="15"/>
        </w:numPr>
        <w:rPr>
          <w:sz w:val="32"/>
          <w:szCs w:val="32"/>
        </w:rPr>
      </w:pPr>
      <w:r w:rsidRPr="001E4D7A">
        <w:rPr>
          <w:sz w:val="32"/>
          <w:szCs w:val="32"/>
        </w:rPr>
        <w:t>Difficult to test safely</w:t>
      </w:r>
    </w:p>
    <w:p w14:paraId="15302D00" w14:textId="77777777" w:rsidR="001E4D7A" w:rsidRPr="001E4D7A" w:rsidRDefault="001E4D7A">
      <w:pPr>
        <w:numPr>
          <w:ilvl w:val="0"/>
          <w:numId w:val="15"/>
        </w:numPr>
        <w:rPr>
          <w:sz w:val="32"/>
          <w:szCs w:val="32"/>
        </w:rPr>
      </w:pPr>
      <w:r w:rsidRPr="001E4D7A">
        <w:rPr>
          <w:sz w:val="32"/>
          <w:szCs w:val="32"/>
        </w:rPr>
        <w:t>Difficult to roll back</w:t>
      </w:r>
    </w:p>
    <w:p w14:paraId="743B16F6" w14:textId="77777777" w:rsidR="001E4D7A" w:rsidRPr="001E4D7A" w:rsidRDefault="001E4D7A">
      <w:pPr>
        <w:numPr>
          <w:ilvl w:val="0"/>
          <w:numId w:val="15"/>
        </w:numPr>
        <w:rPr>
          <w:sz w:val="32"/>
          <w:szCs w:val="32"/>
        </w:rPr>
      </w:pPr>
      <w:r w:rsidRPr="001E4D7A">
        <w:rPr>
          <w:sz w:val="32"/>
          <w:szCs w:val="32"/>
        </w:rPr>
        <w:t>Could interrupt business</w:t>
      </w:r>
    </w:p>
    <w:p w14:paraId="19ECE3E4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46D1E70D">
          <v:rect id="_x0000_i5421" style="width:0;height:1.5pt" o:hralign="center" o:hrstd="t" o:hr="t" fillcolor="#a0a0a0" stroked="f"/>
        </w:pict>
      </w:r>
    </w:p>
    <w:p w14:paraId="2FEF5382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51. Environment Diagram</w:t>
      </w:r>
    </w:p>
    <w:p w14:paraId="0B63661D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Students copy:</w:t>
      </w:r>
    </w:p>
    <w:p w14:paraId="7F512FBD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DEV</w:t>
      </w:r>
    </w:p>
    <w:p w14:paraId="68A15141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lastRenderedPageBreak/>
        <w:t>Build</w:t>
      </w:r>
    </w:p>
    <w:p w14:paraId="0FB72486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rFonts w:ascii="Times New Roman" w:hAnsi="Times New Roman" w:cs="Times New Roman"/>
          <w:sz w:val="32"/>
          <w:szCs w:val="32"/>
        </w:rPr>
        <w:t>↓</w:t>
      </w:r>
    </w:p>
    <w:p w14:paraId="0000F077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TEST</w:t>
      </w:r>
    </w:p>
    <w:p w14:paraId="3F15B928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Validate</w:t>
      </w:r>
    </w:p>
    <w:p w14:paraId="3F6D08A7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rFonts w:ascii="Times New Roman" w:hAnsi="Times New Roman" w:cs="Times New Roman"/>
          <w:sz w:val="32"/>
          <w:szCs w:val="32"/>
        </w:rPr>
        <w:t>↓</w:t>
      </w:r>
    </w:p>
    <w:p w14:paraId="54F1BD1E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PROD</w:t>
      </w:r>
    </w:p>
    <w:p w14:paraId="58F1088E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Real Business Use</w:t>
      </w:r>
    </w:p>
    <w:p w14:paraId="31E21591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Tell them:</w:t>
      </w:r>
    </w:p>
    <w:p w14:paraId="49621752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We will revisit this during:</w:t>
      </w:r>
    </w:p>
    <w:p w14:paraId="53256EBE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Day 27 — ALM</w:t>
      </w:r>
    </w:p>
    <w:p w14:paraId="5E165393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7D99C785">
          <v:rect id="_x0000_i5422" style="width:0;height:1.5pt" o:hralign="center" o:hrstd="t" o:hr="t" fillcolor="#a0a0a0" stroked="f"/>
        </w:pict>
      </w:r>
    </w:p>
    <w:p w14:paraId="19912577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52. Environment Worksheet</w:t>
      </w:r>
    </w:p>
    <w:p w14:paraId="705711C1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Answer:</w:t>
      </w:r>
    </w:p>
    <w:p w14:paraId="57511CE9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Q1</w:t>
      </w:r>
    </w:p>
    <w:p w14:paraId="5DCF03F7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Where should developers normally experiment?</w:t>
      </w:r>
    </w:p>
    <w:p w14:paraId="69D7F517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b/>
          <w:bCs/>
          <w:sz w:val="32"/>
          <w:szCs w:val="32"/>
        </w:rPr>
        <w:t>Answer:</w:t>
      </w:r>
      <w:r w:rsidRPr="001E4D7A">
        <w:rPr>
          <w:sz w:val="32"/>
          <w:szCs w:val="32"/>
        </w:rPr>
        <w:t xml:space="preserve"> Development.</w:t>
      </w:r>
    </w:p>
    <w:p w14:paraId="1CE275CF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Q2</w:t>
      </w:r>
    </w:p>
    <w:p w14:paraId="36CE42BE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Where should business users use approved applications?</w:t>
      </w:r>
    </w:p>
    <w:p w14:paraId="21E343E0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b/>
          <w:bCs/>
          <w:sz w:val="32"/>
          <w:szCs w:val="32"/>
        </w:rPr>
        <w:t>Answer:</w:t>
      </w:r>
      <w:r w:rsidRPr="001E4D7A">
        <w:rPr>
          <w:sz w:val="32"/>
          <w:szCs w:val="32"/>
        </w:rPr>
        <w:t xml:space="preserve"> Production.</w:t>
      </w:r>
    </w:p>
    <w:p w14:paraId="26AF9B7A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Q3</w:t>
      </w:r>
    </w:p>
    <w:p w14:paraId="39EC6C84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Where should release validation happen?</w:t>
      </w:r>
    </w:p>
    <w:p w14:paraId="3E0BCB96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b/>
          <w:bCs/>
          <w:sz w:val="32"/>
          <w:szCs w:val="32"/>
        </w:rPr>
        <w:t>Answer:</w:t>
      </w:r>
      <w:r w:rsidRPr="001E4D7A">
        <w:rPr>
          <w:sz w:val="32"/>
          <w:szCs w:val="32"/>
        </w:rPr>
        <w:t xml:space="preserve"> Test.</w:t>
      </w:r>
    </w:p>
    <w:p w14:paraId="658E05D8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lastRenderedPageBreak/>
        <w:pict w14:anchorId="0F882571">
          <v:rect id="_x0000_i5423" style="width:0;height:1.5pt" o:hralign="center" o:hrstd="t" o:hr="t" fillcolor="#a0a0a0" stroked="f"/>
        </w:pict>
      </w:r>
    </w:p>
    <w:p w14:paraId="14830CD5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PART I — MAIN DAY 1 LAB</w:t>
      </w:r>
    </w:p>
    <w:p w14:paraId="0290074C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53. Lab 7 — Design the Employee Leave Management Architecture</w:t>
      </w:r>
    </w:p>
    <w:p w14:paraId="6A749FC3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Estimated Time</w:t>
      </w:r>
    </w:p>
    <w:p w14:paraId="1721DBAE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15 minutes</w:t>
      </w:r>
    </w:p>
    <w:p w14:paraId="08F5528B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This is the most important exercise today.</w:t>
      </w:r>
    </w:p>
    <w:p w14:paraId="466C580A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Students are given the business problem:</w:t>
      </w:r>
    </w:p>
    <w:p w14:paraId="457A64A7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751117B8">
          <v:rect id="_x0000_i5424" style="width:0;height:1.5pt" o:hralign="center" o:hrstd="t" o:hr="t" fillcolor="#a0a0a0" stroked="f"/>
        </w:pict>
      </w:r>
    </w:p>
    <w:p w14:paraId="03743F87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54. Business Case</w:t>
      </w:r>
    </w:p>
    <w:p w14:paraId="1DB5BDE4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Contoso Employee Leave Process</w:t>
      </w:r>
    </w:p>
    <w:p w14:paraId="60428EDF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The company has:</w:t>
      </w:r>
    </w:p>
    <w:p w14:paraId="746FDFF1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500 Employees</w:t>
      </w:r>
    </w:p>
    <w:p w14:paraId="02EF2614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25 Managers</w:t>
      </w:r>
    </w:p>
    <w:p w14:paraId="2B9474C1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HR Department</w:t>
      </w:r>
    </w:p>
    <w:p w14:paraId="794FDF63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Current process:</w:t>
      </w:r>
    </w:p>
    <w:p w14:paraId="0839D08E" w14:textId="77777777" w:rsidR="001E4D7A" w:rsidRPr="001E4D7A" w:rsidRDefault="001E4D7A">
      <w:pPr>
        <w:numPr>
          <w:ilvl w:val="0"/>
          <w:numId w:val="16"/>
        </w:numPr>
        <w:rPr>
          <w:sz w:val="32"/>
          <w:szCs w:val="32"/>
        </w:rPr>
      </w:pPr>
      <w:r w:rsidRPr="001E4D7A">
        <w:rPr>
          <w:sz w:val="32"/>
          <w:szCs w:val="32"/>
        </w:rPr>
        <w:t>Employee completes Excel form.</w:t>
      </w:r>
    </w:p>
    <w:p w14:paraId="2D02872B" w14:textId="77777777" w:rsidR="001E4D7A" w:rsidRPr="001E4D7A" w:rsidRDefault="001E4D7A">
      <w:pPr>
        <w:numPr>
          <w:ilvl w:val="0"/>
          <w:numId w:val="16"/>
        </w:numPr>
        <w:rPr>
          <w:sz w:val="32"/>
          <w:szCs w:val="32"/>
        </w:rPr>
      </w:pPr>
      <w:r w:rsidRPr="001E4D7A">
        <w:rPr>
          <w:sz w:val="32"/>
          <w:szCs w:val="32"/>
        </w:rPr>
        <w:t>Employee emails form to Manager.</w:t>
      </w:r>
    </w:p>
    <w:p w14:paraId="55083D35" w14:textId="77777777" w:rsidR="001E4D7A" w:rsidRPr="001E4D7A" w:rsidRDefault="001E4D7A">
      <w:pPr>
        <w:numPr>
          <w:ilvl w:val="0"/>
          <w:numId w:val="16"/>
        </w:numPr>
        <w:rPr>
          <w:sz w:val="32"/>
          <w:szCs w:val="32"/>
        </w:rPr>
      </w:pPr>
      <w:r w:rsidRPr="001E4D7A">
        <w:rPr>
          <w:sz w:val="32"/>
          <w:szCs w:val="32"/>
        </w:rPr>
        <w:t>Manager approves/rejects through email.</w:t>
      </w:r>
    </w:p>
    <w:p w14:paraId="38210A1F" w14:textId="77777777" w:rsidR="001E4D7A" w:rsidRPr="001E4D7A" w:rsidRDefault="001E4D7A">
      <w:pPr>
        <w:numPr>
          <w:ilvl w:val="0"/>
          <w:numId w:val="16"/>
        </w:numPr>
        <w:rPr>
          <w:sz w:val="32"/>
          <w:szCs w:val="32"/>
        </w:rPr>
      </w:pPr>
      <w:r w:rsidRPr="001E4D7A">
        <w:rPr>
          <w:sz w:val="32"/>
          <w:szCs w:val="32"/>
        </w:rPr>
        <w:t>Employee forwards response to HR.</w:t>
      </w:r>
    </w:p>
    <w:p w14:paraId="668E285E" w14:textId="77777777" w:rsidR="001E4D7A" w:rsidRPr="001E4D7A" w:rsidRDefault="001E4D7A">
      <w:pPr>
        <w:numPr>
          <w:ilvl w:val="0"/>
          <w:numId w:val="16"/>
        </w:numPr>
        <w:rPr>
          <w:sz w:val="32"/>
          <w:szCs w:val="32"/>
        </w:rPr>
      </w:pPr>
      <w:r w:rsidRPr="001E4D7A">
        <w:rPr>
          <w:sz w:val="32"/>
          <w:szCs w:val="32"/>
        </w:rPr>
        <w:t>HR updates an Excel tracker.</w:t>
      </w:r>
    </w:p>
    <w:p w14:paraId="76AF8792" w14:textId="77777777" w:rsidR="001E4D7A" w:rsidRPr="001E4D7A" w:rsidRDefault="001E4D7A">
      <w:pPr>
        <w:numPr>
          <w:ilvl w:val="0"/>
          <w:numId w:val="16"/>
        </w:numPr>
        <w:rPr>
          <w:sz w:val="32"/>
          <w:szCs w:val="32"/>
        </w:rPr>
      </w:pPr>
      <w:r w:rsidRPr="001E4D7A">
        <w:rPr>
          <w:sz w:val="32"/>
          <w:szCs w:val="32"/>
        </w:rPr>
        <w:t>HR manually creates monthly reports.</w:t>
      </w:r>
    </w:p>
    <w:p w14:paraId="46F0DBAF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lastRenderedPageBreak/>
        <w:t>Management complains:</w:t>
      </w:r>
    </w:p>
    <w:p w14:paraId="212894EE" w14:textId="77777777" w:rsidR="001E4D7A" w:rsidRPr="001E4D7A" w:rsidRDefault="001E4D7A">
      <w:pPr>
        <w:numPr>
          <w:ilvl w:val="0"/>
          <w:numId w:val="17"/>
        </w:numPr>
        <w:rPr>
          <w:sz w:val="32"/>
          <w:szCs w:val="32"/>
        </w:rPr>
      </w:pPr>
      <w:r w:rsidRPr="001E4D7A">
        <w:rPr>
          <w:sz w:val="32"/>
          <w:szCs w:val="32"/>
        </w:rPr>
        <w:t>Approvals are slow.</w:t>
      </w:r>
    </w:p>
    <w:p w14:paraId="2CE62576" w14:textId="77777777" w:rsidR="001E4D7A" w:rsidRPr="001E4D7A" w:rsidRDefault="001E4D7A">
      <w:pPr>
        <w:numPr>
          <w:ilvl w:val="0"/>
          <w:numId w:val="17"/>
        </w:numPr>
        <w:rPr>
          <w:sz w:val="32"/>
          <w:szCs w:val="32"/>
        </w:rPr>
      </w:pPr>
      <w:r w:rsidRPr="001E4D7A">
        <w:rPr>
          <w:sz w:val="32"/>
          <w:szCs w:val="32"/>
        </w:rPr>
        <w:t>Requests are lost.</w:t>
      </w:r>
    </w:p>
    <w:p w14:paraId="1437DFC9" w14:textId="77777777" w:rsidR="001E4D7A" w:rsidRPr="001E4D7A" w:rsidRDefault="001E4D7A">
      <w:pPr>
        <w:numPr>
          <w:ilvl w:val="0"/>
          <w:numId w:val="17"/>
        </w:numPr>
        <w:rPr>
          <w:sz w:val="32"/>
          <w:szCs w:val="32"/>
        </w:rPr>
      </w:pPr>
      <w:r w:rsidRPr="001E4D7A">
        <w:rPr>
          <w:sz w:val="32"/>
          <w:szCs w:val="32"/>
        </w:rPr>
        <w:t>No central status.</w:t>
      </w:r>
    </w:p>
    <w:p w14:paraId="3E90D32C" w14:textId="77777777" w:rsidR="001E4D7A" w:rsidRPr="001E4D7A" w:rsidRDefault="001E4D7A">
      <w:pPr>
        <w:numPr>
          <w:ilvl w:val="0"/>
          <w:numId w:val="17"/>
        </w:numPr>
        <w:rPr>
          <w:sz w:val="32"/>
          <w:szCs w:val="32"/>
        </w:rPr>
      </w:pPr>
      <w:r w:rsidRPr="001E4D7A">
        <w:rPr>
          <w:sz w:val="32"/>
          <w:szCs w:val="32"/>
        </w:rPr>
        <w:t>Reporting is difficult.</w:t>
      </w:r>
    </w:p>
    <w:p w14:paraId="55021ED1" w14:textId="77777777" w:rsidR="001E4D7A" w:rsidRPr="001E4D7A" w:rsidRDefault="001E4D7A">
      <w:pPr>
        <w:numPr>
          <w:ilvl w:val="0"/>
          <w:numId w:val="17"/>
        </w:numPr>
        <w:rPr>
          <w:sz w:val="32"/>
          <w:szCs w:val="32"/>
        </w:rPr>
      </w:pPr>
      <w:r w:rsidRPr="001E4D7A">
        <w:rPr>
          <w:sz w:val="32"/>
          <w:szCs w:val="32"/>
        </w:rPr>
        <w:t>Employees constantly ask HR:</w:t>
      </w:r>
    </w:p>
    <w:p w14:paraId="4D651DFA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"What is the status of my request?"</w:t>
      </w:r>
    </w:p>
    <w:p w14:paraId="3B3BE8CC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2BC7EC79">
          <v:rect id="_x0000_i5425" style="width:0;height:1.5pt" o:hralign="center" o:hrstd="t" o:hr="t" fillcolor="#a0a0a0" stroked="f"/>
        </w:pict>
      </w:r>
    </w:p>
    <w:p w14:paraId="045E9FF2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55. Student Task 1 — Identify Users</w:t>
      </w:r>
    </w:p>
    <w:p w14:paraId="3D2AC57B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Who uses the system?</w:t>
      </w:r>
    </w:p>
    <w:p w14:paraId="2CE6CCDC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Students write:</w:t>
      </w:r>
    </w:p>
    <w:p w14:paraId="2D4DF136" w14:textId="77777777" w:rsidR="001E4D7A" w:rsidRPr="001E4D7A" w:rsidRDefault="001E4D7A">
      <w:pPr>
        <w:numPr>
          <w:ilvl w:val="0"/>
          <w:numId w:val="18"/>
        </w:numPr>
        <w:rPr>
          <w:sz w:val="32"/>
          <w:szCs w:val="32"/>
        </w:rPr>
      </w:pPr>
      <w:r w:rsidRPr="001E4D7A">
        <w:rPr>
          <w:sz w:val="32"/>
          <w:szCs w:val="32"/>
        </w:rPr>
        <w:pict w14:anchorId="2FC7B6E6">
          <v:rect id="_x0000_i5426" style="width:0;height:1.5pt" o:hralign="center" o:hrstd="t" o:hr="t" fillcolor="#a0a0a0" stroked="f"/>
        </w:pict>
      </w:r>
    </w:p>
    <w:p w14:paraId="222B5D91" w14:textId="77777777" w:rsidR="001E4D7A" w:rsidRPr="001E4D7A" w:rsidRDefault="001E4D7A">
      <w:pPr>
        <w:numPr>
          <w:ilvl w:val="0"/>
          <w:numId w:val="18"/>
        </w:numPr>
        <w:rPr>
          <w:sz w:val="32"/>
          <w:szCs w:val="32"/>
        </w:rPr>
      </w:pPr>
      <w:r w:rsidRPr="001E4D7A">
        <w:rPr>
          <w:sz w:val="32"/>
          <w:szCs w:val="32"/>
        </w:rPr>
        <w:pict w14:anchorId="1BC06056">
          <v:rect id="_x0000_i5427" style="width:0;height:1.5pt" o:hralign="center" o:hrstd="t" o:hr="t" fillcolor="#a0a0a0" stroked="f"/>
        </w:pict>
      </w:r>
    </w:p>
    <w:p w14:paraId="74B138F2" w14:textId="77777777" w:rsidR="001E4D7A" w:rsidRPr="001E4D7A" w:rsidRDefault="001E4D7A">
      <w:pPr>
        <w:numPr>
          <w:ilvl w:val="0"/>
          <w:numId w:val="18"/>
        </w:numPr>
        <w:rPr>
          <w:sz w:val="32"/>
          <w:szCs w:val="32"/>
        </w:rPr>
      </w:pPr>
      <w:r w:rsidRPr="001E4D7A">
        <w:rPr>
          <w:sz w:val="32"/>
          <w:szCs w:val="32"/>
        </w:rPr>
        <w:pict w14:anchorId="3E3C815C">
          <v:rect id="_x0000_i5428" style="width:0;height:1.5pt" o:hralign="center" o:hrstd="t" o:hr="t" fillcolor="#a0a0a0" stroked="f"/>
        </w:pict>
      </w:r>
    </w:p>
    <w:p w14:paraId="4DE2A1BC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323B7027">
          <v:rect id="_x0000_i5429" style="width:0;height:1.5pt" o:hralign="center" o:hrstd="t" o:hr="t" fillcolor="#a0a0a0" stroked="f"/>
        </w:pict>
      </w:r>
    </w:p>
    <w:p w14:paraId="0A639306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56. Answer</w:t>
      </w:r>
    </w:p>
    <w:p w14:paraId="290C0BF9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Employee</w:t>
      </w:r>
    </w:p>
    <w:p w14:paraId="4E340B2D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Submits and tracks requests.</w:t>
      </w:r>
    </w:p>
    <w:p w14:paraId="3D9D8E45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Manager</w:t>
      </w:r>
    </w:p>
    <w:p w14:paraId="6067CD7F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Approves/rejects team requests.</w:t>
      </w:r>
    </w:p>
    <w:p w14:paraId="09437893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HR</w:t>
      </w:r>
    </w:p>
    <w:p w14:paraId="7C756768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Administers employee/leave information and reporting.</w:t>
      </w:r>
    </w:p>
    <w:p w14:paraId="3F0CEFFA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lastRenderedPageBreak/>
        <w:t>Optional:</w:t>
      </w:r>
    </w:p>
    <w:p w14:paraId="6E5F1293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System Administrator</w:t>
      </w:r>
    </w:p>
    <w:p w14:paraId="5058798D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Maintains technical configuration.</w:t>
      </w:r>
    </w:p>
    <w:p w14:paraId="6D3C02A4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2D4A57D1">
          <v:rect id="_x0000_i5430" style="width:0;height:1.5pt" o:hralign="center" o:hrstd="t" o:hr="t" fillcolor="#a0a0a0" stroked="f"/>
        </w:pict>
      </w:r>
    </w:p>
    <w:p w14:paraId="323E476A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57. Student Task 2 — Identify Data</w:t>
      </w:r>
    </w:p>
    <w:p w14:paraId="1A466E79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What information must the solution store?</w:t>
      </w:r>
    </w:p>
    <w:p w14:paraId="1B08DDF1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Give students 3 minutes.</w:t>
      </w:r>
    </w:p>
    <w:p w14:paraId="3E37330E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1817C9FD">
          <v:rect id="_x0000_i5431" style="width:0;height:1.5pt" o:hralign="center" o:hrstd="t" o:hr="t" fillcolor="#a0a0a0" stroked="f"/>
        </w:pict>
      </w:r>
    </w:p>
    <w:p w14:paraId="66AE6505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58. Expected Answer</w:t>
      </w:r>
    </w:p>
    <w:p w14:paraId="4B664EDA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Possible data:</w:t>
      </w:r>
    </w:p>
    <w:p w14:paraId="2EEBD976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Employee</w:t>
      </w:r>
    </w:p>
    <w:p w14:paraId="29025CA9" w14:textId="77777777" w:rsidR="001E4D7A" w:rsidRPr="001E4D7A" w:rsidRDefault="001E4D7A">
      <w:pPr>
        <w:numPr>
          <w:ilvl w:val="0"/>
          <w:numId w:val="19"/>
        </w:numPr>
        <w:rPr>
          <w:sz w:val="32"/>
          <w:szCs w:val="32"/>
        </w:rPr>
      </w:pPr>
      <w:r w:rsidRPr="001E4D7A">
        <w:rPr>
          <w:sz w:val="32"/>
          <w:szCs w:val="32"/>
        </w:rPr>
        <w:t>Name</w:t>
      </w:r>
    </w:p>
    <w:p w14:paraId="5AA97C3C" w14:textId="77777777" w:rsidR="001E4D7A" w:rsidRPr="001E4D7A" w:rsidRDefault="001E4D7A">
      <w:pPr>
        <w:numPr>
          <w:ilvl w:val="0"/>
          <w:numId w:val="19"/>
        </w:numPr>
        <w:rPr>
          <w:sz w:val="32"/>
          <w:szCs w:val="32"/>
        </w:rPr>
      </w:pPr>
      <w:r w:rsidRPr="001E4D7A">
        <w:rPr>
          <w:sz w:val="32"/>
          <w:szCs w:val="32"/>
        </w:rPr>
        <w:t>Employee Number</w:t>
      </w:r>
    </w:p>
    <w:p w14:paraId="330FF685" w14:textId="77777777" w:rsidR="001E4D7A" w:rsidRPr="001E4D7A" w:rsidRDefault="001E4D7A">
      <w:pPr>
        <w:numPr>
          <w:ilvl w:val="0"/>
          <w:numId w:val="19"/>
        </w:numPr>
        <w:rPr>
          <w:sz w:val="32"/>
          <w:szCs w:val="32"/>
        </w:rPr>
      </w:pPr>
      <w:r w:rsidRPr="001E4D7A">
        <w:rPr>
          <w:sz w:val="32"/>
          <w:szCs w:val="32"/>
        </w:rPr>
        <w:t>Email</w:t>
      </w:r>
    </w:p>
    <w:p w14:paraId="0671154D" w14:textId="77777777" w:rsidR="001E4D7A" w:rsidRPr="001E4D7A" w:rsidRDefault="001E4D7A">
      <w:pPr>
        <w:numPr>
          <w:ilvl w:val="0"/>
          <w:numId w:val="19"/>
        </w:numPr>
        <w:rPr>
          <w:sz w:val="32"/>
          <w:szCs w:val="32"/>
        </w:rPr>
      </w:pPr>
      <w:r w:rsidRPr="001E4D7A">
        <w:rPr>
          <w:sz w:val="32"/>
          <w:szCs w:val="32"/>
        </w:rPr>
        <w:t>Department</w:t>
      </w:r>
    </w:p>
    <w:p w14:paraId="3B4ADB4D" w14:textId="77777777" w:rsidR="001E4D7A" w:rsidRPr="001E4D7A" w:rsidRDefault="001E4D7A">
      <w:pPr>
        <w:numPr>
          <w:ilvl w:val="0"/>
          <w:numId w:val="19"/>
        </w:numPr>
        <w:rPr>
          <w:sz w:val="32"/>
          <w:szCs w:val="32"/>
        </w:rPr>
      </w:pPr>
      <w:r w:rsidRPr="001E4D7A">
        <w:rPr>
          <w:sz w:val="32"/>
          <w:szCs w:val="32"/>
        </w:rPr>
        <w:t>Manager</w:t>
      </w:r>
    </w:p>
    <w:p w14:paraId="41CBF8E2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Leave Request</w:t>
      </w:r>
    </w:p>
    <w:p w14:paraId="4917BCC2" w14:textId="77777777" w:rsidR="001E4D7A" w:rsidRPr="001E4D7A" w:rsidRDefault="001E4D7A">
      <w:pPr>
        <w:numPr>
          <w:ilvl w:val="0"/>
          <w:numId w:val="20"/>
        </w:numPr>
        <w:rPr>
          <w:sz w:val="32"/>
          <w:szCs w:val="32"/>
        </w:rPr>
      </w:pPr>
      <w:r w:rsidRPr="001E4D7A">
        <w:rPr>
          <w:sz w:val="32"/>
          <w:szCs w:val="32"/>
        </w:rPr>
        <w:t>Employee</w:t>
      </w:r>
    </w:p>
    <w:p w14:paraId="2EB14355" w14:textId="77777777" w:rsidR="001E4D7A" w:rsidRPr="001E4D7A" w:rsidRDefault="001E4D7A">
      <w:pPr>
        <w:numPr>
          <w:ilvl w:val="0"/>
          <w:numId w:val="20"/>
        </w:numPr>
        <w:rPr>
          <w:sz w:val="32"/>
          <w:szCs w:val="32"/>
        </w:rPr>
      </w:pPr>
      <w:r w:rsidRPr="001E4D7A">
        <w:rPr>
          <w:sz w:val="32"/>
          <w:szCs w:val="32"/>
        </w:rPr>
        <w:t>Leave Type</w:t>
      </w:r>
    </w:p>
    <w:p w14:paraId="6170DA16" w14:textId="77777777" w:rsidR="001E4D7A" w:rsidRPr="001E4D7A" w:rsidRDefault="001E4D7A">
      <w:pPr>
        <w:numPr>
          <w:ilvl w:val="0"/>
          <w:numId w:val="20"/>
        </w:numPr>
        <w:rPr>
          <w:sz w:val="32"/>
          <w:szCs w:val="32"/>
        </w:rPr>
      </w:pPr>
      <w:r w:rsidRPr="001E4D7A">
        <w:rPr>
          <w:sz w:val="32"/>
          <w:szCs w:val="32"/>
        </w:rPr>
        <w:t>Start Date</w:t>
      </w:r>
    </w:p>
    <w:p w14:paraId="416B5F66" w14:textId="77777777" w:rsidR="001E4D7A" w:rsidRPr="001E4D7A" w:rsidRDefault="001E4D7A">
      <w:pPr>
        <w:numPr>
          <w:ilvl w:val="0"/>
          <w:numId w:val="20"/>
        </w:numPr>
        <w:rPr>
          <w:sz w:val="32"/>
          <w:szCs w:val="32"/>
        </w:rPr>
      </w:pPr>
      <w:r w:rsidRPr="001E4D7A">
        <w:rPr>
          <w:sz w:val="32"/>
          <w:szCs w:val="32"/>
        </w:rPr>
        <w:t>End Date</w:t>
      </w:r>
    </w:p>
    <w:p w14:paraId="4F37AAFD" w14:textId="77777777" w:rsidR="001E4D7A" w:rsidRPr="001E4D7A" w:rsidRDefault="001E4D7A">
      <w:pPr>
        <w:numPr>
          <w:ilvl w:val="0"/>
          <w:numId w:val="20"/>
        </w:numPr>
        <w:rPr>
          <w:sz w:val="32"/>
          <w:szCs w:val="32"/>
        </w:rPr>
      </w:pPr>
      <w:r w:rsidRPr="001E4D7A">
        <w:rPr>
          <w:sz w:val="32"/>
          <w:szCs w:val="32"/>
        </w:rPr>
        <w:t>Reason</w:t>
      </w:r>
    </w:p>
    <w:p w14:paraId="25A78B12" w14:textId="77777777" w:rsidR="001E4D7A" w:rsidRPr="001E4D7A" w:rsidRDefault="001E4D7A">
      <w:pPr>
        <w:numPr>
          <w:ilvl w:val="0"/>
          <w:numId w:val="20"/>
        </w:numPr>
        <w:rPr>
          <w:sz w:val="32"/>
          <w:szCs w:val="32"/>
        </w:rPr>
      </w:pPr>
      <w:r w:rsidRPr="001E4D7A">
        <w:rPr>
          <w:sz w:val="32"/>
          <w:szCs w:val="32"/>
        </w:rPr>
        <w:lastRenderedPageBreak/>
        <w:t>Status</w:t>
      </w:r>
    </w:p>
    <w:p w14:paraId="278EFF3E" w14:textId="77777777" w:rsidR="001E4D7A" w:rsidRPr="001E4D7A" w:rsidRDefault="001E4D7A">
      <w:pPr>
        <w:numPr>
          <w:ilvl w:val="0"/>
          <w:numId w:val="20"/>
        </w:numPr>
        <w:rPr>
          <w:sz w:val="32"/>
          <w:szCs w:val="32"/>
        </w:rPr>
      </w:pPr>
      <w:r w:rsidRPr="001E4D7A">
        <w:rPr>
          <w:sz w:val="32"/>
          <w:szCs w:val="32"/>
        </w:rPr>
        <w:t>Manager Comment</w:t>
      </w:r>
    </w:p>
    <w:p w14:paraId="33E2AEDD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Leave Type</w:t>
      </w:r>
    </w:p>
    <w:p w14:paraId="1A5B16C0" w14:textId="77777777" w:rsidR="001E4D7A" w:rsidRPr="001E4D7A" w:rsidRDefault="001E4D7A">
      <w:pPr>
        <w:numPr>
          <w:ilvl w:val="0"/>
          <w:numId w:val="21"/>
        </w:numPr>
        <w:rPr>
          <w:sz w:val="32"/>
          <w:szCs w:val="32"/>
        </w:rPr>
      </w:pPr>
      <w:r w:rsidRPr="001E4D7A">
        <w:rPr>
          <w:sz w:val="32"/>
          <w:szCs w:val="32"/>
        </w:rPr>
        <w:t>Annual</w:t>
      </w:r>
    </w:p>
    <w:p w14:paraId="33847BA6" w14:textId="77777777" w:rsidR="001E4D7A" w:rsidRPr="001E4D7A" w:rsidRDefault="001E4D7A">
      <w:pPr>
        <w:numPr>
          <w:ilvl w:val="0"/>
          <w:numId w:val="21"/>
        </w:numPr>
        <w:rPr>
          <w:sz w:val="32"/>
          <w:szCs w:val="32"/>
        </w:rPr>
      </w:pPr>
      <w:r w:rsidRPr="001E4D7A">
        <w:rPr>
          <w:sz w:val="32"/>
          <w:szCs w:val="32"/>
        </w:rPr>
        <w:t>Sick</w:t>
      </w:r>
    </w:p>
    <w:p w14:paraId="7C88561C" w14:textId="77777777" w:rsidR="001E4D7A" w:rsidRPr="001E4D7A" w:rsidRDefault="001E4D7A">
      <w:pPr>
        <w:numPr>
          <w:ilvl w:val="0"/>
          <w:numId w:val="21"/>
        </w:numPr>
        <w:rPr>
          <w:sz w:val="32"/>
          <w:szCs w:val="32"/>
        </w:rPr>
      </w:pPr>
      <w:r w:rsidRPr="001E4D7A">
        <w:rPr>
          <w:sz w:val="32"/>
          <w:szCs w:val="32"/>
        </w:rPr>
        <w:t>Emergency</w:t>
      </w:r>
    </w:p>
    <w:p w14:paraId="155C62F7" w14:textId="77777777" w:rsidR="001E4D7A" w:rsidRPr="001E4D7A" w:rsidRDefault="001E4D7A">
      <w:pPr>
        <w:numPr>
          <w:ilvl w:val="0"/>
          <w:numId w:val="21"/>
        </w:numPr>
        <w:rPr>
          <w:sz w:val="32"/>
          <w:szCs w:val="32"/>
        </w:rPr>
      </w:pPr>
      <w:r w:rsidRPr="001E4D7A">
        <w:rPr>
          <w:sz w:val="32"/>
          <w:szCs w:val="32"/>
        </w:rPr>
        <w:t>etc.</w:t>
      </w:r>
    </w:p>
    <w:p w14:paraId="144D5BB3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Department</w:t>
      </w:r>
    </w:p>
    <w:p w14:paraId="76C39DD1" w14:textId="77777777" w:rsidR="001E4D7A" w:rsidRPr="001E4D7A" w:rsidRDefault="001E4D7A">
      <w:pPr>
        <w:numPr>
          <w:ilvl w:val="0"/>
          <w:numId w:val="22"/>
        </w:numPr>
        <w:rPr>
          <w:sz w:val="32"/>
          <w:szCs w:val="32"/>
        </w:rPr>
      </w:pPr>
      <w:r w:rsidRPr="001E4D7A">
        <w:rPr>
          <w:sz w:val="32"/>
          <w:szCs w:val="32"/>
        </w:rPr>
        <w:t>Department Name</w:t>
      </w:r>
    </w:p>
    <w:p w14:paraId="498A592E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63ACB950">
          <v:rect id="_x0000_i5432" style="width:0;height:1.5pt" o:hralign="center" o:hrstd="t" o:hr="t" fillcolor="#a0a0a0" stroked="f"/>
        </w:pict>
      </w:r>
    </w:p>
    <w:p w14:paraId="5B8C1619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59. Student Task 3 — Choose the Tools</w:t>
      </w:r>
    </w:p>
    <w:p w14:paraId="28389580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Complete: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7"/>
        <w:gridCol w:w="3235"/>
      </w:tblGrid>
      <w:tr w:rsidR="001E4D7A" w:rsidRPr="001E4D7A" w14:paraId="0B0A9A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CC0FDE" w14:textId="77777777" w:rsidR="001E4D7A" w:rsidRPr="001E4D7A" w:rsidRDefault="001E4D7A" w:rsidP="001E4D7A">
            <w:pPr>
              <w:rPr>
                <w:b/>
                <w:bCs/>
                <w:sz w:val="32"/>
                <w:szCs w:val="32"/>
              </w:rPr>
            </w:pPr>
            <w:r w:rsidRPr="001E4D7A">
              <w:rPr>
                <w:b/>
                <w:bCs/>
                <w:sz w:val="32"/>
                <w:szCs w:val="32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38896C40" w14:textId="77777777" w:rsidR="001E4D7A" w:rsidRPr="001E4D7A" w:rsidRDefault="001E4D7A" w:rsidP="001E4D7A">
            <w:pPr>
              <w:rPr>
                <w:b/>
                <w:bCs/>
                <w:sz w:val="32"/>
                <w:szCs w:val="32"/>
              </w:rPr>
            </w:pPr>
            <w:r w:rsidRPr="001E4D7A">
              <w:rPr>
                <w:b/>
                <w:bCs/>
                <w:sz w:val="32"/>
                <w:szCs w:val="32"/>
              </w:rPr>
              <w:t>Power Platform Tool</w:t>
            </w:r>
          </w:p>
        </w:tc>
      </w:tr>
      <w:tr w:rsidR="001E4D7A" w:rsidRPr="001E4D7A" w14:paraId="6A0B4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07D5C" w14:textId="77777777" w:rsidR="001E4D7A" w:rsidRPr="001E4D7A" w:rsidRDefault="001E4D7A" w:rsidP="001E4D7A">
            <w:pPr>
              <w:rPr>
                <w:sz w:val="32"/>
                <w:szCs w:val="32"/>
              </w:rPr>
            </w:pPr>
            <w:r w:rsidRPr="001E4D7A">
              <w:rPr>
                <w:sz w:val="32"/>
                <w:szCs w:val="32"/>
              </w:rPr>
              <w:t>Employee submits leave</w:t>
            </w:r>
          </w:p>
        </w:tc>
        <w:tc>
          <w:tcPr>
            <w:tcW w:w="0" w:type="auto"/>
            <w:vAlign w:val="center"/>
            <w:hideMark/>
          </w:tcPr>
          <w:p w14:paraId="49660644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</w:tr>
      <w:tr w:rsidR="001E4D7A" w:rsidRPr="001E4D7A" w14:paraId="7B2FF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D8D3A" w14:textId="77777777" w:rsidR="001E4D7A" w:rsidRPr="001E4D7A" w:rsidRDefault="001E4D7A" w:rsidP="001E4D7A">
            <w:pPr>
              <w:rPr>
                <w:sz w:val="32"/>
                <w:szCs w:val="32"/>
              </w:rPr>
            </w:pPr>
            <w:r w:rsidRPr="001E4D7A">
              <w:rPr>
                <w:sz w:val="32"/>
                <w:szCs w:val="32"/>
              </w:rPr>
              <w:t>Store requests</w:t>
            </w:r>
          </w:p>
        </w:tc>
        <w:tc>
          <w:tcPr>
            <w:tcW w:w="0" w:type="auto"/>
            <w:vAlign w:val="center"/>
            <w:hideMark/>
          </w:tcPr>
          <w:p w14:paraId="361FC0B0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</w:tr>
      <w:tr w:rsidR="001E4D7A" w:rsidRPr="001E4D7A" w14:paraId="44B79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B9A83" w14:textId="77777777" w:rsidR="001E4D7A" w:rsidRPr="001E4D7A" w:rsidRDefault="001E4D7A" w:rsidP="001E4D7A">
            <w:pPr>
              <w:rPr>
                <w:sz w:val="32"/>
                <w:szCs w:val="32"/>
              </w:rPr>
            </w:pPr>
            <w:r w:rsidRPr="001E4D7A">
              <w:rPr>
                <w:sz w:val="32"/>
                <w:szCs w:val="32"/>
              </w:rPr>
              <w:t>Manager approval</w:t>
            </w:r>
          </w:p>
        </w:tc>
        <w:tc>
          <w:tcPr>
            <w:tcW w:w="0" w:type="auto"/>
            <w:vAlign w:val="center"/>
            <w:hideMark/>
          </w:tcPr>
          <w:p w14:paraId="0D139E96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</w:tr>
      <w:tr w:rsidR="001E4D7A" w:rsidRPr="001E4D7A" w14:paraId="526C1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3E663" w14:textId="77777777" w:rsidR="001E4D7A" w:rsidRPr="001E4D7A" w:rsidRDefault="001E4D7A" w:rsidP="001E4D7A">
            <w:pPr>
              <w:rPr>
                <w:sz w:val="32"/>
                <w:szCs w:val="32"/>
              </w:rPr>
            </w:pPr>
            <w:r w:rsidRPr="001E4D7A">
              <w:rPr>
                <w:sz w:val="32"/>
                <w:szCs w:val="32"/>
              </w:rPr>
              <w:t>HR dashboard</w:t>
            </w:r>
          </w:p>
        </w:tc>
        <w:tc>
          <w:tcPr>
            <w:tcW w:w="0" w:type="auto"/>
            <w:vAlign w:val="center"/>
            <w:hideMark/>
          </w:tcPr>
          <w:p w14:paraId="008A3DA9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</w:tr>
      <w:tr w:rsidR="001E4D7A" w:rsidRPr="001E4D7A" w14:paraId="1544C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555D7" w14:textId="77777777" w:rsidR="001E4D7A" w:rsidRPr="001E4D7A" w:rsidRDefault="001E4D7A" w:rsidP="001E4D7A">
            <w:pPr>
              <w:rPr>
                <w:sz w:val="32"/>
                <w:szCs w:val="32"/>
              </w:rPr>
            </w:pPr>
            <w:r w:rsidRPr="001E4D7A">
              <w:rPr>
                <w:sz w:val="32"/>
                <w:szCs w:val="32"/>
              </w:rPr>
              <w:t>HR policy AI assistant</w:t>
            </w:r>
          </w:p>
        </w:tc>
        <w:tc>
          <w:tcPr>
            <w:tcW w:w="0" w:type="auto"/>
            <w:vAlign w:val="center"/>
            <w:hideMark/>
          </w:tcPr>
          <w:p w14:paraId="6B5ACBAE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</w:tr>
    </w:tbl>
    <w:p w14:paraId="0A073854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744E1A0F">
          <v:rect id="_x0000_i5433" style="width:0;height:1.5pt" o:hralign="center" o:hrstd="t" o:hr="t" fillcolor="#a0a0a0" stroked="f"/>
        </w:pict>
      </w:r>
    </w:p>
    <w:p w14:paraId="52089FD1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60. Answer Key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7"/>
        <w:gridCol w:w="2574"/>
      </w:tblGrid>
      <w:tr w:rsidR="001E4D7A" w:rsidRPr="001E4D7A" w14:paraId="3B9BBF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E802B2" w14:textId="77777777" w:rsidR="001E4D7A" w:rsidRPr="001E4D7A" w:rsidRDefault="001E4D7A" w:rsidP="001E4D7A">
            <w:pPr>
              <w:rPr>
                <w:b/>
                <w:bCs/>
                <w:sz w:val="32"/>
                <w:szCs w:val="32"/>
              </w:rPr>
            </w:pPr>
            <w:r w:rsidRPr="001E4D7A">
              <w:rPr>
                <w:b/>
                <w:bCs/>
                <w:sz w:val="32"/>
                <w:szCs w:val="32"/>
              </w:rPr>
              <w:lastRenderedPageBreak/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2BC4479" w14:textId="77777777" w:rsidR="001E4D7A" w:rsidRPr="001E4D7A" w:rsidRDefault="001E4D7A" w:rsidP="001E4D7A">
            <w:pPr>
              <w:rPr>
                <w:b/>
                <w:bCs/>
                <w:sz w:val="32"/>
                <w:szCs w:val="32"/>
              </w:rPr>
            </w:pPr>
            <w:r w:rsidRPr="001E4D7A">
              <w:rPr>
                <w:b/>
                <w:bCs/>
                <w:sz w:val="32"/>
                <w:szCs w:val="32"/>
              </w:rPr>
              <w:t>Tool</w:t>
            </w:r>
          </w:p>
        </w:tc>
      </w:tr>
      <w:tr w:rsidR="001E4D7A" w:rsidRPr="001E4D7A" w14:paraId="402BD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55B70" w14:textId="77777777" w:rsidR="001E4D7A" w:rsidRPr="001E4D7A" w:rsidRDefault="001E4D7A" w:rsidP="001E4D7A">
            <w:pPr>
              <w:rPr>
                <w:sz w:val="32"/>
                <w:szCs w:val="32"/>
              </w:rPr>
            </w:pPr>
            <w:r w:rsidRPr="001E4D7A">
              <w:rPr>
                <w:sz w:val="32"/>
                <w:szCs w:val="32"/>
              </w:rPr>
              <w:t>Employee submits leave</w:t>
            </w:r>
          </w:p>
        </w:tc>
        <w:tc>
          <w:tcPr>
            <w:tcW w:w="0" w:type="auto"/>
            <w:vAlign w:val="center"/>
            <w:hideMark/>
          </w:tcPr>
          <w:p w14:paraId="0B61C0BE" w14:textId="77777777" w:rsidR="001E4D7A" w:rsidRPr="001E4D7A" w:rsidRDefault="001E4D7A" w:rsidP="001E4D7A">
            <w:pPr>
              <w:rPr>
                <w:sz w:val="32"/>
                <w:szCs w:val="32"/>
              </w:rPr>
            </w:pPr>
            <w:r w:rsidRPr="001E4D7A">
              <w:rPr>
                <w:sz w:val="32"/>
                <w:szCs w:val="32"/>
              </w:rPr>
              <w:t>Power Apps</w:t>
            </w:r>
          </w:p>
        </w:tc>
      </w:tr>
      <w:tr w:rsidR="001E4D7A" w:rsidRPr="001E4D7A" w14:paraId="176E5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892AC" w14:textId="77777777" w:rsidR="001E4D7A" w:rsidRPr="001E4D7A" w:rsidRDefault="001E4D7A" w:rsidP="001E4D7A">
            <w:pPr>
              <w:rPr>
                <w:sz w:val="32"/>
                <w:szCs w:val="32"/>
              </w:rPr>
            </w:pPr>
            <w:r w:rsidRPr="001E4D7A">
              <w:rPr>
                <w:sz w:val="32"/>
                <w:szCs w:val="32"/>
              </w:rPr>
              <w:t>Store requests</w:t>
            </w:r>
          </w:p>
        </w:tc>
        <w:tc>
          <w:tcPr>
            <w:tcW w:w="0" w:type="auto"/>
            <w:vAlign w:val="center"/>
            <w:hideMark/>
          </w:tcPr>
          <w:p w14:paraId="258FC466" w14:textId="77777777" w:rsidR="001E4D7A" w:rsidRPr="001E4D7A" w:rsidRDefault="001E4D7A" w:rsidP="001E4D7A">
            <w:pPr>
              <w:rPr>
                <w:sz w:val="32"/>
                <w:szCs w:val="32"/>
              </w:rPr>
            </w:pPr>
            <w:r w:rsidRPr="001E4D7A">
              <w:rPr>
                <w:sz w:val="32"/>
                <w:szCs w:val="32"/>
              </w:rPr>
              <w:t>Dataverse</w:t>
            </w:r>
          </w:p>
        </w:tc>
      </w:tr>
      <w:tr w:rsidR="001E4D7A" w:rsidRPr="001E4D7A" w14:paraId="59F6D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860DC" w14:textId="77777777" w:rsidR="001E4D7A" w:rsidRPr="001E4D7A" w:rsidRDefault="001E4D7A" w:rsidP="001E4D7A">
            <w:pPr>
              <w:rPr>
                <w:sz w:val="32"/>
                <w:szCs w:val="32"/>
              </w:rPr>
            </w:pPr>
            <w:r w:rsidRPr="001E4D7A">
              <w:rPr>
                <w:sz w:val="32"/>
                <w:szCs w:val="32"/>
              </w:rPr>
              <w:t>Manager approval</w:t>
            </w:r>
          </w:p>
        </w:tc>
        <w:tc>
          <w:tcPr>
            <w:tcW w:w="0" w:type="auto"/>
            <w:vAlign w:val="center"/>
            <w:hideMark/>
          </w:tcPr>
          <w:p w14:paraId="7F78D7AC" w14:textId="77777777" w:rsidR="001E4D7A" w:rsidRPr="001E4D7A" w:rsidRDefault="001E4D7A" w:rsidP="001E4D7A">
            <w:pPr>
              <w:rPr>
                <w:sz w:val="32"/>
                <w:szCs w:val="32"/>
              </w:rPr>
            </w:pPr>
            <w:r w:rsidRPr="001E4D7A">
              <w:rPr>
                <w:sz w:val="32"/>
                <w:szCs w:val="32"/>
              </w:rPr>
              <w:t>Power Automate</w:t>
            </w:r>
          </w:p>
        </w:tc>
      </w:tr>
      <w:tr w:rsidR="001E4D7A" w:rsidRPr="001E4D7A" w14:paraId="2EBF4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24299" w14:textId="77777777" w:rsidR="001E4D7A" w:rsidRPr="001E4D7A" w:rsidRDefault="001E4D7A" w:rsidP="001E4D7A">
            <w:pPr>
              <w:rPr>
                <w:sz w:val="32"/>
                <w:szCs w:val="32"/>
              </w:rPr>
            </w:pPr>
            <w:r w:rsidRPr="001E4D7A">
              <w:rPr>
                <w:sz w:val="32"/>
                <w:szCs w:val="32"/>
              </w:rPr>
              <w:t>HR dashboard</w:t>
            </w:r>
          </w:p>
        </w:tc>
        <w:tc>
          <w:tcPr>
            <w:tcW w:w="0" w:type="auto"/>
            <w:vAlign w:val="center"/>
            <w:hideMark/>
          </w:tcPr>
          <w:p w14:paraId="3941DCC5" w14:textId="77777777" w:rsidR="001E4D7A" w:rsidRPr="001E4D7A" w:rsidRDefault="001E4D7A" w:rsidP="001E4D7A">
            <w:pPr>
              <w:rPr>
                <w:sz w:val="32"/>
                <w:szCs w:val="32"/>
              </w:rPr>
            </w:pPr>
            <w:r w:rsidRPr="001E4D7A">
              <w:rPr>
                <w:sz w:val="32"/>
                <w:szCs w:val="32"/>
              </w:rPr>
              <w:t>Power BI</w:t>
            </w:r>
          </w:p>
        </w:tc>
      </w:tr>
      <w:tr w:rsidR="001E4D7A" w:rsidRPr="001E4D7A" w14:paraId="4AA8B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B20C2" w14:textId="77777777" w:rsidR="001E4D7A" w:rsidRPr="001E4D7A" w:rsidRDefault="001E4D7A" w:rsidP="001E4D7A">
            <w:pPr>
              <w:rPr>
                <w:sz w:val="32"/>
                <w:szCs w:val="32"/>
              </w:rPr>
            </w:pPr>
            <w:r w:rsidRPr="001E4D7A">
              <w:rPr>
                <w:sz w:val="32"/>
                <w:szCs w:val="32"/>
              </w:rPr>
              <w:t>HR policy AI assistant</w:t>
            </w:r>
          </w:p>
        </w:tc>
        <w:tc>
          <w:tcPr>
            <w:tcW w:w="0" w:type="auto"/>
            <w:vAlign w:val="center"/>
            <w:hideMark/>
          </w:tcPr>
          <w:p w14:paraId="0364BCB9" w14:textId="77777777" w:rsidR="001E4D7A" w:rsidRPr="001E4D7A" w:rsidRDefault="001E4D7A" w:rsidP="001E4D7A">
            <w:pPr>
              <w:rPr>
                <w:sz w:val="32"/>
                <w:szCs w:val="32"/>
              </w:rPr>
            </w:pPr>
            <w:r w:rsidRPr="001E4D7A">
              <w:rPr>
                <w:sz w:val="32"/>
                <w:szCs w:val="32"/>
              </w:rPr>
              <w:t>Copilot Studio</w:t>
            </w:r>
          </w:p>
        </w:tc>
      </w:tr>
    </w:tbl>
    <w:p w14:paraId="467F9AB6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734AB625">
          <v:rect id="_x0000_i5434" style="width:0;height:1.5pt" o:hralign="center" o:hrstd="t" o:hr="t" fillcolor="#a0a0a0" stroked="f"/>
        </w:pict>
      </w:r>
    </w:p>
    <w:p w14:paraId="285F0E10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61. Student Task 4 — Build the Architecture</w:t>
      </w:r>
    </w:p>
    <w:p w14:paraId="61AB3C66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Students draw:</w:t>
      </w:r>
    </w:p>
    <w:p w14:paraId="013904ED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Employee</w:t>
      </w:r>
    </w:p>
    <w:p w14:paraId="037EB2D8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 xml:space="preserve">   |</w:t>
      </w:r>
    </w:p>
    <w:p w14:paraId="2E9FCB88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 xml:space="preserve">   v</w:t>
      </w:r>
    </w:p>
    <w:p w14:paraId="434FF52F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Power Apps</w:t>
      </w:r>
    </w:p>
    <w:p w14:paraId="6D7DDF48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 xml:space="preserve">   |</w:t>
      </w:r>
    </w:p>
    <w:p w14:paraId="10EBAF2A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 xml:space="preserve">   v</w:t>
      </w:r>
    </w:p>
    <w:p w14:paraId="3CABA836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Dataverse</w:t>
      </w:r>
    </w:p>
    <w:p w14:paraId="2061042C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 xml:space="preserve">   |</w:t>
      </w:r>
    </w:p>
    <w:p w14:paraId="44E9DCAF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 xml:space="preserve">   v</w:t>
      </w:r>
    </w:p>
    <w:p w14:paraId="5AC3F11A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Power Automate</w:t>
      </w:r>
    </w:p>
    <w:p w14:paraId="2A054FE2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 xml:space="preserve">   |</w:t>
      </w:r>
    </w:p>
    <w:p w14:paraId="28D657FC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 xml:space="preserve">   v</w:t>
      </w:r>
    </w:p>
    <w:p w14:paraId="41FA31F1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lastRenderedPageBreak/>
        <w:t>Manager Approval</w:t>
      </w:r>
    </w:p>
    <w:p w14:paraId="365ACAC2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 xml:space="preserve">   |</w:t>
      </w:r>
    </w:p>
    <w:p w14:paraId="54215702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 xml:space="preserve">   v</w:t>
      </w:r>
    </w:p>
    <w:p w14:paraId="1E13BC19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Dataverse Updated</w:t>
      </w:r>
    </w:p>
    <w:p w14:paraId="7623D2C9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 xml:space="preserve">   |</w:t>
      </w:r>
    </w:p>
    <w:p w14:paraId="575A62B4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 xml:space="preserve">   +----------------+</w:t>
      </w:r>
    </w:p>
    <w:p w14:paraId="41896CA1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 xml:space="preserve">   |                |</w:t>
      </w:r>
    </w:p>
    <w:p w14:paraId="50194324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 xml:space="preserve">   v                v</w:t>
      </w:r>
    </w:p>
    <w:p w14:paraId="74319012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Employee         Power BI</w:t>
      </w:r>
    </w:p>
    <w:p w14:paraId="2C70F422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Notification     HR Dashboard</w:t>
      </w:r>
    </w:p>
    <w:p w14:paraId="04527DEB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Optional:</w:t>
      </w:r>
    </w:p>
    <w:p w14:paraId="6BB5515F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Copilot Studio</w:t>
      </w:r>
    </w:p>
    <w:p w14:paraId="25FFA1C6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 xml:space="preserve">      |</w:t>
      </w:r>
    </w:p>
    <w:p w14:paraId="5AEDF0EF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 xml:space="preserve">      v</w:t>
      </w:r>
    </w:p>
    <w:p w14:paraId="7540F004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HR Knowledge / Business Actions</w:t>
      </w:r>
    </w:p>
    <w:p w14:paraId="5744B892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143A9DA8">
          <v:rect id="_x0000_i5435" style="width:0;height:1.5pt" o:hralign="center" o:hrstd="t" o:hr="t" fillcolor="#a0a0a0" stroked="f"/>
        </w:pict>
      </w:r>
    </w:p>
    <w:p w14:paraId="0269A145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62. Correct Architecture Explanation</w:t>
      </w:r>
    </w:p>
    <w:p w14:paraId="295C7A95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Power Apps</w:t>
      </w:r>
    </w:p>
    <w:p w14:paraId="5BD7678B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Provides employee interface.</w:t>
      </w:r>
    </w:p>
    <w:p w14:paraId="71AC1FED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Dataverse</w:t>
      </w:r>
    </w:p>
    <w:p w14:paraId="7351BE88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Stores structured information.</w:t>
      </w:r>
    </w:p>
    <w:p w14:paraId="220755ED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Power Automate</w:t>
      </w:r>
    </w:p>
    <w:p w14:paraId="0E783BF1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lastRenderedPageBreak/>
        <w:t>Controls approval workflow.</w:t>
      </w:r>
    </w:p>
    <w:p w14:paraId="35A05409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Manager</w:t>
      </w:r>
    </w:p>
    <w:p w14:paraId="62C49BAF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Approves/rejects.</w:t>
      </w:r>
    </w:p>
    <w:p w14:paraId="2B956E2E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Dataverse</w:t>
      </w:r>
    </w:p>
    <w:p w14:paraId="1EB099E1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Stores final status.</w:t>
      </w:r>
    </w:p>
    <w:p w14:paraId="780C04EE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Power BI</w:t>
      </w:r>
    </w:p>
    <w:p w14:paraId="00262782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Reads business data and creates analytics.</w:t>
      </w:r>
    </w:p>
    <w:p w14:paraId="52C6623E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Copilot Studio</w:t>
      </w:r>
    </w:p>
    <w:p w14:paraId="1FB3D153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Can later provide conversational assistance.</w:t>
      </w:r>
    </w:p>
    <w:p w14:paraId="50721520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27BF0562">
          <v:rect id="_x0000_i5436" style="width:0;height:1.5pt" o:hralign="center" o:hrstd="t" o:hr="t" fillcolor="#a0a0a0" stroked="f"/>
        </w:pict>
      </w:r>
    </w:p>
    <w:p w14:paraId="43A13A67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63. Instructor Discussion</w:t>
      </w:r>
    </w:p>
    <w:p w14:paraId="1B4A49BA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Ask:</w:t>
      </w:r>
    </w:p>
    <w:p w14:paraId="0BFB22EA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Why not store everything directly inside Power Apps?</w:t>
      </w:r>
    </w:p>
    <w:p w14:paraId="3C772348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Answer</w:t>
      </w:r>
    </w:p>
    <w:p w14:paraId="41914471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Because:</w:t>
      </w:r>
    </w:p>
    <w:p w14:paraId="7CFB813B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Power Apps is the application/interface layer.</w:t>
      </w:r>
    </w:p>
    <w:p w14:paraId="5799C0FF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Business data belongs in a data source such as:</w:t>
      </w:r>
    </w:p>
    <w:p w14:paraId="408DED8C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Dataverse.</w:t>
      </w:r>
    </w:p>
    <w:p w14:paraId="1FDEF7D1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663E41CA">
          <v:rect id="_x0000_i5437" style="width:0;height:1.5pt" o:hralign="center" o:hrstd="t" o:hr="t" fillcolor="#a0a0a0" stroked="f"/>
        </w:pict>
      </w:r>
    </w:p>
    <w:p w14:paraId="47D5CC3D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64. Ask</w:t>
      </w:r>
    </w:p>
    <w:p w14:paraId="70092CA7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Why not use Power BI to create Leave Requests?</w:t>
      </w:r>
    </w:p>
    <w:p w14:paraId="2B030379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Answer</w:t>
      </w:r>
    </w:p>
    <w:p w14:paraId="2DA8F5BA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lastRenderedPageBreak/>
        <w:t>Because Power BI's main purpose is:</w:t>
      </w:r>
    </w:p>
    <w:p w14:paraId="45E79FF6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Analytics and reporting.</w:t>
      </w:r>
    </w:p>
    <w:p w14:paraId="61F06D77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The employee needs a transactional application.</w:t>
      </w:r>
    </w:p>
    <w:p w14:paraId="5FA46AE9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Use:</w:t>
      </w:r>
    </w:p>
    <w:p w14:paraId="41A65013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Power Apps.</w:t>
      </w:r>
    </w:p>
    <w:p w14:paraId="245AC42B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7D6EBD44">
          <v:rect id="_x0000_i5438" style="width:0;height:1.5pt" o:hralign="center" o:hrstd="t" o:hr="t" fillcolor="#a0a0a0" stroked="f"/>
        </w:pict>
      </w:r>
    </w:p>
    <w:p w14:paraId="4924623D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65. Ask</w:t>
      </w:r>
    </w:p>
    <w:p w14:paraId="13D995FB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Why not manually send the manager email from the app?</w:t>
      </w:r>
    </w:p>
    <w:p w14:paraId="1D5B6D2B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Answer</w:t>
      </w:r>
    </w:p>
    <w:p w14:paraId="5777B9D3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We could perform simple actions, but a structured approval process involving:</w:t>
      </w:r>
    </w:p>
    <w:p w14:paraId="2720BE21" w14:textId="77777777" w:rsidR="001E4D7A" w:rsidRPr="001E4D7A" w:rsidRDefault="001E4D7A">
      <w:pPr>
        <w:numPr>
          <w:ilvl w:val="0"/>
          <w:numId w:val="23"/>
        </w:numPr>
        <w:rPr>
          <w:sz w:val="32"/>
          <w:szCs w:val="32"/>
        </w:rPr>
      </w:pPr>
      <w:r w:rsidRPr="001E4D7A">
        <w:rPr>
          <w:sz w:val="32"/>
          <w:szCs w:val="32"/>
        </w:rPr>
        <w:t>Approval</w:t>
      </w:r>
    </w:p>
    <w:p w14:paraId="2E2AAFBD" w14:textId="77777777" w:rsidR="001E4D7A" w:rsidRPr="001E4D7A" w:rsidRDefault="001E4D7A">
      <w:pPr>
        <w:numPr>
          <w:ilvl w:val="0"/>
          <w:numId w:val="23"/>
        </w:numPr>
        <w:rPr>
          <w:sz w:val="32"/>
          <w:szCs w:val="32"/>
        </w:rPr>
      </w:pPr>
      <w:r w:rsidRPr="001E4D7A">
        <w:rPr>
          <w:sz w:val="32"/>
          <w:szCs w:val="32"/>
        </w:rPr>
        <w:t>Waiting</w:t>
      </w:r>
    </w:p>
    <w:p w14:paraId="36A49E88" w14:textId="77777777" w:rsidR="001E4D7A" w:rsidRPr="001E4D7A" w:rsidRDefault="001E4D7A">
      <w:pPr>
        <w:numPr>
          <w:ilvl w:val="0"/>
          <w:numId w:val="23"/>
        </w:numPr>
        <w:rPr>
          <w:sz w:val="32"/>
          <w:szCs w:val="32"/>
        </w:rPr>
      </w:pPr>
      <w:r w:rsidRPr="001E4D7A">
        <w:rPr>
          <w:sz w:val="32"/>
          <w:szCs w:val="32"/>
        </w:rPr>
        <w:t>Branching</w:t>
      </w:r>
    </w:p>
    <w:p w14:paraId="64629C13" w14:textId="77777777" w:rsidR="001E4D7A" w:rsidRPr="001E4D7A" w:rsidRDefault="001E4D7A">
      <w:pPr>
        <w:numPr>
          <w:ilvl w:val="0"/>
          <w:numId w:val="23"/>
        </w:numPr>
        <w:rPr>
          <w:sz w:val="32"/>
          <w:szCs w:val="32"/>
        </w:rPr>
      </w:pPr>
      <w:r w:rsidRPr="001E4D7A">
        <w:rPr>
          <w:sz w:val="32"/>
          <w:szCs w:val="32"/>
        </w:rPr>
        <w:t>Status updates</w:t>
      </w:r>
    </w:p>
    <w:p w14:paraId="360A687C" w14:textId="77777777" w:rsidR="001E4D7A" w:rsidRPr="001E4D7A" w:rsidRDefault="001E4D7A">
      <w:pPr>
        <w:numPr>
          <w:ilvl w:val="0"/>
          <w:numId w:val="23"/>
        </w:numPr>
        <w:rPr>
          <w:sz w:val="32"/>
          <w:szCs w:val="32"/>
        </w:rPr>
      </w:pPr>
      <w:r w:rsidRPr="001E4D7A">
        <w:rPr>
          <w:sz w:val="32"/>
          <w:szCs w:val="32"/>
        </w:rPr>
        <w:t>Notifications</w:t>
      </w:r>
    </w:p>
    <w:p w14:paraId="48571FE2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is better represented as:</w:t>
      </w:r>
    </w:p>
    <w:p w14:paraId="516EFBD7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Power Automate workflow.</w:t>
      </w:r>
    </w:p>
    <w:p w14:paraId="29C03FAC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1C5FE692">
          <v:rect id="_x0000_i5439" style="width:0;height:1.5pt" o:hralign="center" o:hrstd="t" o:hr="t" fillcolor="#a0a0a0" stroked="f"/>
        </w:pict>
      </w:r>
    </w:p>
    <w:p w14:paraId="4F5777C9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PART J — PRODUCT SELECTION EXERCISE</w:t>
      </w:r>
    </w:p>
    <w:p w14:paraId="699B2CBD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66. Exercise — Which Tool Would You Use?</w:t>
      </w:r>
    </w:p>
    <w:p w14:paraId="01103CE2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Students complete independently.</w:t>
      </w:r>
    </w:p>
    <w:p w14:paraId="66FC64FE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lastRenderedPageBreak/>
        <w:pict w14:anchorId="261D3519">
          <v:rect id="_x0000_i5440" style="width:0;height:1.5pt" o:hralign="center" o:hrstd="t" o:hr="t" fillcolor="#a0a0a0" stroked="f"/>
        </w:pict>
      </w:r>
    </w:p>
    <w:p w14:paraId="7BBB5BA2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Scenario 1</w:t>
      </w:r>
    </w:p>
    <w:p w14:paraId="5DB748B7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A warehouse worker needs a mobile application to report damaged products.</w:t>
      </w:r>
    </w:p>
    <w:p w14:paraId="5B6D7FDA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Answer</w:t>
      </w:r>
    </w:p>
    <w:p w14:paraId="12CEB334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Power Apps</w:t>
      </w:r>
    </w:p>
    <w:p w14:paraId="1EBD7FAD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498AD38D">
          <v:rect id="_x0000_i5441" style="width:0;height:1.5pt" o:hralign="center" o:hrstd="t" o:hr="t" fillcolor="#a0a0a0" stroked="f"/>
        </w:pict>
      </w:r>
    </w:p>
    <w:p w14:paraId="66D7C2A6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Scenario 2</w:t>
      </w:r>
    </w:p>
    <w:p w14:paraId="7E5339FC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When damaged product is reported, supervisor should automatically receive a Teams notification.</w:t>
      </w:r>
    </w:p>
    <w:p w14:paraId="59E47706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Answer</w:t>
      </w:r>
    </w:p>
    <w:p w14:paraId="2CB71266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Power Automate</w:t>
      </w:r>
    </w:p>
    <w:p w14:paraId="06499824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6DE2AF65">
          <v:rect id="_x0000_i5442" style="width:0;height:1.5pt" o:hralign="center" o:hrstd="t" o:hr="t" fillcolor="#a0a0a0" stroked="f"/>
        </w:pict>
      </w:r>
    </w:p>
    <w:p w14:paraId="505E62B0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Scenario 3</w:t>
      </w:r>
    </w:p>
    <w:p w14:paraId="4FFCC9F6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Management wants a dashboard showing damaged products by warehouse.</w:t>
      </w:r>
    </w:p>
    <w:p w14:paraId="2FDCBBE8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Answer</w:t>
      </w:r>
    </w:p>
    <w:p w14:paraId="42218F71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Power BI</w:t>
      </w:r>
    </w:p>
    <w:p w14:paraId="1C88CBED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2C6FBA77">
          <v:rect id="_x0000_i5443" style="width:0;height:1.5pt" o:hralign="center" o:hrstd="t" o:hr="t" fillcolor="#a0a0a0" stroked="f"/>
        </w:pict>
      </w:r>
    </w:p>
    <w:p w14:paraId="47040FD3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Scenario 4</w:t>
      </w:r>
    </w:p>
    <w:p w14:paraId="01DFEB7F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Suppliers need a secure website to register new products.</w:t>
      </w:r>
    </w:p>
    <w:p w14:paraId="065A1273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Answer</w:t>
      </w:r>
    </w:p>
    <w:p w14:paraId="488278CE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lastRenderedPageBreak/>
        <w:t>Power Pages</w:t>
      </w:r>
    </w:p>
    <w:p w14:paraId="50615C0E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55513BF9">
          <v:rect id="_x0000_i5444" style="width:0;height:1.5pt" o:hralign="center" o:hrstd="t" o:hr="t" fillcolor="#a0a0a0" stroked="f"/>
        </w:pict>
      </w:r>
    </w:p>
    <w:p w14:paraId="42155EDA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Scenario 5</w:t>
      </w:r>
    </w:p>
    <w:p w14:paraId="48E49BE6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Employees want to ask:</w:t>
      </w:r>
    </w:p>
    <w:p w14:paraId="053DA412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How do I report a damaged product?</w:t>
      </w:r>
    </w:p>
    <w:p w14:paraId="28CBEE07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using conversational AI.</w:t>
      </w:r>
    </w:p>
    <w:p w14:paraId="327751D1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Answer</w:t>
      </w:r>
    </w:p>
    <w:p w14:paraId="268A9F83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Copilot Studio</w:t>
      </w:r>
    </w:p>
    <w:p w14:paraId="2F161D3D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2876AA02">
          <v:rect id="_x0000_i5445" style="width:0;height:1.5pt" o:hralign="center" o:hrstd="t" o:hr="t" fillcolor="#a0a0a0" stroked="f"/>
        </w:pict>
      </w:r>
    </w:p>
    <w:p w14:paraId="7E6C6CEC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Scenario 6</w:t>
      </w:r>
    </w:p>
    <w:p w14:paraId="209B89AE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The organization needs structured Product, Supplier, and Damage Report business data.</w:t>
      </w:r>
    </w:p>
    <w:p w14:paraId="09FD9A14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Answer</w:t>
      </w:r>
    </w:p>
    <w:p w14:paraId="610C97C7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Dataverse</w:t>
      </w:r>
    </w:p>
    <w:p w14:paraId="3B279512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6B64CD70">
          <v:rect id="_x0000_i5446" style="width:0;height:1.5pt" o:hralign="center" o:hrstd="t" o:hr="t" fillcolor="#a0a0a0" stroked="f"/>
        </w:pict>
      </w:r>
    </w:p>
    <w:p w14:paraId="788E9CF7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Scenario 7</w:t>
      </w:r>
    </w:p>
    <w:p w14:paraId="1228B03C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Power Apps needs to send an Outlook email.</w:t>
      </w:r>
    </w:p>
    <w:p w14:paraId="3DFDB50E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Answer</w:t>
      </w:r>
    </w:p>
    <w:p w14:paraId="4917A9F6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Connector</w:t>
      </w:r>
    </w:p>
    <w:p w14:paraId="2BE00DF9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Specifically an appropriate Outlook connector.</w:t>
      </w:r>
    </w:p>
    <w:p w14:paraId="4D84C77F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152A432B">
          <v:rect id="_x0000_i5447" style="width:0;height:1.5pt" o:hralign="center" o:hrstd="t" o:hr="t" fillcolor="#a0a0a0" stroked="f"/>
        </w:pict>
      </w:r>
    </w:p>
    <w:p w14:paraId="79E63C42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PART K — INDEPENDENT CHALLENGE</w:t>
      </w:r>
    </w:p>
    <w:p w14:paraId="10A2AA1D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lastRenderedPageBreak/>
        <w:t>67. Mini Project — Digitize a Business Process</w:t>
      </w:r>
    </w:p>
    <w:p w14:paraId="4B64D102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Time</w:t>
      </w:r>
    </w:p>
    <w:p w14:paraId="75B31596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10 minutes</w:t>
      </w:r>
    </w:p>
    <w:p w14:paraId="72500FDA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Students choose one:</w:t>
      </w:r>
    </w:p>
    <w:p w14:paraId="047D21D9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Expense Approval</w:t>
      </w:r>
    </w:p>
    <w:p w14:paraId="4F883ADA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IT Support Ticket</w:t>
      </w:r>
    </w:p>
    <w:p w14:paraId="38469FCD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Employee Onboarding</w:t>
      </w:r>
    </w:p>
    <w:p w14:paraId="086D56D0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Visitor Registration</w:t>
      </w:r>
    </w:p>
    <w:p w14:paraId="65A82D25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Purchase Request</w:t>
      </w:r>
    </w:p>
    <w:p w14:paraId="7FD8DE7F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or:</w:t>
      </w:r>
    </w:p>
    <w:p w14:paraId="3DDCAA38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A real process from their workplace.</w:t>
      </w:r>
    </w:p>
    <w:p w14:paraId="557AF864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115F774E">
          <v:rect id="_x0000_i5448" style="width:0;height:1.5pt" o:hralign="center" o:hrstd="t" o:hr="t" fillcolor="#a0a0a0" stroked="f"/>
        </w:pict>
      </w:r>
    </w:p>
    <w:p w14:paraId="6997EA32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68. Student Template</w:t>
      </w:r>
    </w:p>
    <w:p w14:paraId="04006027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Business Process Name</w:t>
      </w:r>
    </w:p>
    <w:p w14:paraId="1D755F6F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1670A509">
          <v:rect id="_x0000_i5449" style="width:0;height:1.5pt" o:hralign="center" o:hrstd="t" o:hr="t" fillcolor="#a0a0a0" stroked="f"/>
        </w:pict>
      </w:r>
    </w:p>
    <w:p w14:paraId="3ADADFB2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Current Problem</w:t>
      </w:r>
    </w:p>
    <w:p w14:paraId="79C4763E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Describe the current manual process.</w:t>
      </w:r>
    </w:p>
    <w:p w14:paraId="00F92CC7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7A77F87F">
          <v:rect id="_x0000_i5450" style="width:0;height:1.5pt" o:hralign="center" o:hrstd="t" o:hr="t" fillcolor="#a0a0a0" stroked="f"/>
        </w:pict>
      </w:r>
    </w:p>
    <w:p w14:paraId="72377255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6785231C">
          <v:rect id="_x0000_i5451" style="width:0;height:1.5pt" o:hralign="center" o:hrstd="t" o:hr="t" fillcolor="#a0a0a0" stroked="f"/>
        </w:pict>
      </w:r>
    </w:p>
    <w:p w14:paraId="542A0EE1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Users</w:t>
      </w:r>
    </w:p>
    <w:p w14:paraId="6C89B79C" w14:textId="77777777" w:rsidR="001E4D7A" w:rsidRPr="001E4D7A" w:rsidRDefault="001E4D7A">
      <w:pPr>
        <w:numPr>
          <w:ilvl w:val="0"/>
          <w:numId w:val="24"/>
        </w:numPr>
        <w:rPr>
          <w:sz w:val="32"/>
          <w:szCs w:val="32"/>
        </w:rPr>
      </w:pPr>
      <w:r w:rsidRPr="001E4D7A">
        <w:rPr>
          <w:sz w:val="32"/>
          <w:szCs w:val="32"/>
        </w:rPr>
        <w:pict w14:anchorId="79A0D67D">
          <v:rect id="_x0000_i5452" style="width:0;height:1.5pt" o:hralign="center" o:hrstd="t" o:hr="t" fillcolor="#a0a0a0" stroked="f"/>
        </w:pict>
      </w:r>
    </w:p>
    <w:p w14:paraId="7A55CEC2" w14:textId="77777777" w:rsidR="001E4D7A" w:rsidRPr="001E4D7A" w:rsidRDefault="001E4D7A">
      <w:pPr>
        <w:numPr>
          <w:ilvl w:val="0"/>
          <w:numId w:val="24"/>
        </w:numPr>
        <w:rPr>
          <w:sz w:val="32"/>
          <w:szCs w:val="32"/>
        </w:rPr>
      </w:pPr>
      <w:r w:rsidRPr="001E4D7A">
        <w:rPr>
          <w:sz w:val="32"/>
          <w:szCs w:val="32"/>
        </w:rPr>
        <w:pict w14:anchorId="2A517A23">
          <v:rect id="_x0000_i5453" style="width:0;height:1.5pt" o:hralign="center" o:hrstd="t" o:hr="t" fillcolor="#a0a0a0" stroked="f"/>
        </w:pict>
      </w:r>
    </w:p>
    <w:p w14:paraId="48E9E8AE" w14:textId="77777777" w:rsidR="001E4D7A" w:rsidRPr="001E4D7A" w:rsidRDefault="001E4D7A">
      <w:pPr>
        <w:numPr>
          <w:ilvl w:val="0"/>
          <w:numId w:val="24"/>
        </w:numPr>
        <w:rPr>
          <w:sz w:val="32"/>
          <w:szCs w:val="32"/>
        </w:rPr>
      </w:pPr>
      <w:r w:rsidRPr="001E4D7A">
        <w:rPr>
          <w:sz w:val="32"/>
          <w:szCs w:val="32"/>
        </w:rPr>
        <w:lastRenderedPageBreak/>
        <w:pict w14:anchorId="12C76CF4">
          <v:rect id="_x0000_i5454" style="width:0;height:1.5pt" o:hralign="center" o:hrstd="t" o:hr="t" fillcolor="#a0a0a0" stroked="f"/>
        </w:pict>
      </w:r>
    </w:p>
    <w:p w14:paraId="50902CF5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Data Needed</w:t>
      </w:r>
    </w:p>
    <w:p w14:paraId="4619935D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07AB9720">
          <v:rect id="_x0000_i5455" style="width:0;height:1.5pt" o:hralign="center" o:hrstd="t" o:hr="t" fillcolor="#a0a0a0" stroked="f"/>
        </w:pict>
      </w:r>
    </w:p>
    <w:p w14:paraId="5E3720E3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5CD148DE">
          <v:rect id="_x0000_i5456" style="width:0;height:1.5pt" o:hralign="center" o:hrstd="t" o:hr="t" fillcolor="#a0a0a0" stroked="f"/>
        </w:pict>
      </w:r>
    </w:p>
    <w:p w14:paraId="03F596F6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Application</w:t>
      </w:r>
    </w:p>
    <w:p w14:paraId="7FACFD75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Which tool?</w:t>
      </w:r>
    </w:p>
    <w:p w14:paraId="2A846425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63E546DC">
          <v:rect id="_x0000_i5457" style="width:0;height:1.5pt" o:hralign="center" o:hrstd="t" o:hr="t" fillcolor="#a0a0a0" stroked="f"/>
        </w:pict>
      </w:r>
    </w:p>
    <w:p w14:paraId="3402B5FC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Automation</w:t>
      </w:r>
    </w:p>
    <w:p w14:paraId="670C5684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Which tool?</w:t>
      </w:r>
    </w:p>
    <w:p w14:paraId="5F5FFB37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6DDC5A6F">
          <v:rect id="_x0000_i5458" style="width:0;height:1.5pt" o:hralign="center" o:hrstd="t" o:hr="t" fillcolor="#a0a0a0" stroked="f"/>
        </w:pict>
      </w:r>
    </w:p>
    <w:p w14:paraId="00355117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Analytics</w:t>
      </w:r>
    </w:p>
    <w:p w14:paraId="1874863F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Which tool?</w:t>
      </w:r>
    </w:p>
    <w:p w14:paraId="494EDCC7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39863F79">
          <v:rect id="_x0000_i5459" style="width:0;height:1.5pt" o:hralign="center" o:hrstd="t" o:hr="t" fillcolor="#a0a0a0" stroked="f"/>
        </w:pict>
      </w:r>
    </w:p>
    <w:p w14:paraId="7178A7D8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External Portal Needed?</w:t>
      </w:r>
    </w:p>
    <w:p w14:paraId="3CCC0EEB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Yes / No</w:t>
      </w:r>
    </w:p>
    <w:p w14:paraId="7B65142D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If yes:</w:t>
      </w:r>
    </w:p>
    <w:p w14:paraId="6FC3F523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6E3DD534">
          <v:rect id="_x0000_i5460" style="width:0;height:1.5pt" o:hralign="center" o:hrstd="t" o:hr="t" fillcolor="#a0a0a0" stroked="f"/>
        </w:pict>
      </w:r>
    </w:p>
    <w:p w14:paraId="4BA0240B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AI Assistant Needed?</w:t>
      </w:r>
    </w:p>
    <w:p w14:paraId="59939C3A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Yes / No</w:t>
      </w:r>
    </w:p>
    <w:p w14:paraId="0EDD3BEF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If yes:</w:t>
      </w:r>
    </w:p>
    <w:p w14:paraId="5850F1A6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55291A55">
          <v:rect id="_x0000_i5461" style="width:0;height:1.5pt" o:hralign="center" o:hrstd="t" o:hr="t" fillcolor="#a0a0a0" stroked="f"/>
        </w:pict>
      </w:r>
    </w:p>
    <w:p w14:paraId="3453657E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24E42531">
          <v:rect id="_x0000_i5462" style="width:0;height:1.5pt" o:hralign="center" o:hrstd="t" o:hr="t" fillcolor="#a0a0a0" stroked="f"/>
        </w:pict>
      </w:r>
    </w:p>
    <w:p w14:paraId="7E6953BC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lastRenderedPageBreak/>
        <w:t>69. Sample Answer — IT Help Desk</w:t>
      </w:r>
    </w:p>
    <w:p w14:paraId="29BE3FA5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Business Process</w:t>
      </w:r>
    </w:p>
    <w:p w14:paraId="029C6999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IT Support Ticket Management</w:t>
      </w:r>
    </w:p>
    <w:p w14:paraId="458BBF17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Current Problem</w:t>
      </w:r>
    </w:p>
    <w:p w14:paraId="1D2EAB27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Employees send IT problems through email.</w:t>
      </w:r>
    </w:p>
    <w:p w14:paraId="2268C0D3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Emails are lost.</w:t>
      </w:r>
    </w:p>
    <w:p w14:paraId="27BA2756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There is no ticket number.</w:t>
      </w:r>
    </w:p>
    <w:p w14:paraId="2B83C910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Employees cannot see status.</w:t>
      </w:r>
    </w:p>
    <w:p w14:paraId="79C534D7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IT manager cannot measure resolution performance.</w:t>
      </w:r>
    </w:p>
    <w:p w14:paraId="1D8907A1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Users</w:t>
      </w:r>
    </w:p>
    <w:p w14:paraId="2CF67824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Employees</w:t>
      </w:r>
    </w:p>
    <w:p w14:paraId="066BCFF4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Submit tickets.</w:t>
      </w:r>
    </w:p>
    <w:p w14:paraId="71157311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IT Technicians</w:t>
      </w:r>
    </w:p>
    <w:p w14:paraId="5EEC528D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Resolve tickets.</w:t>
      </w:r>
    </w:p>
    <w:p w14:paraId="2B27E356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IT Manager</w:t>
      </w:r>
    </w:p>
    <w:p w14:paraId="3449143D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Monitor operations.</w:t>
      </w:r>
    </w:p>
    <w:p w14:paraId="729A3243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Data</w:t>
      </w:r>
    </w:p>
    <w:p w14:paraId="208726D5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Employee</w:t>
      </w:r>
    </w:p>
    <w:p w14:paraId="7BE981D5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Support Ticket</w:t>
      </w:r>
    </w:p>
    <w:p w14:paraId="4826BB05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Ticket Category</w:t>
      </w:r>
    </w:p>
    <w:p w14:paraId="10E1855D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Priority</w:t>
      </w:r>
    </w:p>
    <w:p w14:paraId="36C5EC65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Technician</w:t>
      </w:r>
    </w:p>
    <w:p w14:paraId="620AAD97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lastRenderedPageBreak/>
        <w:t>Application</w:t>
      </w:r>
    </w:p>
    <w:p w14:paraId="4EB25DF6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Power Apps</w:t>
      </w:r>
    </w:p>
    <w:p w14:paraId="2BCB739F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Employee submits/tracks tickets.</w:t>
      </w:r>
    </w:p>
    <w:p w14:paraId="371F58A7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Automation</w:t>
      </w:r>
    </w:p>
    <w:p w14:paraId="4898D9DB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Power Automate</w:t>
      </w:r>
    </w:p>
    <w:p w14:paraId="2AEA8292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Notify IT and send updates.</w:t>
      </w:r>
    </w:p>
    <w:p w14:paraId="019FF6FB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Analytics</w:t>
      </w:r>
    </w:p>
    <w:p w14:paraId="70D2A9C9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Power BI</w:t>
      </w:r>
    </w:p>
    <w:p w14:paraId="5CC88379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Ticket statistics.</w:t>
      </w:r>
    </w:p>
    <w:p w14:paraId="13689D4A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External Portal</w:t>
      </w:r>
    </w:p>
    <w:p w14:paraId="2F66DBAD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No.</w:t>
      </w:r>
    </w:p>
    <w:p w14:paraId="180653BE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AI</w:t>
      </w:r>
    </w:p>
    <w:p w14:paraId="45C755F9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Copilot Studio</w:t>
      </w:r>
    </w:p>
    <w:p w14:paraId="0B3A02E8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Could answer common IT support questions.</w:t>
      </w:r>
    </w:p>
    <w:p w14:paraId="4B8E42C4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5F739B5F">
          <v:rect id="_x0000_i5463" style="width:0;height:1.5pt" o:hralign="center" o:hrstd="t" o:hr="t" fillcolor="#a0a0a0" stroked="f"/>
        </w:pict>
      </w:r>
    </w:p>
    <w:p w14:paraId="2BA433CB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PART L — DAY 1 KNOWLEDGE CHECK</w:t>
      </w:r>
    </w:p>
    <w:p w14:paraId="5563BD60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70. Quiz</w:t>
      </w:r>
    </w:p>
    <w:p w14:paraId="6E64E26A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Students should answer without notes first.</w:t>
      </w:r>
    </w:p>
    <w:p w14:paraId="2F4EF4D8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711C6BCB">
          <v:rect id="_x0000_i5464" style="width:0;height:1.5pt" o:hralign="center" o:hrstd="t" o:hr="t" fillcolor="#a0a0a0" stroked="f"/>
        </w:pict>
      </w:r>
    </w:p>
    <w:p w14:paraId="0313D186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Question 1</w:t>
      </w:r>
    </w:p>
    <w:p w14:paraId="2A59A6FF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Which Power Platform product is mainly used to build business applications?</w:t>
      </w:r>
    </w:p>
    <w:p w14:paraId="4C6849A6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lastRenderedPageBreak/>
        <w:t>A. Power BI</w:t>
      </w:r>
      <w:r w:rsidRPr="001E4D7A">
        <w:rPr>
          <w:sz w:val="32"/>
          <w:szCs w:val="32"/>
        </w:rPr>
        <w:br/>
        <w:t>B. Power Apps</w:t>
      </w:r>
      <w:r w:rsidRPr="001E4D7A">
        <w:rPr>
          <w:sz w:val="32"/>
          <w:szCs w:val="32"/>
        </w:rPr>
        <w:br/>
        <w:t>C. Power Pages</w:t>
      </w:r>
      <w:r w:rsidRPr="001E4D7A">
        <w:rPr>
          <w:sz w:val="32"/>
          <w:szCs w:val="32"/>
        </w:rPr>
        <w:br/>
        <w:t>D. Power Automate</w:t>
      </w:r>
    </w:p>
    <w:p w14:paraId="57DE3AF2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Answer</w:t>
      </w:r>
    </w:p>
    <w:p w14:paraId="0388475C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B — Power Apps</w:t>
      </w:r>
    </w:p>
    <w:p w14:paraId="1E26480D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6A60343E">
          <v:rect id="_x0000_i5465" style="width:0;height:1.5pt" o:hralign="center" o:hrstd="t" o:hr="t" fillcolor="#a0a0a0" stroked="f"/>
        </w:pict>
      </w:r>
    </w:p>
    <w:p w14:paraId="3DA6D3F8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Question 2</w:t>
      </w:r>
    </w:p>
    <w:p w14:paraId="441EA23E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Which product is mainly used for workflow automation?</w:t>
      </w:r>
    </w:p>
    <w:p w14:paraId="6642F37F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A. Power Automate</w:t>
      </w:r>
      <w:r w:rsidRPr="001E4D7A">
        <w:rPr>
          <w:sz w:val="32"/>
          <w:szCs w:val="32"/>
        </w:rPr>
        <w:br/>
        <w:t>B. Power BI</w:t>
      </w:r>
      <w:r w:rsidRPr="001E4D7A">
        <w:rPr>
          <w:sz w:val="32"/>
          <w:szCs w:val="32"/>
        </w:rPr>
        <w:br/>
        <w:t>C. Dataverse</w:t>
      </w:r>
      <w:r w:rsidRPr="001E4D7A">
        <w:rPr>
          <w:sz w:val="32"/>
          <w:szCs w:val="32"/>
        </w:rPr>
        <w:br/>
        <w:t>D. Power Pages</w:t>
      </w:r>
    </w:p>
    <w:p w14:paraId="31843A36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Answer</w:t>
      </w:r>
    </w:p>
    <w:p w14:paraId="38B9F2BF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A — Power Automate</w:t>
      </w:r>
    </w:p>
    <w:p w14:paraId="50A26E04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07C12524">
          <v:rect id="_x0000_i5466" style="width:0;height:1.5pt" o:hralign="center" o:hrstd="t" o:hr="t" fillcolor="#a0a0a0" stroked="f"/>
        </w:pict>
      </w:r>
    </w:p>
    <w:p w14:paraId="02636720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Question 3</w:t>
      </w:r>
    </w:p>
    <w:p w14:paraId="3A77D7AB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Which product is designed primarily for business analytics?</w:t>
      </w:r>
    </w:p>
    <w:p w14:paraId="229998F0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A. Copilot Studio</w:t>
      </w:r>
      <w:r w:rsidRPr="001E4D7A">
        <w:rPr>
          <w:sz w:val="32"/>
          <w:szCs w:val="32"/>
        </w:rPr>
        <w:br/>
        <w:t>B. Power Apps</w:t>
      </w:r>
      <w:r w:rsidRPr="001E4D7A">
        <w:rPr>
          <w:sz w:val="32"/>
          <w:szCs w:val="32"/>
        </w:rPr>
        <w:br/>
        <w:t>C. Power BI</w:t>
      </w:r>
      <w:r w:rsidRPr="001E4D7A">
        <w:rPr>
          <w:sz w:val="32"/>
          <w:szCs w:val="32"/>
        </w:rPr>
        <w:br/>
        <w:t>D. Power Pages</w:t>
      </w:r>
    </w:p>
    <w:p w14:paraId="798CE32F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Answer</w:t>
      </w:r>
    </w:p>
    <w:p w14:paraId="2CF48487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C — Power BI</w:t>
      </w:r>
    </w:p>
    <w:p w14:paraId="3B8CEBA9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lastRenderedPageBreak/>
        <w:pict w14:anchorId="17BA77CC">
          <v:rect id="_x0000_i5467" style="width:0;height:1.5pt" o:hralign="center" o:hrstd="t" o:hr="t" fillcolor="#a0a0a0" stroked="f"/>
        </w:pict>
      </w:r>
    </w:p>
    <w:p w14:paraId="28398A36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Question 4</w:t>
      </w:r>
    </w:p>
    <w:p w14:paraId="42780EF6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Which product is used to build external business websites?</w:t>
      </w:r>
    </w:p>
    <w:p w14:paraId="12E2C8F0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A. Power Pages</w:t>
      </w:r>
      <w:r w:rsidRPr="001E4D7A">
        <w:rPr>
          <w:sz w:val="32"/>
          <w:szCs w:val="32"/>
        </w:rPr>
        <w:br/>
        <w:t>B. Power Automate</w:t>
      </w:r>
      <w:r w:rsidRPr="001E4D7A">
        <w:rPr>
          <w:sz w:val="32"/>
          <w:szCs w:val="32"/>
        </w:rPr>
        <w:br/>
        <w:t>C. Dataverse</w:t>
      </w:r>
      <w:r w:rsidRPr="001E4D7A">
        <w:rPr>
          <w:sz w:val="32"/>
          <w:szCs w:val="32"/>
        </w:rPr>
        <w:br/>
        <w:t>D. Power BI</w:t>
      </w:r>
    </w:p>
    <w:p w14:paraId="2143634D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Answer</w:t>
      </w:r>
    </w:p>
    <w:p w14:paraId="314538B8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A — Power Pages</w:t>
      </w:r>
    </w:p>
    <w:p w14:paraId="479DCA14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67929CE8">
          <v:rect id="_x0000_i5468" style="width:0;height:1.5pt" o:hralign="center" o:hrstd="t" o:hr="t" fillcolor="#a0a0a0" stroked="f"/>
        </w:pict>
      </w:r>
    </w:p>
    <w:p w14:paraId="0B5E35F0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Question 5</w:t>
      </w:r>
    </w:p>
    <w:p w14:paraId="3847F568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Which technology can store structured business data for Power Platform solutions?</w:t>
      </w:r>
    </w:p>
    <w:p w14:paraId="3B9E599E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A. Teams</w:t>
      </w:r>
      <w:r w:rsidRPr="001E4D7A">
        <w:rPr>
          <w:sz w:val="32"/>
          <w:szCs w:val="32"/>
        </w:rPr>
        <w:br/>
        <w:t>B. Dataverse</w:t>
      </w:r>
      <w:r w:rsidRPr="001E4D7A">
        <w:rPr>
          <w:sz w:val="32"/>
          <w:szCs w:val="32"/>
        </w:rPr>
        <w:br/>
        <w:t>C. Outlook</w:t>
      </w:r>
      <w:r w:rsidRPr="001E4D7A">
        <w:rPr>
          <w:sz w:val="32"/>
          <w:szCs w:val="32"/>
        </w:rPr>
        <w:br/>
        <w:t>D. PowerPoint</w:t>
      </w:r>
    </w:p>
    <w:p w14:paraId="44E0DD23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Answer</w:t>
      </w:r>
    </w:p>
    <w:p w14:paraId="01906049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B — Dataverse</w:t>
      </w:r>
    </w:p>
    <w:p w14:paraId="1ACA7875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7E9A5B46">
          <v:rect id="_x0000_i5469" style="width:0;height:1.5pt" o:hralign="center" o:hrstd="t" o:hr="t" fillcolor="#a0a0a0" stroked="f"/>
        </w:pict>
      </w:r>
    </w:p>
    <w:p w14:paraId="647BF339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Question 6</w:t>
      </w:r>
    </w:p>
    <w:p w14:paraId="022ECB6F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Which product is used to build AI-powered agents?</w:t>
      </w:r>
    </w:p>
    <w:p w14:paraId="583F048A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A. Power BI</w:t>
      </w:r>
      <w:r w:rsidRPr="001E4D7A">
        <w:rPr>
          <w:sz w:val="32"/>
          <w:szCs w:val="32"/>
        </w:rPr>
        <w:br/>
        <w:t>B. Power Apps</w:t>
      </w:r>
      <w:r w:rsidRPr="001E4D7A">
        <w:rPr>
          <w:sz w:val="32"/>
          <w:szCs w:val="32"/>
        </w:rPr>
        <w:br/>
      </w:r>
      <w:r w:rsidRPr="001E4D7A">
        <w:rPr>
          <w:sz w:val="32"/>
          <w:szCs w:val="32"/>
        </w:rPr>
        <w:lastRenderedPageBreak/>
        <w:t>C. Copilot Studio</w:t>
      </w:r>
      <w:r w:rsidRPr="001E4D7A">
        <w:rPr>
          <w:sz w:val="32"/>
          <w:szCs w:val="32"/>
        </w:rPr>
        <w:br/>
        <w:t>D. Power Pages</w:t>
      </w:r>
    </w:p>
    <w:p w14:paraId="049E0A37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Answer</w:t>
      </w:r>
    </w:p>
    <w:p w14:paraId="3DFA8F8F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C — Copilot Studio</w:t>
      </w:r>
    </w:p>
    <w:p w14:paraId="506247E6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02AC9B52">
          <v:rect id="_x0000_i5470" style="width:0;height:1.5pt" o:hralign="center" o:hrstd="t" o:hr="t" fillcolor="#a0a0a0" stroked="f"/>
        </w:pict>
      </w:r>
    </w:p>
    <w:p w14:paraId="656D326C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Question 7</w:t>
      </w:r>
    </w:p>
    <w:p w14:paraId="29343A58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What connects Power Platform to services such as Outlook, SharePoint, and other systems?</w:t>
      </w:r>
    </w:p>
    <w:p w14:paraId="53AF0507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Answer</w:t>
      </w:r>
    </w:p>
    <w:p w14:paraId="7C60CD2F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Connectors</w:t>
      </w:r>
    </w:p>
    <w:p w14:paraId="28AC76A4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32CF5B40">
          <v:rect id="_x0000_i5471" style="width:0;height:1.5pt" o:hralign="center" o:hrstd="t" o:hr="t" fillcolor="#a0a0a0" stroked="f"/>
        </w:pict>
      </w:r>
    </w:p>
    <w:p w14:paraId="7B504113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Question 8</w:t>
      </w:r>
    </w:p>
    <w:p w14:paraId="50DD6B64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What is a Power Platform Environment?</w:t>
      </w:r>
    </w:p>
    <w:p w14:paraId="596DADF9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Expected Answer</w:t>
      </w:r>
    </w:p>
    <w:p w14:paraId="5FB810B5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A container/boundary used to organize and manage Power Platform resources such as apps, flows, connections, and business data.</w:t>
      </w:r>
    </w:p>
    <w:p w14:paraId="3365D522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57EC8483">
          <v:rect id="_x0000_i5472" style="width:0;height:1.5pt" o:hralign="center" o:hrstd="t" o:hr="t" fillcolor="#a0a0a0" stroked="f"/>
        </w:pict>
      </w:r>
    </w:p>
    <w:p w14:paraId="64AE49F9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Question 9</w:t>
      </w:r>
    </w:p>
    <w:p w14:paraId="0D58C062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Which environment should normally contain the application real users depend on?</w:t>
      </w:r>
    </w:p>
    <w:p w14:paraId="20D92ACC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Answer</w:t>
      </w:r>
    </w:p>
    <w:p w14:paraId="464B9A9E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Production</w:t>
      </w:r>
    </w:p>
    <w:p w14:paraId="5D777650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lastRenderedPageBreak/>
        <w:pict w14:anchorId="27A47367">
          <v:rect id="_x0000_i5473" style="width:0;height:1.5pt" o:hralign="center" o:hrstd="t" o:hr="t" fillcolor="#a0a0a0" stroked="f"/>
        </w:pict>
      </w:r>
    </w:p>
    <w:p w14:paraId="4B02CFE0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Question 10</w:t>
      </w:r>
    </w:p>
    <w:p w14:paraId="45EDA508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Which combination is best for Employee Leave Management?</w:t>
      </w:r>
    </w:p>
    <w:p w14:paraId="48E109E2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A.</w:t>
      </w:r>
    </w:p>
    <w:p w14:paraId="7C45051B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PowerPoint + Excel</w:t>
      </w:r>
    </w:p>
    <w:p w14:paraId="7EE1CD1F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B.</w:t>
      </w:r>
    </w:p>
    <w:p w14:paraId="37872941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Power Apps + Dataverse + Power Automate + Power BI</w:t>
      </w:r>
    </w:p>
    <w:p w14:paraId="57467A5A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C.</w:t>
      </w:r>
    </w:p>
    <w:p w14:paraId="45D0C36F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Power BI only</w:t>
      </w:r>
    </w:p>
    <w:p w14:paraId="74E65303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D.</w:t>
      </w:r>
    </w:p>
    <w:p w14:paraId="430B8430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Power Pages only</w:t>
      </w:r>
    </w:p>
    <w:p w14:paraId="2BDB0712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Answer</w:t>
      </w:r>
    </w:p>
    <w:p w14:paraId="0CAB0B05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B</w:t>
      </w:r>
    </w:p>
    <w:p w14:paraId="18D26B40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6AEBF9C7">
          <v:rect id="_x0000_i5474" style="width:0;height:1.5pt" o:hralign="center" o:hrstd="t" o:hr="t" fillcolor="#a0a0a0" stroked="f"/>
        </w:pict>
      </w:r>
    </w:p>
    <w:p w14:paraId="5B694513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71. Quiz Scoring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3351"/>
      </w:tblGrid>
      <w:tr w:rsidR="001E4D7A" w:rsidRPr="001E4D7A" w14:paraId="17F0B6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8BC709" w14:textId="77777777" w:rsidR="001E4D7A" w:rsidRPr="001E4D7A" w:rsidRDefault="001E4D7A" w:rsidP="001E4D7A">
            <w:pPr>
              <w:rPr>
                <w:b/>
                <w:bCs/>
                <w:sz w:val="32"/>
                <w:szCs w:val="32"/>
              </w:rPr>
            </w:pPr>
            <w:r w:rsidRPr="001E4D7A">
              <w:rPr>
                <w:b/>
                <w:bCs/>
                <w:sz w:val="32"/>
                <w:szCs w:val="32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3D5F9C01" w14:textId="77777777" w:rsidR="001E4D7A" w:rsidRPr="001E4D7A" w:rsidRDefault="001E4D7A" w:rsidP="001E4D7A">
            <w:pPr>
              <w:rPr>
                <w:b/>
                <w:bCs/>
                <w:sz w:val="32"/>
                <w:szCs w:val="32"/>
              </w:rPr>
            </w:pPr>
            <w:r w:rsidRPr="001E4D7A">
              <w:rPr>
                <w:b/>
                <w:bCs/>
                <w:sz w:val="32"/>
                <w:szCs w:val="32"/>
              </w:rPr>
              <w:t>Result</w:t>
            </w:r>
          </w:p>
        </w:tc>
      </w:tr>
      <w:tr w:rsidR="001E4D7A" w:rsidRPr="001E4D7A" w14:paraId="73CFD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206FA" w14:textId="77777777" w:rsidR="001E4D7A" w:rsidRPr="001E4D7A" w:rsidRDefault="001E4D7A" w:rsidP="001E4D7A">
            <w:pPr>
              <w:rPr>
                <w:sz w:val="32"/>
                <w:szCs w:val="32"/>
              </w:rPr>
            </w:pPr>
            <w:r w:rsidRPr="001E4D7A">
              <w:rPr>
                <w:sz w:val="32"/>
                <w:szCs w:val="32"/>
              </w:rPr>
              <w:t>9–10</w:t>
            </w:r>
          </w:p>
        </w:tc>
        <w:tc>
          <w:tcPr>
            <w:tcW w:w="0" w:type="auto"/>
            <w:vAlign w:val="center"/>
            <w:hideMark/>
          </w:tcPr>
          <w:p w14:paraId="652266D5" w14:textId="77777777" w:rsidR="001E4D7A" w:rsidRPr="001E4D7A" w:rsidRDefault="001E4D7A" w:rsidP="001E4D7A">
            <w:pPr>
              <w:rPr>
                <w:sz w:val="32"/>
                <w:szCs w:val="32"/>
              </w:rPr>
            </w:pPr>
            <w:r w:rsidRPr="001E4D7A">
              <w:rPr>
                <w:sz w:val="32"/>
                <w:szCs w:val="32"/>
              </w:rPr>
              <w:t>Excellent</w:t>
            </w:r>
          </w:p>
        </w:tc>
      </w:tr>
      <w:tr w:rsidR="001E4D7A" w:rsidRPr="001E4D7A" w14:paraId="584B0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C3B57" w14:textId="77777777" w:rsidR="001E4D7A" w:rsidRPr="001E4D7A" w:rsidRDefault="001E4D7A" w:rsidP="001E4D7A">
            <w:pPr>
              <w:rPr>
                <w:sz w:val="32"/>
                <w:szCs w:val="32"/>
              </w:rPr>
            </w:pPr>
            <w:r w:rsidRPr="001E4D7A">
              <w:rPr>
                <w:sz w:val="32"/>
                <w:szCs w:val="32"/>
              </w:rPr>
              <w:t>7–8</w:t>
            </w:r>
          </w:p>
        </w:tc>
        <w:tc>
          <w:tcPr>
            <w:tcW w:w="0" w:type="auto"/>
            <w:vAlign w:val="center"/>
            <w:hideMark/>
          </w:tcPr>
          <w:p w14:paraId="7B4D1C7E" w14:textId="77777777" w:rsidR="001E4D7A" w:rsidRPr="001E4D7A" w:rsidRDefault="001E4D7A" w:rsidP="001E4D7A">
            <w:pPr>
              <w:rPr>
                <w:sz w:val="32"/>
                <w:szCs w:val="32"/>
              </w:rPr>
            </w:pPr>
            <w:r w:rsidRPr="001E4D7A">
              <w:rPr>
                <w:sz w:val="32"/>
                <w:szCs w:val="32"/>
              </w:rPr>
              <w:t>Good</w:t>
            </w:r>
          </w:p>
        </w:tc>
      </w:tr>
      <w:tr w:rsidR="001E4D7A" w:rsidRPr="001E4D7A" w14:paraId="560F9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CA141" w14:textId="77777777" w:rsidR="001E4D7A" w:rsidRPr="001E4D7A" w:rsidRDefault="001E4D7A" w:rsidP="001E4D7A">
            <w:pPr>
              <w:rPr>
                <w:sz w:val="32"/>
                <w:szCs w:val="32"/>
              </w:rPr>
            </w:pPr>
            <w:r w:rsidRPr="001E4D7A">
              <w:rPr>
                <w:sz w:val="32"/>
                <w:szCs w:val="32"/>
              </w:rPr>
              <w:t>5–6</w:t>
            </w:r>
          </w:p>
        </w:tc>
        <w:tc>
          <w:tcPr>
            <w:tcW w:w="0" w:type="auto"/>
            <w:vAlign w:val="center"/>
            <w:hideMark/>
          </w:tcPr>
          <w:p w14:paraId="2C731594" w14:textId="77777777" w:rsidR="001E4D7A" w:rsidRPr="001E4D7A" w:rsidRDefault="001E4D7A" w:rsidP="001E4D7A">
            <w:pPr>
              <w:rPr>
                <w:sz w:val="32"/>
                <w:szCs w:val="32"/>
              </w:rPr>
            </w:pPr>
            <w:r w:rsidRPr="001E4D7A">
              <w:rPr>
                <w:sz w:val="32"/>
                <w:szCs w:val="32"/>
              </w:rPr>
              <w:t>Needs Review</w:t>
            </w:r>
          </w:p>
        </w:tc>
      </w:tr>
      <w:tr w:rsidR="001E4D7A" w:rsidRPr="001E4D7A" w14:paraId="436F4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57450" w14:textId="77777777" w:rsidR="001E4D7A" w:rsidRPr="001E4D7A" w:rsidRDefault="001E4D7A" w:rsidP="001E4D7A">
            <w:pPr>
              <w:rPr>
                <w:sz w:val="32"/>
                <w:szCs w:val="32"/>
              </w:rPr>
            </w:pPr>
            <w:r w:rsidRPr="001E4D7A">
              <w:rPr>
                <w:sz w:val="32"/>
                <w:szCs w:val="32"/>
              </w:rPr>
              <w:t>Below 5</w:t>
            </w:r>
          </w:p>
        </w:tc>
        <w:tc>
          <w:tcPr>
            <w:tcW w:w="0" w:type="auto"/>
            <w:vAlign w:val="center"/>
            <w:hideMark/>
          </w:tcPr>
          <w:p w14:paraId="197BF4E9" w14:textId="77777777" w:rsidR="001E4D7A" w:rsidRPr="001E4D7A" w:rsidRDefault="001E4D7A" w:rsidP="001E4D7A">
            <w:pPr>
              <w:rPr>
                <w:sz w:val="32"/>
                <w:szCs w:val="32"/>
              </w:rPr>
            </w:pPr>
            <w:r w:rsidRPr="001E4D7A">
              <w:rPr>
                <w:sz w:val="32"/>
                <w:szCs w:val="32"/>
              </w:rPr>
              <w:t>Repeat Fundamentals</w:t>
            </w:r>
          </w:p>
        </w:tc>
      </w:tr>
    </w:tbl>
    <w:p w14:paraId="1FC0FFFF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Recommended passing score:</w:t>
      </w:r>
    </w:p>
    <w:p w14:paraId="4A2989E4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lastRenderedPageBreak/>
        <w:t>7 / 10</w:t>
      </w:r>
    </w:p>
    <w:p w14:paraId="369BC8C5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79DA2C71">
          <v:rect id="_x0000_i5475" style="width:0;height:1.5pt" o:hralign="center" o:hrstd="t" o:hr="t" fillcolor="#a0a0a0" stroked="f"/>
        </w:pict>
      </w:r>
    </w:p>
    <w:p w14:paraId="1171F859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PART M — TROUBLESHOOTING GUIDE</w:t>
      </w:r>
    </w:p>
    <w:p w14:paraId="5C512C72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72. Problem — Student Cannot Sign In</w:t>
      </w:r>
    </w:p>
    <w:p w14:paraId="31230182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Check:</w:t>
      </w:r>
    </w:p>
    <w:p w14:paraId="26FDA7E1" w14:textId="77777777" w:rsidR="001E4D7A" w:rsidRPr="001E4D7A" w:rsidRDefault="001E4D7A">
      <w:pPr>
        <w:numPr>
          <w:ilvl w:val="0"/>
          <w:numId w:val="25"/>
        </w:numPr>
        <w:rPr>
          <w:sz w:val="32"/>
          <w:szCs w:val="32"/>
        </w:rPr>
      </w:pPr>
      <w:r w:rsidRPr="001E4D7A">
        <w:rPr>
          <w:sz w:val="32"/>
          <w:szCs w:val="32"/>
        </w:rPr>
        <w:t>Correct Microsoft account.</w:t>
      </w:r>
    </w:p>
    <w:p w14:paraId="6C1E196F" w14:textId="77777777" w:rsidR="001E4D7A" w:rsidRPr="001E4D7A" w:rsidRDefault="001E4D7A">
      <w:pPr>
        <w:numPr>
          <w:ilvl w:val="0"/>
          <w:numId w:val="25"/>
        </w:numPr>
        <w:rPr>
          <w:sz w:val="32"/>
          <w:szCs w:val="32"/>
        </w:rPr>
      </w:pPr>
      <w:r w:rsidRPr="001E4D7A">
        <w:rPr>
          <w:sz w:val="32"/>
          <w:szCs w:val="32"/>
        </w:rPr>
        <w:t>Organizational credentials.</w:t>
      </w:r>
    </w:p>
    <w:p w14:paraId="59C2A817" w14:textId="77777777" w:rsidR="001E4D7A" w:rsidRPr="001E4D7A" w:rsidRDefault="001E4D7A">
      <w:pPr>
        <w:numPr>
          <w:ilvl w:val="0"/>
          <w:numId w:val="25"/>
        </w:numPr>
        <w:rPr>
          <w:sz w:val="32"/>
          <w:szCs w:val="32"/>
        </w:rPr>
      </w:pPr>
      <w:r w:rsidRPr="001E4D7A">
        <w:rPr>
          <w:sz w:val="32"/>
          <w:szCs w:val="32"/>
        </w:rPr>
        <w:t>Browser session.</w:t>
      </w:r>
    </w:p>
    <w:p w14:paraId="1BB7626F" w14:textId="77777777" w:rsidR="001E4D7A" w:rsidRPr="001E4D7A" w:rsidRDefault="001E4D7A">
      <w:pPr>
        <w:numPr>
          <w:ilvl w:val="0"/>
          <w:numId w:val="25"/>
        </w:numPr>
        <w:rPr>
          <w:sz w:val="32"/>
          <w:szCs w:val="32"/>
        </w:rPr>
      </w:pPr>
      <w:r w:rsidRPr="001E4D7A">
        <w:rPr>
          <w:sz w:val="32"/>
          <w:szCs w:val="32"/>
        </w:rPr>
        <w:t>Correct tenant.</w:t>
      </w:r>
    </w:p>
    <w:p w14:paraId="6547FB43" w14:textId="77777777" w:rsidR="001E4D7A" w:rsidRPr="001E4D7A" w:rsidRDefault="001E4D7A">
      <w:pPr>
        <w:numPr>
          <w:ilvl w:val="0"/>
          <w:numId w:val="25"/>
        </w:numPr>
        <w:rPr>
          <w:sz w:val="32"/>
          <w:szCs w:val="32"/>
        </w:rPr>
      </w:pPr>
      <w:r w:rsidRPr="001E4D7A">
        <w:rPr>
          <w:sz w:val="32"/>
          <w:szCs w:val="32"/>
        </w:rPr>
        <w:t>License/access assigned.</w:t>
      </w:r>
    </w:p>
    <w:p w14:paraId="157F295C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Do not create random accounts during class without understanding the training environment.</w:t>
      </w:r>
    </w:p>
    <w:p w14:paraId="4A62771A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41E7F3A5">
          <v:rect id="_x0000_i5476" style="width:0;height:1.5pt" o:hralign="center" o:hrstd="t" o:hr="t" fillcolor="#a0a0a0" stroked="f"/>
        </w:pict>
      </w:r>
    </w:p>
    <w:p w14:paraId="3E8001A1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73. Problem — Student Cannot See Dataverse Tables</w:t>
      </w:r>
    </w:p>
    <w:p w14:paraId="4FCB4784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Possible reasons:</w:t>
      </w:r>
    </w:p>
    <w:p w14:paraId="44837E7A" w14:textId="77777777" w:rsidR="001E4D7A" w:rsidRPr="001E4D7A" w:rsidRDefault="001E4D7A">
      <w:pPr>
        <w:numPr>
          <w:ilvl w:val="0"/>
          <w:numId w:val="26"/>
        </w:numPr>
        <w:rPr>
          <w:sz w:val="32"/>
          <w:szCs w:val="32"/>
        </w:rPr>
      </w:pPr>
      <w:r w:rsidRPr="001E4D7A">
        <w:rPr>
          <w:sz w:val="32"/>
          <w:szCs w:val="32"/>
        </w:rPr>
        <w:t>Wrong environment</w:t>
      </w:r>
    </w:p>
    <w:p w14:paraId="0397DAE7" w14:textId="77777777" w:rsidR="001E4D7A" w:rsidRPr="001E4D7A" w:rsidRDefault="001E4D7A">
      <w:pPr>
        <w:numPr>
          <w:ilvl w:val="0"/>
          <w:numId w:val="26"/>
        </w:numPr>
        <w:rPr>
          <w:sz w:val="32"/>
          <w:szCs w:val="32"/>
        </w:rPr>
      </w:pPr>
      <w:r w:rsidRPr="001E4D7A">
        <w:rPr>
          <w:sz w:val="32"/>
          <w:szCs w:val="32"/>
        </w:rPr>
        <w:t>Dataverse not available</w:t>
      </w:r>
    </w:p>
    <w:p w14:paraId="73B57574" w14:textId="77777777" w:rsidR="001E4D7A" w:rsidRPr="001E4D7A" w:rsidRDefault="001E4D7A">
      <w:pPr>
        <w:numPr>
          <w:ilvl w:val="0"/>
          <w:numId w:val="26"/>
        </w:numPr>
        <w:rPr>
          <w:sz w:val="32"/>
          <w:szCs w:val="32"/>
        </w:rPr>
      </w:pPr>
      <w:r w:rsidRPr="001E4D7A">
        <w:rPr>
          <w:sz w:val="32"/>
          <w:szCs w:val="32"/>
        </w:rPr>
        <w:t>Insufficient permission</w:t>
      </w:r>
    </w:p>
    <w:p w14:paraId="1367E36C" w14:textId="77777777" w:rsidR="001E4D7A" w:rsidRPr="001E4D7A" w:rsidRDefault="001E4D7A">
      <w:pPr>
        <w:numPr>
          <w:ilvl w:val="0"/>
          <w:numId w:val="26"/>
        </w:numPr>
        <w:rPr>
          <w:sz w:val="32"/>
          <w:szCs w:val="32"/>
        </w:rPr>
      </w:pPr>
      <w:r w:rsidRPr="001E4D7A">
        <w:rPr>
          <w:sz w:val="32"/>
          <w:szCs w:val="32"/>
        </w:rPr>
        <w:t>Licensing/environment configuration</w:t>
      </w:r>
    </w:p>
    <w:p w14:paraId="138C5884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First check:</w:t>
      </w:r>
    </w:p>
    <w:p w14:paraId="0A2C6EDD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Environment selector.</w:t>
      </w:r>
    </w:p>
    <w:p w14:paraId="65A5BC85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7A7ADFDF">
          <v:rect id="_x0000_i5477" style="width:0;height:1.5pt" o:hralign="center" o:hrstd="t" o:hr="t" fillcolor="#a0a0a0" stroked="f"/>
        </w:pict>
      </w:r>
    </w:p>
    <w:p w14:paraId="223E28EA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lastRenderedPageBreak/>
        <w:t>74. Problem — Student Cannot Access Admin Center</w:t>
      </w:r>
    </w:p>
    <w:p w14:paraId="45B45061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Likely:</w:t>
      </w:r>
    </w:p>
    <w:p w14:paraId="317C7BFF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Insufficient administrator permissions.</w:t>
      </w:r>
    </w:p>
    <w:p w14:paraId="0FADA88D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Solution:</w:t>
      </w:r>
    </w:p>
    <w:p w14:paraId="1427E492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Instructor demonstrates administrative features.</w:t>
      </w:r>
    </w:p>
    <w:p w14:paraId="5978631E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This is expected.</w:t>
      </w:r>
    </w:p>
    <w:p w14:paraId="7A7F6AEF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Do not give students administrator permissions simply to complete Day 1.</w:t>
      </w:r>
    </w:p>
    <w:p w14:paraId="05364864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56EB7388">
          <v:rect id="_x0000_i5478" style="width:0;height:1.5pt" o:hralign="center" o:hrstd="t" o:hr="t" fillcolor="#a0a0a0" stroked="f"/>
        </w:pict>
      </w:r>
    </w:p>
    <w:p w14:paraId="0E83D7A8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75. Problem — Student UI Looks Different</w:t>
      </w:r>
    </w:p>
    <w:p w14:paraId="72F50BC3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Microsoft regularly updates Power Platform interfaces.</w:t>
      </w:r>
    </w:p>
    <w:p w14:paraId="3DD13FD6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Tell students:</w:t>
      </w:r>
    </w:p>
    <w:p w14:paraId="1F8AC24C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Focus on concepts rather than memorizing the exact location of every button.</w:t>
      </w:r>
    </w:p>
    <w:p w14:paraId="294C9103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Search the current navigation for:</w:t>
      </w:r>
    </w:p>
    <w:p w14:paraId="7963EACA" w14:textId="77777777" w:rsidR="001E4D7A" w:rsidRPr="001E4D7A" w:rsidRDefault="001E4D7A">
      <w:pPr>
        <w:numPr>
          <w:ilvl w:val="0"/>
          <w:numId w:val="27"/>
        </w:numPr>
        <w:rPr>
          <w:sz w:val="32"/>
          <w:szCs w:val="32"/>
        </w:rPr>
      </w:pPr>
      <w:r w:rsidRPr="001E4D7A">
        <w:rPr>
          <w:sz w:val="32"/>
          <w:szCs w:val="32"/>
        </w:rPr>
        <w:t>Apps</w:t>
      </w:r>
    </w:p>
    <w:p w14:paraId="09334B43" w14:textId="77777777" w:rsidR="001E4D7A" w:rsidRPr="001E4D7A" w:rsidRDefault="001E4D7A">
      <w:pPr>
        <w:numPr>
          <w:ilvl w:val="0"/>
          <w:numId w:val="27"/>
        </w:numPr>
        <w:rPr>
          <w:sz w:val="32"/>
          <w:szCs w:val="32"/>
        </w:rPr>
      </w:pPr>
      <w:r w:rsidRPr="001E4D7A">
        <w:rPr>
          <w:sz w:val="32"/>
          <w:szCs w:val="32"/>
        </w:rPr>
        <w:t>Tables</w:t>
      </w:r>
    </w:p>
    <w:p w14:paraId="0FDAF0D5" w14:textId="77777777" w:rsidR="001E4D7A" w:rsidRPr="001E4D7A" w:rsidRDefault="001E4D7A">
      <w:pPr>
        <w:numPr>
          <w:ilvl w:val="0"/>
          <w:numId w:val="27"/>
        </w:numPr>
        <w:rPr>
          <w:sz w:val="32"/>
          <w:szCs w:val="32"/>
        </w:rPr>
      </w:pPr>
      <w:r w:rsidRPr="001E4D7A">
        <w:rPr>
          <w:sz w:val="32"/>
          <w:szCs w:val="32"/>
        </w:rPr>
        <w:t>Solutions</w:t>
      </w:r>
    </w:p>
    <w:p w14:paraId="5D55C44A" w14:textId="77777777" w:rsidR="001E4D7A" w:rsidRPr="001E4D7A" w:rsidRDefault="001E4D7A">
      <w:pPr>
        <w:numPr>
          <w:ilvl w:val="0"/>
          <w:numId w:val="27"/>
        </w:numPr>
        <w:rPr>
          <w:sz w:val="32"/>
          <w:szCs w:val="32"/>
        </w:rPr>
      </w:pPr>
      <w:r w:rsidRPr="001E4D7A">
        <w:rPr>
          <w:sz w:val="32"/>
          <w:szCs w:val="32"/>
        </w:rPr>
        <w:t>Connections</w:t>
      </w:r>
    </w:p>
    <w:p w14:paraId="3E582B77" w14:textId="77777777" w:rsidR="001E4D7A" w:rsidRPr="001E4D7A" w:rsidRDefault="001E4D7A">
      <w:pPr>
        <w:numPr>
          <w:ilvl w:val="0"/>
          <w:numId w:val="27"/>
        </w:numPr>
        <w:rPr>
          <w:sz w:val="32"/>
          <w:szCs w:val="32"/>
        </w:rPr>
      </w:pPr>
      <w:r w:rsidRPr="001E4D7A">
        <w:rPr>
          <w:sz w:val="32"/>
          <w:szCs w:val="32"/>
        </w:rPr>
        <w:t>Environments</w:t>
      </w:r>
    </w:p>
    <w:p w14:paraId="5788533D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The exact placement may change.</w:t>
      </w:r>
    </w:p>
    <w:p w14:paraId="23EE314A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21BC1C9F">
          <v:rect id="_x0000_i5479" style="width:0;height:1.5pt" o:hralign="center" o:hrstd="t" o:hr="t" fillcolor="#a0a0a0" stroked="f"/>
        </w:pict>
      </w:r>
    </w:p>
    <w:p w14:paraId="03E5AD77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lastRenderedPageBreak/>
        <w:t>PART N — INSTRUCTOR OBSERVATION CHECKLIST</w:t>
      </w:r>
    </w:p>
    <w:p w14:paraId="1D3C6FF2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76. Student Completion Checklist</w:t>
      </w:r>
    </w:p>
    <w:p w14:paraId="329F55DB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Each student should demonstrate:</w:t>
      </w:r>
    </w:p>
    <w:p w14:paraId="25AD7C37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Power Apps opened</w:t>
      </w:r>
    </w:p>
    <w:p w14:paraId="0B8312AA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rFonts w:ascii="Segoe UI Symbol" w:hAnsi="Segoe UI Symbol" w:cs="Segoe UI Symbol"/>
          <w:sz w:val="32"/>
          <w:szCs w:val="32"/>
        </w:rPr>
        <w:t>☐</w:t>
      </w:r>
    </w:p>
    <w:p w14:paraId="3E6FBE94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Correct environment identified</w:t>
      </w:r>
    </w:p>
    <w:p w14:paraId="5FEEFDCB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rFonts w:ascii="Segoe UI Symbol" w:hAnsi="Segoe UI Symbol" w:cs="Segoe UI Symbol"/>
          <w:sz w:val="32"/>
          <w:szCs w:val="32"/>
        </w:rPr>
        <w:t>☐</w:t>
      </w:r>
    </w:p>
    <w:p w14:paraId="6E8B4044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Apps area located</w:t>
      </w:r>
    </w:p>
    <w:p w14:paraId="6F2D63A4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rFonts w:ascii="Segoe UI Symbol" w:hAnsi="Segoe UI Symbol" w:cs="Segoe UI Symbol"/>
          <w:sz w:val="32"/>
          <w:szCs w:val="32"/>
        </w:rPr>
        <w:t>☐</w:t>
      </w:r>
    </w:p>
    <w:p w14:paraId="3B547CFF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Tables area located</w:t>
      </w:r>
    </w:p>
    <w:p w14:paraId="334C0433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rFonts w:ascii="Segoe UI Symbol" w:hAnsi="Segoe UI Symbol" w:cs="Segoe UI Symbol"/>
          <w:sz w:val="32"/>
          <w:szCs w:val="32"/>
        </w:rPr>
        <w:t>☐</w:t>
      </w:r>
    </w:p>
    <w:p w14:paraId="0649EFE6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Solutions located</w:t>
      </w:r>
    </w:p>
    <w:p w14:paraId="5D84F616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rFonts w:ascii="Segoe UI Symbol" w:hAnsi="Segoe UI Symbol" w:cs="Segoe UI Symbol"/>
          <w:sz w:val="32"/>
          <w:szCs w:val="32"/>
        </w:rPr>
        <w:t>☐</w:t>
      </w:r>
    </w:p>
    <w:p w14:paraId="50E19849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Connections located</w:t>
      </w:r>
    </w:p>
    <w:p w14:paraId="799C10BE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rFonts w:ascii="Segoe UI Symbol" w:hAnsi="Segoe UI Symbol" w:cs="Segoe UI Symbol"/>
          <w:sz w:val="32"/>
          <w:szCs w:val="32"/>
        </w:rPr>
        <w:t>☐</w:t>
      </w:r>
    </w:p>
    <w:p w14:paraId="733B3C43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Power Automate opened</w:t>
      </w:r>
    </w:p>
    <w:p w14:paraId="4283BE44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rFonts w:ascii="Segoe UI Symbol" w:hAnsi="Segoe UI Symbol" w:cs="Segoe UI Symbol"/>
          <w:sz w:val="32"/>
          <w:szCs w:val="32"/>
        </w:rPr>
        <w:t>☐</w:t>
      </w:r>
    </w:p>
    <w:p w14:paraId="53270E25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Power BI identified</w:t>
      </w:r>
    </w:p>
    <w:p w14:paraId="1C567A4F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rFonts w:ascii="Segoe UI Symbol" w:hAnsi="Segoe UI Symbol" w:cs="Segoe UI Symbol"/>
          <w:sz w:val="32"/>
          <w:szCs w:val="32"/>
        </w:rPr>
        <w:t>☐</w:t>
      </w:r>
    </w:p>
    <w:p w14:paraId="3C9EEC83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Power Pages purpose understood</w:t>
      </w:r>
    </w:p>
    <w:p w14:paraId="37E41FD4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rFonts w:ascii="Segoe UI Symbol" w:hAnsi="Segoe UI Symbol" w:cs="Segoe UI Symbol"/>
          <w:sz w:val="32"/>
          <w:szCs w:val="32"/>
        </w:rPr>
        <w:t>☐</w:t>
      </w:r>
    </w:p>
    <w:p w14:paraId="45A5D15F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lastRenderedPageBreak/>
        <w:t>Copilot Studio purpose understood</w:t>
      </w:r>
    </w:p>
    <w:p w14:paraId="055DFCB0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rFonts w:ascii="Segoe UI Symbol" w:hAnsi="Segoe UI Symbol" w:cs="Segoe UI Symbol"/>
          <w:sz w:val="32"/>
          <w:szCs w:val="32"/>
        </w:rPr>
        <w:t>☐</w:t>
      </w:r>
    </w:p>
    <w:p w14:paraId="01B390E2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Environment concept understood</w:t>
      </w:r>
    </w:p>
    <w:p w14:paraId="60C9D044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rFonts w:ascii="Segoe UI Symbol" w:hAnsi="Segoe UI Symbol" w:cs="Segoe UI Symbol"/>
          <w:sz w:val="32"/>
          <w:szCs w:val="32"/>
        </w:rPr>
        <w:t>☐</w:t>
      </w:r>
    </w:p>
    <w:p w14:paraId="3947BA51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Leave architecture diagram completed</w:t>
      </w:r>
    </w:p>
    <w:p w14:paraId="0FC37857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rFonts w:ascii="Segoe UI Symbol" w:hAnsi="Segoe UI Symbol" w:cs="Segoe UI Symbol"/>
          <w:sz w:val="32"/>
          <w:szCs w:val="32"/>
        </w:rPr>
        <w:t>☐</w:t>
      </w:r>
    </w:p>
    <w:p w14:paraId="58EC5CF3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Independent challenge completed</w:t>
      </w:r>
    </w:p>
    <w:p w14:paraId="7EB6AAB8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rFonts w:ascii="Segoe UI Symbol" w:hAnsi="Segoe UI Symbol" w:cs="Segoe UI Symbol"/>
          <w:sz w:val="32"/>
          <w:szCs w:val="32"/>
        </w:rPr>
        <w:t>☐</w:t>
      </w:r>
    </w:p>
    <w:p w14:paraId="40C049E2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Quiz completed</w:t>
      </w:r>
    </w:p>
    <w:p w14:paraId="2BDF3274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rFonts w:ascii="Segoe UI Symbol" w:hAnsi="Segoe UI Symbol" w:cs="Segoe UI Symbol"/>
          <w:sz w:val="32"/>
          <w:szCs w:val="32"/>
        </w:rPr>
        <w:t>☐</w:t>
      </w:r>
    </w:p>
    <w:p w14:paraId="2C9F4D54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48A2CF09">
          <v:rect id="_x0000_i5480" style="width:0;height:1.5pt" o:hralign="center" o:hrstd="t" o:hr="t" fillcolor="#a0a0a0" stroked="f"/>
        </w:pict>
      </w:r>
    </w:p>
    <w:p w14:paraId="76666A67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77. Day 1 Deliverables</w:t>
      </w:r>
    </w:p>
    <w:p w14:paraId="520CD7EB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Students submit:</w:t>
      </w:r>
    </w:p>
    <w:p w14:paraId="51C43ECB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Deliverable 1</w:t>
      </w:r>
    </w:p>
    <w:p w14:paraId="70A9C537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Screenshot or note showing:</w:t>
      </w:r>
    </w:p>
    <w:p w14:paraId="3BFFB628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Training Environment Name</w:t>
      </w:r>
    </w:p>
    <w:p w14:paraId="5BFBFB04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28ED6CDB">
          <v:rect id="_x0000_i5481" style="width:0;height:1.5pt" o:hralign="center" o:hrstd="t" o:hr="t" fillcolor="#a0a0a0" stroked="f"/>
        </w:pict>
      </w:r>
    </w:p>
    <w:p w14:paraId="6CD9A42A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Deliverable 2</w:t>
      </w:r>
    </w:p>
    <w:p w14:paraId="747BC5AF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Completed:</w:t>
      </w:r>
    </w:p>
    <w:p w14:paraId="4B5BB01A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Power Platform Product Mapping Worksheet</w:t>
      </w:r>
    </w:p>
    <w:p w14:paraId="177FB415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3775C635">
          <v:rect id="_x0000_i5482" style="width:0;height:1.5pt" o:hralign="center" o:hrstd="t" o:hr="t" fillcolor="#a0a0a0" stroked="f"/>
        </w:pict>
      </w:r>
    </w:p>
    <w:p w14:paraId="192C4CEB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lastRenderedPageBreak/>
        <w:t>Deliverable 3</w:t>
      </w:r>
    </w:p>
    <w:p w14:paraId="538F8B31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Employee Leave Management architecture diagram.</w:t>
      </w:r>
    </w:p>
    <w:p w14:paraId="44DBBD01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Required components:</w:t>
      </w:r>
    </w:p>
    <w:p w14:paraId="3CEE9FE9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Employee</w:t>
      </w:r>
    </w:p>
    <w:p w14:paraId="2979919A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Power Apps</w:t>
      </w:r>
    </w:p>
    <w:p w14:paraId="37D38043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Dataverse</w:t>
      </w:r>
    </w:p>
    <w:p w14:paraId="47EC5079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Power Automate</w:t>
      </w:r>
    </w:p>
    <w:p w14:paraId="4FD80C65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Manager</w:t>
      </w:r>
    </w:p>
    <w:p w14:paraId="2E6061BF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Power BI</w:t>
      </w:r>
    </w:p>
    <w:p w14:paraId="4292BB2C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3C419F05">
          <v:rect id="_x0000_i5483" style="width:0;height:1.5pt" o:hralign="center" o:hrstd="t" o:hr="t" fillcolor="#a0a0a0" stroked="f"/>
        </w:pict>
      </w:r>
    </w:p>
    <w:p w14:paraId="12235836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Deliverable 4</w:t>
      </w:r>
    </w:p>
    <w:p w14:paraId="70FBBF32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Independent business-process challenge.</w:t>
      </w:r>
    </w:p>
    <w:p w14:paraId="04E2C81F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3C7E4C66">
          <v:rect id="_x0000_i5484" style="width:0;height:1.5pt" o:hralign="center" o:hrstd="t" o:hr="t" fillcolor="#a0a0a0" stroked="f"/>
        </w:pict>
      </w:r>
    </w:p>
    <w:p w14:paraId="0B23F08E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Deliverable 5</w:t>
      </w:r>
    </w:p>
    <w:p w14:paraId="7CD04043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Day 1 Quiz.</w:t>
      </w:r>
    </w:p>
    <w:p w14:paraId="5C3E51E2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5445A6C4">
          <v:rect id="_x0000_i5485" style="width:0;height:1.5pt" o:hralign="center" o:hrstd="t" o:hr="t" fillcolor="#a0a0a0" stroked="f"/>
        </w:pict>
      </w:r>
    </w:p>
    <w:p w14:paraId="5DD83B91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78. Day 1 Assessment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7"/>
        <w:gridCol w:w="1025"/>
      </w:tblGrid>
      <w:tr w:rsidR="001E4D7A" w:rsidRPr="001E4D7A" w14:paraId="2AEBD9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721C2A" w14:textId="77777777" w:rsidR="001E4D7A" w:rsidRPr="001E4D7A" w:rsidRDefault="001E4D7A" w:rsidP="001E4D7A">
            <w:pPr>
              <w:rPr>
                <w:b/>
                <w:bCs/>
                <w:sz w:val="32"/>
                <w:szCs w:val="32"/>
              </w:rPr>
            </w:pPr>
            <w:r w:rsidRPr="001E4D7A">
              <w:rPr>
                <w:b/>
                <w:bCs/>
                <w:sz w:val="32"/>
                <w:szCs w:val="32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3AF6613" w14:textId="77777777" w:rsidR="001E4D7A" w:rsidRPr="001E4D7A" w:rsidRDefault="001E4D7A" w:rsidP="001E4D7A">
            <w:pPr>
              <w:rPr>
                <w:b/>
                <w:bCs/>
                <w:sz w:val="32"/>
                <w:szCs w:val="32"/>
              </w:rPr>
            </w:pPr>
            <w:r w:rsidRPr="001E4D7A">
              <w:rPr>
                <w:b/>
                <w:bCs/>
                <w:sz w:val="32"/>
                <w:szCs w:val="32"/>
              </w:rPr>
              <w:t>Points</w:t>
            </w:r>
          </w:p>
        </w:tc>
      </w:tr>
      <w:tr w:rsidR="001E4D7A" w:rsidRPr="001E4D7A" w14:paraId="402EF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5800A" w14:textId="77777777" w:rsidR="001E4D7A" w:rsidRPr="001E4D7A" w:rsidRDefault="001E4D7A" w:rsidP="001E4D7A">
            <w:pPr>
              <w:rPr>
                <w:sz w:val="32"/>
                <w:szCs w:val="32"/>
              </w:rPr>
            </w:pPr>
            <w:r w:rsidRPr="001E4D7A">
              <w:rPr>
                <w:sz w:val="32"/>
                <w:szCs w:val="32"/>
              </w:rPr>
              <w:t>Platform Navigation</w:t>
            </w:r>
          </w:p>
        </w:tc>
        <w:tc>
          <w:tcPr>
            <w:tcW w:w="0" w:type="auto"/>
            <w:vAlign w:val="center"/>
            <w:hideMark/>
          </w:tcPr>
          <w:p w14:paraId="2F0DD19B" w14:textId="77777777" w:rsidR="001E4D7A" w:rsidRPr="001E4D7A" w:rsidRDefault="001E4D7A" w:rsidP="001E4D7A">
            <w:pPr>
              <w:rPr>
                <w:sz w:val="32"/>
                <w:szCs w:val="32"/>
              </w:rPr>
            </w:pPr>
            <w:r w:rsidRPr="001E4D7A">
              <w:rPr>
                <w:sz w:val="32"/>
                <w:szCs w:val="32"/>
              </w:rPr>
              <w:t>20</w:t>
            </w:r>
          </w:p>
        </w:tc>
      </w:tr>
      <w:tr w:rsidR="001E4D7A" w:rsidRPr="001E4D7A" w14:paraId="28CA3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8335B" w14:textId="77777777" w:rsidR="001E4D7A" w:rsidRPr="001E4D7A" w:rsidRDefault="001E4D7A" w:rsidP="001E4D7A">
            <w:pPr>
              <w:rPr>
                <w:sz w:val="32"/>
                <w:szCs w:val="32"/>
              </w:rPr>
            </w:pPr>
            <w:r w:rsidRPr="001E4D7A">
              <w:rPr>
                <w:sz w:val="32"/>
                <w:szCs w:val="32"/>
              </w:rPr>
              <w:t>Product Understanding</w:t>
            </w:r>
          </w:p>
        </w:tc>
        <w:tc>
          <w:tcPr>
            <w:tcW w:w="0" w:type="auto"/>
            <w:vAlign w:val="center"/>
            <w:hideMark/>
          </w:tcPr>
          <w:p w14:paraId="23C71DAD" w14:textId="77777777" w:rsidR="001E4D7A" w:rsidRPr="001E4D7A" w:rsidRDefault="001E4D7A" w:rsidP="001E4D7A">
            <w:pPr>
              <w:rPr>
                <w:sz w:val="32"/>
                <w:szCs w:val="32"/>
              </w:rPr>
            </w:pPr>
            <w:r w:rsidRPr="001E4D7A">
              <w:rPr>
                <w:sz w:val="32"/>
                <w:szCs w:val="32"/>
              </w:rPr>
              <w:t>20</w:t>
            </w:r>
          </w:p>
        </w:tc>
      </w:tr>
      <w:tr w:rsidR="001E4D7A" w:rsidRPr="001E4D7A" w14:paraId="50416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FB4D8" w14:textId="77777777" w:rsidR="001E4D7A" w:rsidRPr="001E4D7A" w:rsidRDefault="001E4D7A" w:rsidP="001E4D7A">
            <w:pPr>
              <w:rPr>
                <w:sz w:val="32"/>
                <w:szCs w:val="32"/>
              </w:rPr>
            </w:pPr>
            <w:r w:rsidRPr="001E4D7A">
              <w:rPr>
                <w:sz w:val="32"/>
                <w:szCs w:val="32"/>
              </w:rPr>
              <w:t>Leave Architecture</w:t>
            </w:r>
          </w:p>
        </w:tc>
        <w:tc>
          <w:tcPr>
            <w:tcW w:w="0" w:type="auto"/>
            <w:vAlign w:val="center"/>
            <w:hideMark/>
          </w:tcPr>
          <w:p w14:paraId="7139C4D7" w14:textId="77777777" w:rsidR="001E4D7A" w:rsidRPr="001E4D7A" w:rsidRDefault="001E4D7A" w:rsidP="001E4D7A">
            <w:pPr>
              <w:rPr>
                <w:sz w:val="32"/>
                <w:szCs w:val="32"/>
              </w:rPr>
            </w:pPr>
            <w:r w:rsidRPr="001E4D7A">
              <w:rPr>
                <w:sz w:val="32"/>
                <w:szCs w:val="32"/>
              </w:rPr>
              <w:t>25</w:t>
            </w:r>
          </w:p>
        </w:tc>
      </w:tr>
      <w:tr w:rsidR="001E4D7A" w:rsidRPr="001E4D7A" w14:paraId="47CE4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560D2" w14:textId="77777777" w:rsidR="001E4D7A" w:rsidRPr="001E4D7A" w:rsidRDefault="001E4D7A" w:rsidP="001E4D7A">
            <w:pPr>
              <w:rPr>
                <w:sz w:val="32"/>
                <w:szCs w:val="32"/>
              </w:rPr>
            </w:pPr>
            <w:r w:rsidRPr="001E4D7A">
              <w:rPr>
                <w:sz w:val="32"/>
                <w:szCs w:val="32"/>
              </w:rPr>
              <w:lastRenderedPageBreak/>
              <w:t>Independent Challenge</w:t>
            </w:r>
          </w:p>
        </w:tc>
        <w:tc>
          <w:tcPr>
            <w:tcW w:w="0" w:type="auto"/>
            <w:vAlign w:val="center"/>
            <w:hideMark/>
          </w:tcPr>
          <w:p w14:paraId="0FD05EB7" w14:textId="77777777" w:rsidR="001E4D7A" w:rsidRPr="001E4D7A" w:rsidRDefault="001E4D7A" w:rsidP="001E4D7A">
            <w:pPr>
              <w:rPr>
                <w:sz w:val="32"/>
                <w:szCs w:val="32"/>
              </w:rPr>
            </w:pPr>
            <w:r w:rsidRPr="001E4D7A">
              <w:rPr>
                <w:sz w:val="32"/>
                <w:szCs w:val="32"/>
              </w:rPr>
              <w:t>25</w:t>
            </w:r>
          </w:p>
        </w:tc>
      </w:tr>
      <w:tr w:rsidR="001E4D7A" w:rsidRPr="001E4D7A" w14:paraId="2885B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B2278" w14:textId="77777777" w:rsidR="001E4D7A" w:rsidRPr="001E4D7A" w:rsidRDefault="001E4D7A" w:rsidP="001E4D7A">
            <w:pPr>
              <w:rPr>
                <w:sz w:val="32"/>
                <w:szCs w:val="32"/>
              </w:rPr>
            </w:pPr>
            <w:r w:rsidRPr="001E4D7A">
              <w:rPr>
                <w:sz w:val="32"/>
                <w:szCs w:val="32"/>
              </w:rPr>
              <w:t>Quiz</w:t>
            </w:r>
          </w:p>
        </w:tc>
        <w:tc>
          <w:tcPr>
            <w:tcW w:w="0" w:type="auto"/>
            <w:vAlign w:val="center"/>
            <w:hideMark/>
          </w:tcPr>
          <w:p w14:paraId="30863AAC" w14:textId="77777777" w:rsidR="001E4D7A" w:rsidRPr="001E4D7A" w:rsidRDefault="001E4D7A" w:rsidP="001E4D7A">
            <w:pPr>
              <w:rPr>
                <w:sz w:val="32"/>
                <w:szCs w:val="32"/>
              </w:rPr>
            </w:pPr>
            <w:r w:rsidRPr="001E4D7A">
              <w:rPr>
                <w:sz w:val="32"/>
                <w:szCs w:val="32"/>
              </w:rPr>
              <w:t>10</w:t>
            </w:r>
          </w:p>
        </w:tc>
      </w:tr>
      <w:tr w:rsidR="001E4D7A" w:rsidRPr="001E4D7A" w14:paraId="2A94E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7C9A1" w14:textId="77777777" w:rsidR="001E4D7A" w:rsidRPr="001E4D7A" w:rsidRDefault="001E4D7A" w:rsidP="001E4D7A">
            <w:pPr>
              <w:rPr>
                <w:sz w:val="32"/>
                <w:szCs w:val="32"/>
              </w:rPr>
            </w:pPr>
            <w:r w:rsidRPr="001E4D7A">
              <w:rPr>
                <w:b/>
                <w:bCs/>
                <w:sz w:val="32"/>
                <w:szCs w:val="32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90EDF2F" w14:textId="77777777" w:rsidR="001E4D7A" w:rsidRPr="001E4D7A" w:rsidRDefault="001E4D7A" w:rsidP="001E4D7A">
            <w:pPr>
              <w:rPr>
                <w:sz w:val="32"/>
                <w:szCs w:val="32"/>
              </w:rPr>
            </w:pPr>
            <w:r w:rsidRPr="001E4D7A">
              <w:rPr>
                <w:b/>
                <w:bCs/>
                <w:sz w:val="32"/>
                <w:szCs w:val="32"/>
              </w:rPr>
              <w:t>100</w:t>
            </w:r>
          </w:p>
        </w:tc>
      </w:tr>
    </w:tbl>
    <w:p w14:paraId="2CC896BC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0F1B9282">
          <v:rect id="_x0000_i5486" style="width:0;height:1.5pt" o:hralign="center" o:hrstd="t" o:hr="t" fillcolor="#a0a0a0" stroked="f"/>
        </w:pict>
      </w:r>
    </w:p>
    <w:p w14:paraId="264B7142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79. Example Grading</w:t>
      </w:r>
    </w:p>
    <w:p w14:paraId="3744A4FA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Excellent — 90–100</w:t>
      </w:r>
    </w:p>
    <w:p w14:paraId="5F79E6E8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Student:</w:t>
      </w:r>
    </w:p>
    <w:p w14:paraId="629C352F" w14:textId="77777777" w:rsidR="001E4D7A" w:rsidRPr="001E4D7A" w:rsidRDefault="001E4D7A">
      <w:pPr>
        <w:numPr>
          <w:ilvl w:val="0"/>
          <w:numId w:val="28"/>
        </w:numPr>
        <w:rPr>
          <w:sz w:val="32"/>
          <w:szCs w:val="32"/>
        </w:rPr>
      </w:pPr>
      <w:r w:rsidRPr="001E4D7A">
        <w:rPr>
          <w:sz w:val="32"/>
          <w:szCs w:val="32"/>
        </w:rPr>
        <w:t>Correctly identifies products</w:t>
      </w:r>
    </w:p>
    <w:p w14:paraId="1DB1434A" w14:textId="77777777" w:rsidR="001E4D7A" w:rsidRPr="001E4D7A" w:rsidRDefault="001E4D7A">
      <w:pPr>
        <w:numPr>
          <w:ilvl w:val="0"/>
          <w:numId w:val="28"/>
        </w:numPr>
        <w:rPr>
          <w:sz w:val="32"/>
          <w:szCs w:val="32"/>
        </w:rPr>
      </w:pPr>
      <w:r w:rsidRPr="001E4D7A">
        <w:rPr>
          <w:sz w:val="32"/>
          <w:szCs w:val="32"/>
        </w:rPr>
        <w:t>Understands architecture</w:t>
      </w:r>
    </w:p>
    <w:p w14:paraId="346F20FC" w14:textId="77777777" w:rsidR="001E4D7A" w:rsidRPr="001E4D7A" w:rsidRDefault="001E4D7A">
      <w:pPr>
        <w:numPr>
          <w:ilvl w:val="0"/>
          <w:numId w:val="28"/>
        </w:numPr>
        <w:rPr>
          <w:sz w:val="32"/>
          <w:szCs w:val="32"/>
        </w:rPr>
      </w:pPr>
      <w:r w:rsidRPr="001E4D7A">
        <w:rPr>
          <w:sz w:val="32"/>
          <w:szCs w:val="32"/>
        </w:rPr>
        <w:t>Completes all labs</w:t>
      </w:r>
    </w:p>
    <w:p w14:paraId="265138BE" w14:textId="77777777" w:rsidR="001E4D7A" w:rsidRPr="001E4D7A" w:rsidRDefault="001E4D7A">
      <w:pPr>
        <w:numPr>
          <w:ilvl w:val="0"/>
          <w:numId w:val="28"/>
        </w:numPr>
        <w:rPr>
          <w:sz w:val="32"/>
          <w:szCs w:val="32"/>
        </w:rPr>
      </w:pPr>
      <w:r w:rsidRPr="001E4D7A">
        <w:rPr>
          <w:sz w:val="32"/>
          <w:szCs w:val="32"/>
        </w:rPr>
        <w:t>Provides strong business-process analysis</w:t>
      </w:r>
    </w:p>
    <w:p w14:paraId="14FA98A8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Good — 75–89</w:t>
      </w:r>
    </w:p>
    <w:p w14:paraId="6CBF3161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Student understands most concepts but has minor mistakes.</w:t>
      </w:r>
    </w:p>
    <w:p w14:paraId="7DD659F5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Developing — 60–74</w:t>
      </w:r>
    </w:p>
    <w:p w14:paraId="234618CC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Student needs support choosing tools or understanding environments.</w:t>
      </w:r>
    </w:p>
    <w:p w14:paraId="53320946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Needs Improvement — Below 60</w:t>
      </w:r>
    </w:p>
    <w:p w14:paraId="419AA0FD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Student should repeat Day 1 concepts before Dataverse modeling.</w:t>
      </w:r>
    </w:p>
    <w:p w14:paraId="641EEC97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2FD04EE2">
          <v:rect id="_x0000_i5487" style="width:0;height:1.5pt" o:hralign="center" o:hrstd="t" o:hr="t" fillcolor="#a0a0a0" stroked="f"/>
        </w:pict>
      </w:r>
    </w:p>
    <w:p w14:paraId="11673F2A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PART O — HOMEWORK</w:t>
      </w:r>
    </w:p>
    <w:p w14:paraId="40EEEDB9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lastRenderedPageBreak/>
        <w:t>80. Homework — Prepare for Dataverse</w:t>
      </w:r>
    </w:p>
    <w:p w14:paraId="2922A647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Students should choose:</w:t>
      </w:r>
    </w:p>
    <w:p w14:paraId="3151C3FE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One organization</w:t>
      </w:r>
    </w:p>
    <w:p w14:paraId="28D8A4B7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Real or fictional.</w:t>
      </w:r>
    </w:p>
    <w:p w14:paraId="1A33D839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Then identify:</w:t>
      </w:r>
    </w:p>
    <w:p w14:paraId="51FAD115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5 Departments</w:t>
      </w:r>
    </w:p>
    <w:p w14:paraId="1E33EC52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Example:</w:t>
      </w:r>
    </w:p>
    <w:p w14:paraId="48FDC986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HR</w:t>
      </w:r>
      <w:r w:rsidRPr="001E4D7A">
        <w:rPr>
          <w:sz w:val="32"/>
          <w:szCs w:val="32"/>
        </w:rPr>
        <w:br/>
        <w:t>Finance</w:t>
      </w:r>
      <w:r w:rsidRPr="001E4D7A">
        <w:rPr>
          <w:sz w:val="32"/>
          <w:szCs w:val="32"/>
        </w:rPr>
        <w:br/>
        <w:t>IT</w:t>
      </w:r>
      <w:r w:rsidRPr="001E4D7A">
        <w:rPr>
          <w:sz w:val="32"/>
          <w:szCs w:val="32"/>
        </w:rPr>
        <w:br/>
        <w:t>Sales</w:t>
      </w:r>
      <w:r w:rsidRPr="001E4D7A">
        <w:rPr>
          <w:sz w:val="32"/>
          <w:szCs w:val="32"/>
        </w:rPr>
        <w:br/>
        <w:t>Operations</w:t>
      </w:r>
    </w:p>
    <w:p w14:paraId="4B28FB50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5 Positions</w:t>
      </w:r>
    </w:p>
    <w:p w14:paraId="7E3DF989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Example:</w:t>
      </w:r>
    </w:p>
    <w:p w14:paraId="2A9AF5EE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HR Officer</w:t>
      </w:r>
      <w:r w:rsidRPr="001E4D7A">
        <w:rPr>
          <w:sz w:val="32"/>
          <w:szCs w:val="32"/>
        </w:rPr>
        <w:br/>
        <w:t>Accountant</w:t>
      </w:r>
      <w:r w:rsidRPr="001E4D7A">
        <w:rPr>
          <w:sz w:val="32"/>
          <w:szCs w:val="32"/>
        </w:rPr>
        <w:br/>
        <w:t>Developer</w:t>
      </w:r>
      <w:r w:rsidRPr="001E4D7A">
        <w:rPr>
          <w:sz w:val="32"/>
          <w:szCs w:val="32"/>
        </w:rPr>
        <w:br/>
        <w:t>Sales Representative</w:t>
      </w:r>
      <w:r w:rsidRPr="001E4D7A">
        <w:rPr>
          <w:sz w:val="32"/>
          <w:szCs w:val="32"/>
        </w:rPr>
        <w:br/>
        <w:t>Operations Officer</w:t>
      </w:r>
    </w:p>
    <w:p w14:paraId="15D97A5D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10 Employees</w:t>
      </w:r>
    </w:p>
    <w:p w14:paraId="5337FF86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For each employee prepare:</w:t>
      </w:r>
    </w:p>
    <w:p w14:paraId="2652AB4C" w14:textId="77777777" w:rsidR="001E4D7A" w:rsidRPr="001E4D7A" w:rsidRDefault="001E4D7A">
      <w:pPr>
        <w:numPr>
          <w:ilvl w:val="0"/>
          <w:numId w:val="29"/>
        </w:numPr>
        <w:rPr>
          <w:sz w:val="32"/>
          <w:szCs w:val="32"/>
        </w:rPr>
      </w:pPr>
      <w:r w:rsidRPr="001E4D7A">
        <w:rPr>
          <w:sz w:val="32"/>
          <w:szCs w:val="32"/>
        </w:rPr>
        <w:t>Employee Number</w:t>
      </w:r>
    </w:p>
    <w:p w14:paraId="4C824080" w14:textId="77777777" w:rsidR="001E4D7A" w:rsidRPr="001E4D7A" w:rsidRDefault="001E4D7A">
      <w:pPr>
        <w:numPr>
          <w:ilvl w:val="0"/>
          <w:numId w:val="29"/>
        </w:numPr>
        <w:rPr>
          <w:sz w:val="32"/>
          <w:szCs w:val="32"/>
        </w:rPr>
      </w:pPr>
      <w:r w:rsidRPr="001E4D7A">
        <w:rPr>
          <w:sz w:val="32"/>
          <w:szCs w:val="32"/>
        </w:rPr>
        <w:t>Full Name</w:t>
      </w:r>
    </w:p>
    <w:p w14:paraId="3BF149B0" w14:textId="77777777" w:rsidR="001E4D7A" w:rsidRPr="001E4D7A" w:rsidRDefault="001E4D7A">
      <w:pPr>
        <w:numPr>
          <w:ilvl w:val="0"/>
          <w:numId w:val="29"/>
        </w:numPr>
        <w:rPr>
          <w:sz w:val="32"/>
          <w:szCs w:val="32"/>
        </w:rPr>
      </w:pPr>
      <w:r w:rsidRPr="001E4D7A">
        <w:rPr>
          <w:sz w:val="32"/>
          <w:szCs w:val="32"/>
        </w:rPr>
        <w:t>Email</w:t>
      </w:r>
    </w:p>
    <w:p w14:paraId="32A4C0F3" w14:textId="77777777" w:rsidR="001E4D7A" w:rsidRPr="001E4D7A" w:rsidRDefault="001E4D7A">
      <w:pPr>
        <w:numPr>
          <w:ilvl w:val="0"/>
          <w:numId w:val="29"/>
        </w:numPr>
        <w:rPr>
          <w:sz w:val="32"/>
          <w:szCs w:val="32"/>
        </w:rPr>
      </w:pPr>
      <w:r w:rsidRPr="001E4D7A">
        <w:rPr>
          <w:sz w:val="32"/>
          <w:szCs w:val="32"/>
        </w:rPr>
        <w:lastRenderedPageBreak/>
        <w:t>Phone</w:t>
      </w:r>
    </w:p>
    <w:p w14:paraId="758B0636" w14:textId="77777777" w:rsidR="001E4D7A" w:rsidRPr="001E4D7A" w:rsidRDefault="001E4D7A">
      <w:pPr>
        <w:numPr>
          <w:ilvl w:val="0"/>
          <w:numId w:val="29"/>
        </w:numPr>
        <w:rPr>
          <w:sz w:val="32"/>
          <w:szCs w:val="32"/>
        </w:rPr>
      </w:pPr>
      <w:r w:rsidRPr="001E4D7A">
        <w:rPr>
          <w:sz w:val="32"/>
          <w:szCs w:val="32"/>
        </w:rPr>
        <w:t>Hire Date</w:t>
      </w:r>
    </w:p>
    <w:p w14:paraId="717A40F2" w14:textId="77777777" w:rsidR="001E4D7A" w:rsidRPr="001E4D7A" w:rsidRDefault="001E4D7A">
      <w:pPr>
        <w:numPr>
          <w:ilvl w:val="0"/>
          <w:numId w:val="29"/>
        </w:numPr>
        <w:rPr>
          <w:sz w:val="32"/>
          <w:szCs w:val="32"/>
        </w:rPr>
      </w:pPr>
      <w:r w:rsidRPr="001E4D7A">
        <w:rPr>
          <w:sz w:val="32"/>
          <w:szCs w:val="32"/>
        </w:rPr>
        <w:t>Department</w:t>
      </w:r>
    </w:p>
    <w:p w14:paraId="7A1A8384" w14:textId="77777777" w:rsidR="001E4D7A" w:rsidRPr="001E4D7A" w:rsidRDefault="001E4D7A">
      <w:pPr>
        <w:numPr>
          <w:ilvl w:val="0"/>
          <w:numId w:val="29"/>
        </w:numPr>
        <w:rPr>
          <w:sz w:val="32"/>
          <w:szCs w:val="32"/>
        </w:rPr>
      </w:pPr>
      <w:r w:rsidRPr="001E4D7A">
        <w:rPr>
          <w:sz w:val="32"/>
          <w:szCs w:val="32"/>
        </w:rPr>
        <w:t>Position</w:t>
      </w:r>
    </w:p>
    <w:p w14:paraId="663445AE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Students will use this data on:</w:t>
      </w:r>
    </w:p>
    <w:p w14:paraId="7E61FF3F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Day 2.</w:t>
      </w:r>
    </w:p>
    <w:p w14:paraId="108A0854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656EFCC8">
          <v:rect id="_x0000_i5488" style="width:0;height:1.5pt" o:hralign="center" o:hrstd="t" o:hr="t" fillcolor="#a0a0a0" stroked="f"/>
        </w:pict>
      </w:r>
    </w:p>
    <w:p w14:paraId="1A6E3C7C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81. Homework Template</w:t>
      </w:r>
    </w:p>
    <w:p w14:paraId="12131CD8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Departments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887"/>
      </w:tblGrid>
      <w:tr w:rsidR="001E4D7A" w:rsidRPr="001E4D7A" w14:paraId="391E18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463C00" w14:textId="77777777" w:rsidR="001E4D7A" w:rsidRPr="001E4D7A" w:rsidRDefault="001E4D7A" w:rsidP="001E4D7A">
            <w:pPr>
              <w:rPr>
                <w:b/>
                <w:bCs/>
                <w:sz w:val="32"/>
                <w:szCs w:val="32"/>
              </w:rPr>
            </w:pPr>
            <w:r w:rsidRPr="001E4D7A">
              <w:rPr>
                <w:b/>
                <w:bCs/>
                <w:sz w:val="32"/>
                <w:szCs w:val="32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5B7881F2" w14:textId="77777777" w:rsidR="001E4D7A" w:rsidRPr="001E4D7A" w:rsidRDefault="001E4D7A" w:rsidP="001E4D7A">
            <w:pPr>
              <w:rPr>
                <w:b/>
                <w:bCs/>
                <w:sz w:val="32"/>
                <w:szCs w:val="32"/>
              </w:rPr>
            </w:pPr>
            <w:r w:rsidRPr="001E4D7A">
              <w:rPr>
                <w:b/>
                <w:bCs/>
                <w:sz w:val="32"/>
                <w:szCs w:val="32"/>
              </w:rPr>
              <w:t>Code</w:t>
            </w:r>
          </w:p>
        </w:tc>
      </w:tr>
      <w:tr w:rsidR="001E4D7A" w:rsidRPr="001E4D7A" w14:paraId="7E6B3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7730F" w14:textId="77777777" w:rsidR="001E4D7A" w:rsidRPr="001E4D7A" w:rsidRDefault="001E4D7A" w:rsidP="001E4D7A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7CF5D7F8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</w:tr>
      <w:tr w:rsidR="001E4D7A" w:rsidRPr="001E4D7A" w14:paraId="3F1A1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65F2F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51E867C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</w:tr>
      <w:tr w:rsidR="001E4D7A" w:rsidRPr="001E4D7A" w14:paraId="3FD9D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D88DC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3EB84FCA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</w:tr>
      <w:tr w:rsidR="001E4D7A" w:rsidRPr="001E4D7A" w14:paraId="72904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979D6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643D007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</w:tr>
      <w:tr w:rsidR="001E4D7A" w:rsidRPr="001E4D7A" w14:paraId="2960A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F7907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3AE2C9B3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</w:tr>
    </w:tbl>
    <w:p w14:paraId="7D1E889F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Positions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0"/>
        <w:gridCol w:w="1935"/>
      </w:tblGrid>
      <w:tr w:rsidR="001E4D7A" w:rsidRPr="001E4D7A" w14:paraId="3AD358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6C24AA" w14:textId="77777777" w:rsidR="001E4D7A" w:rsidRPr="001E4D7A" w:rsidRDefault="001E4D7A" w:rsidP="001E4D7A">
            <w:pPr>
              <w:rPr>
                <w:b/>
                <w:bCs/>
                <w:sz w:val="32"/>
                <w:szCs w:val="32"/>
              </w:rPr>
            </w:pPr>
            <w:r w:rsidRPr="001E4D7A">
              <w:rPr>
                <w:b/>
                <w:bCs/>
                <w:sz w:val="32"/>
                <w:szCs w:val="32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2AC74CA0" w14:textId="77777777" w:rsidR="001E4D7A" w:rsidRPr="001E4D7A" w:rsidRDefault="001E4D7A" w:rsidP="001E4D7A">
            <w:pPr>
              <w:rPr>
                <w:b/>
                <w:bCs/>
                <w:sz w:val="32"/>
                <w:szCs w:val="32"/>
              </w:rPr>
            </w:pPr>
            <w:r w:rsidRPr="001E4D7A">
              <w:rPr>
                <w:b/>
                <w:bCs/>
                <w:sz w:val="32"/>
                <w:szCs w:val="32"/>
              </w:rPr>
              <w:t>Department</w:t>
            </w:r>
          </w:p>
        </w:tc>
      </w:tr>
      <w:tr w:rsidR="001E4D7A" w:rsidRPr="001E4D7A" w14:paraId="0D3F9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2F05D" w14:textId="77777777" w:rsidR="001E4D7A" w:rsidRPr="001E4D7A" w:rsidRDefault="001E4D7A" w:rsidP="001E4D7A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0CC0097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</w:tr>
      <w:tr w:rsidR="001E4D7A" w:rsidRPr="001E4D7A" w14:paraId="24B8B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B2354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6C73E96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</w:tr>
      <w:tr w:rsidR="001E4D7A" w:rsidRPr="001E4D7A" w14:paraId="7165D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9DC6D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13A373C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</w:tr>
      <w:tr w:rsidR="001E4D7A" w:rsidRPr="001E4D7A" w14:paraId="02E6E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13D3F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26A78004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</w:tr>
      <w:tr w:rsidR="001E4D7A" w:rsidRPr="001E4D7A" w14:paraId="152FF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371DA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F539962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</w:tr>
    </w:tbl>
    <w:p w14:paraId="6D60DC85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Employees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978"/>
        <w:gridCol w:w="917"/>
        <w:gridCol w:w="1920"/>
        <w:gridCol w:w="1300"/>
      </w:tblGrid>
      <w:tr w:rsidR="001E4D7A" w:rsidRPr="001E4D7A" w14:paraId="4EEF63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F8CE15" w14:textId="77777777" w:rsidR="001E4D7A" w:rsidRPr="001E4D7A" w:rsidRDefault="001E4D7A" w:rsidP="001E4D7A">
            <w:pPr>
              <w:rPr>
                <w:b/>
                <w:bCs/>
                <w:sz w:val="32"/>
                <w:szCs w:val="32"/>
              </w:rPr>
            </w:pPr>
            <w:r w:rsidRPr="001E4D7A">
              <w:rPr>
                <w:b/>
                <w:bCs/>
                <w:sz w:val="32"/>
                <w:szCs w:val="32"/>
              </w:rPr>
              <w:t>Employee #</w:t>
            </w:r>
          </w:p>
        </w:tc>
        <w:tc>
          <w:tcPr>
            <w:tcW w:w="0" w:type="auto"/>
            <w:vAlign w:val="center"/>
            <w:hideMark/>
          </w:tcPr>
          <w:p w14:paraId="5F06C788" w14:textId="77777777" w:rsidR="001E4D7A" w:rsidRPr="001E4D7A" w:rsidRDefault="001E4D7A" w:rsidP="001E4D7A">
            <w:pPr>
              <w:rPr>
                <w:b/>
                <w:bCs/>
                <w:sz w:val="32"/>
                <w:szCs w:val="32"/>
              </w:rPr>
            </w:pPr>
            <w:r w:rsidRPr="001E4D7A">
              <w:rPr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2218653" w14:textId="77777777" w:rsidR="001E4D7A" w:rsidRPr="001E4D7A" w:rsidRDefault="001E4D7A" w:rsidP="001E4D7A">
            <w:pPr>
              <w:rPr>
                <w:b/>
                <w:bCs/>
                <w:sz w:val="32"/>
                <w:szCs w:val="32"/>
              </w:rPr>
            </w:pPr>
            <w:r w:rsidRPr="001E4D7A">
              <w:rPr>
                <w:b/>
                <w:bCs/>
                <w:sz w:val="32"/>
                <w:szCs w:val="32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B2AD06D" w14:textId="77777777" w:rsidR="001E4D7A" w:rsidRPr="001E4D7A" w:rsidRDefault="001E4D7A" w:rsidP="001E4D7A">
            <w:pPr>
              <w:rPr>
                <w:b/>
                <w:bCs/>
                <w:sz w:val="32"/>
                <w:szCs w:val="32"/>
              </w:rPr>
            </w:pPr>
            <w:r w:rsidRPr="001E4D7A">
              <w:rPr>
                <w:b/>
                <w:bCs/>
                <w:sz w:val="32"/>
                <w:szCs w:val="32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348AE13B" w14:textId="77777777" w:rsidR="001E4D7A" w:rsidRPr="001E4D7A" w:rsidRDefault="001E4D7A" w:rsidP="001E4D7A">
            <w:pPr>
              <w:rPr>
                <w:b/>
                <w:bCs/>
                <w:sz w:val="32"/>
                <w:szCs w:val="32"/>
              </w:rPr>
            </w:pPr>
            <w:r w:rsidRPr="001E4D7A">
              <w:rPr>
                <w:b/>
                <w:bCs/>
                <w:sz w:val="32"/>
                <w:szCs w:val="32"/>
              </w:rPr>
              <w:t>Position</w:t>
            </w:r>
          </w:p>
        </w:tc>
      </w:tr>
      <w:tr w:rsidR="001E4D7A" w:rsidRPr="001E4D7A" w14:paraId="552C9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CD83E" w14:textId="77777777" w:rsidR="001E4D7A" w:rsidRPr="001E4D7A" w:rsidRDefault="001E4D7A" w:rsidP="001E4D7A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77C09803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3294B4F6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DEEFD3D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2475C5A8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</w:tr>
      <w:tr w:rsidR="001E4D7A" w:rsidRPr="001E4D7A" w14:paraId="3FA58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BDA88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524B545E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2EF0867F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5C6482A3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16F49284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</w:tr>
      <w:tr w:rsidR="001E4D7A" w:rsidRPr="001E4D7A" w14:paraId="46167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D9764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54C5B01E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3F02521B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57149C2A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CB7E69A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</w:tr>
      <w:tr w:rsidR="001E4D7A" w:rsidRPr="001E4D7A" w14:paraId="129DE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EE51F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2748C349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2D788603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3B9E74D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DEB3005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</w:tr>
      <w:tr w:rsidR="001E4D7A" w:rsidRPr="001E4D7A" w14:paraId="51653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8FD20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5B438253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7EB91DA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33474105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F963B13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</w:tr>
      <w:tr w:rsidR="001E4D7A" w:rsidRPr="001E4D7A" w14:paraId="214D0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1E655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DDE08D8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7A06289F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59515A2A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20FCE795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</w:tr>
      <w:tr w:rsidR="001E4D7A" w:rsidRPr="001E4D7A" w14:paraId="24072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0E473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E58E3B2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3240E4A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5944F291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51A7BAB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</w:tr>
      <w:tr w:rsidR="001E4D7A" w:rsidRPr="001E4D7A" w14:paraId="73D39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19EAB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5C00EC79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2A7CBC71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E5616C4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17B41D45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</w:tr>
      <w:tr w:rsidR="001E4D7A" w:rsidRPr="001E4D7A" w14:paraId="5AC59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D9920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B382124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35C249E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0F58044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5467363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</w:tr>
      <w:tr w:rsidR="001E4D7A" w:rsidRPr="001E4D7A" w14:paraId="212CB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72E42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27F685E0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377AAB6E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780F789E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493478E" w14:textId="77777777" w:rsidR="001E4D7A" w:rsidRPr="001E4D7A" w:rsidRDefault="001E4D7A" w:rsidP="001E4D7A">
            <w:pPr>
              <w:rPr>
                <w:sz w:val="32"/>
                <w:szCs w:val="32"/>
              </w:rPr>
            </w:pPr>
          </w:p>
        </w:tc>
      </w:tr>
    </w:tbl>
    <w:p w14:paraId="4AE885D1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6DE465D6">
          <v:rect id="_x0000_i5489" style="width:0;height:1.5pt" o:hralign="center" o:hrstd="t" o:hr="t" fillcolor="#a0a0a0" stroked="f"/>
        </w:pict>
      </w:r>
    </w:p>
    <w:p w14:paraId="556276C5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PART P — INSTRUCTOR ANSWER SUMMARY</w:t>
      </w:r>
    </w:p>
    <w:p w14:paraId="3D734739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82. Day 1 Core Answers</w:t>
      </w:r>
    </w:p>
    <w:p w14:paraId="0A801F84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Students should leave Day 1 knowing:</w:t>
      </w:r>
    </w:p>
    <w:p w14:paraId="7045BB34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Build an Application?</w:t>
      </w:r>
    </w:p>
    <w:p w14:paraId="3E2BB932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lastRenderedPageBreak/>
        <w:t>Power Apps</w:t>
      </w:r>
    </w:p>
    <w:p w14:paraId="2E6C7E05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Automate a Process?</w:t>
      </w:r>
    </w:p>
    <w:p w14:paraId="132B4AE7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Power Automate</w:t>
      </w:r>
    </w:p>
    <w:p w14:paraId="7EE54586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Analyze Business Data?</w:t>
      </w:r>
    </w:p>
    <w:p w14:paraId="3CA91C11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Power BI</w:t>
      </w:r>
    </w:p>
    <w:p w14:paraId="3EA691B7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Build an External Portal?</w:t>
      </w:r>
    </w:p>
    <w:p w14:paraId="1730F5A5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Power Pages</w:t>
      </w:r>
    </w:p>
    <w:p w14:paraId="4C4C7E74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Build an AI Agent?</w:t>
      </w:r>
    </w:p>
    <w:p w14:paraId="2D9BF4DE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Copilot Studio</w:t>
      </w:r>
    </w:p>
    <w:p w14:paraId="530DC27D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Store Structured Business Data?</w:t>
      </w:r>
    </w:p>
    <w:p w14:paraId="51EB0715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Dataverse</w:t>
      </w:r>
    </w:p>
    <w:p w14:paraId="407B8A05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Connect External Systems?</w:t>
      </w:r>
    </w:p>
    <w:p w14:paraId="5E6AB00A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Connectors</w:t>
      </w:r>
    </w:p>
    <w:p w14:paraId="3DF061C0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Separate and Organize Platform Resources?</w:t>
      </w:r>
    </w:p>
    <w:p w14:paraId="49E2CEBA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Environments</w:t>
      </w:r>
    </w:p>
    <w:p w14:paraId="1D219674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6E23B322">
          <v:rect id="_x0000_i5490" style="width:0;height:1.5pt" o:hralign="center" o:hrstd="t" o:hr="t" fillcolor="#a0a0a0" stroked="f"/>
        </w:pict>
      </w:r>
    </w:p>
    <w:p w14:paraId="2C95B4A9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83. Day 1 Employee Leave Solution Answer</w:t>
      </w:r>
    </w:p>
    <w:p w14:paraId="06408D0B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The preferred high-level architecture is:</w:t>
      </w:r>
    </w:p>
    <w:p w14:paraId="756F83B5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EMPLOYEE</w:t>
      </w:r>
    </w:p>
    <w:p w14:paraId="521CB71B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 xml:space="preserve">    |</w:t>
      </w:r>
    </w:p>
    <w:p w14:paraId="32A9667E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 xml:space="preserve">    v</w:t>
      </w:r>
    </w:p>
    <w:p w14:paraId="27CDC7E4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POWER APPS</w:t>
      </w:r>
    </w:p>
    <w:p w14:paraId="1C7A40AF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lastRenderedPageBreak/>
        <w:t>Employee Leave App</w:t>
      </w:r>
    </w:p>
    <w:p w14:paraId="19103EA9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 xml:space="preserve">    |</w:t>
      </w:r>
    </w:p>
    <w:p w14:paraId="1F409F01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 xml:space="preserve">    v</w:t>
      </w:r>
    </w:p>
    <w:p w14:paraId="0D20B964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DATAVERSE</w:t>
      </w:r>
    </w:p>
    <w:p w14:paraId="3B74E481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Leave Request Data</w:t>
      </w:r>
    </w:p>
    <w:p w14:paraId="0E6F0507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 xml:space="preserve">    |</w:t>
      </w:r>
    </w:p>
    <w:p w14:paraId="5420A10D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 xml:space="preserve">    v</w:t>
      </w:r>
    </w:p>
    <w:p w14:paraId="02CF62D1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POWER AUTOMATE</w:t>
      </w:r>
    </w:p>
    <w:p w14:paraId="690E9F66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Approval Workflow</w:t>
      </w:r>
    </w:p>
    <w:p w14:paraId="71060417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 xml:space="preserve">    |</w:t>
      </w:r>
    </w:p>
    <w:p w14:paraId="0ED7D6C0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 xml:space="preserve">    v</w:t>
      </w:r>
    </w:p>
    <w:p w14:paraId="095648EA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MANAGER</w:t>
      </w:r>
    </w:p>
    <w:p w14:paraId="4E37DF39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Approve / Reject</w:t>
      </w:r>
    </w:p>
    <w:p w14:paraId="507B599C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 xml:space="preserve">    |</w:t>
      </w:r>
    </w:p>
    <w:p w14:paraId="27298F96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 xml:space="preserve">    v</w:t>
      </w:r>
    </w:p>
    <w:p w14:paraId="00764623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DATAVERSE</w:t>
      </w:r>
    </w:p>
    <w:p w14:paraId="546D5B9E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Status Updated</w:t>
      </w:r>
    </w:p>
    <w:p w14:paraId="0260B15E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 xml:space="preserve">   / \</w:t>
      </w:r>
    </w:p>
    <w:p w14:paraId="5281107B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 xml:space="preserve">  /   \</w:t>
      </w:r>
    </w:p>
    <w:p w14:paraId="3C621468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 xml:space="preserve"> v     v</w:t>
      </w:r>
    </w:p>
    <w:p w14:paraId="19B59C78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EMPLOYEE    POWER BI</w:t>
      </w:r>
    </w:p>
    <w:p w14:paraId="67407465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NOTIFIED    HR ANALYTICS</w:t>
      </w:r>
    </w:p>
    <w:p w14:paraId="2EBE2780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lastRenderedPageBreak/>
        <w:t>Optional later extension:</w:t>
      </w:r>
    </w:p>
    <w:p w14:paraId="4FFE270D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COPILOT STUDIO</w:t>
      </w:r>
    </w:p>
    <w:p w14:paraId="642CF77C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 xml:space="preserve">      |</w:t>
      </w:r>
    </w:p>
    <w:p w14:paraId="2C1F411D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 xml:space="preserve">      v</w:t>
      </w:r>
    </w:p>
    <w:p w14:paraId="4611D30C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HR Assistant</w:t>
      </w:r>
    </w:p>
    <w:p w14:paraId="34DA4136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6A9C0ADF">
          <v:rect id="_x0000_i5491" style="width:0;height:1.5pt" o:hralign="center" o:hrstd="t" o:hr="t" fillcolor="#a0a0a0" stroked="f"/>
        </w:pict>
      </w:r>
    </w:p>
    <w:p w14:paraId="340483E4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84. Why This Architecture?</w:t>
      </w:r>
    </w:p>
    <w:p w14:paraId="2C44A26A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Power Apps</w:t>
      </w:r>
    </w:p>
    <w:p w14:paraId="60177527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Handles the employee user experience.</w:t>
      </w:r>
    </w:p>
    <w:p w14:paraId="7EF63F4B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Dataverse</w:t>
      </w:r>
    </w:p>
    <w:p w14:paraId="47E71030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Stores structured business records.</w:t>
      </w:r>
    </w:p>
    <w:p w14:paraId="0664E9AB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Power Automate</w:t>
      </w:r>
    </w:p>
    <w:p w14:paraId="6864EBA2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Coordinates manager approval and notifications.</w:t>
      </w:r>
    </w:p>
    <w:p w14:paraId="02B08DA2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Power BI</w:t>
      </w:r>
    </w:p>
    <w:p w14:paraId="4A3622EB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Provides management analytics.</w:t>
      </w:r>
    </w:p>
    <w:p w14:paraId="19E66B84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Copilot Studio</w:t>
      </w:r>
    </w:p>
    <w:p w14:paraId="37B75EC7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Can provide conversational help and eventually interact with approved business actions.</w:t>
      </w:r>
    </w:p>
    <w:p w14:paraId="10BBB823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This architecture demonstrates the central Day 1 idea:</w:t>
      </w:r>
    </w:p>
    <w:p w14:paraId="0C93C0E7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One business problem can require multiple Power Platform capabilities.</w:t>
      </w:r>
    </w:p>
    <w:p w14:paraId="1B5C1B83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7F5A0006">
          <v:rect id="_x0000_i5492" style="width:0;height:1.5pt" o:hralign="center" o:hrstd="t" o:hr="t" fillcolor="#a0a0a0" stroked="f"/>
        </w:pict>
      </w:r>
    </w:p>
    <w:p w14:paraId="37982FE8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lastRenderedPageBreak/>
        <w:t>85. What Students Should NOT Worry About Yet</w:t>
      </w:r>
    </w:p>
    <w:p w14:paraId="64729D6A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Day 1 students do not need to master:</w:t>
      </w:r>
    </w:p>
    <w:p w14:paraId="1C0DC5F3" w14:textId="77777777" w:rsidR="001E4D7A" w:rsidRPr="001E4D7A" w:rsidRDefault="001E4D7A">
      <w:pPr>
        <w:numPr>
          <w:ilvl w:val="0"/>
          <w:numId w:val="30"/>
        </w:numPr>
        <w:rPr>
          <w:sz w:val="32"/>
          <w:szCs w:val="32"/>
        </w:rPr>
      </w:pPr>
      <w:r w:rsidRPr="001E4D7A">
        <w:rPr>
          <w:sz w:val="32"/>
          <w:szCs w:val="32"/>
        </w:rPr>
        <w:t>Power Fx</w:t>
      </w:r>
    </w:p>
    <w:p w14:paraId="576FB7F8" w14:textId="77777777" w:rsidR="001E4D7A" w:rsidRPr="001E4D7A" w:rsidRDefault="001E4D7A">
      <w:pPr>
        <w:numPr>
          <w:ilvl w:val="0"/>
          <w:numId w:val="30"/>
        </w:numPr>
        <w:rPr>
          <w:sz w:val="32"/>
          <w:szCs w:val="32"/>
        </w:rPr>
      </w:pPr>
      <w:r w:rsidRPr="001E4D7A">
        <w:rPr>
          <w:sz w:val="32"/>
          <w:szCs w:val="32"/>
        </w:rPr>
        <w:t>Dataverse relationships</w:t>
      </w:r>
    </w:p>
    <w:p w14:paraId="73F183E0" w14:textId="77777777" w:rsidR="001E4D7A" w:rsidRPr="001E4D7A" w:rsidRDefault="001E4D7A">
      <w:pPr>
        <w:numPr>
          <w:ilvl w:val="0"/>
          <w:numId w:val="30"/>
        </w:numPr>
        <w:rPr>
          <w:sz w:val="32"/>
          <w:szCs w:val="32"/>
        </w:rPr>
      </w:pPr>
      <w:r w:rsidRPr="001E4D7A">
        <w:rPr>
          <w:sz w:val="32"/>
          <w:szCs w:val="32"/>
        </w:rPr>
        <w:t>Security roles</w:t>
      </w:r>
    </w:p>
    <w:p w14:paraId="135D1FF7" w14:textId="77777777" w:rsidR="001E4D7A" w:rsidRPr="001E4D7A" w:rsidRDefault="001E4D7A">
      <w:pPr>
        <w:numPr>
          <w:ilvl w:val="0"/>
          <w:numId w:val="30"/>
        </w:numPr>
        <w:rPr>
          <w:sz w:val="32"/>
          <w:szCs w:val="32"/>
        </w:rPr>
      </w:pPr>
      <w:r w:rsidRPr="001E4D7A">
        <w:rPr>
          <w:sz w:val="32"/>
          <w:szCs w:val="32"/>
        </w:rPr>
        <w:t>Canvas App design</w:t>
      </w:r>
    </w:p>
    <w:p w14:paraId="769FF64F" w14:textId="77777777" w:rsidR="001E4D7A" w:rsidRPr="001E4D7A" w:rsidRDefault="001E4D7A">
      <w:pPr>
        <w:numPr>
          <w:ilvl w:val="0"/>
          <w:numId w:val="30"/>
        </w:numPr>
        <w:rPr>
          <w:sz w:val="32"/>
          <w:szCs w:val="32"/>
        </w:rPr>
      </w:pPr>
      <w:r w:rsidRPr="001E4D7A">
        <w:rPr>
          <w:sz w:val="32"/>
          <w:szCs w:val="32"/>
        </w:rPr>
        <w:t>DAX</w:t>
      </w:r>
    </w:p>
    <w:p w14:paraId="71B91BA6" w14:textId="77777777" w:rsidR="001E4D7A" w:rsidRPr="001E4D7A" w:rsidRDefault="001E4D7A">
      <w:pPr>
        <w:numPr>
          <w:ilvl w:val="0"/>
          <w:numId w:val="30"/>
        </w:numPr>
        <w:rPr>
          <w:sz w:val="32"/>
          <w:szCs w:val="32"/>
        </w:rPr>
      </w:pPr>
      <w:r w:rsidRPr="001E4D7A">
        <w:rPr>
          <w:sz w:val="32"/>
          <w:szCs w:val="32"/>
        </w:rPr>
        <w:t>API integration</w:t>
      </w:r>
    </w:p>
    <w:p w14:paraId="65669F52" w14:textId="77777777" w:rsidR="001E4D7A" w:rsidRPr="001E4D7A" w:rsidRDefault="001E4D7A">
      <w:pPr>
        <w:numPr>
          <w:ilvl w:val="0"/>
          <w:numId w:val="30"/>
        </w:numPr>
        <w:rPr>
          <w:sz w:val="32"/>
          <w:szCs w:val="32"/>
        </w:rPr>
      </w:pPr>
      <w:r w:rsidRPr="001E4D7A">
        <w:rPr>
          <w:sz w:val="32"/>
          <w:szCs w:val="32"/>
        </w:rPr>
        <w:t>Power Automate expressions</w:t>
      </w:r>
    </w:p>
    <w:p w14:paraId="2CFAFBE9" w14:textId="77777777" w:rsidR="001E4D7A" w:rsidRPr="001E4D7A" w:rsidRDefault="001E4D7A">
      <w:pPr>
        <w:numPr>
          <w:ilvl w:val="0"/>
          <w:numId w:val="30"/>
        </w:numPr>
        <w:rPr>
          <w:sz w:val="32"/>
          <w:szCs w:val="32"/>
        </w:rPr>
      </w:pPr>
      <w:r w:rsidRPr="001E4D7A">
        <w:rPr>
          <w:sz w:val="32"/>
          <w:szCs w:val="32"/>
        </w:rPr>
        <w:t>Custom connectors</w:t>
      </w:r>
    </w:p>
    <w:p w14:paraId="339EDB6F" w14:textId="77777777" w:rsidR="001E4D7A" w:rsidRPr="001E4D7A" w:rsidRDefault="001E4D7A">
      <w:pPr>
        <w:numPr>
          <w:ilvl w:val="0"/>
          <w:numId w:val="30"/>
        </w:numPr>
        <w:rPr>
          <w:sz w:val="32"/>
          <w:szCs w:val="32"/>
        </w:rPr>
      </w:pPr>
      <w:r w:rsidRPr="001E4D7A">
        <w:rPr>
          <w:sz w:val="32"/>
          <w:szCs w:val="32"/>
        </w:rPr>
        <w:t>ALM pipelines</w:t>
      </w:r>
    </w:p>
    <w:p w14:paraId="7054F73B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Those topics come later.</w:t>
      </w:r>
    </w:p>
    <w:p w14:paraId="069D7E56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Today they need to understand:</w:t>
      </w:r>
    </w:p>
    <w:p w14:paraId="63044BEF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The Big Picture.</w:t>
      </w:r>
    </w:p>
    <w:p w14:paraId="36E1ED7C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3ABFDF6A">
          <v:rect id="_x0000_i5493" style="width:0;height:1.5pt" o:hralign="center" o:hrstd="t" o:hr="t" fillcolor="#a0a0a0" stroked="f"/>
        </w:pict>
      </w:r>
    </w:p>
    <w:p w14:paraId="146089D6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86. Day 1 Final Review Discussion</w:t>
      </w:r>
    </w:p>
    <w:p w14:paraId="56949DC6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Ask each student to complete this sentence:</w:t>
      </w:r>
    </w:p>
    <w:p w14:paraId="1E759644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Power Platform helps organizations _______________________________.</w:t>
      </w:r>
    </w:p>
    <w:p w14:paraId="2012604F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Good answers:</w:t>
      </w:r>
    </w:p>
    <w:p w14:paraId="7C05739D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build business applications and automate processes.</w:t>
      </w:r>
    </w:p>
    <w:p w14:paraId="783141B9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lastRenderedPageBreak/>
        <w:t>connect business data, applications, workflows, analytics and AI.</w:t>
      </w:r>
    </w:p>
    <w:p w14:paraId="14B3416F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turn manual processes into digital solutions.</w:t>
      </w:r>
    </w:p>
    <w:p w14:paraId="3BE1F01A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Then ask:</w:t>
      </w:r>
    </w:p>
    <w:p w14:paraId="65C4F8CC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What is the difference between Power Apps and Power Automate?</w:t>
      </w:r>
    </w:p>
    <w:p w14:paraId="5089A4C4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Expected answer:</w:t>
      </w:r>
    </w:p>
    <w:p w14:paraId="4B82DA4E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Power Apps is primarily the user-facing application.</w:t>
      </w:r>
    </w:p>
    <w:p w14:paraId="75FDB9C6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Power Automate handles workflow and automation.</w:t>
      </w:r>
    </w:p>
    <w:p w14:paraId="21CCE029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Finally ask:</w:t>
      </w:r>
    </w:p>
    <w:p w14:paraId="4BC048DB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Where does our business data live?</w:t>
      </w:r>
    </w:p>
    <w:p w14:paraId="2AB7C9BC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Expected answer:</w:t>
      </w:r>
    </w:p>
    <w:p w14:paraId="67C2F268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Dataverse.</w:t>
      </w:r>
    </w:p>
    <w:p w14:paraId="3CDA7A11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6DEABB73">
          <v:rect id="_x0000_i5494" style="width:0;height:1.5pt" o:hralign="center" o:hrstd="t" o:hr="t" fillcolor="#a0a0a0" stroked="f"/>
        </w:pict>
      </w:r>
    </w:p>
    <w:p w14:paraId="2489A270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87. Instructor Closing Statement</w:t>
      </w:r>
    </w:p>
    <w:p w14:paraId="4F29685F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Today we answered:</w:t>
      </w:r>
    </w:p>
    <w:p w14:paraId="0295DB82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What Power Platform is.</w:t>
      </w:r>
    </w:p>
    <w:p w14:paraId="4A12B948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Tomorrow we begin answering:</w:t>
      </w:r>
    </w:p>
    <w:p w14:paraId="4B5ADBB2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How should business data be structured?</w:t>
      </w:r>
    </w:p>
    <w:p w14:paraId="77AB12A7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On Day 2 we will create our first real Dataverse solution:</w:t>
      </w:r>
    </w:p>
    <w:p w14:paraId="78F78C72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Department</w:t>
      </w:r>
    </w:p>
    <w:p w14:paraId="4BD3F450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rFonts w:ascii="Times New Roman" w:hAnsi="Times New Roman" w:cs="Times New Roman"/>
          <w:sz w:val="32"/>
          <w:szCs w:val="32"/>
        </w:rPr>
        <w:t>↓</w:t>
      </w:r>
    </w:p>
    <w:p w14:paraId="1D50877E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lastRenderedPageBreak/>
        <w:t>Position</w:t>
      </w:r>
    </w:p>
    <w:p w14:paraId="356AABDD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rFonts w:ascii="Times New Roman" w:hAnsi="Times New Roman" w:cs="Times New Roman"/>
          <w:sz w:val="32"/>
          <w:szCs w:val="32"/>
        </w:rPr>
        <w:t>↓</w:t>
      </w:r>
    </w:p>
    <w:p w14:paraId="585014E0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Employee</w:t>
      </w:r>
    </w:p>
    <w:p w14:paraId="133DBC2E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Students will move from:</w:t>
      </w:r>
    </w:p>
    <w:p w14:paraId="4268EC47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Exploring Power Platform</w:t>
      </w:r>
    </w:p>
    <w:p w14:paraId="4E3D4924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to:</w:t>
      </w:r>
    </w:p>
    <w:p w14:paraId="202BD2C1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Building with Power Platform.</w:t>
      </w:r>
    </w:p>
    <w:p w14:paraId="4C410670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pict w14:anchorId="612611BA">
          <v:rect id="_x0000_i5495" style="width:0;height:1.5pt" o:hralign="center" o:hrstd="t" o:hr="t" fillcolor="#a0a0a0" stroked="f"/>
        </w:pict>
      </w:r>
    </w:p>
    <w:p w14:paraId="75A0C5BC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END OF DAY 1</w:t>
      </w:r>
    </w:p>
    <w:p w14:paraId="33CEAF57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Student Outcome</w:t>
      </w:r>
    </w:p>
    <w:p w14:paraId="1B2961C4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By the end of this lab, every student should have:</w:t>
      </w:r>
    </w:p>
    <w:p w14:paraId="1D9868C8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rFonts w:ascii="Segoe UI Symbol" w:hAnsi="Segoe UI Symbol" w:cs="Segoe UI Symbol"/>
          <w:sz w:val="32"/>
          <w:szCs w:val="32"/>
        </w:rPr>
        <w:t>✓</w:t>
      </w:r>
      <w:r w:rsidRPr="001E4D7A">
        <w:rPr>
          <w:sz w:val="32"/>
          <w:szCs w:val="32"/>
        </w:rPr>
        <w:t xml:space="preserve"> Navigated the Power Platform ecosystem</w:t>
      </w:r>
    </w:p>
    <w:p w14:paraId="7AF88C8E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rFonts w:ascii="Segoe UI Symbol" w:hAnsi="Segoe UI Symbol" w:cs="Segoe UI Symbol"/>
          <w:sz w:val="32"/>
          <w:szCs w:val="32"/>
        </w:rPr>
        <w:t>✓</w:t>
      </w:r>
      <w:r w:rsidRPr="001E4D7A">
        <w:rPr>
          <w:sz w:val="32"/>
          <w:szCs w:val="32"/>
        </w:rPr>
        <w:t xml:space="preserve"> Identified the major products</w:t>
      </w:r>
    </w:p>
    <w:p w14:paraId="2C3523DD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rFonts w:ascii="Segoe UI Symbol" w:hAnsi="Segoe UI Symbol" w:cs="Segoe UI Symbol"/>
          <w:sz w:val="32"/>
          <w:szCs w:val="32"/>
        </w:rPr>
        <w:t>✓</w:t>
      </w:r>
      <w:r w:rsidRPr="001E4D7A">
        <w:rPr>
          <w:sz w:val="32"/>
          <w:szCs w:val="32"/>
        </w:rPr>
        <w:t xml:space="preserve"> Understood Dataverse</w:t>
      </w:r>
    </w:p>
    <w:p w14:paraId="0DADADEE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rFonts w:ascii="Segoe UI Symbol" w:hAnsi="Segoe UI Symbol" w:cs="Segoe UI Symbol"/>
          <w:sz w:val="32"/>
          <w:szCs w:val="32"/>
        </w:rPr>
        <w:t>✓</w:t>
      </w:r>
      <w:r w:rsidRPr="001E4D7A">
        <w:rPr>
          <w:sz w:val="32"/>
          <w:szCs w:val="32"/>
        </w:rPr>
        <w:t xml:space="preserve"> Understood environments</w:t>
      </w:r>
    </w:p>
    <w:p w14:paraId="5AF6325D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rFonts w:ascii="Segoe UI Symbol" w:hAnsi="Segoe UI Symbol" w:cs="Segoe UI Symbol"/>
          <w:sz w:val="32"/>
          <w:szCs w:val="32"/>
        </w:rPr>
        <w:t>✓</w:t>
      </w:r>
      <w:r w:rsidRPr="001E4D7A">
        <w:rPr>
          <w:sz w:val="32"/>
          <w:szCs w:val="32"/>
        </w:rPr>
        <w:t xml:space="preserve"> Understood connectors</w:t>
      </w:r>
    </w:p>
    <w:p w14:paraId="31F70EC0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rFonts w:ascii="Segoe UI Symbol" w:hAnsi="Segoe UI Symbol" w:cs="Segoe UI Symbol"/>
          <w:sz w:val="32"/>
          <w:szCs w:val="32"/>
        </w:rPr>
        <w:t>✓</w:t>
      </w:r>
      <w:r w:rsidRPr="001E4D7A">
        <w:rPr>
          <w:sz w:val="32"/>
          <w:szCs w:val="32"/>
        </w:rPr>
        <w:t xml:space="preserve"> Analyzed a manual business process</w:t>
      </w:r>
    </w:p>
    <w:p w14:paraId="6DFDA3FA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rFonts w:ascii="Segoe UI Symbol" w:hAnsi="Segoe UI Symbol" w:cs="Segoe UI Symbol"/>
          <w:sz w:val="32"/>
          <w:szCs w:val="32"/>
        </w:rPr>
        <w:t>✓</w:t>
      </w:r>
      <w:r w:rsidRPr="001E4D7A">
        <w:rPr>
          <w:sz w:val="32"/>
          <w:szCs w:val="32"/>
        </w:rPr>
        <w:t xml:space="preserve"> Designed their first Power Platform architecture</w:t>
      </w:r>
    </w:p>
    <w:p w14:paraId="3688B1EB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rFonts w:ascii="Segoe UI Symbol" w:hAnsi="Segoe UI Symbol" w:cs="Segoe UI Symbol"/>
          <w:sz w:val="32"/>
          <w:szCs w:val="32"/>
        </w:rPr>
        <w:t>✓</w:t>
      </w:r>
      <w:r w:rsidRPr="001E4D7A">
        <w:rPr>
          <w:sz w:val="32"/>
          <w:szCs w:val="32"/>
        </w:rPr>
        <w:t xml:space="preserve"> Completed a product-selection exercise</w:t>
      </w:r>
    </w:p>
    <w:p w14:paraId="351E6734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rFonts w:ascii="Segoe UI Symbol" w:hAnsi="Segoe UI Symbol" w:cs="Segoe UI Symbol"/>
          <w:sz w:val="32"/>
          <w:szCs w:val="32"/>
        </w:rPr>
        <w:t>✓</w:t>
      </w:r>
      <w:r w:rsidRPr="001E4D7A">
        <w:rPr>
          <w:sz w:val="32"/>
          <w:szCs w:val="32"/>
        </w:rPr>
        <w:t xml:space="preserve"> Completed the Day 1 assessment</w:t>
      </w:r>
    </w:p>
    <w:p w14:paraId="6A69FFC5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rFonts w:ascii="Segoe UI Symbol" w:hAnsi="Segoe UI Symbol" w:cs="Segoe UI Symbol"/>
          <w:sz w:val="32"/>
          <w:szCs w:val="32"/>
        </w:rPr>
        <w:t>✓</w:t>
      </w:r>
      <w:r w:rsidRPr="001E4D7A">
        <w:rPr>
          <w:sz w:val="32"/>
          <w:szCs w:val="32"/>
        </w:rPr>
        <w:t xml:space="preserve"> Prepared sample data for Day 2</w:t>
      </w:r>
    </w:p>
    <w:p w14:paraId="7F860626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lastRenderedPageBreak/>
        <w:t>Next Lab</w:t>
      </w:r>
    </w:p>
    <w:p w14:paraId="53A6DAFC" w14:textId="77777777" w:rsidR="001E4D7A" w:rsidRPr="001E4D7A" w:rsidRDefault="001E4D7A" w:rsidP="001E4D7A">
      <w:pPr>
        <w:rPr>
          <w:b/>
          <w:bCs/>
          <w:sz w:val="32"/>
          <w:szCs w:val="32"/>
        </w:rPr>
      </w:pPr>
      <w:r w:rsidRPr="001E4D7A">
        <w:rPr>
          <w:b/>
          <w:bCs/>
          <w:sz w:val="32"/>
          <w:szCs w:val="32"/>
        </w:rPr>
        <w:t>Day 2 — Microsoft Dataverse Fundamentals</w:t>
      </w:r>
    </w:p>
    <w:p w14:paraId="432BE710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Students will build:</w:t>
      </w:r>
    </w:p>
    <w:p w14:paraId="064C31C6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b/>
          <w:bCs/>
          <w:sz w:val="32"/>
          <w:szCs w:val="32"/>
        </w:rPr>
        <w:t xml:space="preserve">Department </w:t>
      </w:r>
      <w:r w:rsidRPr="001E4D7A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1E4D7A">
        <w:rPr>
          <w:b/>
          <w:bCs/>
          <w:sz w:val="32"/>
          <w:szCs w:val="32"/>
        </w:rPr>
        <w:t xml:space="preserve"> Position </w:t>
      </w:r>
      <w:r w:rsidRPr="001E4D7A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1E4D7A">
        <w:rPr>
          <w:b/>
          <w:bCs/>
          <w:sz w:val="32"/>
          <w:szCs w:val="32"/>
        </w:rPr>
        <w:t xml:space="preserve"> Employee</w:t>
      </w:r>
    </w:p>
    <w:p w14:paraId="341E2E0E" w14:textId="77777777" w:rsidR="001E4D7A" w:rsidRPr="001E4D7A" w:rsidRDefault="001E4D7A" w:rsidP="001E4D7A">
      <w:pPr>
        <w:rPr>
          <w:sz w:val="32"/>
          <w:szCs w:val="32"/>
        </w:rPr>
      </w:pPr>
      <w:r w:rsidRPr="001E4D7A">
        <w:rPr>
          <w:sz w:val="32"/>
          <w:szCs w:val="32"/>
        </w:rPr>
        <w:t>inside Microsoft Dataverse.</w:t>
      </w:r>
    </w:p>
    <w:p w14:paraId="01A61A5D" w14:textId="3B6A93A2" w:rsidR="008642E0" w:rsidRPr="008642E0" w:rsidRDefault="008642E0" w:rsidP="001E4D7A">
      <w:pPr>
        <w:rPr>
          <w:b/>
          <w:bCs/>
          <w:sz w:val="32"/>
          <w:szCs w:val="32"/>
        </w:rPr>
      </w:pPr>
    </w:p>
    <w:sectPr w:rsidR="008642E0" w:rsidRPr="008642E0" w:rsidSect="00770E71">
      <w:footerReference w:type="default" r:id="rId12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EE924" w14:textId="77777777" w:rsidR="00ED1FAC" w:rsidRDefault="00ED1FAC" w:rsidP="00656987">
      <w:pPr>
        <w:spacing w:after="0" w:line="240" w:lineRule="auto"/>
      </w:pPr>
      <w:r>
        <w:separator/>
      </w:r>
    </w:p>
  </w:endnote>
  <w:endnote w:type="continuationSeparator" w:id="0">
    <w:p w14:paraId="575241F7" w14:textId="77777777" w:rsidR="00ED1FAC" w:rsidRDefault="00ED1FAC" w:rsidP="00656987">
      <w:pPr>
        <w:spacing w:after="0" w:line="240" w:lineRule="auto"/>
      </w:pPr>
      <w:r>
        <w:continuationSeparator/>
      </w:r>
    </w:p>
  </w:endnote>
  <w:endnote w:type="continuationNotice" w:id="1">
    <w:p w14:paraId="2E12A885" w14:textId="77777777" w:rsidR="00ED1FAC" w:rsidRDefault="00ED1FA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C3C85" w14:textId="77777777" w:rsidR="00C5791B" w:rsidRPr="00B374FB" w:rsidRDefault="00C5791B">
    <w:pPr>
      <w:pStyle w:val="Footer"/>
      <w:jc w:val="right"/>
      <w:rPr>
        <w:color w:val="000000" w:themeColor="text1"/>
        <w:sz w:val="20"/>
        <w:szCs w:val="20"/>
      </w:rPr>
    </w:pPr>
    <w:r w:rsidRPr="00B374FB">
      <w:rPr>
        <w:noProof/>
        <w:color w:val="000000" w:themeColor="text1"/>
        <w:sz w:val="16"/>
        <w:szCs w:val="16"/>
      </w:rPr>
      <w:drawing>
        <wp:anchor distT="0" distB="0" distL="114300" distR="114300" simplePos="0" relativeHeight="251658240" behindDoc="1" locked="1" layoutInCell="1" allowOverlap="1" wp14:anchorId="18BCAB15" wp14:editId="11A775FB">
          <wp:simplePos x="0" y="0"/>
          <wp:positionH relativeFrom="column">
            <wp:posOffset>5376545</wp:posOffset>
          </wp:positionH>
          <wp:positionV relativeFrom="paragraph">
            <wp:posOffset>-283210</wp:posOffset>
          </wp:positionV>
          <wp:extent cx="850392" cy="850392"/>
          <wp:effectExtent l="0" t="0" r="6985" b="6985"/>
          <wp:wrapNone/>
          <wp:docPr id="1273300663" name="Picture 1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3300663" name="Picture 1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392" cy="8503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374FB">
      <w:rPr>
        <w:color w:val="000000" w:themeColor="text1"/>
        <w:sz w:val="16"/>
        <w:szCs w:val="16"/>
      </w:rPr>
      <w:t xml:space="preserve">pg. </w:t>
    </w:r>
    <w:r w:rsidRPr="00B374FB">
      <w:rPr>
        <w:color w:val="000000" w:themeColor="text1"/>
        <w:sz w:val="16"/>
        <w:szCs w:val="16"/>
      </w:rPr>
      <w:fldChar w:fldCharType="begin"/>
    </w:r>
    <w:r w:rsidRPr="00B374FB">
      <w:rPr>
        <w:color w:val="000000" w:themeColor="text1"/>
        <w:sz w:val="16"/>
        <w:szCs w:val="16"/>
      </w:rPr>
      <w:instrText xml:space="preserve"> PAGE  \* Arabic </w:instrText>
    </w:r>
    <w:r w:rsidRPr="00B374FB">
      <w:rPr>
        <w:color w:val="000000" w:themeColor="text1"/>
        <w:sz w:val="16"/>
        <w:szCs w:val="16"/>
      </w:rPr>
      <w:fldChar w:fldCharType="separate"/>
    </w:r>
    <w:r w:rsidRPr="00B374FB">
      <w:rPr>
        <w:noProof/>
        <w:color w:val="000000" w:themeColor="text1"/>
        <w:sz w:val="16"/>
        <w:szCs w:val="16"/>
      </w:rPr>
      <w:t>1</w:t>
    </w:r>
    <w:r w:rsidRPr="00B374FB">
      <w:rPr>
        <w:color w:val="000000" w:themeColor="text1"/>
        <w:sz w:val="16"/>
        <w:szCs w:val="16"/>
      </w:rPr>
      <w:fldChar w:fldCharType="end"/>
    </w:r>
  </w:p>
  <w:p w14:paraId="594AB20D" w14:textId="77777777" w:rsidR="00656987" w:rsidRPr="00DE11C5" w:rsidRDefault="00656987">
    <w:pPr>
      <w:pStyle w:val="Footer"/>
      <w:rPr>
        <w:b/>
        <w:bCs/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1DC97" w14:textId="77777777" w:rsidR="00ED1FAC" w:rsidRDefault="00ED1FAC" w:rsidP="00656987">
      <w:pPr>
        <w:spacing w:after="0" w:line="240" w:lineRule="auto"/>
      </w:pPr>
      <w:r>
        <w:separator/>
      </w:r>
    </w:p>
  </w:footnote>
  <w:footnote w:type="continuationSeparator" w:id="0">
    <w:p w14:paraId="76ADBF24" w14:textId="77777777" w:rsidR="00ED1FAC" w:rsidRDefault="00ED1FAC" w:rsidP="00656987">
      <w:pPr>
        <w:spacing w:after="0" w:line="240" w:lineRule="auto"/>
      </w:pPr>
      <w:r>
        <w:continuationSeparator/>
      </w:r>
    </w:p>
  </w:footnote>
  <w:footnote w:type="continuationNotice" w:id="1">
    <w:p w14:paraId="216041D6" w14:textId="77777777" w:rsidR="00ED1FAC" w:rsidRDefault="00ED1FAC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DE47A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1111ED"/>
    <w:multiLevelType w:val="multilevel"/>
    <w:tmpl w:val="A5F6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96B0C"/>
    <w:multiLevelType w:val="multilevel"/>
    <w:tmpl w:val="D48E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3200F"/>
    <w:multiLevelType w:val="multilevel"/>
    <w:tmpl w:val="3166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545AE"/>
    <w:multiLevelType w:val="multilevel"/>
    <w:tmpl w:val="C44C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C47F3"/>
    <w:multiLevelType w:val="multilevel"/>
    <w:tmpl w:val="E472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44A60"/>
    <w:multiLevelType w:val="multilevel"/>
    <w:tmpl w:val="0AA60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EA40AB"/>
    <w:multiLevelType w:val="multilevel"/>
    <w:tmpl w:val="3518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8F6038"/>
    <w:multiLevelType w:val="multilevel"/>
    <w:tmpl w:val="3EA4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283A1F"/>
    <w:multiLevelType w:val="multilevel"/>
    <w:tmpl w:val="DBB4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BA3E55"/>
    <w:multiLevelType w:val="multilevel"/>
    <w:tmpl w:val="2A80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661F8"/>
    <w:multiLevelType w:val="multilevel"/>
    <w:tmpl w:val="62D6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B90922"/>
    <w:multiLevelType w:val="multilevel"/>
    <w:tmpl w:val="1AD6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F4633C"/>
    <w:multiLevelType w:val="multilevel"/>
    <w:tmpl w:val="8012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C13400"/>
    <w:multiLevelType w:val="multilevel"/>
    <w:tmpl w:val="39F49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835E0A"/>
    <w:multiLevelType w:val="multilevel"/>
    <w:tmpl w:val="D8DA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4852AF"/>
    <w:multiLevelType w:val="multilevel"/>
    <w:tmpl w:val="7C96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5C3CBD"/>
    <w:multiLevelType w:val="multilevel"/>
    <w:tmpl w:val="DFA4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BD64E8"/>
    <w:multiLevelType w:val="multilevel"/>
    <w:tmpl w:val="B334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E53378"/>
    <w:multiLevelType w:val="multilevel"/>
    <w:tmpl w:val="85B4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6050BE"/>
    <w:multiLevelType w:val="multilevel"/>
    <w:tmpl w:val="B1F4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D40B31"/>
    <w:multiLevelType w:val="multilevel"/>
    <w:tmpl w:val="24E8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7E49E4"/>
    <w:multiLevelType w:val="multilevel"/>
    <w:tmpl w:val="DB5E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76481C"/>
    <w:multiLevelType w:val="multilevel"/>
    <w:tmpl w:val="5E8C8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35245C"/>
    <w:multiLevelType w:val="multilevel"/>
    <w:tmpl w:val="4328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1D21BB"/>
    <w:multiLevelType w:val="multilevel"/>
    <w:tmpl w:val="7750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AB4472"/>
    <w:multiLevelType w:val="multilevel"/>
    <w:tmpl w:val="0A48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0230C"/>
    <w:multiLevelType w:val="multilevel"/>
    <w:tmpl w:val="9002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2647A3"/>
    <w:multiLevelType w:val="multilevel"/>
    <w:tmpl w:val="FB4E8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D97750"/>
    <w:multiLevelType w:val="multilevel"/>
    <w:tmpl w:val="27CC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549236">
    <w:abstractNumId w:val="0"/>
  </w:num>
  <w:num w:numId="2" w16cid:durableId="359549714">
    <w:abstractNumId w:val="2"/>
  </w:num>
  <w:num w:numId="3" w16cid:durableId="233711693">
    <w:abstractNumId w:val="14"/>
  </w:num>
  <w:num w:numId="4" w16cid:durableId="778911827">
    <w:abstractNumId w:val="19"/>
  </w:num>
  <w:num w:numId="5" w16cid:durableId="1525747523">
    <w:abstractNumId w:val="25"/>
  </w:num>
  <w:num w:numId="6" w16cid:durableId="384259846">
    <w:abstractNumId w:val="3"/>
  </w:num>
  <w:num w:numId="7" w16cid:durableId="822159960">
    <w:abstractNumId w:val="20"/>
  </w:num>
  <w:num w:numId="8" w16cid:durableId="1015573614">
    <w:abstractNumId w:val="13"/>
  </w:num>
  <w:num w:numId="9" w16cid:durableId="206182635">
    <w:abstractNumId w:val="1"/>
  </w:num>
  <w:num w:numId="10" w16cid:durableId="1606234489">
    <w:abstractNumId w:val="26"/>
  </w:num>
  <w:num w:numId="11" w16cid:durableId="26831847">
    <w:abstractNumId w:val="8"/>
  </w:num>
  <w:num w:numId="12" w16cid:durableId="141124713">
    <w:abstractNumId w:val="21"/>
  </w:num>
  <w:num w:numId="13" w16cid:durableId="112598648">
    <w:abstractNumId w:val="22"/>
  </w:num>
  <w:num w:numId="14" w16cid:durableId="151289765">
    <w:abstractNumId w:val="7"/>
  </w:num>
  <w:num w:numId="15" w16cid:durableId="932476659">
    <w:abstractNumId w:val="11"/>
  </w:num>
  <w:num w:numId="16" w16cid:durableId="1939941639">
    <w:abstractNumId w:val="6"/>
  </w:num>
  <w:num w:numId="17" w16cid:durableId="1498616171">
    <w:abstractNumId w:val="17"/>
  </w:num>
  <w:num w:numId="18" w16cid:durableId="1530606076">
    <w:abstractNumId w:val="23"/>
  </w:num>
  <w:num w:numId="19" w16cid:durableId="258565879">
    <w:abstractNumId w:val="15"/>
  </w:num>
  <w:num w:numId="20" w16cid:durableId="669675691">
    <w:abstractNumId w:val="24"/>
  </w:num>
  <w:num w:numId="21" w16cid:durableId="2010788165">
    <w:abstractNumId w:val="9"/>
  </w:num>
  <w:num w:numId="22" w16cid:durableId="732042256">
    <w:abstractNumId w:val="27"/>
  </w:num>
  <w:num w:numId="23" w16cid:durableId="807161548">
    <w:abstractNumId w:val="4"/>
  </w:num>
  <w:num w:numId="24" w16cid:durableId="857234296">
    <w:abstractNumId w:val="12"/>
  </w:num>
  <w:num w:numId="25" w16cid:durableId="1285192001">
    <w:abstractNumId w:val="28"/>
  </w:num>
  <w:num w:numId="26" w16cid:durableId="74982798">
    <w:abstractNumId w:val="5"/>
  </w:num>
  <w:num w:numId="27" w16cid:durableId="1277255618">
    <w:abstractNumId w:val="29"/>
  </w:num>
  <w:num w:numId="28" w16cid:durableId="336277804">
    <w:abstractNumId w:val="16"/>
  </w:num>
  <w:num w:numId="29" w16cid:durableId="1515993023">
    <w:abstractNumId w:val="10"/>
  </w:num>
  <w:num w:numId="30" w16cid:durableId="1902984227">
    <w:abstractNumId w:val="18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A5F"/>
    <w:rsid w:val="000254E4"/>
    <w:rsid w:val="000C153E"/>
    <w:rsid w:val="000D2B16"/>
    <w:rsid w:val="000D4899"/>
    <w:rsid w:val="000E14AD"/>
    <w:rsid w:val="000F480F"/>
    <w:rsid w:val="000F74CC"/>
    <w:rsid w:val="001011B4"/>
    <w:rsid w:val="00105A7E"/>
    <w:rsid w:val="001331E8"/>
    <w:rsid w:val="00137F23"/>
    <w:rsid w:val="001925A6"/>
    <w:rsid w:val="001947BC"/>
    <w:rsid w:val="001E4D7A"/>
    <w:rsid w:val="00224D99"/>
    <w:rsid w:val="00227F54"/>
    <w:rsid w:val="00246041"/>
    <w:rsid w:val="002B13CD"/>
    <w:rsid w:val="002B721E"/>
    <w:rsid w:val="002F1CDF"/>
    <w:rsid w:val="0032378D"/>
    <w:rsid w:val="003731D1"/>
    <w:rsid w:val="00375D9E"/>
    <w:rsid w:val="00395BE5"/>
    <w:rsid w:val="003A628C"/>
    <w:rsid w:val="003B39D3"/>
    <w:rsid w:val="003D76CA"/>
    <w:rsid w:val="004932EF"/>
    <w:rsid w:val="004A222A"/>
    <w:rsid w:val="004A22B3"/>
    <w:rsid w:val="004D310D"/>
    <w:rsid w:val="00527CC7"/>
    <w:rsid w:val="00586F64"/>
    <w:rsid w:val="005A37F1"/>
    <w:rsid w:val="005D55BB"/>
    <w:rsid w:val="00646502"/>
    <w:rsid w:val="00656987"/>
    <w:rsid w:val="006C1AF7"/>
    <w:rsid w:val="006C54B7"/>
    <w:rsid w:val="006D2E99"/>
    <w:rsid w:val="00770E71"/>
    <w:rsid w:val="007D6EAF"/>
    <w:rsid w:val="00804B9E"/>
    <w:rsid w:val="00821744"/>
    <w:rsid w:val="0086137E"/>
    <w:rsid w:val="008642E0"/>
    <w:rsid w:val="00887347"/>
    <w:rsid w:val="00896C99"/>
    <w:rsid w:val="008F16C0"/>
    <w:rsid w:val="0090520B"/>
    <w:rsid w:val="00961F2E"/>
    <w:rsid w:val="009A53EC"/>
    <w:rsid w:val="00A22A65"/>
    <w:rsid w:val="00A6312F"/>
    <w:rsid w:val="00AB2B54"/>
    <w:rsid w:val="00AC7A39"/>
    <w:rsid w:val="00B035EC"/>
    <w:rsid w:val="00B374FB"/>
    <w:rsid w:val="00B62D04"/>
    <w:rsid w:val="00BA0209"/>
    <w:rsid w:val="00BC0589"/>
    <w:rsid w:val="00BF6D56"/>
    <w:rsid w:val="00C30416"/>
    <w:rsid w:val="00C42D30"/>
    <w:rsid w:val="00C5594F"/>
    <w:rsid w:val="00C5791B"/>
    <w:rsid w:val="00CA2147"/>
    <w:rsid w:val="00CE3983"/>
    <w:rsid w:val="00CF5D43"/>
    <w:rsid w:val="00D06AA5"/>
    <w:rsid w:val="00D122FB"/>
    <w:rsid w:val="00D3386E"/>
    <w:rsid w:val="00D820E8"/>
    <w:rsid w:val="00DC6819"/>
    <w:rsid w:val="00DE11C5"/>
    <w:rsid w:val="00E25A5F"/>
    <w:rsid w:val="00E345CC"/>
    <w:rsid w:val="00E86E46"/>
    <w:rsid w:val="00ED1FAC"/>
    <w:rsid w:val="00EF07D3"/>
    <w:rsid w:val="00F5534D"/>
    <w:rsid w:val="00F85FDE"/>
    <w:rsid w:val="00FA094A"/>
    <w:rsid w:val="00FD2059"/>
    <w:rsid w:val="00FE4869"/>
    <w:rsid w:val="1357DD94"/>
    <w:rsid w:val="1846250A"/>
    <w:rsid w:val="49656CBC"/>
    <w:rsid w:val="5EF1C9E0"/>
    <w:rsid w:val="7467588D"/>
    <w:rsid w:val="75F84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830796"/>
  <w15:chartTrackingRefBased/>
  <w15:docId w15:val="{EC459432-BCAA-4C69-887A-E4E9C2467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1E8"/>
    <w:rPr>
      <w:color w:val="595959" w:themeColor="text1" w:themeTint="A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534D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10D"/>
    <w:pPr>
      <w:keepNext/>
      <w:keepLines/>
      <w:spacing w:before="160" w:after="80" w:line="216" w:lineRule="auto"/>
      <w:outlineLvl w:val="1"/>
    </w:pPr>
    <w:rPr>
      <w:rFonts w:asciiTheme="majorHAnsi" w:eastAsiaTheme="majorEastAsia" w:hAnsiTheme="majorHAnsi" w:cstheme="majorBidi"/>
      <w:caps/>
      <w:color w:val="000000" w:themeColor="text1"/>
      <w:sz w:val="96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160" w:after="80"/>
      <w:outlineLvl w:val="2"/>
    </w:pPr>
    <w:rPr>
      <w:rFonts w:eastAsiaTheme="majorEastAsia" w:cstheme="majorBidi"/>
      <w:color w:val="0B5294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B529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spacing w:before="80" w:after="40"/>
      <w:outlineLvl w:val="4"/>
    </w:pPr>
    <w:rPr>
      <w:rFonts w:eastAsiaTheme="majorEastAsia" w:cstheme="majorBidi"/>
      <w:color w:val="0B529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34D"/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5534D"/>
    <w:rPr>
      <w:rFonts w:asciiTheme="majorHAnsi" w:eastAsiaTheme="majorEastAsia" w:hAnsiTheme="majorHAnsi" w:cstheme="majorBidi"/>
      <w:caps/>
      <w:color w:val="000000" w:themeColor="text1"/>
      <w:sz w:val="9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534D"/>
    <w:rPr>
      <w:rFonts w:eastAsiaTheme="majorEastAsia" w:cstheme="majorBidi"/>
      <w:color w:val="0B5294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34D"/>
    <w:rPr>
      <w:rFonts w:eastAsiaTheme="majorEastAsia" w:cstheme="majorBidi"/>
      <w:i/>
      <w:iCs/>
      <w:color w:val="0B5294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34D"/>
    <w:rPr>
      <w:rFonts w:eastAsiaTheme="majorEastAsia" w:cstheme="majorBidi"/>
      <w:color w:val="0B529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34D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D2E99"/>
    <w:rPr>
      <w:rFonts w:asciiTheme="majorHAnsi" w:eastAsiaTheme="majorEastAsia" w:hAnsiTheme="majorHAnsi" w:cstheme="majorBidi"/>
      <w:caps/>
      <w:kern w:val="28"/>
      <w:sz w:val="9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6D2E99"/>
    <w:pPr>
      <w:spacing w:before="240" w:after="80" w:line="216" w:lineRule="auto"/>
      <w:contextualSpacing/>
    </w:pPr>
    <w:rPr>
      <w:rFonts w:asciiTheme="majorHAnsi" w:eastAsiaTheme="majorEastAsia" w:hAnsiTheme="majorHAnsi" w:cstheme="majorBidi"/>
      <w:caps/>
      <w:color w:val="auto"/>
      <w:kern w:val="28"/>
      <w:sz w:val="9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D2E99"/>
    <w:rPr>
      <w:rFonts w:eastAsiaTheme="majorEastAsia" w:cstheme="majorBidi"/>
      <w:b/>
      <w:color w:val="000000" w:themeColor="text1"/>
      <w:spacing w:val="15"/>
      <w:sz w:val="4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E99"/>
    <w:pPr>
      <w:numPr>
        <w:ilvl w:val="1"/>
      </w:numPr>
      <w:spacing w:before="1080" w:after="0" w:line="192" w:lineRule="auto"/>
    </w:pPr>
    <w:rPr>
      <w:rFonts w:eastAsiaTheme="majorEastAsia" w:cstheme="majorBidi"/>
      <w:b/>
      <w:color w:val="000000" w:themeColor="text1"/>
      <w:spacing w:val="15"/>
      <w:sz w:val="48"/>
      <w:szCs w:val="28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0B5294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5534D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5534D"/>
    <w:rPr>
      <w:i/>
      <w:iCs/>
      <w:color w:val="0B529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0B5294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6569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5534D"/>
    <w:rPr>
      <w:color w:val="595959" w:themeColor="text1" w:themeTint="A6"/>
    </w:rPr>
  </w:style>
  <w:style w:type="paragraph" w:styleId="Header">
    <w:name w:val="header"/>
    <w:basedOn w:val="Normal"/>
    <w:link w:val="HeaderChar"/>
    <w:uiPriority w:val="99"/>
    <w:semiHidden/>
    <w:rsid w:val="00D12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5534D"/>
    <w:rPr>
      <w:color w:val="595959" w:themeColor="text1" w:themeTint="A6"/>
    </w:rPr>
  </w:style>
  <w:style w:type="table" w:styleId="TableGrid">
    <w:name w:val="Table Grid"/>
    <w:basedOn w:val="TableNormal"/>
    <w:uiPriority w:val="39"/>
    <w:rsid w:val="006C54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374FB"/>
    <w:rPr>
      <w:rFonts w:asciiTheme="minorHAnsi" w:hAnsiTheme="minorHAnsi"/>
      <w:b/>
      <w:bCs/>
      <w:color w:val="000000" w:themeColor="text1"/>
      <w:sz w:val="32"/>
    </w:rPr>
  </w:style>
  <w:style w:type="paragraph" w:customStyle="1" w:styleId="Contact">
    <w:name w:val="Contact"/>
    <w:basedOn w:val="Normal"/>
    <w:link w:val="ContactChar"/>
    <w:qFormat/>
    <w:rsid w:val="00770E71"/>
    <w:pPr>
      <w:spacing w:before="240" w:after="0" w:line="240" w:lineRule="auto"/>
      <w:contextualSpacing/>
    </w:pPr>
    <w:rPr>
      <w:color w:val="000000" w:themeColor="text1"/>
      <w:szCs w:val="20"/>
    </w:rPr>
  </w:style>
  <w:style w:type="character" w:customStyle="1" w:styleId="ContactChar">
    <w:name w:val="Contact Char"/>
    <w:basedOn w:val="DefaultParagraphFont"/>
    <w:link w:val="Contact"/>
    <w:rsid w:val="00770E71"/>
    <w:rPr>
      <w:color w:val="000000" w:themeColor="text1"/>
      <w:szCs w:val="20"/>
    </w:rPr>
  </w:style>
  <w:style w:type="character" w:styleId="Hyperlink">
    <w:name w:val="Hyperlink"/>
    <w:basedOn w:val="DefaultParagraphFont"/>
    <w:uiPriority w:val="99"/>
    <w:unhideWhenUsed/>
    <w:rsid w:val="000F74CC"/>
    <w:rPr>
      <w:color w:val="F491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4CC"/>
    <w:rPr>
      <w:color w:val="605E5C"/>
      <w:shd w:val="clear" w:color="auto" w:fill="E1DFDD"/>
    </w:rPr>
  </w:style>
  <w:style w:type="paragraph" w:customStyle="1" w:styleId="Preparedby">
    <w:name w:val="Prepared by"/>
    <w:basedOn w:val="Normal"/>
    <w:link w:val="PreparedbyChar"/>
    <w:qFormat/>
    <w:rsid w:val="00646502"/>
    <w:pPr>
      <w:spacing w:before="3720" w:line="240" w:lineRule="auto"/>
    </w:pPr>
    <w:rPr>
      <w:rFonts w:asciiTheme="majorHAnsi" w:hAnsiTheme="majorHAnsi"/>
      <w:b/>
      <w:color w:val="000000" w:themeColor="text1"/>
      <w:sz w:val="32"/>
      <w:szCs w:val="32"/>
    </w:rPr>
  </w:style>
  <w:style w:type="character" w:customStyle="1" w:styleId="PreparedbyChar">
    <w:name w:val="Prepared by Char"/>
    <w:basedOn w:val="Heading1Char"/>
    <w:link w:val="Preparedby"/>
    <w:rsid w:val="00646502"/>
    <w:rPr>
      <w:rFonts w:asciiTheme="majorHAnsi" w:eastAsiaTheme="majorEastAsia" w:hAnsiTheme="majorHAnsi" w:cstheme="majorBidi"/>
      <w:b/>
      <w:bCs w:val="0"/>
      <w:color w:val="000000" w:themeColor="text1"/>
      <w:sz w:val="32"/>
      <w:szCs w:val="32"/>
    </w:rPr>
  </w:style>
  <w:style w:type="paragraph" w:customStyle="1" w:styleId="ExecutiveSummary">
    <w:name w:val="Executive Summary"/>
    <w:basedOn w:val="Normal"/>
    <w:link w:val="ExecutiveSummaryChar"/>
    <w:qFormat/>
    <w:rsid w:val="00646502"/>
    <w:pPr>
      <w:spacing w:before="8000"/>
    </w:pPr>
    <w:rPr>
      <w:rFonts w:asciiTheme="majorHAnsi" w:hAnsiTheme="majorHAnsi"/>
      <w:caps/>
      <w:noProof/>
      <w:color w:val="000000" w:themeColor="text1"/>
      <w:sz w:val="48"/>
    </w:rPr>
  </w:style>
  <w:style w:type="character" w:customStyle="1" w:styleId="ExecutiveSummaryChar">
    <w:name w:val="Executive Summary Char"/>
    <w:basedOn w:val="DefaultParagraphFont"/>
    <w:link w:val="ExecutiveSummary"/>
    <w:rsid w:val="00646502"/>
    <w:rPr>
      <w:rFonts w:asciiTheme="majorHAnsi" w:hAnsiTheme="majorHAnsi"/>
      <w:caps/>
      <w:noProof/>
      <w:color w:val="000000" w:themeColor="text1"/>
      <w:sz w:val="48"/>
    </w:rPr>
  </w:style>
  <w:style w:type="paragraph" w:styleId="NoSpacing">
    <w:name w:val="No Spacing"/>
    <w:uiPriority w:val="1"/>
    <w:semiHidden/>
    <w:qFormat/>
    <w:rsid w:val="00770E71"/>
    <w:pPr>
      <w:spacing w:after="0" w:line="240" w:lineRule="auto"/>
    </w:pPr>
    <w:rPr>
      <w:color w:val="595959" w:themeColor="text1" w:themeTint="A6"/>
    </w:rPr>
  </w:style>
  <w:style w:type="paragraph" w:styleId="ListBullet">
    <w:name w:val="List Bullet"/>
    <w:basedOn w:val="Normal"/>
    <w:uiPriority w:val="99"/>
    <w:rsid w:val="00F5534D"/>
    <w:pPr>
      <w:numPr>
        <w:numId w:val="1"/>
      </w:numPr>
      <w:contextualSpacing/>
    </w:pPr>
  </w:style>
  <w:style w:type="character" w:customStyle="1" w:styleId="Bold">
    <w:name w:val="Bold"/>
    <w:uiPriority w:val="1"/>
    <w:qFormat/>
    <w:rsid w:val="00BF6D56"/>
    <w:rPr>
      <w:b/>
    </w:rPr>
  </w:style>
  <w:style w:type="paragraph" w:styleId="ListParagraph">
    <w:name w:val="List Paragraph"/>
    <w:basedOn w:val="Normal"/>
    <w:uiPriority w:val="34"/>
    <w:qFormat/>
    <w:rsid w:val="00C42D30"/>
    <w:pPr>
      <w:ind w:left="720"/>
      <w:contextualSpacing/>
    </w:pPr>
  </w:style>
  <w:style w:type="paragraph" w:customStyle="1" w:styleId="msonormal0">
    <w:name w:val="msonormal"/>
    <w:basedOn w:val="Normal"/>
    <w:rsid w:val="0086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86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42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42E0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8642E0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642E0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raft\AppData\Local\Microsoft\Office\16.0\DTS\en-US%7b480618A0-D188-4725-A6AC-5CB3A2B183AD%7d\%7bD4E62B40-8E2F-46B3-B1F9-FC7D22E25DA6%7dd60b6a64-ba45-4865-9b77-da626cecad3f-TFc9ffe974-b6e4-4861-abad-06143f091085_win32.dotx" TargetMode="Externa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Custom 8">
      <a:majorFont>
        <a:latin typeface="Raleway"/>
        <a:ea typeface=""/>
        <a:cs typeface=""/>
      </a:majorFont>
      <a:minorFont>
        <a:latin typeface="Ralewa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6EF11F21-DB5A-457C-A28C-DEE532B32CB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50CDC31-7BFB-4FA8-9942-0911789505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BA3F221-FD8E-464D-B12D-BAB5E5EAAAE3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{D4E62B40-8E2F-46B3-B1F9-FC7D22E25DA6}d60b6a64-ba45-4865-9b77-da626cecad3f-TFc9ffe974-b6e4-4861-abad-06143f091085_win32</Template>
  <TotalTime>245</TotalTime>
  <Pages>67</Pages>
  <Words>4315</Words>
  <Characters>24601</Characters>
  <Application>Microsoft Office Word</Application>
  <DocSecurity>0</DocSecurity>
  <Lines>205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Craft Knowledge</dc:creator>
  <cp:keywords/>
  <dc:description/>
  <cp:lastModifiedBy>Mintesnot Iwunete</cp:lastModifiedBy>
  <cp:revision>11</cp:revision>
  <cp:lastPrinted>2025-04-23T21:13:00Z</cp:lastPrinted>
  <dcterms:created xsi:type="dcterms:W3CDTF">2026-06-13T18:32:00Z</dcterms:created>
  <dcterms:modified xsi:type="dcterms:W3CDTF">2026-09-10T11:59:00Z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