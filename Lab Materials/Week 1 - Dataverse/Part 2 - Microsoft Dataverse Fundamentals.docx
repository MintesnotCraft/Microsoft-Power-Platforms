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39238" w14:textId="7C8FAEC5" w:rsidR="00770E71" w:rsidRDefault="00E25A5F" w:rsidP="00770E71">
      <w:pPr>
        <w:pStyle w:val="NoSpacing"/>
      </w:pPr>
      <w:r>
        <w:rPr>
          <w:noProof/>
        </w:rPr>
        <w:drawing>
          <wp:anchor distT="0" distB="0" distL="114300" distR="114300" simplePos="0" relativeHeight="251676672" behindDoc="0" locked="0" layoutInCell="1" allowOverlap="1" wp14:anchorId="1D7D1A5F" wp14:editId="19D67152">
            <wp:simplePos x="0" y="0"/>
            <wp:positionH relativeFrom="margin">
              <wp:align>right</wp:align>
            </wp:positionH>
            <wp:positionV relativeFrom="paragraph">
              <wp:posOffset>-518349</wp:posOffset>
            </wp:positionV>
            <wp:extent cx="5943600" cy="3962400"/>
            <wp:effectExtent l="0" t="0" r="0" b="0"/>
            <wp:wrapNone/>
            <wp:docPr id="944262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262154" name="Picture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70E71" w:rsidRPr="00770E71">
        <w:rPr>
          <w:noProof/>
        </w:rPr>
        <w:drawing>
          <wp:anchor distT="0" distB="0" distL="114300" distR="114300" simplePos="0" relativeHeight="251673600" behindDoc="1" locked="1" layoutInCell="1" allowOverlap="1" wp14:anchorId="17F78E15" wp14:editId="669B9181">
            <wp:simplePos x="0" y="0"/>
            <wp:positionH relativeFrom="column">
              <wp:posOffset>-914400</wp:posOffset>
            </wp:positionH>
            <wp:positionV relativeFrom="paragraph">
              <wp:posOffset>-914400</wp:posOffset>
            </wp:positionV>
            <wp:extent cx="7772400" cy="10058449"/>
            <wp:effectExtent l="0" t="0" r="0" b="0"/>
            <wp:wrapNone/>
            <wp:docPr id="7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40AB5842-271D-7200-2838-9692C1E238B3}"/>
                </a:ext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40AB5842-271D-7200-2838-9692C1E238B3}"/>
                        </a:ex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71" t="3393" r="3373" b="3393"/>
                    <a:stretch/>
                  </pic:blipFill>
                  <pic:spPr>
                    <a:xfrm>
                      <a:off x="0" y="0"/>
                      <a:ext cx="7772400" cy="100584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24D762" w14:textId="77777777" w:rsidR="00E25A5F" w:rsidRDefault="00E25A5F" w:rsidP="006D2E99">
      <w:pPr>
        <w:pStyle w:val="Subtitle"/>
      </w:pPr>
    </w:p>
    <w:p w14:paraId="0F1EDDBA" w14:textId="77777777" w:rsidR="00E25A5F" w:rsidRDefault="00E25A5F" w:rsidP="00E25A5F">
      <w:pPr>
        <w:pStyle w:val="Subtitle"/>
        <w:jc w:val="right"/>
      </w:pPr>
    </w:p>
    <w:p w14:paraId="1B8231E8" w14:textId="77777777" w:rsidR="00E25A5F" w:rsidRDefault="00E25A5F" w:rsidP="006D2E99">
      <w:pPr>
        <w:pStyle w:val="Subtitle"/>
      </w:pPr>
    </w:p>
    <w:p w14:paraId="0F49EE11" w14:textId="47AEF9CA" w:rsidR="006D2E99" w:rsidRPr="000F480F" w:rsidRDefault="000F480F" w:rsidP="00E25A5F">
      <w:pPr>
        <w:pStyle w:val="Title"/>
        <w:rPr>
          <w:sz w:val="72"/>
          <w:szCs w:val="52"/>
        </w:rPr>
      </w:pPr>
      <w:r w:rsidRPr="000F480F">
        <w:rPr>
          <w:sz w:val="72"/>
          <w:szCs w:val="52"/>
        </w:rPr>
        <w:t>Microsoft dataverse fundamentals</w:t>
      </w:r>
    </w:p>
    <w:p w14:paraId="494AAA86" w14:textId="6220F959" w:rsidR="00E25A5F" w:rsidRPr="00E25A5F" w:rsidRDefault="000F480F" w:rsidP="00E25A5F">
      <w:pPr>
        <w:rPr>
          <w:b/>
          <w:bCs/>
        </w:rPr>
      </w:pPr>
      <w:r>
        <w:rPr>
          <w:b/>
          <w:bCs/>
        </w:rPr>
        <w:t>Lab</w:t>
      </w:r>
      <w:r w:rsidR="001011B4">
        <w:rPr>
          <w:b/>
          <w:bCs/>
        </w:rPr>
        <w:t xml:space="preserve"> Guide</w:t>
      </w:r>
    </w:p>
    <w:p w14:paraId="25C73836" w14:textId="77777777" w:rsidR="00E25A5F" w:rsidRDefault="00E25A5F" w:rsidP="00E25A5F"/>
    <w:p w14:paraId="41F9C71F" w14:textId="648B860D" w:rsidR="006D2E99" w:rsidRPr="00646502" w:rsidRDefault="006D2E99" w:rsidP="00646502">
      <w:pPr>
        <w:pStyle w:val="Preparedby"/>
      </w:pPr>
    </w:p>
    <w:p w14:paraId="24C1A359" w14:textId="164E7E8B" w:rsidR="00E25A5F" w:rsidRDefault="00E25A5F" w:rsidP="00E25A5F">
      <w:pPr>
        <w:rPr>
          <w:color w:val="000000" w:themeColor="text1"/>
          <w:szCs w:val="20"/>
        </w:rPr>
      </w:pPr>
    </w:p>
    <w:p w14:paraId="6A16AF5C" w14:textId="77777777" w:rsidR="000F480F" w:rsidRPr="00E25A5F" w:rsidRDefault="000F480F" w:rsidP="00E25A5F">
      <w:pPr>
        <w:rPr>
          <w:color w:val="000000" w:themeColor="text1"/>
          <w:szCs w:val="20"/>
        </w:rPr>
      </w:pPr>
    </w:p>
    <w:p w14:paraId="01FD48CA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lastRenderedPageBreak/>
        <w:t>Microsoft Power Platform Bootcamp</w:t>
      </w:r>
    </w:p>
    <w:p w14:paraId="6CDE25F4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Day 2 Lab — Microsoft Dataverse Fundamentals</w:t>
      </w:r>
    </w:p>
    <w:p w14:paraId="2162E0CE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b/>
          <w:bCs/>
          <w:sz w:val="32"/>
          <w:szCs w:val="32"/>
        </w:rPr>
        <w:t>Week:</w:t>
      </w:r>
      <w:r w:rsidRPr="008642E0">
        <w:rPr>
          <w:sz w:val="32"/>
          <w:szCs w:val="32"/>
        </w:rPr>
        <w:t xml:space="preserve"> 1 — Power Platform &amp; Dataverse Fundamentals</w:t>
      </w:r>
      <w:r w:rsidRPr="008642E0">
        <w:rPr>
          <w:sz w:val="32"/>
          <w:szCs w:val="32"/>
        </w:rPr>
        <w:br/>
      </w:r>
      <w:r w:rsidRPr="008642E0">
        <w:rPr>
          <w:b/>
          <w:bCs/>
          <w:sz w:val="32"/>
          <w:szCs w:val="32"/>
        </w:rPr>
        <w:t>Duration:</w:t>
      </w:r>
      <w:r w:rsidRPr="008642E0">
        <w:rPr>
          <w:sz w:val="32"/>
          <w:szCs w:val="32"/>
        </w:rPr>
        <w:t xml:space="preserve"> 2 Hours</w:t>
      </w:r>
      <w:r w:rsidRPr="008642E0">
        <w:rPr>
          <w:sz w:val="32"/>
          <w:szCs w:val="32"/>
        </w:rPr>
        <w:br/>
      </w:r>
      <w:r w:rsidRPr="008642E0">
        <w:rPr>
          <w:b/>
          <w:bCs/>
          <w:sz w:val="32"/>
          <w:szCs w:val="32"/>
        </w:rPr>
        <w:t>Level:</w:t>
      </w:r>
      <w:r w:rsidRPr="008642E0">
        <w:rPr>
          <w:sz w:val="32"/>
          <w:szCs w:val="32"/>
        </w:rPr>
        <w:t xml:space="preserve"> Beginner</w:t>
      </w:r>
      <w:r w:rsidRPr="008642E0">
        <w:rPr>
          <w:sz w:val="32"/>
          <w:szCs w:val="32"/>
        </w:rPr>
        <w:br/>
      </w:r>
      <w:r w:rsidRPr="008642E0">
        <w:rPr>
          <w:b/>
          <w:bCs/>
          <w:sz w:val="32"/>
          <w:szCs w:val="32"/>
        </w:rPr>
        <w:t>Format:</w:t>
      </w:r>
      <w:r w:rsidRPr="008642E0">
        <w:rPr>
          <w:sz w:val="32"/>
          <w:szCs w:val="32"/>
        </w:rPr>
        <w:t xml:space="preserve"> Instructor Demo + Guided Build + Data Entry + Challenges + Assessment</w:t>
      </w:r>
      <w:r w:rsidRPr="008642E0">
        <w:rPr>
          <w:sz w:val="32"/>
          <w:szCs w:val="32"/>
        </w:rPr>
        <w:br/>
      </w:r>
      <w:r w:rsidRPr="008642E0">
        <w:rPr>
          <w:b/>
          <w:bCs/>
          <w:sz w:val="32"/>
          <w:szCs w:val="32"/>
        </w:rPr>
        <w:t>Project:</w:t>
      </w:r>
      <w:r w:rsidRPr="008642E0">
        <w:rPr>
          <w:sz w:val="32"/>
          <w:szCs w:val="32"/>
        </w:rPr>
        <w:t xml:space="preserve"> Employee Leave Management System</w:t>
      </w:r>
    </w:p>
    <w:p w14:paraId="6956FD40" w14:textId="77777777" w:rsidR="008642E0" w:rsidRPr="008642E0" w:rsidRDefault="00000000" w:rsidP="008642E0">
      <w:pPr>
        <w:rPr>
          <w:sz w:val="32"/>
          <w:szCs w:val="32"/>
        </w:rPr>
      </w:pPr>
      <w:r>
        <w:rPr>
          <w:sz w:val="32"/>
          <w:szCs w:val="32"/>
        </w:rPr>
        <w:pict w14:anchorId="50B684B0">
          <v:rect id="_x0000_i1026" style="width:0;height:1.5pt" o:hralign="center" o:hrstd="t" o:hr="t" fillcolor="#a0a0a0" stroked="f"/>
        </w:pict>
      </w:r>
    </w:p>
    <w:p w14:paraId="493E65DA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1. Day 2 Overview</w:t>
      </w:r>
    </w:p>
    <w:p w14:paraId="79D641B8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Yesterday students learned:</w:t>
      </w:r>
    </w:p>
    <w:p w14:paraId="2BA434C5" w14:textId="77777777" w:rsidR="008642E0" w:rsidRPr="008642E0" w:rsidRDefault="008642E0" w:rsidP="008642E0">
      <w:pPr>
        <w:numPr>
          <w:ilvl w:val="0"/>
          <w:numId w:val="14"/>
        </w:numPr>
        <w:rPr>
          <w:sz w:val="32"/>
          <w:szCs w:val="32"/>
        </w:rPr>
      </w:pPr>
      <w:r w:rsidRPr="008642E0">
        <w:rPr>
          <w:sz w:val="32"/>
          <w:szCs w:val="32"/>
        </w:rPr>
        <w:t>What Microsoft Power Platform is</w:t>
      </w:r>
    </w:p>
    <w:p w14:paraId="55892608" w14:textId="77777777" w:rsidR="008642E0" w:rsidRPr="008642E0" w:rsidRDefault="008642E0" w:rsidP="008642E0">
      <w:pPr>
        <w:numPr>
          <w:ilvl w:val="0"/>
          <w:numId w:val="14"/>
        </w:numPr>
        <w:rPr>
          <w:sz w:val="32"/>
          <w:szCs w:val="32"/>
        </w:rPr>
      </w:pPr>
      <w:r w:rsidRPr="008642E0">
        <w:rPr>
          <w:sz w:val="32"/>
          <w:szCs w:val="32"/>
        </w:rPr>
        <w:t>Power Apps</w:t>
      </w:r>
    </w:p>
    <w:p w14:paraId="0984F127" w14:textId="77777777" w:rsidR="008642E0" w:rsidRPr="008642E0" w:rsidRDefault="008642E0" w:rsidP="008642E0">
      <w:pPr>
        <w:numPr>
          <w:ilvl w:val="0"/>
          <w:numId w:val="14"/>
        </w:numPr>
        <w:rPr>
          <w:sz w:val="32"/>
          <w:szCs w:val="32"/>
        </w:rPr>
      </w:pPr>
      <w:r w:rsidRPr="008642E0">
        <w:rPr>
          <w:sz w:val="32"/>
          <w:szCs w:val="32"/>
        </w:rPr>
        <w:t>Power Automate</w:t>
      </w:r>
    </w:p>
    <w:p w14:paraId="4C241C64" w14:textId="77777777" w:rsidR="008642E0" w:rsidRPr="008642E0" w:rsidRDefault="008642E0" w:rsidP="008642E0">
      <w:pPr>
        <w:numPr>
          <w:ilvl w:val="0"/>
          <w:numId w:val="14"/>
        </w:numPr>
        <w:rPr>
          <w:sz w:val="32"/>
          <w:szCs w:val="32"/>
        </w:rPr>
      </w:pPr>
      <w:r w:rsidRPr="008642E0">
        <w:rPr>
          <w:sz w:val="32"/>
          <w:szCs w:val="32"/>
        </w:rPr>
        <w:t>Power BI</w:t>
      </w:r>
    </w:p>
    <w:p w14:paraId="2061FD26" w14:textId="77777777" w:rsidR="008642E0" w:rsidRPr="008642E0" w:rsidRDefault="008642E0" w:rsidP="008642E0">
      <w:pPr>
        <w:numPr>
          <w:ilvl w:val="0"/>
          <w:numId w:val="14"/>
        </w:numPr>
        <w:rPr>
          <w:sz w:val="32"/>
          <w:szCs w:val="32"/>
        </w:rPr>
      </w:pPr>
      <w:r w:rsidRPr="008642E0">
        <w:rPr>
          <w:sz w:val="32"/>
          <w:szCs w:val="32"/>
        </w:rPr>
        <w:t>Power Pages</w:t>
      </w:r>
    </w:p>
    <w:p w14:paraId="6A3965F5" w14:textId="77777777" w:rsidR="008642E0" w:rsidRPr="008642E0" w:rsidRDefault="008642E0" w:rsidP="008642E0">
      <w:pPr>
        <w:numPr>
          <w:ilvl w:val="0"/>
          <w:numId w:val="14"/>
        </w:numPr>
        <w:rPr>
          <w:sz w:val="32"/>
          <w:szCs w:val="32"/>
        </w:rPr>
      </w:pPr>
      <w:r w:rsidRPr="008642E0">
        <w:rPr>
          <w:sz w:val="32"/>
          <w:szCs w:val="32"/>
        </w:rPr>
        <w:t>Copilot Studio</w:t>
      </w:r>
    </w:p>
    <w:p w14:paraId="370948F6" w14:textId="77777777" w:rsidR="008642E0" w:rsidRPr="008642E0" w:rsidRDefault="008642E0" w:rsidP="008642E0">
      <w:pPr>
        <w:numPr>
          <w:ilvl w:val="0"/>
          <w:numId w:val="14"/>
        </w:numPr>
        <w:rPr>
          <w:sz w:val="32"/>
          <w:szCs w:val="32"/>
        </w:rPr>
      </w:pPr>
      <w:r w:rsidRPr="008642E0">
        <w:rPr>
          <w:sz w:val="32"/>
          <w:szCs w:val="32"/>
        </w:rPr>
        <w:t>Dataverse</w:t>
      </w:r>
    </w:p>
    <w:p w14:paraId="7A40E0DA" w14:textId="77777777" w:rsidR="008642E0" w:rsidRPr="008642E0" w:rsidRDefault="008642E0" w:rsidP="008642E0">
      <w:pPr>
        <w:numPr>
          <w:ilvl w:val="0"/>
          <w:numId w:val="14"/>
        </w:numPr>
        <w:rPr>
          <w:sz w:val="32"/>
          <w:szCs w:val="32"/>
        </w:rPr>
      </w:pPr>
      <w:r w:rsidRPr="008642E0">
        <w:rPr>
          <w:sz w:val="32"/>
          <w:szCs w:val="32"/>
        </w:rPr>
        <w:t>Connectors</w:t>
      </w:r>
    </w:p>
    <w:p w14:paraId="25FF0315" w14:textId="77777777" w:rsidR="008642E0" w:rsidRPr="008642E0" w:rsidRDefault="008642E0" w:rsidP="008642E0">
      <w:pPr>
        <w:numPr>
          <w:ilvl w:val="0"/>
          <w:numId w:val="14"/>
        </w:numPr>
        <w:rPr>
          <w:sz w:val="32"/>
          <w:szCs w:val="32"/>
        </w:rPr>
      </w:pPr>
      <w:r w:rsidRPr="008642E0">
        <w:rPr>
          <w:sz w:val="32"/>
          <w:szCs w:val="32"/>
        </w:rPr>
        <w:t>Environments</w:t>
      </w:r>
    </w:p>
    <w:p w14:paraId="43260815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Today we begin building the actual backend of our first solution.</w:t>
      </w:r>
    </w:p>
    <w:p w14:paraId="2510E419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Employee Leave Management System</w:t>
      </w:r>
    </w:p>
    <w:p w14:paraId="140B5E17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lastRenderedPageBreak/>
        <w:t>We will create:</w:t>
      </w:r>
    </w:p>
    <w:p w14:paraId="13254504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Department</w:t>
      </w:r>
    </w:p>
    <w:p w14:paraId="17D567D2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 xml:space="preserve">    |</w:t>
      </w:r>
    </w:p>
    <w:p w14:paraId="70FCB40F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 xml:space="preserve">    v</w:t>
      </w:r>
    </w:p>
    <w:p w14:paraId="29949C4F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Position</w:t>
      </w:r>
    </w:p>
    <w:p w14:paraId="453D5C17" w14:textId="77777777" w:rsidR="008642E0" w:rsidRPr="008642E0" w:rsidRDefault="008642E0" w:rsidP="008642E0">
      <w:pPr>
        <w:rPr>
          <w:sz w:val="32"/>
          <w:szCs w:val="32"/>
        </w:rPr>
      </w:pPr>
    </w:p>
    <w:p w14:paraId="5E02AC94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Department</w:t>
      </w:r>
    </w:p>
    <w:p w14:paraId="27A39BE2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 xml:space="preserve">    |</w:t>
      </w:r>
    </w:p>
    <w:p w14:paraId="4A9FF914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 xml:space="preserve">    v</w:t>
      </w:r>
    </w:p>
    <w:p w14:paraId="76235525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Employee</w:t>
      </w:r>
    </w:p>
    <w:p w14:paraId="44866753" w14:textId="77777777" w:rsidR="008642E0" w:rsidRPr="008642E0" w:rsidRDefault="008642E0" w:rsidP="008642E0">
      <w:pPr>
        <w:rPr>
          <w:sz w:val="32"/>
          <w:szCs w:val="32"/>
        </w:rPr>
      </w:pPr>
    </w:p>
    <w:p w14:paraId="7336B0CB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Position</w:t>
      </w:r>
    </w:p>
    <w:p w14:paraId="14294D31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 xml:space="preserve">    |</w:t>
      </w:r>
    </w:p>
    <w:p w14:paraId="0F830494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 xml:space="preserve">    v</w:t>
      </w:r>
    </w:p>
    <w:p w14:paraId="305368F3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Employee</w:t>
      </w:r>
    </w:p>
    <w:p w14:paraId="0AEDFB30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By the end of today's lab, students will have real Dataverse tables and data that we will continue using throughout the bootcamp.</w:t>
      </w:r>
    </w:p>
    <w:p w14:paraId="66CA09CC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Dataverse tables are used to model and manage business data, and makers can create custom tables, columns, and relationships directly through Power Apps.</w:t>
      </w:r>
    </w:p>
    <w:p w14:paraId="6FE6BB23" w14:textId="77777777" w:rsidR="008642E0" w:rsidRPr="008642E0" w:rsidRDefault="00000000" w:rsidP="008642E0">
      <w:pPr>
        <w:rPr>
          <w:sz w:val="32"/>
          <w:szCs w:val="32"/>
        </w:rPr>
      </w:pPr>
      <w:r>
        <w:rPr>
          <w:sz w:val="32"/>
          <w:szCs w:val="32"/>
        </w:rPr>
        <w:pict w14:anchorId="050D325A">
          <v:rect id="_x0000_i1027" style="width:0;height:1.5pt" o:hralign="center" o:hrstd="t" o:hr="t" fillcolor="#a0a0a0" stroked="f"/>
        </w:pict>
      </w:r>
    </w:p>
    <w:p w14:paraId="01A61A5D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2. Day 2 Learning Objectives</w:t>
      </w:r>
    </w:p>
    <w:p w14:paraId="5C4E23F2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lastRenderedPageBreak/>
        <w:t>By the end of today's lab, students should be able to:</w:t>
      </w:r>
    </w:p>
    <w:p w14:paraId="3CC5E3AA" w14:textId="77777777" w:rsidR="008642E0" w:rsidRPr="008642E0" w:rsidRDefault="008642E0" w:rsidP="008642E0">
      <w:pPr>
        <w:numPr>
          <w:ilvl w:val="0"/>
          <w:numId w:val="15"/>
        </w:numPr>
        <w:rPr>
          <w:sz w:val="32"/>
          <w:szCs w:val="32"/>
        </w:rPr>
      </w:pPr>
      <w:r w:rsidRPr="008642E0">
        <w:rPr>
          <w:sz w:val="32"/>
          <w:szCs w:val="32"/>
        </w:rPr>
        <w:t>Explain what Microsoft Dataverse is.</w:t>
      </w:r>
    </w:p>
    <w:p w14:paraId="0EBBD384" w14:textId="77777777" w:rsidR="008642E0" w:rsidRPr="008642E0" w:rsidRDefault="008642E0" w:rsidP="008642E0">
      <w:pPr>
        <w:numPr>
          <w:ilvl w:val="0"/>
          <w:numId w:val="15"/>
        </w:numPr>
        <w:rPr>
          <w:sz w:val="32"/>
          <w:szCs w:val="32"/>
        </w:rPr>
      </w:pPr>
      <w:r w:rsidRPr="008642E0">
        <w:rPr>
          <w:sz w:val="32"/>
          <w:szCs w:val="32"/>
        </w:rPr>
        <w:t>Explain the difference between a table, column, and row.</w:t>
      </w:r>
    </w:p>
    <w:p w14:paraId="56AE31DD" w14:textId="77777777" w:rsidR="008642E0" w:rsidRPr="008642E0" w:rsidRDefault="008642E0" w:rsidP="008642E0">
      <w:pPr>
        <w:numPr>
          <w:ilvl w:val="0"/>
          <w:numId w:val="15"/>
        </w:numPr>
        <w:rPr>
          <w:sz w:val="32"/>
          <w:szCs w:val="32"/>
        </w:rPr>
      </w:pPr>
      <w:r w:rsidRPr="008642E0">
        <w:rPr>
          <w:sz w:val="32"/>
          <w:szCs w:val="32"/>
        </w:rPr>
        <w:t>Explain standard tables vs custom tables.</w:t>
      </w:r>
    </w:p>
    <w:p w14:paraId="73BBCCFD" w14:textId="77777777" w:rsidR="008642E0" w:rsidRPr="008642E0" w:rsidRDefault="008642E0" w:rsidP="008642E0">
      <w:pPr>
        <w:numPr>
          <w:ilvl w:val="0"/>
          <w:numId w:val="15"/>
        </w:numPr>
        <w:rPr>
          <w:sz w:val="32"/>
          <w:szCs w:val="32"/>
        </w:rPr>
      </w:pPr>
      <w:r w:rsidRPr="008642E0">
        <w:rPr>
          <w:sz w:val="32"/>
          <w:szCs w:val="32"/>
        </w:rPr>
        <w:t>Create a custom Dataverse table.</w:t>
      </w:r>
    </w:p>
    <w:p w14:paraId="06B400B9" w14:textId="77777777" w:rsidR="008642E0" w:rsidRPr="008642E0" w:rsidRDefault="008642E0" w:rsidP="008642E0">
      <w:pPr>
        <w:numPr>
          <w:ilvl w:val="0"/>
          <w:numId w:val="15"/>
        </w:numPr>
        <w:rPr>
          <w:sz w:val="32"/>
          <w:szCs w:val="32"/>
        </w:rPr>
      </w:pPr>
      <w:r w:rsidRPr="008642E0">
        <w:rPr>
          <w:sz w:val="32"/>
          <w:szCs w:val="32"/>
        </w:rPr>
        <w:t>Understand the Primary Name column.</w:t>
      </w:r>
    </w:p>
    <w:p w14:paraId="428C6198" w14:textId="77777777" w:rsidR="008642E0" w:rsidRPr="008642E0" w:rsidRDefault="008642E0" w:rsidP="008642E0">
      <w:pPr>
        <w:numPr>
          <w:ilvl w:val="0"/>
          <w:numId w:val="15"/>
        </w:numPr>
        <w:rPr>
          <w:sz w:val="32"/>
          <w:szCs w:val="32"/>
        </w:rPr>
      </w:pPr>
      <w:r w:rsidRPr="008642E0">
        <w:rPr>
          <w:sz w:val="32"/>
          <w:szCs w:val="32"/>
        </w:rPr>
        <w:t>Understand the system-generated record ID.</w:t>
      </w:r>
    </w:p>
    <w:p w14:paraId="1E88DA63" w14:textId="77777777" w:rsidR="008642E0" w:rsidRPr="008642E0" w:rsidRDefault="008642E0" w:rsidP="008642E0">
      <w:pPr>
        <w:numPr>
          <w:ilvl w:val="0"/>
          <w:numId w:val="15"/>
        </w:numPr>
        <w:rPr>
          <w:sz w:val="32"/>
          <w:szCs w:val="32"/>
        </w:rPr>
      </w:pPr>
      <w:r w:rsidRPr="008642E0">
        <w:rPr>
          <w:sz w:val="32"/>
          <w:szCs w:val="32"/>
        </w:rPr>
        <w:t>Create Text columns.</w:t>
      </w:r>
    </w:p>
    <w:p w14:paraId="032EDD76" w14:textId="77777777" w:rsidR="008642E0" w:rsidRPr="008642E0" w:rsidRDefault="008642E0" w:rsidP="008642E0">
      <w:pPr>
        <w:numPr>
          <w:ilvl w:val="0"/>
          <w:numId w:val="15"/>
        </w:numPr>
        <w:rPr>
          <w:sz w:val="32"/>
          <w:szCs w:val="32"/>
        </w:rPr>
      </w:pPr>
      <w:r w:rsidRPr="008642E0">
        <w:rPr>
          <w:sz w:val="32"/>
          <w:szCs w:val="32"/>
        </w:rPr>
        <w:t>Create Date columns.</w:t>
      </w:r>
    </w:p>
    <w:p w14:paraId="37F2B502" w14:textId="77777777" w:rsidR="008642E0" w:rsidRPr="008642E0" w:rsidRDefault="008642E0" w:rsidP="008642E0">
      <w:pPr>
        <w:numPr>
          <w:ilvl w:val="0"/>
          <w:numId w:val="15"/>
        </w:numPr>
        <w:rPr>
          <w:sz w:val="32"/>
          <w:szCs w:val="32"/>
        </w:rPr>
      </w:pPr>
      <w:r w:rsidRPr="008642E0">
        <w:rPr>
          <w:sz w:val="32"/>
          <w:szCs w:val="32"/>
        </w:rPr>
        <w:t>Create Yes/No columns.</w:t>
      </w:r>
    </w:p>
    <w:p w14:paraId="7516EFF5" w14:textId="77777777" w:rsidR="008642E0" w:rsidRPr="008642E0" w:rsidRDefault="008642E0" w:rsidP="008642E0">
      <w:pPr>
        <w:numPr>
          <w:ilvl w:val="0"/>
          <w:numId w:val="15"/>
        </w:numPr>
        <w:rPr>
          <w:sz w:val="32"/>
          <w:szCs w:val="32"/>
        </w:rPr>
      </w:pPr>
      <w:r w:rsidRPr="008642E0">
        <w:rPr>
          <w:sz w:val="32"/>
          <w:szCs w:val="32"/>
        </w:rPr>
        <w:t>Create Choice columns.</w:t>
      </w:r>
    </w:p>
    <w:p w14:paraId="0C007FDF" w14:textId="77777777" w:rsidR="008642E0" w:rsidRPr="008642E0" w:rsidRDefault="008642E0" w:rsidP="008642E0">
      <w:pPr>
        <w:numPr>
          <w:ilvl w:val="0"/>
          <w:numId w:val="15"/>
        </w:numPr>
        <w:rPr>
          <w:sz w:val="32"/>
          <w:szCs w:val="32"/>
        </w:rPr>
      </w:pPr>
      <w:r w:rsidRPr="008642E0">
        <w:rPr>
          <w:sz w:val="32"/>
          <w:szCs w:val="32"/>
        </w:rPr>
        <w:t>Create Lookup columns.</w:t>
      </w:r>
    </w:p>
    <w:p w14:paraId="0A3636DA" w14:textId="77777777" w:rsidR="008642E0" w:rsidRPr="008642E0" w:rsidRDefault="008642E0" w:rsidP="008642E0">
      <w:pPr>
        <w:numPr>
          <w:ilvl w:val="0"/>
          <w:numId w:val="15"/>
        </w:numPr>
        <w:rPr>
          <w:sz w:val="32"/>
          <w:szCs w:val="32"/>
        </w:rPr>
      </w:pPr>
      <w:r w:rsidRPr="008642E0">
        <w:rPr>
          <w:sz w:val="32"/>
          <w:szCs w:val="32"/>
        </w:rPr>
        <w:t>Configure required fields.</w:t>
      </w:r>
    </w:p>
    <w:p w14:paraId="5CE2FC72" w14:textId="77777777" w:rsidR="008642E0" w:rsidRPr="008642E0" w:rsidRDefault="008642E0" w:rsidP="008642E0">
      <w:pPr>
        <w:numPr>
          <w:ilvl w:val="0"/>
          <w:numId w:val="15"/>
        </w:numPr>
        <w:rPr>
          <w:sz w:val="32"/>
          <w:szCs w:val="32"/>
        </w:rPr>
      </w:pPr>
      <w:r w:rsidRPr="008642E0">
        <w:rPr>
          <w:sz w:val="32"/>
          <w:szCs w:val="32"/>
        </w:rPr>
        <w:t>Create basic one-to-many relationships through Lookup columns.</w:t>
      </w:r>
    </w:p>
    <w:p w14:paraId="0AFB848C" w14:textId="77777777" w:rsidR="008642E0" w:rsidRPr="008642E0" w:rsidRDefault="008642E0" w:rsidP="008642E0">
      <w:pPr>
        <w:numPr>
          <w:ilvl w:val="0"/>
          <w:numId w:val="15"/>
        </w:numPr>
        <w:rPr>
          <w:sz w:val="32"/>
          <w:szCs w:val="32"/>
        </w:rPr>
      </w:pPr>
      <w:r w:rsidRPr="008642E0">
        <w:rPr>
          <w:sz w:val="32"/>
          <w:szCs w:val="32"/>
        </w:rPr>
        <w:t>Enter records into Dataverse.</w:t>
      </w:r>
    </w:p>
    <w:p w14:paraId="6E18AE3F" w14:textId="77777777" w:rsidR="008642E0" w:rsidRPr="008642E0" w:rsidRDefault="008642E0" w:rsidP="008642E0">
      <w:pPr>
        <w:numPr>
          <w:ilvl w:val="0"/>
          <w:numId w:val="15"/>
        </w:numPr>
        <w:rPr>
          <w:sz w:val="32"/>
          <w:szCs w:val="32"/>
        </w:rPr>
      </w:pPr>
      <w:r w:rsidRPr="008642E0">
        <w:rPr>
          <w:sz w:val="32"/>
          <w:szCs w:val="32"/>
        </w:rPr>
        <w:t>Understand why Lookups are better than repeated text.</w:t>
      </w:r>
    </w:p>
    <w:p w14:paraId="43E19A5A" w14:textId="77777777" w:rsidR="008642E0" w:rsidRPr="008642E0" w:rsidRDefault="008642E0" w:rsidP="008642E0">
      <w:pPr>
        <w:numPr>
          <w:ilvl w:val="0"/>
          <w:numId w:val="15"/>
        </w:numPr>
        <w:rPr>
          <w:sz w:val="32"/>
          <w:szCs w:val="32"/>
        </w:rPr>
      </w:pPr>
      <w:r w:rsidRPr="008642E0">
        <w:rPr>
          <w:sz w:val="32"/>
          <w:szCs w:val="32"/>
        </w:rPr>
        <w:t>Understand when to use Choice vs Lookup.</w:t>
      </w:r>
    </w:p>
    <w:p w14:paraId="40EB4517" w14:textId="77777777" w:rsidR="008642E0" w:rsidRPr="008642E0" w:rsidRDefault="008642E0" w:rsidP="008642E0">
      <w:pPr>
        <w:numPr>
          <w:ilvl w:val="0"/>
          <w:numId w:val="15"/>
        </w:numPr>
        <w:rPr>
          <w:sz w:val="32"/>
          <w:szCs w:val="32"/>
        </w:rPr>
      </w:pPr>
      <w:r w:rsidRPr="008642E0">
        <w:rPr>
          <w:sz w:val="32"/>
          <w:szCs w:val="32"/>
        </w:rPr>
        <w:t>Verify relationships between Department, Position, and Employee.</w:t>
      </w:r>
    </w:p>
    <w:p w14:paraId="1CC64765" w14:textId="77777777" w:rsidR="008642E0" w:rsidRPr="008642E0" w:rsidRDefault="008642E0" w:rsidP="008642E0">
      <w:pPr>
        <w:numPr>
          <w:ilvl w:val="0"/>
          <w:numId w:val="15"/>
        </w:numPr>
        <w:rPr>
          <w:sz w:val="32"/>
          <w:szCs w:val="32"/>
        </w:rPr>
      </w:pPr>
      <w:r w:rsidRPr="008642E0">
        <w:rPr>
          <w:sz w:val="32"/>
          <w:szCs w:val="32"/>
        </w:rPr>
        <w:t>Identify common data-modeling mistakes.</w:t>
      </w:r>
    </w:p>
    <w:p w14:paraId="7DAD9E77" w14:textId="77777777" w:rsidR="008642E0" w:rsidRPr="008642E0" w:rsidRDefault="008642E0" w:rsidP="008642E0">
      <w:pPr>
        <w:numPr>
          <w:ilvl w:val="0"/>
          <w:numId w:val="15"/>
        </w:numPr>
        <w:rPr>
          <w:sz w:val="32"/>
          <w:szCs w:val="32"/>
        </w:rPr>
      </w:pPr>
      <w:r w:rsidRPr="008642E0">
        <w:rPr>
          <w:sz w:val="32"/>
          <w:szCs w:val="32"/>
        </w:rPr>
        <w:lastRenderedPageBreak/>
        <w:t>Complete the first stage of the Employee Leave Management database.</w:t>
      </w:r>
    </w:p>
    <w:p w14:paraId="08A544F4" w14:textId="77777777" w:rsidR="008642E0" w:rsidRPr="008642E0" w:rsidRDefault="00000000" w:rsidP="008642E0">
      <w:pPr>
        <w:rPr>
          <w:sz w:val="32"/>
          <w:szCs w:val="32"/>
        </w:rPr>
      </w:pPr>
      <w:r>
        <w:rPr>
          <w:sz w:val="32"/>
          <w:szCs w:val="32"/>
        </w:rPr>
        <w:pict w14:anchorId="66515513">
          <v:rect id="_x0000_i1028" style="width:0;height:1.5pt" o:hralign="center" o:hrstd="t" o:hr="t" fillcolor="#a0a0a0" stroked="f"/>
        </w:pict>
      </w:r>
    </w:p>
    <w:p w14:paraId="4752F2B9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3. Day 2 Final Result</w:t>
      </w:r>
    </w:p>
    <w:p w14:paraId="543671E1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Students should leave class with:</w:t>
      </w:r>
    </w:p>
    <w:p w14:paraId="47BBBA4D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Department</w:t>
      </w:r>
    </w:p>
    <w:p w14:paraId="07E6F597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rFonts w:ascii="Times New Roman" w:hAnsi="Times New Roman" w:cs="Times New Roman"/>
          <w:sz w:val="32"/>
          <w:szCs w:val="32"/>
        </w:rPr>
        <w:t>↓</w:t>
      </w:r>
    </w:p>
    <w:p w14:paraId="42685E9F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Position</w:t>
      </w:r>
    </w:p>
    <w:p w14:paraId="3902DF84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rFonts w:ascii="Times New Roman" w:hAnsi="Times New Roman" w:cs="Times New Roman"/>
          <w:sz w:val="32"/>
          <w:szCs w:val="32"/>
        </w:rPr>
        <w:t>↓</w:t>
      </w:r>
    </w:p>
    <w:p w14:paraId="3E45980E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Employee</w:t>
      </w:r>
    </w:p>
    <w:p w14:paraId="0EE72768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and these relationships:</w:t>
      </w:r>
    </w:p>
    <w:p w14:paraId="54DF7DD9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 xml:space="preserve">Department 1 </w:t>
      </w:r>
      <w:r w:rsidRPr="008642E0">
        <w:rPr>
          <w:rFonts w:ascii="Times New Roman" w:hAnsi="Times New Roman" w:cs="Times New Roman"/>
          <w:sz w:val="32"/>
          <w:szCs w:val="32"/>
        </w:rPr>
        <w:t>───────────</w:t>
      </w:r>
      <w:r w:rsidRPr="008642E0">
        <w:rPr>
          <w:sz w:val="32"/>
          <w:szCs w:val="32"/>
        </w:rPr>
        <w:t>&lt; Many Positions</w:t>
      </w:r>
    </w:p>
    <w:p w14:paraId="1CEBC919" w14:textId="77777777" w:rsidR="008642E0" w:rsidRPr="008642E0" w:rsidRDefault="008642E0" w:rsidP="008642E0">
      <w:pPr>
        <w:rPr>
          <w:sz w:val="32"/>
          <w:szCs w:val="32"/>
        </w:rPr>
      </w:pPr>
    </w:p>
    <w:p w14:paraId="1C8E80B4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 xml:space="preserve">Department 1 </w:t>
      </w:r>
      <w:r w:rsidRPr="008642E0">
        <w:rPr>
          <w:rFonts w:ascii="Times New Roman" w:hAnsi="Times New Roman" w:cs="Times New Roman"/>
          <w:sz w:val="32"/>
          <w:szCs w:val="32"/>
        </w:rPr>
        <w:t>───────────</w:t>
      </w:r>
      <w:r w:rsidRPr="008642E0">
        <w:rPr>
          <w:sz w:val="32"/>
          <w:szCs w:val="32"/>
        </w:rPr>
        <w:t>&lt; Many Employees</w:t>
      </w:r>
    </w:p>
    <w:p w14:paraId="21EC2AD8" w14:textId="77777777" w:rsidR="008642E0" w:rsidRPr="008642E0" w:rsidRDefault="008642E0" w:rsidP="008642E0">
      <w:pPr>
        <w:rPr>
          <w:sz w:val="32"/>
          <w:szCs w:val="32"/>
        </w:rPr>
      </w:pPr>
    </w:p>
    <w:p w14:paraId="7C3475CF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 xml:space="preserve">Position   1 </w:t>
      </w:r>
      <w:r w:rsidRPr="008642E0">
        <w:rPr>
          <w:rFonts w:ascii="Times New Roman" w:hAnsi="Times New Roman" w:cs="Times New Roman"/>
          <w:sz w:val="32"/>
          <w:szCs w:val="32"/>
        </w:rPr>
        <w:t>───────────</w:t>
      </w:r>
      <w:r w:rsidRPr="008642E0">
        <w:rPr>
          <w:sz w:val="32"/>
          <w:szCs w:val="32"/>
        </w:rPr>
        <w:t>&lt; Many Employees</w:t>
      </w:r>
    </w:p>
    <w:p w14:paraId="03988222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Students will also create:</w:t>
      </w:r>
    </w:p>
    <w:p w14:paraId="0CC5169D" w14:textId="77777777" w:rsidR="008642E0" w:rsidRPr="008642E0" w:rsidRDefault="008642E0" w:rsidP="008642E0">
      <w:pPr>
        <w:numPr>
          <w:ilvl w:val="0"/>
          <w:numId w:val="16"/>
        </w:numPr>
        <w:rPr>
          <w:sz w:val="32"/>
          <w:szCs w:val="32"/>
        </w:rPr>
      </w:pPr>
      <w:r w:rsidRPr="008642E0">
        <w:rPr>
          <w:sz w:val="32"/>
          <w:szCs w:val="32"/>
        </w:rPr>
        <w:t>5 Departments</w:t>
      </w:r>
    </w:p>
    <w:p w14:paraId="00014AB9" w14:textId="77777777" w:rsidR="008642E0" w:rsidRPr="008642E0" w:rsidRDefault="008642E0" w:rsidP="008642E0">
      <w:pPr>
        <w:numPr>
          <w:ilvl w:val="0"/>
          <w:numId w:val="16"/>
        </w:numPr>
        <w:rPr>
          <w:sz w:val="32"/>
          <w:szCs w:val="32"/>
        </w:rPr>
      </w:pPr>
      <w:r w:rsidRPr="008642E0">
        <w:rPr>
          <w:sz w:val="32"/>
          <w:szCs w:val="32"/>
        </w:rPr>
        <w:t>10 Positions</w:t>
      </w:r>
    </w:p>
    <w:p w14:paraId="4C9C4BD6" w14:textId="77777777" w:rsidR="008642E0" w:rsidRPr="008642E0" w:rsidRDefault="008642E0" w:rsidP="008642E0">
      <w:pPr>
        <w:numPr>
          <w:ilvl w:val="0"/>
          <w:numId w:val="16"/>
        </w:numPr>
        <w:rPr>
          <w:sz w:val="32"/>
          <w:szCs w:val="32"/>
        </w:rPr>
      </w:pPr>
      <w:r w:rsidRPr="008642E0">
        <w:rPr>
          <w:sz w:val="32"/>
          <w:szCs w:val="32"/>
        </w:rPr>
        <w:t>10 Employees</w:t>
      </w:r>
    </w:p>
    <w:p w14:paraId="2316262A" w14:textId="77777777" w:rsidR="008642E0" w:rsidRPr="008642E0" w:rsidRDefault="008642E0" w:rsidP="008642E0">
      <w:pPr>
        <w:numPr>
          <w:ilvl w:val="0"/>
          <w:numId w:val="16"/>
        </w:numPr>
        <w:rPr>
          <w:sz w:val="32"/>
          <w:szCs w:val="32"/>
        </w:rPr>
      </w:pPr>
      <w:r w:rsidRPr="008642E0">
        <w:rPr>
          <w:sz w:val="32"/>
          <w:szCs w:val="32"/>
        </w:rPr>
        <w:t>Employment Status Choice</w:t>
      </w:r>
    </w:p>
    <w:p w14:paraId="23C2DD4B" w14:textId="77777777" w:rsidR="008642E0" w:rsidRPr="008642E0" w:rsidRDefault="008642E0" w:rsidP="008642E0">
      <w:pPr>
        <w:numPr>
          <w:ilvl w:val="0"/>
          <w:numId w:val="16"/>
        </w:numPr>
        <w:rPr>
          <w:sz w:val="32"/>
          <w:szCs w:val="32"/>
        </w:rPr>
      </w:pPr>
      <w:r w:rsidRPr="008642E0">
        <w:rPr>
          <w:sz w:val="32"/>
          <w:szCs w:val="32"/>
        </w:rPr>
        <w:t>Active Yes/No fields</w:t>
      </w:r>
    </w:p>
    <w:p w14:paraId="05B05D64" w14:textId="77777777" w:rsidR="008642E0" w:rsidRPr="008642E0" w:rsidRDefault="008642E0" w:rsidP="008642E0">
      <w:pPr>
        <w:numPr>
          <w:ilvl w:val="0"/>
          <w:numId w:val="16"/>
        </w:numPr>
        <w:rPr>
          <w:sz w:val="32"/>
          <w:szCs w:val="32"/>
        </w:rPr>
      </w:pPr>
      <w:r w:rsidRPr="008642E0">
        <w:rPr>
          <w:sz w:val="32"/>
          <w:szCs w:val="32"/>
        </w:rPr>
        <w:lastRenderedPageBreak/>
        <w:t>Department Lookup</w:t>
      </w:r>
    </w:p>
    <w:p w14:paraId="59FB8252" w14:textId="77777777" w:rsidR="008642E0" w:rsidRPr="008642E0" w:rsidRDefault="008642E0" w:rsidP="008642E0">
      <w:pPr>
        <w:numPr>
          <w:ilvl w:val="0"/>
          <w:numId w:val="16"/>
        </w:numPr>
        <w:rPr>
          <w:sz w:val="32"/>
          <w:szCs w:val="32"/>
        </w:rPr>
      </w:pPr>
      <w:r w:rsidRPr="008642E0">
        <w:rPr>
          <w:sz w:val="32"/>
          <w:szCs w:val="32"/>
        </w:rPr>
        <w:t>Position Lookup</w:t>
      </w:r>
    </w:p>
    <w:p w14:paraId="20C35816" w14:textId="77777777" w:rsidR="008642E0" w:rsidRPr="008642E0" w:rsidRDefault="00000000" w:rsidP="008642E0">
      <w:pPr>
        <w:rPr>
          <w:sz w:val="32"/>
          <w:szCs w:val="32"/>
        </w:rPr>
      </w:pPr>
      <w:r>
        <w:rPr>
          <w:sz w:val="32"/>
          <w:szCs w:val="32"/>
        </w:rPr>
        <w:pict w14:anchorId="5939A473">
          <v:rect id="_x0000_i1029" style="width:0;height:1.5pt" o:hralign="center" o:hrstd="t" o:hr="t" fillcolor="#a0a0a0" stroked="f"/>
        </w:pict>
      </w:r>
    </w:p>
    <w:p w14:paraId="011704BC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4. Required Tools</w:t>
      </w:r>
    </w:p>
    <w:p w14:paraId="6B1D515F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Students need:</w:t>
      </w:r>
    </w:p>
    <w:p w14:paraId="5EC7A8BD" w14:textId="77777777" w:rsidR="008642E0" w:rsidRPr="008642E0" w:rsidRDefault="008642E0" w:rsidP="008642E0">
      <w:pPr>
        <w:numPr>
          <w:ilvl w:val="0"/>
          <w:numId w:val="17"/>
        </w:numPr>
        <w:rPr>
          <w:sz w:val="32"/>
          <w:szCs w:val="32"/>
        </w:rPr>
      </w:pPr>
      <w:r w:rsidRPr="008642E0">
        <w:rPr>
          <w:sz w:val="32"/>
          <w:szCs w:val="32"/>
        </w:rPr>
        <w:t>Power Apps access</w:t>
      </w:r>
    </w:p>
    <w:p w14:paraId="2CA15060" w14:textId="77777777" w:rsidR="008642E0" w:rsidRPr="008642E0" w:rsidRDefault="008642E0" w:rsidP="008642E0">
      <w:pPr>
        <w:numPr>
          <w:ilvl w:val="0"/>
          <w:numId w:val="17"/>
        </w:numPr>
        <w:rPr>
          <w:sz w:val="32"/>
          <w:szCs w:val="32"/>
        </w:rPr>
      </w:pPr>
      <w:r w:rsidRPr="008642E0">
        <w:rPr>
          <w:sz w:val="32"/>
          <w:szCs w:val="32"/>
        </w:rPr>
        <w:t>Training/Developer Power Platform environment</w:t>
      </w:r>
    </w:p>
    <w:p w14:paraId="43953410" w14:textId="77777777" w:rsidR="008642E0" w:rsidRPr="008642E0" w:rsidRDefault="008642E0" w:rsidP="008642E0">
      <w:pPr>
        <w:numPr>
          <w:ilvl w:val="0"/>
          <w:numId w:val="17"/>
        </w:numPr>
        <w:rPr>
          <w:sz w:val="32"/>
          <w:szCs w:val="32"/>
        </w:rPr>
      </w:pPr>
      <w:r w:rsidRPr="008642E0">
        <w:rPr>
          <w:sz w:val="32"/>
          <w:szCs w:val="32"/>
        </w:rPr>
        <w:t>Microsoft Dataverse enabled</w:t>
      </w:r>
    </w:p>
    <w:p w14:paraId="4DFB24B3" w14:textId="77777777" w:rsidR="008642E0" w:rsidRPr="008642E0" w:rsidRDefault="008642E0" w:rsidP="008642E0">
      <w:pPr>
        <w:numPr>
          <w:ilvl w:val="0"/>
          <w:numId w:val="17"/>
        </w:numPr>
        <w:rPr>
          <w:sz w:val="32"/>
          <w:szCs w:val="32"/>
        </w:rPr>
      </w:pPr>
      <w:r w:rsidRPr="008642E0">
        <w:rPr>
          <w:sz w:val="32"/>
          <w:szCs w:val="32"/>
        </w:rPr>
        <w:t>Permission to create or customize Dataverse tables</w:t>
      </w:r>
    </w:p>
    <w:p w14:paraId="36BBCD88" w14:textId="77777777" w:rsidR="008642E0" w:rsidRPr="008642E0" w:rsidRDefault="008642E0" w:rsidP="008642E0">
      <w:pPr>
        <w:numPr>
          <w:ilvl w:val="0"/>
          <w:numId w:val="17"/>
        </w:numPr>
        <w:rPr>
          <w:sz w:val="32"/>
          <w:szCs w:val="32"/>
        </w:rPr>
      </w:pPr>
      <w:r w:rsidRPr="008642E0">
        <w:rPr>
          <w:sz w:val="32"/>
          <w:szCs w:val="32"/>
        </w:rPr>
        <w:t>Modern browser</w:t>
      </w:r>
    </w:p>
    <w:p w14:paraId="5DC8A076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To create and edit Dataverse tables, the environment needs Dataverse and the user needs appropriate customization privileges.</w:t>
      </w:r>
    </w:p>
    <w:p w14:paraId="74C0C8B3" w14:textId="77777777" w:rsidR="008642E0" w:rsidRPr="008642E0" w:rsidRDefault="00000000" w:rsidP="008642E0">
      <w:pPr>
        <w:rPr>
          <w:sz w:val="32"/>
          <w:szCs w:val="32"/>
        </w:rPr>
      </w:pPr>
      <w:r>
        <w:rPr>
          <w:sz w:val="32"/>
          <w:szCs w:val="32"/>
        </w:rPr>
        <w:pict w14:anchorId="1366B4DC">
          <v:rect id="_x0000_i1030" style="width:0;height:1.5pt" o:hralign="center" o:hrstd="t" o:hr="t" fillcolor="#a0a0a0" stroked="f"/>
        </w:pict>
      </w:r>
    </w:p>
    <w:p w14:paraId="22E06235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5. Instructor Preparation</w:t>
      </w:r>
    </w:p>
    <w:p w14:paraId="15244361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Before class:</w:t>
      </w:r>
    </w:p>
    <w:p w14:paraId="2B399597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Verify the Environment</w:t>
      </w:r>
    </w:p>
    <w:p w14:paraId="5B2C81EB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Make sure Dataverse exists.</w:t>
      </w:r>
    </w:p>
    <w:p w14:paraId="5580F9D3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Check:</w:t>
      </w:r>
    </w:p>
    <w:p w14:paraId="4FFCEB3E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Power Apps</w:t>
      </w:r>
    </w:p>
    <w:p w14:paraId="34D99053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rFonts w:ascii="Times New Roman" w:hAnsi="Times New Roman" w:cs="Times New Roman"/>
          <w:sz w:val="32"/>
          <w:szCs w:val="32"/>
        </w:rPr>
        <w:t>↓</w:t>
      </w:r>
    </w:p>
    <w:p w14:paraId="1982A216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Environment Selector</w:t>
      </w:r>
    </w:p>
    <w:p w14:paraId="4390E8FA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rFonts w:ascii="Times New Roman" w:hAnsi="Times New Roman" w:cs="Times New Roman"/>
          <w:sz w:val="32"/>
          <w:szCs w:val="32"/>
        </w:rPr>
        <w:lastRenderedPageBreak/>
        <w:t>↓</w:t>
      </w:r>
    </w:p>
    <w:p w14:paraId="2946A77F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Training / Development Environment</w:t>
      </w:r>
    </w:p>
    <w:p w14:paraId="16948376" w14:textId="77777777" w:rsidR="008642E0" w:rsidRPr="008642E0" w:rsidRDefault="00000000" w:rsidP="008642E0">
      <w:pPr>
        <w:rPr>
          <w:sz w:val="32"/>
          <w:szCs w:val="32"/>
        </w:rPr>
      </w:pPr>
      <w:r>
        <w:rPr>
          <w:sz w:val="32"/>
          <w:szCs w:val="32"/>
        </w:rPr>
        <w:pict w14:anchorId="663510AB">
          <v:rect id="_x0000_i1031" style="width:0;height:1.5pt" o:hralign="center" o:hrstd="t" o:hr="t" fillcolor="#a0a0a0" stroked="f"/>
        </w:pict>
      </w:r>
    </w:p>
    <w:p w14:paraId="5A8414EA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Verify Student Permissions</w:t>
      </w:r>
    </w:p>
    <w:p w14:paraId="1823470D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Students should be able to:</w:t>
      </w:r>
    </w:p>
    <w:p w14:paraId="1C6982BC" w14:textId="77777777" w:rsidR="008642E0" w:rsidRPr="008642E0" w:rsidRDefault="008642E0" w:rsidP="008642E0">
      <w:pPr>
        <w:numPr>
          <w:ilvl w:val="0"/>
          <w:numId w:val="18"/>
        </w:numPr>
        <w:rPr>
          <w:sz w:val="32"/>
          <w:szCs w:val="32"/>
        </w:rPr>
      </w:pPr>
      <w:r w:rsidRPr="008642E0">
        <w:rPr>
          <w:sz w:val="32"/>
          <w:szCs w:val="32"/>
        </w:rPr>
        <w:t>Create custom tables</w:t>
      </w:r>
    </w:p>
    <w:p w14:paraId="16C924F1" w14:textId="77777777" w:rsidR="008642E0" w:rsidRPr="008642E0" w:rsidRDefault="008642E0" w:rsidP="008642E0">
      <w:pPr>
        <w:numPr>
          <w:ilvl w:val="0"/>
          <w:numId w:val="18"/>
        </w:numPr>
        <w:rPr>
          <w:sz w:val="32"/>
          <w:szCs w:val="32"/>
        </w:rPr>
      </w:pPr>
      <w:r w:rsidRPr="008642E0">
        <w:rPr>
          <w:sz w:val="32"/>
          <w:szCs w:val="32"/>
        </w:rPr>
        <w:t>Create columns</w:t>
      </w:r>
    </w:p>
    <w:p w14:paraId="3D9ADF55" w14:textId="77777777" w:rsidR="008642E0" w:rsidRPr="008642E0" w:rsidRDefault="008642E0" w:rsidP="008642E0">
      <w:pPr>
        <w:numPr>
          <w:ilvl w:val="0"/>
          <w:numId w:val="18"/>
        </w:numPr>
        <w:rPr>
          <w:sz w:val="32"/>
          <w:szCs w:val="32"/>
        </w:rPr>
      </w:pPr>
      <w:r w:rsidRPr="008642E0">
        <w:rPr>
          <w:sz w:val="32"/>
          <w:szCs w:val="32"/>
        </w:rPr>
        <w:t>Create choices</w:t>
      </w:r>
    </w:p>
    <w:p w14:paraId="7976990A" w14:textId="77777777" w:rsidR="008642E0" w:rsidRPr="008642E0" w:rsidRDefault="008642E0" w:rsidP="008642E0">
      <w:pPr>
        <w:numPr>
          <w:ilvl w:val="0"/>
          <w:numId w:val="18"/>
        </w:numPr>
        <w:rPr>
          <w:sz w:val="32"/>
          <w:szCs w:val="32"/>
        </w:rPr>
      </w:pPr>
      <w:r w:rsidRPr="008642E0">
        <w:rPr>
          <w:sz w:val="32"/>
          <w:szCs w:val="32"/>
        </w:rPr>
        <w:t>Create lookup columns</w:t>
      </w:r>
    </w:p>
    <w:p w14:paraId="55DA1AAE" w14:textId="77777777" w:rsidR="008642E0" w:rsidRPr="008642E0" w:rsidRDefault="008642E0" w:rsidP="008642E0">
      <w:pPr>
        <w:numPr>
          <w:ilvl w:val="0"/>
          <w:numId w:val="18"/>
        </w:numPr>
        <w:rPr>
          <w:sz w:val="32"/>
          <w:szCs w:val="32"/>
        </w:rPr>
      </w:pPr>
      <w:r w:rsidRPr="008642E0">
        <w:rPr>
          <w:sz w:val="32"/>
          <w:szCs w:val="32"/>
        </w:rPr>
        <w:t>Add records</w:t>
      </w:r>
    </w:p>
    <w:p w14:paraId="2B3E5D67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If they cannot:</w:t>
      </w:r>
    </w:p>
    <w:p w14:paraId="12920A3E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Instructor should troubleshoot permissions before the hands-on section.</w:t>
      </w:r>
    </w:p>
    <w:p w14:paraId="079FAD7D" w14:textId="77777777" w:rsidR="008642E0" w:rsidRPr="008642E0" w:rsidRDefault="00000000" w:rsidP="008642E0">
      <w:pPr>
        <w:rPr>
          <w:sz w:val="32"/>
          <w:szCs w:val="32"/>
        </w:rPr>
      </w:pPr>
      <w:r>
        <w:rPr>
          <w:sz w:val="32"/>
          <w:szCs w:val="32"/>
        </w:rPr>
        <w:pict w14:anchorId="1CCD6B88">
          <v:rect id="_x0000_i1032" style="width:0;height:1.5pt" o:hralign="center" o:hrstd="t" o:hr="t" fillcolor="#a0a0a0" stroked="f"/>
        </w:pict>
      </w:r>
    </w:p>
    <w:p w14:paraId="13CF5A65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6. Day 2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5"/>
        <w:gridCol w:w="5332"/>
      </w:tblGrid>
      <w:tr w:rsidR="008642E0" w:rsidRPr="008642E0" w14:paraId="3C1D5D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CBA132" w14:textId="77777777" w:rsidR="008642E0" w:rsidRPr="008642E0" w:rsidRDefault="008642E0" w:rsidP="008642E0">
            <w:pPr>
              <w:rPr>
                <w:b/>
                <w:bCs/>
                <w:sz w:val="32"/>
                <w:szCs w:val="32"/>
              </w:rPr>
            </w:pPr>
            <w:r w:rsidRPr="008642E0">
              <w:rPr>
                <w:b/>
                <w:bCs/>
                <w:sz w:val="32"/>
                <w:szCs w:val="32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62F3C019" w14:textId="77777777" w:rsidR="008642E0" w:rsidRPr="008642E0" w:rsidRDefault="008642E0" w:rsidP="008642E0">
            <w:pPr>
              <w:rPr>
                <w:b/>
                <w:bCs/>
                <w:sz w:val="32"/>
                <w:szCs w:val="32"/>
              </w:rPr>
            </w:pPr>
            <w:r w:rsidRPr="008642E0">
              <w:rPr>
                <w:b/>
                <w:bCs/>
                <w:sz w:val="32"/>
                <w:szCs w:val="32"/>
              </w:rPr>
              <w:t>Activity</w:t>
            </w:r>
          </w:p>
        </w:tc>
      </w:tr>
      <w:tr w:rsidR="008642E0" w:rsidRPr="008642E0" w14:paraId="036DE3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A202A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00:00–00:10</w:t>
            </w:r>
          </w:p>
        </w:tc>
        <w:tc>
          <w:tcPr>
            <w:tcW w:w="0" w:type="auto"/>
            <w:vAlign w:val="center"/>
            <w:hideMark/>
          </w:tcPr>
          <w:p w14:paraId="4700C40C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Day 1 Review + Dataverse Concepts</w:t>
            </w:r>
          </w:p>
        </w:tc>
      </w:tr>
      <w:tr w:rsidR="008642E0" w:rsidRPr="008642E0" w14:paraId="12167F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FF809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00:10–00:20</w:t>
            </w:r>
          </w:p>
        </w:tc>
        <w:tc>
          <w:tcPr>
            <w:tcW w:w="0" w:type="auto"/>
            <w:vAlign w:val="center"/>
            <w:hideMark/>
          </w:tcPr>
          <w:p w14:paraId="449B3A40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Data Modeling Exercise</w:t>
            </w:r>
          </w:p>
        </w:tc>
      </w:tr>
      <w:tr w:rsidR="008642E0" w:rsidRPr="008642E0" w14:paraId="5C779A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72077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00:20–00:40</w:t>
            </w:r>
          </w:p>
        </w:tc>
        <w:tc>
          <w:tcPr>
            <w:tcW w:w="0" w:type="auto"/>
            <w:vAlign w:val="center"/>
            <w:hideMark/>
          </w:tcPr>
          <w:p w14:paraId="51E51586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Build Department Table</w:t>
            </w:r>
          </w:p>
        </w:tc>
      </w:tr>
      <w:tr w:rsidR="008642E0" w:rsidRPr="008642E0" w14:paraId="7813FF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03FF9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00:40–00:55</w:t>
            </w:r>
          </w:p>
        </w:tc>
        <w:tc>
          <w:tcPr>
            <w:tcW w:w="0" w:type="auto"/>
            <w:vAlign w:val="center"/>
            <w:hideMark/>
          </w:tcPr>
          <w:p w14:paraId="34533B3A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Build Position Table</w:t>
            </w:r>
          </w:p>
        </w:tc>
      </w:tr>
      <w:tr w:rsidR="008642E0" w:rsidRPr="008642E0" w14:paraId="112532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AA886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00:55–01:20</w:t>
            </w:r>
          </w:p>
        </w:tc>
        <w:tc>
          <w:tcPr>
            <w:tcW w:w="0" w:type="auto"/>
            <w:vAlign w:val="center"/>
            <w:hideMark/>
          </w:tcPr>
          <w:p w14:paraId="298FEA88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Build Employee Table</w:t>
            </w:r>
          </w:p>
        </w:tc>
      </w:tr>
      <w:tr w:rsidR="008642E0" w:rsidRPr="008642E0" w14:paraId="61A579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61DCB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lastRenderedPageBreak/>
              <w:t>01:20–01:35</w:t>
            </w:r>
          </w:p>
        </w:tc>
        <w:tc>
          <w:tcPr>
            <w:tcW w:w="0" w:type="auto"/>
            <w:vAlign w:val="center"/>
            <w:hideMark/>
          </w:tcPr>
          <w:p w14:paraId="7A81D3C0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Create Sample Data</w:t>
            </w:r>
          </w:p>
        </w:tc>
      </w:tr>
      <w:tr w:rsidR="008642E0" w:rsidRPr="008642E0" w14:paraId="43CCC7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9092E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01:35–01:45</w:t>
            </w:r>
          </w:p>
        </w:tc>
        <w:tc>
          <w:tcPr>
            <w:tcW w:w="0" w:type="auto"/>
            <w:vAlign w:val="center"/>
            <w:hideMark/>
          </w:tcPr>
          <w:p w14:paraId="5551F264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Verify Relationships</w:t>
            </w:r>
          </w:p>
        </w:tc>
      </w:tr>
      <w:tr w:rsidR="008642E0" w:rsidRPr="008642E0" w14:paraId="49F648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EB69F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01:45–01:55</w:t>
            </w:r>
          </w:p>
        </w:tc>
        <w:tc>
          <w:tcPr>
            <w:tcW w:w="0" w:type="auto"/>
            <w:vAlign w:val="center"/>
            <w:hideMark/>
          </w:tcPr>
          <w:p w14:paraId="2980B6EC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Independent Challenge</w:t>
            </w:r>
          </w:p>
        </w:tc>
      </w:tr>
      <w:tr w:rsidR="008642E0" w:rsidRPr="008642E0" w14:paraId="5F3D4B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0F0F8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01:55–02:00</w:t>
            </w:r>
          </w:p>
        </w:tc>
        <w:tc>
          <w:tcPr>
            <w:tcW w:w="0" w:type="auto"/>
            <w:vAlign w:val="center"/>
            <w:hideMark/>
          </w:tcPr>
          <w:p w14:paraId="3E690DA5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Knowledge Check</w:t>
            </w:r>
          </w:p>
        </w:tc>
      </w:tr>
    </w:tbl>
    <w:p w14:paraId="4D896866" w14:textId="77777777" w:rsidR="008642E0" w:rsidRPr="008642E0" w:rsidRDefault="00000000" w:rsidP="008642E0">
      <w:pPr>
        <w:rPr>
          <w:sz w:val="32"/>
          <w:szCs w:val="32"/>
        </w:rPr>
      </w:pPr>
      <w:r>
        <w:rPr>
          <w:sz w:val="32"/>
          <w:szCs w:val="32"/>
        </w:rPr>
        <w:pict w14:anchorId="0FA2FA1B">
          <v:rect id="_x0000_i1033" style="width:0;height:1.5pt" o:hralign="center" o:hrstd="t" o:hr="t" fillcolor="#a0a0a0" stroked="f"/>
        </w:pict>
      </w:r>
    </w:p>
    <w:p w14:paraId="2B76DFA8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PART A — REVIEW</w:t>
      </w:r>
    </w:p>
    <w:p w14:paraId="0A6EF844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7. Day 1 Review Questions</w:t>
      </w:r>
    </w:p>
    <w:p w14:paraId="5E370013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Before starting, ask students:</w:t>
      </w:r>
    </w:p>
    <w:p w14:paraId="7F0ABBA8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Question 1</w:t>
      </w:r>
    </w:p>
    <w:p w14:paraId="59CE054E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Which Power Platform product builds business applications?</w:t>
      </w:r>
    </w:p>
    <w:p w14:paraId="4FAE631E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Answer</w:t>
      </w:r>
    </w:p>
    <w:p w14:paraId="701D514F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Power Apps</w:t>
      </w:r>
    </w:p>
    <w:p w14:paraId="2FC5349E" w14:textId="77777777" w:rsidR="008642E0" w:rsidRPr="008642E0" w:rsidRDefault="00000000" w:rsidP="008642E0">
      <w:pPr>
        <w:rPr>
          <w:sz w:val="32"/>
          <w:szCs w:val="32"/>
        </w:rPr>
      </w:pPr>
      <w:r>
        <w:rPr>
          <w:sz w:val="32"/>
          <w:szCs w:val="32"/>
        </w:rPr>
        <w:pict w14:anchorId="7A618C09">
          <v:rect id="_x0000_i1034" style="width:0;height:1.5pt" o:hralign="center" o:hrstd="t" o:hr="t" fillcolor="#a0a0a0" stroked="f"/>
        </w:pict>
      </w:r>
    </w:p>
    <w:p w14:paraId="3B80610C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Question 2</w:t>
      </w:r>
    </w:p>
    <w:p w14:paraId="4717E66C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Which Power Platform technology stores structured business data?</w:t>
      </w:r>
    </w:p>
    <w:p w14:paraId="7AEF87A3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Answer</w:t>
      </w:r>
    </w:p>
    <w:p w14:paraId="52336037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Microsoft Dataverse</w:t>
      </w:r>
    </w:p>
    <w:p w14:paraId="17FEFC51" w14:textId="77777777" w:rsidR="008642E0" w:rsidRPr="008642E0" w:rsidRDefault="00000000" w:rsidP="008642E0">
      <w:pPr>
        <w:rPr>
          <w:sz w:val="32"/>
          <w:szCs w:val="32"/>
        </w:rPr>
      </w:pPr>
      <w:r>
        <w:rPr>
          <w:sz w:val="32"/>
          <w:szCs w:val="32"/>
        </w:rPr>
        <w:pict w14:anchorId="0B46383F">
          <v:rect id="_x0000_i1035" style="width:0;height:1.5pt" o:hralign="center" o:hrstd="t" o:hr="t" fillcolor="#a0a0a0" stroked="f"/>
        </w:pict>
      </w:r>
    </w:p>
    <w:p w14:paraId="2C227D34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Question 3</w:t>
      </w:r>
    </w:p>
    <w:p w14:paraId="4229FC32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lastRenderedPageBreak/>
        <w:t>Which technology will later automate Leave Approval?</w:t>
      </w:r>
    </w:p>
    <w:p w14:paraId="5FBCEEDE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Answer</w:t>
      </w:r>
    </w:p>
    <w:p w14:paraId="6E249948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Power Automate</w:t>
      </w:r>
    </w:p>
    <w:p w14:paraId="0D1948CF" w14:textId="77777777" w:rsidR="008642E0" w:rsidRPr="008642E0" w:rsidRDefault="00000000" w:rsidP="008642E0">
      <w:pPr>
        <w:rPr>
          <w:sz w:val="32"/>
          <w:szCs w:val="32"/>
        </w:rPr>
      </w:pPr>
      <w:r>
        <w:rPr>
          <w:sz w:val="32"/>
          <w:szCs w:val="32"/>
        </w:rPr>
        <w:pict w14:anchorId="1FE88FD9">
          <v:rect id="_x0000_i1036" style="width:0;height:1.5pt" o:hralign="center" o:hrstd="t" o:hr="t" fillcolor="#a0a0a0" stroked="f"/>
        </w:pict>
      </w:r>
    </w:p>
    <w:p w14:paraId="1E0AE52C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Question 4</w:t>
      </w:r>
    </w:p>
    <w:p w14:paraId="230696C3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Which product will later create the HR dashboard?</w:t>
      </w:r>
    </w:p>
    <w:p w14:paraId="4ED27F25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Answer</w:t>
      </w:r>
    </w:p>
    <w:p w14:paraId="7C649324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Power BI</w:t>
      </w:r>
    </w:p>
    <w:p w14:paraId="396DD114" w14:textId="77777777" w:rsidR="008642E0" w:rsidRPr="008642E0" w:rsidRDefault="00000000" w:rsidP="008642E0">
      <w:pPr>
        <w:rPr>
          <w:sz w:val="32"/>
          <w:szCs w:val="32"/>
        </w:rPr>
      </w:pPr>
      <w:r>
        <w:rPr>
          <w:sz w:val="32"/>
          <w:szCs w:val="32"/>
        </w:rPr>
        <w:pict w14:anchorId="37E32BD5">
          <v:rect id="_x0000_i1037" style="width:0;height:1.5pt" o:hralign="center" o:hrstd="t" o:hr="t" fillcolor="#a0a0a0" stroked="f"/>
        </w:pict>
      </w:r>
    </w:p>
    <w:p w14:paraId="44FAAFA0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Question 5</w:t>
      </w:r>
    </w:p>
    <w:p w14:paraId="60307247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Which Power Platform concept separates Development, Test, and Production resources?</w:t>
      </w:r>
    </w:p>
    <w:p w14:paraId="3D9CEFE0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Answer</w:t>
      </w:r>
    </w:p>
    <w:p w14:paraId="48AB354C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Environments</w:t>
      </w:r>
    </w:p>
    <w:p w14:paraId="6B28850A" w14:textId="77777777" w:rsidR="008642E0" w:rsidRPr="008642E0" w:rsidRDefault="00000000" w:rsidP="008642E0">
      <w:pPr>
        <w:rPr>
          <w:sz w:val="32"/>
          <w:szCs w:val="32"/>
        </w:rPr>
      </w:pPr>
      <w:r>
        <w:rPr>
          <w:sz w:val="32"/>
          <w:szCs w:val="32"/>
        </w:rPr>
        <w:pict w14:anchorId="21156678">
          <v:rect id="_x0000_i1038" style="width:0;height:1.5pt" o:hralign="center" o:hrstd="t" o:hr="t" fillcolor="#a0a0a0" stroked="f"/>
        </w:pict>
      </w:r>
    </w:p>
    <w:p w14:paraId="0C84C812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PART B — DATAVERSE FUNDAMENTALS</w:t>
      </w:r>
    </w:p>
    <w:p w14:paraId="5CFC22B2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8. What is Microsoft Dataverse?</w:t>
      </w:r>
    </w:p>
    <w:p w14:paraId="4FCBDD6E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Microsoft Dataverse is a cloud-based business data platform.</w:t>
      </w:r>
    </w:p>
    <w:p w14:paraId="5AFAABD6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It allows organizations to securely store and manage structured business data.</w:t>
      </w:r>
    </w:p>
    <w:p w14:paraId="5D9F19A4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Examples:</w:t>
      </w:r>
    </w:p>
    <w:p w14:paraId="3BA78DCF" w14:textId="77777777" w:rsidR="008642E0" w:rsidRPr="008642E0" w:rsidRDefault="008642E0" w:rsidP="008642E0">
      <w:pPr>
        <w:numPr>
          <w:ilvl w:val="0"/>
          <w:numId w:val="19"/>
        </w:numPr>
        <w:rPr>
          <w:sz w:val="32"/>
          <w:szCs w:val="32"/>
        </w:rPr>
      </w:pPr>
      <w:r w:rsidRPr="008642E0">
        <w:rPr>
          <w:sz w:val="32"/>
          <w:szCs w:val="32"/>
        </w:rPr>
        <w:t>Employees</w:t>
      </w:r>
    </w:p>
    <w:p w14:paraId="25F800E3" w14:textId="77777777" w:rsidR="008642E0" w:rsidRPr="008642E0" w:rsidRDefault="008642E0" w:rsidP="008642E0">
      <w:pPr>
        <w:numPr>
          <w:ilvl w:val="0"/>
          <w:numId w:val="19"/>
        </w:numPr>
        <w:rPr>
          <w:sz w:val="32"/>
          <w:szCs w:val="32"/>
        </w:rPr>
      </w:pPr>
      <w:r w:rsidRPr="008642E0">
        <w:rPr>
          <w:sz w:val="32"/>
          <w:szCs w:val="32"/>
        </w:rPr>
        <w:lastRenderedPageBreak/>
        <w:t>Customers</w:t>
      </w:r>
    </w:p>
    <w:p w14:paraId="3646D144" w14:textId="77777777" w:rsidR="008642E0" w:rsidRPr="008642E0" w:rsidRDefault="008642E0" w:rsidP="008642E0">
      <w:pPr>
        <w:numPr>
          <w:ilvl w:val="0"/>
          <w:numId w:val="19"/>
        </w:numPr>
        <w:rPr>
          <w:sz w:val="32"/>
          <w:szCs w:val="32"/>
        </w:rPr>
      </w:pPr>
      <w:r w:rsidRPr="008642E0">
        <w:rPr>
          <w:sz w:val="32"/>
          <w:szCs w:val="32"/>
        </w:rPr>
        <w:t>Departments</w:t>
      </w:r>
    </w:p>
    <w:p w14:paraId="55D6FE82" w14:textId="77777777" w:rsidR="008642E0" w:rsidRPr="008642E0" w:rsidRDefault="008642E0" w:rsidP="008642E0">
      <w:pPr>
        <w:numPr>
          <w:ilvl w:val="0"/>
          <w:numId w:val="19"/>
        </w:numPr>
        <w:rPr>
          <w:sz w:val="32"/>
          <w:szCs w:val="32"/>
        </w:rPr>
      </w:pPr>
      <w:r w:rsidRPr="008642E0">
        <w:rPr>
          <w:sz w:val="32"/>
          <w:szCs w:val="32"/>
        </w:rPr>
        <w:t>Orders</w:t>
      </w:r>
    </w:p>
    <w:p w14:paraId="33EEB524" w14:textId="77777777" w:rsidR="008642E0" w:rsidRPr="008642E0" w:rsidRDefault="008642E0" w:rsidP="008642E0">
      <w:pPr>
        <w:numPr>
          <w:ilvl w:val="0"/>
          <w:numId w:val="19"/>
        </w:numPr>
        <w:rPr>
          <w:sz w:val="32"/>
          <w:szCs w:val="32"/>
        </w:rPr>
      </w:pPr>
      <w:r w:rsidRPr="008642E0">
        <w:rPr>
          <w:sz w:val="32"/>
          <w:szCs w:val="32"/>
        </w:rPr>
        <w:t>Products</w:t>
      </w:r>
    </w:p>
    <w:p w14:paraId="67A7FFD7" w14:textId="77777777" w:rsidR="008642E0" w:rsidRPr="008642E0" w:rsidRDefault="008642E0" w:rsidP="008642E0">
      <w:pPr>
        <w:numPr>
          <w:ilvl w:val="0"/>
          <w:numId w:val="19"/>
        </w:numPr>
        <w:rPr>
          <w:sz w:val="32"/>
          <w:szCs w:val="32"/>
        </w:rPr>
      </w:pPr>
      <w:r w:rsidRPr="008642E0">
        <w:rPr>
          <w:sz w:val="32"/>
          <w:szCs w:val="32"/>
        </w:rPr>
        <w:t>Support Tickets</w:t>
      </w:r>
    </w:p>
    <w:p w14:paraId="330ECC2C" w14:textId="77777777" w:rsidR="008642E0" w:rsidRPr="008642E0" w:rsidRDefault="008642E0" w:rsidP="008642E0">
      <w:pPr>
        <w:numPr>
          <w:ilvl w:val="0"/>
          <w:numId w:val="19"/>
        </w:numPr>
        <w:rPr>
          <w:sz w:val="32"/>
          <w:szCs w:val="32"/>
        </w:rPr>
      </w:pPr>
      <w:r w:rsidRPr="008642E0">
        <w:rPr>
          <w:sz w:val="32"/>
          <w:szCs w:val="32"/>
        </w:rPr>
        <w:t>Leave Requests</w:t>
      </w:r>
    </w:p>
    <w:p w14:paraId="59BB917E" w14:textId="77777777" w:rsidR="008642E0" w:rsidRPr="008642E0" w:rsidRDefault="008642E0" w:rsidP="008642E0">
      <w:pPr>
        <w:numPr>
          <w:ilvl w:val="0"/>
          <w:numId w:val="19"/>
        </w:numPr>
        <w:rPr>
          <w:sz w:val="32"/>
          <w:szCs w:val="32"/>
        </w:rPr>
      </w:pPr>
      <w:r w:rsidRPr="008642E0">
        <w:rPr>
          <w:sz w:val="32"/>
          <w:szCs w:val="32"/>
        </w:rPr>
        <w:t>Purchase Requests</w:t>
      </w:r>
    </w:p>
    <w:p w14:paraId="0BC982FE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Dataverse supports custom and standard tables and provides metadata, relationships, business logic, security, and integration capabilities for Power Platform solutions.</w:t>
      </w:r>
    </w:p>
    <w:p w14:paraId="4CB2F32F" w14:textId="77777777" w:rsidR="008642E0" w:rsidRPr="008642E0" w:rsidRDefault="00000000" w:rsidP="008642E0">
      <w:pPr>
        <w:rPr>
          <w:sz w:val="32"/>
          <w:szCs w:val="32"/>
        </w:rPr>
      </w:pPr>
      <w:r>
        <w:rPr>
          <w:sz w:val="32"/>
          <w:szCs w:val="32"/>
        </w:rPr>
        <w:pict w14:anchorId="4D08C623">
          <v:rect id="_x0000_i1039" style="width:0;height:1.5pt" o:hralign="center" o:hrstd="t" o:hr="t" fillcolor="#a0a0a0" stroked="f"/>
        </w:pict>
      </w:r>
    </w:p>
    <w:p w14:paraId="082832A9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9. Explain Dataverse Simply</w:t>
      </w:r>
    </w:p>
    <w:p w14:paraId="092C360B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Tell students:</w:t>
      </w:r>
    </w:p>
    <w:p w14:paraId="002203C4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Think of Dataverse as a business database designed to work naturally with Power Platform.</w:t>
      </w:r>
    </w:p>
    <w:p w14:paraId="33F7196C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Instead of storing:</w:t>
      </w:r>
    </w:p>
    <w:p w14:paraId="299705F3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employees-final.xlsx</w:t>
      </w:r>
    </w:p>
    <w:p w14:paraId="21CC089B" w14:textId="77777777" w:rsidR="008642E0" w:rsidRPr="008642E0" w:rsidRDefault="008642E0" w:rsidP="008642E0">
      <w:pPr>
        <w:rPr>
          <w:sz w:val="32"/>
          <w:szCs w:val="32"/>
        </w:rPr>
      </w:pPr>
    </w:p>
    <w:p w14:paraId="2B72E72B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employees-final-v2.xlsx</w:t>
      </w:r>
    </w:p>
    <w:p w14:paraId="721B33AF" w14:textId="77777777" w:rsidR="008642E0" w:rsidRPr="008642E0" w:rsidRDefault="008642E0" w:rsidP="008642E0">
      <w:pPr>
        <w:rPr>
          <w:sz w:val="32"/>
          <w:szCs w:val="32"/>
        </w:rPr>
      </w:pPr>
    </w:p>
    <w:p w14:paraId="189AC354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employees-updated.xlsx</w:t>
      </w:r>
    </w:p>
    <w:p w14:paraId="04441FA6" w14:textId="77777777" w:rsidR="008642E0" w:rsidRPr="008642E0" w:rsidRDefault="008642E0" w:rsidP="008642E0">
      <w:pPr>
        <w:rPr>
          <w:sz w:val="32"/>
          <w:szCs w:val="32"/>
        </w:rPr>
      </w:pPr>
    </w:p>
    <w:p w14:paraId="447EC446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lastRenderedPageBreak/>
        <w:t>employees-really-final.xlsx</w:t>
      </w:r>
    </w:p>
    <w:p w14:paraId="4E3C8845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we maintain:</w:t>
      </w:r>
    </w:p>
    <w:p w14:paraId="0344ACEA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Employee Table</w:t>
      </w:r>
    </w:p>
    <w:p w14:paraId="7CAA4B6B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inside Dataverse.</w:t>
      </w:r>
    </w:p>
    <w:p w14:paraId="2C1C53D7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The business uses:</w:t>
      </w:r>
    </w:p>
    <w:p w14:paraId="55C93559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One structured data source.</w:t>
      </w:r>
    </w:p>
    <w:p w14:paraId="231073CC" w14:textId="77777777" w:rsidR="008642E0" w:rsidRPr="008642E0" w:rsidRDefault="00000000" w:rsidP="008642E0">
      <w:pPr>
        <w:rPr>
          <w:sz w:val="32"/>
          <w:szCs w:val="32"/>
        </w:rPr>
      </w:pPr>
      <w:r>
        <w:rPr>
          <w:sz w:val="32"/>
          <w:szCs w:val="32"/>
        </w:rPr>
        <w:pict w14:anchorId="64A5FD90">
          <v:rect id="_x0000_i1040" style="width:0;height:1.5pt" o:hralign="center" o:hrstd="t" o:hr="t" fillcolor="#a0a0a0" stroked="f"/>
        </w:pict>
      </w:r>
    </w:p>
    <w:p w14:paraId="49371221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10. Table, Column, Row</w:t>
      </w:r>
    </w:p>
    <w:p w14:paraId="60BF5E98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Teach these three concepts first.</w:t>
      </w:r>
    </w:p>
    <w:p w14:paraId="289CC88F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Table</w:t>
      </w:r>
    </w:p>
    <w:p w14:paraId="21C6D989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Represents a business object.</w:t>
      </w:r>
    </w:p>
    <w:p w14:paraId="64943076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Example:</w:t>
      </w:r>
    </w:p>
    <w:p w14:paraId="24141AF3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Employee</w:t>
      </w:r>
    </w:p>
    <w:p w14:paraId="325AAE53" w14:textId="77777777" w:rsidR="008642E0" w:rsidRPr="008642E0" w:rsidRDefault="00000000" w:rsidP="008642E0">
      <w:pPr>
        <w:rPr>
          <w:sz w:val="32"/>
          <w:szCs w:val="32"/>
        </w:rPr>
      </w:pPr>
      <w:r>
        <w:rPr>
          <w:sz w:val="32"/>
          <w:szCs w:val="32"/>
        </w:rPr>
        <w:pict w14:anchorId="4EFD56C7">
          <v:rect id="_x0000_i1041" style="width:0;height:1.5pt" o:hralign="center" o:hrstd="t" o:hr="t" fillcolor="#a0a0a0" stroked="f"/>
        </w:pict>
      </w:r>
    </w:p>
    <w:p w14:paraId="5BDE7C05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Column</w:t>
      </w:r>
    </w:p>
    <w:p w14:paraId="0148ABCE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Represents information about that object.</w:t>
      </w:r>
    </w:p>
    <w:p w14:paraId="5BF3A519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Example:</w:t>
      </w:r>
    </w:p>
    <w:p w14:paraId="2D1190D1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Employee Number</w:t>
      </w:r>
    </w:p>
    <w:p w14:paraId="15ED73FA" w14:textId="77777777" w:rsidR="008642E0" w:rsidRPr="008642E0" w:rsidRDefault="008642E0" w:rsidP="008642E0">
      <w:pPr>
        <w:rPr>
          <w:sz w:val="32"/>
          <w:szCs w:val="32"/>
        </w:rPr>
      </w:pPr>
    </w:p>
    <w:p w14:paraId="5186ED53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Full Name</w:t>
      </w:r>
    </w:p>
    <w:p w14:paraId="404B6923" w14:textId="77777777" w:rsidR="008642E0" w:rsidRPr="008642E0" w:rsidRDefault="008642E0" w:rsidP="008642E0">
      <w:pPr>
        <w:rPr>
          <w:sz w:val="32"/>
          <w:szCs w:val="32"/>
        </w:rPr>
      </w:pPr>
    </w:p>
    <w:p w14:paraId="280D3158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Email</w:t>
      </w:r>
    </w:p>
    <w:p w14:paraId="1D2AB757" w14:textId="77777777" w:rsidR="008642E0" w:rsidRPr="008642E0" w:rsidRDefault="008642E0" w:rsidP="008642E0">
      <w:pPr>
        <w:rPr>
          <w:sz w:val="32"/>
          <w:szCs w:val="32"/>
        </w:rPr>
      </w:pPr>
    </w:p>
    <w:p w14:paraId="0AC84B31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Department</w:t>
      </w:r>
    </w:p>
    <w:p w14:paraId="40F94E53" w14:textId="77777777" w:rsidR="008642E0" w:rsidRPr="008642E0" w:rsidRDefault="00000000" w:rsidP="008642E0">
      <w:pPr>
        <w:rPr>
          <w:sz w:val="32"/>
          <w:szCs w:val="32"/>
        </w:rPr>
      </w:pPr>
      <w:r>
        <w:rPr>
          <w:sz w:val="32"/>
          <w:szCs w:val="32"/>
        </w:rPr>
        <w:pict w14:anchorId="67F6E57C">
          <v:rect id="_x0000_i1042" style="width:0;height:1.5pt" o:hralign="center" o:hrstd="t" o:hr="t" fillcolor="#a0a0a0" stroked="f"/>
        </w:pict>
      </w:r>
    </w:p>
    <w:p w14:paraId="373E907B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Row</w:t>
      </w:r>
    </w:p>
    <w:p w14:paraId="76399FB6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Represents one individual record.</w:t>
      </w:r>
    </w:p>
    <w:p w14:paraId="1BB111F0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Example:</w:t>
      </w:r>
    </w:p>
    <w:p w14:paraId="7309F1BC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EMP001</w:t>
      </w:r>
    </w:p>
    <w:p w14:paraId="5F8BB96C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Hana Tesfaye</w:t>
      </w:r>
    </w:p>
    <w:p w14:paraId="0E555574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hana@company.com</w:t>
      </w:r>
    </w:p>
    <w:p w14:paraId="7ABC0839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Finance</w:t>
      </w:r>
    </w:p>
    <w:p w14:paraId="1A945EAE" w14:textId="77777777" w:rsidR="008642E0" w:rsidRPr="008642E0" w:rsidRDefault="00000000" w:rsidP="008642E0">
      <w:pPr>
        <w:rPr>
          <w:sz w:val="32"/>
          <w:szCs w:val="32"/>
        </w:rPr>
      </w:pPr>
      <w:r>
        <w:rPr>
          <w:sz w:val="32"/>
          <w:szCs w:val="32"/>
        </w:rPr>
        <w:pict w14:anchorId="05CEB40C">
          <v:rect id="_x0000_i1043" style="width:0;height:1.5pt" o:hralign="center" o:hrstd="t" o:hr="t" fillcolor="#a0a0a0" stroked="f"/>
        </w:pict>
      </w:r>
    </w:p>
    <w:p w14:paraId="4901094F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11. Visual Example</w:t>
      </w:r>
    </w:p>
    <w:p w14:paraId="47CEFC35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Employee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8"/>
        <w:gridCol w:w="2092"/>
        <w:gridCol w:w="1920"/>
        <w:gridCol w:w="1057"/>
      </w:tblGrid>
      <w:tr w:rsidR="008642E0" w:rsidRPr="008642E0" w14:paraId="6D9FE0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AE554B" w14:textId="77777777" w:rsidR="008642E0" w:rsidRPr="008642E0" w:rsidRDefault="008642E0" w:rsidP="008642E0">
            <w:pPr>
              <w:rPr>
                <w:b/>
                <w:bCs/>
                <w:sz w:val="32"/>
                <w:szCs w:val="32"/>
              </w:rPr>
            </w:pPr>
            <w:r w:rsidRPr="008642E0">
              <w:rPr>
                <w:b/>
                <w:bCs/>
                <w:sz w:val="32"/>
                <w:szCs w:val="32"/>
              </w:rPr>
              <w:t>Employee Number</w:t>
            </w:r>
          </w:p>
        </w:tc>
        <w:tc>
          <w:tcPr>
            <w:tcW w:w="0" w:type="auto"/>
            <w:vAlign w:val="center"/>
            <w:hideMark/>
          </w:tcPr>
          <w:p w14:paraId="3D0B087F" w14:textId="77777777" w:rsidR="008642E0" w:rsidRPr="008642E0" w:rsidRDefault="008642E0" w:rsidP="008642E0">
            <w:pPr>
              <w:rPr>
                <w:b/>
                <w:bCs/>
                <w:sz w:val="32"/>
                <w:szCs w:val="32"/>
              </w:rPr>
            </w:pPr>
            <w:r w:rsidRPr="008642E0">
              <w:rPr>
                <w:b/>
                <w:bCs/>
                <w:sz w:val="32"/>
                <w:szCs w:val="32"/>
              </w:rPr>
              <w:t>Full Name</w:t>
            </w:r>
          </w:p>
        </w:tc>
        <w:tc>
          <w:tcPr>
            <w:tcW w:w="0" w:type="auto"/>
            <w:vAlign w:val="center"/>
            <w:hideMark/>
          </w:tcPr>
          <w:p w14:paraId="6B51B957" w14:textId="77777777" w:rsidR="008642E0" w:rsidRPr="008642E0" w:rsidRDefault="008642E0" w:rsidP="008642E0">
            <w:pPr>
              <w:rPr>
                <w:b/>
                <w:bCs/>
                <w:sz w:val="32"/>
                <w:szCs w:val="32"/>
              </w:rPr>
            </w:pPr>
            <w:r w:rsidRPr="008642E0">
              <w:rPr>
                <w:b/>
                <w:bCs/>
                <w:sz w:val="32"/>
                <w:szCs w:val="32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39402A34" w14:textId="77777777" w:rsidR="008642E0" w:rsidRPr="008642E0" w:rsidRDefault="008642E0" w:rsidP="008642E0">
            <w:pPr>
              <w:rPr>
                <w:b/>
                <w:bCs/>
                <w:sz w:val="32"/>
                <w:szCs w:val="32"/>
              </w:rPr>
            </w:pPr>
            <w:r w:rsidRPr="008642E0">
              <w:rPr>
                <w:b/>
                <w:bCs/>
                <w:sz w:val="32"/>
                <w:szCs w:val="32"/>
              </w:rPr>
              <w:t>Status</w:t>
            </w:r>
          </w:p>
        </w:tc>
      </w:tr>
      <w:tr w:rsidR="008642E0" w:rsidRPr="008642E0" w14:paraId="5AFA90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1F078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EMP001</w:t>
            </w:r>
          </w:p>
        </w:tc>
        <w:tc>
          <w:tcPr>
            <w:tcW w:w="0" w:type="auto"/>
            <w:vAlign w:val="center"/>
            <w:hideMark/>
          </w:tcPr>
          <w:p w14:paraId="13230609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Hana Tesfaye</w:t>
            </w:r>
          </w:p>
        </w:tc>
        <w:tc>
          <w:tcPr>
            <w:tcW w:w="0" w:type="auto"/>
            <w:vAlign w:val="center"/>
            <w:hideMark/>
          </w:tcPr>
          <w:p w14:paraId="41AB43F6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14:paraId="625B1326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Active</w:t>
            </w:r>
          </w:p>
        </w:tc>
      </w:tr>
      <w:tr w:rsidR="008642E0" w:rsidRPr="008642E0" w14:paraId="1B27E5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22245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EMP002</w:t>
            </w:r>
          </w:p>
        </w:tc>
        <w:tc>
          <w:tcPr>
            <w:tcW w:w="0" w:type="auto"/>
            <w:vAlign w:val="center"/>
            <w:hideMark/>
          </w:tcPr>
          <w:p w14:paraId="70699804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Abel Bekele</w:t>
            </w:r>
          </w:p>
        </w:tc>
        <w:tc>
          <w:tcPr>
            <w:tcW w:w="0" w:type="auto"/>
            <w:vAlign w:val="center"/>
            <w:hideMark/>
          </w:tcPr>
          <w:p w14:paraId="1DF9C153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14:paraId="117A47F9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Active</w:t>
            </w:r>
          </w:p>
        </w:tc>
      </w:tr>
      <w:tr w:rsidR="008642E0" w:rsidRPr="008642E0" w14:paraId="32DCB7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BB191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EMP003</w:t>
            </w:r>
          </w:p>
        </w:tc>
        <w:tc>
          <w:tcPr>
            <w:tcW w:w="0" w:type="auto"/>
            <w:vAlign w:val="center"/>
            <w:hideMark/>
          </w:tcPr>
          <w:p w14:paraId="43F7FA9E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Sara Alemu</w:t>
            </w:r>
          </w:p>
        </w:tc>
        <w:tc>
          <w:tcPr>
            <w:tcW w:w="0" w:type="auto"/>
            <w:vAlign w:val="center"/>
            <w:hideMark/>
          </w:tcPr>
          <w:p w14:paraId="1B564B4E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14:paraId="5893A2E3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Active</w:t>
            </w:r>
          </w:p>
        </w:tc>
      </w:tr>
    </w:tbl>
    <w:p w14:paraId="58695C13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The whole structure:</w:t>
      </w:r>
    </w:p>
    <w:p w14:paraId="5CFE39DD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Table</w:t>
      </w:r>
    </w:p>
    <w:p w14:paraId="1FFEC1E2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Each vertical field:</w:t>
      </w:r>
    </w:p>
    <w:p w14:paraId="0B60B27A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Column</w:t>
      </w:r>
    </w:p>
    <w:p w14:paraId="17ABAEB7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lastRenderedPageBreak/>
        <w:t>Each horizontal employee:</w:t>
      </w:r>
    </w:p>
    <w:p w14:paraId="305A6565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Row / Record</w:t>
      </w:r>
    </w:p>
    <w:p w14:paraId="16F08F0A" w14:textId="77777777" w:rsidR="008642E0" w:rsidRPr="008642E0" w:rsidRDefault="00000000" w:rsidP="008642E0">
      <w:pPr>
        <w:rPr>
          <w:sz w:val="32"/>
          <w:szCs w:val="32"/>
        </w:rPr>
      </w:pPr>
      <w:r>
        <w:rPr>
          <w:sz w:val="32"/>
          <w:szCs w:val="32"/>
        </w:rPr>
        <w:pict w14:anchorId="65DDD659">
          <v:rect id="_x0000_i1044" style="width:0;height:1.5pt" o:hralign="center" o:hrstd="t" o:hr="t" fillcolor="#a0a0a0" stroked="f"/>
        </w:pict>
      </w:r>
    </w:p>
    <w:p w14:paraId="25AC20B7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12. Dataverse Terminology</w:t>
      </w:r>
    </w:p>
    <w:p w14:paraId="576FDB27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Students may encounter different terminology.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92"/>
        <w:gridCol w:w="2524"/>
      </w:tblGrid>
      <w:tr w:rsidR="008642E0" w:rsidRPr="008642E0" w14:paraId="39781C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375CBA" w14:textId="77777777" w:rsidR="008642E0" w:rsidRPr="008642E0" w:rsidRDefault="008642E0" w:rsidP="008642E0">
            <w:pPr>
              <w:rPr>
                <w:b/>
                <w:bCs/>
                <w:sz w:val="32"/>
                <w:szCs w:val="32"/>
              </w:rPr>
            </w:pPr>
            <w:r w:rsidRPr="008642E0">
              <w:rPr>
                <w:b/>
                <w:bCs/>
                <w:sz w:val="32"/>
                <w:szCs w:val="32"/>
              </w:rPr>
              <w:t>Business/Database Term</w:t>
            </w:r>
          </w:p>
        </w:tc>
        <w:tc>
          <w:tcPr>
            <w:tcW w:w="0" w:type="auto"/>
            <w:vAlign w:val="center"/>
            <w:hideMark/>
          </w:tcPr>
          <w:p w14:paraId="5BED4B8C" w14:textId="77777777" w:rsidR="008642E0" w:rsidRPr="008642E0" w:rsidRDefault="008642E0" w:rsidP="008642E0">
            <w:pPr>
              <w:rPr>
                <w:b/>
                <w:bCs/>
                <w:sz w:val="32"/>
                <w:szCs w:val="32"/>
              </w:rPr>
            </w:pPr>
            <w:r w:rsidRPr="008642E0">
              <w:rPr>
                <w:b/>
                <w:bCs/>
                <w:sz w:val="32"/>
                <w:szCs w:val="32"/>
              </w:rPr>
              <w:t>Dataverse Term</w:t>
            </w:r>
          </w:p>
        </w:tc>
      </w:tr>
      <w:tr w:rsidR="008642E0" w:rsidRPr="008642E0" w14:paraId="7E694F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CFBAA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14:paraId="374F75DC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Table</w:t>
            </w:r>
          </w:p>
        </w:tc>
      </w:tr>
      <w:tr w:rsidR="008642E0" w:rsidRPr="008642E0" w14:paraId="569D57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1BA97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Field / Attribute</w:t>
            </w:r>
          </w:p>
        </w:tc>
        <w:tc>
          <w:tcPr>
            <w:tcW w:w="0" w:type="auto"/>
            <w:vAlign w:val="center"/>
            <w:hideMark/>
          </w:tcPr>
          <w:p w14:paraId="28300E32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Column</w:t>
            </w:r>
          </w:p>
        </w:tc>
      </w:tr>
      <w:tr w:rsidR="008642E0" w:rsidRPr="008642E0" w14:paraId="687B1D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C3471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Record</w:t>
            </w:r>
          </w:p>
        </w:tc>
        <w:tc>
          <w:tcPr>
            <w:tcW w:w="0" w:type="auto"/>
            <w:vAlign w:val="center"/>
            <w:hideMark/>
          </w:tcPr>
          <w:p w14:paraId="39B4CF22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Row</w:t>
            </w:r>
          </w:p>
        </w:tc>
      </w:tr>
      <w:tr w:rsidR="008642E0" w:rsidRPr="008642E0" w14:paraId="3205A8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3A7EC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Dropdown / Picklist</w:t>
            </w:r>
          </w:p>
        </w:tc>
        <w:tc>
          <w:tcPr>
            <w:tcW w:w="0" w:type="auto"/>
            <w:vAlign w:val="center"/>
            <w:hideMark/>
          </w:tcPr>
          <w:p w14:paraId="30EDE8B8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Choice</w:t>
            </w:r>
          </w:p>
        </w:tc>
      </w:tr>
      <w:tr w:rsidR="008642E0" w:rsidRPr="008642E0" w14:paraId="4C1869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CE454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Foreign-key style reference</w:t>
            </w:r>
          </w:p>
        </w:tc>
        <w:tc>
          <w:tcPr>
            <w:tcW w:w="0" w:type="auto"/>
            <w:vAlign w:val="center"/>
            <w:hideMark/>
          </w:tcPr>
          <w:p w14:paraId="55703119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Lookup</w:t>
            </w:r>
          </w:p>
        </w:tc>
      </w:tr>
    </w:tbl>
    <w:p w14:paraId="5FA6196C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Microsoft documentation now generally uses:</w:t>
      </w:r>
    </w:p>
    <w:p w14:paraId="022A2545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Table</w:t>
      </w:r>
    </w:p>
    <w:p w14:paraId="25E48429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Column</w:t>
      </w:r>
    </w:p>
    <w:p w14:paraId="4AAEE64C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Row</w:t>
      </w:r>
    </w:p>
    <w:p w14:paraId="32C5D471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rather than older terminology such as entity and field.</w:t>
      </w:r>
    </w:p>
    <w:p w14:paraId="6A73BCEE" w14:textId="77777777" w:rsidR="008642E0" w:rsidRPr="008642E0" w:rsidRDefault="00000000" w:rsidP="008642E0">
      <w:pPr>
        <w:rPr>
          <w:sz w:val="32"/>
          <w:szCs w:val="32"/>
        </w:rPr>
      </w:pPr>
      <w:r>
        <w:rPr>
          <w:sz w:val="32"/>
          <w:szCs w:val="32"/>
        </w:rPr>
        <w:pict w14:anchorId="0A74F1B2">
          <v:rect id="_x0000_i1045" style="width:0;height:1.5pt" o:hralign="center" o:hrstd="t" o:hr="t" fillcolor="#a0a0a0" stroked="f"/>
        </w:pict>
      </w:r>
    </w:p>
    <w:p w14:paraId="7523D40B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13. Standard vs Custom Tables</w:t>
      </w:r>
    </w:p>
    <w:p w14:paraId="7A8AA52D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Standard Tables</w:t>
      </w:r>
    </w:p>
    <w:p w14:paraId="33EFA0DD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Already provided by Microsoft.</w:t>
      </w:r>
    </w:p>
    <w:p w14:paraId="0AFB1F52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Examples include:</w:t>
      </w:r>
    </w:p>
    <w:p w14:paraId="5EED48E1" w14:textId="77777777" w:rsidR="008642E0" w:rsidRPr="008642E0" w:rsidRDefault="008642E0" w:rsidP="008642E0">
      <w:pPr>
        <w:numPr>
          <w:ilvl w:val="0"/>
          <w:numId w:val="20"/>
        </w:numPr>
        <w:rPr>
          <w:sz w:val="32"/>
          <w:szCs w:val="32"/>
        </w:rPr>
      </w:pPr>
      <w:r w:rsidRPr="008642E0">
        <w:rPr>
          <w:sz w:val="32"/>
          <w:szCs w:val="32"/>
        </w:rPr>
        <w:lastRenderedPageBreak/>
        <w:t>Account</w:t>
      </w:r>
    </w:p>
    <w:p w14:paraId="5011D380" w14:textId="77777777" w:rsidR="008642E0" w:rsidRPr="008642E0" w:rsidRDefault="008642E0" w:rsidP="008642E0">
      <w:pPr>
        <w:numPr>
          <w:ilvl w:val="0"/>
          <w:numId w:val="20"/>
        </w:numPr>
        <w:rPr>
          <w:sz w:val="32"/>
          <w:szCs w:val="32"/>
        </w:rPr>
      </w:pPr>
      <w:r w:rsidRPr="008642E0">
        <w:rPr>
          <w:sz w:val="32"/>
          <w:szCs w:val="32"/>
        </w:rPr>
        <w:t>Contact</w:t>
      </w:r>
    </w:p>
    <w:p w14:paraId="56EBC7B1" w14:textId="77777777" w:rsidR="008642E0" w:rsidRPr="008642E0" w:rsidRDefault="008642E0" w:rsidP="008642E0">
      <w:pPr>
        <w:numPr>
          <w:ilvl w:val="0"/>
          <w:numId w:val="20"/>
        </w:numPr>
        <w:rPr>
          <w:sz w:val="32"/>
          <w:szCs w:val="32"/>
        </w:rPr>
      </w:pPr>
      <w:r w:rsidRPr="008642E0">
        <w:rPr>
          <w:sz w:val="32"/>
          <w:szCs w:val="32"/>
        </w:rPr>
        <w:t>User</w:t>
      </w:r>
    </w:p>
    <w:p w14:paraId="2E58A43F" w14:textId="77777777" w:rsidR="008642E0" w:rsidRPr="008642E0" w:rsidRDefault="008642E0" w:rsidP="008642E0">
      <w:pPr>
        <w:numPr>
          <w:ilvl w:val="0"/>
          <w:numId w:val="20"/>
        </w:numPr>
        <w:rPr>
          <w:sz w:val="32"/>
          <w:szCs w:val="32"/>
        </w:rPr>
      </w:pPr>
      <w:r w:rsidRPr="008642E0">
        <w:rPr>
          <w:sz w:val="32"/>
          <w:szCs w:val="32"/>
        </w:rPr>
        <w:t>Team</w:t>
      </w:r>
    </w:p>
    <w:p w14:paraId="19A1E1A7" w14:textId="77777777" w:rsidR="008642E0" w:rsidRPr="008642E0" w:rsidRDefault="00000000" w:rsidP="008642E0">
      <w:pPr>
        <w:rPr>
          <w:sz w:val="32"/>
          <w:szCs w:val="32"/>
        </w:rPr>
      </w:pPr>
      <w:r>
        <w:rPr>
          <w:sz w:val="32"/>
          <w:szCs w:val="32"/>
        </w:rPr>
        <w:pict w14:anchorId="4368F994">
          <v:rect id="_x0000_i1046" style="width:0;height:1.5pt" o:hralign="center" o:hrstd="t" o:hr="t" fillcolor="#a0a0a0" stroked="f"/>
        </w:pict>
      </w:r>
    </w:p>
    <w:p w14:paraId="725A7232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Custom Tables</w:t>
      </w:r>
    </w:p>
    <w:p w14:paraId="12DBE0A7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Created for your organization's requirements.</w:t>
      </w:r>
    </w:p>
    <w:p w14:paraId="18461D25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Examples:</w:t>
      </w:r>
    </w:p>
    <w:p w14:paraId="54D8C9F0" w14:textId="77777777" w:rsidR="008642E0" w:rsidRPr="008642E0" w:rsidRDefault="008642E0" w:rsidP="008642E0">
      <w:pPr>
        <w:numPr>
          <w:ilvl w:val="0"/>
          <w:numId w:val="21"/>
        </w:numPr>
        <w:rPr>
          <w:sz w:val="32"/>
          <w:szCs w:val="32"/>
        </w:rPr>
      </w:pPr>
      <w:r w:rsidRPr="008642E0">
        <w:rPr>
          <w:sz w:val="32"/>
          <w:szCs w:val="32"/>
        </w:rPr>
        <w:t>Department</w:t>
      </w:r>
    </w:p>
    <w:p w14:paraId="1BC7F08E" w14:textId="77777777" w:rsidR="008642E0" w:rsidRPr="008642E0" w:rsidRDefault="008642E0" w:rsidP="008642E0">
      <w:pPr>
        <w:numPr>
          <w:ilvl w:val="0"/>
          <w:numId w:val="21"/>
        </w:numPr>
        <w:rPr>
          <w:sz w:val="32"/>
          <w:szCs w:val="32"/>
        </w:rPr>
      </w:pPr>
      <w:r w:rsidRPr="008642E0">
        <w:rPr>
          <w:sz w:val="32"/>
          <w:szCs w:val="32"/>
        </w:rPr>
        <w:t>Position</w:t>
      </w:r>
    </w:p>
    <w:p w14:paraId="60642E6F" w14:textId="77777777" w:rsidR="008642E0" w:rsidRPr="008642E0" w:rsidRDefault="008642E0" w:rsidP="008642E0">
      <w:pPr>
        <w:numPr>
          <w:ilvl w:val="0"/>
          <w:numId w:val="21"/>
        </w:numPr>
        <w:rPr>
          <w:sz w:val="32"/>
          <w:szCs w:val="32"/>
        </w:rPr>
      </w:pPr>
      <w:r w:rsidRPr="008642E0">
        <w:rPr>
          <w:sz w:val="32"/>
          <w:szCs w:val="32"/>
        </w:rPr>
        <w:t>Leave Request</w:t>
      </w:r>
    </w:p>
    <w:p w14:paraId="7E5630A9" w14:textId="77777777" w:rsidR="008642E0" w:rsidRPr="008642E0" w:rsidRDefault="008642E0" w:rsidP="008642E0">
      <w:pPr>
        <w:numPr>
          <w:ilvl w:val="0"/>
          <w:numId w:val="21"/>
        </w:numPr>
        <w:rPr>
          <w:sz w:val="32"/>
          <w:szCs w:val="32"/>
        </w:rPr>
      </w:pPr>
      <w:r w:rsidRPr="008642E0">
        <w:rPr>
          <w:sz w:val="32"/>
          <w:szCs w:val="32"/>
        </w:rPr>
        <w:t>Training Course</w:t>
      </w:r>
    </w:p>
    <w:p w14:paraId="4B95C984" w14:textId="77777777" w:rsidR="008642E0" w:rsidRPr="008642E0" w:rsidRDefault="008642E0" w:rsidP="008642E0">
      <w:pPr>
        <w:numPr>
          <w:ilvl w:val="0"/>
          <w:numId w:val="21"/>
        </w:numPr>
        <w:rPr>
          <w:sz w:val="32"/>
          <w:szCs w:val="32"/>
        </w:rPr>
      </w:pPr>
      <w:r w:rsidRPr="008642E0">
        <w:rPr>
          <w:sz w:val="32"/>
          <w:szCs w:val="32"/>
        </w:rPr>
        <w:t>Purchase Request</w:t>
      </w:r>
    </w:p>
    <w:p w14:paraId="4C60AC30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For our project:</w:t>
      </w:r>
    </w:p>
    <w:p w14:paraId="33BA821C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Department</w:t>
      </w:r>
    </w:p>
    <w:p w14:paraId="151E2964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Position</w:t>
      </w:r>
    </w:p>
    <w:p w14:paraId="4126A42A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Employee</w:t>
      </w:r>
    </w:p>
    <w:p w14:paraId="0274BA00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will be custom tables.</w:t>
      </w:r>
    </w:p>
    <w:p w14:paraId="53104433" w14:textId="77777777" w:rsidR="008642E0" w:rsidRPr="008642E0" w:rsidRDefault="00000000" w:rsidP="008642E0">
      <w:pPr>
        <w:rPr>
          <w:sz w:val="32"/>
          <w:szCs w:val="32"/>
        </w:rPr>
      </w:pPr>
      <w:r>
        <w:rPr>
          <w:sz w:val="32"/>
          <w:szCs w:val="32"/>
        </w:rPr>
        <w:pict w14:anchorId="2D3B7A49">
          <v:rect id="_x0000_i1047" style="width:0;height:1.5pt" o:hralign="center" o:hrstd="t" o:hr="t" fillcolor="#a0a0a0" stroked="f"/>
        </w:pict>
      </w:r>
    </w:p>
    <w:p w14:paraId="32154D32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14. Data Modeling First</w:t>
      </w:r>
    </w:p>
    <w:p w14:paraId="763F3A86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Before opening Power Apps, ask:</w:t>
      </w:r>
    </w:p>
    <w:p w14:paraId="72B50BD5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What are the business objects?</w:t>
      </w:r>
    </w:p>
    <w:p w14:paraId="2693CC9D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lastRenderedPageBreak/>
        <w:t>For our Employee Management foundation:</w:t>
      </w:r>
    </w:p>
    <w:p w14:paraId="0F1D5B9C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Department</w:t>
      </w:r>
    </w:p>
    <w:p w14:paraId="74502877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Position</w:t>
      </w:r>
    </w:p>
    <w:p w14:paraId="422D514B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Employee</w:t>
      </w:r>
    </w:p>
    <w:p w14:paraId="5F949205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These should not automatically become:</w:t>
      </w:r>
    </w:p>
    <w:p w14:paraId="61B2B99C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One giant table.</w:t>
      </w:r>
    </w:p>
    <w:p w14:paraId="20876FD0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We first think about:</w:t>
      </w:r>
    </w:p>
    <w:p w14:paraId="06D945C0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What information belongs where?</w:t>
      </w:r>
    </w:p>
    <w:p w14:paraId="5855794A" w14:textId="77777777" w:rsidR="008642E0" w:rsidRPr="008642E0" w:rsidRDefault="00000000" w:rsidP="008642E0">
      <w:pPr>
        <w:rPr>
          <w:sz w:val="32"/>
          <w:szCs w:val="32"/>
        </w:rPr>
      </w:pPr>
      <w:r>
        <w:rPr>
          <w:sz w:val="32"/>
          <w:szCs w:val="32"/>
        </w:rPr>
        <w:pict w14:anchorId="5DCEFBFD">
          <v:rect id="_x0000_i1048" style="width:0;height:1.5pt" o:hralign="center" o:hrstd="t" o:hr="t" fillcolor="#a0a0a0" stroked="f"/>
        </w:pict>
      </w:r>
    </w:p>
    <w:p w14:paraId="621B01F8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15. Bad Model Example</w:t>
      </w:r>
    </w:p>
    <w:p w14:paraId="41276B20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Imagine one table:</w:t>
      </w:r>
    </w:p>
    <w:p w14:paraId="204570E9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Employee</w:t>
      </w:r>
    </w:p>
    <w:p w14:paraId="23095CA9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with:</w:t>
      </w:r>
    </w:p>
    <w:p w14:paraId="393473D8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Employee Name</w:t>
      </w:r>
    </w:p>
    <w:p w14:paraId="2C4D0501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Email</w:t>
      </w:r>
    </w:p>
    <w:p w14:paraId="21C5C18B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Department Name</w:t>
      </w:r>
    </w:p>
    <w:p w14:paraId="3A9EC498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Department Code</w:t>
      </w:r>
    </w:p>
    <w:p w14:paraId="77E8BF8D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Department Phone</w:t>
      </w:r>
    </w:p>
    <w:p w14:paraId="3709773D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Department Manager</w:t>
      </w:r>
    </w:p>
    <w:p w14:paraId="0130321C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Position Name</w:t>
      </w:r>
    </w:p>
    <w:p w14:paraId="30FF1292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Position Code</w:t>
      </w:r>
    </w:p>
    <w:p w14:paraId="44783FEF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Position Description</w:t>
      </w:r>
    </w:p>
    <w:p w14:paraId="54399172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lastRenderedPageBreak/>
        <w:t>If:</w:t>
      </w:r>
    </w:p>
    <w:p w14:paraId="3F8DADDD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40 Employees</w:t>
      </w:r>
    </w:p>
    <w:p w14:paraId="3953BCE5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work in Finance,</w:t>
      </w:r>
    </w:p>
    <w:p w14:paraId="5C826D37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the Finance department information may be repeated:</w:t>
      </w:r>
    </w:p>
    <w:p w14:paraId="12A4B086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40 times.</w:t>
      </w:r>
    </w:p>
    <w:p w14:paraId="5314BA7A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This creates duplication.</w:t>
      </w:r>
    </w:p>
    <w:p w14:paraId="5D42C431" w14:textId="77777777" w:rsidR="008642E0" w:rsidRPr="008642E0" w:rsidRDefault="00000000" w:rsidP="008642E0">
      <w:pPr>
        <w:rPr>
          <w:sz w:val="32"/>
          <w:szCs w:val="32"/>
        </w:rPr>
      </w:pPr>
      <w:r>
        <w:rPr>
          <w:sz w:val="32"/>
          <w:szCs w:val="32"/>
        </w:rPr>
        <w:pict w14:anchorId="68A5FEF6">
          <v:rect id="_x0000_i1049" style="width:0;height:1.5pt" o:hralign="center" o:hrstd="t" o:hr="t" fillcolor="#a0a0a0" stroked="f"/>
        </w:pict>
      </w:r>
    </w:p>
    <w:p w14:paraId="656D7EE4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16. Better Model</w:t>
      </w:r>
    </w:p>
    <w:p w14:paraId="34A9CAAB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Separate:</w:t>
      </w:r>
    </w:p>
    <w:p w14:paraId="70D0D3CA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Department</w:t>
      </w:r>
    </w:p>
    <w:p w14:paraId="1659EC23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Department Name</w:t>
      </w:r>
    </w:p>
    <w:p w14:paraId="12C4C905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Department Code</w:t>
      </w:r>
    </w:p>
    <w:p w14:paraId="2260712D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Description</w:t>
      </w:r>
    </w:p>
    <w:p w14:paraId="68E29334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Active</w:t>
      </w:r>
    </w:p>
    <w:p w14:paraId="57361325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rFonts w:ascii="Times New Roman" w:hAnsi="Times New Roman" w:cs="Times New Roman"/>
          <w:sz w:val="32"/>
          <w:szCs w:val="32"/>
        </w:rPr>
        <w:t>↓</w:t>
      </w:r>
    </w:p>
    <w:p w14:paraId="508969CD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Position</w:t>
      </w:r>
    </w:p>
    <w:p w14:paraId="42ACC4E0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Position Name</w:t>
      </w:r>
    </w:p>
    <w:p w14:paraId="79099253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Position Code</w:t>
      </w:r>
    </w:p>
    <w:p w14:paraId="7F3F68E5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Department</w:t>
      </w:r>
    </w:p>
    <w:p w14:paraId="3EA80503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Description</w:t>
      </w:r>
    </w:p>
    <w:p w14:paraId="4ED52C9D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Active</w:t>
      </w:r>
    </w:p>
    <w:p w14:paraId="631D6BC8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rFonts w:ascii="Times New Roman" w:hAnsi="Times New Roman" w:cs="Times New Roman"/>
          <w:sz w:val="32"/>
          <w:szCs w:val="32"/>
        </w:rPr>
        <w:t>↓</w:t>
      </w:r>
    </w:p>
    <w:p w14:paraId="7ABCD54F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lastRenderedPageBreak/>
        <w:t>Employee</w:t>
      </w:r>
    </w:p>
    <w:p w14:paraId="395028FE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Employee Number</w:t>
      </w:r>
    </w:p>
    <w:p w14:paraId="53416453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Full Name</w:t>
      </w:r>
    </w:p>
    <w:p w14:paraId="0EB2AC02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Email</w:t>
      </w:r>
    </w:p>
    <w:p w14:paraId="777D72C2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Phone</w:t>
      </w:r>
    </w:p>
    <w:p w14:paraId="22A878DC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Hire Date</w:t>
      </w:r>
    </w:p>
    <w:p w14:paraId="3431577B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Department</w:t>
      </w:r>
    </w:p>
    <w:p w14:paraId="63F5CF11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Position</w:t>
      </w:r>
    </w:p>
    <w:p w14:paraId="6815A0A8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Employment Status</w:t>
      </w:r>
    </w:p>
    <w:p w14:paraId="20C132F0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Now related information can be referenced instead of repeatedly typed.</w:t>
      </w:r>
    </w:p>
    <w:p w14:paraId="2ECBD5DD" w14:textId="77777777" w:rsidR="008642E0" w:rsidRPr="008642E0" w:rsidRDefault="00000000" w:rsidP="008642E0">
      <w:pPr>
        <w:rPr>
          <w:sz w:val="32"/>
          <w:szCs w:val="32"/>
        </w:rPr>
      </w:pPr>
      <w:r>
        <w:rPr>
          <w:sz w:val="32"/>
          <w:szCs w:val="32"/>
        </w:rPr>
        <w:pict w14:anchorId="43330C58">
          <v:rect id="_x0000_i1050" style="width:0;height:1.5pt" o:hralign="center" o:hrstd="t" o:hr="t" fillcolor="#a0a0a0" stroked="f"/>
        </w:pict>
      </w:r>
    </w:p>
    <w:p w14:paraId="5CD84D5C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PART C — DATA MODELING EXERCISE</w:t>
      </w:r>
    </w:p>
    <w:p w14:paraId="711CA699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17. Student Exercise — Where Does the Data Belong?</w:t>
      </w:r>
    </w:p>
    <w:p w14:paraId="73303629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Ask students to classify each field.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1"/>
        <w:gridCol w:w="953"/>
      </w:tblGrid>
      <w:tr w:rsidR="008642E0" w:rsidRPr="008642E0" w14:paraId="0025CF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9AC965" w14:textId="77777777" w:rsidR="008642E0" w:rsidRPr="008642E0" w:rsidRDefault="008642E0" w:rsidP="008642E0">
            <w:pPr>
              <w:rPr>
                <w:b/>
                <w:bCs/>
                <w:sz w:val="32"/>
                <w:szCs w:val="32"/>
              </w:rPr>
            </w:pPr>
            <w:r w:rsidRPr="008642E0">
              <w:rPr>
                <w:b/>
                <w:bCs/>
                <w:sz w:val="32"/>
                <w:szCs w:val="32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C2CDCF8" w14:textId="77777777" w:rsidR="008642E0" w:rsidRPr="008642E0" w:rsidRDefault="008642E0" w:rsidP="008642E0">
            <w:pPr>
              <w:rPr>
                <w:b/>
                <w:bCs/>
                <w:sz w:val="32"/>
                <w:szCs w:val="32"/>
              </w:rPr>
            </w:pPr>
            <w:r w:rsidRPr="008642E0">
              <w:rPr>
                <w:b/>
                <w:bCs/>
                <w:sz w:val="32"/>
                <w:szCs w:val="32"/>
              </w:rPr>
              <w:t>Table</w:t>
            </w:r>
          </w:p>
        </w:tc>
      </w:tr>
      <w:tr w:rsidR="008642E0" w:rsidRPr="008642E0" w14:paraId="4F15C9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A4E03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Department Name</w:t>
            </w:r>
          </w:p>
        </w:tc>
        <w:tc>
          <w:tcPr>
            <w:tcW w:w="0" w:type="auto"/>
            <w:vAlign w:val="center"/>
            <w:hideMark/>
          </w:tcPr>
          <w:p w14:paraId="65DFA04E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?</w:t>
            </w:r>
          </w:p>
        </w:tc>
      </w:tr>
      <w:tr w:rsidR="008642E0" w:rsidRPr="008642E0" w14:paraId="7C74CA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E9CBE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Employee Email</w:t>
            </w:r>
          </w:p>
        </w:tc>
        <w:tc>
          <w:tcPr>
            <w:tcW w:w="0" w:type="auto"/>
            <w:vAlign w:val="center"/>
            <w:hideMark/>
          </w:tcPr>
          <w:p w14:paraId="3E5FCE29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?</w:t>
            </w:r>
          </w:p>
        </w:tc>
      </w:tr>
      <w:tr w:rsidR="008642E0" w:rsidRPr="008642E0" w14:paraId="59FE56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6F477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Position Code</w:t>
            </w:r>
          </w:p>
        </w:tc>
        <w:tc>
          <w:tcPr>
            <w:tcW w:w="0" w:type="auto"/>
            <w:vAlign w:val="center"/>
            <w:hideMark/>
          </w:tcPr>
          <w:p w14:paraId="198D3A32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?</w:t>
            </w:r>
          </w:p>
        </w:tc>
      </w:tr>
      <w:tr w:rsidR="008642E0" w:rsidRPr="008642E0" w14:paraId="5BCA0F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BBC4F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Hire Date</w:t>
            </w:r>
          </w:p>
        </w:tc>
        <w:tc>
          <w:tcPr>
            <w:tcW w:w="0" w:type="auto"/>
            <w:vAlign w:val="center"/>
            <w:hideMark/>
          </w:tcPr>
          <w:p w14:paraId="47B3E7A2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?</w:t>
            </w:r>
          </w:p>
        </w:tc>
      </w:tr>
      <w:tr w:rsidR="008642E0" w:rsidRPr="008642E0" w14:paraId="21D649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04FBA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Department Description</w:t>
            </w:r>
          </w:p>
        </w:tc>
        <w:tc>
          <w:tcPr>
            <w:tcW w:w="0" w:type="auto"/>
            <w:vAlign w:val="center"/>
            <w:hideMark/>
          </w:tcPr>
          <w:p w14:paraId="5F8F91B9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?</w:t>
            </w:r>
          </w:p>
        </w:tc>
      </w:tr>
      <w:tr w:rsidR="008642E0" w:rsidRPr="008642E0" w14:paraId="5AD955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E0DBD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lastRenderedPageBreak/>
              <w:t>Employment Status</w:t>
            </w:r>
          </w:p>
        </w:tc>
        <w:tc>
          <w:tcPr>
            <w:tcW w:w="0" w:type="auto"/>
            <w:vAlign w:val="center"/>
            <w:hideMark/>
          </w:tcPr>
          <w:p w14:paraId="5FF1D085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?</w:t>
            </w:r>
          </w:p>
        </w:tc>
      </w:tr>
      <w:tr w:rsidR="008642E0" w:rsidRPr="008642E0" w14:paraId="783B9C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D6CFD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Position Name</w:t>
            </w:r>
          </w:p>
        </w:tc>
        <w:tc>
          <w:tcPr>
            <w:tcW w:w="0" w:type="auto"/>
            <w:vAlign w:val="center"/>
            <w:hideMark/>
          </w:tcPr>
          <w:p w14:paraId="3E3AFE53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?</w:t>
            </w:r>
          </w:p>
        </w:tc>
      </w:tr>
    </w:tbl>
    <w:p w14:paraId="21FE3EB4" w14:textId="77777777" w:rsidR="008642E0" w:rsidRPr="008642E0" w:rsidRDefault="00000000" w:rsidP="008642E0">
      <w:pPr>
        <w:rPr>
          <w:sz w:val="32"/>
          <w:szCs w:val="32"/>
        </w:rPr>
      </w:pPr>
      <w:r>
        <w:rPr>
          <w:sz w:val="32"/>
          <w:szCs w:val="32"/>
        </w:rPr>
        <w:pict w14:anchorId="186D51CE">
          <v:rect id="_x0000_i1051" style="width:0;height:1.5pt" o:hralign="center" o:hrstd="t" o:hr="t" fillcolor="#a0a0a0" stroked="f"/>
        </w:pict>
      </w:r>
    </w:p>
    <w:p w14:paraId="31B846A6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18. Answer Key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1"/>
        <w:gridCol w:w="1859"/>
      </w:tblGrid>
      <w:tr w:rsidR="008642E0" w:rsidRPr="008642E0" w14:paraId="72305F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7B1E2F" w14:textId="77777777" w:rsidR="008642E0" w:rsidRPr="008642E0" w:rsidRDefault="008642E0" w:rsidP="008642E0">
            <w:pPr>
              <w:rPr>
                <w:b/>
                <w:bCs/>
                <w:sz w:val="32"/>
                <w:szCs w:val="32"/>
              </w:rPr>
            </w:pPr>
            <w:r w:rsidRPr="008642E0">
              <w:rPr>
                <w:b/>
                <w:bCs/>
                <w:sz w:val="32"/>
                <w:szCs w:val="32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F419650" w14:textId="77777777" w:rsidR="008642E0" w:rsidRPr="008642E0" w:rsidRDefault="008642E0" w:rsidP="008642E0">
            <w:pPr>
              <w:rPr>
                <w:b/>
                <w:bCs/>
                <w:sz w:val="32"/>
                <w:szCs w:val="32"/>
              </w:rPr>
            </w:pPr>
            <w:r w:rsidRPr="008642E0">
              <w:rPr>
                <w:b/>
                <w:bCs/>
                <w:sz w:val="32"/>
                <w:szCs w:val="32"/>
              </w:rPr>
              <w:t>Table</w:t>
            </w:r>
          </w:p>
        </w:tc>
      </w:tr>
      <w:tr w:rsidR="008642E0" w:rsidRPr="008642E0" w14:paraId="72E368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B415B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Department Name</w:t>
            </w:r>
          </w:p>
        </w:tc>
        <w:tc>
          <w:tcPr>
            <w:tcW w:w="0" w:type="auto"/>
            <w:vAlign w:val="center"/>
            <w:hideMark/>
          </w:tcPr>
          <w:p w14:paraId="449713E7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Department</w:t>
            </w:r>
          </w:p>
        </w:tc>
      </w:tr>
      <w:tr w:rsidR="008642E0" w:rsidRPr="008642E0" w14:paraId="189B8F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F9936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Employee Email</w:t>
            </w:r>
          </w:p>
        </w:tc>
        <w:tc>
          <w:tcPr>
            <w:tcW w:w="0" w:type="auto"/>
            <w:vAlign w:val="center"/>
            <w:hideMark/>
          </w:tcPr>
          <w:p w14:paraId="52155CF2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Employee</w:t>
            </w:r>
          </w:p>
        </w:tc>
      </w:tr>
      <w:tr w:rsidR="008642E0" w:rsidRPr="008642E0" w14:paraId="760E14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95850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Position Code</w:t>
            </w:r>
          </w:p>
        </w:tc>
        <w:tc>
          <w:tcPr>
            <w:tcW w:w="0" w:type="auto"/>
            <w:vAlign w:val="center"/>
            <w:hideMark/>
          </w:tcPr>
          <w:p w14:paraId="6CEDB38D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Position</w:t>
            </w:r>
          </w:p>
        </w:tc>
      </w:tr>
      <w:tr w:rsidR="008642E0" w:rsidRPr="008642E0" w14:paraId="300F62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0913B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Hire Date</w:t>
            </w:r>
          </w:p>
        </w:tc>
        <w:tc>
          <w:tcPr>
            <w:tcW w:w="0" w:type="auto"/>
            <w:vAlign w:val="center"/>
            <w:hideMark/>
          </w:tcPr>
          <w:p w14:paraId="6910440C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Employee</w:t>
            </w:r>
          </w:p>
        </w:tc>
      </w:tr>
      <w:tr w:rsidR="008642E0" w:rsidRPr="008642E0" w14:paraId="6878FC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D7A1A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Department Description</w:t>
            </w:r>
          </w:p>
        </w:tc>
        <w:tc>
          <w:tcPr>
            <w:tcW w:w="0" w:type="auto"/>
            <w:vAlign w:val="center"/>
            <w:hideMark/>
          </w:tcPr>
          <w:p w14:paraId="26821C00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Department</w:t>
            </w:r>
          </w:p>
        </w:tc>
      </w:tr>
      <w:tr w:rsidR="008642E0" w:rsidRPr="008642E0" w14:paraId="3EF118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32A8F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Employment Status</w:t>
            </w:r>
          </w:p>
        </w:tc>
        <w:tc>
          <w:tcPr>
            <w:tcW w:w="0" w:type="auto"/>
            <w:vAlign w:val="center"/>
            <w:hideMark/>
          </w:tcPr>
          <w:p w14:paraId="37046706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Employee</w:t>
            </w:r>
          </w:p>
        </w:tc>
      </w:tr>
      <w:tr w:rsidR="008642E0" w:rsidRPr="008642E0" w14:paraId="6932B7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4F135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Position Name</w:t>
            </w:r>
          </w:p>
        </w:tc>
        <w:tc>
          <w:tcPr>
            <w:tcW w:w="0" w:type="auto"/>
            <w:vAlign w:val="center"/>
            <w:hideMark/>
          </w:tcPr>
          <w:p w14:paraId="04165E77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Position</w:t>
            </w:r>
          </w:p>
        </w:tc>
      </w:tr>
    </w:tbl>
    <w:p w14:paraId="59B2986C" w14:textId="77777777" w:rsidR="008642E0" w:rsidRPr="008642E0" w:rsidRDefault="00000000" w:rsidP="008642E0">
      <w:pPr>
        <w:rPr>
          <w:sz w:val="32"/>
          <w:szCs w:val="32"/>
        </w:rPr>
      </w:pPr>
      <w:r>
        <w:rPr>
          <w:sz w:val="32"/>
          <w:szCs w:val="32"/>
        </w:rPr>
        <w:pict w14:anchorId="34E80A67">
          <v:rect id="_x0000_i1052" style="width:0;height:1.5pt" o:hralign="center" o:hrstd="t" o:hr="t" fillcolor="#a0a0a0" stroked="f"/>
        </w:pict>
      </w:r>
    </w:p>
    <w:p w14:paraId="338E554E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19. Important Design Question</w:t>
      </w:r>
    </w:p>
    <w:p w14:paraId="766B64A7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Ask:</w:t>
      </w:r>
    </w:p>
    <w:p w14:paraId="11015A46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Should Employee contain Department as plain text?</w:t>
      </w:r>
    </w:p>
    <w:p w14:paraId="7BF0EFCA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Students may answer:</w:t>
      </w:r>
    </w:p>
    <w:p w14:paraId="652C19B5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Yes.</w:t>
      </w:r>
    </w:p>
    <w:p w14:paraId="67E3225F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Then ask:</w:t>
      </w:r>
    </w:p>
    <w:p w14:paraId="0FAA8CC0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lastRenderedPageBreak/>
        <w:t>What happens if someone types:</w:t>
      </w:r>
    </w:p>
    <w:p w14:paraId="1CE66D5B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Finance</w:t>
      </w:r>
    </w:p>
    <w:p w14:paraId="4EFDFA19" w14:textId="77777777" w:rsidR="008642E0" w:rsidRPr="008642E0" w:rsidRDefault="008642E0" w:rsidP="008642E0">
      <w:pPr>
        <w:rPr>
          <w:sz w:val="32"/>
          <w:szCs w:val="32"/>
        </w:rPr>
      </w:pPr>
    </w:p>
    <w:p w14:paraId="00707A36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FINANCE</w:t>
      </w:r>
    </w:p>
    <w:p w14:paraId="760D1705" w14:textId="77777777" w:rsidR="008642E0" w:rsidRPr="008642E0" w:rsidRDefault="008642E0" w:rsidP="008642E0">
      <w:pPr>
        <w:rPr>
          <w:sz w:val="32"/>
          <w:szCs w:val="32"/>
        </w:rPr>
      </w:pPr>
    </w:p>
    <w:p w14:paraId="6F391DDD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Finace</w:t>
      </w:r>
    </w:p>
    <w:p w14:paraId="7D3BA72F" w14:textId="77777777" w:rsidR="008642E0" w:rsidRPr="008642E0" w:rsidRDefault="008642E0" w:rsidP="008642E0">
      <w:pPr>
        <w:rPr>
          <w:sz w:val="32"/>
          <w:szCs w:val="32"/>
        </w:rPr>
      </w:pPr>
    </w:p>
    <w:p w14:paraId="7489B8AC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Finance Department</w:t>
      </w:r>
    </w:p>
    <w:p w14:paraId="627E8F66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We create inconsistent values.</w:t>
      </w:r>
    </w:p>
    <w:p w14:paraId="2C503211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Better:</w:t>
      </w:r>
    </w:p>
    <w:p w14:paraId="1B9D933D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Department Lookup</w:t>
      </w:r>
    </w:p>
    <w:p w14:paraId="07265591" w14:textId="77777777" w:rsidR="008642E0" w:rsidRPr="008642E0" w:rsidRDefault="00000000" w:rsidP="008642E0">
      <w:pPr>
        <w:rPr>
          <w:sz w:val="32"/>
          <w:szCs w:val="32"/>
        </w:rPr>
      </w:pPr>
      <w:r>
        <w:rPr>
          <w:sz w:val="32"/>
          <w:szCs w:val="32"/>
        </w:rPr>
        <w:pict w14:anchorId="44E3DE98">
          <v:rect id="_x0000_i1053" style="width:0;height:1.5pt" o:hralign="center" o:hrstd="t" o:hr="t" fillcolor="#a0a0a0" stroked="f"/>
        </w:pict>
      </w:r>
    </w:p>
    <w:p w14:paraId="64AD5D50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20. Choice vs Lookup Preview</w:t>
      </w:r>
    </w:p>
    <w:p w14:paraId="69E1A465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We will use both today.</w:t>
      </w:r>
    </w:p>
    <w:p w14:paraId="106CAAD5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Choice</w:t>
      </w:r>
    </w:p>
    <w:p w14:paraId="33E275B0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Use when values are controlled categories.</w:t>
      </w:r>
    </w:p>
    <w:p w14:paraId="11C99F48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Example:</w:t>
      </w:r>
    </w:p>
    <w:p w14:paraId="7EF0456D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Employment Status:</w:t>
      </w:r>
    </w:p>
    <w:p w14:paraId="62A4503F" w14:textId="77777777" w:rsidR="008642E0" w:rsidRPr="008642E0" w:rsidRDefault="008642E0" w:rsidP="008642E0">
      <w:pPr>
        <w:numPr>
          <w:ilvl w:val="0"/>
          <w:numId w:val="22"/>
        </w:numPr>
        <w:rPr>
          <w:sz w:val="32"/>
          <w:szCs w:val="32"/>
        </w:rPr>
      </w:pPr>
      <w:r w:rsidRPr="008642E0">
        <w:rPr>
          <w:sz w:val="32"/>
          <w:szCs w:val="32"/>
        </w:rPr>
        <w:t>Active</w:t>
      </w:r>
    </w:p>
    <w:p w14:paraId="54A75F38" w14:textId="77777777" w:rsidR="008642E0" w:rsidRPr="008642E0" w:rsidRDefault="008642E0" w:rsidP="008642E0">
      <w:pPr>
        <w:numPr>
          <w:ilvl w:val="0"/>
          <w:numId w:val="22"/>
        </w:numPr>
        <w:rPr>
          <w:sz w:val="32"/>
          <w:szCs w:val="32"/>
        </w:rPr>
      </w:pPr>
      <w:r w:rsidRPr="008642E0">
        <w:rPr>
          <w:sz w:val="32"/>
          <w:szCs w:val="32"/>
        </w:rPr>
        <w:t>On Leave</w:t>
      </w:r>
    </w:p>
    <w:p w14:paraId="33FCDB7C" w14:textId="77777777" w:rsidR="008642E0" w:rsidRPr="008642E0" w:rsidRDefault="008642E0" w:rsidP="008642E0">
      <w:pPr>
        <w:numPr>
          <w:ilvl w:val="0"/>
          <w:numId w:val="22"/>
        </w:numPr>
        <w:rPr>
          <w:sz w:val="32"/>
          <w:szCs w:val="32"/>
        </w:rPr>
      </w:pPr>
      <w:r w:rsidRPr="008642E0">
        <w:rPr>
          <w:sz w:val="32"/>
          <w:szCs w:val="32"/>
        </w:rPr>
        <w:t>Resigned</w:t>
      </w:r>
    </w:p>
    <w:p w14:paraId="067CEC5B" w14:textId="77777777" w:rsidR="008642E0" w:rsidRPr="008642E0" w:rsidRDefault="00000000" w:rsidP="008642E0">
      <w:pPr>
        <w:rPr>
          <w:sz w:val="32"/>
          <w:szCs w:val="32"/>
        </w:rPr>
      </w:pPr>
      <w:r>
        <w:rPr>
          <w:sz w:val="32"/>
          <w:szCs w:val="32"/>
        </w:rPr>
        <w:pict w14:anchorId="74DF4A80">
          <v:rect id="_x0000_i1054" style="width:0;height:1.5pt" o:hralign="center" o:hrstd="t" o:hr="t" fillcolor="#a0a0a0" stroked="f"/>
        </w:pict>
      </w:r>
    </w:p>
    <w:p w14:paraId="01841D67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lastRenderedPageBreak/>
        <w:t>Lookup</w:t>
      </w:r>
    </w:p>
    <w:p w14:paraId="4468B0B0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Use when the value is another business record.</w:t>
      </w:r>
    </w:p>
    <w:p w14:paraId="7F4F3996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Example:</w:t>
      </w:r>
    </w:p>
    <w:p w14:paraId="1D611925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Department:</w:t>
      </w:r>
    </w:p>
    <w:p w14:paraId="310E586A" w14:textId="77777777" w:rsidR="008642E0" w:rsidRPr="008642E0" w:rsidRDefault="008642E0" w:rsidP="008642E0">
      <w:pPr>
        <w:numPr>
          <w:ilvl w:val="0"/>
          <w:numId w:val="23"/>
        </w:numPr>
        <w:rPr>
          <w:sz w:val="32"/>
          <w:szCs w:val="32"/>
        </w:rPr>
      </w:pPr>
      <w:r w:rsidRPr="008642E0">
        <w:rPr>
          <w:sz w:val="32"/>
          <w:szCs w:val="32"/>
        </w:rPr>
        <w:t>Finance</w:t>
      </w:r>
    </w:p>
    <w:p w14:paraId="0E62A849" w14:textId="77777777" w:rsidR="008642E0" w:rsidRPr="008642E0" w:rsidRDefault="008642E0" w:rsidP="008642E0">
      <w:pPr>
        <w:numPr>
          <w:ilvl w:val="0"/>
          <w:numId w:val="23"/>
        </w:numPr>
        <w:rPr>
          <w:sz w:val="32"/>
          <w:szCs w:val="32"/>
        </w:rPr>
      </w:pPr>
      <w:r w:rsidRPr="008642E0">
        <w:rPr>
          <w:sz w:val="32"/>
          <w:szCs w:val="32"/>
        </w:rPr>
        <w:t>HR</w:t>
      </w:r>
    </w:p>
    <w:p w14:paraId="79DEC0D2" w14:textId="77777777" w:rsidR="008642E0" w:rsidRPr="008642E0" w:rsidRDefault="008642E0" w:rsidP="008642E0">
      <w:pPr>
        <w:numPr>
          <w:ilvl w:val="0"/>
          <w:numId w:val="23"/>
        </w:numPr>
        <w:rPr>
          <w:sz w:val="32"/>
          <w:szCs w:val="32"/>
        </w:rPr>
      </w:pPr>
      <w:r w:rsidRPr="008642E0">
        <w:rPr>
          <w:sz w:val="32"/>
          <w:szCs w:val="32"/>
        </w:rPr>
        <w:t>IT</w:t>
      </w:r>
    </w:p>
    <w:p w14:paraId="7198435A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Department itself contains:</w:t>
      </w:r>
    </w:p>
    <w:p w14:paraId="795CD8B1" w14:textId="77777777" w:rsidR="008642E0" w:rsidRPr="008642E0" w:rsidRDefault="008642E0" w:rsidP="008642E0">
      <w:pPr>
        <w:numPr>
          <w:ilvl w:val="0"/>
          <w:numId w:val="24"/>
        </w:numPr>
        <w:rPr>
          <w:sz w:val="32"/>
          <w:szCs w:val="32"/>
        </w:rPr>
      </w:pPr>
      <w:r w:rsidRPr="008642E0">
        <w:rPr>
          <w:sz w:val="32"/>
          <w:szCs w:val="32"/>
        </w:rPr>
        <w:t>Code</w:t>
      </w:r>
    </w:p>
    <w:p w14:paraId="79F1E805" w14:textId="77777777" w:rsidR="008642E0" w:rsidRPr="008642E0" w:rsidRDefault="008642E0" w:rsidP="008642E0">
      <w:pPr>
        <w:numPr>
          <w:ilvl w:val="0"/>
          <w:numId w:val="24"/>
        </w:numPr>
        <w:rPr>
          <w:sz w:val="32"/>
          <w:szCs w:val="32"/>
        </w:rPr>
      </w:pPr>
      <w:r w:rsidRPr="008642E0">
        <w:rPr>
          <w:sz w:val="32"/>
          <w:szCs w:val="32"/>
        </w:rPr>
        <w:t>Description</w:t>
      </w:r>
    </w:p>
    <w:p w14:paraId="505F1368" w14:textId="77777777" w:rsidR="008642E0" w:rsidRPr="008642E0" w:rsidRDefault="008642E0" w:rsidP="008642E0">
      <w:pPr>
        <w:numPr>
          <w:ilvl w:val="0"/>
          <w:numId w:val="24"/>
        </w:numPr>
        <w:rPr>
          <w:sz w:val="32"/>
          <w:szCs w:val="32"/>
        </w:rPr>
      </w:pPr>
      <w:r w:rsidRPr="008642E0">
        <w:rPr>
          <w:sz w:val="32"/>
          <w:szCs w:val="32"/>
        </w:rPr>
        <w:t>Active</w:t>
      </w:r>
    </w:p>
    <w:p w14:paraId="6A7865E7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Therefore:</w:t>
      </w:r>
    </w:p>
    <w:p w14:paraId="27EA490E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Department should be a separate table.</w:t>
      </w:r>
    </w:p>
    <w:p w14:paraId="62015468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Microsoft recommends Choices for categorical option sets, while separate business items with their own data are generally better represented through tables and Lookups.</w:t>
      </w:r>
    </w:p>
    <w:p w14:paraId="68100E11" w14:textId="77777777" w:rsidR="008642E0" w:rsidRPr="008642E0" w:rsidRDefault="00000000" w:rsidP="008642E0">
      <w:pPr>
        <w:rPr>
          <w:sz w:val="32"/>
          <w:szCs w:val="32"/>
        </w:rPr>
      </w:pPr>
      <w:r>
        <w:rPr>
          <w:sz w:val="32"/>
          <w:szCs w:val="32"/>
        </w:rPr>
        <w:pict w14:anchorId="353A162C">
          <v:rect id="_x0000_i1055" style="width:0;height:1.5pt" o:hralign="center" o:hrstd="t" o:hr="t" fillcolor="#a0a0a0" stroked="f"/>
        </w:pict>
      </w:r>
    </w:p>
    <w:p w14:paraId="4AF89EC8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PART D — CREATE THE PROJECT SOLUTION</w:t>
      </w:r>
    </w:p>
    <w:p w14:paraId="3EF03B1E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21. Lab 1 — Open the Employee Leave Management Solution</w:t>
      </w:r>
    </w:p>
    <w:p w14:paraId="2118CD49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Objective</w:t>
      </w:r>
    </w:p>
    <w:p w14:paraId="4F8825C3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Keep our project components organized.</w:t>
      </w:r>
    </w:p>
    <w:p w14:paraId="351D852E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Instructor Note</w:t>
      </w:r>
    </w:p>
    <w:p w14:paraId="488AF94C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lastRenderedPageBreak/>
        <w:t>We will study Solutions deeply on Day 4.</w:t>
      </w:r>
    </w:p>
    <w:p w14:paraId="168AAC4F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Today students only need to know:</w:t>
      </w:r>
    </w:p>
    <w:p w14:paraId="6101020D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Our Dataverse components should belong to the same project container.</w:t>
      </w:r>
    </w:p>
    <w:p w14:paraId="7EB8A521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Power Platform Solutions are the primary mechanism used to organize solution components for application lifecycle management.</w:t>
      </w:r>
    </w:p>
    <w:p w14:paraId="0CA3DF39" w14:textId="77777777" w:rsidR="008642E0" w:rsidRPr="008642E0" w:rsidRDefault="00000000" w:rsidP="008642E0">
      <w:pPr>
        <w:rPr>
          <w:sz w:val="32"/>
          <w:szCs w:val="32"/>
        </w:rPr>
      </w:pPr>
      <w:r>
        <w:rPr>
          <w:sz w:val="32"/>
          <w:szCs w:val="32"/>
        </w:rPr>
        <w:pict w14:anchorId="107171A0">
          <v:rect id="_x0000_i1056" style="width:0;height:1.5pt" o:hralign="center" o:hrstd="t" o:hr="t" fillcolor="#a0a0a0" stroked="f"/>
        </w:pict>
      </w:r>
    </w:p>
    <w:p w14:paraId="05B7477B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22. Option A — If Solution Already Exists</w:t>
      </w:r>
    </w:p>
    <w:p w14:paraId="633DEEE2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Open:</w:t>
      </w:r>
    </w:p>
    <w:p w14:paraId="5A022C97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Power Apps</w:t>
      </w:r>
    </w:p>
    <w:p w14:paraId="20758A8E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rFonts w:ascii="Times New Roman" w:hAnsi="Times New Roman" w:cs="Times New Roman"/>
          <w:sz w:val="32"/>
          <w:szCs w:val="32"/>
        </w:rPr>
        <w:t>↓</w:t>
      </w:r>
    </w:p>
    <w:p w14:paraId="58511A10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Solutions</w:t>
      </w:r>
    </w:p>
    <w:p w14:paraId="3A61C5A8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rFonts w:ascii="Times New Roman" w:hAnsi="Times New Roman" w:cs="Times New Roman"/>
          <w:sz w:val="32"/>
          <w:szCs w:val="32"/>
        </w:rPr>
        <w:t>↓</w:t>
      </w:r>
    </w:p>
    <w:p w14:paraId="53E8A2CF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Employee Leave Management</w:t>
      </w:r>
    </w:p>
    <w:p w14:paraId="1EBAC4CE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Continue to the next lab.</w:t>
      </w:r>
    </w:p>
    <w:p w14:paraId="7E1CD1FF" w14:textId="77777777" w:rsidR="008642E0" w:rsidRPr="008642E0" w:rsidRDefault="00000000" w:rsidP="008642E0">
      <w:pPr>
        <w:rPr>
          <w:sz w:val="32"/>
          <w:szCs w:val="32"/>
        </w:rPr>
      </w:pPr>
      <w:r>
        <w:rPr>
          <w:sz w:val="32"/>
          <w:szCs w:val="32"/>
        </w:rPr>
        <w:pict w14:anchorId="6B20C038">
          <v:rect id="_x0000_i1057" style="width:0;height:1.5pt" o:hralign="center" o:hrstd="t" o:hr="t" fillcolor="#a0a0a0" stroked="f"/>
        </w:pict>
      </w:r>
    </w:p>
    <w:p w14:paraId="32B12890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23. Option B — Create the Solution</w:t>
      </w:r>
    </w:p>
    <w:p w14:paraId="516DD8C7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If it does not exist:</w:t>
      </w:r>
    </w:p>
    <w:p w14:paraId="7E223A88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Go to:</w:t>
      </w:r>
    </w:p>
    <w:p w14:paraId="022C775C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Solutions</w:t>
      </w:r>
    </w:p>
    <w:p w14:paraId="7EEBB2F3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Select:</w:t>
      </w:r>
    </w:p>
    <w:p w14:paraId="333D0CC4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lastRenderedPageBreak/>
        <w:t>New Solution</w:t>
      </w:r>
    </w:p>
    <w:p w14:paraId="481F88C1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Enter:</w:t>
      </w:r>
    </w:p>
    <w:p w14:paraId="7CCE2DE0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Display Name</w:t>
      </w:r>
    </w:p>
    <w:p w14:paraId="0CC2DB72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Employee Leave Management</w:t>
      </w:r>
    </w:p>
    <w:p w14:paraId="2A695BA3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Name</w:t>
      </w:r>
    </w:p>
    <w:p w14:paraId="26ED5109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Allow generated name or use:</w:t>
      </w:r>
    </w:p>
    <w:p w14:paraId="794A916B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EmployeeLeaveManagement</w:t>
      </w:r>
    </w:p>
    <w:p w14:paraId="3CB9BD31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Version</w:t>
      </w:r>
    </w:p>
    <w:p w14:paraId="3C9BDC70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1.0.0.0</w:t>
      </w:r>
    </w:p>
    <w:p w14:paraId="42649425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Publisher</w:t>
      </w:r>
    </w:p>
    <w:p w14:paraId="27943904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Use the training publisher prepared by the instructor.</w:t>
      </w:r>
    </w:p>
    <w:p w14:paraId="7C5C25AB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Example:</w:t>
      </w:r>
    </w:p>
    <w:p w14:paraId="761DFB71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Power Platform Bootcamp</w:t>
      </w:r>
    </w:p>
    <w:p w14:paraId="774414A9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Select:</w:t>
      </w:r>
    </w:p>
    <w:p w14:paraId="09D985EB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Create</w:t>
      </w:r>
    </w:p>
    <w:p w14:paraId="78F338D9" w14:textId="77777777" w:rsidR="008642E0" w:rsidRPr="008642E0" w:rsidRDefault="00000000" w:rsidP="008642E0">
      <w:pPr>
        <w:rPr>
          <w:sz w:val="32"/>
          <w:szCs w:val="32"/>
        </w:rPr>
      </w:pPr>
      <w:r>
        <w:rPr>
          <w:sz w:val="32"/>
          <w:szCs w:val="32"/>
        </w:rPr>
        <w:pict w14:anchorId="627B0DEA">
          <v:rect id="_x0000_i1058" style="width:0;height:1.5pt" o:hralign="center" o:hrstd="t" o:hr="t" fillcolor="#a0a0a0" stroked="f"/>
        </w:pict>
      </w:r>
    </w:p>
    <w:p w14:paraId="25D8CAAE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24. Why Build Inside the Solution?</w:t>
      </w:r>
    </w:p>
    <w:p w14:paraId="08E433C8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Later our solution will contain:</w:t>
      </w:r>
    </w:p>
    <w:p w14:paraId="35A32678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Employee Leave Management</w:t>
      </w:r>
    </w:p>
    <w:p w14:paraId="4F07A6E1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rFonts w:ascii="MS Mincho" w:eastAsia="MS Mincho" w:hAnsi="MS Mincho" w:cs="MS Mincho" w:hint="eastAsia"/>
          <w:sz w:val="32"/>
          <w:szCs w:val="32"/>
        </w:rPr>
        <w:t>│</w:t>
      </w:r>
    </w:p>
    <w:p w14:paraId="7399E50B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rFonts w:ascii="MS Mincho" w:eastAsia="MS Mincho" w:hAnsi="MS Mincho" w:cs="MS Mincho" w:hint="eastAsia"/>
          <w:sz w:val="32"/>
          <w:szCs w:val="32"/>
        </w:rPr>
        <w:t>├──</w:t>
      </w:r>
      <w:r w:rsidRPr="008642E0">
        <w:rPr>
          <w:sz w:val="32"/>
          <w:szCs w:val="32"/>
        </w:rPr>
        <w:t xml:space="preserve"> Department</w:t>
      </w:r>
    </w:p>
    <w:p w14:paraId="71F4D8FE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rFonts w:ascii="MS Mincho" w:eastAsia="MS Mincho" w:hAnsi="MS Mincho" w:cs="MS Mincho" w:hint="eastAsia"/>
          <w:sz w:val="32"/>
          <w:szCs w:val="32"/>
        </w:rPr>
        <w:lastRenderedPageBreak/>
        <w:t>├──</w:t>
      </w:r>
      <w:r w:rsidRPr="008642E0">
        <w:rPr>
          <w:sz w:val="32"/>
          <w:szCs w:val="32"/>
        </w:rPr>
        <w:t xml:space="preserve"> Position</w:t>
      </w:r>
    </w:p>
    <w:p w14:paraId="59358E2B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rFonts w:ascii="MS Mincho" w:eastAsia="MS Mincho" w:hAnsi="MS Mincho" w:cs="MS Mincho" w:hint="eastAsia"/>
          <w:sz w:val="32"/>
          <w:szCs w:val="32"/>
        </w:rPr>
        <w:t>├──</w:t>
      </w:r>
      <w:r w:rsidRPr="008642E0">
        <w:rPr>
          <w:sz w:val="32"/>
          <w:szCs w:val="32"/>
        </w:rPr>
        <w:t xml:space="preserve"> Employee</w:t>
      </w:r>
    </w:p>
    <w:p w14:paraId="769BF83C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rFonts w:ascii="MS Mincho" w:eastAsia="MS Mincho" w:hAnsi="MS Mincho" w:cs="MS Mincho" w:hint="eastAsia"/>
          <w:sz w:val="32"/>
          <w:szCs w:val="32"/>
        </w:rPr>
        <w:t>├──</w:t>
      </w:r>
      <w:r w:rsidRPr="008642E0">
        <w:rPr>
          <w:sz w:val="32"/>
          <w:szCs w:val="32"/>
        </w:rPr>
        <w:t xml:space="preserve"> Leave Type</w:t>
      </w:r>
    </w:p>
    <w:p w14:paraId="588F1639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rFonts w:ascii="MS Mincho" w:eastAsia="MS Mincho" w:hAnsi="MS Mincho" w:cs="MS Mincho" w:hint="eastAsia"/>
          <w:sz w:val="32"/>
          <w:szCs w:val="32"/>
        </w:rPr>
        <w:t>├──</w:t>
      </w:r>
      <w:r w:rsidRPr="008642E0">
        <w:rPr>
          <w:sz w:val="32"/>
          <w:szCs w:val="32"/>
        </w:rPr>
        <w:t xml:space="preserve"> Leave Request</w:t>
      </w:r>
    </w:p>
    <w:p w14:paraId="04546F70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rFonts w:ascii="MS Mincho" w:eastAsia="MS Mincho" w:hAnsi="MS Mincho" w:cs="MS Mincho" w:hint="eastAsia"/>
          <w:sz w:val="32"/>
          <w:szCs w:val="32"/>
        </w:rPr>
        <w:t>├──</w:t>
      </w:r>
      <w:r w:rsidRPr="008642E0">
        <w:rPr>
          <w:sz w:val="32"/>
          <w:szCs w:val="32"/>
        </w:rPr>
        <w:t xml:space="preserve"> Canvas App</w:t>
      </w:r>
    </w:p>
    <w:p w14:paraId="3643D04A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rFonts w:ascii="MS Mincho" w:eastAsia="MS Mincho" w:hAnsi="MS Mincho" w:cs="MS Mincho" w:hint="eastAsia"/>
          <w:sz w:val="32"/>
          <w:szCs w:val="32"/>
        </w:rPr>
        <w:t>├──</w:t>
      </w:r>
      <w:r w:rsidRPr="008642E0">
        <w:rPr>
          <w:sz w:val="32"/>
          <w:szCs w:val="32"/>
        </w:rPr>
        <w:t xml:space="preserve"> Model-Driven App</w:t>
      </w:r>
    </w:p>
    <w:p w14:paraId="629A6DFD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rFonts w:ascii="MS Mincho" w:eastAsia="MS Mincho" w:hAnsi="MS Mincho" w:cs="MS Mincho" w:hint="eastAsia"/>
          <w:sz w:val="32"/>
          <w:szCs w:val="32"/>
        </w:rPr>
        <w:t>├──</w:t>
      </w:r>
      <w:r w:rsidRPr="008642E0">
        <w:rPr>
          <w:sz w:val="32"/>
          <w:szCs w:val="32"/>
        </w:rPr>
        <w:t xml:space="preserve"> Power Automate Flows</w:t>
      </w:r>
    </w:p>
    <w:p w14:paraId="597A6B36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rFonts w:ascii="MS Mincho" w:eastAsia="MS Mincho" w:hAnsi="MS Mincho" w:cs="MS Mincho" w:hint="eastAsia"/>
          <w:sz w:val="32"/>
          <w:szCs w:val="32"/>
        </w:rPr>
        <w:t>└──</w:t>
      </w:r>
      <w:r w:rsidRPr="008642E0">
        <w:rPr>
          <w:sz w:val="32"/>
          <w:szCs w:val="32"/>
        </w:rPr>
        <w:t xml:space="preserve"> Other components</w:t>
      </w:r>
    </w:p>
    <w:p w14:paraId="486FCA76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Students should develop the habit of thinking:</w:t>
      </w:r>
    </w:p>
    <w:p w14:paraId="03B6F487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Solution</w:t>
      </w:r>
    </w:p>
    <w:p w14:paraId="1CCF827D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not:</w:t>
      </w:r>
    </w:p>
    <w:p w14:paraId="5FCDA5AA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Random disconnected components.</w:t>
      </w:r>
    </w:p>
    <w:p w14:paraId="6F5943B2" w14:textId="77777777" w:rsidR="008642E0" w:rsidRPr="008642E0" w:rsidRDefault="00000000" w:rsidP="008642E0">
      <w:pPr>
        <w:rPr>
          <w:sz w:val="32"/>
          <w:szCs w:val="32"/>
        </w:rPr>
      </w:pPr>
      <w:r>
        <w:rPr>
          <w:sz w:val="32"/>
          <w:szCs w:val="32"/>
        </w:rPr>
        <w:pict w14:anchorId="25D1C7AA">
          <v:rect id="_x0000_i1059" style="width:0;height:1.5pt" o:hralign="center" o:hrstd="t" o:hr="t" fillcolor="#a0a0a0" stroked="f"/>
        </w:pict>
      </w:r>
    </w:p>
    <w:p w14:paraId="4E86F4CE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PART E — TABLE 1: DEPARTMENT</w:t>
      </w:r>
    </w:p>
    <w:p w14:paraId="2A6A6777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25. Lab 2 — Create Department Table</w:t>
      </w:r>
    </w:p>
    <w:p w14:paraId="4F1017E5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Inside:</w:t>
      </w:r>
    </w:p>
    <w:p w14:paraId="377199F6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Employee Leave Management Solution</w:t>
      </w:r>
    </w:p>
    <w:p w14:paraId="1C2C502E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select:</w:t>
      </w:r>
    </w:p>
    <w:p w14:paraId="6B0CB812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New</w:t>
      </w:r>
    </w:p>
    <w:p w14:paraId="61FE6FB1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rFonts w:ascii="Times New Roman" w:hAnsi="Times New Roman" w:cs="Times New Roman"/>
          <w:sz w:val="32"/>
          <w:szCs w:val="32"/>
        </w:rPr>
        <w:t>↓</w:t>
      </w:r>
    </w:p>
    <w:p w14:paraId="790FBB87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Table</w:t>
      </w:r>
    </w:p>
    <w:p w14:paraId="6B9A2F43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lastRenderedPageBreak/>
        <w:t>Depending on the current interface, students may see options such as:</w:t>
      </w:r>
    </w:p>
    <w:p w14:paraId="15141C0C" w14:textId="77777777" w:rsidR="008642E0" w:rsidRPr="008642E0" w:rsidRDefault="008642E0" w:rsidP="008642E0">
      <w:pPr>
        <w:numPr>
          <w:ilvl w:val="0"/>
          <w:numId w:val="25"/>
        </w:numPr>
        <w:rPr>
          <w:sz w:val="32"/>
          <w:szCs w:val="32"/>
        </w:rPr>
      </w:pPr>
      <w:r w:rsidRPr="008642E0">
        <w:rPr>
          <w:sz w:val="32"/>
          <w:szCs w:val="32"/>
        </w:rPr>
        <w:t>Table</w:t>
      </w:r>
    </w:p>
    <w:p w14:paraId="3F84B1D4" w14:textId="77777777" w:rsidR="008642E0" w:rsidRPr="008642E0" w:rsidRDefault="008642E0" w:rsidP="008642E0">
      <w:pPr>
        <w:numPr>
          <w:ilvl w:val="0"/>
          <w:numId w:val="25"/>
        </w:numPr>
        <w:rPr>
          <w:sz w:val="32"/>
          <w:szCs w:val="32"/>
        </w:rPr>
      </w:pPr>
      <w:r w:rsidRPr="008642E0">
        <w:rPr>
          <w:sz w:val="32"/>
          <w:szCs w:val="32"/>
        </w:rPr>
        <w:t>Table with advanced properties</w:t>
      </w:r>
    </w:p>
    <w:p w14:paraId="60A6F811" w14:textId="77777777" w:rsidR="008642E0" w:rsidRPr="008642E0" w:rsidRDefault="008642E0" w:rsidP="008642E0">
      <w:pPr>
        <w:numPr>
          <w:ilvl w:val="0"/>
          <w:numId w:val="25"/>
        </w:numPr>
        <w:rPr>
          <w:sz w:val="32"/>
          <w:szCs w:val="32"/>
        </w:rPr>
      </w:pPr>
      <w:r w:rsidRPr="008642E0">
        <w:rPr>
          <w:sz w:val="32"/>
          <w:szCs w:val="32"/>
        </w:rPr>
        <w:t>Start with Copilot</w:t>
      </w:r>
    </w:p>
    <w:p w14:paraId="00878D28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For this lab:</w:t>
      </w:r>
    </w:p>
    <w:p w14:paraId="6B3ED700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Create manually.</w:t>
      </w:r>
    </w:p>
    <w:p w14:paraId="64CAFFED" w14:textId="77777777" w:rsidR="008642E0" w:rsidRPr="008642E0" w:rsidRDefault="00000000" w:rsidP="008642E0">
      <w:pPr>
        <w:rPr>
          <w:sz w:val="32"/>
          <w:szCs w:val="32"/>
        </w:rPr>
      </w:pPr>
      <w:r>
        <w:rPr>
          <w:sz w:val="32"/>
          <w:szCs w:val="32"/>
        </w:rPr>
        <w:pict w14:anchorId="7BE58FAF">
          <v:rect id="_x0000_i1060" style="width:0;height:1.5pt" o:hralign="center" o:hrstd="t" o:hr="t" fillcolor="#a0a0a0" stroked="f"/>
        </w:pict>
      </w:r>
    </w:p>
    <w:p w14:paraId="5AC92640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26. Department Table Settings</w:t>
      </w:r>
    </w:p>
    <w:p w14:paraId="71CD4874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Enter:</w:t>
      </w:r>
    </w:p>
    <w:p w14:paraId="6B6176DC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Display Name</w:t>
      </w:r>
    </w:p>
    <w:p w14:paraId="1519C558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Department</w:t>
      </w:r>
    </w:p>
    <w:p w14:paraId="18B47858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Plural Name</w:t>
      </w:r>
    </w:p>
    <w:p w14:paraId="5E79845C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Departments</w:t>
      </w:r>
    </w:p>
    <w:p w14:paraId="76D7A6B1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Primary Name Column</w:t>
      </w:r>
    </w:p>
    <w:p w14:paraId="4A22DC5F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Department Name</w:t>
      </w:r>
    </w:p>
    <w:p w14:paraId="366CFCF5" w14:textId="77777777" w:rsidR="008642E0" w:rsidRPr="008642E0" w:rsidRDefault="00000000" w:rsidP="008642E0">
      <w:pPr>
        <w:rPr>
          <w:sz w:val="32"/>
          <w:szCs w:val="32"/>
        </w:rPr>
      </w:pPr>
      <w:r>
        <w:rPr>
          <w:sz w:val="32"/>
          <w:szCs w:val="32"/>
        </w:rPr>
        <w:pict w14:anchorId="30C61EFE">
          <v:rect id="_x0000_i1061" style="width:0;height:1.5pt" o:hralign="center" o:hrstd="t" o:hr="t" fillcolor="#a0a0a0" stroked="f"/>
        </w:pict>
      </w:r>
    </w:p>
    <w:p w14:paraId="0E3111AF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27. Department Ownership</w:t>
      </w:r>
    </w:p>
    <w:p w14:paraId="0B800F6A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If the table creation experience exposes ownership:</w:t>
      </w:r>
    </w:p>
    <w:p w14:paraId="4ADC08C2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Select:</w:t>
      </w:r>
    </w:p>
    <w:p w14:paraId="7648DD9B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Organization-owned</w:t>
      </w:r>
    </w:p>
    <w:p w14:paraId="646A690F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for this training design.</w:t>
      </w:r>
    </w:p>
    <w:p w14:paraId="614D5810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lastRenderedPageBreak/>
        <w:t>Why?</w:t>
      </w:r>
    </w:p>
    <w:p w14:paraId="6F384210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Departments are shared reference/master data and do not require individual record ownership in our simple scenario.</w:t>
      </w:r>
    </w:p>
    <w:p w14:paraId="5C4B615D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Important:</w:t>
      </w:r>
    </w:p>
    <w:p w14:paraId="52E308DF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Dataverse table ownership is chosen when the table is created and cannot later be switched between Organization-owned and User/Team-owned.</w:t>
      </w:r>
    </w:p>
    <w:p w14:paraId="6AD835EA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Instructor Note</w:t>
      </w:r>
    </w:p>
    <w:p w14:paraId="03994939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Day 4 will explain ownership and security properly.</w:t>
      </w:r>
    </w:p>
    <w:p w14:paraId="2A9AC2E2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For now students only need to understand:</w:t>
      </w:r>
    </w:p>
    <w:p w14:paraId="0E333444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Ownership is an architectural decision.</w:t>
      </w:r>
    </w:p>
    <w:p w14:paraId="5D68D836" w14:textId="77777777" w:rsidR="008642E0" w:rsidRPr="008642E0" w:rsidRDefault="00000000" w:rsidP="008642E0">
      <w:pPr>
        <w:rPr>
          <w:sz w:val="32"/>
          <w:szCs w:val="32"/>
        </w:rPr>
      </w:pPr>
      <w:r>
        <w:rPr>
          <w:sz w:val="32"/>
          <w:szCs w:val="32"/>
        </w:rPr>
        <w:pict w14:anchorId="3B9FB7D6">
          <v:rect id="_x0000_i1062" style="width:0;height:1.5pt" o:hralign="center" o:hrstd="t" o:hr="t" fillcolor="#a0a0a0" stroked="f"/>
        </w:pict>
      </w:r>
    </w:p>
    <w:p w14:paraId="1A3B82B6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28. Primary Name Column</w:t>
      </w:r>
    </w:p>
    <w:p w14:paraId="78123397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Every Dataverse table has a user-friendly primary name column.</w:t>
      </w:r>
    </w:p>
    <w:p w14:paraId="6D521FE3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For Department:</w:t>
      </w:r>
    </w:p>
    <w:p w14:paraId="029E475F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Department Name</w:t>
      </w:r>
    </w:p>
    <w:p w14:paraId="0D24BD63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Examples:</w:t>
      </w:r>
    </w:p>
    <w:p w14:paraId="55824972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Finance</w:t>
      </w:r>
    </w:p>
    <w:p w14:paraId="02487A04" w14:textId="77777777" w:rsidR="008642E0" w:rsidRPr="008642E0" w:rsidRDefault="008642E0" w:rsidP="008642E0">
      <w:pPr>
        <w:rPr>
          <w:sz w:val="32"/>
          <w:szCs w:val="32"/>
        </w:rPr>
      </w:pPr>
    </w:p>
    <w:p w14:paraId="317DAD51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Human Resources</w:t>
      </w:r>
    </w:p>
    <w:p w14:paraId="3D6EC94E" w14:textId="77777777" w:rsidR="008642E0" w:rsidRPr="008642E0" w:rsidRDefault="008642E0" w:rsidP="008642E0">
      <w:pPr>
        <w:rPr>
          <w:sz w:val="32"/>
          <w:szCs w:val="32"/>
        </w:rPr>
      </w:pPr>
    </w:p>
    <w:p w14:paraId="5E2D8DC0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Information Technology</w:t>
      </w:r>
    </w:p>
    <w:p w14:paraId="14A3E57B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lastRenderedPageBreak/>
        <w:t>Dataverse also maintains a system-generated unique primary ID for each row behind the scenes.</w:t>
      </w:r>
    </w:p>
    <w:p w14:paraId="6EA75448" w14:textId="77777777" w:rsidR="008642E0" w:rsidRPr="008642E0" w:rsidRDefault="00000000" w:rsidP="008642E0">
      <w:pPr>
        <w:rPr>
          <w:sz w:val="32"/>
          <w:szCs w:val="32"/>
        </w:rPr>
      </w:pPr>
      <w:r>
        <w:rPr>
          <w:sz w:val="32"/>
          <w:szCs w:val="32"/>
        </w:rPr>
        <w:pict w14:anchorId="795C641B">
          <v:rect id="_x0000_i1063" style="width:0;height:1.5pt" o:hralign="center" o:hrstd="t" o:hr="t" fillcolor="#a0a0a0" stroked="f"/>
        </w:pict>
      </w:r>
    </w:p>
    <w:p w14:paraId="24593BA1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29. Primary Name vs Primary ID</w:t>
      </w:r>
    </w:p>
    <w:p w14:paraId="0E515181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Students should understand the difference.</w:t>
      </w:r>
    </w:p>
    <w:p w14:paraId="60B07650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Primary Name</w:t>
      </w:r>
    </w:p>
    <w:p w14:paraId="6CB7BA98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Human-readable.</w:t>
      </w:r>
    </w:p>
    <w:p w14:paraId="5F7E49C2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Example:</w:t>
      </w:r>
    </w:p>
    <w:p w14:paraId="0AE09117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Finance</w:t>
      </w:r>
    </w:p>
    <w:p w14:paraId="642ACB43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Primary ID</w:t>
      </w:r>
    </w:p>
    <w:p w14:paraId="58C4B41D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System-generated unique identifier.</w:t>
      </w:r>
    </w:p>
    <w:p w14:paraId="0D3E9029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Conceptually:</w:t>
      </w:r>
    </w:p>
    <w:p w14:paraId="342D1D48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7f1b2...</w:t>
      </w:r>
    </w:p>
    <w:p w14:paraId="41C92953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The ID allows Dataverse to distinguish records even when names are identical.</w:t>
      </w:r>
    </w:p>
    <w:p w14:paraId="5D432AA5" w14:textId="77777777" w:rsidR="008642E0" w:rsidRPr="008642E0" w:rsidRDefault="00000000" w:rsidP="008642E0">
      <w:pPr>
        <w:rPr>
          <w:sz w:val="32"/>
          <w:szCs w:val="32"/>
        </w:rPr>
      </w:pPr>
      <w:r>
        <w:rPr>
          <w:sz w:val="32"/>
          <w:szCs w:val="32"/>
        </w:rPr>
        <w:pict w14:anchorId="68795811">
          <v:rect id="_x0000_i1064" style="width:0;height:1.5pt" o:hralign="center" o:hrstd="t" o:hr="t" fillcolor="#a0a0a0" stroked="f"/>
        </w:pict>
      </w:r>
    </w:p>
    <w:p w14:paraId="74C7DF71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30. Create Department Table</w:t>
      </w:r>
    </w:p>
    <w:p w14:paraId="32D3FAA5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Save/create the table.</w:t>
      </w:r>
    </w:p>
    <w:p w14:paraId="09436AE1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After creation:</w:t>
      </w:r>
    </w:p>
    <w:p w14:paraId="7A67F288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Open:</w:t>
      </w:r>
    </w:p>
    <w:p w14:paraId="00D03F79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Columns</w:t>
      </w:r>
    </w:p>
    <w:p w14:paraId="501FC65E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lastRenderedPageBreak/>
        <w:t>Students may see many automatically created system columns.</w:t>
      </w:r>
    </w:p>
    <w:p w14:paraId="6E09F3F1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Examples may include:</w:t>
      </w:r>
    </w:p>
    <w:p w14:paraId="0EE04A28" w14:textId="77777777" w:rsidR="008642E0" w:rsidRPr="008642E0" w:rsidRDefault="008642E0" w:rsidP="008642E0">
      <w:pPr>
        <w:numPr>
          <w:ilvl w:val="0"/>
          <w:numId w:val="26"/>
        </w:numPr>
        <w:rPr>
          <w:sz w:val="32"/>
          <w:szCs w:val="32"/>
        </w:rPr>
      </w:pPr>
      <w:r w:rsidRPr="008642E0">
        <w:rPr>
          <w:sz w:val="32"/>
          <w:szCs w:val="32"/>
        </w:rPr>
        <w:t>Created On</w:t>
      </w:r>
    </w:p>
    <w:p w14:paraId="4D899FB2" w14:textId="77777777" w:rsidR="008642E0" w:rsidRPr="008642E0" w:rsidRDefault="008642E0" w:rsidP="008642E0">
      <w:pPr>
        <w:numPr>
          <w:ilvl w:val="0"/>
          <w:numId w:val="26"/>
        </w:numPr>
        <w:rPr>
          <w:sz w:val="32"/>
          <w:szCs w:val="32"/>
        </w:rPr>
      </w:pPr>
      <w:r w:rsidRPr="008642E0">
        <w:rPr>
          <w:sz w:val="32"/>
          <w:szCs w:val="32"/>
        </w:rPr>
        <w:t>Modified On</w:t>
      </w:r>
    </w:p>
    <w:p w14:paraId="33C04E3A" w14:textId="77777777" w:rsidR="008642E0" w:rsidRPr="008642E0" w:rsidRDefault="008642E0" w:rsidP="008642E0">
      <w:pPr>
        <w:numPr>
          <w:ilvl w:val="0"/>
          <w:numId w:val="26"/>
        </w:numPr>
        <w:rPr>
          <w:sz w:val="32"/>
          <w:szCs w:val="32"/>
        </w:rPr>
      </w:pPr>
      <w:r w:rsidRPr="008642E0">
        <w:rPr>
          <w:sz w:val="32"/>
          <w:szCs w:val="32"/>
        </w:rPr>
        <w:t>Status</w:t>
      </w:r>
    </w:p>
    <w:p w14:paraId="7385C363" w14:textId="77777777" w:rsidR="008642E0" w:rsidRPr="008642E0" w:rsidRDefault="008642E0" w:rsidP="008642E0">
      <w:pPr>
        <w:numPr>
          <w:ilvl w:val="0"/>
          <w:numId w:val="26"/>
        </w:numPr>
        <w:rPr>
          <w:sz w:val="32"/>
          <w:szCs w:val="32"/>
        </w:rPr>
      </w:pPr>
      <w:r w:rsidRPr="008642E0">
        <w:rPr>
          <w:sz w:val="32"/>
          <w:szCs w:val="32"/>
        </w:rPr>
        <w:t>Primary ID</w:t>
      </w:r>
    </w:p>
    <w:p w14:paraId="6DA58F45" w14:textId="77777777" w:rsidR="008642E0" w:rsidRPr="008642E0" w:rsidRDefault="008642E0" w:rsidP="008642E0">
      <w:pPr>
        <w:numPr>
          <w:ilvl w:val="0"/>
          <w:numId w:val="26"/>
        </w:numPr>
        <w:rPr>
          <w:sz w:val="32"/>
          <w:szCs w:val="32"/>
        </w:rPr>
      </w:pPr>
      <w:r w:rsidRPr="008642E0">
        <w:rPr>
          <w:sz w:val="32"/>
          <w:szCs w:val="32"/>
        </w:rPr>
        <w:t>Primary Name</w:t>
      </w:r>
    </w:p>
    <w:p w14:paraId="03762FE6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Do not delete system columns.</w:t>
      </w:r>
    </w:p>
    <w:p w14:paraId="68183855" w14:textId="77777777" w:rsidR="008642E0" w:rsidRPr="008642E0" w:rsidRDefault="00000000" w:rsidP="008642E0">
      <w:pPr>
        <w:rPr>
          <w:sz w:val="32"/>
          <w:szCs w:val="32"/>
        </w:rPr>
      </w:pPr>
      <w:r>
        <w:rPr>
          <w:sz w:val="32"/>
          <w:szCs w:val="32"/>
        </w:rPr>
        <w:pict w14:anchorId="1234728C">
          <v:rect id="_x0000_i1065" style="width:0;height:1.5pt" o:hralign="center" o:hrstd="t" o:hr="t" fillcolor="#a0a0a0" stroked="f"/>
        </w:pict>
      </w:r>
    </w:p>
    <w:p w14:paraId="04361469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31. Create Department Code</w:t>
      </w:r>
    </w:p>
    <w:p w14:paraId="29B9B977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Select:</w:t>
      </w:r>
    </w:p>
    <w:p w14:paraId="550CE258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New Column</w:t>
      </w:r>
    </w:p>
    <w:p w14:paraId="6A543B2F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Configure:</w:t>
      </w:r>
    </w:p>
    <w:p w14:paraId="3C6F6586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Display Name</w:t>
      </w:r>
    </w:p>
    <w:p w14:paraId="18968B4A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Department Code</w:t>
      </w:r>
    </w:p>
    <w:p w14:paraId="626A65E8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Data Type</w:t>
      </w:r>
    </w:p>
    <w:p w14:paraId="26D44ED3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Text</w:t>
      </w:r>
    </w:p>
    <w:p w14:paraId="39E0AA74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Required</w:t>
      </w:r>
    </w:p>
    <w:p w14:paraId="7AF7E7A6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Business Required</w:t>
      </w:r>
    </w:p>
    <w:p w14:paraId="137EBE66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Example values:</w:t>
      </w:r>
    </w:p>
    <w:p w14:paraId="005B0289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HR</w:t>
      </w:r>
    </w:p>
    <w:p w14:paraId="3E7CED14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lastRenderedPageBreak/>
        <w:t>FIN</w:t>
      </w:r>
    </w:p>
    <w:p w14:paraId="599FF1A8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IT</w:t>
      </w:r>
    </w:p>
    <w:p w14:paraId="680696A4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SAL</w:t>
      </w:r>
    </w:p>
    <w:p w14:paraId="5FCDFEE6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OPS</w:t>
      </w:r>
    </w:p>
    <w:p w14:paraId="7CB897EA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Save.</w:t>
      </w:r>
    </w:p>
    <w:p w14:paraId="50A8EE75" w14:textId="77777777" w:rsidR="008642E0" w:rsidRPr="008642E0" w:rsidRDefault="00000000" w:rsidP="008642E0">
      <w:pPr>
        <w:rPr>
          <w:sz w:val="32"/>
          <w:szCs w:val="32"/>
        </w:rPr>
      </w:pPr>
      <w:r>
        <w:rPr>
          <w:sz w:val="32"/>
          <w:szCs w:val="32"/>
        </w:rPr>
        <w:pict w14:anchorId="011B2DB2">
          <v:rect id="_x0000_i1066" style="width:0;height:1.5pt" o:hralign="center" o:hrstd="t" o:hr="t" fillcolor="#a0a0a0" stroked="f"/>
        </w:pict>
      </w:r>
    </w:p>
    <w:p w14:paraId="7BD0E17B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32. Create Department Description</w:t>
      </w:r>
    </w:p>
    <w:p w14:paraId="176729DE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Create:</w:t>
      </w:r>
    </w:p>
    <w:p w14:paraId="6BBDD8A0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Display Name</w:t>
      </w:r>
    </w:p>
    <w:p w14:paraId="6D2C6E0E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Description</w:t>
      </w:r>
    </w:p>
    <w:p w14:paraId="5C86F9B5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Type</w:t>
      </w:r>
    </w:p>
    <w:p w14:paraId="412680E0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Multiline Text</w:t>
      </w:r>
    </w:p>
    <w:p w14:paraId="7D2AEF55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Required</w:t>
      </w:r>
    </w:p>
    <w:p w14:paraId="732C8789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Optional</w:t>
      </w:r>
    </w:p>
    <w:p w14:paraId="0E58961F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Save.</w:t>
      </w:r>
    </w:p>
    <w:p w14:paraId="7783E6C5" w14:textId="77777777" w:rsidR="008642E0" w:rsidRPr="008642E0" w:rsidRDefault="00000000" w:rsidP="008642E0">
      <w:pPr>
        <w:rPr>
          <w:sz w:val="32"/>
          <w:szCs w:val="32"/>
        </w:rPr>
      </w:pPr>
      <w:r>
        <w:rPr>
          <w:sz w:val="32"/>
          <w:szCs w:val="32"/>
        </w:rPr>
        <w:pict w14:anchorId="0AB4A80F">
          <v:rect id="_x0000_i1067" style="width:0;height:1.5pt" o:hralign="center" o:hrstd="t" o:hr="t" fillcolor="#a0a0a0" stroked="f"/>
        </w:pict>
      </w:r>
    </w:p>
    <w:p w14:paraId="1A3906A9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33. Create Active Column</w:t>
      </w:r>
    </w:p>
    <w:p w14:paraId="18C134DF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Create:</w:t>
      </w:r>
    </w:p>
    <w:p w14:paraId="471620AF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Display Name</w:t>
      </w:r>
    </w:p>
    <w:p w14:paraId="36F0B2F7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Active</w:t>
      </w:r>
    </w:p>
    <w:p w14:paraId="4B0E7BF5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Data Type</w:t>
      </w:r>
    </w:p>
    <w:p w14:paraId="05B631C3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Yes/No</w:t>
      </w:r>
    </w:p>
    <w:p w14:paraId="399FAB74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lastRenderedPageBreak/>
        <w:t>Default:</w:t>
      </w:r>
    </w:p>
    <w:p w14:paraId="3D816206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Yes</w:t>
      </w:r>
    </w:p>
    <w:p w14:paraId="279A54B3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Save.</w:t>
      </w:r>
    </w:p>
    <w:p w14:paraId="66B02CAB" w14:textId="77777777" w:rsidR="008642E0" w:rsidRPr="008642E0" w:rsidRDefault="00000000" w:rsidP="008642E0">
      <w:pPr>
        <w:rPr>
          <w:sz w:val="32"/>
          <w:szCs w:val="32"/>
        </w:rPr>
      </w:pPr>
      <w:r>
        <w:rPr>
          <w:sz w:val="32"/>
          <w:szCs w:val="32"/>
        </w:rPr>
        <w:pict w14:anchorId="4FA0093D">
          <v:rect id="_x0000_i1068" style="width:0;height:1.5pt" o:hralign="center" o:hrstd="t" o:hr="t" fillcolor="#a0a0a0" stroked="f"/>
        </w:pict>
      </w:r>
    </w:p>
    <w:p w14:paraId="0FAE8D91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34. Why Use Yes/No?</w:t>
      </w:r>
    </w:p>
    <w:p w14:paraId="3679A74D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Question:</w:t>
      </w:r>
    </w:p>
    <w:p w14:paraId="74141494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Why not create an Active column using Text?</w:t>
      </w:r>
    </w:p>
    <w:p w14:paraId="41666947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Because users could type:</w:t>
      </w:r>
    </w:p>
    <w:p w14:paraId="10E197D8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Yes</w:t>
      </w:r>
    </w:p>
    <w:p w14:paraId="398B0526" w14:textId="77777777" w:rsidR="008642E0" w:rsidRPr="008642E0" w:rsidRDefault="008642E0" w:rsidP="008642E0">
      <w:pPr>
        <w:rPr>
          <w:sz w:val="32"/>
          <w:szCs w:val="32"/>
        </w:rPr>
      </w:pPr>
    </w:p>
    <w:p w14:paraId="255147D1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YES</w:t>
      </w:r>
    </w:p>
    <w:p w14:paraId="3A3CDB91" w14:textId="77777777" w:rsidR="008642E0" w:rsidRPr="008642E0" w:rsidRDefault="008642E0" w:rsidP="008642E0">
      <w:pPr>
        <w:rPr>
          <w:sz w:val="32"/>
          <w:szCs w:val="32"/>
        </w:rPr>
      </w:pPr>
    </w:p>
    <w:p w14:paraId="4BC01DD2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Active</w:t>
      </w:r>
    </w:p>
    <w:p w14:paraId="2444DA75" w14:textId="77777777" w:rsidR="008642E0" w:rsidRPr="008642E0" w:rsidRDefault="008642E0" w:rsidP="008642E0">
      <w:pPr>
        <w:rPr>
          <w:sz w:val="32"/>
          <w:szCs w:val="32"/>
        </w:rPr>
      </w:pPr>
    </w:p>
    <w:p w14:paraId="007D73D4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True</w:t>
      </w:r>
    </w:p>
    <w:p w14:paraId="67D13DC4" w14:textId="77777777" w:rsidR="008642E0" w:rsidRPr="008642E0" w:rsidRDefault="008642E0" w:rsidP="008642E0">
      <w:pPr>
        <w:rPr>
          <w:sz w:val="32"/>
          <w:szCs w:val="32"/>
        </w:rPr>
      </w:pPr>
    </w:p>
    <w:p w14:paraId="613B796B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1</w:t>
      </w:r>
    </w:p>
    <w:p w14:paraId="41ADF4C8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A Yes/No column provides:</w:t>
      </w:r>
    </w:p>
    <w:p w14:paraId="4994809C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Controlled meaning.</w:t>
      </w:r>
    </w:p>
    <w:p w14:paraId="6116C659" w14:textId="77777777" w:rsidR="008642E0" w:rsidRPr="008642E0" w:rsidRDefault="00000000" w:rsidP="008642E0">
      <w:pPr>
        <w:rPr>
          <w:sz w:val="32"/>
          <w:szCs w:val="32"/>
        </w:rPr>
      </w:pPr>
      <w:r>
        <w:rPr>
          <w:sz w:val="32"/>
          <w:szCs w:val="32"/>
        </w:rPr>
        <w:pict w14:anchorId="498F3A92">
          <v:rect id="_x0000_i1069" style="width:0;height:1.5pt" o:hralign="center" o:hrstd="t" o:hr="t" fillcolor="#a0a0a0" stroked="f"/>
        </w:pict>
      </w:r>
    </w:p>
    <w:p w14:paraId="41C430D4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35. Required Column Levels</w:t>
      </w:r>
    </w:p>
    <w:p w14:paraId="1E920F75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Dataverse includes column requirement settings such as:</w:t>
      </w:r>
    </w:p>
    <w:p w14:paraId="6467B832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lastRenderedPageBreak/>
        <w:t>Optional</w:t>
      </w:r>
    </w:p>
    <w:p w14:paraId="7A1234F2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Record can be saved without a value.</w:t>
      </w:r>
    </w:p>
    <w:p w14:paraId="27861F80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Business Recommended</w:t>
      </w:r>
    </w:p>
    <w:p w14:paraId="5F734771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Value is recommended but not required.</w:t>
      </w:r>
    </w:p>
    <w:p w14:paraId="6488A100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Business Required</w:t>
      </w:r>
    </w:p>
    <w:p w14:paraId="68956CDE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Standard app/form experiences require a value before saving.</w:t>
      </w:r>
    </w:p>
    <w:p w14:paraId="477E61C1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Microsoft currently documents these three requirement options.</w:t>
      </w:r>
    </w:p>
    <w:p w14:paraId="56791289" w14:textId="77777777" w:rsidR="008642E0" w:rsidRPr="008642E0" w:rsidRDefault="00000000" w:rsidP="008642E0">
      <w:pPr>
        <w:rPr>
          <w:sz w:val="32"/>
          <w:szCs w:val="32"/>
        </w:rPr>
      </w:pPr>
      <w:r>
        <w:rPr>
          <w:sz w:val="32"/>
          <w:szCs w:val="32"/>
        </w:rPr>
        <w:pict w14:anchorId="16C6C743">
          <v:rect id="_x0000_i1070" style="width:0;height:1.5pt" o:hralign="center" o:hrstd="t" o:hr="t" fillcolor="#a0a0a0" stroked="f"/>
        </w:pict>
      </w:r>
    </w:p>
    <w:p w14:paraId="7DC90169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36. Important Instructor Note About Required Fields</w:t>
      </w:r>
    </w:p>
    <w:p w14:paraId="23480BB6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For beginners, teach:</w:t>
      </w:r>
    </w:p>
    <w:p w14:paraId="1DF6149E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Business Required = user should provide this value.</w:t>
      </w:r>
    </w:p>
    <w:p w14:paraId="0481C087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Later students will learn that enterprise validation may require additional server-side/business logic depending on how records are created.</w:t>
      </w:r>
    </w:p>
    <w:p w14:paraId="00C3A754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Do not overload students with implementation details yet.</w:t>
      </w:r>
    </w:p>
    <w:p w14:paraId="6CF70267" w14:textId="77777777" w:rsidR="008642E0" w:rsidRPr="008642E0" w:rsidRDefault="00000000" w:rsidP="008642E0">
      <w:pPr>
        <w:rPr>
          <w:sz w:val="32"/>
          <w:szCs w:val="32"/>
        </w:rPr>
      </w:pPr>
      <w:r>
        <w:rPr>
          <w:sz w:val="32"/>
          <w:szCs w:val="32"/>
        </w:rPr>
        <w:pict w14:anchorId="62D70F1C">
          <v:rect id="_x0000_i1071" style="width:0;height:1.5pt" o:hralign="center" o:hrstd="t" o:hr="t" fillcolor="#a0a0a0" stroked="f"/>
        </w:pict>
      </w:r>
    </w:p>
    <w:p w14:paraId="5B240ECC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37. Department Table Final Design</w:t>
      </w:r>
    </w:p>
    <w:p w14:paraId="11588459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Students should have: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4"/>
        <w:gridCol w:w="2059"/>
        <w:gridCol w:w="3398"/>
      </w:tblGrid>
      <w:tr w:rsidR="008642E0" w:rsidRPr="008642E0" w14:paraId="39DA16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DA14D0" w14:textId="77777777" w:rsidR="008642E0" w:rsidRPr="008642E0" w:rsidRDefault="008642E0" w:rsidP="008642E0">
            <w:pPr>
              <w:rPr>
                <w:b/>
                <w:bCs/>
                <w:sz w:val="32"/>
                <w:szCs w:val="32"/>
              </w:rPr>
            </w:pPr>
            <w:r w:rsidRPr="008642E0">
              <w:rPr>
                <w:b/>
                <w:bCs/>
                <w:sz w:val="32"/>
                <w:szCs w:val="32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485D382B" w14:textId="77777777" w:rsidR="008642E0" w:rsidRPr="008642E0" w:rsidRDefault="008642E0" w:rsidP="008642E0">
            <w:pPr>
              <w:rPr>
                <w:b/>
                <w:bCs/>
                <w:sz w:val="32"/>
                <w:szCs w:val="32"/>
              </w:rPr>
            </w:pPr>
            <w:r w:rsidRPr="008642E0">
              <w:rPr>
                <w:b/>
                <w:bCs/>
                <w:sz w:val="32"/>
                <w:szCs w:val="32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B40A3D6" w14:textId="77777777" w:rsidR="008642E0" w:rsidRPr="008642E0" w:rsidRDefault="008642E0" w:rsidP="008642E0">
            <w:pPr>
              <w:rPr>
                <w:b/>
                <w:bCs/>
                <w:sz w:val="32"/>
                <w:szCs w:val="32"/>
              </w:rPr>
            </w:pPr>
            <w:r w:rsidRPr="008642E0">
              <w:rPr>
                <w:b/>
                <w:bCs/>
                <w:sz w:val="32"/>
                <w:szCs w:val="32"/>
              </w:rPr>
              <w:t>Requirement</w:t>
            </w:r>
          </w:p>
        </w:tc>
      </w:tr>
      <w:tr w:rsidR="008642E0" w:rsidRPr="008642E0" w14:paraId="2A741F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D13F9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Department Name</w:t>
            </w:r>
          </w:p>
        </w:tc>
        <w:tc>
          <w:tcPr>
            <w:tcW w:w="0" w:type="auto"/>
            <w:vAlign w:val="center"/>
            <w:hideMark/>
          </w:tcPr>
          <w:p w14:paraId="50E42DEB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Primary Text</w:t>
            </w:r>
          </w:p>
        </w:tc>
        <w:tc>
          <w:tcPr>
            <w:tcW w:w="0" w:type="auto"/>
            <w:vAlign w:val="center"/>
            <w:hideMark/>
          </w:tcPr>
          <w:p w14:paraId="5CC270F4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Required</w:t>
            </w:r>
          </w:p>
        </w:tc>
      </w:tr>
      <w:tr w:rsidR="008642E0" w:rsidRPr="008642E0" w14:paraId="5DFF76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F096F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Department Code</w:t>
            </w:r>
          </w:p>
        </w:tc>
        <w:tc>
          <w:tcPr>
            <w:tcW w:w="0" w:type="auto"/>
            <w:vAlign w:val="center"/>
            <w:hideMark/>
          </w:tcPr>
          <w:p w14:paraId="4449B0E7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5A1475FE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Required</w:t>
            </w:r>
          </w:p>
        </w:tc>
      </w:tr>
      <w:tr w:rsidR="008642E0" w:rsidRPr="008642E0" w14:paraId="423423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4D56C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lastRenderedPageBreak/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92C58EB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Multiline Text</w:t>
            </w:r>
          </w:p>
        </w:tc>
        <w:tc>
          <w:tcPr>
            <w:tcW w:w="0" w:type="auto"/>
            <w:vAlign w:val="center"/>
            <w:hideMark/>
          </w:tcPr>
          <w:p w14:paraId="555BEA30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Optional</w:t>
            </w:r>
          </w:p>
        </w:tc>
      </w:tr>
      <w:tr w:rsidR="008642E0" w:rsidRPr="008642E0" w14:paraId="5DA7F0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F6789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Active</w:t>
            </w:r>
          </w:p>
        </w:tc>
        <w:tc>
          <w:tcPr>
            <w:tcW w:w="0" w:type="auto"/>
            <w:vAlign w:val="center"/>
            <w:hideMark/>
          </w:tcPr>
          <w:p w14:paraId="3243E5B6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Yes/No</w:t>
            </w:r>
          </w:p>
        </w:tc>
        <w:tc>
          <w:tcPr>
            <w:tcW w:w="0" w:type="auto"/>
            <w:vAlign w:val="center"/>
            <w:hideMark/>
          </w:tcPr>
          <w:p w14:paraId="71D04304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Optional / Default Yes</w:t>
            </w:r>
          </w:p>
        </w:tc>
      </w:tr>
    </w:tbl>
    <w:p w14:paraId="0ECB0E94" w14:textId="77777777" w:rsidR="008642E0" w:rsidRPr="008642E0" w:rsidRDefault="00000000" w:rsidP="008642E0">
      <w:pPr>
        <w:rPr>
          <w:sz w:val="32"/>
          <w:szCs w:val="32"/>
        </w:rPr>
      </w:pPr>
      <w:r>
        <w:rPr>
          <w:sz w:val="32"/>
          <w:szCs w:val="32"/>
        </w:rPr>
        <w:pict w14:anchorId="6F6B80BB">
          <v:rect id="_x0000_i1072" style="width:0;height:1.5pt" o:hralign="center" o:hrstd="t" o:hr="t" fillcolor="#a0a0a0" stroked="f"/>
        </w:pict>
      </w:r>
    </w:p>
    <w:p w14:paraId="1EFAF2AC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38. Verify Department</w:t>
      </w:r>
    </w:p>
    <w:p w14:paraId="1C3C7F16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Ask students to compare their table with the instructor.</w:t>
      </w:r>
    </w:p>
    <w:p w14:paraId="57E43739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Checklist:</w:t>
      </w:r>
    </w:p>
    <w:p w14:paraId="69276371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rFonts w:ascii="Segoe UI Symbol" w:hAnsi="Segoe UI Symbol" w:cs="Segoe UI Symbol"/>
          <w:sz w:val="32"/>
          <w:szCs w:val="32"/>
        </w:rPr>
        <w:t>☐</w:t>
      </w:r>
      <w:r w:rsidRPr="008642E0">
        <w:rPr>
          <w:sz w:val="32"/>
          <w:szCs w:val="32"/>
        </w:rPr>
        <w:t xml:space="preserve"> Table Name = Department</w:t>
      </w:r>
    </w:p>
    <w:p w14:paraId="271EC8CF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rFonts w:ascii="Segoe UI Symbol" w:hAnsi="Segoe UI Symbol" w:cs="Segoe UI Symbol"/>
          <w:sz w:val="32"/>
          <w:szCs w:val="32"/>
        </w:rPr>
        <w:t>☐</w:t>
      </w:r>
      <w:r w:rsidRPr="008642E0">
        <w:rPr>
          <w:sz w:val="32"/>
          <w:szCs w:val="32"/>
        </w:rPr>
        <w:t xml:space="preserve"> Primary Name = Department Name</w:t>
      </w:r>
    </w:p>
    <w:p w14:paraId="630A701C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rFonts w:ascii="Segoe UI Symbol" w:hAnsi="Segoe UI Symbol" w:cs="Segoe UI Symbol"/>
          <w:sz w:val="32"/>
          <w:szCs w:val="32"/>
        </w:rPr>
        <w:t>☐</w:t>
      </w:r>
      <w:r w:rsidRPr="008642E0">
        <w:rPr>
          <w:sz w:val="32"/>
          <w:szCs w:val="32"/>
        </w:rPr>
        <w:t xml:space="preserve"> Department Code exists</w:t>
      </w:r>
    </w:p>
    <w:p w14:paraId="227BC3E1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rFonts w:ascii="Segoe UI Symbol" w:hAnsi="Segoe UI Symbol" w:cs="Segoe UI Symbol"/>
          <w:sz w:val="32"/>
          <w:szCs w:val="32"/>
        </w:rPr>
        <w:t>☐</w:t>
      </w:r>
      <w:r w:rsidRPr="008642E0">
        <w:rPr>
          <w:sz w:val="32"/>
          <w:szCs w:val="32"/>
        </w:rPr>
        <w:t xml:space="preserve"> Description exists</w:t>
      </w:r>
    </w:p>
    <w:p w14:paraId="01166330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rFonts w:ascii="Segoe UI Symbol" w:hAnsi="Segoe UI Symbol" w:cs="Segoe UI Symbol"/>
          <w:sz w:val="32"/>
          <w:szCs w:val="32"/>
        </w:rPr>
        <w:t>☐</w:t>
      </w:r>
      <w:r w:rsidRPr="008642E0">
        <w:rPr>
          <w:sz w:val="32"/>
          <w:szCs w:val="32"/>
        </w:rPr>
        <w:t xml:space="preserve"> Active exists</w:t>
      </w:r>
    </w:p>
    <w:p w14:paraId="52E7D0C0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Do not continue until the foundation is correct.</w:t>
      </w:r>
    </w:p>
    <w:p w14:paraId="224024F4" w14:textId="77777777" w:rsidR="008642E0" w:rsidRPr="008642E0" w:rsidRDefault="00000000" w:rsidP="008642E0">
      <w:pPr>
        <w:rPr>
          <w:sz w:val="32"/>
          <w:szCs w:val="32"/>
        </w:rPr>
      </w:pPr>
      <w:r>
        <w:rPr>
          <w:sz w:val="32"/>
          <w:szCs w:val="32"/>
        </w:rPr>
        <w:pict w14:anchorId="0A3684CA">
          <v:rect id="_x0000_i1073" style="width:0;height:1.5pt" o:hralign="center" o:hrstd="t" o:hr="t" fillcolor="#a0a0a0" stroked="f"/>
        </w:pict>
      </w:r>
    </w:p>
    <w:p w14:paraId="11D6635C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PART F — ADD DEPARTMENT DATA</w:t>
      </w:r>
    </w:p>
    <w:p w14:paraId="68AE752B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39. Lab 3 — Create Department Records</w:t>
      </w:r>
    </w:p>
    <w:p w14:paraId="07D1EE08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Open the table's:</w:t>
      </w:r>
    </w:p>
    <w:p w14:paraId="1BA5629B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Data / Rows</w:t>
      </w:r>
    </w:p>
    <w:p w14:paraId="32C4828A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area.</w:t>
      </w:r>
    </w:p>
    <w:p w14:paraId="37D0C4BF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The exact current label may differ slightly.</w:t>
      </w:r>
    </w:p>
    <w:p w14:paraId="5F189A58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Create these records: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8"/>
        <w:gridCol w:w="872"/>
        <w:gridCol w:w="4327"/>
        <w:gridCol w:w="1043"/>
      </w:tblGrid>
      <w:tr w:rsidR="008642E0" w:rsidRPr="008642E0" w14:paraId="392D0F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E5FC55" w14:textId="77777777" w:rsidR="008642E0" w:rsidRPr="008642E0" w:rsidRDefault="008642E0" w:rsidP="008642E0">
            <w:pPr>
              <w:rPr>
                <w:b/>
                <w:bCs/>
                <w:sz w:val="32"/>
                <w:szCs w:val="32"/>
              </w:rPr>
            </w:pPr>
            <w:r w:rsidRPr="008642E0">
              <w:rPr>
                <w:b/>
                <w:bCs/>
                <w:sz w:val="32"/>
                <w:szCs w:val="32"/>
              </w:rPr>
              <w:lastRenderedPageBreak/>
              <w:t>Department Name</w:t>
            </w:r>
          </w:p>
        </w:tc>
        <w:tc>
          <w:tcPr>
            <w:tcW w:w="0" w:type="auto"/>
            <w:vAlign w:val="center"/>
            <w:hideMark/>
          </w:tcPr>
          <w:p w14:paraId="0B0E24F8" w14:textId="77777777" w:rsidR="008642E0" w:rsidRPr="008642E0" w:rsidRDefault="008642E0" w:rsidP="008642E0">
            <w:pPr>
              <w:rPr>
                <w:b/>
                <w:bCs/>
                <w:sz w:val="32"/>
                <w:szCs w:val="32"/>
              </w:rPr>
            </w:pPr>
            <w:r w:rsidRPr="008642E0">
              <w:rPr>
                <w:b/>
                <w:bCs/>
                <w:sz w:val="32"/>
                <w:szCs w:val="32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38ACFAA3" w14:textId="77777777" w:rsidR="008642E0" w:rsidRPr="008642E0" w:rsidRDefault="008642E0" w:rsidP="008642E0">
            <w:pPr>
              <w:rPr>
                <w:b/>
                <w:bCs/>
                <w:sz w:val="32"/>
                <w:szCs w:val="32"/>
              </w:rPr>
            </w:pPr>
            <w:r w:rsidRPr="008642E0">
              <w:rPr>
                <w:b/>
                <w:bCs/>
                <w:sz w:val="32"/>
                <w:szCs w:val="32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F181010" w14:textId="77777777" w:rsidR="008642E0" w:rsidRPr="008642E0" w:rsidRDefault="008642E0" w:rsidP="008642E0">
            <w:pPr>
              <w:rPr>
                <w:b/>
                <w:bCs/>
                <w:sz w:val="32"/>
                <w:szCs w:val="32"/>
              </w:rPr>
            </w:pPr>
            <w:r w:rsidRPr="008642E0">
              <w:rPr>
                <w:b/>
                <w:bCs/>
                <w:sz w:val="32"/>
                <w:szCs w:val="32"/>
              </w:rPr>
              <w:t>Active</w:t>
            </w:r>
          </w:p>
        </w:tc>
      </w:tr>
      <w:tr w:rsidR="008642E0" w:rsidRPr="008642E0" w14:paraId="0414C8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FEBFD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Human Resources</w:t>
            </w:r>
          </w:p>
        </w:tc>
        <w:tc>
          <w:tcPr>
            <w:tcW w:w="0" w:type="auto"/>
            <w:vAlign w:val="center"/>
            <w:hideMark/>
          </w:tcPr>
          <w:p w14:paraId="47FD108B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14:paraId="527070D9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Employee and HR administration</w:t>
            </w:r>
          </w:p>
        </w:tc>
        <w:tc>
          <w:tcPr>
            <w:tcW w:w="0" w:type="auto"/>
            <w:vAlign w:val="center"/>
            <w:hideMark/>
          </w:tcPr>
          <w:p w14:paraId="3EA61231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Yes</w:t>
            </w:r>
          </w:p>
        </w:tc>
      </w:tr>
      <w:tr w:rsidR="008642E0" w:rsidRPr="008642E0" w14:paraId="7E217E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C7EC9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14:paraId="0DA89E7E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FIN</w:t>
            </w:r>
          </w:p>
        </w:tc>
        <w:tc>
          <w:tcPr>
            <w:tcW w:w="0" w:type="auto"/>
            <w:vAlign w:val="center"/>
            <w:hideMark/>
          </w:tcPr>
          <w:p w14:paraId="18D50777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Finance and accounting operations</w:t>
            </w:r>
          </w:p>
        </w:tc>
        <w:tc>
          <w:tcPr>
            <w:tcW w:w="0" w:type="auto"/>
            <w:vAlign w:val="center"/>
            <w:hideMark/>
          </w:tcPr>
          <w:p w14:paraId="3F8C22D8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Yes</w:t>
            </w:r>
          </w:p>
        </w:tc>
      </w:tr>
      <w:tr w:rsidR="008642E0" w:rsidRPr="008642E0" w14:paraId="4B38F4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734E6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Information Technology</w:t>
            </w:r>
          </w:p>
        </w:tc>
        <w:tc>
          <w:tcPr>
            <w:tcW w:w="0" w:type="auto"/>
            <w:vAlign w:val="center"/>
            <w:hideMark/>
          </w:tcPr>
          <w:p w14:paraId="57B54F2B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14:paraId="61AB08E0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Technology and systems</w:t>
            </w:r>
          </w:p>
        </w:tc>
        <w:tc>
          <w:tcPr>
            <w:tcW w:w="0" w:type="auto"/>
            <w:vAlign w:val="center"/>
            <w:hideMark/>
          </w:tcPr>
          <w:p w14:paraId="7980548F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Yes</w:t>
            </w:r>
          </w:p>
        </w:tc>
      </w:tr>
      <w:tr w:rsidR="008642E0" w:rsidRPr="008642E0" w14:paraId="04005B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1F016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14:paraId="5C647753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SAL</w:t>
            </w:r>
          </w:p>
        </w:tc>
        <w:tc>
          <w:tcPr>
            <w:tcW w:w="0" w:type="auto"/>
            <w:vAlign w:val="center"/>
            <w:hideMark/>
          </w:tcPr>
          <w:p w14:paraId="1542843F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Sales and customer acquisition</w:t>
            </w:r>
          </w:p>
        </w:tc>
        <w:tc>
          <w:tcPr>
            <w:tcW w:w="0" w:type="auto"/>
            <w:vAlign w:val="center"/>
            <w:hideMark/>
          </w:tcPr>
          <w:p w14:paraId="33D8173D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Yes</w:t>
            </w:r>
          </w:p>
        </w:tc>
      </w:tr>
      <w:tr w:rsidR="008642E0" w:rsidRPr="008642E0" w14:paraId="5DD2B7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F2289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Operations</w:t>
            </w:r>
          </w:p>
        </w:tc>
        <w:tc>
          <w:tcPr>
            <w:tcW w:w="0" w:type="auto"/>
            <w:vAlign w:val="center"/>
            <w:hideMark/>
          </w:tcPr>
          <w:p w14:paraId="6B9CAA5F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OPS</w:t>
            </w:r>
          </w:p>
        </w:tc>
        <w:tc>
          <w:tcPr>
            <w:tcW w:w="0" w:type="auto"/>
            <w:vAlign w:val="center"/>
            <w:hideMark/>
          </w:tcPr>
          <w:p w14:paraId="7440FF16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Business operations</w:t>
            </w:r>
          </w:p>
        </w:tc>
        <w:tc>
          <w:tcPr>
            <w:tcW w:w="0" w:type="auto"/>
            <w:vAlign w:val="center"/>
            <w:hideMark/>
          </w:tcPr>
          <w:p w14:paraId="7C86E381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Yes</w:t>
            </w:r>
          </w:p>
        </w:tc>
      </w:tr>
    </w:tbl>
    <w:p w14:paraId="77C69E21" w14:textId="77777777" w:rsidR="008642E0" w:rsidRPr="008642E0" w:rsidRDefault="00000000" w:rsidP="008642E0">
      <w:pPr>
        <w:rPr>
          <w:sz w:val="32"/>
          <w:szCs w:val="32"/>
        </w:rPr>
      </w:pPr>
      <w:r>
        <w:rPr>
          <w:sz w:val="32"/>
          <w:szCs w:val="32"/>
        </w:rPr>
        <w:pict w14:anchorId="689100CA">
          <v:rect id="_x0000_i1074" style="width:0;height:1.5pt" o:hralign="center" o:hrstd="t" o:hr="t" fillcolor="#a0a0a0" stroked="f"/>
        </w:pict>
      </w:r>
    </w:p>
    <w:p w14:paraId="19AD61B6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40. Expected Result</w:t>
      </w:r>
    </w:p>
    <w:p w14:paraId="2B8A3133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Students should see:</w:t>
      </w:r>
    </w:p>
    <w:p w14:paraId="6F8E4033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Human Resources</w:t>
      </w:r>
    </w:p>
    <w:p w14:paraId="3F41DA17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Finance</w:t>
      </w:r>
    </w:p>
    <w:p w14:paraId="5C587E0B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Information Technology</w:t>
      </w:r>
    </w:p>
    <w:p w14:paraId="49E85618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Sales</w:t>
      </w:r>
    </w:p>
    <w:p w14:paraId="713BB859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Operations</w:t>
      </w:r>
    </w:p>
    <w:p w14:paraId="1B1C222C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as five Department rows.</w:t>
      </w:r>
    </w:p>
    <w:p w14:paraId="2157C4EF" w14:textId="77777777" w:rsidR="008642E0" w:rsidRPr="008642E0" w:rsidRDefault="00000000" w:rsidP="008642E0">
      <w:pPr>
        <w:rPr>
          <w:sz w:val="32"/>
          <w:szCs w:val="32"/>
        </w:rPr>
      </w:pPr>
      <w:r>
        <w:rPr>
          <w:sz w:val="32"/>
          <w:szCs w:val="32"/>
        </w:rPr>
        <w:pict w14:anchorId="1DD82332">
          <v:rect id="_x0000_i1075" style="width:0;height:1.5pt" o:hralign="center" o:hrstd="t" o:hr="t" fillcolor="#a0a0a0" stroked="f"/>
        </w:pict>
      </w:r>
    </w:p>
    <w:p w14:paraId="3F2ABB39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41. Quick Check</w:t>
      </w:r>
    </w:p>
    <w:p w14:paraId="655D4E99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Ask:</w:t>
      </w:r>
    </w:p>
    <w:p w14:paraId="479D3C11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lastRenderedPageBreak/>
        <w:t>If we hire another Finance employee tomorrow, do we create another Finance Department record?</w:t>
      </w:r>
    </w:p>
    <w:p w14:paraId="76163502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Answer</w:t>
      </w:r>
    </w:p>
    <w:p w14:paraId="4CFC8FF4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No.</w:t>
      </w:r>
    </w:p>
    <w:p w14:paraId="102B51CB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We reuse the existing:</w:t>
      </w:r>
    </w:p>
    <w:p w14:paraId="68ED9D87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Finance</w:t>
      </w:r>
    </w:p>
    <w:p w14:paraId="7EC13A80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record.</w:t>
      </w:r>
    </w:p>
    <w:p w14:paraId="55EE475F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That is the purpose of relational design.</w:t>
      </w:r>
    </w:p>
    <w:p w14:paraId="3134DF8E" w14:textId="77777777" w:rsidR="008642E0" w:rsidRPr="008642E0" w:rsidRDefault="00000000" w:rsidP="008642E0">
      <w:pPr>
        <w:rPr>
          <w:sz w:val="32"/>
          <w:szCs w:val="32"/>
        </w:rPr>
      </w:pPr>
      <w:r>
        <w:rPr>
          <w:sz w:val="32"/>
          <w:szCs w:val="32"/>
        </w:rPr>
        <w:pict w14:anchorId="07CAF887">
          <v:rect id="_x0000_i1076" style="width:0;height:1.5pt" o:hralign="center" o:hrstd="t" o:hr="t" fillcolor="#a0a0a0" stroked="f"/>
        </w:pict>
      </w:r>
    </w:p>
    <w:p w14:paraId="54710E78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PART G — TABLE 2: POSITION</w:t>
      </w:r>
    </w:p>
    <w:p w14:paraId="1045012A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42. Lab 4 — Create Position Table</w:t>
      </w:r>
    </w:p>
    <w:p w14:paraId="424A6D7E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Inside the Solution:</w:t>
      </w:r>
    </w:p>
    <w:p w14:paraId="3C574E52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Create:</w:t>
      </w:r>
    </w:p>
    <w:p w14:paraId="7C646791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Position</w:t>
      </w:r>
    </w:p>
    <w:p w14:paraId="32E62654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Plural Name</w:t>
      </w:r>
    </w:p>
    <w:p w14:paraId="425939B6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Positions</w:t>
      </w:r>
    </w:p>
    <w:p w14:paraId="7407C2BF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Primary Name Column</w:t>
      </w:r>
    </w:p>
    <w:p w14:paraId="68C70C1A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Position Name</w:t>
      </w:r>
    </w:p>
    <w:p w14:paraId="37281EE2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Ownership</w:t>
      </w:r>
    </w:p>
    <w:p w14:paraId="19358AFD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For our training design:</w:t>
      </w:r>
    </w:p>
    <w:p w14:paraId="3621B8F1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Organization-owned</w:t>
      </w:r>
    </w:p>
    <w:p w14:paraId="46C0D5C2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because Positions are shared reference/master data.</w:t>
      </w:r>
    </w:p>
    <w:p w14:paraId="6ED55601" w14:textId="77777777" w:rsidR="008642E0" w:rsidRPr="008642E0" w:rsidRDefault="00000000" w:rsidP="008642E0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10AD11D6">
          <v:rect id="_x0000_i1077" style="width:0;height:1.5pt" o:hralign="center" o:hrstd="t" o:hr="t" fillcolor="#a0a0a0" stroked="f"/>
        </w:pict>
      </w:r>
    </w:p>
    <w:p w14:paraId="09515F19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43. Position Columns</w:t>
      </w:r>
    </w:p>
    <w:p w14:paraId="11BA09F1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Create: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8"/>
        <w:gridCol w:w="2059"/>
        <w:gridCol w:w="2083"/>
      </w:tblGrid>
      <w:tr w:rsidR="008642E0" w:rsidRPr="008642E0" w14:paraId="573725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1C1D72" w14:textId="77777777" w:rsidR="008642E0" w:rsidRPr="008642E0" w:rsidRDefault="008642E0" w:rsidP="008642E0">
            <w:pPr>
              <w:rPr>
                <w:b/>
                <w:bCs/>
                <w:sz w:val="32"/>
                <w:szCs w:val="32"/>
              </w:rPr>
            </w:pPr>
            <w:r w:rsidRPr="008642E0">
              <w:rPr>
                <w:b/>
                <w:bCs/>
                <w:sz w:val="32"/>
                <w:szCs w:val="32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36A26F6A" w14:textId="77777777" w:rsidR="008642E0" w:rsidRPr="008642E0" w:rsidRDefault="008642E0" w:rsidP="008642E0">
            <w:pPr>
              <w:rPr>
                <w:b/>
                <w:bCs/>
                <w:sz w:val="32"/>
                <w:szCs w:val="32"/>
              </w:rPr>
            </w:pPr>
            <w:r w:rsidRPr="008642E0">
              <w:rPr>
                <w:b/>
                <w:bCs/>
                <w:sz w:val="32"/>
                <w:szCs w:val="32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098F68C" w14:textId="77777777" w:rsidR="008642E0" w:rsidRPr="008642E0" w:rsidRDefault="008642E0" w:rsidP="008642E0">
            <w:pPr>
              <w:rPr>
                <w:b/>
                <w:bCs/>
                <w:sz w:val="32"/>
                <w:szCs w:val="32"/>
              </w:rPr>
            </w:pPr>
            <w:r w:rsidRPr="008642E0">
              <w:rPr>
                <w:b/>
                <w:bCs/>
                <w:sz w:val="32"/>
                <w:szCs w:val="32"/>
              </w:rPr>
              <w:t>Requirement</w:t>
            </w:r>
          </w:p>
        </w:tc>
      </w:tr>
      <w:tr w:rsidR="008642E0" w:rsidRPr="008642E0" w14:paraId="0D9CE4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264F1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Position Name</w:t>
            </w:r>
          </w:p>
        </w:tc>
        <w:tc>
          <w:tcPr>
            <w:tcW w:w="0" w:type="auto"/>
            <w:vAlign w:val="center"/>
            <w:hideMark/>
          </w:tcPr>
          <w:p w14:paraId="4BD75D39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Primary Text</w:t>
            </w:r>
          </w:p>
        </w:tc>
        <w:tc>
          <w:tcPr>
            <w:tcW w:w="0" w:type="auto"/>
            <w:vAlign w:val="center"/>
            <w:hideMark/>
          </w:tcPr>
          <w:p w14:paraId="20202E4C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Required</w:t>
            </w:r>
          </w:p>
        </w:tc>
      </w:tr>
      <w:tr w:rsidR="008642E0" w:rsidRPr="008642E0" w14:paraId="11BF8C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CCEB4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Position Code</w:t>
            </w:r>
          </w:p>
        </w:tc>
        <w:tc>
          <w:tcPr>
            <w:tcW w:w="0" w:type="auto"/>
            <w:vAlign w:val="center"/>
            <w:hideMark/>
          </w:tcPr>
          <w:p w14:paraId="55C2A15C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26B53BB0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Required</w:t>
            </w:r>
          </w:p>
        </w:tc>
      </w:tr>
      <w:tr w:rsidR="008642E0" w:rsidRPr="008642E0" w14:paraId="297F6E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4BC75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0B3EDF20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Lookup</w:t>
            </w:r>
          </w:p>
        </w:tc>
        <w:tc>
          <w:tcPr>
            <w:tcW w:w="0" w:type="auto"/>
            <w:vAlign w:val="center"/>
            <w:hideMark/>
          </w:tcPr>
          <w:p w14:paraId="0602839A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Required</w:t>
            </w:r>
          </w:p>
        </w:tc>
      </w:tr>
      <w:tr w:rsidR="008642E0" w:rsidRPr="008642E0" w14:paraId="74E2B9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02B1B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F425A2A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Multiline Text</w:t>
            </w:r>
          </w:p>
        </w:tc>
        <w:tc>
          <w:tcPr>
            <w:tcW w:w="0" w:type="auto"/>
            <w:vAlign w:val="center"/>
            <w:hideMark/>
          </w:tcPr>
          <w:p w14:paraId="4F89CF4E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Optional</w:t>
            </w:r>
          </w:p>
        </w:tc>
      </w:tr>
      <w:tr w:rsidR="008642E0" w:rsidRPr="008642E0" w14:paraId="4AA7AE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7DFE0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Active</w:t>
            </w:r>
          </w:p>
        </w:tc>
        <w:tc>
          <w:tcPr>
            <w:tcW w:w="0" w:type="auto"/>
            <w:vAlign w:val="center"/>
            <w:hideMark/>
          </w:tcPr>
          <w:p w14:paraId="32846214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Yes/No</w:t>
            </w:r>
          </w:p>
        </w:tc>
        <w:tc>
          <w:tcPr>
            <w:tcW w:w="0" w:type="auto"/>
            <w:vAlign w:val="center"/>
            <w:hideMark/>
          </w:tcPr>
          <w:p w14:paraId="1BB35A9B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Optional</w:t>
            </w:r>
          </w:p>
        </w:tc>
      </w:tr>
    </w:tbl>
    <w:p w14:paraId="1DE899D4" w14:textId="77777777" w:rsidR="008642E0" w:rsidRPr="008642E0" w:rsidRDefault="00000000" w:rsidP="008642E0">
      <w:pPr>
        <w:rPr>
          <w:sz w:val="32"/>
          <w:szCs w:val="32"/>
        </w:rPr>
      </w:pPr>
      <w:r>
        <w:rPr>
          <w:sz w:val="32"/>
          <w:szCs w:val="32"/>
        </w:rPr>
        <w:pict w14:anchorId="5A91FA75">
          <v:rect id="_x0000_i1078" style="width:0;height:1.5pt" o:hralign="center" o:hrstd="t" o:hr="t" fillcolor="#a0a0a0" stroked="f"/>
        </w:pict>
      </w:r>
    </w:p>
    <w:p w14:paraId="7F6220D2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44. Create Position Code</w:t>
      </w:r>
    </w:p>
    <w:p w14:paraId="72920B14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Create:</w:t>
      </w:r>
    </w:p>
    <w:p w14:paraId="67BFE298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Display Name</w:t>
      </w:r>
    </w:p>
    <w:p w14:paraId="4764C373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Position Code</w:t>
      </w:r>
    </w:p>
    <w:p w14:paraId="7FAAF1A2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Type</w:t>
      </w:r>
    </w:p>
    <w:p w14:paraId="5C04D267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Text</w:t>
      </w:r>
    </w:p>
    <w:p w14:paraId="4008B1AE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Requirement</w:t>
      </w:r>
    </w:p>
    <w:p w14:paraId="28952825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Business Required</w:t>
      </w:r>
    </w:p>
    <w:p w14:paraId="7D31D54D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Save.</w:t>
      </w:r>
    </w:p>
    <w:p w14:paraId="7BD0DE36" w14:textId="77777777" w:rsidR="008642E0" w:rsidRPr="008642E0" w:rsidRDefault="00000000" w:rsidP="008642E0">
      <w:pPr>
        <w:rPr>
          <w:sz w:val="32"/>
          <w:szCs w:val="32"/>
        </w:rPr>
      </w:pPr>
      <w:r>
        <w:rPr>
          <w:sz w:val="32"/>
          <w:szCs w:val="32"/>
        </w:rPr>
        <w:pict w14:anchorId="2D4251CB">
          <v:rect id="_x0000_i1079" style="width:0;height:1.5pt" o:hralign="center" o:hrstd="t" o:hr="t" fillcolor="#a0a0a0" stroked="f"/>
        </w:pict>
      </w:r>
    </w:p>
    <w:p w14:paraId="16E9A58C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45. Create Description</w:t>
      </w:r>
    </w:p>
    <w:p w14:paraId="1C809CF1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lastRenderedPageBreak/>
        <w:t>Create:</w:t>
      </w:r>
    </w:p>
    <w:p w14:paraId="0D117C0E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Display Name</w:t>
      </w:r>
    </w:p>
    <w:p w14:paraId="72D0E8E5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Description</w:t>
      </w:r>
    </w:p>
    <w:p w14:paraId="538381CA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Data Type</w:t>
      </w:r>
    </w:p>
    <w:p w14:paraId="77171219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Multiline Text</w:t>
      </w:r>
    </w:p>
    <w:p w14:paraId="4B1E429E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Save.</w:t>
      </w:r>
    </w:p>
    <w:p w14:paraId="62EE72D9" w14:textId="77777777" w:rsidR="008642E0" w:rsidRPr="008642E0" w:rsidRDefault="00000000" w:rsidP="008642E0">
      <w:pPr>
        <w:rPr>
          <w:sz w:val="32"/>
          <w:szCs w:val="32"/>
        </w:rPr>
      </w:pPr>
      <w:r>
        <w:rPr>
          <w:sz w:val="32"/>
          <w:szCs w:val="32"/>
        </w:rPr>
        <w:pict w14:anchorId="644892D0">
          <v:rect id="_x0000_i1080" style="width:0;height:1.5pt" o:hralign="center" o:hrstd="t" o:hr="t" fillcolor="#a0a0a0" stroked="f"/>
        </w:pict>
      </w:r>
    </w:p>
    <w:p w14:paraId="70B8EBA9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46. Create Active</w:t>
      </w:r>
    </w:p>
    <w:p w14:paraId="0135A3C4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Create:</w:t>
      </w:r>
    </w:p>
    <w:p w14:paraId="01D842F0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Display Name</w:t>
      </w:r>
    </w:p>
    <w:p w14:paraId="608CB586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Active</w:t>
      </w:r>
    </w:p>
    <w:p w14:paraId="111CADD5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Type</w:t>
      </w:r>
    </w:p>
    <w:p w14:paraId="14458EF0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Yes/No</w:t>
      </w:r>
    </w:p>
    <w:p w14:paraId="4B893666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Default:</w:t>
      </w:r>
    </w:p>
    <w:p w14:paraId="69F8BD25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Yes</w:t>
      </w:r>
    </w:p>
    <w:p w14:paraId="067D2955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Save.</w:t>
      </w:r>
    </w:p>
    <w:p w14:paraId="0AA76325" w14:textId="77777777" w:rsidR="008642E0" w:rsidRPr="008642E0" w:rsidRDefault="00000000" w:rsidP="008642E0">
      <w:pPr>
        <w:rPr>
          <w:sz w:val="32"/>
          <w:szCs w:val="32"/>
        </w:rPr>
      </w:pPr>
      <w:r>
        <w:rPr>
          <w:sz w:val="32"/>
          <w:szCs w:val="32"/>
        </w:rPr>
        <w:pict w14:anchorId="4F352CFF">
          <v:rect id="_x0000_i1081" style="width:0;height:1.5pt" o:hralign="center" o:hrstd="t" o:hr="t" fillcolor="#a0a0a0" stroked="f"/>
        </w:pict>
      </w:r>
    </w:p>
    <w:p w14:paraId="52933DEF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47. Create Department Lookup</w:t>
      </w:r>
    </w:p>
    <w:p w14:paraId="75BBDC34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Now create the important field.</w:t>
      </w:r>
    </w:p>
    <w:p w14:paraId="42FBA3B0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Display Name</w:t>
      </w:r>
    </w:p>
    <w:p w14:paraId="4AC366E3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Department</w:t>
      </w:r>
    </w:p>
    <w:p w14:paraId="454EE509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Data Type</w:t>
      </w:r>
    </w:p>
    <w:p w14:paraId="7EB56A8D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lastRenderedPageBreak/>
        <w:t>Lookup</w:t>
      </w:r>
    </w:p>
    <w:p w14:paraId="10C58CBA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Related Table</w:t>
      </w:r>
    </w:p>
    <w:p w14:paraId="05B46576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Department</w:t>
      </w:r>
    </w:p>
    <w:p w14:paraId="74A50195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Requirement</w:t>
      </w:r>
    </w:p>
    <w:p w14:paraId="793AA74A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Business Required</w:t>
      </w:r>
    </w:p>
    <w:p w14:paraId="5A30ACF4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Save.</w:t>
      </w:r>
    </w:p>
    <w:p w14:paraId="1867FC36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Lookup is a supported Dataverse column type used to link one table to another.</w:t>
      </w:r>
    </w:p>
    <w:p w14:paraId="684368D9" w14:textId="77777777" w:rsidR="008642E0" w:rsidRPr="008642E0" w:rsidRDefault="00000000" w:rsidP="008642E0">
      <w:pPr>
        <w:rPr>
          <w:sz w:val="32"/>
          <w:szCs w:val="32"/>
        </w:rPr>
      </w:pPr>
      <w:r>
        <w:rPr>
          <w:sz w:val="32"/>
          <w:szCs w:val="32"/>
        </w:rPr>
        <w:pict w14:anchorId="460C2102">
          <v:rect id="_x0000_i1082" style="width:0;height:1.5pt" o:hralign="center" o:hrstd="t" o:hr="t" fillcolor="#a0a0a0" stroked="f"/>
        </w:pict>
      </w:r>
    </w:p>
    <w:p w14:paraId="7D1A46BD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48. What Just Happened?</w:t>
      </w:r>
    </w:p>
    <w:p w14:paraId="7418AECD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By creating:</w:t>
      </w:r>
    </w:p>
    <w:p w14:paraId="71F6EF46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Position.Department</w:t>
      </w:r>
    </w:p>
    <w:p w14:paraId="29463390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as a Lookup to:</w:t>
      </w:r>
    </w:p>
    <w:p w14:paraId="0534DAC8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Department</w:t>
      </w:r>
    </w:p>
    <w:p w14:paraId="57B9D85D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we created a relationship:</w:t>
      </w:r>
    </w:p>
    <w:p w14:paraId="0FAE39FC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 xml:space="preserve">One Department </w:t>
      </w:r>
      <w:r w:rsidRPr="008642E0">
        <w:rPr>
          <w:rFonts w:ascii="Times New Roman" w:hAnsi="Times New Roman" w:cs="Times New Roman"/>
          <w:b/>
          <w:bCs/>
          <w:sz w:val="32"/>
          <w:szCs w:val="32"/>
        </w:rPr>
        <w:t>→</w:t>
      </w:r>
      <w:r w:rsidRPr="008642E0">
        <w:rPr>
          <w:b/>
          <w:bCs/>
          <w:sz w:val="32"/>
          <w:szCs w:val="32"/>
        </w:rPr>
        <w:t xml:space="preserve"> Many Positions</w:t>
      </w:r>
    </w:p>
    <w:p w14:paraId="29F335FD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Example:</w:t>
      </w:r>
    </w:p>
    <w:p w14:paraId="726B02A6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Information Technology</w:t>
      </w:r>
    </w:p>
    <w:p w14:paraId="0E518F0C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 xml:space="preserve">        |</w:t>
      </w:r>
    </w:p>
    <w:p w14:paraId="69E972D5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 xml:space="preserve">        +---- Developer</w:t>
      </w:r>
    </w:p>
    <w:p w14:paraId="3BE74D6A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 xml:space="preserve">        |</w:t>
      </w:r>
    </w:p>
    <w:p w14:paraId="3391B4E6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 xml:space="preserve">        +---- IT Manager</w:t>
      </w:r>
    </w:p>
    <w:p w14:paraId="77D5A9C7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lastRenderedPageBreak/>
        <w:t xml:space="preserve">        |</w:t>
      </w:r>
    </w:p>
    <w:p w14:paraId="5ADF2968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 xml:space="preserve">        +---- Systems Administrator</w:t>
      </w:r>
    </w:p>
    <w:p w14:paraId="3E446D32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Dataverse supports one-to-many and many-to-one relationships between tables.</w:t>
      </w:r>
    </w:p>
    <w:p w14:paraId="621DFF03" w14:textId="77777777" w:rsidR="008642E0" w:rsidRPr="008642E0" w:rsidRDefault="00000000" w:rsidP="008642E0">
      <w:pPr>
        <w:rPr>
          <w:sz w:val="32"/>
          <w:szCs w:val="32"/>
        </w:rPr>
      </w:pPr>
      <w:r>
        <w:rPr>
          <w:sz w:val="32"/>
          <w:szCs w:val="32"/>
        </w:rPr>
        <w:pict w14:anchorId="5A5B128E">
          <v:rect id="_x0000_i1083" style="width:0;height:1.5pt" o:hralign="center" o:hrstd="t" o:hr="t" fillcolor="#a0a0a0" stroked="f"/>
        </w:pict>
      </w:r>
    </w:p>
    <w:p w14:paraId="33CD0CDA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49. Parent and Child</w:t>
      </w:r>
    </w:p>
    <w:p w14:paraId="5C72DD36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In this relationship:</w:t>
      </w:r>
    </w:p>
    <w:p w14:paraId="3D9D4E8A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Department</w:t>
      </w:r>
    </w:p>
    <w:p w14:paraId="56DAC984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is the:</w:t>
      </w:r>
    </w:p>
    <w:p w14:paraId="2271AE70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Parent</w:t>
      </w:r>
    </w:p>
    <w:p w14:paraId="7E3DBE39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and:</w:t>
      </w:r>
    </w:p>
    <w:p w14:paraId="21B7921C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Position</w:t>
      </w:r>
    </w:p>
    <w:p w14:paraId="1A6D0A53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is the:</w:t>
      </w:r>
    </w:p>
    <w:p w14:paraId="6431D6EF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Child</w:t>
      </w:r>
    </w:p>
    <w:p w14:paraId="670F8549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The child record contains the Lookup to its parent.</w:t>
      </w:r>
    </w:p>
    <w:p w14:paraId="59792207" w14:textId="77777777" w:rsidR="008642E0" w:rsidRPr="008642E0" w:rsidRDefault="00000000" w:rsidP="008642E0">
      <w:pPr>
        <w:rPr>
          <w:sz w:val="32"/>
          <w:szCs w:val="32"/>
        </w:rPr>
      </w:pPr>
      <w:r>
        <w:rPr>
          <w:sz w:val="32"/>
          <w:szCs w:val="32"/>
        </w:rPr>
        <w:pict w14:anchorId="72E3C0B4">
          <v:rect id="_x0000_i1084" style="width:0;height:1.5pt" o:hralign="center" o:hrstd="t" o:hr="t" fillcolor="#a0a0a0" stroked="f"/>
        </w:pict>
      </w:r>
    </w:p>
    <w:p w14:paraId="171B3E96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50. Relationship Question</w:t>
      </w:r>
    </w:p>
    <w:p w14:paraId="0B3CC461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Ask:</w:t>
      </w:r>
    </w:p>
    <w:p w14:paraId="35468672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Where does the Department Lookup go?</w:t>
      </w:r>
    </w:p>
    <w:p w14:paraId="6DA088A5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A. Department Table</w:t>
      </w:r>
    </w:p>
    <w:p w14:paraId="42A71BDA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B. Position Table</w:t>
      </w:r>
    </w:p>
    <w:p w14:paraId="1FE4420E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Answer</w:t>
      </w:r>
    </w:p>
    <w:p w14:paraId="12C6CDFC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lastRenderedPageBreak/>
        <w:t>B — Position</w:t>
      </w:r>
    </w:p>
    <w:p w14:paraId="6FD8E72E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Why?</w:t>
      </w:r>
    </w:p>
    <w:p w14:paraId="6F29B71C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Because each Position needs to answer:</w:t>
      </w:r>
    </w:p>
    <w:p w14:paraId="2E62A07D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Which Department do I belong to?</w:t>
      </w:r>
    </w:p>
    <w:p w14:paraId="18B3A3DE" w14:textId="77777777" w:rsidR="008642E0" w:rsidRPr="008642E0" w:rsidRDefault="00000000" w:rsidP="008642E0">
      <w:pPr>
        <w:rPr>
          <w:sz w:val="32"/>
          <w:szCs w:val="32"/>
        </w:rPr>
      </w:pPr>
      <w:r>
        <w:rPr>
          <w:sz w:val="32"/>
          <w:szCs w:val="32"/>
        </w:rPr>
        <w:pict w14:anchorId="2664A18B">
          <v:rect id="_x0000_i1085" style="width:0;height:1.5pt" o:hralign="center" o:hrstd="t" o:hr="t" fillcolor="#a0a0a0" stroked="f"/>
        </w:pict>
      </w:r>
    </w:p>
    <w:p w14:paraId="3EA247ED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PART H — ADD POSITION DATA</w:t>
      </w:r>
    </w:p>
    <w:p w14:paraId="72AE257D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51. Lab 5 — Create Position Records</w:t>
      </w:r>
    </w:p>
    <w:p w14:paraId="1DE116D0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Create: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5"/>
        <w:gridCol w:w="872"/>
        <w:gridCol w:w="3625"/>
      </w:tblGrid>
      <w:tr w:rsidR="008642E0" w:rsidRPr="008642E0" w14:paraId="2F6815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34DA57" w14:textId="77777777" w:rsidR="008642E0" w:rsidRPr="008642E0" w:rsidRDefault="008642E0" w:rsidP="008642E0">
            <w:pPr>
              <w:rPr>
                <w:b/>
                <w:bCs/>
                <w:sz w:val="32"/>
                <w:szCs w:val="32"/>
              </w:rPr>
            </w:pPr>
            <w:r w:rsidRPr="008642E0">
              <w:rPr>
                <w:b/>
                <w:bCs/>
                <w:sz w:val="32"/>
                <w:szCs w:val="32"/>
              </w:rPr>
              <w:t>Position Name</w:t>
            </w:r>
          </w:p>
        </w:tc>
        <w:tc>
          <w:tcPr>
            <w:tcW w:w="0" w:type="auto"/>
            <w:vAlign w:val="center"/>
            <w:hideMark/>
          </w:tcPr>
          <w:p w14:paraId="09A91EF7" w14:textId="77777777" w:rsidR="008642E0" w:rsidRPr="008642E0" w:rsidRDefault="008642E0" w:rsidP="008642E0">
            <w:pPr>
              <w:rPr>
                <w:b/>
                <w:bCs/>
                <w:sz w:val="32"/>
                <w:szCs w:val="32"/>
              </w:rPr>
            </w:pPr>
            <w:r w:rsidRPr="008642E0">
              <w:rPr>
                <w:b/>
                <w:bCs/>
                <w:sz w:val="32"/>
                <w:szCs w:val="32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381597AA" w14:textId="77777777" w:rsidR="008642E0" w:rsidRPr="008642E0" w:rsidRDefault="008642E0" w:rsidP="008642E0">
            <w:pPr>
              <w:rPr>
                <w:b/>
                <w:bCs/>
                <w:sz w:val="32"/>
                <w:szCs w:val="32"/>
              </w:rPr>
            </w:pPr>
            <w:r w:rsidRPr="008642E0">
              <w:rPr>
                <w:b/>
                <w:bCs/>
                <w:sz w:val="32"/>
                <w:szCs w:val="32"/>
              </w:rPr>
              <w:t>Department</w:t>
            </w:r>
          </w:p>
        </w:tc>
      </w:tr>
      <w:tr w:rsidR="008642E0" w:rsidRPr="008642E0" w14:paraId="0A4814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D8094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HR Manager</w:t>
            </w:r>
          </w:p>
        </w:tc>
        <w:tc>
          <w:tcPr>
            <w:tcW w:w="0" w:type="auto"/>
            <w:vAlign w:val="center"/>
            <w:hideMark/>
          </w:tcPr>
          <w:p w14:paraId="6C0A86A1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HRM</w:t>
            </w:r>
          </w:p>
        </w:tc>
        <w:tc>
          <w:tcPr>
            <w:tcW w:w="0" w:type="auto"/>
            <w:vAlign w:val="center"/>
            <w:hideMark/>
          </w:tcPr>
          <w:p w14:paraId="6ADBB8A9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Human Resources</w:t>
            </w:r>
          </w:p>
        </w:tc>
      </w:tr>
      <w:tr w:rsidR="008642E0" w:rsidRPr="008642E0" w14:paraId="086E9C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6C6F1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HR Officer</w:t>
            </w:r>
          </w:p>
        </w:tc>
        <w:tc>
          <w:tcPr>
            <w:tcW w:w="0" w:type="auto"/>
            <w:vAlign w:val="center"/>
            <w:hideMark/>
          </w:tcPr>
          <w:p w14:paraId="727ABB34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HRO</w:t>
            </w:r>
          </w:p>
        </w:tc>
        <w:tc>
          <w:tcPr>
            <w:tcW w:w="0" w:type="auto"/>
            <w:vAlign w:val="center"/>
            <w:hideMark/>
          </w:tcPr>
          <w:p w14:paraId="696CA7CF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Human Resources</w:t>
            </w:r>
          </w:p>
        </w:tc>
      </w:tr>
      <w:tr w:rsidR="008642E0" w:rsidRPr="008642E0" w14:paraId="6926EF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45445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Finance Manager</w:t>
            </w:r>
          </w:p>
        </w:tc>
        <w:tc>
          <w:tcPr>
            <w:tcW w:w="0" w:type="auto"/>
            <w:vAlign w:val="center"/>
            <w:hideMark/>
          </w:tcPr>
          <w:p w14:paraId="2201967D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FNM</w:t>
            </w:r>
          </w:p>
        </w:tc>
        <w:tc>
          <w:tcPr>
            <w:tcW w:w="0" w:type="auto"/>
            <w:vAlign w:val="center"/>
            <w:hideMark/>
          </w:tcPr>
          <w:p w14:paraId="31F6EE76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Finance</w:t>
            </w:r>
          </w:p>
        </w:tc>
      </w:tr>
      <w:tr w:rsidR="008642E0" w:rsidRPr="008642E0" w14:paraId="0A9974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BD1D0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Accountant</w:t>
            </w:r>
          </w:p>
        </w:tc>
        <w:tc>
          <w:tcPr>
            <w:tcW w:w="0" w:type="auto"/>
            <w:vAlign w:val="center"/>
            <w:hideMark/>
          </w:tcPr>
          <w:p w14:paraId="616CC84A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ACC</w:t>
            </w:r>
          </w:p>
        </w:tc>
        <w:tc>
          <w:tcPr>
            <w:tcW w:w="0" w:type="auto"/>
            <w:vAlign w:val="center"/>
            <w:hideMark/>
          </w:tcPr>
          <w:p w14:paraId="254CB3C6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Finance</w:t>
            </w:r>
          </w:p>
        </w:tc>
      </w:tr>
      <w:tr w:rsidR="008642E0" w:rsidRPr="008642E0" w14:paraId="045F8D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B5DA8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IT Manager</w:t>
            </w:r>
          </w:p>
        </w:tc>
        <w:tc>
          <w:tcPr>
            <w:tcW w:w="0" w:type="auto"/>
            <w:vAlign w:val="center"/>
            <w:hideMark/>
          </w:tcPr>
          <w:p w14:paraId="1B14D86A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ITM</w:t>
            </w:r>
          </w:p>
        </w:tc>
        <w:tc>
          <w:tcPr>
            <w:tcW w:w="0" w:type="auto"/>
            <w:vAlign w:val="center"/>
            <w:hideMark/>
          </w:tcPr>
          <w:p w14:paraId="09BF20F2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Information Technology</w:t>
            </w:r>
          </w:p>
        </w:tc>
      </w:tr>
      <w:tr w:rsidR="008642E0" w:rsidRPr="008642E0" w14:paraId="3BD916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43A12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Software Developer</w:t>
            </w:r>
          </w:p>
        </w:tc>
        <w:tc>
          <w:tcPr>
            <w:tcW w:w="0" w:type="auto"/>
            <w:vAlign w:val="center"/>
            <w:hideMark/>
          </w:tcPr>
          <w:p w14:paraId="62F4A4D2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DEV</w:t>
            </w:r>
          </w:p>
        </w:tc>
        <w:tc>
          <w:tcPr>
            <w:tcW w:w="0" w:type="auto"/>
            <w:vAlign w:val="center"/>
            <w:hideMark/>
          </w:tcPr>
          <w:p w14:paraId="5E63F5C9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Information Technology</w:t>
            </w:r>
          </w:p>
        </w:tc>
      </w:tr>
      <w:tr w:rsidR="008642E0" w:rsidRPr="008642E0" w14:paraId="03C2DD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60CF0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Sales Manager</w:t>
            </w:r>
          </w:p>
        </w:tc>
        <w:tc>
          <w:tcPr>
            <w:tcW w:w="0" w:type="auto"/>
            <w:vAlign w:val="center"/>
            <w:hideMark/>
          </w:tcPr>
          <w:p w14:paraId="246AFCA0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SLM</w:t>
            </w:r>
          </w:p>
        </w:tc>
        <w:tc>
          <w:tcPr>
            <w:tcW w:w="0" w:type="auto"/>
            <w:vAlign w:val="center"/>
            <w:hideMark/>
          </w:tcPr>
          <w:p w14:paraId="376A4AC3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Sales</w:t>
            </w:r>
          </w:p>
        </w:tc>
      </w:tr>
      <w:tr w:rsidR="008642E0" w:rsidRPr="008642E0" w14:paraId="31263A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531BF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Sales Representative</w:t>
            </w:r>
          </w:p>
        </w:tc>
        <w:tc>
          <w:tcPr>
            <w:tcW w:w="0" w:type="auto"/>
            <w:vAlign w:val="center"/>
            <w:hideMark/>
          </w:tcPr>
          <w:p w14:paraId="0D726A0B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SLR</w:t>
            </w:r>
          </w:p>
        </w:tc>
        <w:tc>
          <w:tcPr>
            <w:tcW w:w="0" w:type="auto"/>
            <w:vAlign w:val="center"/>
            <w:hideMark/>
          </w:tcPr>
          <w:p w14:paraId="795AF2EC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Sales</w:t>
            </w:r>
          </w:p>
        </w:tc>
      </w:tr>
      <w:tr w:rsidR="008642E0" w:rsidRPr="008642E0" w14:paraId="5D381D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1ABBB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Operations Manager</w:t>
            </w:r>
          </w:p>
        </w:tc>
        <w:tc>
          <w:tcPr>
            <w:tcW w:w="0" w:type="auto"/>
            <w:vAlign w:val="center"/>
            <w:hideMark/>
          </w:tcPr>
          <w:p w14:paraId="4975FC4D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OPM</w:t>
            </w:r>
          </w:p>
        </w:tc>
        <w:tc>
          <w:tcPr>
            <w:tcW w:w="0" w:type="auto"/>
            <w:vAlign w:val="center"/>
            <w:hideMark/>
          </w:tcPr>
          <w:p w14:paraId="4E5CE7DE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Operations</w:t>
            </w:r>
          </w:p>
        </w:tc>
      </w:tr>
      <w:tr w:rsidR="008642E0" w:rsidRPr="008642E0" w14:paraId="7E8B04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18EC7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Operations Officer</w:t>
            </w:r>
          </w:p>
        </w:tc>
        <w:tc>
          <w:tcPr>
            <w:tcW w:w="0" w:type="auto"/>
            <w:vAlign w:val="center"/>
            <w:hideMark/>
          </w:tcPr>
          <w:p w14:paraId="042F352C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OPO</w:t>
            </w:r>
          </w:p>
        </w:tc>
        <w:tc>
          <w:tcPr>
            <w:tcW w:w="0" w:type="auto"/>
            <w:vAlign w:val="center"/>
            <w:hideMark/>
          </w:tcPr>
          <w:p w14:paraId="22179A66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Operations</w:t>
            </w:r>
          </w:p>
        </w:tc>
      </w:tr>
    </w:tbl>
    <w:p w14:paraId="3637E330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Set:</w:t>
      </w:r>
    </w:p>
    <w:p w14:paraId="19136FB2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lastRenderedPageBreak/>
        <w:t>Active = Yes</w:t>
      </w:r>
    </w:p>
    <w:p w14:paraId="19B0CF8A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for all.</w:t>
      </w:r>
    </w:p>
    <w:p w14:paraId="2F16ACBD" w14:textId="77777777" w:rsidR="008642E0" w:rsidRPr="008642E0" w:rsidRDefault="00000000" w:rsidP="008642E0">
      <w:pPr>
        <w:rPr>
          <w:sz w:val="32"/>
          <w:szCs w:val="32"/>
        </w:rPr>
      </w:pPr>
      <w:r>
        <w:rPr>
          <w:sz w:val="32"/>
          <w:szCs w:val="32"/>
        </w:rPr>
        <w:pict w14:anchorId="7D96178D">
          <v:rect id="_x0000_i1086" style="width:0;height:1.5pt" o:hralign="center" o:hrstd="t" o:hr="t" fillcolor="#a0a0a0" stroked="f"/>
        </w:pict>
      </w:r>
    </w:p>
    <w:p w14:paraId="13ED8CB4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52. Student Observation</w:t>
      </w:r>
    </w:p>
    <w:p w14:paraId="1B3B9828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When entering:</w:t>
      </w:r>
    </w:p>
    <w:p w14:paraId="5848E3F0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Department</w:t>
      </w:r>
    </w:p>
    <w:p w14:paraId="7F5D4ADF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the user should select an existing Department record.</w:t>
      </w:r>
    </w:p>
    <w:p w14:paraId="390E414D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They should not manually type arbitrary text.</w:t>
      </w:r>
    </w:p>
    <w:p w14:paraId="72EBFD36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This creates consistent data.</w:t>
      </w:r>
    </w:p>
    <w:p w14:paraId="625E0371" w14:textId="77777777" w:rsidR="008642E0" w:rsidRPr="008642E0" w:rsidRDefault="00000000" w:rsidP="008642E0">
      <w:pPr>
        <w:rPr>
          <w:sz w:val="32"/>
          <w:szCs w:val="32"/>
        </w:rPr>
      </w:pPr>
      <w:r>
        <w:rPr>
          <w:sz w:val="32"/>
          <w:szCs w:val="32"/>
        </w:rPr>
        <w:pict w14:anchorId="0212760F">
          <v:rect id="_x0000_i1087" style="width:0;height:1.5pt" o:hralign="center" o:hrstd="t" o:hr="t" fillcolor="#a0a0a0" stroked="f"/>
        </w:pict>
      </w:r>
    </w:p>
    <w:p w14:paraId="4BB6E595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53. Test the Lookup</w:t>
      </w:r>
    </w:p>
    <w:p w14:paraId="429275AC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Open:</w:t>
      </w:r>
    </w:p>
    <w:p w14:paraId="07B91A95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Software Developer</w:t>
      </w:r>
    </w:p>
    <w:p w14:paraId="633D8A76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Position.</w:t>
      </w:r>
    </w:p>
    <w:p w14:paraId="4AF5C3E2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Verify:</w:t>
      </w:r>
    </w:p>
    <w:p w14:paraId="516887F9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Department</w:t>
      </w:r>
    </w:p>
    <w:p w14:paraId="32353140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Information Technology</w:t>
      </w:r>
    </w:p>
    <w:p w14:paraId="3DAF3D44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Open:</w:t>
      </w:r>
    </w:p>
    <w:p w14:paraId="06CE2B74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Accountant</w:t>
      </w:r>
    </w:p>
    <w:p w14:paraId="2E65BB23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Verify:</w:t>
      </w:r>
    </w:p>
    <w:p w14:paraId="0FC8F7D2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Finance</w:t>
      </w:r>
    </w:p>
    <w:p w14:paraId="2BD7FF6B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If correct:</w:t>
      </w:r>
    </w:p>
    <w:p w14:paraId="186E7454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lastRenderedPageBreak/>
        <w:t>Relationship works.</w:t>
      </w:r>
    </w:p>
    <w:p w14:paraId="607186CA" w14:textId="77777777" w:rsidR="008642E0" w:rsidRPr="008642E0" w:rsidRDefault="00000000" w:rsidP="008642E0">
      <w:pPr>
        <w:rPr>
          <w:sz w:val="32"/>
          <w:szCs w:val="32"/>
        </w:rPr>
      </w:pPr>
      <w:r>
        <w:rPr>
          <w:sz w:val="32"/>
          <w:szCs w:val="32"/>
        </w:rPr>
        <w:pict w14:anchorId="1947DE6A">
          <v:rect id="_x0000_i1088" style="width:0;height:1.5pt" o:hralign="center" o:hrstd="t" o:hr="t" fillcolor="#a0a0a0" stroked="f"/>
        </w:pict>
      </w:r>
    </w:p>
    <w:p w14:paraId="7E4CF023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PART I — TABLE 3: EMPLOYEE</w:t>
      </w:r>
    </w:p>
    <w:p w14:paraId="68A5591C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54. Lab 6 — Create Employee Table</w:t>
      </w:r>
    </w:p>
    <w:p w14:paraId="2A5884AE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Create:</w:t>
      </w:r>
    </w:p>
    <w:p w14:paraId="20E6C434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Employee</w:t>
      </w:r>
    </w:p>
    <w:p w14:paraId="5001D32F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Plural Name</w:t>
      </w:r>
    </w:p>
    <w:p w14:paraId="710F992C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Employees</w:t>
      </w:r>
    </w:p>
    <w:p w14:paraId="7E742AC9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Primary Name Column</w:t>
      </w:r>
    </w:p>
    <w:p w14:paraId="499A6053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Full Name</w:t>
      </w:r>
    </w:p>
    <w:p w14:paraId="426E1B02" w14:textId="77777777" w:rsidR="008642E0" w:rsidRPr="008642E0" w:rsidRDefault="00000000" w:rsidP="008642E0">
      <w:pPr>
        <w:rPr>
          <w:sz w:val="32"/>
          <w:szCs w:val="32"/>
        </w:rPr>
      </w:pPr>
      <w:r>
        <w:rPr>
          <w:sz w:val="32"/>
          <w:szCs w:val="32"/>
        </w:rPr>
        <w:pict w14:anchorId="752C4E7E">
          <v:rect id="_x0000_i1089" style="width:0;height:1.5pt" o:hralign="center" o:hrstd="t" o:hr="t" fillcolor="#a0a0a0" stroked="f"/>
        </w:pict>
      </w:r>
    </w:p>
    <w:p w14:paraId="150EE0D0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55. Employee Ownership</w:t>
      </w:r>
    </w:p>
    <w:p w14:paraId="76D3512B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For our training application:</w:t>
      </w:r>
    </w:p>
    <w:p w14:paraId="23DDD503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Choose:</w:t>
      </w:r>
    </w:p>
    <w:p w14:paraId="10418745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User or Team owned</w:t>
      </w:r>
    </w:p>
    <w:p w14:paraId="3CEF17DE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if the table creation experience asks for ownership.</w:t>
      </w:r>
    </w:p>
    <w:p w14:paraId="3B736329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Why?</w:t>
      </w:r>
    </w:p>
    <w:p w14:paraId="54AFE89F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Later we will explore more granular record security.</w:t>
      </w:r>
    </w:p>
    <w:p w14:paraId="7B7BF599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User/Team-owned tables support more detailed ownership-based access models than Organization-owned tables.</w:t>
      </w:r>
    </w:p>
    <w:p w14:paraId="5D89E69E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Important</w:t>
      </w:r>
    </w:p>
    <w:p w14:paraId="0E6114F1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Do not change this choice randomly.</w:t>
      </w:r>
    </w:p>
    <w:p w14:paraId="3D6D175A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lastRenderedPageBreak/>
        <w:t>Ownership cannot simply be changed later.</w:t>
      </w:r>
    </w:p>
    <w:p w14:paraId="1D259B35" w14:textId="77777777" w:rsidR="008642E0" w:rsidRPr="008642E0" w:rsidRDefault="00000000" w:rsidP="008642E0">
      <w:pPr>
        <w:rPr>
          <w:sz w:val="32"/>
          <w:szCs w:val="32"/>
        </w:rPr>
      </w:pPr>
      <w:r>
        <w:rPr>
          <w:sz w:val="32"/>
          <w:szCs w:val="32"/>
        </w:rPr>
        <w:pict w14:anchorId="3FCC1B47">
          <v:rect id="_x0000_i1090" style="width:0;height:1.5pt" o:hralign="center" o:hrstd="t" o:hr="t" fillcolor="#a0a0a0" stroked="f"/>
        </w:pict>
      </w:r>
    </w:p>
    <w:p w14:paraId="46C00CFB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56. Employee Table Design</w:t>
      </w:r>
    </w:p>
    <w:p w14:paraId="50BED306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Create: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8"/>
        <w:gridCol w:w="3452"/>
        <w:gridCol w:w="2083"/>
      </w:tblGrid>
      <w:tr w:rsidR="008642E0" w:rsidRPr="008642E0" w14:paraId="46C600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B25EDA" w14:textId="77777777" w:rsidR="008642E0" w:rsidRPr="008642E0" w:rsidRDefault="008642E0" w:rsidP="008642E0">
            <w:pPr>
              <w:rPr>
                <w:b/>
                <w:bCs/>
                <w:sz w:val="32"/>
                <w:szCs w:val="32"/>
              </w:rPr>
            </w:pPr>
            <w:r w:rsidRPr="008642E0">
              <w:rPr>
                <w:b/>
                <w:bCs/>
                <w:sz w:val="32"/>
                <w:szCs w:val="32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CEDAA96" w14:textId="77777777" w:rsidR="008642E0" w:rsidRPr="008642E0" w:rsidRDefault="008642E0" w:rsidP="008642E0">
            <w:pPr>
              <w:rPr>
                <w:b/>
                <w:bCs/>
                <w:sz w:val="32"/>
                <w:szCs w:val="32"/>
              </w:rPr>
            </w:pPr>
            <w:r w:rsidRPr="008642E0">
              <w:rPr>
                <w:b/>
                <w:bCs/>
                <w:sz w:val="32"/>
                <w:szCs w:val="32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4B60AB8" w14:textId="77777777" w:rsidR="008642E0" w:rsidRPr="008642E0" w:rsidRDefault="008642E0" w:rsidP="008642E0">
            <w:pPr>
              <w:rPr>
                <w:b/>
                <w:bCs/>
                <w:sz w:val="32"/>
                <w:szCs w:val="32"/>
              </w:rPr>
            </w:pPr>
            <w:r w:rsidRPr="008642E0">
              <w:rPr>
                <w:b/>
                <w:bCs/>
                <w:sz w:val="32"/>
                <w:szCs w:val="32"/>
              </w:rPr>
              <w:t>Requirement</w:t>
            </w:r>
          </w:p>
        </w:tc>
      </w:tr>
      <w:tr w:rsidR="008642E0" w:rsidRPr="008642E0" w14:paraId="4F308B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1B98F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Full Name</w:t>
            </w:r>
          </w:p>
        </w:tc>
        <w:tc>
          <w:tcPr>
            <w:tcW w:w="0" w:type="auto"/>
            <w:vAlign w:val="center"/>
            <w:hideMark/>
          </w:tcPr>
          <w:p w14:paraId="040883D6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Primary Text</w:t>
            </w:r>
          </w:p>
        </w:tc>
        <w:tc>
          <w:tcPr>
            <w:tcW w:w="0" w:type="auto"/>
            <w:vAlign w:val="center"/>
            <w:hideMark/>
          </w:tcPr>
          <w:p w14:paraId="55B656E6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Required</w:t>
            </w:r>
          </w:p>
        </w:tc>
      </w:tr>
      <w:tr w:rsidR="008642E0" w:rsidRPr="008642E0" w14:paraId="749BE6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8EE9C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Employee Number</w:t>
            </w:r>
          </w:p>
        </w:tc>
        <w:tc>
          <w:tcPr>
            <w:tcW w:w="0" w:type="auto"/>
            <w:vAlign w:val="center"/>
            <w:hideMark/>
          </w:tcPr>
          <w:p w14:paraId="32C68A4C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05B46539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Required</w:t>
            </w:r>
          </w:p>
        </w:tc>
      </w:tr>
      <w:tr w:rsidR="008642E0" w:rsidRPr="008642E0" w14:paraId="51E9BA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63EC0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6B02109B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Text — Email format</w:t>
            </w:r>
          </w:p>
        </w:tc>
        <w:tc>
          <w:tcPr>
            <w:tcW w:w="0" w:type="auto"/>
            <w:vAlign w:val="center"/>
            <w:hideMark/>
          </w:tcPr>
          <w:p w14:paraId="494407BD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Required</w:t>
            </w:r>
          </w:p>
        </w:tc>
      </w:tr>
      <w:tr w:rsidR="008642E0" w:rsidRPr="008642E0" w14:paraId="2795E7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8F685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1D360471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Text — Phone format</w:t>
            </w:r>
          </w:p>
        </w:tc>
        <w:tc>
          <w:tcPr>
            <w:tcW w:w="0" w:type="auto"/>
            <w:vAlign w:val="center"/>
            <w:hideMark/>
          </w:tcPr>
          <w:p w14:paraId="3C551866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Optional</w:t>
            </w:r>
          </w:p>
        </w:tc>
      </w:tr>
      <w:tr w:rsidR="008642E0" w:rsidRPr="008642E0" w14:paraId="5D6B7C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E3F23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Hire Date</w:t>
            </w:r>
          </w:p>
        </w:tc>
        <w:tc>
          <w:tcPr>
            <w:tcW w:w="0" w:type="auto"/>
            <w:vAlign w:val="center"/>
            <w:hideMark/>
          </w:tcPr>
          <w:p w14:paraId="3528F94F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7FF10C22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Required</w:t>
            </w:r>
          </w:p>
        </w:tc>
      </w:tr>
      <w:tr w:rsidR="008642E0" w:rsidRPr="008642E0" w14:paraId="18E084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9AF5D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45E9726E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 xml:space="preserve">Lookup </w:t>
            </w:r>
            <w:r w:rsidRPr="008642E0">
              <w:rPr>
                <w:rFonts w:ascii="Times New Roman" w:hAnsi="Times New Roman" w:cs="Times New Roman"/>
                <w:sz w:val="32"/>
                <w:szCs w:val="32"/>
              </w:rPr>
              <w:t>→</w:t>
            </w:r>
            <w:r w:rsidRPr="008642E0">
              <w:rPr>
                <w:sz w:val="32"/>
                <w:szCs w:val="32"/>
              </w:rPr>
              <w:t xml:space="preserve"> Department</w:t>
            </w:r>
          </w:p>
        </w:tc>
        <w:tc>
          <w:tcPr>
            <w:tcW w:w="0" w:type="auto"/>
            <w:vAlign w:val="center"/>
            <w:hideMark/>
          </w:tcPr>
          <w:p w14:paraId="27D7B251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Required</w:t>
            </w:r>
          </w:p>
        </w:tc>
      </w:tr>
      <w:tr w:rsidR="008642E0" w:rsidRPr="008642E0" w14:paraId="336206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50982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Position</w:t>
            </w:r>
          </w:p>
        </w:tc>
        <w:tc>
          <w:tcPr>
            <w:tcW w:w="0" w:type="auto"/>
            <w:vAlign w:val="center"/>
            <w:hideMark/>
          </w:tcPr>
          <w:p w14:paraId="0B8ABE1C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 xml:space="preserve">Lookup </w:t>
            </w:r>
            <w:r w:rsidRPr="008642E0">
              <w:rPr>
                <w:rFonts w:ascii="Times New Roman" w:hAnsi="Times New Roman" w:cs="Times New Roman"/>
                <w:sz w:val="32"/>
                <w:szCs w:val="32"/>
              </w:rPr>
              <w:t>→</w:t>
            </w:r>
            <w:r w:rsidRPr="008642E0">
              <w:rPr>
                <w:sz w:val="32"/>
                <w:szCs w:val="32"/>
              </w:rPr>
              <w:t xml:space="preserve"> Position</w:t>
            </w:r>
          </w:p>
        </w:tc>
        <w:tc>
          <w:tcPr>
            <w:tcW w:w="0" w:type="auto"/>
            <w:vAlign w:val="center"/>
            <w:hideMark/>
          </w:tcPr>
          <w:p w14:paraId="64ABF1A4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Required</w:t>
            </w:r>
          </w:p>
        </w:tc>
      </w:tr>
      <w:tr w:rsidR="008642E0" w:rsidRPr="008642E0" w14:paraId="425BEE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53776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Employment Status</w:t>
            </w:r>
          </w:p>
        </w:tc>
        <w:tc>
          <w:tcPr>
            <w:tcW w:w="0" w:type="auto"/>
            <w:vAlign w:val="center"/>
            <w:hideMark/>
          </w:tcPr>
          <w:p w14:paraId="274D9611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Choice</w:t>
            </w:r>
          </w:p>
        </w:tc>
        <w:tc>
          <w:tcPr>
            <w:tcW w:w="0" w:type="auto"/>
            <w:vAlign w:val="center"/>
            <w:hideMark/>
          </w:tcPr>
          <w:p w14:paraId="6682C8BD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Required</w:t>
            </w:r>
          </w:p>
        </w:tc>
      </w:tr>
    </w:tbl>
    <w:p w14:paraId="5BCDF7D0" w14:textId="77777777" w:rsidR="008642E0" w:rsidRPr="008642E0" w:rsidRDefault="00000000" w:rsidP="008642E0">
      <w:pPr>
        <w:rPr>
          <w:sz w:val="32"/>
          <w:szCs w:val="32"/>
        </w:rPr>
      </w:pPr>
      <w:r>
        <w:rPr>
          <w:sz w:val="32"/>
          <w:szCs w:val="32"/>
        </w:rPr>
        <w:pict w14:anchorId="143F5507">
          <v:rect id="_x0000_i1091" style="width:0;height:1.5pt" o:hralign="center" o:hrstd="t" o:hr="t" fillcolor="#a0a0a0" stroked="f"/>
        </w:pict>
      </w:r>
    </w:p>
    <w:p w14:paraId="07A8C5E0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57. Create Employee Number</w:t>
      </w:r>
    </w:p>
    <w:p w14:paraId="70BBD7A5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Display Name</w:t>
      </w:r>
    </w:p>
    <w:p w14:paraId="714CDAC3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Employee Number</w:t>
      </w:r>
    </w:p>
    <w:p w14:paraId="2C715491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Type</w:t>
      </w:r>
    </w:p>
    <w:p w14:paraId="12C5FD8B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Text</w:t>
      </w:r>
    </w:p>
    <w:p w14:paraId="509C802E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Required</w:t>
      </w:r>
    </w:p>
    <w:p w14:paraId="1EEE57E1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Business Required</w:t>
      </w:r>
    </w:p>
    <w:p w14:paraId="38AE0D2F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lastRenderedPageBreak/>
        <w:t>Example:</w:t>
      </w:r>
    </w:p>
    <w:p w14:paraId="083C91A1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EMP001</w:t>
      </w:r>
    </w:p>
    <w:p w14:paraId="16AB80E4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Why Text instead of Number?</w:t>
      </w:r>
    </w:p>
    <w:p w14:paraId="4C7C7588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Because identifiers may contain:</w:t>
      </w:r>
    </w:p>
    <w:p w14:paraId="5DB5BFEA" w14:textId="77777777" w:rsidR="008642E0" w:rsidRPr="008642E0" w:rsidRDefault="008642E0" w:rsidP="008642E0">
      <w:pPr>
        <w:numPr>
          <w:ilvl w:val="0"/>
          <w:numId w:val="27"/>
        </w:numPr>
        <w:rPr>
          <w:sz w:val="32"/>
          <w:szCs w:val="32"/>
        </w:rPr>
      </w:pPr>
      <w:r w:rsidRPr="008642E0">
        <w:rPr>
          <w:sz w:val="32"/>
          <w:szCs w:val="32"/>
        </w:rPr>
        <w:t>Letters</w:t>
      </w:r>
    </w:p>
    <w:p w14:paraId="20906839" w14:textId="77777777" w:rsidR="008642E0" w:rsidRPr="008642E0" w:rsidRDefault="008642E0" w:rsidP="008642E0">
      <w:pPr>
        <w:numPr>
          <w:ilvl w:val="0"/>
          <w:numId w:val="27"/>
        </w:numPr>
        <w:rPr>
          <w:sz w:val="32"/>
          <w:szCs w:val="32"/>
        </w:rPr>
      </w:pPr>
      <w:r w:rsidRPr="008642E0">
        <w:rPr>
          <w:sz w:val="32"/>
          <w:szCs w:val="32"/>
        </w:rPr>
        <w:t>Leading zeros</w:t>
      </w:r>
    </w:p>
    <w:p w14:paraId="5EFB21FB" w14:textId="77777777" w:rsidR="008642E0" w:rsidRPr="008642E0" w:rsidRDefault="008642E0" w:rsidP="008642E0">
      <w:pPr>
        <w:numPr>
          <w:ilvl w:val="0"/>
          <w:numId w:val="27"/>
        </w:numPr>
        <w:rPr>
          <w:sz w:val="32"/>
          <w:szCs w:val="32"/>
        </w:rPr>
      </w:pPr>
      <w:r w:rsidRPr="008642E0">
        <w:rPr>
          <w:sz w:val="32"/>
          <w:szCs w:val="32"/>
        </w:rPr>
        <w:t>Dashes</w:t>
      </w:r>
    </w:p>
    <w:p w14:paraId="63537AC4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Example:</w:t>
      </w:r>
    </w:p>
    <w:p w14:paraId="14999037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EMP-001</w:t>
      </w:r>
    </w:p>
    <w:p w14:paraId="623E4DBE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This is not a quantity used for mathematics.</w:t>
      </w:r>
    </w:p>
    <w:p w14:paraId="0B3961F8" w14:textId="77777777" w:rsidR="008642E0" w:rsidRPr="008642E0" w:rsidRDefault="00000000" w:rsidP="008642E0">
      <w:pPr>
        <w:rPr>
          <w:sz w:val="32"/>
          <w:szCs w:val="32"/>
        </w:rPr>
      </w:pPr>
      <w:r>
        <w:rPr>
          <w:sz w:val="32"/>
          <w:szCs w:val="32"/>
        </w:rPr>
        <w:pict w14:anchorId="5CADA60A">
          <v:rect id="_x0000_i1092" style="width:0;height:1.5pt" o:hralign="center" o:hrstd="t" o:hr="t" fillcolor="#a0a0a0" stroked="f"/>
        </w:pict>
      </w:r>
    </w:p>
    <w:p w14:paraId="337028CF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58. Data Type Exercise</w:t>
      </w:r>
    </w:p>
    <w:p w14:paraId="70DA4C23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Ask:</w:t>
      </w:r>
    </w:p>
    <w:p w14:paraId="01A7CABD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Should Employee Number be Whole Number?</w:t>
      </w:r>
    </w:p>
    <w:p w14:paraId="1D19570E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Answer</w:t>
      </w:r>
    </w:p>
    <w:p w14:paraId="702D75DF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Usually:</w:t>
      </w:r>
    </w:p>
    <w:p w14:paraId="1B0FE3CA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No.</w:t>
      </w:r>
    </w:p>
    <w:p w14:paraId="4BA26A50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Because:</w:t>
      </w:r>
    </w:p>
    <w:p w14:paraId="30D5662A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EMP001</w:t>
      </w:r>
    </w:p>
    <w:p w14:paraId="05BD30B4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is an identifier.</w:t>
      </w:r>
    </w:p>
    <w:p w14:paraId="46021BE4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Use:</w:t>
      </w:r>
    </w:p>
    <w:p w14:paraId="59F4E400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Text.</w:t>
      </w:r>
    </w:p>
    <w:p w14:paraId="22DBBC9A" w14:textId="77777777" w:rsidR="008642E0" w:rsidRPr="008642E0" w:rsidRDefault="00000000" w:rsidP="008642E0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0CC7A5D4">
          <v:rect id="_x0000_i1093" style="width:0;height:1.5pt" o:hralign="center" o:hrstd="t" o:hr="t" fillcolor="#a0a0a0" stroked="f"/>
        </w:pict>
      </w:r>
    </w:p>
    <w:p w14:paraId="62DF294C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59. Create Email</w:t>
      </w:r>
    </w:p>
    <w:p w14:paraId="26404225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Create:</w:t>
      </w:r>
    </w:p>
    <w:p w14:paraId="0A3650BF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Display Name</w:t>
      </w:r>
    </w:p>
    <w:p w14:paraId="60C477EA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Email</w:t>
      </w:r>
    </w:p>
    <w:p w14:paraId="6C39459D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Data Type</w:t>
      </w:r>
    </w:p>
    <w:p w14:paraId="6C3090AB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Text</w:t>
      </w:r>
    </w:p>
    <w:p w14:paraId="1E2ADB0C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Format</w:t>
      </w:r>
    </w:p>
    <w:p w14:paraId="6D2216A0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Email</w:t>
      </w:r>
    </w:p>
    <w:p w14:paraId="4FCAEBF7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Required</w:t>
      </w:r>
    </w:p>
    <w:p w14:paraId="36CB35AD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Business Required</w:t>
      </w:r>
    </w:p>
    <w:p w14:paraId="2CD70A9C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Dataverse supports Text columns with specialized formats and multiple other column types for business data.</w:t>
      </w:r>
    </w:p>
    <w:p w14:paraId="50BED791" w14:textId="77777777" w:rsidR="008642E0" w:rsidRPr="008642E0" w:rsidRDefault="00000000" w:rsidP="008642E0">
      <w:pPr>
        <w:rPr>
          <w:sz w:val="32"/>
          <w:szCs w:val="32"/>
        </w:rPr>
      </w:pPr>
      <w:r>
        <w:rPr>
          <w:sz w:val="32"/>
          <w:szCs w:val="32"/>
        </w:rPr>
        <w:pict w14:anchorId="62316179">
          <v:rect id="_x0000_i1094" style="width:0;height:1.5pt" o:hralign="center" o:hrstd="t" o:hr="t" fillcolor="#a0a0a0" stroked="f"/>
        </w:pict>
      </w:r>
    </w:p>
    <w:p w14:paraId="4460A7CC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60. Create Phone</w:t>
      </w:r>
    </w:p>
    <w:p w14:paraId="4B1219F2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Create:</w:t>
      </w:r>
    </w:p>
    <w:p w14:paraId="107A34C8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Display Name</w:t>
      </w:r>
    </w:p>
    <w:p w14:paraId="3B47844B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Phone</w:t>
      </w:r>
    </w:p>
    <w:p w14:paraId="41AB0E75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Type</w:t>
      </w:r>
    </w:p>
    <w:p w14:paraId="5A5676D8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Text</w:t>
      </w:r>
    </w:p>
    <w:p w14:paraId="421A1C3A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Format</w:t>
      </w:r>
    </w:p>
    <w:p w14:paraId="7EB9BC27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Phone</w:t>
      </w:r>
    </w:p>
    <w:p w14:paraId="36741144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lastRenderedPageBreak/>
        <w:t>Required</w:t>
      </w:r>
    </w:p>
    <w:p w14:paraId="1DC7232A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Optional</w:t>
      </w:r>
    </w:p>
    <w:p w14:paraId="7B9CC457" w14:textId="77777777" w:rsidR="008642E0" w:rsidRPr="008642E0" w:rsidRDefault="00000000" w:rsidP="008642E0">
      <w:pPr>
        <w:rPr>
          <w:sz w:val="32"/>
          <w:szCs w:val="32"/>
        </w:rPr>
      </w:pPr>
      <w:r>
        <w:rPr>
          <w:sz w:val="32"/>
          <w:szCs w:val="32"/>
        </w:rPr>
        <w:pict w14:anchorId="1B754649">
          <v:rect id="_x0000_i1095" style="width:0;height:1.5pt" o:hralign="center" o:hrstd="t" o:hr="t" fillcolor="#a0a0a0" stroked="f"/>
        </w:pict>
      </w:r>
    </w:p>
    <w:p w14:paraId="482545C0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61. Why Phone Is Not a Number</w:t>
      </w:r>
    </w:p>
    <w:p w14:paraId="58F1B23C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Phone numbers are not mathematical quantities.</w:t>
      </w:r>
    </w:p>
    <w:p w14:paraId="4B4F9FAF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Examples may contain:</w:t>
      </w:r>
    </w:p>
    <w:p w14:paraId="48ADC807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+</w:t>
      </w:r>
    </w:p>
    <w:p w14:paraId="4DDF8B02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-</w:t>
      </w:r>
    </w:p>
    <w:p w14:paraId="13E4BD19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(</w:t>
      </w:r>
    </w:p>
    <w:p w14:paraId="493714BD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)</w:t>
      </w:r>
    </w:p>
    <w:p w14:paraId="61237A63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spaces</w:t>
      </w:r>
    </w:p>
    <w:p w14:paraId="291B1F1A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leading zeros</w:t>
      </w:r>
    </w:p>
    <w:p w14:paraId="1084FAF2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We do not calculate:</w:t>
      </w:r>
    </w:p>
    <w:p w14:paraId="589BC8DD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Phone A + Phone B</w:t>
      </w:r>
    </w:p>
    <w:p w14:paraId="6B75B3E7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Therefore:</w:t>
      </w:r>
    </w:p>
    <w:p w14:paraId="1D839B28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Text / Phone format</w:t>
      </w:r>
    </w:p>
    <w:p w14:paraId="5CE41948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is appropriate.</w:t>
      </w:r>
    </w:p>
    <w:p w14:paraId="35AAD17F" w14:textId="77777777" w:rsidR="008642E0" w:rsidRPr="008642E0" w:rsidRDefault="00000000" w:rsidP="008642E0">
      <w:pPr>
        <w:rPr>
          <w:sz w:val="32"/>
          <w:szCs w:val="32"/>
        </w:rPr>
      </w:pPr>
      <w:r>
        <w:rPr>
          <w:sz w:val="32"/>
          <w:szCs w:val="32"/>
        </w:rPr>
        <w:pict w14:anchorId="7D162480">
          <v:rect id="_x0000_i1096" style="width:0;height:1.5pt" o:hralign="center" o:hrstd="t" o:hr="t" fillcolor="#a0a0a0" stroked="f"/>
        </w:pict>
      </w:r>
    </w:p>
    <w:p w14:paraId="7533D604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62. Create Hire Date</w:t>
      </w:r>
    </w:p>
    <w:p w14:paraId="60A65255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Create:</w:t>
      </w:r>
    </w:p>
    <w:p w14:paraId="67B182E2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Display Name</w:t>
      </w:r>
    </w:p>
    <w:p w14:paraId="1FF7098C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Hire Date</w:t>
      </w:r>
    </w:p>
    <w:p w14:paraId="6335F37C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lastRenderedPageBreak/>
        <w:t>Data Type</w:t>
      </w:r>
    </w:p>
    <w:p w14:paraId="27CABBA8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Date and Time</w:t>
      </w:r>
    </w:p>
    <w:p w14:paraId="278DED2E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Configure behavior/display as:</w:t>
      </w:r>
    </w:p>
    <w:p w14:paraId="0AD0CCB0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Date Only</w:t>
      </w:r>
    </w:p>
    <w:p w14:paraId="074940A7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where available.</w:t>
      </w:r>
    </w:p>
    <w:p w14:paraId="2041E970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Required</w:t>
      </w:r>
    </w:p>
    <w:p w14:paraId="1BA52BF5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Business Required</w:t>
      </w:r>
    </w:p>
    <w:p w14:paraId="2A94074F" w14:textId="77777777" w:rsidR="008642E0" w:rsidRPr="008642E0" w:rsidRDefault="00000000" w:rsidP="008642E0">
      <w:pPr>
        <w:rPr>
          <w:sz w:val="32"/>
          <w:szCs w:val="32"/>
        </w:rPr>
      </w:pPr>
      <w:r>
        <w:rPr>
          <w:sz w:val="32"/>
          <w:szCs w:val="32"/>
        </w:rPr>
        <w:pict w14:anchorId="5583355D">
          <v:rect id="_x0000_i1097" style="width:0;height:1.5pt" o:hralign="center" o:hrstd="t" o:hr="t" fillcolor="#a0a0a0" stroked="f"/>
        </w:pict>
      </w:r>
    </w:p>
    <w:p w14:paraId="0BE9291C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63. Date vs Text</w:t>
      </w:r>
    </w:p>
    <w:p w14:paraId="0ADACE9F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Bad:</w:t>
      </w:r>
    </w:p>
    <w:p w14:paraId="07356D20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September fifteen</w:t>
      </w:r>
    </w:p>
    <w:p w14:paraId="27A8236B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15/9</w:t>
      </w:r>
    </w:p>
    <w:p w14:paraId="78637B96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tomorrow</w:t>
      </w:r>
    </w:p>
    <w:p w14:paraId="1B8920C8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2026 maybe</w:t>
      </w:r>
    </w:p>
    <w:p w14:paraId="76BB52B9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Good:</w:t>
      </w:r>
    </w:p>
    <w:p w14:paraId="0B617AA5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Date column</w:t>
      </w:r>
    </w:p>
    <w:p w14:paraId="35AAD419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Benefits include:</w:t>
      </w:r>
    </w:p>
    <w:p w14:paraId="759799D9" w14:textId="77777777" w:rsidR="008642E0" w:rsidRPr="008642E0" w:rsidRDefault="008642E0" w:rsidP="008642E0">
      <w:pPr>
        <w:numPr>
          <w:ilvl w:val="0"/>
          <w:numId w:val="28"/>
        </w:numPr>
        <w:rPr>
          <w:sz w:val="32"/>
          <w:szCs w:val="32"/>
        </w:rPr>
      </w:pPr>
      <w:r w:rsidRPr="008642E0">
        <w:rPr>
          <w:sz w:val="32"/>
          <w:szCs w:val="32"/>
        </w:rPr>
        <w:t>Validation</w:t>
      </w:r>
    </w:p>
    <w:p w14:paraId="53F600B5" w14:textId="77777777" w:rsidR="008642E0" w:rsidRPr="008642E0" w:rsidRDefault="008642E0" w:rsidP="008642E0">
      <w:pPr>
        <w:numPr>
          <w:ilvl w:val="0"/>
          <w:numId w:val="28"/>
        </w:numPr>
        <w:rPr>
          <w:sz w:val="32"/>
          <w:szCs w:val="32"/>
        </w:rPr>
      </w:pPr>
      <w:r w:rsidRPr="008642E0">
        <w:rPr>
          <w:sz w:val="32"/>
          <w:szCs w:val="32"/>
        </w:rPr>
        <w:t>Sorting</w:t>
      </w:r>
    </w:p>
    <w:p w14:paraId="1F8608BB" w14:textId="77777777" w:rsidR="008642E0" w:rsidRPr="008642E0" w:rsidRDefault="008642E0" w:rsidP="008642E0">
      <w:pPr>
        <w:numPr>
          <w:ilvl w:val="0"/>
          <w:numId w:val="28"/>
        </w:numPr>
        <w:rPr>
          <w:sz w:val="32"/>
          <w:szCs w:val="32"/>
        </w:rPr>
      </w:pPr>
      <w:r w:rsidRPr="008642E0">
        <w:rPr>
          <w:sz w:val="32"/>
          <w:szCs w:val="32"/>
        </w:rPr>
        <w:t>Filtering</w:t>
      </w:r>
    </w:p>
    <w:p w14:paraId="7409B3C4" w14:textId="77777777" w:rsidR="008642E0" w:rsidRPr="008642E0" w:rsidRDefault="008642E0" w:rsidP="008642E0">
      <w:pPr>
        <w:numPr>
          <w:ilvl w:val="0"/>
          <w:numId w:val="28"/>
        </w:numPr>
        <w:rPr>
          <w:sz w:val="32"/>
          <w:szCs w:val="32"/>
        </w:rPr>
      </w:pPr>
      <w:r w:rsidRPr="008642E0">
        <w:rPr>
          <w:sz w:val="32"/>
          <w:szCs w:val="32"/>
        </w:rPr>
        <w:t>Reporting</w:t>
      </w:r>
    </w:p>
    <w:p w14:paraId="33424B22" w14:textId="77777777" w:rsidR="008642E0" w:rsidRPr="008642E0" w:rsidRDefault="008642E0" w:rsidP="008642E0">
      <w:pPr>
        <w:numPr>
          <w:ilvl w:val="0"/>
          <w:numId w:val="28"/>
        </w:numPr>
        <w:rPr>
          <w:sz w:val="32"/>
          <w:szCs w:val="32"/>
        </w:rPr>
      </w:pPr>
      <w:r w:rsidRPr="008642E0">
        <w:rPr>
          <w:sz w:val="32"/>
          <w:szCs w:val="32"/>
        </w:rPr>
        <w:t>Calculations</w:t>
      </w:r>
    </w:p>
    <w:p w14:paraId="1149249B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lastRenderedPageBreak/>
        <w:t>Correct data type creates better data.</w:t>
      </w:r>
    </w:p>
    <w:p w14:paraId="3E0E0C33" w14:textId="77777777" w:rsidR="008642E0" w:rsidRPr="008642E0" w:rsidRDefault="00000000" w:rsidP="008642E0">
      <w:pPr>
        <w:rPr>
          <w:sz w:val="32"/>
          <w:szCs w:val="32"/>
        </w:rPr>
      </w:pPr>
      <w:r>
        <w:rPr>
          <w:sz w:val="32"/>
          <w:szCs w:val="32"/>
        </w:rPr>
        <w:pict w14:anchorId="25A31C29">
          <v:rect id="_x0000_i1098" style="width:0;height:1.5pt" o:hralign="center" o:hrstd="t" o:hr="t" fillcolor="#a0a0a0" stroked="f"/>
        </w:pict>
      </w:r>
    </w:p>
    <w:p w14:paraId="3BF6DBB7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64. Create Department Lookup</w:t>
      </w:r>
    </w:p>
    <w:p w14:paraId="0857D77F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Create:</w:t>
      </w:r>
    </w:p>
    <w:p w14:paraId="2CF2D8B6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Display Name</w:t>
      </w:r>
    </w:p>
    <w:p w14:paraId="7B709315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Department</w:t>
      </w:r>
    </w:p>
    <w:p w14:paraId="28C78C15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Type</w:t>
      </w:r>
    </w:p>
    <w:p w14:paraId="0A55DA6C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Lookup</w:t>
      </w:r>
    </w:p>
    <w:p w14:paraId="1AA91E14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Related Table</w:t>
      </w:r>
    </w:p>
    <w:p w14:paraId="64F3AB9F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Department</w:t>
      </w:r>
    </w:p>
    <w:p w14:paraId="730BE21A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Required</w:t>
      </w:r>
    </w:p>
    <w:p w14:paraId="29EDFC81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Business Required</w:t>
      </w:r>
    </w:p>
    <w:p w14:paraId="29FC9A7C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Now:</w:t>
      </w:r>
    </w:p>
    <w:p w14:paraId="5ABF54AC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 xml:space="preserve">One Department </w:t>
      </w:r>
      <w:r w:rsidRPr="008642E0">
        <w:rPr>
          <w:rFonts w:ascii="Times New Roman" w:hAnsi="Times New Roman" w:cs="Times New Roman"/>
          <w:b/>
          <w:bCs/>
          <w:sz w:val="32"/>
          <w:szCs w:val="32"/>
        </w:rPr>
        <w:t>→</w:t>
      </w:r>
      <w:r w:rsidRPr="008642E0">
        <w:rPr>
          <w:b/>
          <w:bCs/>
          <w:sz w:val="32"/>
          <w:szCs w:val="32"/>
        </w:rPr>
        <w:t xml:space="preserve"> Many Employees</w:t>
      </w:r>
    </w:p>
    <w:p w14:paraId="79202B37" w14:textId="77777777" w:rsidR="008642E0" w:rsidRPr="008642E0" w:rsidRDefault="00000000" w:rsidP="008642E0">
      <w:pPr>
        <w:rPr>
          <w:sz w:val="32"/>
          <w:szCs w:val="32"/>
        </w:rPr>
      </w:pPr>
      <w:r>
        <w:rPr>
          <w:sz w:val="32"/>
          <w:szCs w:val="32"/>
        </w:rPr>
        <w:pict w14:anchorId="7D7C0F88">
          <v:rect id="_x0000_i1099" style="width:0;height:1.5pt" o:hralign="center" o:hrstd="t" o:hr="t" fillcolor="#a0a0a0" stroked="f"/>
        </w:pict>
      </w:r>
    </w:p>
    <w:p w14:paraId="6226C9ED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65. Create Position Lookup</w:t>
      </w:r>
    </w:p>
    <w:p w14:paraId="051D6723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Create:</w:t>
      </w:r>
    </w:p>
    <w:p w14:paraId="540A5B9E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Display Name</w:t>
      </w:r>
    </w:p>
    <w:p w14:paraId="2C699531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Position</w:t>
      </w:r>
    </w:p>
    <w:p w14:paraId="698D35A4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Type</w:t>
      </w:r>
    </w:p>
    <w:p w14:paraId="694FC14C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Lookup</w:t>
      </w:r>
    </w:p>
    <w:p w14:paraId="33B76FF4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Related Table</w:t>
      </w:r>
    </w:p>
    <w:p w14:paraId="1F4EBA56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lastRenderedPageBreak/>
        <w:t>Position</w:t>
      </w:r>
    </w:p>
    <w:p w14:paraId="2A4F2ECA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Required</w:t>
      </w:r>
    </w:p>
    <w:p w14:paraId="3AC2C20A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Business Required</w:t>
      </w:r>
    </w:p>
    <w:p w14:paraId="5C9ADE7C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Now:</w:t>
      </w:r>
    </w:p>
    <w:p w14:paraId="3C56279E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 xml:space="preserve">One Position </w:t>
      </w:r>
      <w:r w:rsidRPr="008642E0">
        <w:rPr>
          <w:rFonts w:ascii="Times New Roman" w:hAnsi="Times New Roman" w:cs="Times New Roman"/>
          <w:b/>
          <w:bCs/>
          <w:sz w:val="32"/>
          <w:szCs w:val="32"/>
        </w:rPr>
        <w:t>→</w:t>
      </w:r>
      <w:r w:rsidRPr="008642E0">
        <w:rPr>
          <w:b/>
          <w:bCs/>
          <w:sz w:val="32"/>
          <w:szCs w:val="32"/>
        </w:rPr>
        <w:t xml:space="preserve"> Many Employees</w:t>
      </w:r>
    </w:p>
    <w:p w14:paraId="503AB9CE" w14:textId="77777777" w:rsidR="008642E0" w:rsidRPr="008642E0" w:rsidRDefault="00000000" w:rsidP="008642E0">
      <w:pPr>
        <w:rPr>
          <w:sz w:val="32"/>
          <w:szCs w:val="32"/>
        </w:rPr>
      </w:pPr>
      <w:r>
        <w:rPr>
          <w:sz w:val="32"/>
          <w:szCs w:val="32"/>
        </w:rPr>
        <w:pict w14:anchorId="1B6CCEEB">
          <v:rect id="_x0000_i1100" style="width:0;height:1.5pt" o:hralign="center" o:hrstd="t" o:hr="t" fillcolor="#a0a0a0" stroked="f"/>
        </w:pict>
      </w:r>
    </w:p>
    <w:p w14:paraId="77F6F2C4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66. Relationship Diagram So Far</w:t>
      </w:r>
    </w:p>
    <w:p w14:paraId="57CC4EB9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Students should draw:</w:t>
      </w:r>
    </w:p>
    <w:p w14:paraId="53F5036B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 xml:space="preserve">                 DEPARTMENT</w:t>
      </w:r>
    </w:p>
    <w:p w14:paraId="79911581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 xml:space="preserve">                    /   \</w:t>
      </w:r>
    </w:p>
    <w:p w14:paraId="4DF2FCCF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 xml:space="preserve">                   /     \</w:t>
      </w:r>
    </w:p>
    <w:p w14:paraId="7DD97048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 xml:space="preserve">                1:N       1:N</w:t>
      </w:r>
    </w:p>
    <w:p w14:paraId="19B56741" w14:textId="0FD0F7B9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 xml:space="preserve">                 /         </w:t>
      </w:r>
      <w:r w:rsidR="000254E4">
        <w:rPr>
          <w:sz w:val="32"/>
          <w:szCs w:val="32"/>
        </w:rPr>
        <w:t xml:space="preserve">    </w:t>
      </w:r>
      <w:r w:rsidRPr="008642E0">
        <w:rPr>
          <w:sz w:val="32"/>
          <w:szCs w:val="32"/>
        </w:rPr>
        <w:t>\</w:t>
      </w:r>
    </w:p>
    <w:p w14:paraId="5F46EE12" w14:textId="28FE6BF1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 xml:space="preserve">                v          </w:t>
      </w:r>
      <w:r w:rsidR="000254E4">
        <w:rPr>
          <w:sz w:val="32"/>
          <w:szCs w:val="32"/>
        </w:rPr>
        <w:t xml:space="preserve">      </w:t>
      </w:r>
      <w:r w:rsidRPr="008642E0">
        <w:rPr>
          <w:sz w:val="32"/>
          <w:szCs w:val="32"/>
        </w:rPr>
        <w:t xml:space="preserve"> v</w:t>
      </w:r>
    </w:p>
    <w:p w14:paraId="3F2810FD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 xml:space="preserve">            POSITION     EMPLOYEE</w:t>
      </w:r>
    </w:p>
    <w:p w14:paraId="7F209BB0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 xml:space="preserve">                |</w:t>
      </w:r>
    </w:p>
    <w:p w14:paraId="2101B0B7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 xml:space="preserve">               1:N</w:t>
      </w:r>
    </w:p>
    <w:p w14:paraId="58E52708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 xml:space="preserve">                |</w:t>
      </w:r>
    </w:p>
    <w:p w14:paraId="6A1753D7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 xml:space="preserve">                v</w:t>
      </w:r>
    </w:p>
    <w:p w14:paraId="1BF85B90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 xml:space="preserve">            EMPLOYEE</w:t>
      </w:r>
    </w:p>
    <w:p w14:paraId="21DD71D7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Simplified:</w:t>
      </w:r>
    </w:p>
    <w:p w14:paraId="4765065E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Department</w:t>
      </w:r>
    </w:p>
    <w:p w14:paraId="09B22602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lastRenderedPageBreak/>
        <w:t xml:space="preserve">   |</w:t>
      </w:r>
    </w:p>
    <w:p w14:paraId="1268D6BF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 xml:space="preserve">   +----&lt; Position</w:t>
      </w:r>
    </w:p>
    <w:p w14:paraId="5B0323D1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 xml:space="preserve">   |</w:t>
      </w:r>
    </w:p>
    <w:p w14:paraId="2281FF3D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 xml:space="preserve">   +----&lt; Employee</w:t>
      </w:r>
    </w:p>
    <w:p w14:paraId="702999BB" w14:textId="77777777" w:rsidR="008642E0" w:rsidRPr="008642E0" w:rsidRDefault="008642E0" w:rsidP="008642E0">
      <w:pPr>
        <w:rPr>
          <w:sz w:val="32"/>
          <w:szCs w:val="32"/>
        </w:rPr>
      </w:pPr>
    </w:p>
    <w:p w14:paraId="06FB7B38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Position</w:t>
      </w:r>
    </w:p>
    <w:p w14:paraId="78B2D68D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 xml:space="preserve">   |</w:t>
      </w:r>
    </w:p>
    <w:p w14:paraId="7FDDDCCD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 xml:space="preserve">   +----&lt; Employee</w:t>
      </w:r>
    </w:p>
    <w:p w14:paraId="7D6C8ECB" w14:textId="77777777" w:rsidR="008642E0" w:rsidRPr="008642E0" w:rsidRDefault="00000000" w:rsidP="008642E0">
      <w:pPr>
        <w:rPr>
          <w:sz w:val="32"/>
          <w:szCs w:val="32"/>
        </w:rPr>
      </w:pPr>
      <w:r>
        <w:rPr>
          <w:sz w:val="32"/>
          <w:szCs w:val="32"/>
        </w:rPr>
        <w:pict w14:anchorId="384AC040">
          <v:rect id="_x0000_i1101" style="width:0;height:1.5pt" o:hralign="center" o:hrstd="t" o:hr="t" fillcolor="#a0a0a0" stroked="f"/>
        </w:pict>
      </w:r>
    </w:p>
    <w:p w14:paraId="48AEF85B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PART J — CREATE EMPLOYMENT STATUS CHOICE</w:t>
      </w:r>
    </w:p>
    <w:p w14:paraId="7B7AA993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67. Why Not Use Text?</w:t>
      </w:r>
    </w:p>
    <w:p w14:paraId="2BC86989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Imagine Employment Status as Text.</w:t>
      </w:r>
    </w:p>
    <w:p w14:paraId="42856D6F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Users might type:</w:t>
      </w:r>
    </w:p>
    <w:p w14:paraId="13C40BCD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Active</w:t>
      </w:r>
    </w:p>
    <w:p w14:paraId="63056E18" w14:textId="77777777" w:rsidR="008642E0" w:rsidRPr="008642E0" w:rsidRDefault="008642E0" w:rsidP="008642E0">
      <w:pPr>
        <w:rPr>
          <w:sz w:val="32"/>
          <w:szCs w:val="32"/>
        </w:rPr>
      </w:pPr>
    </w:p>
    <w:p w14:paraId="625D7884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ACTIVE</w:t>
      </w:r>
    </w:p>
    <w:p w14:paraId="36E54C13" w14:textId="77777777" w:rsidR="008642E0" w:rsidRPr="008642E0" w:rsidRDefault="008642E0" w:rsidP="008642E0">
      <w:pPr>
        <w:rPr>
          <w:sz w:val="32"/>
          <w:szCs w:val="32"/>
        </w:rPr>
      </w:pPr>
    </w:p>
    <w:p w14:paraId="15A452DE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active</w:t>
      </w:r>
    </w:p>
    <w:p w14:paraId="5C0BB995" w14:textId="77777777" w:rsidR="008642E0" w:rsidRPr="008642E0" w:rsidRDefault="008642E0" w:rsidP="008642E0">
      <w:pPr>
        <w:rPr>
          <w:sz w:val="32"/>
          <w:szCs w:val="32"/>
        </w:rPr>
      </w:pPr>
    </w:p>
    <w:p w14:paraId="48DB660A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On leave</w:t>
      </w:r>
    </w:p>
    <w:p w14:paraId="23E67077" w14:textId="77777777" w:rsidR="008642E0" w:rsidRPr="008642E0" w:rsidRDefault="008642E0" w:rsidP="008642E0">
      <w:pPr>
        <w:rPr>
          <w:sz w:val="32"/>
          <w:szCs w:val="32"/>
        </w:rPr>
      </w:pPr>
    </w:p>
    <w:p w14:paraId="5A754F1C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On Leave</w:t>
      </w:r>
    </w:p>
    <w:p w14:paraId="6168C2C1" w14:textId="77777777" w:rsidR="008642E0" w:rsidRPr="008642E0" w:rsidRDefault="008642E0" w:rsidP="008642E0">
      <w:pPr>
        <w:rPr>
          <w:sz w:val="32"/>
          <w:szCs w:val="32"/>
        </w:rPr>
      </w:pPr>
    </w:p>
    <w:p w14:paraId="0B04614D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Resigned</w:t>
      </w:r>
    </w:p>
    <w:p w14:paraId="42156BC3" w14:textId="77777777" w:rsidR="008642E0" w:rsidRPr="008642E0" w:rsidRDefault="008642E0" w:rsidP="008642E0">
      <w:pPr>
        <w:rPr>
          <w:sz w:val="32"/>
          <w:szCs w:val="32"/>
        </w:rPr>
      </w:pPr>
    </w:p>
    <w:p w14:paraId="4AD3F8CC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Resign</w:t>
      </w:r>
    </w:p>
    <w:p w14:paraId="40FC8599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Reporting becomes harder.</w:t>
      </w:r>
    </w:p>
    <w:p w14:paraId="329E101B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Use:</w:t>
      </w:r>
    </w:p>
    <w:p w14:paraId="74DCA742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Choice.</w:t>
      </w:r>
    </w:p>
    <w:p w14:paraId="50098BCE" w14:textId="77777777" w:rsidR="008642E0" w:rsidRPr="008642E0" w:rsidRDefault="00000000" w:rsidP="008642E0">
      <w:pPr>
        <w:rPr>
          <w:sz w:val="32"/>
          <w:szCs w:val="32"/>
        </w:rPr>
      </w:pPr>
      <w:r>
        <w:rPr>
          <w:sz w:val="32"/>
          <w:szCs w:val="32"/>
        </w:rPr>
        <w:pict w14:anchorId="26BE178A">
          <v:rect id="_x0000_i1102" style="width:0;height:1.5pt" o:hralign="center" o:hrstd="t" o:hr="t" fillcolor="#a0a0a0" stroked="f"/>
        </w:pict>
      </w:r>
    </w:p>
    <w:p w14:paraId="19454F5B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68. Create Employment Status</w:t>
      </w:r>
    </w:p>
    <w:p w14:paraId="130210A8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Create a new column:</w:t>
      </w:r>
    </w:p>
    <w:p w14:paraId="5145B228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Display Name</w:t>
      </w:r>
    </w:p>
    <w:p w14:paraId="79D07A0D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Employment Status</w:t>
      </w:r>
    </w:p>
    <w:p w14:paraId="4DE7368A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Data Type</w:t>
      </w:r>
    </w:p>
    <w:p w14:paraId="3A2422AD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Choice</w:t>
      </w:r>
    </w:p>
    <w:p w14:paraId="175318D2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Create options:</w:t>
      </w:r>
    </w:p>
    <w:p w14:paraId="69EBFF30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Active</w:t>
      </w:r>
    </w:p>
    <w:p w14:paraId="1DA9B88B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On Leave</w:t>
      </w:r>
    </w:p>
    <w:p w14:paraId="131979C0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Resigned</w:t>
      </w:r>
    </w:p>
    <w:p w14:paraId="536078A4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Set:</w:t>
      </w:r>
    </w:p>
    <w:p w14:paraId="370106C4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Active</w:t>
      </w:r>
    </w:p>
    <w:p w14:paraId="3D6D6937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as the default if appropriate.</w:t>
      </w:r>
    </w:p>
    <w:p w14:paraId="296A3EEB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Set:</w:t>
      </w:r>
    </w:p>
    <w:p w14:paraId="6BFC9256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Business Required</w:t>
      </w:r>
    </w:p>
    <w:p w14:paraId="5386ECB2" w14:textId="77777777" w:rsidR="008642E0" w:rsidRPr="008642E0" w:rsidRDefault="00000000" w:rsidP="008642E0">
      <w:pPr>
        <w:rPr>
          <w:sz w:val="32"/>
          <w:szCs w:val="32"/>
        </w:rPr>
      </w:pPr>
      <w:r>
        <w:rPr>
          <w:sz w:val="32"/>
          <w:szCs w:val="32"/>
        </w:rPr>
        <w:pict w14:anchorId="6599DD20">
          <v:rect id="_x0000_i1103" style="width:0;height:1.5pt" o:hralign="center" o:hrstd="t" o:hr="t" fillcolor="#a0a0a0" stroked="f"/>
        </w:pict>
      </w:r>
    </w:p>
    <w:p w14:paraId="7A334173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69. Local Choice</w:t>
      </w:r>
    </w:p>
    <w:p w14:paraId="1B62E259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For this lab:</w:t>
      </w:r>
    </w:p>
    <w:p w14:paraId="3B9236B1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Create:</w:t>
      </w:r>
    </w:p>
    <w:p w14:paraId="7348ED47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Local Choice</w:t>
      </w:r>
    </w:p>
    <w:p w14:paraId="4FC3B9D9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because Employment Status is currently used only for this Employee column.</w:t>
      </w:r>
    </w:p>
    <w:p w14:paraId="22BD99D1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Microsoft supports local choices defined for a specific column and reusable/global choices shared across columns.</w:t>
      </w:r>
    </w:p>
    <w:p w14:paraId="5EC2B48D" w14:textId="77777777" w:rsidR="008642E0" w:rsidRPr="008642E0" w:rsidRDefault="00000000" w:rsidP="008642E0">
      <w:pPr>
        <w:rPr>
          <w:sz w:val="32"/>
          <w:szCs w:val="32"/>
        </w:rPr>
      </w:pPr>
      <w:r>
        <w:rPr>
          <w:sz w:val="32"/>
          <w:szCs w:val="32"/>
        </w:rPr>
        <w:pict w14:anchorId="5AC50637">
          <v:rect id="_x0000_i1104" style="width:0;height:1.5pt" o:hralign="center" o:hrstd="t" o:hr="t" fillcolor="#a0a0a0" stroked="f"/>
        </w:pict>
      </w:r>
    </w:p>
    <w:p w14:paraId="6E9565F4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70. Local vs Global Choice</w:t>
      </w:r>
    </w:p>
    <w:p w14:paraId="74752E95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Teach briefly:</w:t>
      </w:r>
    </w:p>
    <w:p w14:paraId="4E890E87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Local Choice</w:t>
      </w:r>
    </w:p>
    <w:p w14:paraId="7AFF2961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Used for one particular field/table scenario.</w:t>
      </w:r>
    </w:p>
    <w:p w14:paraId="29E3745D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Example:</w:t>
      </w:r>
    </w:p>
    <w:p w14:paraId="15F3CCA9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Employee Employment Status.</w:t>
      </w:r>
    </w:p>
    <w:p w14:paraId="44FF1DB3" w14:textId="77777777" w:rsidR="008642E0" w:rsidRPr="008642E0" w:rsidRDefault="00000000" w:rsidP="008642E0">
      <w:pPr>
        <w:rPr>
          <w:sz w:val="32"/>
          <w:szCs w:val="32"/>
        </w:rPr>
      </w:pPr>
      <w:r>
        <w:rPr>
          <w:sz w:val="32"/>
          <w:szCs w:val="32"/>
        </w:rPr>
        <w:pict w14:anchorId="538C53E8">
          <v:rect id="_x0000_i1105" style="width:0;height:1.5pt" o:hralign="center" o:hrstd="t" o:hr="t" fillcolor="#a0a0a0" stroked="f"/>
        </w:pict>
      </w:r>
    </w:p>
    <w:p w14:paraId="0A233F9C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Global / Reusable Choice</w:t>
      </w:r>
    </w:p>
    <w:p w14:paraId="054C0683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Shared across multiple fields.</w:t>
      </w:r>
    </w:p>
    <w:p w14:paraId="50A283F7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Example:</w:t>
      </w:r>
    </w:p>
    <w:p w14:paraId="05AD734D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A standardized:</w:t>
      </w:r>
    </w:p>
    <w:p w14:paraId="6A2CF8E8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Low</w:t>
      </w:r>
    </w:p>
    <w:p w14:paraId="5A55D55D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Medium</w:t>
      </w:r>
    </w:p>
    <w:p w14:paraId="29E73F02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High</w:t>
      </w:r>
    </w:p>
    <w:p w14:paraId="2768EA9F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Critical</w:t>
      </w:r>
    </w:p>
    <w:p w14:paraId="7EFDA6C1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priority set used in multiple tables.</w:t>
      </w:r>
    </w:p>
    <w:p w14:paraId="63F347E0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We will revisit this later.</w:t>
      </w:r>
    </w:p>
    <w:p w14:paraId="07194FB2" w14:textId="77777777" w:rsidR="008642E0" w:rsidRPr="008642E0" w:rsidRDefault="00000000" w:rsidP="008642E0">
      <w:pPr>
        <w:rPr>
          <w:sz w:val="32"/>
          <w:szCs w:val="32"/>
        </w:rPr>
      </w:pPr>
      <w:r>
        <w:rPr>
          <w:sz w:val="32"/>
          <w:szCs w:val="32"/>
        </w:rPr>
        <w:pict w14:anchorId="497BC2A6">
          <v:rect id="_x0000_i1106" style="width:0;height:1.5pt" o:hralign="center" o:hrstd="t" o:hr="t" fillcolor="#a0a0a0" stroked="f"/>
        </w:pict>
      </w:r>
    </w:p>
    <w:p w14:paraId="711301AE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71. Choice Design Rule</w:t>
      </w:r>
    </w:p>
    <w:p w14:paraId="01345BE3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Ask:</w:t>
      </w:r>
    </w:p>
    <w:p w14:paraId="50B5C7B0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Should Department be a Choice?</w:t>
      </w:r>
    </w:p>
    <w:p w14:paraId="68BA9BEE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Possible answer:</w:t>
      </w:r>
    </w:p>
    <w:p w14:paraId="59FCDB77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Maybe.</w:t>
      </w:r>
    </w:p>
    <w:p w14:paraId="547C548C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But consider:</w:t>
      </w:r>
    </w:p>
    <w:p w14:paraId="40C4636A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Department needs:</w:t>
      </w:r>
    </w:p>
    <w:p w14:paraId="4926AA35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Department Name</w:t>
      </w:r>
    </w:p>
    <w:p w14:paraId="6B5C7EC8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Department Code</w:t>
      </w:r>
    </w:p>
    <w:p w14:paraId="56789C17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Description</w:t>
      </w:r>
    </w:p>
    <w:p w14:paraId="6C090BAC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Active</w:t>
      </w:r>
    </w:p>
    <w:p w14:paraId="3211C636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Therefore Department is:</w:t>
      </w:r>
    </w:p>
    <w:p w14:paraId="6EEDE1DA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A Business Entity</w:t>
      </w:r>
    </w:p>
    <w:p w14:paraId="36FE590A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Use:</w:t>
      </w:r>
    </w:p>
    <w:p w14:paraId="56AA9D63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Table + Lookup.</w:t>
      </w:r>
    </w:p>
    <w:p w14:paraId="6A64C71D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Microsoft specifically advises against using large Choice lists for items that are better modeled as separate business data records.</w:t>
      </w:r>
    </w:p>
    <w:p w14:paraId="37378FCF" w14:textId="77777777" w:rsidR="008642E0" w:rsidRPr="008642E0" w:rsidRDefault="00000000" w:rsidP="008642E0">
      <w:pPr>
        <w:rPr>
          <w:sz w:val="32"/>
          <w:szCs w:val="32"/>
        </w:rPr>
      </w:pPr>
      <w:r>
        <w:rPr>
          <w:sz w:val="32"/>
          <w:szCs w:val="32"/>
        </w:rPr>
        <w:pict w14:anchorId="2BE72C34">
          <v:rect id="_x0000_i1107" style="width:0;height:1.5pt" o:hralign="center" o:hrstd="t" o:hr="t" fillcolor="#a0a0a0" stroked="f"/>
        </w:pict>
      </w:r>
    </w:p>
    <w:p w14:paraId="6994BDBB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PART K — VERIFY EMPLOYEE TABLE</w:t>
      </w:r>
    </w:p>
    <w:p w14:paraId="0A3F9E5B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72. Employee Checklist</w:t>
      </w:r>
    </w:p>
    <w:p w14:paraId="45AAC05B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Verify:</w:t>
      </w:r>
    </w:p>
    <w:p w14:paraId="42A23ED9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rFonts w:ascii="Segoe UI Symbol" w:hAnsi="Segoe UI Symbol" w:cs="Segoe UI Symbol"/>
          <w:sz w:val="32"/>
          <w:szCs w:val="32"/>
        </w:rPr>
        <w:t>☐</w:t>
      </w:r>
      <w:r w:rsidRPr="008642E0">
        <w:rPr>
          <w:sz w:val="32"/>
          <w:szCs w:val="32"/>
        </w:rPr>
        <w:t xml:space="preserve"> Full Name</w:t>
      </w:r>
    </w:p>
    <w:p w14:paraId="6551D1DD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rFonts w:ascii="Segoe UI Symbol" w:hAnsi="Segoe UI Symbol" w:cs="Segoe UI Symbol"/>
          <w:sz w:val="32"/>
          <w:szCs w:val="32"/>
        </w:rPr>
        <w:t>☐</w:t>
      </w:r>
      <w:r w:rsidRPr="008642E0">
        <w:rPr>
          <w:sz w:val="32"/>
          <w:szCs w:val="32"/>
        </w:rPr>
        <w:t xml:space="preserve"> Employee Number</w:t>
      </w:r>
    </w:p>
    <w:p w14:paraId="0EECEC9F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rFonts w:ascii="Segoe UI Symbol" w:hAnsi="Segoe UI Symbol" w:cs="Segoe UI Symbol"/>
          <w:sz w:val="32"/>
          <w:szCs w:val="32"/>
        </w:rPr>
        <w:t>☐</w:t>
      </w:r>
      <w:r w:rsidRPr="008642E0">
        <w:rPr>
          <w:sz w:val="32"/>
          <w:szCs w:val="32"/>
        </w:rPr>
        <w:t xml:space="preserve"> Email</w:t>
      </w:r>
    </w:p>
    <w:p w14:paraId="323E415E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rFonts w:ascii="Segoe UI Symbol" w:hAnsi="Segoe UI Symbol" w:cs="Segoe UI Symbol"/>
          <w:sz w:val="32"/>
          <w:szCs w:val="32"/>
        </w:rPr>
        <w:t>☐</w:t>
      </w:r>
      <w:r w:rsidRPr="008642E0">
        <w:rPr>
          <w:sz w:val="32"/>
          <w:szCs w:val="32"/>
        </w:rPr>
        <w:t xml:space="preserve"> Phone</w:t>
      </w:r>
    </w:p>
    <w:p w14:paraId="195E7011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rFonts w:ascii="Segoe UI Symbol" w:hAnsi="Segoe UI Symbol" w:cs="Segoe UI Symbol"/>
          <w:sz w:val="32"/>
          <w:szCs w:val="32"/>
        </w:rPr>
        <w:t>☐</w:t>
      </w:r>
      <w:r w:rsidRPr="008642E0">
        <w:rPr>
          <w:sz w:val="32"/>
          <w:szCs w:val="32"/>
        </w:rPr>
        <w:t xml:space="preserve"> Hire Date</w:t>
      </w:r>
    </w:p>
    <w:p w14:paraId="56FE0980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rFonts w:ascii="Segoe UI Symbol" w:hAnsi="Segoe UI Symbol" w:cs="Segoe UI Symbol"/>
          <w:sz w:val="32"/>
          <w:szCs w:val="32"/>
        </w:rPr>
        <w:t>☐</w:t>
      </w:r>
      <w:r w:rsidRPr="008642E0">
        <w:rPr>
          <w:sz w:val="32"/>
          <w:szCs w:val="32"/>
        </w:rPr>
        <w:t xml:space="preserve"> Department Lookup</w:t>
      </w:r>
    </w:p>
    <w:p w14:paraId="6ABF5EB8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rFonts w:ascii="Segoe UI Symbol" w:hAnsi="Segoe UI Symbol" w:cs="Segoe UI Symbol"/>
          <w:sz w:val="32"/>
          <w:szCs w:val="32"/>
        </w:rPr>
        <w:t>☐</w:t>
      </w:r>
      <w:r w:rsidRPr="008642E0">
        <w:rPr>
          <w:sz w:val="32"/>
          <w:szCs w:val="32"/>
        </w:rPr>
        <w:t xml:space="preserve"> Position Lookup</w:t>
      </w:r>
    </w:p>
    <w:p w14:paraId="4AA1B646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rFonts w:ascii="Segoe UI Symbol" w:hAnsi="Segoe UI Symbol" w:cs="Segoe UI Symbol"/>
          <w:sz w:val="32"/>
          <w:szCs w:val="32"/>
        </w:rPr>
        <w:t>☐</w:t>
      </w:r>
      <w:r w:rsidRPr="008642E0">
        <w:rPr>
          <w:sz w:val="32"/>
          <w:szCs w:val="32"/>
        </w:rPr>
        <w:t xml:space="preserve"> Employment Status Choice</w:t>
      </w:r>
    </w:p>
    <w:p w14:paraId="38DA77D1" w14:textId="77777777" w:rsidR="008642E0" w:rsidRPr="008642E0" w:rsidRDefault="00000000" w:rsidP="008642E0">
      <w:pPr>
        <w:rPr>
          <w:sz w:val="32"/>
          <w:szCs w:val="32"/>
        </w:rPr>
      </w:pPr>
      <w:r>
        <w:rPr>
          <w:sz w:val="32"/>
          <w:szCs w:val="32"/>
        </w:rPr>
        <w:pict w14:anchorId="5E978ED2">
          <v:rect id="_x0000_i1108" style="width:0;height:1.5pt" o:hralign="center" o:hrstd="t" o:hr="t" fillcolor="#a0a0a0" stroked="f"/>
        </w:pict>
      </w:r>
    </w:p>
    <w:p w14:paraId="30336558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73. Instructor Checkpoint</w:t>
      </w:r>
    </w:p>
    <w:p w14:paraId="3EC3A155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Before entering Employee records:</w:t>
      </w:r>
    </w:p>
    <w:p w14:paraId="721114D7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Ask each student to open:</w:t>
      </w:r>
    </w:p>
    <w:p w14:paraId="14596994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 xml:space="preserve">Employee </w:t>
      </w:r>
      <w:r w:rsidRPr="008642E0">
        <w:rPr>
          <w:rFonts w:ascii="Times New Roman" w:hAnsi="Times New Roman" w:cs="Times New Roman"/>
          <w:b/>
          <w:bCs/>
          <w:sz w:val="32"/>
          <w:szCs w:val="32"/>
        </w:rPr>
        <w:t>→</w:t>
      </w:r>
      <w:r w:rsidRPr="008642E0">
        <w:rPr>
          <w:b/>
          <w:bCs/>
          <w:sz w:val="32"/>
          <w:szCs w:val="32"/>
        </w:rPr>
        <w:t xml:space="preserve"> Columns</w:t>
      </w:r>
    </w:p>
    <w:p w14:paraId="453414C7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Check:</w:t>
      </w:r>
    </w:p>
    <w:p w14:paraId="7A0DF11A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Department</w:t>
      </w:r>
    </w:p>
    <w:p w14:paraId="03E77859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Type should be:</w:t>
      </w:r>
    </w:p>
    <w:p w14:paraId="62009239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Lookup</w:t>
      </w:r>
    </w:p>
    <w:p w14:paraId="4AF66EC5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not Text.</w:t>
      </w:r>
    </w:p>
    <w:p w14:paraId="6B046224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Position</w:t>
      </w:r>
    </w:p>
    <w:p w14:paraId="2235F278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Type should be:</w:t>
      </w:r>
    </w:p>
    <w:p w14:paraId="0AA3B4F2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Lookup</w:t>
      </w:r>
    </w:p>
    <w:p w14:paraId="4561691A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not Text.</w:t>
      </w:r>
    </w:p>
    <w:p w14:paraId="4509E555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Employment Status</w:t>
      </w:r>
    </w:p>
    <w:p w14:paraId="27AFD462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Type should be:</w:t>
      </w:r>
    </w:p>
    <w:p w14:paraId="1F7379A9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Choice</w:t>
      </w:r>
    </w:p>
    <w:p w14:paraId="2C0F1BDE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not Text.</w:t>
      </w:r>
    </w:p>
    <w:p w14:paraId="5AACD476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Fix mistakes now.</w:t>
      </w:r>
    </w:p>
    <w:p w14:paraId="335F9147" w14:textId="77777777" w:rsidR="008642E0" w:rsidRPr="008642E0" w:rsidRDefault="00000000" w:rsidP="008642E0">
      <w:pPr>
        <w:rPr>
          <w:sz w:val="32"/>
          <w:szCs w:val="32"/>
        </w:rPr>
      </w:pPr>
      <w:r>
        <w:rPr>
          <w:sz w:val="32"/>
          <w:szCs w:val="32"/>
        </w:rPr>
        <w:pict w14:anchorId="774EF683">
          <v:rect id="_x0000_i1109" style="width:0;height:1.5pt" o:hralign="center" o:hrstd="t" o:hr="t" fillcolor="#a0a0a0" stroked="f"/>
        </w:pict>
      </w:r>
    </w:p>
    <w:p w14:paraId="74552589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PART L — ENTER EMPLOYEE DATA</w:t>
      </w:r>
    </w:p>
    <w:p w14:paraId="018DE352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74. Lab 7 — Create Employee Records</w:t>
      </w:r>
    </w:p>
    <w:p w14:paraId="3B567FA8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Create the following 10 employees.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0"/>
        <w:gridCol w:w="1256"/>
        <w:gridCol w:w="2801"/>
        <w:gridCol w:w="1472"/>
        <w:gridCol w:w="1761"/>
        <w:gridCol w:w="820"/>
      </w:tblGrid>
      <w:tr w:rsidR="008642E0" w:rsidRPr="008642E0" w14:paraId="3AF14B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6C12B9" w14:textId="77777777" w:rsidR="008642E0" w:rsidRPr="008642E0" w:rsidRDefault="008642E0" w:rsidP="008642E0">
            <w:pPr>
              <w:rPr>
                <w:b/>
                <w:bCs/>
                <w:sz w:val="32"/>
                <w:szCs w:val="32"/>
              </w:rPr>
            </w:pPr>
            <w:r w:rsidRPr="008642E0">
              <w:rPr>
                <w:b/>
                <w:bCs/>
                <w:sz w:val="32"/>
                <w:szCs w:val="32"/>
              </w:rPr>
              <w:t>Employee #</w:t>
            </w:r>
          </w:p>
        </w:tc>
        <w:tc>
          <w:tcPr>
            <w:tcW w:w="0" w:type="auto"/>
            <w:vAlign w:val="center"/>
            <w:hideMark/>
          </w:tcPr>
          <w:p w14:paraId="4D16F51C" w14:textId="77777777" w:rsidR="008642E0" w:rsidRPr="008642E0" w:rsidRDefault="008642E0" w:rsidP="008642E0">
            <w:pPr>
              <w:rPr>
                <w:b/>
                <w:bCs/>
                <w:sz w:val="32"/>
                <w:szCs w:val="32"/>
              </w:rPr>
            </w:pPr>
            <w:r w:rsidRPr="008642E0">
              <w:rPr>
                <w:b/>
                <w:bCs/>
                <w:sz w:val="32"/>
                <w:szCs w:val="32"/>
              </w:rPr>
              <w:t>Full Name</w:t>
            </w:r>
          </w:p>
        </w:tc>
        <w:tc>
          <w:tcPr>
            <w:tcW w:w="0" w:type="auto"/>
            <w:vAlign w:val="center"/>
            <w:hideMark/>
          </w:tcPr>
          <w:p w14:paraId="04C60BF8" w14:textId="77777777" w:rsidR="008642E0" w:rsidRPr="008642E0" w:rsidRDefault="008642E0" w:rsidP="008642E0">
            <w:pPr>
              <w:rPr>
                <w:b/>
                <w:bCs/>
                <w:sz w:val="32"/>
                <w:szCs w:val="32"/>
              </w:rPr>
            </w:pPr>
            <w:r w:rsidRPr="008642E0">
              <w:rPr>
                <w:b/>
                <w:bCs/>
                <w:sz w:val="32"/>
                <w:szCs w:val="32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3CC5CB09" w14:textId="77777777" w:rsidR="008642E0" w:rsidRPr="008642E0" w:rsidRDefault="008642E0" w:rsidP="008642E0">
            <w:pPr>
              <w:rPr>
                <w:b/>
                <w:bCs/>
                <w:sz w:val="32"/>
                <w:szCs w:val="32"/>
              </w:rPr>
            </w:pPr>
            <w:r w:rsidRPr="008642E0">
              <w:rPr>
                <w:b/>
                <w:bCs/>
                <w:sz w:val="32"/>
                <w:szCs w:val="32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0B0AFCFA" w14:textId="77777777" w:rsidR="008642E0" w:rsidRPr="008642E0" w:rsidRDefault="008642E0" w:rsidP="008642E0">
            <w:pPr>
              <w:rPr>
                <w:b/>
                <w:bCs/>
                <w:sz w:val="32"/>
                <w:szCs w:val="32"/>
              </w:rPr>
            </w:pPr>
            <w:r w:rsidRPr="008642E0">
              <w:rPr>
                <w:b/>
                <w:bCs/>
                <w:sz w:val="32"/>
                <w:szCs w:val="32"/>
              </w:rPr>
              <w:t>Position</w:t>
            </w:r>
          </w:p>
        </w:tc>
        <w:tc>
          <w:tcPr>
            <w:tcW w:w="0" w:type="auto"/>
            <w:vAlign w:val="center"/>
            <w:hideMark/>
          </w:tcPr>
          <w:p w14:paraId="3F97BB18" w14:textId="77777777" w:rsidR="008642E0" w:rsidRPr="008642E0" w:rsidRDefault="008642E0" w:rsidP="008642E0">
            <w:pPr>
              <w:rPr>
                <w:b/>
                <w:bCs/>
                <w:sz w:val="32"/>
                <w:szCs w:val="32"/>
              </w:rPr>
            </w:pPr>
            <w:r w:rsidRPr="008642E0">
              <w:rPr>
                <w:b/>
                <w:bCs/>
                <w:sz w:val="32"/>
                <w:szCs w:val="32"/>
              </w:rPr>
              <w:t>Status</w:t>
            </w:r>
          </w:p>
        </w:tc>
      </w:tr>
      <w:tr w:rsidR="008642E0" w:rsidRPr="008642E0" w14:paraId="19ECDD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7438C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EMP001</w:t>
            </w:r>
          </w:p>
        </w:tc>
        <w:tc>
          <w:tcPr>
            <w:tcW w:w="0" w:type="auto"/>
            <w:vAlign w:val="center"/>
            <w:hideMark/>
          </w:tcPr>
          <w:p w14:paraId="3E473810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Hana Tesfaye</w:t>
            </w:r>
          </w:p>
        </w:tc>
        <w:tc>
          <w:tcPr>
            <w:tcW w:w="0" w:type="auto"/>
            <w:vAlign w:val="center"/>
            <w:hideMark/>
          </w:tcPr>
          <w:p w14:paraId="4D3E8E5C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hyperlink r:id="rId12" w:history="1">
              <w:r w:rsidRPr="008642E0">
                <w:rPr>
                  <w:rStyle w:val="Hyperlink"/>
                  <w:sz w:val="32"/>
                  <w:szCs w:val="32"/>
                </w:rPr>
                <w:t>hana@company.com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73E84360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14:paraId="306D9F8E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Accountant</w:t>
            </w:r>
          </w:p>
        </w:tc>
        <w:tc>
          <w:tcPr>
            <w:tcW w:w="0" w:type="auto"/>
            <w:vAlign w:val="center"/>
            <w:hideMark/>
          </w:tcPr>
          <w:p w14:paraId="788ED0CA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Active</w:t>
            </w:r>
          </w:p>
        </w:tc>
      </w:tr>
      <w:tr w:rsidR="008642E0" w:rsidRPr="008642E0" w14:paraId="7E7635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D001A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EMP002</w:t>
            </w:r>
          </w:p>
        </w:tc>
        <w:tc>
          <w:tcPr>
            <w:tcW w:w="0" w:type="auto"/>
            <w:vAlign w:val="center"/>
            <w:hideMark/>
          </w:tcPr>
          <w:p w14:paraId="5529C49A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Abel Bekele</w:t>
            </w:r>
          </w:p>
        </w:tc>
        <w:tc>
          <w:tcPr>
            <w:tcW w:w="0" w:type="auto"/>
            <w:vAlign w:val="center"/>
            <w:hideMark/>
          </w:tcPr>
          <w:p w14:paraId="3E683C02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hyperlink r:id="rId13" w:history="1">
              <w:r w:rsidRPr="008642E0">
                <w:rPr>
                  <w:rStyle w:val="Hyperlink"/>
                  <w:sz w:val="32"/>
                  <w:szCs w:val="32"/>
                </w:rPr>
                <w:t>abel@company.com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3FD3006D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Information Technology</w:t>
            </w:r>
          </w:p>
        </w:tc>
        <w:tc>
          <w:tcPr>
            <w:tcW w:w="0" w:type="auto"/>
            <w:vAlign w:val="center"/>
            <w:hideMark/>
          </w:tcPr>
          <w:p w14:paraId="1CC43E6D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IT Manager</w:t>
            </w:r>
          </w:p>
        </w:tc>
        <w:tc>
          <w:tcPr>
            <w:tcW w:w="0" w:type="auto"/>
            <w:vAlign w:val="center"/>
            <w:hideMark/>
          </w:tcPr>
          <w:p w14:paraId="2F9B937F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Active</w:t>
            </w:r>
          </w:p>
        </w:tc>
      </w:tr>
      <w:tr w:rsidR="008642E0" w:rsidRPr="008642E0" w14:paraId="479BBD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05158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EMP003</w:t>
            </w:r>
          </w:p>
        </w:tc>
        <w:tc>
          <w:tcPr>
            <w:tcW w:w="0" w:type="auto"/>
            <w:vAlign w:val="center"/>
            <w:hideMark/>
          </w:tcPr>
          <w:p w14:paraId="5F3D5AEF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Sara Alemu</w:t>
            </w:r>
          </w:p>
        </w:tc>
        <w:tc>
          <w:tcPr>
            <w:tcW w:w="0" w:type="auto"/>
            <w:vAlign w:val="center"/>
            <w:hideMark/>
          </w:tcPr>
          <w:p w14:paraId="4FD664FB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hyperlink r:id="rId14" w:history="1">
              <w:r w:rsidRPr="008642E0">
                <w:rPr>
                  <w:rStyle w:val="Hyperlink"/>
                  <w:sz w:val="32"/>
                  <w:szCs w:val="32"/>
                </w:rPr>
                <w:t>sara@company.com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6EECC912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Human Resources</w:t>
            </w:r>
          </w:p>
        </w:tc>
        <w:tc>
          <w:tcPr>
            <w:tcW w:w="0" w:type="auto"/>
            <w:vAlign w:val="center"/>
            <w:hideMark/>
          </w:tcPr>
          <w:p w14:paraId="0CEABA38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HR Officer</w:t>
            </w:r>
          </w:p>
        </w:tc>
        <w:tc>
          <w:tcPr>
            <w:tcW w:w="0" w:type="auto"/>
            <w:vAlign w:val="center"/>
            <w:hideMark/>
          </w:tcPr>
          <w:p w14:paraId="23F6A16E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Active</w:t>
            </w:r>
          </w:p>
        </w:tc>
      </w:tr>
      <w:tr w:rsidR="008642E0" w:rsidRPr="008642E0" w14:paraId="7AD238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F9901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EMP004</w:t>
            </w:r>
          </w:p>
        </w:tc>
        <w:tc>
          <w:tcPr>
            <w:tcW w:w="0" w:type="auto"/>
            <w:vAlign w:val="center"/>
            <w:hideMark/>
          </w:tcPr>
          <w:p w14:paraId="1D5D85FF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Dawit Kebede</w:t>
            </w:r>
          </w:p>
        </w:tc>
        <w:tc>
          <w:tcPr>
            <w:tcW w:w="0" w:type="auto"/>
            <w:vAlign w:val="center"/>
            <w:hideMark/>
          </w:tcPr>
          <w:p w14:paraId="27EA37D1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hyperlink r:id="rId15" w:history="1">
              <w:r w:rsidRPr="008642E0">
                <w:rPr>
                  <w:rStyle w:val="Hyperlink"/>
                  <w:sz w:val="32"/>
                  <w:szCs w:val="32"/>
                </w:rPr>
                <w:t>dawit@company.com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5F6C1EE5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14:paraId="51EA2C74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Sales Representative</w:t>
            </w:r>
          </w:p>
        </w:tc>
        <w:tc>
          <w:tcPr>
            <w:tcW w:w="0" w:type="auto"/>
            <w:vAlign w:val="center"/>
            <w:hideMark/>
          </w:tcPr>
          <w:p w14:paraId="1FB8423F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Active</w:t>
            </w:r>
          </w:p>
        </w:tc>
      </w:tr>
      <w:tr w:rsidR="008642E0" w:rsidRPr="008642E0" w14:paraId="4C8918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07AF7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EMP005</w:t>
            </w:r>
          </w:p>
        </w:tc>
        <w:tc>
          <w:tcPr>
            <w:tcW w:w="0" w:type="auto"/>
            <w:vAlign w:val="center"/>
            <w:hideMark/>
          </w:tcPr>
          <w:p w14:paraId="0C3A576F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Eden Girma</w:t>
            </w:r>
          </w:p>
        </w:tc>
        <w:tc>
          <w:tcPr>
            <w:tcW w:w="0" w:type="auto"/>
            <w:vAlign w:val="center"/>
            <w:hideMark/>
          </w:tcPr>
          <w:p w14:paraId="353900FC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hyperlink r:id="rId16" w:history="1">
              <w:r w:rsidRPr="008642E0">
                <w:rPr>
                  <w:rStyle w:val="Hyperlink"/>
                  <w:sz w:val="32"/>
                  <w:szCs w:val="32"/>
                </w:rPr>
                <w:t>eden@company.com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66E79E35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Operations</w:t>
            </w:r>
          </w:p>
        </w:tc>
        <w:tc>
          <w:tcPr>
            <w:tcW w:w="0" w:type="auto"/>
            <w:vAlign w:val="center"/>
            <w:hideMark/>
          </w:tcPr>
          <w:p w14:paraId="5EAD4F36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Operations Officer</w:t>
            </w:r>
          </w:p>
        </w:tc>
        <w:tc>
          <w:tcPr>
            <w:tcW w:w="0" w:type="auto"/>
            <w:vAlign w:val="center"/>
            <w:hideMark/>
          </w:tcPr>
          <w:p w14:paraId="39C4C367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Active</w:t>
            </w:r>
          </w:p>
        </w:tc>
      </w:tr>
      <w:tr w:rsidR="008642E0" w:rsidRPr="008642E0" w14:paraId="5304A4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7E295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EMP006</w:t>
            </w:r>
          </w:p>
        </w:tc>
        <w:tc>
          <w:tcPr>
            <w:tcW w:w="0" w:type="auto"/>
            <w:vAlign w:val="center"/>
            <w:hideMark/>
          </w:tcPr>
          <w:p w14:paraId="720C3DA0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Meron Tadesse</w:t>
            </w:r>
          </w:p>
        </w:tc>
        <w:tc>
          <w:tcPr>
            <w:tcW w:w="0" w:type="auto"/>
            <w:vAlign w:val="center"/>
            <w:hideMark/>
          </w:tcPr>
          <w:p w14:paraId="5AA5189C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hyperlink r:id="rId17" w:history="1">
              <w:r w:rsidRPr="008642E0">
                <w:rPr>
                  <w:rStyle w:val="Hyperlink"/>
                  <w:sz w:val="32"/>
                  <w:szCs w:val="32"/>
                </w:rPr>
                <w:t>meron@company.com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0AAE11AF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14:paraId="52E92776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Finance Manager</w:t>
            </w:r>
          </w:p>
        </w:tc>
        <w:tc>
          <w:tcPr>
            <w:tcW w:w="0" w:type="auto"/>
            <w:vAlign w:val="center"/>
            <w:hideMark/>
          </w:tcPr>
          <w:p w14:paraId="559BBF3F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Active</w:t>
            </w:r>
          </w:p>
        </w:tc>
      </w:tr>
      <w:tr w:rsidR="008642E0" w:rsidRPr="008642E0" w14:paraId="1B3540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7FA25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EMP007</w:t>
            </w:r>
          </w:p>
        </w:tc>
        <w:tc>
          <w:tcPr>
            <w:tcW w:w="0" w:type="auto"/>
            <w:vAlign w:val="center"/>
            <w:hideMark/>
          </w:tcPr>
          <w:p w14:paraId="3CB4655D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Samuel Getachew</w:t>
            </w:r>
          </w:p>
        </w:tc>
        <w:tc>
          <w:tcPr>
            <w:tcW w:w="0" w:type="auto"/>
            <w:vAlign w:val="center"/>
            <w:hideMark/>
          </w:tcPr>
          <w:p w14:paraId="6FA16771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hyperlink r:id="rId18" w:history="1">
              <w:r w:rsidRPr="008642E0">
                <w:rPr>
                  <w:rStyle w:val="Hyperlink"/>
                  <w:sz w:val="32"/>
                  <w:szCs w:val="32"/>
                </w:rPr>
                <w:t>samuel@company.com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1E0A3EE8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Information Technology</w:t>
            </w:r>
          </w:p>
        </w:tc>
        <w:tc>
          <w:tcPr>
            <w:tcW w:w="0" w:type="auto"/>
            <w:vAlign w:val="center"/>
            <w:hideMark/>
          </w:tcPr>
          <w:p w14:paraId="0A1C10A4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Software Developer</w:t>
            </w:r>
          </w:p>
        </w:tc>
        <w:tc>
          <w:tcPr>
            <w:tcW w:w="0" w:type="auto"/>
            <w:vAlign w:val="center"/>
            <w:hideMark/>
          </w:tcPr>
          <w:p w14:paraId="71B72C8E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Active</w:t>
            </w:r>
          </w:p>
        </w:tc>
      </w:tr>
      <w:tr w:rsidR="008642E0" w:rsidRPr="008642E0" w14:paraId="7208D2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DB38F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EMP008</w:t>
            </w:r>
          </w:p>
        </w:tc>
        <w:tc>
          <w:tcPr>
            <w:tcW w:w="0" w:type="auto"/>
            <w:vAlign w:val="center"/>
            <w:hideMark/>
          </w:tcPr>
          <w:p w14:paraId="73DE68EF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Marta Solomon</w:t>
            </w:r>
          </w:p>
        </w:tc>
        <w:tc>
          <w:tcPr>
            <w:tcW w:w="0" w:type="auto"/>
            <w:vAlign w:val="center"/>
            <w:hideMark/>
          </w:tcPr>
          <w:p w14:paraId="366C9FEC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hyperlink r:id="rId19" w:history="1">
              <w:r w:rsidRPr="008642E0">
                <w:rPr>
                  <w:rStyle w:val="Hyperlink"/>
                  <w:sz w:val="32"/>
                  <w:szCs w:val="32"/>
                </w:rPr>
                <w:t>marta@company.com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003FE765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Human Resources</w:t>
            </w:r>
          </w:p>
        </w:tc>
        <w:tc>
          <w:tcPr>
            <w:tcW w:w="0" w:type="auto"/>
            <w:vAlign w:val="center"/>
            <w:hideMark/>
          </w:tcPr>
          <w:p w14:paraId="2E9CCC2F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HR Manager</w:t>
            </w:r>
          </w:p>
        </w:tc>
        <w:tc>
          <w:tcPr>
            <w:tcW w:w="0" w:type="auto"/>
            <w:vAlign w:val="center"/>
            <w:hideMark/>
          </w:tcPr>
          <w:p w14:paraId="5051ED48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Active</w:t>
            </w:r>
          </w:p>
        </w:tc>
      </w:tr>
      <w:tr w:rsidR="008642E0" w:rsidRPr="008642E0" w14:paraId="6ED18C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18E6A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EMP009</w:t>
            </w:r>
          </w:p>
        </w:tc>
        <w:tc>
          <w:tcPr>
            <w:tcW w:w="0" w:type="auto"/>
            <w:vAlign w:val="center"/>
            <w:hideMark/>
          </w:tcPr>
          <w:p w14:paraId="06116622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Kalkidan Assefa</w:t>
            </w:r>
          </w:p>
        </w:tc>
        <w:tc>
          <w:tcPr>
            <w:tcW w:w="0" w:type="auto"/>
            <w:vAlign w:val="center"/>
            <w:hideMark/>
          </w:tcPr>
          <w:p w14:paraId="6487CFDC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hyperlink r:id="rId20" w:history="1">
              <w:r w:rsidRPr="008642E0">
                <w:rPr>
                  <w:rStyle w:val="Hyperlink"/>
                  <w:sz w:val="32"/>
                  <w:szCs w:val="32"/>
                </w:rPr>
                <w:t>kalkidan@company.com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493E1CE3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14:paraId="6EE714DE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Sales Manager</w:t>
            </w:r>
          </w:p>
        </w:tc>
        <w:tc>
          <w:tcPr>
            <w:tcW w:w="0" w:type="auto"/>
            <w:vAlign w:val="center"/>
            <w:hideMark/>
          </w:tcPr>
          <w:p w14:paraId="321871C6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On Leave</w:t>
            </w:r>
          </w:p>
        </w:tc>
      </w:tr>
      <w:tr w:rsidR="008642E0" w:rsidRPr="008642E0" w14:paraId="32BFA6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26B95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EMP010</w:t>
            </w:r>
          </w:p>
        </w:tc>
        <w:tc>
          <w:tcPr>
            <w:tcW w:w="0" w:type="auto"/>
            <w:vAlign w:val="center"/>
            <w:hideMark/>
          </w:tcPr>
          <w:p w14:paraId="75B62372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Bethel Mekonnen</w:t>
            </w:r>
          </w:p>
        </w:tc>
        <w:tc>
          <w:tcPr>
            <w:tcW w:w="0" w:type="auto"/>
            <w:vAlign w:val="center"/>
            <w:hideMark/>
          </w:tcPr>
          <w:p w14:paraId="677AB10A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hyperlink r:id="rId21" w:history="1">
              <w:r w:rsidRPr="008642E0">
                <w:rPr>
                  <w:rStyle w:val="Hyperlink"/>
                  <w:sz w:val="32"/>
                  <w:szCs w:val="32"/>
                </w:rPr>
                <w:t>bethel@company.com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68E6CABC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Operations</w:t>
            </w:r>
          </w:p>
        </w:tc>
        <w:tc>
          <w:tcPr>
            <w:tcW w:w="0" w:type="auto"/>
            <w:vAlign w:val="center"/>
            <w:hideMark/>
          </w:tcPr>
          <w:p w14:paraId="78FC8308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Operations Manager</w:t>
            </w:r>
          </w:p>
        </w:tc>
        <w:tc>
          <w:tcPr>
            <w:tcW w:w="0" w:type="auto"/>
            <w:vAlign w:val="center"/>
            <w:hideMark/>
          </w:tcPr>
          <w:p w14:paraId="0A3BC9F6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Active</w:t>
            </w:r>
          </w:p>
        </w:tc>
      </w:tr>
    </w:tbl>
    <w:p w14:paraId="7D56F4F2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Add reasonable:</w:t>
      </w:r>
    </w:p>
    <w:p w14:paraId="0BFFD7A3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Hire Date</w:t>
      </w:r>
    </w:p>
    <w:p w14:paraId="71003518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and:</w:t>
      </w:r>
    </w:p>
    <w:p w14:paraId="3001D25B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Phone</w:t>
      </w:r>
    </w:p>
    <w:p w14:paraId="50EFB19E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values as part of the exercise.</w:t>
      </w:r>
    </w:p>
    <w:p w14:paraId="167DDBF5" w14:textId="77777777" w:rsidR="008642E0" w:rsidRPr="008642E0" w:rsidRDefault="00000000" w:rsidP="008642E0">
      <w:pPr>
        <w:rPr>
          <w:sz w:val="32"/>
          <w:szCs w:val="32"/>
        </w:rPr>
      </w:pPr>
      <w:r>
        <w:rPr>
          <w:sz w:val="32"/>
          <w:szCs w:val="32"/>
        </w:rPr>
        <w:pict w14:anchorId="2B53F2D5">
          <v:rect id="_x0000_i1110" style="width:0;height:1.5pt" o:hralign="center" o:hrstd="t" o:hr="t" fillcolor="#a0a0a0" stroked="f"/>
        </w:pict>
      </w:r>
    </w:p>
    <w:p w14:paraId="756C0C82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75. Suggested Hire Dates</w:t>
      </w:r>
    </w:p>
    <w:p w14:paraId="4D28D482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Students may use: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3"/>
        <w:gridCol w:w="1788"/>
      </w:tblGrid>
      <w:tr w:rsidR="008642E0" w:rsidRPr="008642E0" w14:paraId="775128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6D4DAD" w14:textId="77777777" w:rsidR="008642E0" w:rsidRPr="008642E0" w:rsidRDefault="008642E0" w:rsidP="008642E0">
            <w:pPr>
              <w:rPr>
                <w:b/>
                <w:bCs/>
                <w:sz w:val="32"/>
                <w:szCs w:val="32"/>
              </w:rPr>
            </w:pPr>
            <w:r w:rsidRPr="008642E0">
              <w:rPr>
                <w:b/>
                <w:bCs/>
                <w:sz w:val="32"/>
                <w:szCs w:val="32"/>
              </w:rPr>
              <w:t>Employee</w:t>
            </w:r>
          </w:p>
        </w:tc>
        <w:tc>
          <w:tcPr>
            <w:tcW w:w="0" w:type="auto"/>
            <w:vAlign w:val="center"/>
            <w:hideMark/>
          </w:tcPr>
          <w:p w14:paraId="2649C682" w14:textId="77777777" w:rsidR="008642E0" w:rsidRPr="008642E0" w:rsidRDefault="008642E0" w:rsidP="008642E0">
            <w:pPr>
              <w:rPr>
                <w:b/>
                <w:bCs/>
                <w:sz w:val="32"/>
                <w:szCs w:val="32"/>
              </w:rPr>
            </w:pPr>
            <w:r w:rsidRPr="008642E0">
              <w:rPr>
                <w:b/>
                <w:bCs/>
                <w:sz w:val="32"/>
                <w:szCs w:val="32"/>
              </w:rPr>
              <w:t>Hire Date</w:t>
            </w:r>
          </w:p>
        </w:tc>
      </w:tr>
      <w:tr w:rsidR="008642E0" w:rsidRPr="008642E0" w14:paraId="37D62C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8A21C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Hana</w:t>
            </w:r>
          </w:p>
        </w:tc>
        <w:tc>
          <w:tcPr>
            <w:tcW w:w="0" w:type="auto"/>
            <w:vAlign w:val="center"/>
            <w:hideMark/>
          </w:tcPr>
          <w:p w14:paraId="1D8FFC7E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2023-02-15</w:t>
            </w:r>
          </w:p>
        </w:tc>
      </w:tr>
      <w:tr w:rsidR="008642E0" w:rsidRPr="008642E0" w14:paraId="7A02FF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4534D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Abel</w:t>
            </w:r>
          </w:p>
        </w:tc>
        <w:tc>
          <w:tcPr>
            <w:tcW w:w="0" w:type="auto"/>
            <w:vAlign w:val="center"/>
            <w:hideMark/>
          </w:tcPr>
          <w:p w14:paraId="59DC7861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2021-06-10</w:t>
            </w:r>
          </w:p>
        </w:tc>
      </w:tr>
      <w:tr w:rsidR="008642E0" w:rsidRPr="008642E0" w14:paraId="1CAF3D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F5915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62095FDB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2024-01-08</w:t>
            </w:r>
          </w:p>
        </w:tc>
      </w:tr>
      <w:tr w:rsidR="008642E0" w:rsidRPr="008642E0" w14:paraId="656E6C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B567A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Dawit</w:t>
            </w:r>
          </w:p>
        </w:tc>
        <w:tc>
          <w:tcPr>
            <w:tcW w:w="0" w:type="auto"/>
            <w:vAlign w:val="center"/>
            <w:hideMark/>
          </w:tcPr>
          <w:p w14:paraId="3E9140C4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2023-09-01</w:t>
            </w:r>
          </w:p>
        </w:tc>
      </w:tr>
      <w:tr w:rsidR="008642E0" w:rsidRPr="008642E0" w14:paraId="4B13CF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F01E0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Eden</w:t>
            </w:r>
          </w:p>
        </w:tc>
        <w:tc>
          <w:tcPr>
            <w:tcW w:w="0" w:type="auto"/>
            <w:vAlign w:val="center"/>
            <w:hideMark/>
          </w:tcPr>
          <w:p w14:paraId="6A07DF71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2022-11-20</w:t>
            </w:r>
          </w:p>
        </w:tc>
      </w:tr>
      <w:tr w:rsidR="008642E0" w:rsidRPr="008642E0" w14:paraId="2361B0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E952A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Meron</w:t>
            </w:r>
          </w:p>
        </w:tc>
        <w:tc>
          <w:tcPr>
            <w:tcW w:w="0" w:type="auto"/>
            <w:vAlign w:val="center"/>
            <w:hideMark/>
          </w:tcPr>
          <w:p w14:paraId="147D3B89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2020-04-12</w:t>
            </w:r>
          </w:p>
        </w:tc>
      </w:tr>
      <w:tr w:rsidR="008642E0" w:rsidRPr="008642E0" w14:paraId="42D7F9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FB8EB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Samuel</w:t>
            </w:r>
          </w:p>
        </w:tc>
        <w:tc>
          <w:tcPr>
            <w:tcW w:w="0" w:type="auto"/>
            <w:vAlign w:val="center"/>
            <w:hideMark/>
          </w:tcPr>
          <w:p w14:paraId="3CF5F580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2025-03-17</w:t>
            </w:r>
          </w:p>
        </w:tc>
      </w:tr>
      <w:tr w:rsidR="008642E0" w:rsidRPr="008642E0" w14:paraId="6A02B6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E3C35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Marta</w:t>
            </w:r>
          </w:p>
        </w:tc>
        <w:tc>
          <w:tcPr>
            <w:tcW w:w="0" w:type="auto"/>
            <w:vAlign w:val="center"/>
            <w:hideMark/>
          </w:tcPr>
          <w:p w14:paraId="6FD8C4CC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2019-08-05</w:t>
            </w:r>
          </w:p>
        </w:tc>
      </w:tr>
      <w:tr w:rsidR="008642E0" w:rsidRPr="008642E0" w14:paraId="00C63A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317F9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Kalkidan</w:t>
            </w:r>
          </w:p>
        </w:tc>
        <w:tc>
          <w:tcPr>
            <w:tcW w:w="0" w:type="auto"/>
            <w:vAlign w:val="center"/>
            <w:hideMark/>
          </w:tcPr>
          <w:p w14:paraId="2E5B5485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2022-02-21</w:t>
            </w:r>
          </w:p>
        </w:tc>
      </w:tr>
      <w:tr w:rsidR="008642E0" w:rsidRPr="008642E0" w14:paraId="602A13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E0AB9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Bethel</w:t>
            </w:r>
          </w:p>
        </w:tc>
        <w:tc>
          <w:tcPr>
            <w:tcW w:w="0" w:type="auto"/>
            <w:vAlign w:val="center"/>
            <w:hideMark/>
          </w:tcPr>
          <w:p w14:paraId="48AE4216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2021-12-01</w:t>
            </w:r>
          </w:p>
        </w:tc>
      </w:tr>
    </w:tbl>
    <w:p w14:paraId="494DD47C" w14:textId="77777777" w:rsidR="008642E0" w:rsidRPr="008642E0" w:rsidRDefault="00000000" w:rsidP="008642E0">
      <w:pPr>
        <w:rPr>
          <w:sz w:val="32"/>
          <w:szCs w:val="32"/>
        </w:rPr>
      </w:pPr>
      <w:r>
        <w:rPr>
          <w:sz w:val="32"/>
          <w:szCs w:val="32"/>
        </w:rPr>
        <w:pict w14:anchorId="4E9796F1">
          <v:rect id="_x0000_i1111" style="width:0;height:1.5pt" o:hralign="center" o:hrstd="t" o:hr="t" fillcolor="#a0a0a0" stroked="f"/>
        </w:pict>
      </w:r>
    </w:p>
    <w:p w14:paraId="49DD7163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76. Student Task — Verify Lookup Consistency</w:t>
      </w:r>
    </w:p>
    <w:p w14:paraId="4F53C2B9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Open:</w:t>
      </w:r>
    </w:p>
    <w:p w14:paraId="5B62124A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Hana Tesfaye</w:t>
      </w:r>
    </w:p>
    <w:p w14:paraId="5C648DFA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Check:</w:t>
      </w:r>
    </w:p>
    <w:p w14:paraId="18A79BA5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Department = Finance</w:t>
      </w:r>
    </w:p>
    <w:p w14:paraId="710ACB07" w14:textId="77777777" w:rsidR="008642E0" w:rsidRPr="008642E0" w:rsidRDefault="008642E0" w:rsidP="008642E0">
      <w:pPr>
        <w:rPr>
          <w:sz w:val="32"/>
          <w:szCs w:val="32"/>
        </w:rPr>
      </w:pPr>
    </w:p>
    <w:p w14:paraId="461BAD53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Position = Accountant</w:t>
      </w:r>
    </w:p>
    <w:p w14:paraId="2ED524A4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Open:</w:t>
      </w:r>
    </w:p>
    <w:p w14:paraId="41EB791A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Samuel Getachew</w:t>
      </w:r>
    </w:p>
    <w:p w14:paraId="0191A5E7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Check:</w:t>
      </w:r>
    </w:p>
    <w:p w14:paraId="4B963F06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Department = Information Technology</w:t>
      </w:r>
    </w:p>
    <w:p w14:paraId="5DFC942F" w14:textId="77777777" w:rsidR="008642E0" w:rsidRPr="008642E0" w:rsidRDefault="008642E0" w:rsidP="008642E0">
      <w:pPr>
        <w:rPr>
          <w:sz w:val="32"/>
          <w:szCs w:val="32"/>
        </w:rPr>
      </w:pPr>
    </w:p>
    <w:p w14:paraId="3DCDAD8F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Position = Software Developer</w:t>
      </w:r>
    </w:p>
    <w:p w14:paraId="168822AA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Open:</w:t>
      </w:r>
    </w:p>
    <w:p w14:paraId="7FA693D1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Sara Alemu</w:t>
      </w:r>
    </w:p>
    <w:p w14:paraId="3481C4BE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Check:</w:t>
      </w:r>
    </w:p>
    <w:p w14:paraId="716584C3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Department = Human Resources</w:t>
      </w:r>
    </w:p>
    <w:p w14:paraId="5EA32194" w14:textId="77777777" w:rsidR="008642E0" w:rsidRPr="008642E0" w:rsidRDefault="008642E0" w:rsidP="008642E0">
      <w:pPr>
        <w:rPr>
          <w:sz w:val="32"/>
          <w:szCs w:val="32"/>
        </w:rPr>
      </w:pPr>
    </w:p>
    <w:p w14:paraId="334C049B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Position = HR Officer</w:t>
      </w:r>
    </w:p>
    <w:p w14:paraId="06597FFC" w14:textId="77777777" w:rsidR="008642E0" w:rsidRPr="008642E0" w:rsidRDefault="00000000" w:rsidP="008642E0">
      <w:pPr>
        <w:rPr>
          <w:sz w:val="32"/>
          <w:szCs w:val="32"/>
        </w:rPr>
      </w:pPr>
      <w:r>
        <w:rPr>
          <w:sz w:val="32"/>
          <w:szCs w:val="32"/>
        </w:rPr>
        <w:pict w14:anchorId="288672EB">
          <v:rect id="_x0000_i1112" style="width:0;height:1.5pt" o:hralign="center" o:hrstd="t" o:hr="t" fillcolor="#a0a0a0" stroked="f"/>
        </w:pict>
      </w:r>
    </w:p>
    <w:p w14:paraId="328F9993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77. Data Quality Challenge</w:t>
      </w:r>
    </w:p>
    <w:p w14:paraId="4A036AA1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Create this intentionally incorrect employee:</w:t>
      </w:r>
    </w:p>
    <w:p w14:paraId="001E6E3F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Name: Test Employee</w:t>
      </w:r>
    </w:p>
    <w:p w14:paraId="2A780C81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Department: Finance</w:t>
      </w:r>
    </w:p>
    <w:p w14:paraId="5A846B62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Position: Software Developer</w:t>
      </w:r>
    </w:p>
    <w:p w14:paraId="25187182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Question:</w:t>
      </w:r>
    </w:p>
    <w:p w14:paraId="35C75913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Is the record technically possible with our current simple model?</w:t>
      </w:r>
    </w:p>
    <w:p w14:paraId="3BB1075E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Possibly:</w:t>
      </w:r>
    </w:p>
    <w:p w14:paraId="11747658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Yes.</w:t>
      </w:r>
    </w:p>
    <w:p w14:paraId="3BECD59A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Why?</w:t>
      </w:r>
    </w:p>
    <w:p w14:paraId="07CB414D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Because:</w:t>
      </w:r>
    </w:p>
    <w:p w14:paraId="1B94DDF9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Software Developer</w:t>
      </w:r>
    </w:p>
    <w:p w14:paraId="3914595F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is a valid Position record.</w:t>
      </w:r>
    </w:p>
    <w:p w14:paraId="5CB56907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But it belongs to:</w:t>
      </w:r>
    </w:p>
    <w:p w14:paraId="368B1161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Information Technology.</w:t>
      </w:r>
    </w:p>
    <w:p w14:paraId="102675EE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This reveals an important concept:</w:t>
      </w:r>
    </w:p>
    <w:p w14:paraId="2E86EE13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Valid Lookup does not automatically mean valid business combination.</w:t>
      </w:r>
    </w:p>
    <w:p w14:paraId="096814BD" w14:textId="77777777" w:rsidR="008642E0" w:rsidRPr="008642E0" w:rsidRDefault="00000000" w:rsidP="008642E0">
      <w:pPr>
        <w:rPr>
          <w:sz w:val="32"/>
          <w:szCs w:val="32"/>
        </w:rPr>
      </w:pPr>
      <w:r>
        <w:rPr>
          <w:sz w:val="32"/>
          <w:szCs w:val="32"/>
        </w:rPr>
        <w:pict w14:anchorId="48F37344">
          <v:rect id="_x0000_i1113" style="width:0;height:1.5pt" o:hralign="center" o:hrstd="t" o:hr="t" fillcolor="#a0a0a0" stroked="f"/>
        </w:pict>
      </w:r>
    </w:p>
    <w:p w14:paraId="78F05539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78. Instructor Discussion</w:t>
      </w:r>
    </w:p>
    <w:p w14:paraId="37025F3F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Ask:</w:t>
      </w:r>
    </w:p>
    <w:p w14:paraId="710CD152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How could we stop someone from selecting a Position from the wrong Department?</w:t>
      </w:r>
    </w:p>
    <w:p w14:paraId="13C7240A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Possible future solutions include:</w:t>
      </w:r>
    </w:p>
    <w:p w14:paraId="59BE40D0" w14:textId="77777777" w:rsidR="008642E0" w:rsidRPr="008642E0" w:rsidRDefault="008642E0" w:rsidP="008642E0">
      <w:pPr>
        <w:numPr>
          <w:ilvl w:val="0"/>
          <w:numId w:val="29"/>
        </w:numPr>
        <w:rPr>
          <w:sz w:val="32"/>
          <w:szCs w:val="32"/>
        </w:rPr>
      </w:pPr>
      <w:r w:rsidRPr="008642E0">
        <w:rPr>
          <w:sz w:val="32"/>
          <w:szCs w:val="32"/>
        </w:rPr>
        <w:t>Filter the Position list in Power Apps</w:t>
      </w:r>
    </w:p>
    <w:p w14:paraId="72C959B4" w14:textId="77777777" w:rsidR="008642E0" w:rsidRPr="008642E0" w:rsidRDefault="008642E0" w:rsidP="008642E0">
      <w:pPr>
        <w:numPr>
          <w:ilvl w:val="0"/>
          <w:numId w:val="29"/>
        </w:numPr>
        <w:rPr>
          <w:sz w:val="32"/>
          <w:szCs w:val="32"/>
        </w:rPr>
      </w:pPr>
      <w:r w:rsidRPr="008642E0">
        <w:rPr>
          <w:sz w:val="32"/>
          <w:szCs w:val="32"/>
        </w:rPr>
        <w:t>Add business validation</w:t>
      </w:r>
    </w:p>
    <w:p w14:paraId="31834F0B" w14:textId="77777777" w:rsidR="008642E0" w:rsidRPr="008642E0" w:rsidRDefault="008642E0" w:rsidP="008642E0">
      <w:pPr>
        <w:numPr>
          <w:ilvl w:val="0"/>
          <w:numId w:val="29"/>
        </w:numPr>
        <w:rPr>
          <w:sz w:val="32"/>
          <w:szCs w:val="32"/>
        </w:rPr>
      </w:pPr>
      <w:r w:rsidRPr="008642E0">
        <w:rPr>
          <w:sz w:val="32"/>
          <w:szCs w:val="32"/>
        </w:rPr>
        <w:t>Improve data model/process</w:t>
      </w:r>
    </w:p>
    <w:p w14:paraId="157C2E31" w14:textId="77777777" w:rsidR="008642E0" w:rsidRPr="008642E0" w:rsidRDefault="008642E0" w:rsidP="008642E0">
      <w:pPr>
        <w:numPr>
          <w:ilvl w:val="0"/>
          <w:numId w:val="29"/>
        </w:numPr>
        <w:rPr>
          <w:sz w:val="32"/>
          <w:szCs w:val="32"/>
        </w:rPr>
      </w:pPr>
      <w:r w:rsidRPr="008642E0">
        <w:rPr>
          <w:sz w:val="32"/>
          <w:szCs w:val="32"/>
        </w:rPr>
        <w:t>Server-side logic</w:t>
      </w:r>
    </w:p>
    <w:p w14:paraId="5804D56E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Tell students:</w:t>
      </w:r>
    </w:p>
    <w:p w14:paraId="4C7CCFAD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We will handle application validation later.</w:t>
      </w:r>
    </w:p>
    <w:p w14:paraId="6B37FD35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Important lesson:</w:t>
      </w:r>
    </w:p>
    <w:p w14:paraId="5DF9C088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Data structure and business rules are different things.</w:t>
      </w:r>
    </w:p>
    <w:p w14:paraId="515BF8FF" w14:textId="77777777" w:rsidR="008642E0" w:rsidRPr="008642E0" w:rsidRDefault="00000000" w:rsidP="008642E0">
      <w:pPr>
        <w:rPr>
          <w:sz w:val="32"/>
          <w:szCs w:val="32"/>
        </w:rPr>
      </w:pPr>
      <w:r>
        <w:rPr>
          <w:sz w:val="32"/>
          <w:szCs w:val="32"/>
        </w:rPr>
        <w:pict w14:anchorId="3E99E5FF">
          <v:rect id="_x0000_i1114" style="width:0;height:1.5pt" o:hralign="center" o:hrstd="t" o:hr="t" fillcolor="#a0a0a0" stroked="f"/>
        </w:pict>
      </w:r>
    </w:p>
    <w:p w14:paraId="506C3570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PART M — TEST THE BENEFIT OF LOOKUPS</w:t>
      </w:r>
    </w:p>
    <w:p w14:paraId="624AEB9E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79. Lab 8 — Rename a Department</w:t>
      </w:r>
    </w:p>
    <w:p w14:paraId="6F3DF5BF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Open:</w:t>
      </w:r>
    </w:p>
    <w:p w14:paraId="37098910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Department</w:t>
      </w:r>
    </w:p>
    <w:p w14:paraId="03DBFB37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Select:</w:t>
      </w:r>
    </w:p>
    <w:p w14:paraId="29411CA3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Finance</w:t>
      </w:r>
    </w:p>
    <w:p w14:paraId="41F460C6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Change:</w:t>
      </w:r>
    </w:p>
    <w:p w14:paraId="57315150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Finance</w:t>
      </w:r>
    </w:p>
    <w:p w14:paraId="1A094B8C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to:</w:t>
      </w:r>
    </w:p>
    <w:p w14:paraId="71A3F965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Finance &amp; Accounting</w:t>
      </w:r>
    </w:p>
    <w:p w14:paraId="3AA39918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Save.</w:t>
      </w:r>
    </w:p>
    <w:p w14:paraId="3134FBDF" w14:textId="77777777" w:rsidR="008642E0" w:rsidRPr="008642E0" w:rsidRDefault="00000000" w:rsidP="008642E0">
      <w:pPr>
        <w:rPr>
          <w:sz w:val="32"/>
          <w:szCs w:val="32"/>
        </w:rPr>
      </w:pPr>
      <w:r>
        <w:rPr>
          <w:sz w:val="32"/>
          <w:szCs w:val="32"/>
        </w:rPr>
        <w:pict w14:anchorId="31194FDD">
          <v:rect id="_x0000_i1115" style="width:0;height:1.5pt" o:hralign="center" o:hrstd="t" o:hr="t" fillcolor="#a0a0a0" stroked="f"/>
        </w:pict>
      </w:r>
    </w:p>
    <w:p w14:paraId="58AF5ECB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80. Check Employee</w:t>
      </w:r>
    </w:p>
    <w:p w14:paraId="5AD48835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Open:</w:t>
      </w:r>
    </w:p>
    <w:p w14:paraId="267A39C3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Hana Tesfaye</w:t>
      </w:r>
    </w:p>
    <w:p w14:paraId="3A06C5E2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What does Department now display?</w:t>
      </w:r>
    </w:p>
    <w:p w14:paraId="30E232FD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Expected:</w:t>
      </w:r>
    </w:p>
    <w:p w14:paraId="70CADD1D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Finance &amp; Accounting</w:t>
      </w:r>
    </w:p>
    <w:p w14:paraId="31918D22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Why?</w:t>
      </w:r>
    </w:p>
    <w:p w14:paraId="37E024E6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Because Employee references:</w:t>
      </w:r>
    </w:p>
    <w:p w14:paraId="2CF45356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The Department record</w:t>
      </w:r>
    </w:p>
    <w:p w14:paraId="342DE488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rather than storing an independent copy of the word "Finance."</w:t>
      </w:r>
    </w:p>
    <w:p w14:paraId="5FA50A86" w14:textId="77777777" w:rsidR="008642E0" w:rsidRPr="008642E0" w:rsidRDefault="00000000" w:rsidP="008642E0">
      <w:pPr>
        <w:rPr>
          <w:sz w:val="32"/>
          <w:szCs w:val="32"/>
        </w:rPr>
      </w:pPr>
      <w:r>
        <w:rPr>
          <w:sz w:val="32"/>
          <w:szCs w:val="32"/>
        </w:rPr>
        <w:pict w14:anchorId="33199E2A">
          <v:rect id="_x0000_i1116" style="width:0;height:1.5pt" o:hralign="center" o:hrstd="t" o:hr="t" fillcolor="#a0a0a0" stroked="f"/>
        </w:pict>
      </w:r>
    </w:p>
    <w:p w14:paraId="59919DB4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81. Important Lesson</w:t>
      </w:r>
    </w:p>
    <w:p w14:paraId="425BF93A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If we stored Department as plain Text in:</w:t>
      </w:r>
    </w:p>
    <w:p w14:paraId="5D75030E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100 Employee records</w:t>
      </w:r>
    </w:p>
    <w:p w14:paraId="6D0319E2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and changed:</w:t>
      </w:r>
    </w:p>
    <w:p w14:paraId="2B04DF3A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Finance</w:t>
      </w:r>
    </w:p>
    <w:p w14:paraId="74F46BBD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to:</w:t>
      </w:r>
    </w:p>
    <w:p w14:paraId="5FD6304A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Finance &amp; Accounting</w:t>
      </w:r>
    </w:p>
    <w:p w14:paraId="37075FD3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we might need to update:</w:t>
      </w:r>
    </w:p>
    <w:p w14:paraId="30F3EC6F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100 records.</w:t>
      </w:r>
    </w:p>
    <w:p w14:paraId="18C21C71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With Lookup:</w:t>
      </w:r>
    </w:p>
    <w:p w14:paraId="69C9E4C7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One Department record changes.</w:t>
      </w:r>
    </w:p>
    <w:p w14:paraId="015A9C4F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Related records still reference it.</w:t>
      </w:r>
    </w:p>
    <w:p w14:paraId="0C2B3966" w14:textId="77777777" w:rsidR="008642E0" w:rsidRPr="008642E0" w:rsidRDefault="00000000" w:rsidP="008642E0">
      <w:pPr>
        <w:rPr>
          <w:sz w:val="32"/>
          <w:szCs w:val="32"/>
        </w:rPr>
      </w:pPr>
      <w:r>
        <w:rPr>
          <w:sz w:val="32"/>
          <w:szCs w:val="32"/>
        </w:rPr>
        <w:pict w14:anchorId="78D572AB">
          <v:rect id="_x0000_i1117" style="width:0;height:1.5pt" o:hralign="center" o:hrstd="t" o:hr="t" fillcolor="#a0a0a0" stroked="f"/>
        </w:pict>
      </w:r>
    </w:p>
    <w:p w14:paraId="7145C875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82. Rename Back</w:t>
      </w:r>
    </w:p>
    <w:p w14:paraId="1D282402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For consistency with the remaining labs, optionally change:</w:t>
      </w:r>
    </w:p>
    <w:p w14:paraId="27FA2763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Finance &amp; Accounting</w:t>
      </w:r>
    </w:p>
    <w:p w14:paraId="42C5BF75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back to:</w:t>
      </w:r>
    </w:p>
    <w:p w14:paraId="374EB1B6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Finance</w:t>
      </w:r>
    </w:p>
    <w:p w14:paraId="61047486" w14:textId="77777777" w:rsidR="008642E0" w:rsidRPr="008642E0" w:rsidRDefault="00000000" w:rsidP="008642E0">
      <w:pPr>
        <w:rPr>
          <w:sz w:val="32"/>
          <w:szCs w:val="32"/>
        </w:rPr>
      </w:pPr>
      <w:r>
        <w:rPr>
          <w:sz w:val="32"/>
          <w:szCs w:val="32"/>
        </w:rPr>
        <w:pict w14:anchorId="2F9CF9EA">
          <v:rect id="_x0000_i1118" style="width:0;height:1.5pt" o:hralign="center" o:hrstd="t" o:hr="t" fillcolor="#a0a0a0" stroked="f"/>
        </w:pict>
      </w:r>
    </w:p>
    <w:p w14:paraId="02F7179E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PART N — VIEW RELATIONSHIPS</w:t>
      </w:r>
    </w:p>
    <w:p w14:paraId="5C51C131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83. Lab 9 — Inspect Table Relationships</w:t>
      </w:r>
    </w:p>
    <w:p w14:paraId="476D68DE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Open:</w:t>
      </w:r>
    </w:p>
    <w:p w14:paraId="4B5CE4FD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Department Table</w:t>
      </w:r>
    </w:p>
    <w:p w14:paraId="45C99DAB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Locate:</w:t>
      </w:r>
    </w:p>
    <w:p w14:paraId="62B28834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Relationships</w:t>
      </w:r>
    </w:p>
    <w:p w14:paraId="76201FFC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The exact UI may vary.</w:t>
      </w:r>
    </w:p>
    <w:p w14:paraId="4977F25E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Look for relationships to:</w:t>
      </w:r>
    </w:p>
    <w:p w14:paraId="1999E8AD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Position</w:t>
      </w:r>
    </w:p>
    <w:p w14:paraId="407FF73C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Employee</w:t>
      </w:r>
    </w:p>
    <w:p w14:paraId="083C9018" w14:textId="77777777" w:rsidR="008642E0" w:rsidRPr="008642E0" w:rsidRDefault="00000000" w:rsidP="008642E0">
      <w:pPr>
        <w:rPr>
          <w:sz w:val="32"/>
          <w:szCs w:val="32"/>
        </w:rPr>
      </w:pPr>
      <w:r>
        <w:rPr>
          <w:sz w:val="32"/>
          <w:szCs w:val="32"/>
        </w:rPr>
        <w:pict w14:anchorId="342C6026">
          <v:rect id="_x0000_i1119" style="width:0;height:1.5pt" o:hralign="center" o:hrstd="t" o:hr="t" fillcolor="#a0a0a0" stroked="f"/>
        </w:pict>
      </w:r>
    </w:p>
    <w:p w14:paraId="16708D49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84. Expected Relationships</w:t>
      </w:r>
    </w:p>
    <w:p w14:paraId="76E8F592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Students should identify:</w:t>
      </w:r>
    </w:p>
    <w:p w14:paraId="6221C9E3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 xml:space="preserve">Department </w:t>
      </w:r>
      <w:r w:rsidRPr="008642E0">
        <w:rPr>
          <w:rFonts w:ascii="Times New Roman" w:hAnsi="Times New Roman" w:cs="Times New Roman"/>
          <w:b/>
          <w:bCs/>
          <w:sz w:val="32"/>
          <w:szCs w:val="32"/>
        </w:rPr>
        <w:t>→</w:t>
      </w:r>
      <w:r w:rsidRPr="008642E0">
        <w:rPr>
          <w:b/>
          <w:bCs/>
          <w:sz w:val="32"/>
          <w:szCs w:val="32"/>
        </w:rPr>
        <w:t xml:space="preserve"> Positions</w:t>
      </w:r>
    </w:p>
    <w:p w14:paraId="454B0060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One-to-Many</w:t>
      </w:r>
    </w:p>
    <w:p w14:paraId="695A46D4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and:</w:t>
      </w:r>
    </w:p>
    <w:p w14:paraId="475C18B1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 xml:space="preserve">Department </w:t>
      </w:r>
      <w:r w:rsidRPr="008642E0">
        <w:rPr>
          <w:rFonts w:ascii="Times New Roman" w:hAnsi="Times New Roman" w:cs="Times New Roman"/>
          <w:b/>
          <w:bCs/>
          <w:sz w:val="32"/>
          <w:szCs w:val="32"/>
        </w:rPr>
        <w:t>→</w:t>
      </w:r>
      <w:r w:rsidRPr="008642E0">
        <w:rPr>
          <w:b/>
          <w:bCs/>
          <w:sz w:val="32"/>
          <w:szCs w:val="32"/>
        </w:rPr>
        <w:t xml:space="preserve"> Employees</w:t>
      </w:r>
    </w:p>
    <w:p w14:paraId="332C2ACC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One-to-Many</w:t>
      </w:r>
    </w:p>
    <w:p w14:paraId="4072AE8C" w14:textId="77777777" w:rsidR="008642E0" w:rsidRPr="008642E0" w:rsidRDefault="00000000" w:rsidP="008642E0">
      <w:pPr>
        <w:rPr>
          <w:sz w:val="32"/>
          <w:szCs w:val="32"/>
        </w:rPr>
      </w:pPr>
      <w:r>
        <w:rPr>
          <w:sz w:val="32"/>
          <w:szCs w:val="32"/>
        </w:rPr>
        <w:pict w14:anchorId="257158FD">
          <v:rect id="_x0000_i1120" style="width:0;height:1.5pt" o:hralign="center" o:hrstd="t" o:hr="t" fillcolor="#a0a0a0" stroked="f"/>
        </w:pict>
      </w:r>
    </w:p>
    <w:p w14:paraId="0A9F13EB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85. Open Position Relationships</w:t>
      </w:r>
    </w:p>
    <w:p w14:paraId="13CBD6CC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Find:</w:t>
      </w:r>
    </w:p>
    <w:p w14:paraId="0DFBFAF9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 xml:space="preserve">Position </w:t>
      </w:r>
      <w:r w:rsidRPr="008642E0">
        <w:rPr>
          <w:rFonts w:ascii="Times New Roman" w:hAnsi="Times New Roman" w:cs="Times New Roman"/>
          <w:b/>
          <w:bCs/>
          <w:sz w:val="32"/>
          <w:szCs w:val="32"/>
        </w:rPr>
        <w:t>→</w:t>
      </w:r>
      <w:r w:rsidRPr="008642E0">
        <w:rPr>
          <w:b/>
          <w:bCs/>
          <w:sz w:val="32"/>
          <w:szCs w:val="32"/>
        </w:rPr>
        <w:t xml:space="preserve"> Employees</w:t>
      </w:r>
    </w:p>
    <w:p w14:paraId="16D7D20A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One-to-Many.</w:t>
      </w:r>
    </w:p>
    <w:p w14:paraId="70A18A38" w14:textId="77777777" w:rsidR="008642E0" w:rsidRPr="008642E0" w:rsidRDefault="00000000" w:rsidP="008642E0">
      <w:pPr>
        <w:rPr>
          <w:sz w:val="32"/>
          <w:szCs w:val="32"/>
        </w:rPr>
      </w:pPr>
      <w:r>
        <w:rPr>
          <w:sz w:val="32"/>
          <w:szCs w:val="32"/>
        </w:rPr>
        <w:pict w14:anchorId="086FAAD2">
          <v:rect id="_x0000_i1121" style="width:0;height:1.5pt" o:hralign="center" o:hrstd="t" o:hr="t" fillcolor="#a0a0a0" stroked="f"/>
        </w:pict>
      </w:r>
    </w:p>
    <w:p w14:paraId="00407637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86. Explain 1:N and N:1</w:t>
      </w:r>
    </w:p>
    <w:p w14:paraId="4403D6CD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These are the same relationship viewed from different sides.</w:t>
      </w:r>
    </w:p>
    <w:p w14:paraId="62544080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From Department:</w:t>
      </w:r>
    </w:p>
    <w:p w14:paraId="553B6868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 xml:space="preserve">1 Department </w:t>
      </w:r>
      <w:r w:rsidRPr="008642E0">
        <w:rPr>
          <w:rFonts w:ascii="Times New Roman" w:hAnsi="Times New Roman" w:cs="Times New Roman"/>
          <w:sz w:val="32"/>
          <w:szCs w:val="32"/>
        </w:rPr>
        <w:t>→</w:t>
      </w:r>
      <w:r w:rsidRPr="008642E0">
        <w:rPr>
          <w:sz w:val="32"/>
          <w:szCs w:val="32"/>
        </w:rPr>
        <w:t xml:space="preserve"> Many Employees</w:t>
      </w:r>
    </w:p>
    <w:p w14:paraId="63214BED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From Employee:</w:t>
      </w:r>
    </w:p>
    <w:p w14:paraId="0F6A9D64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 xml:space="preserve">Many Employees </w:t>
      </w:r>
      <w:r w:rsidRPr="008642E0">
        <w:rPr>
          <w:rFonts w:ascii="Times New Roman" w:hAnsi="Times New Roman" w:cs="Times New Roman"/>
          <w:sz w:val="32"/>
          <w:szCs w:val="32"/>
        </w:rPr>
        <w:t>→</w:t>
      </w:r>
      <w:r w:rsidRPr="008642E0">
        <w:rPr>
          <w:sz w:val="32"/>
          <w:szCs w:val="32"/>
        </w:rPr>
        <w:t xml:space="preserve"> 1 Department</w:t>
      </w:r>
    </w:p>
    <w:p w14:paraId="0824B416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Dataverse supports both 1:N and N:1 perspectives of these relationships.</w:t>
      </w:r>
    </w:p>
    <w:p w14:paraId="031D70A9" w14:textId="77777777" w:rsidR="008642E0" w:rsidRPr="008642E0" w:rsidRDefault="00000000" w:rsidP="008642E0">
      <w:pPr>
        <w:rPr>
          <w:sz w:val="32"/>
          <w:szCs w:val="32"/>
        </w:rPr>
      </w:pPr>
      <w:r>
        <w:rPr>
          <w:sz w:val="32"/>
          <w:szCs w:val="32"/>
        </w:rPr>
        <w:pict w14:anchorId="3EF8E3A6">
          <v:rect id="_x0000_i1122" style="width:0;height:1.5pt" o:hralign="center" o:hrstd="t" o:hr="t" fillcolor="#a0a0a0" stroked="f"/>
        </w:pict>
      </w:r>
    </w:p>
    <w:p w14:paraId="1B77AD82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PART O — DATA TYPE EXERCISE</w:t>
      </w:r>
    </w:p>
    <w:p w14:paraId="59480ADA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87. Student Exercise — Choose the Correct Data Type</w:t>
      </w:r>
    </w:p>
    <w:p w14:paraId="3BD527A2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Students 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8"/>
        <w:gridCol w:w="844"/>
      </w:tblGrid>
      <w:tr w:rsidR="008642E0" w:rsidRPr="008642E0" w14:paraId="3AA388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5E54E7" w14:textId="77777777" w:rsidR="008642E0" w:rsidRPr="008642E0" w:rsidRDefault="008642E0" w:rsidP="008642E0">
            <w:pPr>
              <w:rPr>
                <w:b/>
                <w:bCs/>
                <w:sz w:val="32"/>
                <w:szCs w:val="32"/>
              </w:rPr>
            </w:pPr>
            <w:r w:rsidRPr="008642E0">
              <w:rPr>
                <w:b/>
                <w:bCs/>
                <w:sz w:val="32"/>
                <w:szCs w:val="32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6CEC2710" w14:textId="77777777" w:rsidR="008642E0" w:rsidRPr="008642E0" w:rsidRDefault="008642E0" w:rsidP="008642E0">
            <w:pPr>
              <w:rPr>
                <w:b/>
                <w:bCs/>
                <w:sz w:val="32"/>
                <w:szCs w:val="32"/>
              </w:rPr>
            </w:pPr>
            <w:r w:rsidRPr="008642E0">
              <w:rPr>
                <w:b/>
                <w:bCs/>
                <w:sz w:val="32"/>
                <w:szCs w:val="32"/>
              </w:rPr>
              <w:t>Type</w:t>
            </w:r>
          </w:p>
        </w:tc>
      </w:tr>
      <w:tr w:rsidR="008642E0" w:rsidRPr="008642E0" w14:paraId="7140E3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766F2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Employee Name</w:t>
            </w:r>
          </w:p>
        </w:tc>
        <w:tc>
          <w:tcPr>
            <w:tcW w:w="0" w:type="auto"/>
            <w:vAlign w:val="center"/>
            <w:hideMark/>
          </w:tcPr>
          <w:p w14:paraId="4CF51559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?</w:t>
            </w:r>
          </w:p>
        </w:tc>
      </w:tr>
      <w:tr w:rsidR="008642E0" w:rsidRPr="008642E0" w14:paraId="4BE1E2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2B719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231731E5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?</w:t>
            </w:r>
          </w:p>
        </w:tc>
      </w:tr>
      <w:tr w:rsidR="008642E0" w:rsidRPr="008642E0" w14:paraId="7E0009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1E170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Hire Date</w:t>
            </w:r>
          </w:p>
        </w:tc>
        <w:tc>
          <w:tcPr>
            <w:tcW w:w="0" w:type="auto"/>
            <w:vAlign w:val="center"/>
            <w:hideMark/>
          </w:tcPr>
          <w:p w14:paraId="2FF25051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?</w:t>
            </w:r>
          </w:p>
        </w:tc>
      </w:tr>
      <w:tr w:rsidR="008642E0" w:rsidRPr="008642E0" w14:paraId="647E94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B4110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Active?</w:t>
            </w:r>
          </w:p>
        </w:tc>
        <w:tc>
          <w:tcPr>
            <w:tcW w:w="0" w:type="auto"/>
            <w:vAlign w:val="center"/>
            <w:hideMark/>
          </w:tcPr>
          <w:p w14:paraId="134BF83A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?</w:t>
            </w:r>
          </w:p>
        </w:tc>
      </w:tr>
      <w:tr w:rsidR="008642E0" w:rsidRPr="008642E0" w14:paraId="7EA03B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D4EC2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6A634D7A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?</w:t>
            </w:r>
          </w:p>
        </w:tc>
      </w:tr>
      <w:tr w:rsidR="008642E0" w:rsidRPr="008642E0" w14:paraId="514F23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40D2E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Employment Status</w:t>
            </w:r>
          </w:p>
        </w:tc>
        <w:tc>
          <w:tcPr>
            <w:tcW w:w="0" w:type="auto"/>
            <w:vAlign w:val="center"/>
            <w:hideMark/>
          </w:tcPr>
          <w:p w14:paraId="561A7D8B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?</w:t>
            </w:r>
          </w:p>
        </w:tc>
      </w:tr>
      <w:tr w:rsidR="008642E0" w:rsidRPr="008642E0" w14:paraId="146CF1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39AD5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Employee Photo</w:t>
            </w:r>
          </w:p>
        </w:tc>
        <w:tc>
          <w:tcPr>
            <w:tcW w:w="0" w:type="auto"/>
            <w:vAlign w:val="center"/>
            <w:hideMark/>
          </w:tcPr>
          <w:p w14:paraId="5F27C993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?</w:t>
            </w:r>
          </w:p>
        </w:tc>
      </w:tr>
      <w:tr w:rsidR="008642E0" w:rsidRPr="008642E0" w14:paraId="656688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3170E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Notes</w:t>
            </w:r>
          </w:p>
        </w:tc>
        <w:tc>
          <w:tcPr>
            <w:tcW w:w="0" w:type="auto"/>
            <w:vAlign w:val="center"/>
            <w:hideMark/>
          </w:tcPr>
          <w:p w14:paraId="04485160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?</w:t>
            </w:r>
          </w:p>
        </w:tc>
      </w:tr>
    </w:tbl>
    <w:p w14:paraId="299BBBEE" w14:textId="77777777" w:rsidR="008642E0" w:rsidRPr="008642E0" w:rsidRDefault="00000000" w:rsidP="008642E0">
      <w:pPr>
        <w:rPr>
          <w:sz w:val="32"/>
          <w:szCs w:val="32"/>
        </w:rPr>
      </w:pPr>
      <w:r>
        <w:rPr>
          <w:sz w:val="32"/>
          <w:szCs w:val="32"/>
        </w:rPr>
        <w:pict w14:anchorId="6D423B55">
          <v:rect id="_x0000_i1123" style="width:0;height:1.5pt" o:hralign="center" o:hrstd="t" o:hr="t" fillcolor="#a0a0a0" stroked="f"/>
        </w:pict>
      </w:r>
    </w:p>
    <w:p w14:paraId="5685528E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88. Answer Key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8"/>
        <w:gridCol w:w="3285"/>
      </w:tblGrid>
      <w:tr w:rsidR="008642E0" w:rsidRPr="008642E0" w14:paraId="4C0EBB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BCFB29" w14:textId="77777777" w:rsidR="008642E0" w:rsidRPr="008642E0" w:rsidRDefault="008642E0" w:rsidP="008642E0">
            <w:pPr>
              <w:rPr>
                <w:b/>
                <w:bCs/>
                <w:sz w:val="32"/>
                <w:szCs w:val="32"/>
              </w:rPr>
            </w:pPr>
            <w:r w:rsidRPr="008642E0">
              <w:rPr>
                <w:b/>
                <w:bCs/>
                <w:sz w:val="32"/>
                <w:szCs w:val="32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13FC2B1D" w14:textId="77777777" w:rsidR="008642E0" w:rsidRPr="008642E0" w:rsidRDefault="008642E0" w:rsidP="008642E0">
            <w:pPr>
              <w:rPr>
                <w:b/>
                <w:bCs/>
                <w:sz w:val="32"/>
                <w:szCs w:val="32"/>
              </w:rPr>
            </w:pPr>
            <w:r w:rsidRPr="008642E0">
              <w:rPr>
                <w:b/>
                <w:bCs/>
                <w:sz w:val="32"/>
                <w:szCs w:val="32"/>
              </w:rPr>
              <w:t>Recommended Type</w:t>
            </w:r>
          </w:p>
        </w:tc>
      </w:tr>
      <w:tr w:rsidR="008642E0" w:rsidRPr="008642E0" w14:paraId="351ED7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BC74F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Employee Name</w:t>
            </w:r>
          </w:p>
        </w:tc>
        <w:tc>
          <w:tcPr>
            <w:tcW w:w="0" w:type="auto"/>
            <w:vAlign w:val="center"/>
            <w:hideMark/>
          </w:tcPr>
          <w:p w14:paraId="4C5A092D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Text</w:t>
            </w:r>
          </w:p>
        </w:tc>
      </w:tr>
      <w:tr w:rsidR="008642E0" w:rsidRPr="008642E0" w14:paraId="09E49D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81632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31B86417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Currency</w:t>
            </w:r>
          </w:p>
        </w:tc>
      </w:tr>
      <w:tr w:rsidR="008642E0" w:rsidRPr="008642E0" w14:paraId="1C7766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673FA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Hire Date</w:t>
            </w:r>
          </w:p>
        </w:tc>
        <w:tc>
          <w:tcPr>
            <w:tcW w:w="0" w:type="auto"/>
            <w:vAlign w:val="center"/>
            <w:hideMark/>
          </w:tcPr>
          <w:p w14:paraId="1B1C01A2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Date</w:t>
            </w:r>
          </w:p>
        </w:tc>
      </w:tr>
      <w:tr w:rsidR="008642E0" w:rsidRPr="008642E0" w14:paraId="14B148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449B6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Active?</w:t>
            </w:r>
          </w:p>
        </w:tc>
        <w:tc>
          <w:tcPr>
            <w:tcW w:w="0" w:type="auto"/>
            <w:vAlign w:val="center"/>
            <w:hideMark/>
          </w:tcPr>
          <w:p w14:paraId="72DC9E49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Yes/No</w:t>
            </w:r>
          </w:p>
        </w:tc>
      </w:tr>
      <w:tr w:rsidR="008642E0" w:rsidRPr="008642E0" w14:paraId="5E5117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B220A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41C5DA36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Lookup</w:t>
            </w:r>
          </w:p>
        </w:tc>
      </w:tr>
      <w:tr w:rsidR="008642E0" w:rsidRPr="008642E0" w14:paraId="446475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9A559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Employment Status</w:t>
            </w:r>
          </w:p>
        </w:tc>
        <w:tc>
          <w:tcPr>
            <w:tcW w:w="0" w:type="auto"/>
            <w:vAlign w:val="center"/>
            <w:hideMark/>
          </w:tcPr>
          <w:p w14:paraId="55193DCB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Choice</w:t>
            </w:r>
          </w:p>
        </w:tc>
      </w:tr>
      <w:tr w:rsidR="008642E0" w:rsidRPr="008642E0" w14:paraId="75B276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316A7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Employee Photo</w:t>
            </w:r>
          </w:p>
        </w:tc>
        <w:tc>
          <w:tcPr>
            <w:tcW w:w="0" w:type="auto"/>
            <w:vAlign w:val="center"/>
            <w:hideMark/>
          </w:tcPr>
          <w:p w14:paraId="74B8EEEA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Image</w:t>
            </w:r>
          </w:p>
        </w:tc>
      </w:tr>
      <w:tr w:rsidR="008642E0" w:rsidRPr="008642E0" w14:paraId="27E9CC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BD113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Notes</w:t>
            </w:r>
          </w:p>
        </w:tc>
        <w:tc>
          <w:tcPr>
            <w:tcW w:w="0" w:type="auto"/>
            <w:vAlign w:val="center"/>
            <w:hideMark/>
          </w:tcPr>
          <w:p w14:paraId="5B10A07D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Multiline Text</w:t>
            </w:r>
          </w:p>
        </w:tc>
      </w:tr>
    </w:tbl>
    <w:p w14:paraId="4F5361F6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Dataverse supports a range of column types including text, numbers, date/time, lookup, currency, autonumber, file, and Power Fx formula columns.</w:t>
      </w:r>
    </w:p>
    <w:p w14:paraId="4CE1EC57" w14:textId="77777777" w:rsidR="008642E0" w:rsidRPr="008642E0" w:rsidRDefault="00000000" w:rsidP="008642E0">
      <w:pPr>
        <w:rPr>
          <w:sz w:val="32"/>
          <w:szCs w:val="32"/>
        </w:rPr>
      </w:pPr>
      <w:r>
        <w:rPr>
          <w:sz w:val="32"/>
          <w:szCs w:val="32"/>
        </w:rPr>
        <w:pict w14:anchorId="20EB1887">
          <v:rect id="_x0000_i1124" style="width:0;height:1.5pt" o:hralign="center" o:hrstd="t" o:hr="t" fillcolor="#a0a0a0" stroked="f"/>
        </w:pict>
      </w:r>
    </w:p>
    <w:p w14:paraId="12349482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89. Trick Question</w:t>
      </w:r>
    </w:p>
    <w:p w14:paraId="0631FCF9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What type should:</w:t>
      </w:r>
    </w:p>
    <w:p w14:paraId="46C28358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Age</w:t>
      </w:r>
    </w:p>
    <w:p w14:paraId="2F35AB39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be?</w:t>
      </w:r>
    </w:p>
    <w:p w14:paraId="38F684E5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Students may answer:</w:t>
      </w:r>
    </w:p>
    <w:p w14:paraId="64552134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Whole Number.</w:t>
      </w:r>
    </w:p>
    <w:p w14:paraId="30E7A3D4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Ask:</w:t>
      </w:r>
    </w:p>
    <w:p w14:paraId="4184D0FC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Should we actually store Age?</w:t>
      </w:r>
    </w:p>
    <w:p w14:paraId="1F522CA4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Better design:</w:t>
      </w:r>
    </w:p>
    <w:p w14:paraId="2E8741EE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Store:</w:t>
      </w:r>
    </w:p>
    <w:p w14:paraId="15F923B3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Date of Birth</w:t>
      </w:r>
    </w:p>
    <w:p w14:paraId="11DB5482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and calculate Age when needed.</w:t>
      </w:r>
    </w:p>
    <w:p w14:paraId="2645C7D5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Why?</w:t>
      </w:r>
    </w:p>
    <w:p w14:paraId="5E101097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Because Age changes every year.</w:t>
      </w:r>
    </w:p>
    <w:p w14:paraId="2959655F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Important principle:</w:t>
      </w:r>
    </w:p>
    <w:p w14:paraId="6592B24B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Do not store values that can become stale if they can be reliably derived.</w:t>
      </w:r>
    </w:p>
    <w:p w14:paraId="47CEDDB5" w14:textId="77777777" w:rsidR="008642E0" w:rsidRPr="008642E0" w:rsidRDefault="00000000" w:rsidP="008642E0">
      <w:pPr>
        <w:rPr>
          <w:sz w:val="32"/>
          <w:szCs w:val="32"/>
        </w:rPr>
      </w:pPr>
      <w:r>
        <w:rPr>
          <w:sz w:val="32"/>
          <w:szCs w:val="32"/>
        </w:rPr>
        <w:pict w14:anchorId="7618B534">
          <v:rect id="_x0000_i1125" style="width:0;height:1.5pt" o:hralign="center" o:hrstd="t" o:hr="t" fillcolor="#a0a0a0" stroked="f"/>
        </w:pict>
      </w:r>
    </w:p>
    <w:p w14:paraId="661C4942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PART P — CHOICE VS LOOKUP EXERCISE</w:t>
      </w:r>
    </w:p>
    <w:p w14:paraId="66336761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90. Decide: Choice or Lookup?</w:t>
      </w:r>
    </w:p>
    <w:p w14:paraId="5D11DE7C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Example 1</w:t>
      </w:r>
    </w:p>
    <w:p w14:paraId="11912A9E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Employment Status:</w:t>
      </w:r>
    </w:p>
    <w:p w14:paraId="091CB4A3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Active</w:t>
      </w:r>
    </w:p>
    <w:p w14:paraId="2D4A7E66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On Leave</w:t>
      </w:r>
    </w:p>
    <w:p w14:paraId="1DDFD6D7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Resigned</w:t>
      </w:r>
    </w:p>
    <w:p w14:paraId="2F41AA08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Answer</w:t>
      </w:r>
    </w:p>
    <w:p w14:paraId="0524CA07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Choice</w:t>
      </w:r>
    </w:p>
    <w:p w14:paraId="6F672F34" w14:textId="77777777" w:rsidR="008642E0" w:rsidRPr="008642E0" w:rsidRDefault="00000000" w:rsidP="008642E0">
      <w:pPr>
        <w:rPr>
          <w:sz w:val="32"/>
          <w:szCs w:val="32"/>
        </w:rPr>
      </w:pPr>
      <w:r>
        <w:rPr>
          <w:sz w:val="32"/>
          <w:szCs w:val="32"/>
        </w:rPr>
        <w:pict w14:anchorId="2CEC74A4">
          <v:rect id="_x0000_i1126" style="width:0;height:1.5pt" o:hralign="center" o:hrstd="t" o:hr="t" fillcolor="#a0a0a0" stroked="f"/>
        </w:pict>
      </w:r>
    </w:p>
    <w:p w14:paraId="648AD4BA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Example 2</w:t>
      </w:r>
    </w:p>
    <w:p w14:paraId="3D0FC0B5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Department</w:t>
      </w:r>
    </w:p>
    <w:p w14:paraId="2060B121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Answer</w:t>
      </w:r>
    </w:p>
    <w:p w14:paraId="3877FC81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Lookup</w:t>
      </w:r>
    </w:p>
    <w:p w14:paraId="6E1EBF92" w14:textId="77777777" w:rsidR="008642E0" w:rsidRPr="008642E0" w:rsidRDefault="00000000" w:rsidP="008642E0">
      <w:pPr>
        <w:rPr>
          <w:sz w:val="32"/>
          <w:szCs w:val="32"/>
        </w:rPr>
      </w:pPr>
      <w:r>
        <w:rPr>
          <w:sz w:val="32"/>
          <w:szCs w:val="32"/>
        </w:rPr>
        <w:pict w14:anchorId="06438F06">
          <v:rect id="_x0000_i1127" style="width:0;height:1.5pt" o:hralign="center" o:hrstd="t" o:hr="t" fillcolor="#a0a0a0" stroked="f"/>
        </w:pict>
      </w:r>
    </w:p>
    <w:p w14:paraId="2CA834A8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Example 3</w:t>
      </w:r>
    </w:p>
    <w:p w14:paraId="4BF8EB2B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Priority</w:t>
      </w:r>
    </w:p>
    <w:p w14:paraId="2762BE2B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Low</w:t>
      </w:r>
    </w:p>
    <w:p w14:paraId="12264088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Medium</w:t>
      </w:r>
    </w:p>
    <w:p w14:paraId="60864AC4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High</w:t>
      </w:r>
    </w:p>
    <w:p w14:paraId="1AEF253C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Critical</w:t>
      </w:r>
    </w:p>
    <w:p w14:paraId="63743514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Answer</w:t>
      </w:r>
    </w:p>
    <w:p w14:paraId="7C2528A3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Choice</w:t>
      </w:r>
    </w:p>
    <w:p w14:paraId="3894F664" w14:textId="77777777" w:rsidR="008642E0" w:rsidRPr="008642E0" w:rsidRDefault="00000000" w:rsidP="008642E0">
      <w:pPr>
        <w:rPr>
          <w:sz w:val="32"/>
          <w:szCs w:val="32"/>
        </w:rPr>
      </w:pPr>
      <w:r>
        <w:rPr>
          <w:sz w:val="32"/>
          <w:szCs w:val="32"/>
        </w:rPr>
        <w:pict w14:anchorId="68D28BAE">
          <v:rect id="_x0000_i1128" style="width:0;height:1.5pt" o:hralign="center" o:hrstd="t" o:hr="t" fillcolor="#a0a0a0" stroked="f"/>
        </w:pict>
      </w:r>
    </w:p>
    <w:p w14:paraId="45BD39DD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Example 4</w:t>
      </w:r>
    </w:p>
    <w:p w14:paraId="07619D78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Vendor</w:t>
      </w:r>
    </w:p>
    <w:p w14:paraId="46E2B153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Vendor has:</w:t>
      </w:r>
    </w:p>
    <w:p w14:paraId="01B9A7DB" w14:textId="77777777" w:rsidR="008642E0" w:rsidRPr="008642E0" w:rsidRDefault="008642E0" w:rsidP="008642E0">
      <w:pPr>
        <w:numPr>
          <w:ilvl w:val="0"/>
          <w:numId w:val="30"/>
        </w:numPr>
        <w:rPr>
          <w:sz w:val="32"/>
          <w:szCs w:val="32"/>
        </w:rPr>
      </w:pPr>
      <w:r w:rsidRPr="008642E0">
        <w:rPr>
          <w:sz w:val="32"/>
          <w:szCs w:val="32"/>
        </w:rPr>
        <w:t>Name</w:t>
      </w:r>
    </w:p>
    <w:p w14:paraId="4A6922D9" w14:textId="77777777" w:rsidR="008642E0" w:rsidRPr="008642E0" w:rsidRDefault="008642E0" w:rsidP="008642E0">
      <w:pPr>
        <w:numPr>
          <w:ilvl w:val="0"/>
          <w:numId w:val="30"/>
        </w:numPr>
        <w:rPr>
          <w:sz w:val="32"/>
          <w:szCs w:val="32"/>
        </w:rPr>
      </w:pPr>
      <w:r w:rsidRPr="008642E0">
        <w:rPr>
          <w:sz w:val="32"/>
          <w:szCs w:val="32"/>
        </w:rPr>
        <w:t>Email</w:t>
      </w:r>
    </w:p>
    <w:p w14:paraId="3E6AB1B5" w14:textId="77777777" w:rsidR="008642E0" w:rsidRPr="008642E0" w:rsidRDefault="008642E0" w:rsidP="008642E0">
      <w:pPr>
        <w:numPr>
          <w:ilvl w:val="0"/>
          <w:numId w:val="30"/>
        </w:numPr>
        <w:rPr>
          <w:sz w:val="32"/>
          <w:szCs w:val="32"/>
        </w:rPr>
      </w:pPr>
      <w:r w:rsidRPr="008642E0">
        <w:rPr>
          <w:sz w:val="32"/>
          <w:szCs w:val="32"/>
        </w:rPr>
        <w:t>Phone</w:t>
      </w:r>
    </w:p>
    <w:p w14:paraId="1E303330" w14:textId="77777777" w:rsidR="008642E0" w:rsidRPr="008642E0" w:rsidRDefault="008642E0" w:rsidP="008642E0">
      <w:pPr>
        <w:numPr>
          <w:ilvl w:val="0"/>
          <w:numId w:val="30"/>
        </w:numPr>
        <w:rPr>
          <w:sz w:val="32"/>
          <w:szCs w:val="32"/>
        </w:rPr>
      </w:pPr>
      <w:r w:rsidRPr="008642E0">
        <w:rPr>
          <w:sz w:val="32"/>
          <w:szCs w:val="32"/>
        </w:rPr>
        <w:t>Address</w:t>
      </w:r>
    </w:p>
    <w:p w14:paraId="3A288863" w14:textId="77777777" w:rsidR="008642E0" w:rsidRPr="008642E0" w:rsidRDefault="008642E0" w:rsidP="008642E0">
      <w:pPr>
        <w:numPr>
          <w:ilvl w:val="0"/>
          <w:numId w:val="30"/>
        </w:numPr>
        <w:rPr>
          <w:sz w:val="32"/>
          <w:szCs w:val="32"/>
        </w:rPr>
      </w:pPr>
      <w:r w:rsidRPr="008642E0">
        <w:rPr>
          <w:sz w:val="32"/>
          <w:szCs w:val="32"/>
        </w:rPr>
        <w:t>Tax Number</w:t>
      </w:r>
    </w:p>
    <w:p w14:paraId="40051089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Answer</w:t>
      </w:r>
    </w:p>
    <w:p w14:paraId="1D58380E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Lookup to Vendor Table</w:t>
      </w:r>
    </w:p>
    <w:p w14:paraId="5C6B3438" w14:textId="77777777" w:rsidR="008642E0" w:rsidRPr="008642E0" w:rsidRDefault="00000000" w:rsidP="008642E0">
      <w:pPr>
        <w:rPr>
          <w:sz w:val="32"/>
          <w:szCs w:val="32"/>
        </w:rPr>
      </w:pPr>
      <w:r>
        <w:rPr>
          <w:sz w:val="32"/>
          <w:szCs w:val="32"/>
        </w:rPr>
        <w:pict w14:anchorId="70457C62">
          <v:rect id="_x0000_i1129" style="width:0;height:1.5pt" o:hralign="center" o:hrstd="t" o:hr="t" fillcolor="#a0a0a0" stroked="f"/>
        </w:pict>
      </w:r>
    </w:p>
    <w:p w14:paraId="17BF3EF5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Example 5</w:t>
      </w:r>
    </w:p>
    <w:p w14:paraId="1EDF0516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Work Location</w:t>
      </w:r>
    </w:p>
    <w:p w14:paraId="6CD2ECCA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Only:</w:t>
      </w:r>
    </w:p>
    <w:p w14:paraId="72D2EC61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Head Office</w:t>
      </w:r>
    </w:p>
    <w:p w14:paraId="20C32DC4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Branch</w:t>
      </w:r>
    </w:p>
    <w:p w14:paraId="7ABF7AA9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Remote</w:t>
      </w:r>
    </w:p>
    <w:p w14:paraId="1ED1AA05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Answer</w:t>
      </w:r>
    </w:p>
    <w:p w14:paraId="6C7448C5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Likely:</w:t>
      </w:r>
    </w:p>
    <w:p w14:paraId="4418AE4B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Choice</w:t>
      </w:r>
    </w:p>
    <w:p w14:paraId="01E34F7D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If locations later need:</w:t>
      </w:r>
    </w:p>
    <w:p w14:paraId="086D1288" w14:textId="77777777" w:rsidR="008642E0" w:rsidRPr="008642E0" w:rsidRDefault="008642E0" w:rsidP="008642E0">
      <w:pPr>
        <w:numPr>
          <w:ilvl w:val="0"/>
          <w:numId w:val="31"/>
        </w:numPr>
        <w:rPr>
          <w:sz w:val="32"/>
          <w:szCs w:val="32"/>
        </w:rPr>
      </w:pPr>
      <w:r w:rsidRPr="008642E0">
        <w:rPr>
          <w:sz w:val="32"/>
          <w:szCs w:val="32"/>
        </w:rPr>
        <w:t>Address</w:t>
      </w:r>
    </w:p>
    <w:p w14:paraId="5B6C8DA6" w14:textId="77777777" w:rsidR="008642E0" w:rsidRPr="008642E0" w:rsidRDefault="008642E0" w:rsidP="008642E0">
      <w:pPr>
        <w:numPr>
          <w:ilvl w:val="0"/>
          <w:numId w:val="31"/>
        </w:numPr>
        <w:rPr>
          <w:sz w:val="32"/>
          <w:szCs w:val="32"/>
        </w:rPr>
      </w:pPr>
      <w:r w:rsidRPr="008642E0">
        <w:rPr>
          <w:sz w:val="32"/>
          <w:szCs w:val="32"/>
        </w:rPr>
        <w:t>Manager</w:t>
      </w:r>
    </w:p>
    <w:p w14:paraId="6E830A82" w14:textId="77777777" w:rsidR="008642E0" w:rsidRPr="008642E0" w:rsidRDefault="008642E0" w:rsidP="008642E0">
      <w:pPr>
        <w:numPr>
          <w:ilvl w:val="0"/>
          <w:numId w:val="31"/>
        </w:numPr>
        <w:rPr>
          <w:sz w:val="32"/>
          <w:szCs w:val="32"/>
        </w:rPr>
      </w:pPr>
      <w:r w:rsidRPr="008642E0">
        <w:rPr>
          <w:sz w:val="32"/>
          <w:szCs w:val="32"/>
        </w:rPr>
        <w:t>Capacity</w:t>
      </w:r>
    </w:p>
    <w:p w14:paraId="34371FC1" w14:textId="77777777" w:rsidR="008642E0" w:rsidRPr="008642E0" w:rsidRDefault="008642E0" w:rsidP="008642E0">
      <w:pPr>
        <w:numPr>
          <w:ilvl w:val="0"/>
          <w:numId w:val="31"/>
        </w:numPr>
        <w:rPr>
          <w:sz w:val="32"/>
          <w:szCs w:val="32"/>
        </w:rPr>
      </w:pPr>
      <w:r w:rsidRPr="008642E0">
        <w:rPr>
          <w:sz w:val="32"/>
          <w:szCs w:val="32"/>
        </w:rPr>
        <w:t>City</w:t>
      </w:r>
    </w:p>
    <w:p w14:paraId="41C9F2C6" w14:textId="77777777" w:rsidR="008642E0" w:rsidRPr="008642E0" w:rsidRDefault="008642E0" w:rsidP="008642E0">
      <w:pPr>
        <w:numPr>
          <w:ilvl w:val="0"/>
          <w:numId w:val="31"/>
        </w:numPr>
        <w:rPr>
          <w:sz w:val="32"/>
          <w:szCs w:val="32"/>
        </w:rPr>
      </w:pPr>
      <w:r w:rsidRPr="008642E0">
        <w:rPr>
          <w:sz w:val="32"/>
          <w:szCs w:val="32"/>
        </w:rPr>
        <w:t>Code</w:t>
      </w:r>
    </w:p>
    <w:p w14:paraId="7B737097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then:</w:t>
      </w:r>
    </w:p>
    <w:p w14:paraId="16B348D2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Location Table + Lookup</w:t>
      </w:r>
    </w:p>
    <w:p w14:paraId="76FD4C6B" w14:textId="77777777" w:rsidR="008642E0" w:rsidRPr="008642E0" w:rsidRDefault="00000000" w:rsidP="008642E0">
      <w:pPr>
        <w:rPr>
          <w:sz w:val="32"/>
          <w:szCs w:val="32"/>
        </w:rPr>
      </w:pPr>
      <w:r>
        <w:rPr>
          <w:sz w:val="32"/>
          <w:szCs w:val="32"/>
        </w:rPr>
        <w:pict w14:anchorId="34C1A434">
          <v:rect id="_x0000_i1130" style="width:0;height:1.5pt" o:hralign="center" o:hrstd="t" o:hr="t" fillcolor="#a0a0a0" stroked="f"/>
        </w:pict>
      </w:r>
    </w:p>
    <w:p w14:paraId="6E69A48C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91. The Rule</w:t>
      </w:r>
    </w:p>
    <w:p w14:paraId="65DA7C7A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Ask:</w:t>
      </w:r>
    </w:p>
    <w:p w14:paraId="09E64AA3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Does this value have its own business information?</w:t>
      </w:r>
    </w:p>
    <w:p w14:paraId="62C9FB6C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If:</w:t>
      </w:r>
    </w:p>
    <w:p w14:paraId="79BF3E84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No</w:t>
      </w:r>
    </w:p>
    <w:p w14:paraId="38CE3774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consider:</w:t>
      </w:r>
    </w:p>
    <w:p w14:paraId="5A322D63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Choice.</w:t>
      </w:r>
    </w:p>
    <w:p w14:paraId="52041D69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If:</w:t>
      </w:r>
    </w:p>
    <w:p w14:paraId="02E914F2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Yes</w:t>
      </w:r>
    </w:p>
    <w:p w14:paraId="42D54C8C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consider:</w:t>
      </w:r>
    </w:p>
    <w:p w14:paraId="0BE67F64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Separate Table + Lookup.</w:t>
      </w:r>
    </w:p>
    <w:p w14:paraId="24B1D25B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This is not an absolute rule, but it is an excellent beginner decision framework.</w:t>
      </w:r>
    </w:p>
    <w:p w14:paraId="54DFBB48" w14:textId="77777777" w:rsidR="008642E0" w:rsidRPr="008642E0" w:rsidRDefault="00000000" w:rsidP="008642E0">
      <w:pPr>
        <w:rPr>
          <w:sz w:val="32"/>
          <w:szCs w:val="32"/>
        </w:rPr>
      </w:pPr>
      <w:r>
        <w:rPr>
          <w:sz w:val="32"/>
          <w:szCs w:val="32"/>
        </w:rPr>
        <w:pict w14:anchorId="03C52840">
          <v:rect id="_x0000_i1131" style="width:0;height:1.5pt" o:hralign="center" o:hrstd="t" o:hr="t" fillcolor="#a0a0a0" stroked="f"/>
        </w:pict>
      </w:r>
    </w:p>
    <w:p w14:paraId="2620AB46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PART Q — PRIMARY COLUMN EXERCISE</w:t>
      </w:r>
    </w:p>
    <w:p w14:paraId="4E576868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92. What Should the Primary Name Be?</w:t>
      </w:r>
    </w:p>
    <w:p w14:paraId="0A4D3EAB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Students choose:</w:t>
      </w:r>
    </w:p>
    <w:p w14:paraId="5069D447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Department</w:t>
      </w:r>
    </w:p>
    <w:p w14:paraId="07017D71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Answer:</w:t>
      </w:r>
    </w:p>
    <w:p w14:paraId="5F35FCC4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Department Name</w:t>
      </w:r>
    </w:p>
    <w:p w14:paraId="352EC531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Position</w:t>
      </w:r>
    </w:p>
    <w:p w14:paraId="5E4FC868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Answer:</w:t>
      </w:r>
    </w:p>
    <w:p w14:paraId="35C8354B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Position Name</w:t>
      </w:r>
    </w:p>
    <w:p w14:paraId="5CB14D38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Employee</w:t>
      </w:r>
    </w:p>
    <w:p w14:paraId="18EC486B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Answer:</w:t>
      </w:r>
    </w:p>
    <w:p w14:paraId="3BA2FA00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Full Name</w:t>
      </w:r>
    </w:p>
    <w:p w14:paraId="765DB6A0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Product</w:t>
      </w:r>
    </w:p>
    <w:p w14:paraId="04341629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Answer:</w:t>
      </w:r>
    </w:p>
    <w:p w14:paraId="5D42C416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Product Name</w:t>
      </w:r>
    </w:p>
    <w:p w14:paraId="65696BBD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Support Ticket</w:t>
      </w:r>
    </w:p>
    <w:p w14:paraId="18571325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Potentially:</w:t>
      </w:r>
    </w:p>
    <w:p w14:paraId="5F8631FB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Ticket Title / Subject</w:t>
      </w:r>
    </w:p>
    <w:p w14:paraId="3A384539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or an appropriate ticket display identifier depending on design.</w:t>
      </w:r>
    </w:p>
    <w:p w14:paraId="1BC469C9" w14:textId="77777777" w:rsidR="008642E0" w:rsidRPr="008642E0" w:rsidRDefault="00000000" w:rsidP="008642E0">
      <w:pPr>
        <w:rPr>
          <w:sz w:val="32"/>
          <w:szCs w:val="32"/>
        </w:rPr>
      </w:pPr>
      <w:r>
        <w:rPr>
          <w:sz w:val="32"/>
          <w:szCs w:val="32"/>
        </w:rPr>
        <w:pict w14:anchorId="3DA5CC0F">
          <v:rect id="_x0000_i1132" style="width:0;height:1.5pt" o:hralign="center" o:hrstd="t" o:hr="t" fillcolor="#a0a0a0" stroked="f"/>
        </w:pict>
      </w:r>
    </w:p>
    <w:p w14:paraId="591B01D6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93. Bad Primary Name</w:t>
      </w:r>
    </w:p>
    <w:p w14:paraId="7C2242F5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Avoid creating:</w:t>
      </w:r>
    </w:p>
    <w:p w14:paraId="496FB780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Department</w:t>
      </w:r>
    </w:p>
    <w:p w14:paraId="5DDF8523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with Primary Name:</w:t>
      </w:r>
    </w:p>
    <w:p w14:paraId="63036F2C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Name1</w:t>
      </w:r>
    </w:p>
    <w:p w14:paraId="15CCD490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or:</w:t>
      </w:r>
    </w:p>
    <w:p w14:paraId="6E03492A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Record</w:t>
      </w:r>
    </w:p>
    <w:p w14:paraId="0F1ABA96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Why?</w:t>
      </w:r>
    </w:p>
    <w:p w14:paraId="0F74B661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Lookup controls frequently display the Primary Name value.</w:t>
      </w:r>
    </w:p>
    <w:p w14:paraId="0B856F53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The value should help users identify the record.</w:t>
      </w:r>
    </w:p>
    <w:p w14:paraId="190C6C97" w14:textId="77777777" w:rsidR="008642E0" w:rsidRPr="008642E0" w:rsidRDefault="00000000" w:rsidP="008642E0">
      <w:pPr>
        <w:rPr>
          <w:sz w:val="32"/>
          <w:szCs w:val="32"/>
        </w:rPr>
      </w:pPr>
      <w:r>
        <w:rPr>
          <w:sz w:val="32"/>
          <w:szCs w:val="32"/>
        </w:rPr>
        <w:pict w14:anchorId="1C9226C1">
          <v:rect id="_x0000_i1133" style="width:0;height:1.5pt" o:hralign="center" o:hrstd="t" o:hr="t" fillcolor="#a0a0a0" stroked="f"/>
        </w:pict>
      </w:r>
    </w:p>
    <w:p w14:paraId="0CAEA17E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PART R — NAMING CONVENTIONS</w:t>
      </w:r>
    </w:p>
    <w:p w14:paraId="227620F0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94. Good Names</w:t>
      </w:r>
    </w:p>
    <w:p w14:paraId="28DA5993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Use:</w:t>
      </w:r>
    </w:p>
    <w:p w14:paraId="5BAB33B1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Employee Number</w:t>
      </w:r>
    </w:p>
    <w:p w14:paraId="51EAFE97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Employment Status</w:t>
      </w:r>
    </w:p>
    <w:p w14:paraId="3F35D945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Department Code</w:t>
      </w:r>
    </w:p>
    <w:p w14:paraId="0FDD13EC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Hire Date</w:t>
      </w:r>
    </w:p>
    <w:p w14:paraId="2F51EEC5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Avoid:</w:t>
      </w:r>
    </w:p>
    <w:p w14:paraId="7541D195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field1</w:t>
      </w:r>
    </w:p>
    <w:p w14:paraId="79122F0C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field2</w:t>
      </w:r>
    </w:p>
    <w:p w14:paraId="49A3CB2E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empstat</w:t>
      </w:r>
    </w:p>
    <w:p w14:paraId="2BB68C3D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col22</w:t>
      </w:r>
    </w:p>
    <w:p w14:paraId="152EC28D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test</w:t>
      </w:r>
    </w:p>
    <w:p w14:paraId="3DEA4C27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newcolumn</w:t>
      </w:r>
    </w:p>
    <w:p w14:paraId="60783F18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Another developer should understand the schema.</w:t>
      </w:r>
    </w:p>
    <w:p w14:paraId="00196E23" w14:textId="77777777" w:rsidR="008642E0" w:rsidRPr="008642E0" w:rsidRDefault="00000000" w:rsidP="008642E0">
      <w:pPr>
        <w:rPr>
          <w:sz w:val="32"/>
          <w:szCs w:val="32"/>
        </w:rPr>
      </w:pPr>
      <w:r>
        <w:rPr>
          <w:sz w:val="32"/>
          <w:szCs w:val="32"/>
        </w:rPr>
        <w:pict w14:anchorId="2DE582A5">
          <v:rect id="_x0000_i1134" style="width:0;height:1.5pt" o:hralign="center" o:hrstd="t" o:hr="t" fillcolor="#a0a0a0" stroked="f"/>
        </w:pict>
      </w:r>
    </w:p>
    <w:p w14:paraId="6AA2F633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95. Display Name vs Schema Name</w:t>
      </w:r>
    </w:p>
    <w:p w14:paraId="08CBF94B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Students may notice Dataverse has:</w:t>
      </w:r>
    </w:p>
    <w:p w14:paraId="14276F8A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Display Name</w:t>
      </w:r>
    </w:p>
    <w:p w14:paraId="47EECAF0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and underlying unique/schema names.</w:t>
      </w:r>
    </w:p>
    <w:p w14:paraId="2EEC2FCE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Example:</w:t>
      </w:r>
    </w:p>
    <w:p w14:paraId="35F2CAC7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Display Name:</w:t>
      </w:r>
    </w:p>
    <w:p w14:paraId="3E59FF12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Department Code</w:t>
      </w:r>
    </w:p>
    <w:p w14:paraId="1D9B3A05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Underlying name may include the publisher prefix.</w:t>
      </w:r>
    </w:p>
    <w:p w14:paraId="670D9B8B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Once generated, underlying names have more restrictions than display labels.</w:t>
      </w:r>
    </w:p>
    <w:p w14:paraId="10151983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This becomes important later for:</w:t>
      </w:r>
    </w:p>
    <w:p w14:paraId="14806D4A" w14:textId="77777777" w:rsidR="008642E0" w:rsidRPr="008642E0" w:rsidRDefault="008642E0" w:rsidP="008642E0">
      <w:pPr>
        <w:numPr>
          <w:ilvl w:val="0"/>
          <w:numId w:val="32"/>
        </w:numPr>
        <w:rPr>
          <w:sz w:val="32"/>
          <w:szCs w:val="32"/>
        </w:rPr>
      </w:pPr>
      <w:r w:rsidRPr="008642E0">
        <w:rPr>
          <w:sz w:val="32"/>
          <w:szCs w:val="32"/>
        </w:rPr>
        <w:t>Power Fx</w:t>
      </w:r>
    </w:p>
    <w:p w14:paraId="1DED7A4A" w14:textId="77777777" w:rsidR="008642E0" w:rsidRPr="008642E0" w:rsidRDefault="008642E0" w:rsidP="008642E0">
      <w:pPr>
        <w:numPr>
          <w:ilvl w:val="0"/>
          <w:numId w:val="32"/>
        </w:numPr>
        <w:rPr>
          <w:sz w:val="32"/>
          <w:szCs w:val="32"/>
        </w:rPr>
      </w:pPr>
      <w:r w:rsidRPr="008642E0">
        <w:rPr>
          <w:sz w:val="32"/>
          <w:szCs w:val="32"/>
        </w:rPr>
        <w:t>APIs</w:t>
      </w:r>
    </w:p>
    <w:p w14:paraId="3A792A85" w14:textId="77777777" w:rsidR="008642E0" w:rsidRPr="008642E0" w:rsidRDefault="008642E0" w:rsidP="008642E0">
      <w:pPr>
        <w:numPr>
          <w:ilvl w:val="0"/>
          <w:numId w:val="32"/>
        </w:numPr>
        <w:rPr>
          <w:sz w:val="32"/>
          <w:szCs w:val="32"/>
        </w:rPr>
      </w:pPr>
      <w:r w:rsidRPr="008642E0">
        <w:rPr>
          <w:sz w:val="32"/>
          <w:szCs w:val="32"/>
        </w:rPr>
        <w:t>Solutions</w:t>
      </w:r>
    </w:p>
    <w:p w14:paraId="55610EA6" w14:textId="77777777" w:rsidR="008642E0" w:rsidRPr="008642E0" w:rsidRDefault="008642E0" w:rsidP="008642E0">
      <w:pPr>
        <w:numPr>
          <w:ilvl w:val="0"/>
          <w:numId w:val="32"/>
        </w:numPr>
        <w:rPr>
          <w:sz w:val="32"/>
          <w:szCs w:val="32"/>
        </w:rPr>
      </w:pPr>
      <w:r w:rsidRPr="008642E0">
        <w:rPr>
          <w:sz w:val="32"/>
          <w:szCs w:val="32"/>
        </w:rPr>
        <w:t>Integrations</w:t>
      </w:r>
    </w:p>
    <w:p w14:paraId="077BEA73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For now:</w:t>
      </w:r>
    </w:p>
    <w:p w14:paraId="37DDDFB8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Choose good names before saving.</w:t>
      </w:r>
    </w:p>
    <w:p w14:paraId="55DC7A8C" w14:textId="77777777" w:rsidR="008642E0" w:rsidRPr="008642E0" w:rsidRDefault="00000000" w:rsidP="008642E0">
      <w:pPr>
        <w:rPr>
          <w:sz w:val="32"/>
          <w:szCs w:val="32"/>
        </w:rPr>
      </w:pPr>
      <w:r>
        <w:rPr>
          <w:sz w:val="32"/>
          <w:szCs w:val="32"/>
        </w:rPr>
        <w:pict w14:anchorId="58D1C730">
          <v:rect id="_x0000_i1135" style="width:0;height:1.5pt" o:hralign="center" o:hrstd="t" o:hr="t" fillcolor="#a0a0a0" stroked="f"/>
        </w:pict>
      </w:r>
    </w:p>
    <w:p w14:paraId="06562B7F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PART S — INDEPENDENT LAB CHALLENGE</w:t>
      </w:r>
    </w:p>
    <w:p w14:paraId="32CF6A6C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96. Challenge — Add Three Employee Fields</w:t>
      </w:r>
    </w:p>
    <w:p w14:paraId="5A328F6B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Students work independently for 8–10 minutes.</w:t>
      </w:r>
    </w:p>
    <w:p w14:paraId="60B4E212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Add:</w:t>
      </w:r>
    </w:p>
    <w:p w14:paraId="1651C374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Work Location</w:t>
      </w:r>
    </w:p>
    <w:p w14:paraId="59C3F6BB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Values:</w:t>
      </w:r>
    </w:p>
    <w:p w14:paraId="4DDD499C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Head Office</w:t>
      </w:r>
    </w:p>
    <w:p w14:paraId="3D5DD22B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Branch Office</w:t>
      </w:r>
    </w:p>
    <w:p w14:paraId="5354960F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Remote</w:t>
      </w:r>
    </w:p>
    <w:p w14:paraId="6F0DA080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Choose the correct data type.</w:t>
      </w:r>
    </w:p>
    <w:p w14:paraId="78D353A5" w14:textId="77777777" w:rsidR="008642E0" w:rsidRPr="008642E0" w:rsidRDefault="00000000" w:rsidP="008642E0">
      <w:pPr>
        <w:rPr>
          <w:sz w:val="32"/>
          <w:szCs w:val="32"/>
        </w:rPr>
      </w:pPr>
      <w:r>
        <w:rPr>
          <w:sz w:val="32"/>
          <w:szCs w:val="32"/>
        </w:rPr>
        <w:pict w14:anchorId="02D34EB6">
          <v:rect id="_x0000_i1136" style="width:0;height:1.5pt" o:hralign="center" o:hrstd="t" o:hr="t" fillcolor="#a0a0a0" stroked="f"/>
        </w:pict>
      </w:r>
    </w:p>
    <w:p w14:paraId="5E3CD89A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Add:</w:t>
      </w:r>
    </w:p>
    <w:p w14:paraId="5F4E68EE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Employment Type</w:t>
      </w:r>
    </w:p>
    <w:p w14:paraId="5E1C5C42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Values:</w:t>
      </w:r>
    </w:p>
    <w:p w14:paraId="010C3C1A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Permanent</w:t>
      </w:r>
    </w:p>
    <w:p w14:paraId="4D6A690B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Contract</w:t>
      </w:r>
    </w:p>
    <w:p w14:paraId="064C9C4C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Internship</w:t>
      </w:r>
    </w:p>
    <w:p w14:paraId="4414D19F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Choose the correct data type.</w:t>
      </w:r>
    </w:p>
    <w:p w14:paraId="6DBA9B93" w14:textId="77777777" w:rsidR="008642E0" w:rsidRPr="008642E0" w:rsidRDefault="00000000" w:rsidP="008642E0">
      <w:pPr>
        <w:rPr>
          <w:sz w:val="32"/>
          <w:szCs w:val="32"/>
        </w:rPr>
      </w:pPr>
      <w:r>
        <w:rPr>
          <w:sz w:val="32"/>
          <w:szCs w:val="32"/>
        </w:rPr>
        <w:pict w14:anchorId="7F7F6086">
          <v:rect id="_x0000_i1137" style="width:0;height:1.5pt" o:hralign="center" o:hrstd="t" o:hr="t" fillcolor="#a0a0a0" stroked="f"/>
        </w:pict>
      </w:r>
    </w:p>
    <w:p w14:paraId="2AEF35F0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Add:</w:t>
      </w:r>
    </w:p>
    <w:p w14:paraId="35F50271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Emergency Contact</w:t>
      </w:r>
    </w:p>
    <w:p w14:paraId="136B831E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Store a phone/contact value.</w:t>
      </w:r>
    </w:p>
    <w:p w14:paraId="1E91D61D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Choose the correct data type.</w:t>
      </w:r>
    </w:p>
    <w:p w14:paraId="5BCFE38F" w14:textId="77777777" w:rsidR="008642E0" w:rsidRPr="008642E0" w:rsidRDefault="00000000" w:rsidP="008642E0">
      <w:pPr>
        <w:rPr>
          <w:sz w:val="32"/>
          <w:szCs w:val="32"/>
        </w:rPr>
      </w:pPr>
      <w:r>
        <w:rPr>
          <w:sz w:val="32"/>
          <w:szCs w:val="32"/>
        </w:rPr>
        <w:pict w14:anchorId="54A6EEAA">
          <v:rect id="_x0000_i1138" style="width:0;height:1.5pt" o:hralign="center" o:hrstd="t" o:hr="t" fillcolor="#a0a0a0" stroked="f"/>
        </w:pict>
      </w:r>
    </w:p>
    <w:p w14:paraId="5159DAA9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97. Challenge Answers</w:t>
      </w:r>
    </w:p>
    <w:p w14:paraId="7F266CF1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Work Location</w:t>
      </w:r>
    </w:p>
    <w:p w14:paraId="002E5ACE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For today's simple requirement:</w:t>
      </w:r>
    </w:p>
    <w:p w14:paraId="0D5E510E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Choice</w:t>
      </w:r>
    </w:p>
    <w:p w14:paraId="76582CBF" w14:textId="77777777" w:rsidR="008642E0" w:rsidRPr="008642E0" w:rsidRDefault="00000000" w:rsidP="008642E0">
      <w:pPr>
        <w:rPr>
          <w:sz w:val="32"/>
          <w:szCs w:val="32"/>
        </w:rPr>
      </w:pPr>
      <w:r>
        <w:rPr>
          <w:sz w:val="32"/>
          <w:szCs w:val="32"/>
        </w:rPr>
        <w:pict w14:anchorId="231ED596">
          <v:rect id="_x0000_i1139" style="width:0;height:1.5pt" o:hralign="center" o:hrstd="t" o:hr="t" fillcolor="#a0a0a0" stroked="f"/>
        </w:pict>
      </w:r>
    </w:p>
    <w:p w14:paraId="2FB99F78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Employment Type</w:t>
      </w:r>
    </w:p>
    <w:p w14:paraId="7F2782DA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For today's simple requirement:</w:t>
      </w:r>
    </w:p>
    <w:p w14:paraId="29D3D13E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Choice</w:t>
      </w:r>
    </w:p>
    <w:p w14:paraId="3E0F0EAA" w14:textId="77777777" w:rsidR="008642E0" w:rsidRPr="008642E0" w:rsidRDefault="00000000" w:rsidP="008642E0">
      <w:pPr>
        <w:rPr>
          <w:sz w:val="32"/>
          <w:szCs w:val="32"/>
        </w:rPr>
      </w:pPr>
      <w:r>
        <w:rPr>
          <w:sz w:val="32"/>
          <w:szCs w:val="32"/>
        </w:rPr>
        <w:pict w14:anchorId="70F4AF8F">
          <v:rect id="_x0000_i1140" style="width:0;height:1.5pt" o:hralign="center" o:hrstd="t" o:hr="t" fillcolor="#a0a0a0" stroked="f"/>
        </w:pict>
      </w:r>
    </w:p>
    <w:p w14:paraId="62B2731C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Emergency Contact</w:t>
      </w:r>
    </w:p>
    <w:p w14:paraId="72F6F3D4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Could be:</w:t>
      </w:r>
    </w:p>
    <w:p w14:paraId="06F4F31F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Text / Phone format</w:t>
      </w:r>
    </w:p>
    <w:p w14:paraId="7E1F9D56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for a simple single value.</w:t>
      </w:r>
    </w:p>
    <w:p w14:paraId="1DE3EB79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Instructor discussion:</w:t>
      </w:r>
    </w:p>
    <w:p w14:paraId="4BCD44EB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If Emergency Contact needs:</w:t>
      </w:r>
    </w:p>
    <w:p w14:paraId="1CD9BB8C" w14:textId="77777777" w:rsidR="008642E0" w:rsidRPr="008642E0" w:rsidRDefault="008642E0" w:rsidP="008642E0">
      <w:pPr>
        <w:numPr>
          <w:ilvl w:val="0"/>
          <w:numId w:val="33"/>
        </w:numPr>
        <w:rPr>
          <w:sz w:val="32"/>
          <w:szCs w:val="32"/>
        </w:rPr>
      </w:pPr>
      <w:r w:rsidRPr="008642E0">
        <w:rPr>
          <w:sz w:val="32"/>
          <w:szCs w:val="32"/>
        </w:rPr>
        <w:t>Person Name</w:t>
      </w:r>
    </w:p>
    <w:p w14:paraId="67FCAAF8" w14:textId="77777777" w:rsidR="008642E0" w:rsidRPr="008642E0" w:rsidRDefault="008642E0" w:rsidP="008642E0">
      <w:pPr>
        <w:numPr>
          <w:ilvl w:val="0"/>
          <w:numId w:val="33"/>
        </w:numPr>
        <w:rPr>
          <w:sz w:val="32"/>
          <w:szCs w:val="32"/>
        </w:rPr>
      </w:pPr>
      <w:r w:rsidRPr="008642E0">
        <w:rPr>
          <w:sz w:val="32"/>
          <w:szCs w:val="32"/>
        </w:rPr>
        <w:t>Relationship</w:t>
      </w:r>
    </w:p>
    <w:p w14:paraId="6337E660" w14:textId="77777777" w:rsidR="008642E0" w:rsidRPr="008642E0" w:rsidRDefault="008642E0" w:rsidP="008642E0">
      <w:pPr>
        <w:numPr>
          <w:ilvl w:val="0"/>
          <w:numId w:val="33"/>
        </w:numPr>
        <w:rPr>
          <w:sz w:val="32"/>
          <w:szCs w:val="32"/>
        </w:rPr>
      </w:pPr>
      <w:r w:rsidRPr="008642E0">
        <w:rPr>
          <w:sz w:val="32"/>
          <w:szCs w:val="32"/>
        </w:rPr>
        <w:t>Phone</w:t>
      </w:r>
    </w:p>
    <w:p w14:paraId="728DDB7F" w14:textId="77777777" w:rsidR="008642E0" w:rsidRPr="008642E0" w:rsidRDefault="008642E0" w:rsidP="008642E0">
      <w:pPr>
        <w:numPr>
          <w:ilvl w:val="0"/>
          <w:numId w:val="33"/>
        </w:numPr>
        <w:rPr>
          <w:sz w:val="32"/>
          <w:szCs w:val="32"/>
        </w:rPr>
      </w:pPr>
      <w:r w:rsidRPr="008642E0">
        <w:rPr>
          <w:sz w:val="32"/>
          <w:szCs w:val="32"/>
        </w:rPr>
        <w:t>Address</w:t>
      </w:r>
    </w:p>
    <w:p w14:paraId="472A832F" w14:textId="77777777" w:rsidR="008642E0" w:rsidRPr="008642E0" w:rsidRDefault="008642E0" w:rsidP="008642E0">
      <w:pPr>
        <w:numPr>
          <w:ilvl w:val="0"/>
          <w:numId w:val="33"/>
        </w:numPr>
        <w:rPr>
          <w:sz w:val="32"/>
          <w:szCs w:val="32"/>
        </w:rPr>
      </w:pPr>
      <w:r w:rsidRPr="008642E0">
        <w:rPr>
          <w:sz w:val="32"/>
          <w:szCs w:val="32"/>
        </w:rPr>
        <w:t>Multiple contacts</w:t>
      </w:r>
    </w:p>
    <w:p w14:paraId="44F77937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then we may create:</w:t>
      </w:r>
    </w:p>
    <w:p w14:paraId="64F21655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Emergency Contact Table</w:t>
      </w:r>
    </w:p>
    <w:p w14:paraId="364FB58A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later.</w:t>
      </w:r>
    </w:p>
    <w:p w14:paraId="2AF42FDF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This demonstrates:</w:t>
      </w:r>
    </w:p>
    <w:p w14:paraId="74DD5573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Requirements determine the model.</w:t>
      </w:r>
    </w:p>
    <w:p w14:paraId="6A241C01" w14:textId="77777777" w:rsidR="008642E0" w:rsidRPr="008642E0" w:rsidRDefault="00000000" w:rsidP="008642E0">
      <w:pPr>
        <w:rPr>
          <w:sz w:val="32"/>
          <w:szCs w:val="32"/>
        </w:rPr>
      </w:pPr>
      <w:r>
        <w:rPr>
          <w:sz w:val="32"/>
          <w:szCs w:val="32"/>
        </w:rPr>
        <w:pict w14:anchorId="75FFF982">
          <v:rect id="_x0000_i1141" style="width:0;height:1.5pt" o:hralign="center" o:hrstd="t" o:hr="t" fillcolor="#a0a0a0" stroked="f"/>
        </w:pict>
      </w:r>
    </w:p>
    <w:p w14:paraId="06533CB1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98. Bonus Challenge — Salary</w:t>
      </w:r>
    </w:p>
    <w:p w14:paraId="424BFC1C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Add:</w:t>
      </w:r>
    </w:p>
    <w:p w14:paraId="7813A5A5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Salary</w:t>
      </w:r>
    </w:p>
    <w:p w14:paraId="24C6A53A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What data type?</w:t>
      </w:r>
    </w:p>
    <w:p w14:paraId="73BD6654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Answer</w:t>
      </w:r>
    </w:p>
    <w:p w14:paraId="440B9090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Currency</w:t>
      </w:r>
    </w:p>
    <w:p w14:paraId="0AB5BB75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Question:</w:t>
      </w:r>
    </w:p>
    <w:p w14:paraId="78E5347E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Should every employee be able to see Salary?</w:t>
      </w:r>
    </w:p>
    <w:p w14:paraId="0C1BC06F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Answer</w:t>
      </w:r>
    </w:p>
    <w:p w14:paraId="1FB22324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No.</w:t>
      </w:r>
    </w:p>
    <w:p w14:paraId="0FFAD421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This introduces tomorrow's and Day 4's concepts:</w:t>
      </w:r>
    </w:p>
    <w:p w14:paraId="24A8A45F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Data Security</w:t>
      </w:r>
    </w:p>
    <w:p w14:paraId="74B694B2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and:</w:t>
      </w:r>
    </w:p>
    <w:p w14:paraId="1B7355BF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Column Security / Access Design.</w:t>
      </w:r>
    </w:p>
    <w:p w14:paraId="32AD3536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Do not configure salary security today.</w:t>
      </w:r>
    </w:p>
    <w:p w14:paraId="39DF34A1" w14:textId="77777777" w:rsidR="008642E0" w:rsidRPr="008642E0" w:rsidRDefault="00000000" w:rsidP="008642E0">
      <w:pPr>
        <w:rPr>
          <w:sz w:val="32"/>
          <w:szCs w:val="32"/>
        </w:rPr>
      </w:pPr>
      <w:r>
        <w:rPr>
          <w:sz w:val="32"/>
          <w:szCs w:val="32"/>
        </w:rPr>
        <w:pict w14:anchorId="7813D41A">
          <v:rect id="_x0000_i1142" style="width:0;height:1.5pt" o:hralign="center" o:hrstd="t" o:hr="t" fillcolor="#a0a0a0" stroked="f"/>
        </w:pict>
      </w:r>
    </w:p>
    <w:p w14:paraId="42F2E06D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PART T — DEBUGGING LAB</w:t>
      </w:r>
    </w:p>
    <w:p w14:paraId="7A988A90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99. Error Scenario 1 — Department is Text</w:t>
      </w:r>
    </w:p>
    <w:p w14:paraId="4908B5C4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Student created:</w:t>
      </w:r>
    </w:p>
    <w:p w14:paraId="6E31F8FE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Employee.Department</w:t>
      </w:r>
    </w:p>
    <w:p w14:paraId="0E2A0B7B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as:</w:t>
      </w:r>
    </w:p>
    <w:p w14:paraId="7E07340A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Text</w:t>
      </w:r>
    </w:p>
    <w:p w14:paraId="756452F9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instead of:</w:t>
      </w:r>
    </w:p>
    <w:p w14:paraId="24D017AA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Lookup.</w:t>
      </w:r>
    </w:p>
    <w:p w14:paraId="5E289C50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What should they do?</w:t>
      </w:r>
    </w:p>
    <w:p w14:paraId="570194CF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Answer</w:t>
      </w:r>
    </w:p>
    <w:p w14:paraId="72B6AAAE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Create the correct:</w:t>
      </w:r>
    </w:p>
    <w:p w14:paraId="64BEBB1D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 xml:space="preserve">Lookup </w:t>
      </w:r>
      <w:r w:rsidRPr="008642E0">
        <w:rPr>
          <w:rFonts w:ascii="Times New Roman" w:hAnsi="Times New Roman" w:cs="Times New Roman"/>
          <w:b/>
          <w:bCs/>
          <w:sz w:val="32"/>
          <w:szCs w:val="32"/>
        </w:rPr>
        <w:t>→</w:t>
      </w:r>
      <w:r w:rsidRPr="008642E0">
        <w:rPr>
          <w:b/>
          <w:bCs/>
          <w:sz w:val="32"/>
          <w:szCs w:val="32"/>
        </w:rPr>
        <w:t xml:space="preserve"> Department</w:t>
      </w:r>
    </w:p>
    <w:p w14:paraId="041D2294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and remove/rework the incorrect Text column while still early in development.</w:t>
      </w:r>
    </w:p>
    <w:p w14:paraId="6CC42F7A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Do not continue building on the wrong schema.</w:t>
      </w:r>
    </w:p>
    <w:p w14:paraId="3D5E3F80" w14:textId="77777777" w:rsidR="008642E0" w:rsidRPr="008642E0" w:rsidRDefault="00000000" w:rsidP="008642E0">
      <w:pPr>
        <w:rPr>
          <w:sz w:val="32"/>
          <w:szCs w:val="32"/>
        </w:rPr>
      </w:pPr>
      <w:r>
        <w:rPr>
          <w:sz w:val="32"/>
          <w:szCs w:val="32"/>
        </w:rPr>
        <w:pict w14:anchorId="2BBCEE98">
          <v:rect id="_x0000_i1143" style="width:0;height:1.5pt" o:hralign="center" o:hrstd="t" o:hr="t" fillcolor="#a0a0a0" stroked="f"/>
        </w:pict>
      </w:r>
    </w:p>
    <w:p w14:paraId="63B6E5CB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100. Error Scenario 2 — Wrong Related Table</w:t>
      </w:r>
    </w:p>
    <w:p w14:paraId="7A9A83D8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Student created:</w:t>
      </w:r>
    </w:p>
    <w:p w14:paraId="14C0F347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Position.Department</w:t>
      </w:r>
    </w:p>
    <w:p w14:paraId="49419D5F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Lookup to:</w:t>
      </w:r>
    </w:p>
    <w:p w14:paraId="753F104A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Employee</w:t>
      </w:r>
    </w:p>
    <w:p w14:paraId="0F60CB5D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instead of:</w:t>
      </w:r>
    </w:p>
    <w:p w14:paraId="0F667898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Department.</w:t>
      </w:r>
    </w:p>
    <w:p w14:paraId="692D0F78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Solution</w:t>
      </w:r>
    </w:p>
    <w:p w14:paraId="00B76DE7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Delete/recreate the incorrect custom Lookup if safe in the training environment.</w:t>
      </w:r>
    </w:p>
    <w:p w14:paraId="17FFDB56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Correct target:</w:t>
      </w:r>
    </w:p>
    <w:p w14:paraId="4D8E305C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Department.</w:t>
      </w:r>
    </w:p>
    <w:p w14:paraId="62E20EA7" w14:textId="77777777" w:rsidR="008642E0" w:rsidRPr="008642E0" w:rsidRDefault="00000000" w:rsidP="008642E0">
      <w:pPr>
        <w:rPr>
          <w:sz w:val="32"/>
          <w:szCs w:val="32"/>
        </w:rPr>
      </w:pPr>
      <w:r>
        <w:rPr>
          <w:sz w:val="32"/>
          <w:szCs w:val="32"/>
        </w:rPr>
        <w:pict w14:anchorId="0A1A0E85">
          <v:rect id="_x0000_i1144" style="width:0;height:1.5pt" o:hralign="center" o:hrstd="t" o:hr="t" fillcolor="#a0a0a0" stroked="f"/>
        </w:pict>
      </w:r>
    </w:p>
    <w:p w14:paraId="1558FAEE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101. Error Scenario 3 — Cannot Create Table</w:t>
      </w:r>
    </w:p>
    <w:p w14:paraId="119F4345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Possible reasons:</w:t>
      </w:r>
    </w:p>
    <w:p w14:paraId="25E47A7F" w14:textId="77777777" w:rsidR="008642E0" w:rsidRPr="008642E0" w:rsidRDefault="008642E0" w:rsidP="008642E0">
      <w:pPr>
        <w:numPr>
          <w:ilvl w:val="0"/>
          <w:numId w:val="34"/>
        </w:numPr>
        <w:rPr>
          <w:sz w:val="32"/>
          <w:szCs w:val="32"/>
        </w:rPr>
      </w:pPr>
      <w:r w:rsidRPr="008642E0">
        <w:rPr>
          <w:sz w:val="32"/>
          <w:szCs w:val="32"/>
        </w:rPr>
        <w:t>Wrong environment</w:t>
      </w:r>
    </w:p>
    <w:p w14:paraId="493C181A" w14:textId="77777777" w:rsidR="008642E0" w:rsidRPr="008642E0" w:rsidRDefault="008642E0" w:rsidP="008642E0">
      <w:pPr>
        <w:numPr>
          <w:ilvl w:val="0"/>
          <w:numId w:val="34"/>
        </w:numPr>
        <w:rPr>
          <w:sz w:val="32"/>
          <w:szCs w:val="32"/>
        </w:rPr>
      </w:pPr>
      <w:r w:rsidRPr="008642E0">
        <w:rPr>
          <w:sz w:val="32"/>
          <w:szCs w:val="32"/>
        </w:rPr>
        <w:t>Dataverse unavailable</w:t>
      </w:r>
    </w:p>
    <w:p w14:paraId="21757F9B" w14:textId="77777777" w:rsidR="008642E0" w:rsidRPr="008642E0" w:rsidRDefault="008642E0" w:rsidP="008642E0">
      <w:pPr>
        <w:numPr>
          <w:ilvl w:val="0"/>
          <w:numId w:val="34"/>
        </w:numPr>
        <w:rPr>
          <w:sz w:val="32"/>
          <w:szCs w:val="32"/>
        </w:rPr>
      </w:pPr>
      <w:r w:rsidRPr="008642E0">
        <w:rPr>
          <w:sz w:val="32"/>
          <w:szCs w:val="32"/>
        </w:rPr>
        <w:t>Insufficient privileges</w:t>
      </w:r>
    </w:p>
    <w:p w14:paraId="33AD0ED6" w14:textId="77777777" w:rsidR="008642E0" w:rsidRPr="008642E0" w:rsidRDefault="008642E0" w:rsidP="008642E0">
      <w:pPr>
        <w:numPr>
          <w:ilvl w:val="0"/>
          <w:numId w:val="34"/>
        </w:numPr>
        <w:rPr>
          <w:sz w:val="32"/>
          <w:szCs w:val="32"/>
        </w:rPr>
      </w:pPr>
      <w:r w:rsidRPr="008642E0">
        <w:rPr>
          <w:sz w:val="32"/>
          <w:szCs w:val="32"/>
        </w:rPr>
        <w:t>Environment access issue</w:t>
      </w:r>
    </w:p>
    <w:p w14:paraId="111F040F" w14:textId="77777777" w:rsidR="008642E0" w:rsidRPr="008642E0" w:rsidRDefault="008642E0" w:rsidP="008642E0">
      <w:pPr>
        <w:numPr>
          <w:ilvl w:val="0"/>
          <w:numId w:val="34"/>
        </w:numPr>
        <w:rPr>
          <w:sz w:val="32"/>
          <w:szCs w:val="32"/>
        </w:rPr>
      </w:pPr>
      <w:r w:rsidRPr="008642E0">
        <w:rPr>
          <w:sz w:val="32"/>
          <w:szCs w:val="32"/>
        </w:rPr>
        <w:t>Licensing issue</w:t>
      </w:r>
    </w:p>
    <w:p w14:paraId="6DEB5E88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First check:</w:t>
      </w:r>
    </w:p>
    <w:p w14:paraId="79967240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Environment Selector.</w:t>
      </w:r>
    </w:p>
    <w:p w14:paraId="1BAA025B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Microsoft requires a Dataverse-enabled environment and appropriate privileges to create/edit Dataverse tables.</w:t>
      </w:r>
    </w:p>
    <w:p w14:paraId="64290F55" w14:textId="77777777" w:rsidR="008642E0" w:rsidRPr="008642E0" w:rsidRDefault="00000000" w:rsidP="008642E0">
      <w:pPr>
        <w:rPr>
          <w:sz w:val="32"/>
          <w:szCs w:val="32"/>
        </w:rPr>
      </w:pPr>
      <w:r>
        <w:rPr>
          <w:sz w:val="32"/>
          <w:szCs w:val="32"/>
        </w:rPr>
        <w:pict w14:anchorId="24ABBADE">
          <v:rect id="_x0000_i1145" style="width:0;height:1.5pt" o:hralign="center" o:hrstd="t" o:hr="t" fillcolor="#a0a0a0" stroked="f"/>
        </w:pict>
      </w:r>
    </w:p>
    <w:p w14:paraId="163E2B83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102. Error Scenario 4 — Cannot Find Department Lookup</w:t>
      </w:r>
    </w:p>
    <w:p w14:paraId="6A180F30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Check:</w:t>
      </w:r>
    </w:p>
    <w:p w14:paraId="380B9308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Is Department table created and saved?</w:t>
      </w:r>
    </w:p>
    <w:p w14:paraId="2F1477A5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Are you in the correct environment?</w:t>
      </w:r>
    </w:p>
    <w:p w14:paraId="3F3EB156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Are you creating a Lookup column?</w:t>
      </w:r>
    </w:p>
    <w:p w14:paraId="6325F327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Did you select the correct related table?</w:t>
      </w:r>
    </w:p>
    <w:p w14:paraId="41EE00E0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Are customizations fully saved?</w:t>
      </w:r>
    </w:p>
    <w:p w14:paraId="62A465D1" w14:textId="77777777" w:rsidR="008642E0" w:rsidRPr="008642E0" w:rsidRDefault="00000000" w:rsidP="008642E0">
      <w:pPr>
        <w:rPr>
          <w:sz w:val="32"/>
          <w:szCs w:val="32"/>
        </w:rPr>
      </w:pPr>
      <w:r>
        <w:rPr>
          <w:sz w:val="32"/>
          <w:szCs w:val="32"/>
        </w:rPr>
        <w:pict w14:anchorId="6B2C931D">
          <v:rect id="_x0000_i1146" style="width:0;height:1.5pt" o:hralign="center" o:hrstd="t" o:hr="t" fillcolor="#a0a0a0" stroked="f"/>
        </w:pict>
      </w:r>
    </w:p>
    <w:p w14:paraId="57E2F7F6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103. Error Scenario 5 — Duplicate Department Records</w:t>
      </w:r>
    </w:p>
    <w:p w14:paraId="394F8DEE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Student creates:</w:t>
      </w:r>
    </w:p>
    <w:p w14:paraId="3C04BD13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Finance</w:t>
      </w:r>
    </w:p>
    <w:p w14:paraId="1CD66509" w14:textId="77777777" w:rsidR="008642E0" w:rsidRPr="008642E0" w:rsidRDefault="008642E0" w:rsidP="008642E0">
      <w:pPr>
        <w:rPr>
          <w:sz w:val="32"/>
          <w:szCs w:val="32"/>
        </w:rPr>
      </w:pPr>
    </w:p>
    <w:p w14:paraId="67EEC9A8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Finance</w:t>
      </w:r>
    </w:p>
    <w:p w14:paraId="4EBB257F" w14:textId="77777777" w:rsidR="008642E0" w:rsidRPr="008642E0" w:rsidRDefault="008642E0" w:rsidP="008642E0">
      <w:pPr>
        <w:rPr>
          <w:sz w:val="32"/>
          <w:szCs w:val="32"/>
        </w:rPr>
      </w:pPr>
    </w:p>
    <w:p w14:paraId="7C9A4F73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Finance</w:t>
      </w:r>
    </w:p>
    <w:p w14:paraId="46E6F892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Explain:</w:t>
      </w:r>
    </w:p>
    <w:p w14:paraId="25DAD461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Dataverse does not automatically understand that the business wanted a unique Department Name simply because the column is a Primary Name.</w:t>
      </w:r>
    </w:p>
    <w:p w14:paraId="571250D3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Uniqueness is a separate requirement.</w:t>
      </w:r>
    </w:p>
    <w:p w14:paraId="74B38258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Later we can explore:</w:t>
      </w:r>
    </w:p>
    <w:p w14:paraId="259C660D" w14:textId="77777777" w:rsidR="008642E0" w:rsidRPr="008642E0" w:rsidRDefault="008642E0" w:rsidP="008642E0">
      <w:pPr>
        <w:numPr>
          <w:ilvl w:val="0"/>
          <w:numId w:val="35"/>
        </w:numPr>
        <w:rPr>
          <w:sz w:val="32"/>
          <w:szCs w:val="32"/>
        </w:rPr>
      </w:pPr>
      <w:r w:rsidRPr="008642E0">
        <w:rPr>
          <w:sz w:val="32"/>
          <w:szCs w:val="32"/>
        </w:rPr>
        <w:t>Alternate keys</w:t>
      </w:r>
    </w:p>
    <w:p w14:paraId="7C03D2C4" w14:textId="77777777" w:rsidR="008642E0" w:rsidRPr="008642E0" w:rsidRDefault="008642E0" w:rsidP="008642E0">
      <w:pPr>
        <w:numPr>
          <w:ilvl w:val="0"/>
          <w:numId w:val="35"/>
        </w:numPr>
        <w:rPr>
          <w:sz w:val="32"/>
          <w:szCs w:val="32"/>
        </w:rPr>
      </w:pPr>
      <w:r w:rsidRPr="008642E0">
        <w:rPr>
          <w:sz w:val="32"/>
          <w:szCs w:val="32"/>
        </w:rPr>
        <w:t>Duplicate detection</w:t>
      </w:r>
    </w:p>
    <w:p w14:paraId="39B9A56F" w14:textId="77777777" w:rsidR="008642E0" w:rsidRPr="008642E0" w:rsidRDefault="008642E0" w:rsidP="008642E0">
      <w:pPr>
        <w:numPr>
          <w:ilvl w:val="0"/>
          <w:numId w:val="35"/>
        </w:numPr>
        <w:rPr>
          <w:sz w:val="32"/>
          <w:szCs w:val="32"/>
        </w:rPr>
      </w:pPr>
      <w:r w:rsidRPr="008642E0">
        <w:rPr>
          <w:sz w:val="32"/>
          <w:szCs w:val="32"/>
        </w:rPr>
        <w:t>Business validation</w:t>
      </w:r>
    </w:p>
    <w:p w14:paraId="220C7376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For today's lab:</w:t>
      </w:r>
    </w:p>
    <w:p w14:paraId="52B62B11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Remove duplicates manually.</w:t>
      </w:r>
    </w:p>
    <w:p w14:paraId="319F03AB" w14:textId="77777777" w:rsidR="008642E0" w:rsidRPr="008642E0" w:rsidRDefault="00000000" w:rsidP="008642E0">
      <w:pPr>
        <w:rPr>
          <w:sz w:val="32"/>
          <w:szCs w:val="32"/>
        </w:rPr>
      </w:pPr>
      <w:r>
        <w:rPr>
          <w:sz w:val="32"/>
          <w:szCs w:val="32"/>
        </w:rPr>
        <w:pict w14:anchorId="2814AFC8">
          <v:rect id="_x0000_i1147" style="width:0;height:1.5pt" o:hralign="center" o:hrstd="t" o:hr="t" fillcolor="#a0a0a0" stroked="f"/>
        </w:pict>
      </w:r>
    </w:p>
    <w:p w14:paraId="3C5C7E74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104. Error Scenario 6 — Table UI Looks Different</w:t>
      </w:r>
    </w:p>
    <w:p w14:paraId="436BFEFC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Microsoft updates Power Apps regularly.</w:t>
      </w:r>
    </w:p>
    <w:p w14:paraId="2121D108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The exact location of:</w:t>
      </w:r>
    </w:p>
    <w:p w14:paraId="295CDE53" w14:textId="77777777" w:rsidR="008642E0" w:rsidRPr="008642E0" w:rsidRDefault="008642E0" w:rsidP="008642E0">
      <w:pPr>
        <w:numPr>
          <w:ilvl w:val="0"/>
          <w:numId w:val="36"/>
        </w:numPr>
        <w:rPr>
          <w:sz w:val="32"/>
          <w:szCs w:val="32"/>
        </w:rPr>
      </w:pPr>
      <w:r w:rsidRPr="008642E0">
        <w:rPr>
          <w:sz w:val="32"/>
          <w:szCs w:val="32"/>
        </w:rPr>
        <w:t>Columns</w:t>
      </w:r>
    </w:p>
    <w:p w14:paraId="6AC9D564" w14:textId="77777777" w:rsidR="008642E0" w:rsidRPr="008642E0" w:rsidRDefault="008642E0" w:rsidP="008642E0">
      <w:pPr>
        <w:numPr>
          <w:ilvl w:val="0"/>
          <w:numId w:val="36"/>
        </w:numPr>
        <w:rPr>
          <w:sz w:val="32"/>
          <w:szCs w:val="32"/>
        </w:rPr>
      </w:pPr>
      <w:r w:rsidRPr="008642E0">
        <w:rPr>
          <w:sz w:val="32"/>
          <w:szCs w:val="32"/>
        </w:rPr>
        <w:t>Data</w:t>
      </w:r>
    </w:p>
    <w:p w14:paraId="5C0C42DB" w14:textId="77777777" w:rsidR="008642E0" w:rsidRPr="008642E0" w:rsidRDefault="008642E0" w:rsidP="008642E0">
      <w:pPr>
        <w:numPr>
          <w:ilvl w:val="0"/>
          <w:numId w:val="36"/>
        </w:numPr>
        <w:rPr>
          <w:sz w:val="32"/>
          <w:szCs w:val="32"/>
        </w:rPr>
      </w:pPr>
      <w:r w:rsidRPr="008642E0">
        <w:rPr>
          <w:sz w:val="32"/>
          <w:szCs w:val="32"/>
        </w:rPr>
        <w:t>Relationships</w:t>
      </w:r>
    </w:p>
    <w:p w14:paraId="5D6DAA31" w14:textId="77777777" w:rsidR="008642E0" w:rsidRPr="008642E0" w:rsidRDefault="008642E0" w:rsidP="008642E0">
      <w:pPr>
        <w:numPr>
          <w:ilvl w:val="0"/>
          <w:numId w:val="36"/>
        </w:numPr>
        <w:rPr>
          <w:sz w:val="32"/>
          <w:szCs w:val="32"/>
        </w:rPr>
      </w:pPr>
      <w:r w:rsidRPr="008642E0">
        <w:rPr>
          <w:sz w:val="32"/>
          <w:szCs w:val="32"/>
        </w:rPr>
        <w:t>Advanced Properties</w:t>
      </w:r>
    </w:p>
    <w:p w14:paraId="53270373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may move.</w:t>
      </w:r>
    </w:p>
    <w:p w14:paraId="1ABC30F7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Teach students to understand:</w:t>
      </w:r>
    </w:p>
    <w:p w14:paraId="40AF3392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The object they are trying to configure</w:t>
      </w:r>
    </w:p>
    <w:p w14:paraId="1C5A3897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rather than memorizing only:</w:t>
      </w:r>
    </w:p>
    <w:p w14:paraId="4C39B672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Click position.</w:t>
      </w:r>
    </w:p>
    <w:p w14:paraId="5D191917" w14:textId="77777777" w:rsidR="008642E0" w:rsidRPr="008642E0" w:rsidRDefault="00000000" w:rsidP="008642E0">
      <w:pPr>
        <w:rPr>
          <w:sz w:val="32"/>
          <w:szCs w:val="32"/>
        </w:rPr>
      </w:pPr>
      <w:r>
        <w:rPr>
          <w:sz w:val="32"/>
          <w:szCs w:val="32"/>
        </w:rPr>
        <w:pict w14:anchorId="3CA84307">
          <v:rect id="_x0000_i1148" style="width:0;height:1.5pt" o:hralign="center" o:hrstd="t" o:hr="t" fillcolor="#a0a0a0" stroked="f"/>
        </w:pict>
      </w:r>
    </w:p>
    <w:p w14:paraId="26E473DA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PART U — DATA MODEL REVIEW</w:t>
      </w:r>
    </w:p>
    <w:p w14:paraId="253D4CA3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105. Final Model</w:t>
      </w:r>
    </w:p>
    <w:p w14:paraId="3BB1C5E8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Students should now have:</w:t>
      </w:r>
    </w:p>
    <w:p w14:paraId="2E023411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DEPARTMENT</w:t>
      </w:r>
    </w:p>
    <w:p w14:paraId="25944166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------------</w:t>
      </w:r>
    </w:p>
    <w:p w14:paraId="439DBBFF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Department Name</w:t>
      </w:r>
    </w:p>
    <w:p w14:paraId="15420C97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Department Code</w:t>
      </w:r>
    </w:p>
    <w:p w14:paraId="21E9C65D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Description</w:t>
      </w:r>
    </w:p>
    <w:p w14:paraId="206B9888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Active</w:t>
      </w:r>
    </w:p>
    <w:p w14:paraId="5AC75C77" w14:textId="77777777" w:rsidR="008642E0" w:rsidRPr="008642E0" w:rsidRDefault="008642E0" w:rsidP="008642E0">
      <w:pPr>
        <w:rPr>
          <w:sz w:val="32"/>
          <w:szCs w:val="32"/>
        </w:rPr>
      </w:pPr>
    </w:p>
    <w:p w14:paraId="2D3330E0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 xml:space="preserve">        |</w:t>
      </w:r>
    </w:p>
    <w:p w14:paraId="1FE6CD94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 xml:space="preserve">        | 1:N</w:t>
      </w:r>
    </w:p>
    <w:p w14:paraId="74697630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 xml:space="preserve">        v</w:t>
      </w:r>
    </w:p>
    <w:p w14:paraId="0CE7FDF6" w14:textId="77777777" w:rsidR="008642E0" w:rsidRPr="008642E0" w:rsidRDefault="008642E0" w:rsidP="008642E0">
      <w:pPr>
        <w:rPr>
          <w:sz w:val="32"/>
          <w:szCs w:val="32"/>
        </w:rPr>
      </w:pPr>
    </w:p>
    <w:p w14:paraId="3B0676D9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POSITION</w:t>
      </w:r>
    </w:p>
    <w:p w14:paraId="020A2A51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------------</w:t>
      </w:r>
    </w:p>
    <w:p w14:paraId="5B0623D7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Position Name</w:t>
      </w:r>
    </w:p>
    <w:p w14:paraId="1599D4B7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Position Code</w:t>
      </w:r>
    </w:p>
    <w:p w14:paraId="49822049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Department</w:t>
      </w:r>
    </w:p>
    <w:p w14:paraId="201D6604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Description</w:t>
      </w:r>
    </w:p>
    <w:p w14:paraId="22DF6499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Active</w:t>
      </w:r>
    </w:p>
    <w:p w14:paraId="6F22FD72" w14:textId="77777777" w:rsidR="008642E0" w:rsidRPr="008642E0" w:rsidRDefault="008642E0" w:rsidP="008642E0">
      <w:pPr>
        <w:rPr>
          <w:sz w:val="32"/>
          <w:szCs w:val="32"/>
        </w:rPr>
      </w:pPr>
    </w:p>
    <w:p w14:paraId="2C6203A3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 xml:space="preserve">        |</w:t>
      </w:r>
    </w:p>
    <w:p w14:paraId="47325C8E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 xml:space="preserve">        | 1:N</w:t>
      </w:r>
    </w:p>
    <w:p w14:paraId="72159357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 xml:space="preserve">        v</w:t>
      </w:r>
    </w:p>
    <w:p w14:paraId="40C2760E" w14:textId="77777777" w:rsidR="008642E0" w:rsidRPr="008642E0" w:rsidRDefault="008642E0" w:rsidP="008642E0">
      <w:pPr>
        <w:rPr>
          <w:sz w:val="32"/>
          <w:szCs w:val="32"/>
        </w:rPr>
      </w:pPr>
    </w:p>
    <w:p w14:paraId="7F37BDE4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EMPLOYEE</w:t>
      </w:r>
    </w:p>
    <w:p w14:paraId="187CC69F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------------</w:t>
      </w:r>
    </w:p>
    <w:p w14:paraId="05DC7FBB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Full Name</w:t>
      </w:r>
    </w:p>
    <w:p w14:paraId="771CE4B9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Employee Number</w:t>
      </w:r>
    </w:p>
    <w:p w14:paraId="2A7F8B76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Email</w:t>
      </w:r>
    </w:p>
    <w:p w14:paraId="7A160A40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Phone</w:t>
      </w:r>
    </w:p>
    <w:p w14:paraId="3A943808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Hire Date</w:t>
      </w:r>
    </w:p>
    <w:p w14:paraId="63364B45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Department</w:t>
      </w:r>
    </w:p>
    <w:p w14:paraId="34F27108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Position</w:t>
      </w:r>
    </w:p>
    <w:p w14:paraId="53E70703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Employment Status</w:t>
      </w:r>
    </w:p>
    <w:p w14:paraId="6104E663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Work Location*</w:t>
      </w:r>
    </w:p>
    <w:p w14:paraId="14075E2D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Employment Type*</w:t>
      </w:r>
    </w:p>
    <w:p w14:paraId="79B4A1A3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Emergency Contact*</w:t>
      </w:r>
    </w:p>
    <w:p w14:paraId="21A9DA62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* Challenge fields.</w:t>
      </w:r>
    </w:p>
    <w:p w14:paraId="0C2BB84C" w14:textId="77777777" w:rsidR="008642E0" w:rsidRPr="008642E0" w:rsidRDefault="00000000" w:rsidP="008642E0">
      <w:pPr>
        <w:rPr>
          <w:sz w:val="32"/>
          <w:szCs w:val="32"/>
        </w:rPr>
      </w:pPr>
      <w:r>
        <w:rPr>
          <w:sz w:val="32"/>
          <w:szCs w:val="32"/>
        </w:rPr>
        <w:pict w14:anchorId="1E20464D">
          <v:rect id="_x0000_i1149" style="width:0;height:1.5pt" o:hralign="center" o:hrstd="t" o:hr="t" fillcolor="#a0a0a0" stroked="f"/>
        </w:pict>
      </w:r>
    </w:p>
    <w:p w14:paraId="0449F529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106. Complete Relationship Model</w:t>
      </w:r>
    </w:p>
    <w:p w14:paraId="244EC631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 xml:space="preserve">                  DEPARTMENT</w:t>
      </w:r>
    </w:p>
    <w:p w14:paraId="7D16044A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 xml:space="preserve">                  /        \</w:t>
      </w:r>
    </w:p>
    <w:p w14:paraId="50AF7774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 xml:space="preserve">                 /          \</w:t>
      </w:r>
    </w:p>
    <w:p w14:paraId="76867E9F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 xml:space="preserve">              1:N            1:N</w:t>
      </w:r>
    </w:p>
    <w:p w14:paraId="20B47FAB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 xml:space="preserve">               /              \</w:t>
      </w:r>
    </w:p>
    <w:p w14:paraId="479277CC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 xml:space="preserve">              v                v</w:t>
      </w:r>
    </w:p>
    <w:p w14:paraId="590A9B2F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 xml:space="preserve">         POSITION          EMPLOYEE</w:t>
      </w:r>
    </w:p>
    <w:p w14:paraId="06F03E42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 xml:space="preserve">              \                ^</w:t>
      </w:r>
    </w:p>
    <w:p w14:paraId="499117D5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 xml:space="preserve">               \              /</w:t>
      </w:r>
    </w:p>
    <w:p w14:paraId="5E4C2683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 xml:space="preserve">                \---- 1:N ----/</w:t>
      </w:r>
    </w:p>
    <w:p w14:paraId="2A6E4B27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Simplified:</w:t>
      </w:r>
    </w:p>
    <w:p w14:paraId="6445EFA8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Department</w:t>
      </w:r>
    </w:p>
    <w:p w14:paraId="6A07EDB9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 xml:space="preserve">   </w:t>
      </w:r>
      <w:r w:rsidRPr="008642E0">
        <w:rPr>
          <w:rFonts w:ascii="MS Mincho" w:eastAsia="MS Mincho" w:hAnsi="MS Mincho" w:cs="MS Mincho" w:hint="eastAsia"/>
          <w:sz w:val="32"/>
          <w:szCs w:val="32"/>
        </w:rPr>
        <w:t>├──</w:t>
      </w:r>
      <w:r w:rsidRPr="008642E0">
        <w:rPr>
          <w:sz w:val="32"/>
          <w:szCs w:val="32"/>
        </w:rPr>
        <w:t>&lt; Position</w:t>
      </w:r>
    </w:p>
    <w:p w14:paraId="4D37CF69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 xml:space="preserve">   </w:t>
      </w:r>
      <w:r w:rsidRPr="008642E0">
        <w:rPr>
          <w:rFonts w:ascii="MS Mincho" w:eastAsia="MS Mincho" w:hAnsi="MS Mincho" w:cs="MS Mincho" w:hint="eastAsia"/>
          <w:sz w:val="32"/>
          <w:szCs w:val="32"/>
        </w:rPr>
        <w:t>└──</w:t>
      </w:r>
      <w:r w:rsidRPr="008642E0">
        <w:rPr>
          <w:sz w:val="32"/>
          <w:szCs w:val="32"/>
        </w:rPr>
        <w:t>&lt; Employee</w:t>
      </w:r>
    </w:p>
    <w:p w14:paraId="711CDCFD" w14:textId="77777777" w:rsidR="008642E0" w:rsidRPr="008642E0" w:rsidRDefault="008642E0" w:rsidP="008642E0">
      <w:pPr>
        <w:rPr>
          <w:sz w:val="32"/>
          <w:szCs w:val="32"/>
        </w:rPr>
      </w:pPr>
    </w:p>
    <w:p w14:paraId="7B56BAAF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Position</w:t>
      </w:r>
    </w:p>
    <w:p w14:paraId="4944D79D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 xml:space="preserve">   </w:t>
      </w:r>
      <w:r w:rsidRPr="008642E0">
        <w:rPr>
          <w:rFonts w:ascii="MS Mincho" w:eastAsia="MS Mincho" w:hAnsi="MS Mincho" w:cs="MS Mincho" w:hint="eastAsia"/>
          <w:sz w:val="32"/>
          <w:szCs w:val="32"/>
        </w:rPr>
        <w:t>└──</w:t>
      </w:r>
      <w:r w:rsidRPr="008642E0">
        <w:rPr>
          <w:sz w:val="32"/>
          <w:szCs w:val="32"/>
        </w:rPr>
        <w:t>&lt; Employee</w:t>
      </w:r>
    </w:p>
    <w:p w14:paraId="71108E9B" w14:textId="77777777" w:rsidR="008642E0" w:rsidRPr="008642E0" w:rsidRDefault="00000000" w:rsidP="008642E0">
      <w:pPr>
        <w:rPr>
          <w:sz w:val="32"/>
          <w:szCs w:val="32"/>
        </w:rPr>
      </w:pPr>
      <w:r>
        <w:rPr>
          <w:sz w:val="32"/>
          <w:szCs w:val="32"/>
        </w:rPr>
        <w:pict w14:anchorId="5735BAE2">
          <v:rect id="_x0000_i1150" style="width:0;height:1.5pt" o:hralign="center" o:hrstd="t" o:hr="t" fillcolor="#a0a0a0" stroked="f"/>
        </w:pict>
      </w:r>
    </w:p>
    <w:p w14:paraId="233BB1B8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107. Explain With Real Records</w:t>
      </w:r>
    </w:p>
    <w:p w14:paraId="441D986A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Example:</w:t>
      </w:r>
    </w:p>
    <w:p w14:paraId="3E6CF9AB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Finance</w:t>
      </w:r>
    </w:p>
    <w:p w14:paraId="75B2E2D2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contains:</w:t>
      </w:r>
    </w:p>
    <w:p w14:paraId="6AB479FD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Finance Manager</w:t>
      </w:r>
    </w:p>
    <w:p w14:paraId="28B8C7BD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Accountant</w:t>
      </w:r>
    </w:p>
    <w:p w14:paraId="53D3558E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Employees:</w:t>
      </w:r>
    </w:p>
    <w:p w14:paraId="6D8615C1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 xml:space="preserve">Hana </w:t>
      </w:r>
      <w:r w:rsidRPr="008642E0">
        <w:rPr>
          <w:rFonts w:ascii="Times New Roman" w:hAnsi="Times New Roman" w:cs="Times New Roman"/>
          <w:sz w:val="32"/>
          <w:szCs w:val="32"/>
        </w:rPr>
        <w:t>→</w:t>
      </w:r>
      <w:r w:rsidRPr="008642E0">
        <w:rPr>
          <w:sz w:val="32"/>
          <w:szCs w:val="32"/>
        </w:rPr>
        <w:t xml:space="preserve"> Accountant</w:t>
      </w:r>
    </w:p>
    <w:p w14:paraId="4BFD7FE7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 xml:space="preserve">Meron </w:t>
      </w:r>
      <w:r w:rsidRPr="008642E0">
        <w:rPr>
          <w:rFonts w:ascii="Times New Roman" w:hAnsi="Times New Roman" w:cs="Times New Roman"/>
          <w:sz w:val="32"/>
          <w:szCs w:val="32"/>
        </w:rPr>
        <w:t>→</w:t>
      </w:r>
      <w:r w:rsidRPr="008642E0">
        <w:rPr>
          <w:sz w:val="32"/>
          <w:szCs w:val="32"/>
        </w:rPr>
        <w:t xml:space="preserve"> Finance Manager</w:t>
      </w:r>
    </w:p>
    <w:p w14:paraId="5720A53F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Another Department:</w:t>
      </w:r>
    </w:p>
    <w:p w14:paraId="1A70440C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Information Technology</w:t>
      </w:r>
    </w:p>
    <w:p w14:paraId="5FEF31E3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contains:</w:t>
      </w:r>
    </w:p>
    <w:p w14:paraId="7659ADC6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IT Manager</w:t>
      </w:r>
    </w:p>
    <w:p w14:paraId="696C7CBD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Software Developer</w:t>
      </w:r>
    </w:p>
    <w:p w14:paraId="01FA4996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Employees:</w:t>
      </w:r>
    </w:p>
    <w:p w14:paraId="79E5BAAF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 xml:space="preserve">Abel </w:t>
      </w:r>
      <w:r w:rsidRPr="008642E0">
        <w:rPr>
          <w:rFonts w:ascii="Times New Roman" w:hAnsi="Times New Roman" w:cs="Times New Roman"/>
          <w:sz w:val="32"/>
          <w:szCs w:val="32"/>
        </w:rPr>
        <w:t>→</w:t>
      </w:r>
      <w:r w:rsidRPr="008642E0">
        <w:rPr>
          <w:sz w:val="32"/>
          <w:szCs w:val="32"/>
        </w:rPr>
        <w:t xml:space="preserve"> IT Manager</w:t>
      </w:r>
    </w:p>
    <w:p w14:paraId="7D37B872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 xml:space="preserve">Samuel </w:t>
      </w:r>
      <w:r w:rsidRPr="008642E0">
        <w:rPr>
          <w:rFonts w:ascii="Times New Roman" w:hAnsi="Times New Roman" w:cs="Times New Roman"/>
          <w:sz w:val="32"/>
          <w:szCs w:val="32"/>
        </w:rPr>
        <w:t>→</w:t>
      </w:r>
      <w:r w:rsidRPr="008642E0">
        <w:rPr>
          <w:sz w:val="32"/>
          <w:szCs w:val="32"/>
        </w:rPr>
        <w:t xml:space="preserve"> Software Developer</w:t>
      </w:r>
    </w:p>
    <w:p w14:paraId="5DABDB55" w14:textId="77777777" w:rsidR="008642E0" w:rsidRPr="008642E0" w:rsidRDefault="00000000" w:rsidP="008642E0">
      <w:pPr>
        <w:rPr>
          <w:sz w:val="32"/>
          <w:szCs w:val="32"/>
        </w:rPr>
      </w:pPr>
      <w:r>
        <w:rPr>
          <w:sz w:val="32"/>
          <w:szCs w:val="32"/>
        </w:rPr>
        <w:pict w14:anchorId="434F51CF">
          <v:rect id="_x0000_i1151" style="width:0;height:1.5pt" o:hralign="center" o:hrstd="t" o:hr="t" fillcolor="#a0a0a0" stroked="f"/>
        </w:pict>
      </w:r>
    </w:p>
    <w:p w14:paraId="250A37B4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PART V — KNOWLEDGE CHECK</w:t>
      </w:r>
    </w:p>
    <w:p w14:paraId="1407B67B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108. Day 2 Quiz</w:t>
      </w:r>
    </w:p>
    <w:p w14:paraId="06F0481B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Students should answer without looking at the answer key.</w:t>
      </w:r>
    </w:p>
    <w:p w14:paraId="4B0AE8DC" w14:textId="77777777" w:rsidR="008642E0" w:rsidRPr="008642E0" w:rsidRDefault="00000000" w:rsidP="008642E0">
      <w:pPr>
        <w:rPr>
          <w:sz w:val="32"/>
          <w:szCs w:val="32"/>
        </w:rPr>
      </w:pPr>
      <w:r>
        <w:rPr>
          <w:sz w:val="32"/>
          <w:szCs w:val="32"/>
        </w:rPr>
        <w:pict w14:anchorId="550246A4">
          <v:rect id="_x0000_i1152" style="width:0;height:1.5pt" o:hralign="center" o:hrstd="t" o:hr="t" fillcolor="#a0a0a0" stroked="f"/>
        </w:pict>
      </w:r>
    </w:p>
    <w:p w14:paraId="7C940A79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Question 1</w:t>
      </w:r>
    </w:p>
    <w:p w14:paraId="5662B9E5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What is Dataverse?</w:t>
      </w:r>
    </w:p>
    <w:p w14:paraId="24825C70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A. Presentation software</w:t>
      </w:r>
      <w:r w:rsidRPr="008642E0">
        <w:rPr>
          <w:sz w:val="32"/>
          <w:szCs w:val="32"/>
        </w:rPr>
        <w:br/>
        <w:t>B. Business data platform</w:t>
      </w:r>
      <w:r w:rsidRPr="008642E0">
        <w:rPr>
          <w:sz w:val="32"/>
          <w:szCs w:val="32"/>
        </w:rPr>
        <w:br/>
        <w:t>C. Email service</w:t>
      </w:r>
      <w:r w:rsidRPr="008642E0">
        <w:rPr>
          <w:sz w:val="32"/>
          <w:szCs w:val="32"/>
        </w:rPr>
        <w:br/>
        <w:t>D. Programming language</w:t>
      </w:r>
    </w:p>
    <w:p w14:paraId="3820EAC9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Answer</w:t>
      </w:r>
    </w:p>
    <w:p w14:paraId="61DC0067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B — Business data platform</w:t>
      </w:r>
    </w:p>
    <w:p w14:paraId="50085206" w14:textId="77777777" w:rsidR="008642E0" w:rsidRPr="008642E0" w:rsidRDefault="00000000" w:rsidP="008642E0">
      <w:pPr>
        <w:rPr>
          <w:sz w:val="32"/>
          <w:szCs w:val="32"/>
        </w:rPr>
      </w:pPr>
      <w:r>
        <w:rPr>
          <w:sz w:val="32"/>
          <w:szCs w:val="32"/>
        </w:rPr>
        <w:pict w14:anchorId="535CF69E">
          <v:rect id="_x0000_i1153" style="width:0;height:1.5pt" o:hralign="center" o:hrstd="t" o:hr="t" fillcolor="#a0a0a0" stroked="f"/>
        </w:pict>
      </w:r>
    </w:p>
    <w:p w14:paraId="6A3F8B84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Question 2</w:t>
      </w:r>
    </w:p>
    <w:p w14:paraId="22D830E7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What represents one business object such as Employee?</w:t>
      </w:r>
    </w:p>
    <w:p w14:paraId="5AD8E19D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A. Column</w:t>
      </w:r>
      <w:r w:rsidRPr="008642E0">
        <w:rPr>
          <w:sz w:val="32"/>
          <w:szCs w:val="32"/>
        </w:rPr>
        <w:br/>
        <w:t>B. Table</w:t>
      </w:r>
      <w:r w:rsidRPr="008642E0">
        <w:rPr>
          <w:sz w:val="32"/>
          <w:szCs w:val="32"/>
        </w:rPr>
        <w:br/>
        <w:t>C. Choice</w:t>
      </w:r>
      <w:r w:rsidRPr="008642E0">
        <w:rPr>
          <w:sz w:val="32"/>
          <w:szCs w:val="32"/>
        </w:rPr>
        <w:br/>
        <w:t>D. Connector</w:t>
      </w:r>
    </w:p>
    <w:p w14:paraId="4D5419C1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Answer</w:t>
      </w:r>
    </w:p>
    <w:p w14:paraId="2E6CD329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B — Table</w:t>
      </w:r>
    </w:p>
    <w:p w14:paraId="1FEDA1C4" w14:textId="77777777" w:rsidR="008642E0" w:rsidRPr="008642E0" w:rsidRDefault="00000000" w:rsidP="008642E0">
      <w:pPr>
        <w:rPr>
          <w:sz w:val="32"/>
          <w:szCs w:val="32"/>
        </w:rPr>
      </w:pPr>
      <w:r>
        <w:rPr>
          <w:sz w:val="32"/>
          <w:szCs w:val="32"/>
        </w:rPr>
        <w:pict w14:anchorId="306DDA99">
          <v:rect id="_x0000_i1154" style="width:0;height:1.5pt" o:hralign="center" o:hrstd="t" o:hr="t" fillcolor="#a0a0a0" stroked="f"/>
        </w:pict>
      </w:r>
    </w:p>
    <w:p w14:paraId="7A6395D2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Question 3</w:t>
      </w:r>
    </w:p>
    <w:p w14:paraId="59778D47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What represents one Employee inside the Employee table?</w:t>
      </w:r>
    </w:p>
    <w:p w14:paraId="5A73BD86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Answer</w:t>
      </w:r>
    </w:p>
    <w:p w14:paraId="253AAAA1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Row / Record</w:t>
      </w:r>
    </w:p>
    <w:p w14:paraId="56B09A02" w14:textId="77777777" w:rsidR="008642E0" w:rsidRPr="008642E0" w:rsidRDefault="00000000" w:rsidP="008642E0">
      <w:pPr>
        <w:rPr>
          <w:sz w:val="32"/>
          <w:szCs w:val="32"/>
        </w:rPr>
      </w:pPr>
      <w:r>
        <w:rPr>
          <w:sz w:val="32"/>
          <w:szCs w:val="32"/>
        </w:rPr>
        <w:pict w14:anchorId="0167F933">
          <v:rect id="_x0000_i1155" style="width:0;height:1.5pt" o:hralign="center" o:hrstd="t" o:hr="t" fillcolor="#a0a0a0" stroked="f"/>
        </w:pict>
      </w:r>
    </w:p>
    <w:p w14:paraId="50112F6B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Question 4</w:t>
      </w:r>
    </w:p>
    <w:p w14:paraId="3E54FCE7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What should be used for Department inside Employee?</w:t>
      </w:r>
    </w:p>
    <w:p w14:paraId="5D770C5F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A. Text</w:t>
      </w:r>
      <w:r w:rsidRPr="008642E0">
        <w:rPr>
          <w:sz w:val="32"/>
          <w:szCs w:val="32"/>
        </w:rPr>
        <w:br/>
        <w:t>B. Number</w:t>
      </w:r>
      <w:r w:rsidRPr="008642E0">
        <w:rPr>
          <w:sz w:val="32"/>
          <w:szCs w:val="32"/>
        </w:rPr>
        <w:br/>
        <w:t>C. Lookup</w:t>
      </w:r>
      <w:r w:rsidRPr="008642E0">
        <w:rPr>
          <w:sz w:val="32"/>
          <w:szCs w:val="32"/>
        </w:rPr>
        <w:br/>
        <w:t>D. Multiline Text</w:t>
      </w:r>
    </w:p>
    <w:p w14:paraId="3B228C47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Answer</w:t>
      </w:r>
    </w:p>
    <w:p w14:paraId="376C4B9F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C — Lookup</w:t>
      </w:r>
    </w:p>
    <w:p w14:paraId="509DE5B5" w14:textId="77777777" w:rsidR="008642E0" w:rsidRPr="008642E0" w:rsidRDefault="00000000" w:rsidP="008642E0">
      <w:pPr>
        <w:rPr>
          <w:sz w:val="32"/>
          <w:szCs w:val="32"/>
        </w:rPr>
      </w:pPr>
      <w:r>
        <w:rPr>
          <w:sz w:val="32"/>
          <w:szCs w:val="32"/>
        </w:rPr>
        <w:pict w14:anchorId="0CCFD64C">
          <v:rect id="_x0000_i1156" style="width:0;height:1.5pt" o:hralign="center" o:hrstd="t" o:hr="t" fillcolor="#a0a0a0" stroked="f"/>
        </w:pict>
      </w:r>
    </w:p>
    <w:p w14:paraId="54822D84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Question 5</w:t>
      </w:r>
    </w:p>
    <w:p w14:paraId="2118F5D9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What should be used for:</w:t>
      </w:r>
    </w:p>
    <w:p w14:paraId="559C57F4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Active / On Leave / Resigned</w:t>
      </w:r>
    </w:p>
    <w:p w14:paraId="69E70879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Answer</w:t>
      </w:r>
    </w:p>
    <w:p w14:paraId="5F3D0C2E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Choice</w:t>
      </w:r>
    </w:p>
    <w:p w14:paraId="44093513" w14:textId="77777777" w:rsidR="008642E0" w:rsidRPr="008642E0" w:rsidRDefault="00000000" w:rsidP="008642E0">
      <w:pPr>
        <w:rPr>
          <w:sz w:val="32"/>
          <w:szCs w:val="32"/>
        </w:rPr>
      </w:pPr>
      <w:r>
        <w:rPr>
          <w:sz w:val="32"/>
          <w:szCs w:val="32"/>
        </w:rPr>
        <w:pict w14:anchorId="1C5CE101">
          <v:rect id="_x0000_i1157" style="width:0;height:1.5pt" o:hralign="center" o:hrstd="t" o:hr="t" fillcolor="#a0a0a0" stroked="f"/>
        </w:pict>
      </w:r>
    </w:p>
    <w:p w14:paraId="3045F71D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109. Quiz Continued</w:t>
      </w:r>
    </w:p>
    <w:p w14:paraId="0725EBE1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Question 6</w:t>
      </w:r>
    </w:p>
    <w:p w14:paraId="54D6D022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One Department can contain many Employees.</w:t>
      </w:r>
    </w:p>
    <w:p w14:paraId="4FFB876F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What relationship is this?</w:t>
      </w:r>
    </w:p>
    <w:p w14:paraId="7F879A6B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Answer</w:t>
      </w:r>
    </w:p>
    <w:p w14:paraId="103BE6B2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One-to-Many</w:t>
      </w:r>
    </w:p>
    <w:p w14:paraId="650DFCD3" w14:textId="77777777" w:rsidR="008642E0" w:rsidRPr="008642E0" w:rsidRDefault="00000000" w:rsidP="008642E0">
      <w:pPr>
        <w:rPr>
          <w:sz w:val="32"/>
          <w:szCs w:val="32"/>
        </w:rPr>
      </w:pPr>
      <w:r>
        <w:rPr>
          <w:sz w:val="32"/>
          <w:szCs w:val="32"/>
        </w:rPr>
        <w:pict w14:anchorId="3230959B">
          <v:rect id="_x0000_i1158" style="width:0;height:1.5pt" o:hralign="center" o:hrstd="t" o:hr="t" fillcolor="#a0a0a0" stroked="f"/>
        </w:pict>
      </w:r>
    </w:p>
    <w:p w14:paraId="64A91366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Question 7</w:t>
      </w:r>
    </w:p>
    <w:p w14:paraId="455A2DB6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Where does the Department Lookup go?</w:t>
      </w:r>
    </w:p>
    <w:p w14:paraId="2F986A0C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Answer</w:t>
      </w:r>
    </w:p>
    <w:p w14:paraId="05291A6A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On the Employee record/table.</w:t>
      </w:r>
    </w:p>
    <w:p w14:paraId="14E71600" w14:textId="77777777" w:rsidR="008642E0" w:rsidRPr="008642E0" w:rsidRDefault="00000000" w:rsidP="008642E0">
      <w:pPr>
        <w:rPr>
          <w:sz w:val="32"/>
          <w:szCs w:val="32"/>
        </w:rPr>
      </w:pPr>
      <w:r>
        <w:rPr>
          <w:sz w:val="32"/>
          <w:szCs w:val="32"/>
        </w:rPr>
        <w:pict w14:anchorId="0CE819EA">
          <v:rect id="_x0000_i1159" style="width:0;height:1.5pt" o:hralign="center" o:hrstd="t" o:hr="t" fillcolor="#a0a0a0" stroked="f"/>
        </w:pict>
      </w:r>
    </w:p>
    <w:p w14:paraId="0043A80A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Question 8</w:t>
      </w:r>
    </w:p>
    <w:p w14:paraId="3E92374A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Why should Employee Number usually be Text?</w:t>
      </w:r>
    </w:p>
    <w:p w14:paraId="0A5FD972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Answer</w:t>
      </w:r>
    </w:p>
    <w:p w14:paraId="1A2597D3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Because it is an identifier and may contain letters, dashes, or leading zeros.</w:t>
      </w:r>
    </w:p>
    <w:p w14:paraId="2F3E2FFA" w14:textId="77777777" w:rsidR="008642E0" w:rsidRPr="008642E0" w:rsidRDefault="00000000" w:rsidP="008642E0">
      <w:pPr>
        <w:rPr>
          <w:sz w:val="32"/>
          <w:szCs w:val="32"/>
        </w:rPr>
      </w:pPr>
      <w:r>
        <w:rPr>
          <w:sz w:val="32"/>
          <w:szCs w:val="32"/>
        </w:rPr>
        <w:pict w14:anchorId="3F36E37D">
          <v:rect id="_x0000_i1160" style="width:0;height:1.5pt" o:hralign="center" o:hrstd="t" o:hr="t" fillcolor="#a0a0a0" stroked="f"/>
        </w:pict>
      </w:r>
    </w:p>
    <w:p w14:paraId="7FC357BE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Question 9</w:t>
      </w:r>
    </w:p>
    <w:p w14:paraId="040A10A2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Why use a Date column for Hire Date instead of Text?</w:t>
      </w:r>
    </w:p>
    <w:p w14:paraId="112CCD07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Answer</w:t>
      </w:r>
    </w:p>
    <w:p w14:paraId="7EC24587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It enables proper validation, sorting, filtering, calculations, and reporting.</w:t>
      </w:r>
    </w:p>
    <w:p w14:paraId="7DF250E3" w14:textId="77777777" w:rsidR="008642E0" w:rsidRPr="008642E0" w:rsidRDefault="00000000" w:rsidP="008642E0">
      <w:pPr>
        <w:rPr>
          <w:sz w:val="32"/>
          <w:szCs w:val="32"/>
        </w:rPr>
      </w:pPr>
      <w:r>
        <w:rPr>
          <w:sz w:val="32"/>
          <w:szCs w:val="32"/>
        </w:rPr>
        <w:pict w14:anchorId="37C1FA74">
          <v:rect id="_x0000_i1161" style="width:0;height:1.5pt" o:hralign="center" o:hrstd="t" o:hr="t" fillcolor="#a0a0a0" stroked="f"/>
        </w:pict>
      </w:r>
    </w:p>
    <w:p w14:paraId="5416169D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Question 10</w:t>
      </w:r>
    </w:p>
    <w:p w14:paraId="6E6E7281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What is the purpose of the Primary Name column?</w:t>
      </w:r>
    </w:p>
    <w:p w14:paraId="1E2BA72A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Answer</w:t>
      </w:r>
    </w:p>
    <w:p w14:paraId="0BB8CA1B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It provides a human-readable way to identify and display records, including in Lookups.</w:t>
      </w:r>
    </w:p>
    <w:p w14:paraId="4B2E2B19" w14:textId="77777777" w:rsidR="008642E0" w:rsidRPr="008642E0" w:rsidRDefault="00000000" w:rsidP="008642E0">
      <w:pPr>
        <w:rPr>
          <w:sz w:val="32"/>
          <w:szCs w:val="32"/>
        </w:rPr>
      </w:pPr>
      <w:r>
        <w:rPr>
          <w:sz w:val="32"/>
          <w:szCs w:val="32"/>
        </w:rPr>
        <w:pict w14:anchorId="27B2139A">
          <v:rect id="_x0000_i1162" style="width:0;height:1.5pt" o:hralign="center" o:hrstd="t" o:hr="t" fillcolor="#a0a0a0" stroked="f"/>
        </w:pict>
      </w:r>
    </w:p>
    <w:p w14:paraId="45384E40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110. Quiz Continued</w:t>
      </w:r>
    </w:p>
    <w:p w14:paraId="1C1EC3DF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Question 11</w:t>
      </w:r>
    </w:p>
    <w:p w14:paraId="634CF496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Does changing the Department Lookup to Text improve data quality?</w:t>
      </w:r>
    </w:p>
    <w:p w14:paraId="1A500FA3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Answer</w:t>
      </w:r>
    </w:p>
    <w:p w14:paraId="0C749E55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No.</w:t>
      </w:r>
    </w:p>
    <w:p w14:paraId="70EAEC9B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It generally reduces consistency and loses the relationship.</w:t>
      </w:r>
    </w:p>
    <w:p w14:paraId="7F83EC51" w14:textId="77777777" w:rsidR="008642E0" w:rsidRPr="008642E0" w:rsidRDefault="00000000" w:rsidP="008642E0">
      <w:pPr>
        <w:rPr>
          <w:sz w:val="32"/>
          <w:szCs w:val="32"/>
        </w:rPr>
      </w:pPr>
      <w:r>
        <w:rPr>
          <w:sz w:val="32"/>
          <w:szCs w:val="32"/>
        </w:rPr>
        <w:pict w14:anchorId="75A6BE27">
          <v:rect id="_x0000_i1163" style="width:0;height:1.5pt" o:hralign="center" o:hrstd="t" o:hr="t" fillcolor="#a0a0a0" stroked="f"/>
        </w:pict>
      </w:r>
    </w:p>
    <w:p w14:paraId="030DE2EE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Question 12</w:t>
      </w:r>
    </w:p>
    <w:p w14:paraId="46C76F8B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Should a Department usually be a Choice if it has its own Code, Description, and other information?</w:t>
      </w:r>
    </w:p>
    <w:p w14:paraId="6C0F1258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Answer</w:t>
      </w:r>
    </w:p>
    <w:p w14:paraId="193FAB90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No.</w:t>
      </w:r>
    </w:p>
    <w:p w14:paraId="3AA574E0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It should normally be:</w:t>
      </w:r>
    </w:p>
    <w:p w14:paraId="78818CBD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Department Table + Lookup.</w:t>
      </w:r>
    </w:p>
    <w:p w14:paraId="1D0126EC" w14:textId="77777777" w:rsidR="008642E0" w:rsidRPr="008642E0" w:rsidRDefault="00000000" w:rsidP="008642E0">
      <w:pPr>
        <w:rPr>
          <w:sz w:val="32"/>
          <w:szCs w:val="32"/>
        </w:rPr>
      </w:pPr>
      <w:r>
        <w:rPr>
          <w:sz w:val="32"/>
          <w:szCs w:val="32"/>
        </w:rPr>
        <w:pict w14:anchorId="18D9DBC0">
          <v:rect id="_x0000_i1164" style="width:0;height:1.5pt" o:hralign="center" o:hrstd="t" o:hr="t" fillcolor="#a0a0a0" stroked="f"/>
        </w:pict>
      </w:r>
    </w:p>
    <w:p w14:paraId="503EF3BD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Question 13</w:t>
      </w:r>
    </w:p>
    <w:p w14:paraId="1A1988DB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What does Business Required mean?</w:t>
      </w:r>
    </w:p>
    <w:p w14:paraId="60A40250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Answer</w:t>
      </w:r>
    </w:p>
    <w:p w14:paraId="0EF99F37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The standard application/form experience expects a value before the record can be saved.</w:t>
      </w:r>
    </w:p>
    <w:p w14:paraId="195DC6E4" w14:textId="77777777" w:rsidR="008642E0" w:rsidRPr="008642E0" w:rsidRDefault="00000000" w:rsidP="008642E0">
      <w:pPr>
        <w:rPr>
          <w:sz w:val="32"/>
          <w:szCs w:val="32"/>
        </w:rPr>
      </w:pPr>
      <w:r>
        <w:rPr>
          <w:sz w:val="32"/>
          <w:szCs w:val="32"/>
        </w:rPr>
        <w:pict w14:anchorId="78D018B5">
          <v:rect id="_x0000_i1165" style="width:0;height:1.5pt" o:hralign="center" o:hrstd="t" o:hr="t" fillcolor="#a0a0a0" stroked="f"/>
        </w:pict>
      </w:r>
    </w:p>
    <w:p w14:paraId="3DA3DE5D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Question 14</w:t>
      </w:r>
    </w:p>
    <w:p w14:paraId="52965ED7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Can table ownership simply be changed later from Organization-owned to User/Team-owned?</w:t>
      </w:r>
    </w:p>
    <w:p w14:paraId="6DC13BC3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Answer</w:t>
      </w:r>
    </w:p>
    <w:p w14:paraId="291EA9FE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No.</w:t>
      </w:r>
    </w:p>
    <w:p w14:paraId="186C3C62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It is chosen when creating the table.</w:t>
      </w:r>
    </w:p>
    <w:p w14:paraId="0B553D8B" w14:textId="77777777" w:rsidR="008642E0" w:rsidRPr="008642E0" w:rsidRDefault="00000000" w:rsidP="008642E0">
      <w:pPr>
        <w:rPr>
          <w:sz w:val="32"/>
          <w:szCs w:val="32"/>
        </w:rPr>
      </w:pPr>
      <w:r>
        <w:rPr>
          <w:sz w:val="32"/>
          <w:szCs w:val="32"/>
        </w:rPr>
        <w:pict w14:anchorId="6250CE4A">
          <v:rect id="_x0000_i1166" style="width:0;height:1.5pt" o:hralign="center" o:hrstd="t" o:hr="t" fillcolor="#a0a0a0" stroked="f"/>
        </w:pict>
      </w:r>
    </w:p>
    <w:p w14:paraId="6026AAFA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Question 15</w:t>
      </w:r>
    </w:p>
    <w:p w14:paraId="467A1C7A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What three custom tables did we build today?</w:t>
      </w:r>
    </w:p>
    <w:p w14:paraId="55A33E20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Answer</w:t>
      </w:r>
    </w:p>
    <w:p w14:paraId="7293283D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Department</w:t>
      </w:r>
    </w:p>
    <w:p w14:paraId="127BAB77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Position</w:t>
      </w:r>
    </w:p>
    <w:p w14:paraId="2D6DBF16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Employee</w:t>
      </w:r>
    </w:p>
    <w:p w14:paraId="66487413" w14:textId="77777777" w:rsidR="008642E0" w:rsidRPr="008642E0" w:rsidRDefault="00000000" w:rsidP="008642E0">
      <w:pPr>
        <w:rPr>
          <w:sz w:val="32"/>
          <w:szCs w:val="32"/>
        </w:rPr>
      </w:pPr>
      <w:r>
        <w:rPr>
          <w:sz w:val="32"/>
          <w:szCs w:val="32"/>
        </w:rPr>
        <w:pict w14:anchorId="5106D482">
          <v:rect id="_x0000_i1167" style="width:0;height:1.5pt" o:hralign="center" o:hrstd="t" o:hr="t" fillcolor="#a0a0a0" stroked="f"/>
        </w:pict>
      </w:r>
    </w:p>
    <w:p w14:paraId="0499E8E1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111. Quiz Scoring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5"/>
        <w:gridCol w:w="4868"/>
      </w:tblGrid>
      <w:tr w:rsidR="008642E0" w:rsidRPr="008642E0" w14:paraId="21B0AE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87A967" w14:textId="77777777" w:rsidR="008642E0" w:rsidRPr="008642E0" w:rsidRDefault="008642E0" w:rsidP="008642E0">
            <w:pPr>
              <w:rPr>
                <w:b/>
                <w:bCs/>
                <w:sz w:val="32"/>
                <w:szCs w:val="32"/>
              </w:rPr>
            </w:pPr>
            <w:r w:rsidRPr="008642E0">
              <w:rPr>
                <w:b/>
                <w:bCs/>
                <w:sz w:val="32"/>
                <w:szCs w:val="32"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327A8798" w14:textId="77777777" w:rsidR="008642E0" w:rsidRPr="008642E0" w:rsidRDefault="008642E0" w:rsidP="008642E0">
            <w:pPr>
              <w:rPr>
                <w:b/>
                <w:bCs/>
                <w:sz w:val="32"/>
                <w:szCs w:val="32"/>
              </w:rPr>
            </w:pPr>
            <w:r w:rsidRPr="008642E0">
              <w:rPr>
                <w:b/>
                <w:bCs/>
                <w:sz w:val="32"/>
                <w:szCs w:val="32"/>
              </w:rPr>
              <w:t>Result</w:t>
            </w:r>
          </w:p>
        </w:tc>
      </w:tr>
      <w:tr w:rsidR="008642E0" w:rsidRPr="008642E0" w14:paraId="6FA706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EA91D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14–15</w:t>
            </w:r>
          </w:p>
        </w:tc>
        <w:tc>
          <w:tcPr>
            <w:tcW w:w="0" w:type="auto"/>
            <w:vAlign w:val="center"/>
            <w:hideMark/>
          </w:tcPr>
          <w:p w14:paraId="3D4A8A43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Excellent</w:t>
            </w:r>
          </w:p>
        </w:tc>
      </w:tr>
      <w:tr w:rsidR="008642E0" w:rsidRPr="008642E0" w14:paraId="41340A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4E461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12–13</w:t>
            </w:r>
          </w:p>
        </w:tc>
        <w:tc>
          <w:tcPr>
            <w:tcW w:w="0" w:type="auto"/>
            <w:vAlign w:val="center"/>
            <w:hideMark/>
          </w:tcPr>
          <w:p w14:paraId="51DA5D24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Very Good</w:t>
            </w:r>
          </w:p>
        </w:tc>
      </w:tr>
      <w:tr w:rsidR="008642E0" w:rsidRPr="008642E0" w14:paraId="369C01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C8FE9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10–11</w:t>
            </w:r>
          </w:p>
        </w:tc>
        <w:tc>
          <w:tcPr>
            <w:tcW w:w="0" w:type="auto"/>
            <w:vAlign w:val="center"/>
            <w:hideMark/>
          </w:tcPr>
          <w:p w14:paraId="39A97FE3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Good</w:t>
            </w:r>
          </w:p>
        </w:tc>
      </w:tr>
      <w:tr w:rsidR="008642E0" w:rsidRPr="008642E0" w14:paraId="1405C3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93E5D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8–9</w:t>
            </w:r>
          </w:p>
        </w:tc>
        <w:tc>
          <w:tcPr>
            <w:tcW w:w="0" w:type="auto"/>
            <w:vAlign w:val="center"/>
            <w:hideMark/>
          </w:tcPr>
          <w:p w14:paraId="09DA3A93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Needs Review</w:t>
            </w:r>
          </w:p>
        </w:tc>
      </w:tr>
      <w:tr w:rsidR="008642E0" w:rsidRPr="008642E0" w14:paraId="7F0C49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BF639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Below 8</w:t>
            </w:r>
          </w:p>
        </w:tc>
        <w:tc>
          <w:tcPr>
            <w:tcW w:w="0" w:type="auto"/>
            <w:vAlign w:val="center"/>
            <w:hideMark/>
          </w:tcPr>
          <w:p w14:paraId="17C1C0C0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Repeat Key Dataverse Concepts</w:t>
            </w:r>
          </w:p>
        </w:tc>
      </w:tr>
    </w:tbl>
    <w:p w14:paraId="1571BB6C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Recommended target:</w:t>
      </w:r>
    </w:p>
    <w:p w14:paraId="472FE38B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10 / 15 or higher</w:t>
      </w:r>
    </w:p>
    <w:p w14:paraId="13392603" w14:textId="77777777" w:rsidR="008642E0" w:rsidRPr="008642E0" w:rsidRDefault="00000000" w:rsidP="008642E0">
      <w:pPr>
        <w:rPr>
          <w:sz w:val="32"/>
          <w:szCs w:val="32"/>
        </w:rPr>
      </w:pPr>
      <w:r>
        <w:rPr>
          <w:sz w:val="32"/>
          <w:szCs w:val="32"/>
        </w:rPr>
        <w:pict w14:anchorId="0E136116">
          <v:rect id="_x0000_i1168" style="width:0;height:1.5pt" o:hralign="center" o:hrstd="t" o:hr="t" fillcolor="#a0a0a0" stroked="f"/>
        </w:pict>
      </w:r>
    </w:p>
    <w:p w14:paraId="127404C1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PART W — PRACTICAL ASSESSMENT</w:t>
      </w:r>
    </w:p>
    <w:p w14:paraId="07E7146B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112. Practical Test</w:t>
      </w:r>
    </w:p>
    <w:p w14:paraId="4706F81B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Give students this requirement:</w:t>
      </w:r>
    </w:p>
    <w:p w14:paraId="7168F63A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Add a new employee called Daniel Worku. Daniel works in Information Technology as a Software Developer and is an Active employee.</w:t>
      </w:r>
    </w:p>
    <w:p w14:paraId="62BB07C7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Students must:</w:t>
      </w:r>
    </w:p>
    <w:p w14:paraId="3C264F1C" w14:textId="77777777" w:rsidR="008642E0" w:rsidRPr="008642E0" w:rsidRDefault="008642E0" w:rsidP="008642E0">
      <w:pPr>
        <w:numPr>
          <w:ilvl w:val="0"/>
          <w:numId w:val="37"/>
        </w:numPr>
        <w:rPr>
          <w:sz w:val="32"/>
          <w:szCs w:val="32"/>
        </w:rPr>
      </w:pPr>
      <w:r w:rsidRPr="008642E0">
        <w:rPr>
          <w:sz w:val="32"/>
          <w:szCs w:val="32"/>
        </w:rPr>
        <w:t>Create Employee Number.</w:t>
      </w:r>
    </w:p>
    <w:p w14:paraId="24B5BBA4" w14:textId="77777777" w:rsidR="008642E0" w:rsidRPr="008642E0" w:rsidRDefault="008642E0" w:rsidP="008642E0">
      <w:pPr>
        <w:numPr>
          <w:ilvl w:val="0"/>
          <w:numId w:val="37"/>
        </w:numPr>
        <w:rPr>
          <w:sz w:val="32"/>
          <w:szCs w:val="32"/>
        </w:rPr>
      </w:pPr>
      <w:r w:rsidRPr="008642E0">
        <w:rPr>
          <w:sz w:val="32"/>
          <w:szCs w:val="32"/>
        </w:rPr>
        <w:t>Enter Full Name.</w:t>
      </w:r>
    </w:p>
    <w:p w14:paraId="6AEC4D94" w14:textId="77777777" w:rsidR="008642E0" w:rsidRPr="008642E0" w:rsidRDefault="008642E0" w:rsidP="008642E0">
      <w:pPr>
        <w:numPr>
          <w:ilvl w:val="0"/>
          <w:numId w:val="37"/>
        </w:numPr>
        <w:rPr>
          <w:sz w:val="32"/>
          <w:szCs w:val="32"/>
        </w:rPr>
      </w:pPr>
      <w:r w:rsidRPr="008642E0">
        <w:rPr>
          <w:sz w:val="32"/>
          <w:szCs w:val="32"/>
        </w:rPr>
        <w:t>Enter Email.</w:t>
      </w:r>
    </w:p>
    <w:p w14:paraId="06692027" w14:textId="77777777" w:rsidR="008642E0" w:rsidRPr="008642E0" w:rsidRDefault="008642E0" w:rsidP="008642E0">
      <w:pPr>
        <w:numPr>
          <w:ilvl w:val="0"/>
          <w:numId w:val="37"/>
        </w:numPr>
        <w:rPr>
          <w:sz w:val="32"/>
          <w:szCs w:val="32"/>
        </w:rPr>
      </w:pPr>
      <w:r w:rsidRPr="008642E0">
        <w:rPr>
          <w:sz w:val="32"/>
          <w:szCs w:val="32"/>
        </w:rPr>
        <w:t>Enter Hire Date.</w:t>
      </w:r>
    </w:p>
    <w:p w14:paraId="0A03358A" w14:textId="77777777" w:rsidR="008642E0" w:rsidRPr="008642E0" w:rsidRDefault="008642E0" w:rsidP="008642E0">
      <w:pPr>
        <w:numPr>
          <w:ilvl w:val="0"/>
          <w:numId w:val="37"/>
        </w:numPr>
        <w:rPr>
          <w:sz w:val="32"/>
          <w:szCs w:val="32"/>
        </w:rPr>
      </w:pPr>
      <w:r w:rsidRPr="008642E0">
        <w:rPr>
          <w:sz w:val="32"/>
          <w:szCs w:val="32"/>
        </w:rPr>
        <w:t>Select Information Technology using Lookup.</w:t>
      </w:r>
    </w:p>
    <w:p w14:paraId="3829998B" w14:textId="77777777" w:rsidR="008642E0" w:rsidRPr="008642E0" w:rsidRDefault="008642E0" w:rsidP="008642E0">
      <w:pPr>
        <w:numPr>
          <w:ilvl w:val="0"/>
          <w:numId w:val="37"/>
        </w:numPr>
        <w:rPr>
          <w:sz w:val="32"/>
          <w:szCs w:val="32"/>
        </w:rPr>
      </w:pPr>
      <w:r w:rsidRPr="008642E0">
        <w:rPr>
          <w:sz w:val="32"/>
          <w:szCs w:val="32"/>
        </w:rPr>
        <w:t>Select Software Developer using Lookup.</w:t>
      </w:r>
    </w:p>
    <w:p w14:paraId="2EF43BFE" w14:textId="77777777" w:rsidR="008642E0" w:rsidRPr="008642E0" w:rsidRDefault="008642E0" w:rsidP="008642E0">
      <w:pPr>
        <w:numPr>
          <w:ilvl w:val="0"/>
          <w:numId w:val="37"/>
        </w:numPr>
        <w:rPr>
          <w:sz w:val="32"/>
          <w:szCs w:val="32"/>
        </w:rPr>
      </w:pPr>
      <w:r w:rsidRPr="008642E0">
        <w:rPr>
          <w:sz w:val="32"/>
          <w:szCs w:val="32"/>
        </w:rPr>
        <w:t>Select Active using Choice.</w:t>
      </w:r>
    </w:p>
    <w:p w14:paraId="6AAE5896" w14:textId="77777777" w:rsidR="008642E0" w:rsidRPr="008642E0" w:rsidRDefault="008642E0" w:rsidP="008642E0">
      <w:pPr>
        <w:numPr>
          <w:ilvl w:val="0"/>
          <w:numId w:val="37"/>
        </w:numPr>
        <w:rPr>
          <w:sz w:val="32"/>
          <w:szCs w:val="32"/>
        </w:rPr>
      </w:pPr>
      <w:r w:rsidRPr="008642E0">
        <w:rPr>
          <w:sz w:val="32"/>
          <w:szCs w:val="32"/>
        </w:rPr>
        <w:t>Save.</w:t>
      </w:r>
    </w:p>
    <w:p w14:paraId="3D89601D" w14:textId="77777777" w:rsidR="008642E0" w:rsidRPr="008642E0" w:rsidRDefault="00000000" w:rsidP="008642E0">
      <w:pPr>
        <w:rPr>
          <w:sz w:val="32"/>
          <w:szCs w:val="32"/>
        </w:rPr>
      </w:pPr>
      <w:r>
        <w:rPr>
          <w:sz w:val="32"/>
          <w:szCs w:val="32"/>
        </w:rPr>
        <w:pict w14:anchorId="18804503">
          <v:rect id="_x0000_i1169" style="width:0;height:1.5pt" o:hralign="center" o:hrstd="t" o:hr="t" fillcolor="#a0a0a0" stroked="f"/>
        </w:pict>
      </w:r>
    </w:p>
    <w:p w14:paraId="5A390868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113. Practical Test Expected Result</w:t>
      </w:r>
    </w:p>
    <w:p w14:paraId="59046FBF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Example:</w:t>
      </w:r>
    </w:p>
    <w:p w14:paraId="1A3FD6CB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Employee Number: EMP011</w:t>
      </w:r>
    </w:p>
    <w:p w14:paraId="1E1FEC82" w14:textId="77777777" w:rsidR="008642E0" w:rsidRPr="008642E0" w:rsidRDefault="008642E0" w:rsidP="008642E0">
      <w:pPr>
        <w:rPr>
          <w:sz w:val="32"/>
          <w:szCs w:val="32"/>
        </w:rPr>
      </w:pPr>
    </w:p>
    <w:p w14:paraId="49C10AFF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Full Name: Daniel Worku</w:t>
      </w:r>
    </w:p>
    <w:p w14:paraId="0DCFB554" w14:textId="77777777" w:rsidR="008642E0" w:rsidRPr="008642E0" w:rsidRDefault="008642E0" w:rsidP="008642E0">
      <w:pPr>
        <w:rPr>
          <w:sz w:val="32"/>
          <w:szCs w:val="32"/>
        </w:rPr>
      </w:pPr>
    </w:p>
    <w:p w14:paraId="746BFF13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Email: daniel@company.com</w:t>
      </w:r>
    </w:p>
    <w:p w14:paraId="6E257881" w14:textId="77777777" w:rsidR="008642E0" w:rsidRPr="008642E0" w:rsidRDefault="008642E0" w:rsidP="008642E0">
      <w:pPr>
        <w:rPr>
          <w:sz w:val="32"/>
          <w:szCs w:val="32"/>
        </w:rPr>
      </w:pPr>
    </w:p>
    <w:p w14:paraId="2E8CEFC4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Department: Information Technology</w:t>
      </w:r>
    </w:p>
    <w:p w14:paraId="6FD6F244" w14:textId="77777777" w:rsidR="008642E0" w:rsidRPr="008642E0" w:rsidRDefault="008642E0" w:rsidP="008642E0">
      <w:pPr>
        <w:rPr>
          <w:sz w:val="32"/>
          <w:szCs w:val="32"/>
        </w:rPr>
      </w:pPr>
    </w:p>
    <w:p w14:paraId="24190028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Position: Software Developer</w:t>
      </w:r>
    </w:p>
    <w:p w14:paraId="6E27D645" w14:textId="77777777" w:rsidR="008642E0" w:rsidRPr="008642E0" w:rsidRDefault="008642E0" w:rsidP="008642E0">
      <w:pPr>
        <w:rPr>
          <w:sz w:val="32"/>
          <w:szCs w:val="32"/>
        </w:rPr>
      </w:pPr>
    </w:p>
    <w:p w14:paraId="095409CF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Employment Status: Active</w:t>
      </w:r>
    </w:p>
    <w:p w14:paraId="7808FDAC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The important assessment is not the exact employee name.</w:t>
      </w:r>
    </w:p>
    <w:p w14:paraId="0BF8A786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It is whether students correctly use:</w:t>
      </w:r>
    </w:p>
    <w:p w14:paraId="5D3F72DB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Lookup + Choice + Proper Data Types.</w:t>
      </w:r>
    </w:p>
    <w:p w14:paraId="662617B8" w14:textId="77777777" w:rsidR="008642E0" w:rsidRPr="008642E0" w:rsidRDefault="00000000" w:rsidP="008642E0">
      <w:pPr>
        <w:rPr>
          <w:sz w:val="32"/>
          <w:szCs w:val="32"/>
        </w:rPr>
      </w:pPr>
      <w:r>
        <w:rPr>
          <w:sz w:val="32"/>
          <w:szCs w:val="32"/>
        </w:rPr>
        <w:pict w14:anchorId="0BE44A87">
          <v:rect id="_x0000_i1170" style="width:0;height:1.5pt" o:hralign="center" o:hrstd="t" o:hr="t" fillcolor="#a0a0a0" stroked="f"/>
        </w:pict>
      </w:r>
    </w:p>
    <w:p w14:paraId="5E68D7B7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PART X — INSTRUCTOR OBSERVATION CHECKLIST</w:t>
      </w:r>
    </w:p>
    <w:p w14:paraId="77287A91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114. Student Completion Checklist</w:t>
      </w:r>
    </w:p>
    <w:p w14:paraId="66F30CE0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Each student should demonstrate:</w:t>
      </w:r>
    </w:p>
    <w:p w14:paraId="1541E57D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Correct Environment</w:t>
      </w:r>
    </w:p>
    <w:p w14:paraId="1C0DA668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rFonts w:ascii="Segoe UI Symbol" w:hAnsi="Segoe UI Symbol" w:cs="Segoe UI Symbol"/>
          <w:sz w:val="32"/>
          <w:szCs w:val="32"/>
        </w:rPr>
        <w:t>☐</w:t>
      </w:r>
    </w:p>
    <w:p w14:paraId="52B5ADE2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Employee Leave Management Solution opened</w:t>
      </w:r>
    </w:p>
    <w:p w14:paraId="1EDCA998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rFonts w:ascii="Segoe UI Symbol" w:hAnsi="Segoe UI Symbol" w:cs="Segoe UI Symbol"/>
          <w:sz w:val="32"/>
          <w:szCs w:val="32"/>
        </w:rPr>
        <w:t>☐</w:t>
      </w:r>
    </w:p>
    <w:p w14:paraId="1262F4AD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Department Table created</w:t>
      </w:r>
    </w:p>
    <w:p w14:paraId="79515D1F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rFonts w:ascii="Segoe UI Symbol" w:hAnsi="Segoe UI Symbol" w:cs="Segoe UI Symbol"/>
          <w:sz w:val="32"/>
          <w:szCs w:val="32"/>
        </w:rPr>
        <w:t>☐</w:t>
      </w:r>
    </w:p>
    <w:p w14:paraId="416E6B04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Department records added</w:t>
      </w:r>
    </w:p>
    <w:p w14:paraId="440C62ED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rFonts w:ascii="Segoe UI Symbol" w:hAnsi="Segoe UI Symbol" w:cs="Segoe UI Symbol"/>
          <w:sz w:val="32"/>
          <w:szCs w:val="32"/>
        </w:rPr>
        <w:t>☐</w:t>
      </w:r>
    </w:p>
    <w:p w14:paraId="2A3BFC36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Position Table created</w:t>
      </w:r>
    </w:p>
    <w:p w14:paraId="5A475C7D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rFonts w:ascii="Segoe UI Symbol" w:hAnsi="Segoe UI Symbol" w:cs="Segoe UI Symbol"/>
          <w:sz w:val="32"/>
          <w:szCs w:val="32"/>
        </w:rPr>
        <w:t>☐</w:t>
      </w:r>
    </w:p>
    <w:p w14:paraId="7EB3FC13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 xml:space="preserve">Position </w:t>
      </w:r>
      <w:r w:rsidRPr="008642E0">
        <w:rPr>
          <w:rFonts w:ascii="Times New Roman" w:hAnsi="Times New Roman" w:cs="Times New Roman"/>
          <w:b/>
          <w:bCs/>
          <w:sz w:val="32"/>
          <w:szCs w:val="32"/>
        </w:rPr>
        <w:t>→</w:t>
      </w:r>
      <w:r w:rsidRPr="008642E0">
        <w:rPr>
          <w:b/>
          <w:bCs/>
          <w:sz w:val="32"/>
          <w:szCs w:val="32"/>
        </w:rPr>
        <w:t xml:space="preserve"> Department Lookup created</w:t>
      </w:r>
    </w:p>
    <w:p w14:paraId="59DA6ED8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rFonts w:ascii="Segoe UI Symbol" w:hAnsi="Segoe UI Symbol" w:cs="Segoe UI Symbol"/>
          <w:sz w:val="32"/>
          <w:szCs w:val="32"/>
        </w:rPr>
        <w:t>☐</w:t>
      </w:r>
    </w:p>
    <w:p w14:paraId="2BDB3DBF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Position records added</w:t>
      </w:r>
    </w:p>
    <w:p w14:paraId="14DC83BC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rFonts w:ascii="Segoe UI Symbol" w:hAnsi="Segoe UI Symbol" w:cs="Segoe UI Symbol"/>
          <w:sz w:val="32"/>
          <w:szCs w:val="32"/>
        </w:rPr>
        <w:t>☐</w:t>
      </w:r>
    </w:p>
    <w:p w14:paraId="6AB67160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Employee Table created</w:t>
      </w:r>
    </w:p>
    <w:p w14:paraId="742864E9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rFonts w:ascii="Segoe UI Symbol" w:hAnsi="Segoe UI Symbol" w:cs="Segoe UI Symbol"/>
          <w:sz w:val="32"/>
          <w:szCs w:val="32"/>
        </w:rPr>
        <w:t>☐</w:t>
      </w:r>
    </w:p>
    <w:p w14:paraId="4CB43435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 xml:space="preserve">Employee </w:t>
      </w:r>
      <w:r w:rsidRPr="008642E0">
        <w:rPr>
          <w:rFonts w:ascii="Times New Roman" w:hAnsi="Times New Roman" w:cs="Times New Roman"/>
          <w:b/>
          <w:bCs/>
          <w:sz w:val="32"/>
          <w:szCs w:val="32"/>
        </w:rPr>
        <w:t>→</w:t>
      </w:r>
      <w:r w:rsidRPr="008642E0">
        <w:rPr>
          <w:b/>
          <w:bCs/>
          <w:sz w:val="32"/>
          <w:szCs w:val="32"/>
        </w:rPr>
        <w:t xml:space="preserve"> Department Lookup created</w:t>
      </w:r>
    </w:p>
    <w:p w14:paraId="3843AEF2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rFonts w:ascii="Segoe UI Symbol" w:hAnsi="Segoe UI Symbol" w:cs="Segoe UI Symbol"/>
          <w:sz w:val="32"/>
          <w:szCs w:val="32"/>
        </w:rPr>
        <w:t>☐</w:t>
      </w:r>
    </w:p>
    <w:p w14:paraId="179B3DA7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 xml:space="preserve">Employee </w:t>
      </w:r>
      <w:r w:rsidRPr="008642E0">
        <w:rPr>
          <w:rFonts w:ascii="Times New Roman" w:hAnsi="Times New Roman" w:cs="Times New Roman"/>
          <w:b/>
          <w:bCs/>
          <w:sz w:val="32"/>
          <w:szCs w:val="32"/>
        </w:rPr>
        <w:t>→</w:t>
      </w:r>
      <w:r w:rsidRPr="008642E0">
        <w:rPr>
          <w:b/>
          <w:bCs/>
          <w:sz w:val="32"/>
          <w:szCs w:val="32"/>
        </w:rPr>
        <w:t xml:space="preserve"> Position Lookup created</w:t>
      </w:r>
    </w:p>
    <w:p w14:paraId="3998EAF0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rFonts w:ascii="Segoe UI Symbol" w:hAnsi="Segoe UI Symbol" w:cs="Segoe UI Symbol"/>
          <w:sz w:val="32"/>
          <w:szCs w:val="32"/>
        </w:rPr>
        <w:t>☐</w:t>
      </w:r>
    </w:p>
    <w:p w14:paraId="3A79C6AA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Employment Status Choice created</w:t>
      </w:r>
    </w:p>
    <w:p w14:paraId="6CC73A8D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rFonts w:ascii="Segoe UI Symbol" w:hAnsi="Segoe UI Symbol" w:cs="Segoe UI Symbol"/>
          <w:sz w:val="32"/>
          <w:szCs w:val="32"/>
        </w:rPr>
        <w:t>☐</w:t>
      </w:r>
    </w:p>
    <w:p w14:paraId="321E2869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10 Employee records created</w:t>
      </w:r>
    </w:p>
    <w:p w14:paraId="4A012148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rFonts w:ascii="Segoe UI Symbol" w:hAnsi="Segoe UI Symbol" w:cs="Segoe UI Symbol"/>
          <w:sz w:val="32"/>
          <w:szCs w:val="32"/>
        </w:rPr>
        <w:t>☐</w:t>
      </w:r>
    </w:p>
    <w:p w14:paraId="28669888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Relationships verified</w:t>
      </w:r>
    </w:p>
    <w:p w14:paraId="02F656ED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rFonts w:ascii="Segoe UI Symbol" w:hAnsi="Segoe UI Symbol" w:cs="Segoe UI Symbol"/>
          <w:sz w:val="32"/>
          <w:szCs w:val="32"/>
        </w:rPr>
        <w:t>☐</w:t>
      </w:r>
    </w:p>
    <w:p w14:paraId="3F717A72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Challenge fields completed</w:t>
      </w:r>
    </w:p>
    <w:p w14:paraId="7F7331AB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rFonts w:ascii="Segoe UI Symbol" w:hAnsi="Segoe UI Symbol" w:cs="Segoe UI Symbol"/>
          <w:sz w:val="32"/>
          <w:szCs w:val="32"/>
        </w:rPr>
        <w:t>☐</w:t>
      </w:r>
    </w:p>
    <w:p w14:paraId="01455E31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Quiz completed</w:t>
      </w:r>
    </w:p>
    <w:p w14:paraId="5D3B3505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rFonts w:ascii="Segoe UI Symbol" w:hAnsi="Segoe UI Symbol" w:cs="Segoe UI Symbol"/>
          <w:sz w:val="32"/>
          <w:szCs w:val="32"/>
        </w:rPr>
        <w:t>☐</w:t>
      </w:r>
    </w:p>
    <w:p w14:paraId="436DFC00" w14:textId="77777777" w:rsidR="008642E0" w:rsidRPr="008642E0" w:rsidRDefault="00000000" w:rsidP="008642E0">
      <w:pPr>
        <w:rPr>
          <w:sz w:val="32"/>
          <w:szCs w:val="32"/>
        </w:rPr>
      </w:pPr>
      <w:r>
        <w:rPr>
          <w:sz w:val="32"/>
          <w:szCs w:val="32"/>
        </w:rPr>
        <w:pict w14:anchorId="500BC6A1">
          <v:rect id="_x0000_i1171" style="width:0;height:1.5pt" o:hralign="center" o:hrstd="t" o:hr="t" fillcolor="#a0a0a0" stroked="f"/>
        </w:pict>
      </w:r>
    </w:p>
    <w:p w14:paraId="6D69629D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115. Day 2 Deliverables</w:t>
      </w:r>
    </w:p>
    <w:p w14:paraId="7EF92056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Students submit:</w:t>
      </w:r>
    </w:p>
    <w:p w14:paraId="365A7476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Deliverable 1</w:t>
      </w:r>
    </w:p>
    <w:p w14:paraId="47329807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Screenshot of:</w:t>
      </w:r>
    </w:p>
    <w:p w14:paraId="7AFF111E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Department Table columns</w:t>
      </w:r>
    </w:p>
    <w:p w14:paraId="26409E2A" w14:textId="77777777" w:rsidR="008642E0" w:rsidRPr="008642E0" w:rsidRDefault="00000000" w:rsidP="008642E0">
      <w:pPr>
        <w:rPr>
          <w:sz w:val="32"/>
          <w:szCs w:val="32"/>
        </w:rPr>
      </w:pPr>
      <w:r>
        <w:rPr>
          <w:sz w:val="32"/>
          <w:szCs w:val="32"/>
        </w:rPr>
        <w:pict w14:anchorId="6ECFE10F">
          <v:rect id="_x0000_i1172" style="width:0;height:1.5pt" o:hralign="center" o:hrstd="t" o:hr="t" fillcolor="#a0a0a0" stroked="f"/>
        </w:pict>
      </w:r>
    </w:p>
    <w:p w14:paraId="18008B40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Deliverable 2</w:t>
      </w:r>
    </w:p>
    <w:p w14:paraId="67EACF7E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Screenshot of:</w:t>
      </w:r>
    </w:p>
    <w:p w14:paraId="36270C49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Position Table</w:t>
      </w:r>
    </w:p>
    <w:p w14:paraId="130F1B7F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showing Department Lookup.</w:t>
      </w:r>
    </w:p>
    <w:p w14:paraId="459E9BD9" w14:textId="77777777" w:rsidR="008642E0" w:rsidRPr="008642E0" w:rsidRDefault="00000000" w:rsidP="008642E0">
      <w:pPr>
        <w:rPr>
          <w:sz w:val="32"/>
          <w:szCs w:val="32"/>
        </w:rPr>
      </w:pPr>
      <w:r>
        <w:rPr>
          <w:sz w:val="32"/>
          <w:szCs w:val="32"/>
        </w:rPr>
        <w:pict w14:anchorId="37F9DCBC">
          <v:rect id="_x0000_i1173" style="width:0;height:1.5pt" o:hralign="center" o:hrstd="t" o:hr="t" fillcolor="#a0a0a0" stroked="f"/>
        </w:pict>
      </w:r>
    </w:p>
    <w:p w14:paraId="70CD9CF6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Deliverable 3</w:t>
      </w:r>
    </w:p>
    <w:p w14:paraId="1B0B6E00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Screenshot of:</w:t>
      </w:r>
    </w:p>
    <w:p w14:paraId="2087A761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Employee Table columns.</w:t>
      </w:r>
    </w:p>
    <w:p w14:paraId="0F2D029E" w14:textId="77777777" w:rsidR="008642E0" w:rsidRPr="008642E0" w:rsidRDefault="00000000" w:rsidP="008642E0">
      <w:pPr>
        <w:rPr>
          <w:sz w:val="32"/>
          <w:szCs w:val="32"/>
        </w:rPr>
      </w:pPr>
      <w:r>
        <w:rPr>
          <w:sz w:val="32"/>
          <w:szCs w:val="32"/>
        </w:rPr>
        <w:pict w14:anchorId="0795DB83">
          <v:rect id="_x0000_i1174" style="width:0;height:1.5pt" o:hralign="center" o:hrstd="t" o:hr="t" fillcolor="#a0a0a0" stroked="f"/>
        </w:pict>
      </w:r>
    </w:p>
    <w:p w14:paraId="4CCA1AB9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Deliverable 4</w:t>
      </w:r>
    </w:p>
    <w:p w14:paraId="0070154F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Screenshot showing at least:</w:t>
      </w:r>
    </w:p>
    <w:p w14:paraId="66EE32F7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10 Employee records.</w:t>
      </w:r>
    </w:p>
    <w:p w14:paraId="5B262192" w14:textId="77777777" w:rsidR="008642E0" w:rsidRPr="008642E0" w:rsidRDefault="00000000" w:rsidP="008642E0">
      <w:pPr>
        <w:rPr>
          <w:sz w:val="32"/>
          <w:szCs w:val="32"/>
        </w:rPr>
      </w:pPr>
      <w:r>
        <w:rPr>
          <w:sz w:val="32"/>
          <w:szCs w:val="32"/>
        </w:rPr>
        <w:pict w14:anchorId="1B12E172">
          <v:rect id="_x0000_i1175" style="width:0;height:1.5pt" o:hralign="center" o:hrstd="t" o:hr="t" fillcolor="#a0a0a0" stroked="f"/>
        </w:pict>
      </w:r>
    </w:p>
    <w:p w14:paraId="60E2BC4C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Deliverable 5</w:t>
      </w:r>
    </w:p>
    <w:p w14:paraId="755E9CC7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Simple relationship diagram:</w:t>
      </w:r>
    </w:p>
    <w:p w14:paraId="49B17115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 xml:space="preserve">Department </w:t>
      </w:r>
      <w:r w:rsidRPr="008642E0">
        <w:rPr>
          <w:rFonts w:ascii="Times New Roman" w:hAnsi="Times New Roman" w:cs="Times New Roman"/>
          <w:sz w:val="32"/>
          <w:szCs w:val="32"/>
        </w:rPr>
        <w:t>→</w:t>
      </w:r>
      <w:r w:rsidRPr="008642E0">
        <w:rPr>
          <w:sz w:val="32"/>
          <w:szCs w:val="32"/>
        </w:rPr>
        <w:t xml:space="preserve"> Position</w:t>
      </w:r>
    </w:p>
    <w:p w14:paraId="374C16F5" w14:textId="77777777" w:rsidR="008642E0" w:rsidRPr="008642E0" w:rsidRDefault="008642E0" w:rsidP="008642E0">
      <w:pPr>
        <w:rPr>
          <w:sz w:val="32"/>
          <w:szCs w:val="32"/>
        </w:rPr>
      </w:pPr>
    </w:p>
    <w:p w14:paraId="7D199728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 xml:space="preserve">Department </w:t>
      </w:r>
      <w:r w:rsidRPr="008642E0">
        <w:rPr>
          <w:rFonts w:ascii="Times New Roman" w:hAnsi="Times New Roman" w:cs="Times New Roman"/>
          <w:sz w:val="32"/>
          <w:szCs w:val="32"/>
        </w:rPr>
        <w:t>→</w:t>
      </w:r>
      <w:r w:rsidRPr="008642E0">
        <w:rPr>
          <w:sz w:val="32"/>
          <w:szCs w:val="32"/>
        </w:rPr>
        <w:t xml:space="preserve"> Employee</w:t>
      </w:r>
    </w:p>
    <w:p w14:paraId="59C8D7C9" w14:textId="77777777" w:rsidR="008642E0" w:rsidRPr="008642E0" w:rsidRDefault="008642E0" w:rsidP="008642E0">
      <w:pPr>
        <w:rPr>
          <w:sz w:val="32"/>
          <w:szCs w:val="32"/>
        </w:rPr>
      </w:pPr>
    </w:p>
    <w:p w14:paraId="090B1669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 xml:space="preserve">Position </w:t>
      </w:r>
      <w:r w:rsidRPr="008642E0">
        <w:rPr>
          <w:rFonts w:ascii="Times New Roman" w:hAnsi="Times New Roman" w:cs="Times New Roman"/>
          <w:sz w:val="32"/>
          <w:szCs w:val="32"/>
        </w:rPr>
        <w:t>→</w:t>
      </w:r>
      <w:r w:rsidRPr="008642E0">
        <w:rPr>
          <w:sz w:val="32"/>
          <w:szCs w:val="32"/>
        </w:rPr>
        <w:t xml:space="preserve"> Employee</w:t>
      </w:r>
    </w:p>
    <w:p w14:paraId="09676C33" w14:textId="77777777" w:rsidR="008642E0" w:rsidRPr="008642E0" w:rsidRDefault="00000000" w:rsidP="008642E0">
      <w:pPr>
        <w:rPr>
          <w:sz w:val="32"/>
          <w:szCs w:val="32"/>
        </w:rPr>
      </w:pPr>
      <w:r>
        <w:rPr>
          <w:sz w:val="32"/>
          <w:szCs w:val="32"/>
        </w:rPr>
        <w:pict w14:anchorId="3E5F9660">
          <v:rect id="_x0000_i1176" style="width:0;height:1.5pt" o:hralign="center" o:hrstd="t" o:hr="t" fillcolor="#a0a0a0" stroked="f"/>
        </w:pict>
      </w:r>
    </w:p>
    <w:p w14:paraId="5FAEA0E4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Deliverable 6</w:t>
      </w:r>
    </w:p>
    <w:p w14:paraId="495F25CA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Completed Day 2 Quiz.</w:t>
      </w:r>
    </w:p>
    <w:p w14:paraId="6239A3DA" w14:textId="77777777" w:rsidR="008642E0" w:rsidRPr="008642E0" w:rsidRDefault="00000000" w:rsidP="008642E0">
      <w:pPr>
        <w:rPr>
          <w:sz w:val="32"/>
          <w:szCs w:val="32"/>
        </w:rPr>
      </w:pPr>
      <w:r>
        <w:rPr>
          <w:sz w:val="32"/>
          <w:szCs w:val="32"/>
        </w:rPr>
        <w:pict w14:anchorId="7418B10C">
          <v:rect id="_x0000_i1177" style="width:0;height:1.5pt" o:hralign="center" o:hrstd="t" o:hr="t" fillcolor="#a0a0a0" stroked="f"/>
        </w:pict>
      </w:r>
    </w:p>
    <w:p w14:paraId="584FCA7F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116. Assessment Rubric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7"/>
        <w:gridCol w:w="1025"/>
      </w:tblGrid>
      <w:tr w:rsidR="008642E0" w:rsidRPr="008642E0" w14:paraId="3E9666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183DFC" w14:textId="77777777" w:rsidR="008642E0" w:rsidRPr="008642E0" w:rsidRDefault="008642E0" w:rsidP="008642E0">
            <w:pPr>
              <w:rPr>
                <w:b/>
                <w:bCs/>
                <w:sz w:val="32"/>
                <w:szCs w:val="32"/>
              </w:rPr>
            </w:pPr>
            <w:r w:rsidRPr="008642E0">
              <w:rPr>
                <w:b/>
                <w:bCs/>
                <w:sz w:val="32"/>
                <w:szCs w:val="32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250EA9D7" w14:textId="77777777" w:rsidR="008642E0" w:rsidRPr="008642E0" w:rsidRDefault="008642E0" w:rsidP="008642E0">
            <w:pPr>
              <w:rPr>
                <w:b/>
                <w:bCs/>
                <w:sz w:val="32"/>
                <w:szCs w:val="32"/>
              </w:rPr>
            </w:pPr>
            <w:r w:rsidRPr="008642E0">
              <w:rPr>
                <w:b/>
                <w:bCs/>
                <w:sz w:val="32"/>
                <w:szCs w:val="32"/>
              </w:rPr>
              <w:t>Points</w:t>
            </w:r>
          </w:p>
        </w:tc>
      </w:tr>
      <w:tr w:rsidR="008642E0" w:rsidRPr="008642E0" w14:paraId="3BB592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6CF43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Department Table</w:t>
            </w:r>
          </w:p>
        </w:tc>
        <w:tc>
          <w:tcPr>
            <w:tcW w:w="0" w:type="auto"/>
            <w:vAlign w:val="center"/>
            <w:hideMark/>
          </w:tcPr>
          <w:p w14:paraId="597A1647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15</w:t>
            </w:r>
          </w:p>
        </w:tc>
      </w:tr>
      <w:tr w:rsidR="008642E0" w:rsidRPr="008642E0" w14:paraId="498AA4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2BF4E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Position Table</w:t>
            </w:r>
          </w:p>
        </w:tc>
        <w:tc>
          <w:tcPr>
            <w:tcW w:w="0" w:type="auto"/>
            <w:vAlign w:val="center"/>
            <w:hideMark/>
          </w:tcPr>
          <w:p w14:paraId="1301DD12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15</w:t>
            </w:r>
          </w:p>
        </w:tc>
      </w:tr>
      <w:tr w:rsidR="008642E0" w:rsidRPr="008642E0" w14:paraId="4E5F2B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20FB6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Employee Table</w:t>
            </w:r>
          </w:p>
        </w:tc>
        <w:tc>
          <w:tcPr>
            <w:tcW w:w="0" w:type="auto"/>
            <w:vAlign w:val="center"/>
            <w:hideMark/>
          </w:tcPr>
          <w:p w14:paraId="0981A9E3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20</w:t>
            </w:r>
          </w:p>
        </w:tc>
      </w:tr>
      <w:tr w:rsidR="008642E0" w:rsidRPr="008642E0" w14:paraId="429F4A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562C8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Correct Data Types</w:t>
            </w:r>
          </w:p>
        </w:tc>
        <w:tc>
          <w:tcPr>
            <w:tcW w:w="0" w:type="auto"/>
            <w:vAlign w:val="center"/>
            <w:hideMark/>
          </w:tcPr>
          <w:p w14:paraId="4DAB606E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15</w:t>
            </w:r>
          </w:p>
        </w:tc>
      </w:tr>
      <w:tr w:rsidR="008642E0" w:rsidRPr="008642E0" w14:paraId="0E2789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EE730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Lookup Relationships</w:t>
            </w:r>
          </w:p>
        </w:tc>
        <w:tc>
          <w:tcPr>
            <w:tcW w:w="0" w:type="auto"/>
            <w:vAlign w:val="center"/>
            <w:hideMark/>
          </w:tcPr>
          <w:p w14:paraId="14F82170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15</w:t>
            </w:r>
          </w:p>
        </w:tc>
      </w:tr>
      <w:tr w:rsidR="008642E0" w:rsidRPr="008642E0" w14:paraId="046BD4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17684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Sample Data</w:t>
            </w:r>
          </w:p>
        </w:tc>
        <w:tc>
          <w:tcPr>
            <w:tcW w:w="0" w:type="auto"/>
            <w:vAlign w:val="center"/>
            <w:hideMark/>
          </w:tcPr>
          <w:p w14:paraId="21EC61AC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10</w:t>
            </w:r>
          </w:p>
        </w:tc>
      </w:tr>
      <w:tr w:rsidR="008642E0" w:rsidRPr="008642E0" w14:paraId="78211E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07A37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Independent Challenge</w:t>
            </w:r>
          </w:p>
        </w:tc>
        <w:tc>
          <w:tcPr>
            <w:tcW w:w="0" w:type="auto"/>
            <w:vAlign w:val="center"/>
            <w:hideMark/>
          </w:tcPr>
          <w:p w14:paraId="6E1D610D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5</w:t>
            </w:r>
          </w:p>
        </w:tc>
      </w:tr>
      <w:tr w:rsidR="008642E0" w:rsidRPr="008642E0" w14:paraId="15F20C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C47A0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Knowledge Check</w:t>
            </w:r>
          </w:p>
        </w:tc>
        <w:tc>
          <w:tcPr>
            <w:tcW w:w="0" w:type="auto"/>
            <w:vAlign w:val="center"/>
            <w:hideMark/>
          </w:tcPr>
          <w:p w14:paraId="05A494ED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5</w:t>
            </w:r>
          </w:p>
        </w:tc>
      </w:tr>
      <w:tr w:rsidR="008642E0" w:rsidRPr="008642E0" w14:paraId="01DEBB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F4A76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b/>
                <w:bCs/>
                <w:sz w:val="32"/>
                <w:szCs w:val="32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6E385340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b/>
                <w:bCs/>
                <w:sz w:val="32"/>
                <w:szCs w:val="32"/>
              </w:rPr>
              <w:t>100</w:t>
            </w:r>
          </w:p>
        </w:tc>
      </w:tr>
    </w:tbl>
    <w:p w14:paraId="58DB9536" w14:textId="77777777" w:rsidR="008642E0" w:rsidRPr="008642E0" w:rsidRDefault="00000000" w:rsidP="008642E0">
      <w:pPr>
        <w:rPr>
          <w:sz w:val="32"/>
          <w:szCs w:val="32"/>
        </w:rPr>
      </w:pPr>
      <w:r>
        <w:rPr>
          <w:sz w:val="32"/>
          <w:szCs w:val="32"/>
        </w:rPr>
        <w:pict w14:anchorId="724D00D5">
          <v:rect id="_x0000_i1178" style="width:0;height:1.5pt" o:hralign="center" o:hrstd="t" o:hr="t" fillcolor="#a0a0a0" stroked="f"/>
        </w:pict>
      </w:r>
    </w:p>
    <w:p w14:paraId="7AF821F7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117. Excellent Submission</w:t>
      </w:r>
    </w:p>
    <w:p w14:paraId="1C3C0069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A strong student should have:</w:t>
      </w:r>
    </w:p>
    <w:p w14:paraId="44E88367" w14:textId="77777777" w:rsidR="008642E0" w:rsidRPr="008642E0" w:rsidRDefault="008642E0" w:rsidP="008642E0">
      <w:pPr>
        <w:numPr>
          <w:ilvl w:val="0"/>
          <w:numId w:val="38"/>
        </w:numPr>
        <w:rPr>
          <w:sz w:val="32"/>
          <w:szCs w:val="32"/>
        </w:rPr>
      </w:pPr>
      <w:r w:rsidRPr="008642E0">
        <w:rPr>
          <w:sz w:val="32"/>
          <w:szCs w:val="32"/>
        </w:rPr>
        <w:t>Correctly named tables</w:t>
      </w:r>
    </w:p>
    <w:p w14:paraId="2705D64B" w14:textId="77777777" w:rsidR="008642E0" w:rsidRPr="008642E0" w:rsidRDefault="008642E0" w:rsidP="008642E0">
      <w:pPr>
        <w:numPr>
          <w:ilvl w:val="0"/>
          <w:numId w:val="38"/>
        </w:numPr>
        <w:rPr>
          <w:sz w:val="32"/>
          <w:szCs w:val="32"/>
        </w:rPr>
      </w:pPr>
      <w:r w:rsidRPr="008642E0">
        <w:rPr>
          <w:sz w:val="32"/>
          <w:szCs w:val="32"/>
        </w:rPr>
        <w:t>Correct primary columns</w:t>
      </w:r>
    </w:p>
    <w:p w14:paraId="25FAC6DA" w14:textId="77777777" w:rsidR="008642E0" w:rsidRPr="008642E0" w:rsidRDefault="008642E0" w:rsidP="008642E0">
      <w:pPr>
        <w:numPr>
          <w:ilvl w:val="0"/>
          <w:numId w:val="38"/>
        </w:numPr>
        <w:rPr>
          <w:sz w:val="32"/>
          <w:szCs w:val="32"/>
        </w:rPr>
      </w:pPr>
      <w:r w:rsidRPr="008642E0">
        <w:rPr>
          <w:sz w:val="32"/>
          <w:szCs w:val="32"/>
        </w:rPr>
        <w:t>Correct data types</w:t>
      </w:r>
    </w:p>
    <w:p w14:paraId="20AB573D" w14:textId="77777777" w:rsidR="008642E0" w:rsidRPr="008642E0" w:rsidRDefault="008642E0" w:rsidP="008642E0">
      <w:pPr>
        <w:numPr>
          <w:ilvl w:val="0"/>
          <w:numId w:val="38"/>
        </w:numPr>
        <w:rPr>
          <w:sz w:val="32"/>
          <w:szCs w:val="32"/>
        </w:rPr>
      </w:pPr>
      <w:r w:rsidRPr="008642E0">
        <w:rPr>
          <w:sz w:val="32"/>
          <w:szCs w:val="32"/>
        </w:rPr>
        <w:t>Correct Lookups</w:t>
      </w:r>
    </w:p>
    <w:p w14:paraId="683E81EB" w14:textId="77777777" w:rsidR="008642E0" w:rsidRPr="008642E0" w:rsidRDefault="008642E0" w:rsidP="008642E0">
      <w:pPr>
        <w:numPr>
          <w:ilvl w:val="0"/>
          <w:numId w:val="38"/>
        </w:numPr>
        <w:rPr>
          <w:sz w:val="32"/>
          <w:szCs w:val="32"/>
        </w:rPr>
      </w:pPr>
      <w:r w:rsidRPr="008642E0">
        <w:rPr>
          <w:sz w:val="32"/>
          <w:szCs w:val="32"/>
        </w:rPr>
        <w:t>Correct Choice column</w:t>
      </w:r>
    </w:p>
    <w:p w14:paraId="410B0E81" w14:textId="77777777" w:rsidR="008642E0" w:rsidRPr="008642E0" w:rsidRDefault="008642E0" w:rsidP="008642E0">
      <w:pPr>
        <w:numPr>
          <w:ilvl w:val="0"/>
          <w:numId w:val="38"/>
        </w:numPr>
        <w:rPr>
          <w:sz w:val="32"/>
          <w:szCs w:val="32"/>
        </w:rPr>
      </w:pPr>
      <w:r w:rsidRPr="008642E0">
        <w:rPr>
          <w:sz w:val="32"/>
          <w:szCs w:val="32"/>
        </w:rPr>
        <w:t>Consistent records</w:t>
      </w:r>
    </w:p>
    <w:p w14:paraId="6038478C" w14:textId="77777777" w:rsidR="008642E0" w:rsidRPr="008642E0" w:rsidRDefault="008642E0" w:rsidP="008642E0">
      <w:pPr>
        <w:numPr>
          <w:ilvl w:val="0"/>
          <w:numId w:val="38"/>
        </w:numPr>
        <w:rPr>
          <w:sz w:val="32"/>
          <w:szCs w:val="32"/>
        </w:rPr>
      </w:pPr>
      <w:r w:rsidRPr="008642E0">
        <w:rPr>
          <w:sz w:val="32"/>
          <w:szCs w:val="32"/>
        </w:rPr>
        <w:t>No duplicate master data</w:t>
      </w:r>
    </w:p>
    <w:p w14:paraId="6A1DBA25" w14:textId="77777777" w:rsidR="008642E0" w:rsidRPr="008642E0" w:rsidRDefault="008642E0" w:rsidP="008642E0">
      <w:pPr>
        <w:numPr>
          <w:ilvl w:val="0"/>
          <w:numId w:val="38"/>
        </w:numPr>
        <w:rPr>
          <w:sz w:val="32"/>
          <w:szCs w:val="32"/>
        </w:rPr>
      </w:pPr>
      <w:r w:rsidRPr="008642E0">
        <w:rPr>
          <w:sz w:val="32"/>
          <w:szCs w:val="32"/>
        </w:rPr>
        <w:t>Clear understanding of Choice vs Lookup</w:t>
      </w:r>
    </w:p>
    <w:p w14:paraId="117B1A0D" w14:textId="77777777" w:rsidR="008642E0" w:rsidRPr="008642E0" w:rsidRDefault="008642E0" w:rsidP="008642E0">
      <w:pPr>
        <w:numPr>
          <w:ilvl w:val="0"/>
          <w:numId w:val="38"/>
        </w:numPr>
        <w:rPr>
          <w:sz w:val="32"/>
          <w:szCs w:val="32"/>
        </w:rPr>
      </w:pPr>
      <w:r w:rsidRPr="008642E0">
        <w:rPr>
          <w:sz w:val="32"/>
          <w:szCs w:val="32"/>
        </w:rPr>
        <w:t>Correct relationships</w:t>
      </w:r>
    </w:p>
    <w:p w14:paraId="3AA31AD2" w14:textId="77777777" w:rsidR="008642E0" w:rsidRPr="008642E0" w:rsidRDefault="00000000" w:rsidP="008642E0">
      <w:pPr>
        <w:rPr>
          <w:sz w:val="32"/>
          <w:szCs w:val="32"/>
        </w:rPr>
      </w:pPr>
      <w:r>
        <w:rPr>
          <w:sz w:val="32"/>
          <w:szCs w:val="32"/>
        </w:rPr>
        <w:pict w14:anchorId="0F25E5BD">
          <v:rect id="_x0000_i1179" style="width:0;height:1.5pt" o:hralign="center" o:hrstd="t" o:hr="t" fillcolor="#a0a0a0" stroked="f"/>
        </w:pict>
      </w:r>
    </w:p>
    <w:p w14:paraId="1E48C9AD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PART Y — HOMEWORK</w:t>
      </w:r>
    </w:p>
    <w:p w14:paraId="696DAE16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118. Day 2 Homework — Prepare the Leave Model</w:t>
      </w:r>
    </w:p>
    <w:p w14:paraId="2FBC83B2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Tomorrow we expand the Employee Management model into:</w:t>
      </w:r>
    </w:p>
    <w:p w14:paraId="6E15073F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Employee Leave Management.</w:t>
      </w:r>
    </w:p>
    <w:p w14:paraId="37C3F5F2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Students must prepare the design before class.</w:t>
      </w:r>
    </w:p>
    <w:p w14:paraId="73BF1AB4" w14:textId="77777777" w:rsidR="008642E0" w:rsidRPr="008642E0" w:rsidRDefault="00000000" w:rsidP="008642E0">
      <w:pPr>
        <w:rPr>
          <w:sz w:val="32"/>
          <w:szCs w:val="32"/>
        </w:rPr>
      </w:pPr>
      <w:r>
        <w:rPr>
          <w:sz w:val="32"/>
          <w:szCs w:val="32"/>
        </w:rPr>
        <w:pict w14:anchorId="3BEB4EF7">
          <v:rect id="_x0000_i1180" style="width:0;height:1.5pt" o:hralign="center" o:hrstd="t" o:hr="t" fillcolor="#a0a0a0" stroked="f"/>
        </w:pict>
      </w:r>
    </w:p>
    <w:p w14:paraId="05706AC6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119. Homework Part 1 — Leave Types</w:t>
      </w:r>
    </w:p>
    <w:p w14:paraId="44BCD950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Create a list of at least:</w:t>
      </w:r>
    </w:p>
    <w:p w14:paraId="1BE9B26C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5 Leave Types.</w:t>
      </w:r>
    </w:p>
    <w:p w14:paraId="6F6EA356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Suggested:</w:t>
      </w:r>
    </w:p>
    <w:p w14:paraId="027D0CBD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Annual Leave</w:t>
      </w:r>
    </w:p>
    <w:p w14:paraId="125E50C1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Sick Leave</w:t>
      </w:r>
    </w:p>
    <w:p w14:paraId="474CC864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Emergency Leave</w:t>
      </w:r>
    </w:p>
    <w:p w14:paraId="67B091B9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Maternity Leave</w:t>
      </w:r>
    </w:p>
    <w:p w14:paraId="7BD34789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Unpaid Leave</w:t>
      </w:r>
    </w:p>
    <w:p w14:paraId="736C5119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For each leave type determine:</w:t>
      </w:r>
    </w:p>
    <w:p w14:paraId="1D700F84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Maximum Days</w:t>
      </w:r>
    </w:p>
    <w:p w14:paraId="6F0FEFED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Requires Documentation?</w:t>
      </w:r>
    </w:p>
    <w:p w14:paraId="5174410C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Description</w:t>
      </w:r>
    </w:p>
    <w:p w14:paraId="73F03D34" w14:textId="77777777" w:rsidR="008642E0" w:rsidRPr="008642E0" w:rsidRDefault="00000000" w:rsidP="008642E0">
      <w:pPr>
        <w:rPr>
          <w:sz w:val="32"/>
          <w:szCs w:val="32"/>
        </w:rPr>
      </w:pPr>
      <w:r>
        <w:rPr>
          <w:sz w:val="32"/>
          <w:szCs w:val="32"/>
        </w:rPr>
        <w:pict w14:anchorId="4D412243">
          <v:rect id="_x0000_i1181" style="width:0;height:1.5pt" o:hralign="center" o:hrstd="t" o:hr="t" fillcolor="#a0a0a0" stroked="f"/>
        </w:pict>
      </w:r>
    </w:p>
    <w:p w14:paraId="6268D78B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120. Homework Template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5"/>
        <w:gridCol w:w="2390"/>
        <w:gridCol w:w="4099"/>
      </w:tblGrid>
      <w:tr w:rsidR="008642E0" w:rsidRPr="008642E0" w14:paraId="2A7716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21DFD0" w14:textId="77777777" w:rsidR="008642E0" w:rsidRPr="008642E0" w:rsidRDefault="008642E0" w:rsidP="008642E0">
            <w:pPr>
              <w:rPr>
                <w:b/>
                <w:bCs/>
                <w:sz w:val="32"/>
                <w:szCs w:val="32"/>
              </w:rPr>
            </w:pPr>
            <w:r w:rsidRPr="008642E0">
              <w:rPr>
                <w:b/>
                <w:bCs/>
                <w:sz w:val="32"/>
                <w:szCs w:val="32"/>
              </w:rPr>
              <w:t>Leave Type</w:t>
            </w:r>
          </w:p>
        </w:tc>
        <w:tc>
          <w:tcPr>
            <w:tcW w:w="0" w:type="auto"/>
            <w:vAlign w:val="center"/>
            <w:hideMark/>
          </w:tcPr>
          <w:p w14:paraId="0D94131F" w14:textId="77777777" w:rsidR="008642E0" w:rsidRPr="008642E0" w:rsidRDefault="008642E0" w:rsidP="008642E0">
            <w:pPr>
              <w:rPr>
                <w:b/>
                <w:bCs/>
                <w:sz w:val="32"/>
                <w:szCs w:val="32"/>
              </w:rPr>
            </w:pPr>
            <w:r w:rsidRPr="008642E0">
              <w:rPr>
                <w:b/>
                <w:bCs/>
                <w:sz w:val="32"/>
                <w:szCs w:val="32"/>
              </w:rPr>
              <w:t>Maximum Days</w:t>
            </w:r>
          </w:p>
        </w:tc>
        <w:tc>
          <w:tcPr>
            <w:tcW w:w="0" w:type="auto"/>
            <w:vAlign w:val="center"/>
            <w:hideMark/>
          </w:tcPr>
          <w:p w14:paraId="04AE36C0" w14:textId="77777777" w:rsidR="008642E0" w:rsidRPr="008642E0" w:rsidRDefault="008642E0" w:rsidP="008642E0">
            <w:pPr>
              <w:rPr>
                <w:b/>
                <w:bCs/>
                <w:sz w:val="32"/>
                <w:szCs w:val="32"/>
              </w:rPr>
            </w:pPr>
            <w:r w:rsidRPr="008642E0">
              <w:rPr>
                <w:b/>
                <w:bCs/>
                <w:sz w:val="32"/>
                <w:szCs w:val="32"/>
              </w:rPr>
              <w:t>Documentation Required?</w:t>
            </w:r>
          </w:p>
        </w:tc>
      </w:tr>
      <w:tr w:rsidR="008642E0" w:rsidRPr="008642E0" w14:paraId="090266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47E64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Annual Leave</w:t>
            </w:r>
          </w:p>
        </w:tc>
        <w:tc>
          <w:tcPr>
            <w:tcW w:w="0" w:type="auto"/>
            <w:vAlign w:val="center"/>
            <w:hideMark/>
          </w:tcPr>
          <w:p w14:paraId="686189F5" w14:textId="77777777" w:rsidR="008642E0" w:rsidRPr="008642E0" w:rsidRDefault="008642E0" w:rsidP="008642E0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00F66EB9" w14:textId="77777777" w:rsidR="008642E0" w:rsidRPr="008642E0" w:rsidRDefault="008642E0" w:rsidP="008642E0">
            <w:pPr>
              <w:rPr>
                <w:sz w:val="32"/>
                <w:szCs w:val="32"/>
              </w:rPr>
            </w:pPr>
          </w:p>
        </w:tc>
      </w:tr>
      <w:tr w:rsidR="008642E0" w:rsidRPr="008642E0" w14:paraId="5D19E1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7BF2B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Sick Leave</w:t>
            </w:r>
          </w:p>
        </w:tc>
        <w:tc>
          <w:tcPr>
            <w:tcW w:w="0" w:type="auto"/>
            <w:vAlign w:val="center"/>
            <w:hideMark/>
          </w:tcPr>
          <w:p w14:paraId="760DB7A3" w14:textId="77777777" w:rsidR="008642E0" w:rsidRPr="008642E0" w:rsidRDefault="008642E0" w:rsidP="008642E0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074AD6AA" w14:textId="77777777" w:rsidR="008642E0" w:rsidRPr="008642E0" w:rsidRDefault="008642E0" w:rsidP="008642E0">
            <w:pPr>
              <w:rPr>
                <w:sz w:val="32"/>
                <w:szCs w:val="32"/>
              </w:rPr>
            </w:pPr>
          </w:p>
        </w:tc>
      </w:tr>
      <w:tr w:rsidR="008642E0" w:rsidRPr="008642E0" w14:paraId="4AB371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6BF8A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Emergency Leave</w:t>
            </w:r>
          </w:p>
        </w:tc>
        <w:tc>
          <w:tcPr>
            <w:tcW w:w="0" w:type="auto"/>
            <w:vAlign w:val="center"/>
            <w:hideMark/>
          </w:tcPr>
          <w:p w14:paraId="634EF16A" w14:textId="77777777" w:rsidR="008642E0" w:rsidRPr="008642E0" w:rsidRDefault="008642E0" w:rsidP="008642E0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66905901" w14:textId="77777777" w:rsidR="008642E0" w:rsidRPr="008642E0" w:rsidRDefault="008642E0" w:rsidP="008642E0">
            <w:pPr>
              <w:rPr>
                <w:sz w:val="32"/>
                <w:szCs w:val="32"/>
              </w:rPr>
            </w:pPr>
          </w:p>
        </w:tc>
      </w:tr>
      <w:tr w:rsidR="008642E0" w:rsidRPr="008642E0" w14:paraId="55C7D7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84BE6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Maternity Leave</w:t>
            </w:r>
          </w:p>
        </w:tc>
        <w:tc>
          <w:tcPr>
            <w:tcW w:w="0" w:type="auto"/>
            <w:vAlign w:val="center"/>
            <w:hideMark/>
          </w:tcPr>
          <w:p w14:paraId="61F4ACB7" w14:textId="77777777" w:rsidR="008642E0" w:rsidRPr="008642E0" w:rsidRDefault="008642E0" w:rsidP="008642E0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0292D37B" w14:textId="77777777" w:rsidR="008642E0" w:rsidRPr="008642E0" w:rsidRDefault="008642E0" w:rsidP="008642E0">
            <w:pPr>
              <w:rPr>
                <w:sz w:val="32"/>
                <w:szCs w:val="32"/>
              </w:rPr>
            </w:pPr>
          </w:p>
        </w:tc>
      </w:tr>
      <w:tr w:rsidR="008642E0" w:rsidRPr="008642E0" w14:paraId="6D94E9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06238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Unpaid Leave</w:t>
            </w:r>
          </w:p>
        </w:tc>
        <w:tc>
          <w:tcPr>
            <w:tcW w:w="0" w:type="auto"/>
            <w:vAlign w:val="center"/>
            <w:hideMark/>
          </w:tcPr>
          <w:p w14:paraId="7FB4ECA2" w14:textId="77777777" w:rsidR="008642E0" w:rsidRPr="008642E0" w:rsidRDefault="008642E0" w:rsidP="008642E0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5AE71170" w14:textId="77777777" w:rsidR="008642E0" w:rsidRPr="008642E0" w:rsidRDefault="008642E0" w:rsidP="008642E0">
            <w:pPr>
              <w:rPr>
                <w:sz w:val="32"/>
                <w:szCs w:val="32"/>
              </w:rPr>
            </w:pPr>
          </w:p>
        </w:tc>
      </w:tr>
    </w:tbl>
    <w:p w14:paraId="04BB93BF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Students may choose reasonable training values.</w:t>
      </w:r>
    </w:p>
    <w:p w14:paraId="2B1FCBD9" w14:textId="77777777" w:rsidR="008642E0" w:rsidRPr="008642E0" w:rsidRDefault="00000000" w:rsidP="008642E0">
      <w:pPr>
        <w:rPr>
          <w:sz w:val="32"/>
          <w:szCs w:val="32"/>
        </w:rPr>
      </w:pPr>
      <w:r>
        <w:rPr>
          <w:sz w:val="32"/>
          <w:szCs w:val="32"/>
        </w:rPr>
        <w:pict w14:anchorId="56CC3796">
          <v:rect id="_x0000_i1182" style="width:0;height:1.5pt" o:hralign="center" o:hrstd="t" o:hr="t" fillcolor="#a0a0a0" stroked="f"/>
        </w:pict>
      </w:r>
    </w:p>
    <w:p w14:paraId="7DDC05EA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121. Example Homework Answer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5"/>
        <w:gridCol w:w="2390"/>
        <w:gridCol w:w="4099"/>
      </w:tblGrid>
      <w:tr w:rsidR="008642E0" w:rsidRPr="008642E0" w14:paraId="559755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DBEA26" w14:textId="77777777" w:rsidR="008642E0" w:rsidRPr="008642E0" w:rsidRDefault="008642E0" w:rsidP="008642E0">
            <w:pPr>
              <w:rPr>
                <w:b/>
                <w:bCs/>
                <w:sz w:val="32"/>
                <w:szCs w:val="32"/>
              </w:rPr>
            </w:pPr>
            <w:r w:rsidRPr="008642E0">
              <w:rPr>
                <w:b/>
                <w:bCs/>
                <w:sz w:val="32"/>
                <w:szCs w:val="32"/>
              </w:rPr>
              <w:t>Leave Type</w:t>
            </w:r>
          </w:p>
        </w:tc>
        <w:tc>
          <w:tcPr>
            <w:tcW w:w="0" w:type="auto"/>
            <w:vAlign w:val="center"/>
            <w:hideMark/>
          </w:tcPr>
          <w:p w14:paraId="1BB2B5A8" w14:textId="77777777" w:rsidR="008642E0" w:rsidRPr="008642E0" w:rsidRDefault="008642E0" w:rsidP="008642E0">
            <w:pPr>
              <w:rPr>
                <w:b/>
                <w:bCs/>
                <w:sz w:val="32"/>
                <w:szCs w:val="32"/>
              </w:rPr>
            </w:pPr>
            <w:r w:rsidRPr="008642E0">
              <w:rPr>
                <w:b/>
                <w:bCs/>
                <w:sz w:val="32"/>
                <w:szCs w:val="32"/>
              </w:rPr>
              <w:t>Maximum Days</w:t>
            </w:r>
          </w:p>
        </w:tc>
        <w:tc>
          <w:tcPr>
            <w:tcW w:w="0" w:type="auto"/>
            <w:vAlign w:val="center"/>
            <w:hideMark/>
          </w:tcPr>
          <w:p w14:paraId="31EFBFA1" w14:textId="77777777" w:rsidR="008642E0" w:rsidRPr="008642E0" w:rsidRDefault="008642E0" w:rsidP="008642E0">
            <w:pPr>
              <w:rPr>
                <w:b/>
                <w:bCs/>
                <w:sz w:val="32"/>
                <w:szCs w:val="32"/>
              </w:rPr>
            </w:pPr>
            <w:r w:rsidRPr="008642E0">
              <w:rPr>
                <w:b/>
                <w:bCs/>
                <w:sz w:val="32"/>
                <w:szCs w:val="32"/>
              </w:rPr>
              <w:t>Documentation Required?</w:t>
            </w:r>
          </w:p>
        </w:tc>
      </w:tr>
      <w:tr w:rsidR="008642E0" w:rsidRPr="008642E0" w14:paraId="0BC102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79DFE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Annual Leave</w:t>
            </w:r>
          </w:p>
        </w:tc>
        <w:tc>
          <w:tcPr>
            <w:tcW w:w="0" w:type="auto"/>
            <w:vAlign w:val="center"/>
            <w:hideMark/>
          </w:tcPr>
          <w:p w14:paraId="6A04E4A6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58C4AA2A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No</w:t>
            </w:r>
          </w:p>
        </w:tc>
      </w:tr>
      <w:tr w:rsidR="008642E0" w:rsidRPr="008642E0" w14:paraId="2B4278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32C09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Sick Leave</w:t>
            </w:r>
          </w:p>
        </w:tc>
        <w:tc>
          <w:tcPr>
            <w:tcW w:w="0" w:type="auto"/>
            <w:vAlign w:val="center"/>
            <w:hideMark/>
          </w:tcPr>
          <w:p w14:paraId="570D1628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C17E1E9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Yes</w:t>
            </w:r>
          </w:p>
        </w:tc>
      </w:tr>
      <w:tr w:rsidR="008642E0" w:rsidRPr="008642E0" w14:paraId="11F16E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CB3A1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Emergency Leave</w:t>
            </w:r>
          </w:p>
        </w:tc>
        <w:tc>
          <w:tcPr>
            <w:tcW w:w="0" w:type="auto"/>
            <w:vAlign w:val="center"/>
            <w:hideMark/>
          </w:tcPr>
          <w:p w14:paraId="7253E2AE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72C1A16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No</w:t>
            </w:r>
          </w:p>
        </w:tc>
      </w:tr>
      <w:tr w:rsidR="008642E0" w:rsidRPr="008642E0" w14:paraId="1A3C21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D9F2D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Maternity Leave</w:t>
            </w:r>
          </w:p>
        </w:tc>
        <w:tc>
          <w:tcPr>
            <w:tcW w:w="0" w:type="auto"/>
            <w:vAlign w:val="center"/>
            <w:hideMark/>
          </w:tcPr>
          <w:p w14:paraId="4F40843F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14:paraId="791E4B4F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Yes</w:t>
            </w:r>
          </w:p>
        </w:tc>
      </w:tr>
      <w:tr w:rsidR="008642E0" w:rsidRPr="008642E0" w14:paraId="1A8D27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E9CB3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Unpaid Leave</w:t>
            </w:r>
          </w:p>
        </w:tc>
        <w:tc>
          <w:tcPr>
            <w:tcW w:w="0" w:type="auto"/>
            <w:vAlign w:val="center"/>
            <w:hideMark/>
          </w:tcPr>
          <w:p w14:paraId="6A2E2709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079C8453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No</w:t>
            </w:r>
          </w:p>
        </w:tc>
      </w:tr>
    </w:tbl>
    <w:p w14:paraId="34401119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Important</w:t>
      </w:r>
    </w:p>
    <w:p w14:paraId="18DCB990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These are:</w:t>
      </w:r>
    </w:p>
    <w:p w14:paraId="66C775BE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Training values only.</w:t>
      </w:r>
    </w:p>
    <w:p w14:paraId="0CFCEF37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Real systems must use the organization's actual HR policies and applicable employment law.</w:t>
      </w:r>
    </w:p>
    <w:p w14:paraId="5E71C7C0" w14:textId="77777777" w:rsidR="008642E0" w:rsidRPr="008642E0" w:rsidRDefault="00000000" w:rsidP="008642E0">
      <w:pPr>
        <w:rPr>
          <w:sz w:val="32"/>
          <w:szCs w:val="32"/>
        </w:rPr>
      </w:pPr>
      <w:r>
        <w:rPr>
          <w:sz w:val="32"/>
          <w:szCs w:val="32"/>
        </w:rPr>
        <w:pict w14:anchorId="737D47C3">
          <v:rect id="_x0000_i1183" style="width:0;height:1.5pt" o:hralign="center" o:hrstd="t" o:hr="t" fillcolor="#a0a0a0" stroked="f"/>
        </w:pict>
      </w:r>
    </w:p>
    <w:p w14:paraId="4E09087C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122. Homework Part 2 — Leave Request Fields</w:t>
      </w:r>
    </w:p>
    <w:p w14:paraId="4B9760ED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Students decide the appropriate data type for:</w:t>
      </w:r>
    </w:p>
    <w:p w14:paraId="096E42D0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Request Number</w:t>
      </w:r>
    </w:p>
    <w:p w14:paraId="6605C973" w14:textId="77777777" w:rsidR="008642E0" w:rsidRPr="008642E0" w:rsidRDefault="008642E0" w:rsidP="008642E0">
      <w:pPr>
        <w:rPr>
          <w:sz w:val="32"/>
          <w:szCs w:val="32"/>
        </w:rPr>
      </w:pPr>
    </w:p>
    <w:p w14:paraId="070E4135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Employee</w:t>
      </w:r>
    </w:p>
    <w:p w14:paraId="48E84E78" w14:textId="77777777" w:rsidR="008642E0" w:rsidRPr="008642E0" w:rsidRDefault="008642E0" w:rsidP="008642E0">
      <w:pPr>
        <w:rPr>
          <w:sz w:val="32"/>
          <w:szCs w:val="32"/>
        </w:rPr>
      </w:pPr>
    </w:p>
    <w:p w14:paraId="13171EA0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Leave Type</w:t>
      </w:r>
    </w:p>
    <w:p w14:paraId="78FE891C" w14:textId="77777777" w:rsidR="008642E0" w:rsidRPr="008642E0" w:rsidRDefault="008642E0" w:rsidP="008642E0">
      <w:pPr>
        <w:rPr>
          <w:sz w:val="32"/>
          <w:szCs w:val="32"/>
        </w:rPr>
      </w:pPr>
    </w:p>
    <w:p w14:paraId="57DEDEB9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Start Date</w:t>
      </w:r>
    </w:p>
    <w:p w14:paraId="1C133A3F" w14:textId="77777777" w:rsidR="008642E0" w:rsidRPr="008642E0" w:rsidRDefault="008642E0" w:rsidP="008642E0">
      <w:pPr>
        <w:rPr>
          <w:sz w:val="32"/>
          <w:szCs w:val="32"/>
        </w:rPr>
      </w:pPr>
    </w:p>
    <w:p w14:paraId="28AE50F7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End Date</w:t>
      </w:r>
    </w:p>
    <w:p w14:paraId="4264D18C" w14:textId="77777777" w:rsidR="008642E0" w:rsidRPr="008642E0" w:rsidRDefault="008642E0" w:rsidP="008642E0">
      <w:pPr>
        <w:rPr>
          <w:sz w:val="32"/>
          <w:szCs w:val="32"/>
        </w:rPr>
      </w:pPr>
    </w:p>
    <w:p w14:paraId="30C7BC14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Reason</w:t>
      </w:r>
    </w:p>
    <w:p w14:paraId="79872B65" w14:textId="77777777" w:rsidR="008642E0" w:rsidRPr="008642E0" w:rsidRDefault="008642E0" w:rsidP="008642E0">
      <w:pPr>
        <w:rPr>
          <w:sz w:val="32"/>
          <w:szCs w:val="32"/>
        </w:rPr>
      </w:pPr>
    </w:p>
    <w:p w14:paraId="5198C39E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Status</w:t>
      </w:r>
    </w:p>
    <w:p w14:paraId="6C955D09" w14:textId="77777777" w:rsidR="008642E0" w:rsidRPr="008642E0" w:rsidRDefault="008642E0" w:rsidP="008642E0">
      <w:pPr>
        <w:rPr>
          <w:sz w:val="32"/>
          <w:szCs w:val="32"/>
        </w:rPr>
      </w:pPr>
    </w:p>
    <w:p w14:paraId="391F1DE7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Manager Comment</w:t>
      </w:r>
    </w:p>
    <w:p w14:paraId="79CAF5AA" w14:textId="77777777" w:rsidR="008642E0" w:rsidRPr="008642E0" w:rsidRDefault="00000000" w:rsidP="008642E0">
      <w:pPr>
        <w:rPr>
          <w:sz w:val="32"/>
          <w:szCs w:val="32"/>
        </w:rPr>
      </w:pPr>
      <w:r>
        <w:rPr>
          <w:sz w:val="32"/>
          <w:szCs w:val="32"/>
        </w:rPr>
        <w:pict w14:anchorId="2836EE9D">
          <v:rect id="_x0000_i1184" style="width:0;height:1.5pt" o:hralign="center" o:hrstd="t" o:hr="t" fillcolor="#a0a0a0" stroked="f"/>
        </w:pict>
      </w:r>
    </w:p>
    <w:p w14:paraId="7A3F7749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123. Homework Answer Key</w:t>
      </w:r>
    </w:p>
    <w:p w14:paraId="6FD02786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Students should ideally propose: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1"/>
        <w:gridCol w:w="2956"/>
      </w:tblGrid>
      <w:tr w:rsidR="008642E0" w:rsidRPr="008642E0" w14:paraId="12795C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893133" w14:textId="77777777" w:rsidR="008642E0" w:rsidRPr="008642E0" w:rsidRDefault="008642E0" w:rsidP="008642E0">
            <w:pPr>
              <w:rPr>
                <w:b/>
                <w:bCs/>
                <w:sz w:val="32"/>
                <w:szCs w:val="32"/>
              </w:rPr>
            </w:pPr>
            <w:r w:rsidRPr="008642E0">
              <w:rPr>
                <w:b/>
                <w:bCs/>
                <w:sz w:val="32"/>
                <w:szCs w:val="32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D312C32" w14:textId="77777777" w:rsidR="008642E0" w:rsidRPr="008642E0" w:rsidRDefault="008642E0" w:rsidP="008642E0">
            <w:pPr>
              <w:rPr>
                <w:b/>
                <w:bCs/>
                <w:sz w:val="32"/>
                <w:szCs w:val="32"/>
              </w:rPr>
            </w:pPr>
            <w:r w:rsidRPr="008642E0">
              <w:rPr>
                <w:b/>
                <w:bCs/>
                <w:sz w:val="32"/>
                <w:szCs w:val="32"/>
              </w:rPr>
              <w:t>Type</w:t>
            </w:r>
          </w:p>
        </w:tc>
      </w:tr>
      <w:tr w:rsidR="008642E0" w:rsidRPr="008642E0" w14:paraId="1CD482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30D50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Request Number</w:t>
            </w:r>
          </w:p>
        </w:tc>
        <w:tc>
          <w:tcPr>
            <w:tcW w:w="0" w:type="auto"/>
            <w:vAlign w:val="center"/>
            <w:hideMark/>
          </w:tcPr>
          <w:p w14:paraId="25828FD4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Autonumber / Text</w:t>
            </w:r>
          </w:p>
        </w:tc>
      </w:tr>
      <w:tr w:rsidR="008642E0" w:rsidRPr="008642E0" w14:paraId="5990E3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7AA5B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Employee</w:t>
            </w:r>
          </w:p>
        </w:tc>
        <w:tc>
          <w:tcPr>
            <w:tcW w:w="0" w:type="auto"/>
            <w:vAlign w:val="center"/>
            <w:hideMark/>
          </w:tcPr>
          <w:p w14:paraId="7E3F32E8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Lookup</w:t>
            </w:r>
          </w:p>
        </w:tc>
      </w:tr>
      <w:tr w:rsidR="008642E0" w:rsidRPr="008642E0" w14:paraId="3C0B6B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48F1B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Leave Type</w:t>
            </w:r>
          </w:p>
        </w:tc>
        <w:tc>
          <w:tcPr>
            <w:tcW w:w="0" w:type="auto"/>
            <w:vAlign w:val="center"/>
            <w:hideMark/>
          </w:tcPr>
          <w:p w14:paraId="4672C564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Lookup</w:t>
            </w:r>
          </w:p>
        </w:tc>
      </w:tr>
      <w:tr w:rsidR="008642E0" w:rsidRPr="008642E0" w14:paraId="2989C2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CE750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Start Date</w:t>
            </w:r>
          </w:p>
        </w:tc>
        <w:tc>
          <w:tcPr>
            <w:tcW w:w="0" w:type="auto"/>
            <w:vAlign w:val="center"/>
            <w:hideMark/>
          </w:tcPr>
          <w:p w14:paraId="78E2A2BA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Date</w:t>
            </w:r>
          </w:p>
        </w:tc>
      </w:tr>
      <w:tr w:rsidR="008642E0" w:rsidRPr="008642E0" w14:paraId="7D0767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343E2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End Date</w:t>
            </w:r>
          </w:p>
        </w:tc>
        <w:tc>
          <w:tcPr>
            <w:tcW w:w="0" w:type="auto"/>
            <w:vAlign w:val="center"/>
            <w:hideMark/>
          </w:tcPr>
          <w:p w14:paraId="237FE881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Date</w:t>
            </w:r>
          </w:p>
        </w:tc>
      </w:tr>
      <w:tr w:rsidR="008642E0" w:rsidRPr="008642E0" w14:paraId="4833E4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D0330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Reason</w:t>
            </w:r>
          </w:p>
        </w:tc>
        <w:tc>
          <w:tcPr>
            <w:tcW w:w="0" w:type="auto"/>
            <w:vAlign w:val="center"/>
            <w:hideMark/>
          </w:tcPr>
          <w:p w14:paraId="1410164A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Multiline Text</w:t>
            </w:r>
          </w:p>
        </w:tc>
      </w:tr>
      <w:tr w:rsidR="008642E0" w:rsidRPr="008642E0" w14:paraId="6F2440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4B31E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5A183E8B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Choice</w:t>
            </w:r>
          </w:p>
        </w:tc>
      </w:tr>
      <w:tr w:rsidR="008642E0" w:rsidRPr="008642E0" w14:paraId="129092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003B4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Manager Comment</w:t>
            </w:r>
          </w:p>
        </w:tc>
        <w:tc>
          <w:tcPr>
            <w:tcW w:w="0" w:type="auto"/>
            <w:vAlign w:val="center"/>
            <w:hideMark/>
          </w:tcPr>
          <w:p w14:paraId="332AF89E" w14:textId="77777777" w:rsidR="008642E0" w:rsidRPr="008642E0" w:rsidRDefault="008642E0" w:rsidP="008642E0">
            <w:pPr>
              <w:rPr>
                <w:sz w:val="32"/>
                <w:szCs w:val="32"/>
              </w:rPr>
            </w:pPr>
            <w:r w:rsidRPr="008642E0">
              <w:rPr>
                <w:sz w:val="32"/>
                <w:szCs w:val="32"/>
              </w:rPr>
              <w:t>Multiline Text</w:t>
            </w:r>
          </w:p>
        </w:tc>
      </w:tr>
    </w:tbl>
    <w:p w14:paraId="4F486F34" w14:textId="77777777" w:rsidR="008642E0" w:rsidRPr="008642E0" w:rsidRDefault="00000000" w:rsidP="008642E0">
      <w:pPr>
        <w:rPr>
          <w:sz w:val="32"/>
          <w:szCs w:val="32"/>
        </w:rPr>
      </w:pPr>
      <w:r>
        <w:rPr>
          <w:sz w:val="32"/>
          <w:szCs w:val="32"/>
        </w:rPr>
        <w:pict w14:anchorId="5E6CD0BB">
          <v:rect id="_x0000_i1185" style="width:0;height:1.5pt" o:hralign="center" o:hrstd="t" o:hr="t" fillcolor="#a0a0a0" stroked="f"/>
        </w:pict>
      </w:r>
    </w:p>
    <w:p w14:paraId="28DF0DAF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124. Homework Part 3 — Manager Relationship</w:t>
      </w:r>
    </w:p>
    <w:p w14:paraId="101CCCB7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Requirement:</w:t>
      </w:r>
    </w:p>
    <w:p w14:paraId="3BE64FAA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Every Employee may have another Employee as their Manager.</w:t>
      </w:r>
    </w:p>
    <w:p w14:paraId="0D8AF5AB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Question:</w:t>
      </w:r>
    </w:p>
    <w:p w14:paraId="26FF4A7C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Do we need a separate:</w:t>
      </w:r>
    </w:p>
    <w:p w14:paraId="2AD934B7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Manager Table?</w:t>
      </w:r>
    </w:p>
    <w:p w14:paraId="69C816C3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Students should think before Day 3.</w:t>
      </w:r>
    </w:p>
    <w:p w14:paraId="3C1E1F37" w14:textId="77777777" w:rsidR="008642E0" w:rsidRPr="008642E0" w:rsidRDefault="00000000" w:rsidP="008642E0">
      <w:pPr>
        <w:rPr>
          <w:sz w:val="32"/>
          <w:szCs w:val="32"/>
        </w:rPr>
      </w:pPr>
      <w:r>
        <w:rPr>
          <w:sz w:val="32"/>
          <w:szCs w:val="32"/>
        </w:rPr>
        <w:pict w14:anchorId="0F906BA8">
          <v:rect id="_x0000_i1186" style="width:0;height:1.5pt" o:hralign="center" o:hrstd="t" o:hr="t" fillcolor="#a0a0a0" stroked="f"/>
        </w:pict>
      </w:r>
    </w:p>
    <w:p w14:paraId="6AA05BCB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125. Homework Answer</w:t>
      </w:r>
    </w:p>
    <w:p w14:paraId="24EE5A48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Usually:</w:t>
      </w:r>
    </w:p>
    <w:p w14:paraId="670A4655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No.</w:t>
      </w:r>
    </w:p>
    <w:p w14:paraId="10392457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A Manager is already:</w:t>
      </w:r>
    </w:p>
    <w:p w14:paraId="7B33E1F0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An Employee.</w:t>
      </w:r>
    </w:p>
    <w:p w14:paraId="106FA735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Therefore we can create:</w:t>
      </w:r>
    </w:p>
    <w:p w14:paraId="266E48D7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Employee.Manager</w:t>
      </w:r>
    </w:p>
    <w:p w14:paraId="6FED1680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as:</w:t>
      </w:r>
    </w:p>
    <w:p w14:paraId="758527C1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 xml:space="preserve">Lookup </w:t>
      </w:r>
      <w:r w:rsidRPr="008642E0">
        <w:rPr>
          <w:rFonts w:ascii="Times New Roman" w:hAnsi="Times New Roman" w:cs="Times New Roman"/>
          <w:b/>
          <w:bCs/>
          <w:sz w:val="32"/>
          <w:szCs w:val="32"/>
        </w:rPr>
        <w:t>→</w:t>
      </w:r>
      <w:r w:rsidRPr="008642E0">
        <w:rPr>
          <w:b/>
          <w:bCs/>
          <w:sz w:val="32"/>
          <w:szCs w:val="32"/>
        </w:rPr>
        <w:t xml:space="preserve"> Employee</w:t>
      </w:r>
    </w:p>
    <w:p w14:paraId="10530FAD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This is called a:</w:t>
      </w:r>
    </w:p>
    <w:p w14:paraId="5D8D1D5D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Self-Referencing Relationship.</w:t>
      </w:r>
    </w:p>
    <w:p w14:paraId="09AC5780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We will build it during Day 3.</w:t>
      </w:r>
    </w:p>
    <w:p w14:paraId="33A56D64" w14:textId="77777777" w:rsidR="008642E0" w:rsidRPr="008642E0" w:rsidRDefault="00000000" w:rsidP="008642E0">
      <w:pPr>
        <w:rPr>
          <w:sz w:val="32"/>
          <w:szCs w:val="32"/>
        </w:rPr>
      </w:pPr>
      <w:r>
        <w:rPr>
          <w:sz w:val="32"/>
          <w:szCs w:val="32"/>
        </w:rPr>
        <w:pict w14:anchorId="327EB7B7">
          <v:rect id="_x0000_i1187" style="width:0;height:1.5pt" o:hralign="center" o:hrstd="t" o:hr="t" fillcolor="#a0a0a0" stroked="f"/>
        </w:pict>
      </w:r>
    </w:p>
    <w:p w14:paraId="6C626F64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PART Z — INSTRUCTOR ANSWER SUMMARY</w:t>
      </w:r>
    </w:p>
    <w:p w14:paraId="175835E8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126. Day 2 Core Answers</w:t>
      </w:r>
    </w:p>
    <w:p w14:paraId="2E18D262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Business Object</w:t>
      </w:r>
    </w:p>
    <w:p w14:paraId="094BCFEC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Use:</w:t>
      </w:r>
    </w:p>
    <w:p w14:paraId="3C744DCD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Table</w:t>
      </w:r>
    </w:p>
    <w:p w14:paraId="54D98CBC" w14:textId="77777777" w:rsidR="008642E0" w:rsidRPr="008642E0" w:rsidRDefault="00000000" w:rsidP="008642E0">
      <w:pPr>
        <w:rPr>
          <w:sz w:val="32"/>
          <w:szCs w:val="32"/>
        </w:rPr>
      </w:pPr>
      <w:r>
        <w:rPr>
          <w:sz w:val="32"/>
          <w:szCs w:val="32"/>
        </w:rPr>
        <w:pict w14:anchorId="425ABD59">
          <v:rect id="_x0000_i1188" style="width:0;height:1.5pt" o:hralign="center" o:hrstd="t" o:hr="t" fillcolor="#a0a0a0" stroked="f"/>
        </w:pict>
      </w:r>
    </w:p>
    <w:p w14:paraId="38F8EB47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Individual Property</w:t>
      </w:r>
    </w:p>
    <w:p w14:paraId="4066DA9C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Use:</w:t>
      </w:r>
    </w:p>
    <w:p w14:paraId="44DD6804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Column</w:t>
      </w:r>
    </w:p>
    <w:p w14:paraId="7CEC3705" w14:textId="77777777" w:rsidR="008642E0" w:rsidRPr="008642E0" w:rsidRDefault="00000000" w:rsidP="008642E0">
      <w:pPr>
        <w:rPr>
          <w:sz w:val="32"/>
          <w:szCs w:val="32"/>
        </w:rPr>
      </w:pPr>
      <w:r>
        <w:rPr>
          <w:sz w:val="32"/>
          <w:szCs w:val="32"/>
        </w:rPr>
        <w:pict w14:anchorId="2E1EDF51">
          <v:rect id="_x0000_i1189" style="width:0;height:1.5pt" o:hralign="center" o:hrstd="t" o:hr="t" fillcolor="#a0a0a0" stroked="f"/>
        </w:pict>
      </w:r>
    </w:p>
    <w:p w14:paraId="0D07A54B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Individual Business Instance</w:t>
      </w:r>
    </w:p>
    <w:p w14:paraId="795CE611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Use:</w:t>
      </w:r>
    </w:p>
    <w:p w14:paraId="7BF30060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Row / Record</w:t>
      </w:r>
    </w:p>
    <w:p w14:paraId="346259CA" w14:textId="77777777" w:rsidR="008642E0" w:rsidRPr="008642E0" w:rsidRDefault="00000000" w:rsidP="008642E0">
      <w:pPr>
        <w:rPr>
          <w:sz w:val="32"/>
          <w:szCs w:val="32"/>
        </w:rPr>
      </w:pPr>
      <w:r>
        <w:rPr>
          <w:sz w:val="32"/>
          <w:szCs w:val="32"/>
        </w:rPr>
        <w:pict w14:anchorId="7169F40C">
          <v:rect id="_x0000_i1190" style="width:0;height:1.5pt" o:hralign="center" o:hrstd="t" o:hr="t" fillcolor="#a0a0a0" stroked="f"/>
        </w:pict>
      </w:r>
    </w:p>
    <w:p w14:paraId="3C1B580D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Controlled Category</w:t>
      </w:r>
    </w:p>
    <w:p w14:paraId="000DB102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Use:</w:t>
      </w:r>
    </w:p>
    <w:p w14:paraId="284C5BBD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Choice</w:t>
      </w:r>
    </w:p>
    <w:p w14:paraId="14683C7A" w14:textId="77777777" w:rsidR="008642E0" w:rsidRPr="008642E0" w:rsidRDefault="00000000" w:rsidP="008642E0">
      <w:pPr>
        <w:rPr>
          <w:sz w:val="32"/>
          <w:szCs w:val="32"/>
        </w:rPr>
      </w:pPr>
      <w:r>
        <w:rPr>
          <w:sz w:val="32"/>
          <w:szCs w:val="32"/>
        </w:rPr>
        <w:pict w14:anchorId="08C47775">
          <v:rect id="_x0000_i1191" style="width:0;height:1.5pt" o:hralign="center" o:hrstd="t" o:hr="t" fillcolor="#a0a0a0" stroked="f"/>
        </w:pict>
      </w:r>
    </w:p>
    <w:p w14:paraId="7DE4DB20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Link to Another Business Record</w:t>
      </w:r>
    </w:p>
    <w:p w14:paraId="4FB74D6A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Use:</w:t>
      </w:r>
    </w:p>
    <w:p w14:paraId="4621BFD6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Lookup</w:t>
      </w:r>
    </w:p>
    <w:p w14:paraId="17C956E7" w14:textId="77777777" w:rsidR="008642E0" w:rsidRPr="008642E0" w:rsidRDefault="00000000" w:rsidP="008642E0">
      <w:pPr>
        <w:rPr>
          <w:sz w:val="32"/>
          <w:szCs w:val="32"/>
        </w:rPr>
      </w:pPr>
      <w:r>
        <w:rPr>
          <w:sz w:val="32"/>
          <w:szCs w:val="32"/>
        </w:rPr>
        <w:pict w14:anchorId="74278A29">
          <v:rect id="_x0000_i1192" style="width:0;height:1.5pt" o:hralign="center" o:hrstd="t" o:hr="t" fillcolor="#a0a0a0" stroked="f"/>
        </w:pict>
      </w:r>
    </w:p>
    <w:p w14:paraId="22178D73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Date</w:t>
      </w:r>
    </w:p>
    <w:p w14:paraId="7C9A2AB9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Use:</w:t>
      </w:r>
    </w:p>
    <w:p w14:paraId="4165F305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Date / Date and Time</w:t>
      </w:r>
    </w:p>
    <w:p w14:paraId="7F28CB5F" w14:textId="77777777" w:rsidR="008642E0" w:rsidRPr="008642E0" w:rsidRDefault="00000000" w:rsidP="008642E0">
      <w:pPr>
        <w:rPr>
          <w:sz w:val="32"/>
          <w:szCs w:val="32"/>
        </w:rPr>
      </w:pPr>
      <w:r>
        <w:rPr>
          <w:sz w:val="32"/>
          <w:szCs w:val="32"/>
        </w:rPr>
        <w:pict w14:anchorId="2BEC2BC0">
          <v:rect id="_x0000_i1193" style="width:0;height:1.5pt" o:hralign="center" o:hrstd="t" o:hr="t" fillcolor="#a0a0a0" stroked="f"/>
        </w:pict>
      </w:r>
    </w:p>
    <w:p w14:paraId="5B0F036E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Boolean</w:t>
      </w:r>
    </w:p>
    <w:p w14:paraId="6A037FFB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Use:</w:t>
      </w:r>
    </w:p>
    <w:p w14:paraId="2351A50A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Yes/No</w:t>
      </w:r>
    </w:p>
    <w:p w14:paraId="0E3536D8" w14:textId="77777777" w:rsidR="008642E0" w:rsidRPr="008642E0" w:rsidRDefault="00000000" w:rsidP="008642E0">
      <w:pPr>
        <w:rPr>
          <w:sz w:val="32"/>
          <w:szCs w:val="32"/>
        </w:rPr>
      </w:pPr>
      <w:r>
        <w:rPr>
          <w:sz w:val="32"/>
          <w:szCs w:val="32"/>
        </w:rPr>
        <w:pict w14:anchorId="1E572B1C">
          <v:rect id="_x0000_i1194" style="width:0;height:1.5pt" o:hralign="center" o:hrstd="t" o:hr="t" fillcolor="#a0a0a0" stroked="f"/>
        </w:pict>
      </w:r>
    </w:p>
    <w:p w14:paraId="2A85B784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Money</w:t>
      </w:r>
    </w:p>
    <w:p w14:paraId="66DDFB86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Use:</w:t>
      </w:r>
    </w:p>
    <w:p w14:paraId="6D0722D6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Currency</w:t>
      </w:r>
    </w:p>
    <w:p w14:paraId="45D05FCE" w14:textId="77777777" w:rsidR="008642E0" w:rsidRPr="008642E0" w:rsidRDefault="00000000" w:rsidP="008642E0">
      <w:pPr>
        <w:rPr>
          <w:sz w:val="32"/>
          <w:szCs w:val="32"/>
        </w:rPr>
      </w:pPr>
      <w:r>
        <w:rPr>
          <w:sz w:val="32"/>
          <w:szCs w:val="32"/>
        </w:rPr>
        <w:pict w14:anchorId="111D9A28">
          <v:rect id="_x0000_i1195" style="width:0;height:1.5pt" o:hralign="center" o:hrstd="t" o:hr="t" fillcolor="#a0a0a0" stroked="f"/>
        </w:pict>
      </w:r>
    </w:p>
    <w:p w14:paraId="65F8499C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127. Core Data Model Answer</w:t>
      </w:r>
    </w:p>
    <w:p w14:paraId="012CD578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The correct Day 2 architecture is:</w:t>
      </w:r>
    </w:p>
    <w:p w14:paraId="3006105F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DEPARTMENT</w:t>
      </w:r>
    </w:p>
    <w:p w14:paraId="73AED3B1" w14:textId="77777777" w:rsidR="008642E0" w:rsidRPr="008642E0" w:rsidRDefault="008642E0" w:rsidP="008642E0">
      <w:pPr>
        <w:rPr>
          <w:sz w:val="32"/>
          <w:szCs w:val="32"/>
        </w:rPr>
      </w:pPr>
    </w:p>
    <w:p w14:paraId="14FC2813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Department Name</w:t>
      </w:r>
    </w:p>
    <w:p w14:paraId="289A1907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Department Code</w:t>
      </w:r>
    </w:p>
    <w:p w14:paraId="3ABED6E4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Description</w:t>
      </w:r>
    </w:p>
    <w:p w14:paraId="4646CF41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Active</w:t>
      </w:r>
    </w:p>
    <w:p w14:paraId="2589D611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 xml:space="preserve">      |</w:t>
      </w:r>
    </w:p>
    <w:p w14:paraId="33E621C5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 xml:space="preserve">      | 1:N</w:t>
      </w:r>
    </w:p>
    <w:p w14:paraId="1EAA4302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 xml:space="preserve">      |</w:t>
      </w:r>
    </w:p>
    <w:p w14:paraId="04D95F4C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 xml:space="preserve">      +--------------------------+</w:t>
      </w:r>
    </w:p>
    <w:p w14:paraId="2229A999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 xml:space="preserve">      |                          |</w:t>
      </w:r>
    </w:p>
    <w:p w14:paraId="335C14E5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 xml:space="preserve">      v                          v</w:t>
      </w:r>
    </w:p>
    <w:p w14:paraId="6E9A6583" w14:textId="77777777" w:rsidR="008642E0" w:rsidRPr="008642E0" w:rsidRDefault="008642E0" w:rsidP="008642E0">
      <w:pPr>
        <w:rPr>
          <w:sz w:val="32"/>
          <w:szCs w:val="32"/>
        </w:rPr>
      </w:pPr>
    </w:p>
    <w:p w14:paraId="34354801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POSITION                    EMPLOYEE</w:t>
      </w:r>
    </w:p>
    <w:p w14:paraId="7B181A1D" w14:textId="77777777" w:rsidR="008642E0" w:rsidRPr="008642E0" w:rsidRDefault="008642E0" w:rsidP="008642E0">
      <w:pPr>
        <w:rPr>
          <w:sz w:val="32"/>
          <w:szCs w:val="32"/>
        </w:rPr>
      </w:pPr>
    </w:p>
    <w:p w14:paraId="66AEBCE0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Position Name               Full Name</w:t>
      </w:r>
    </w:p>
    <w:p w14:paraId="5890BE68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Position Code               Employee Number</w:t>
      </w:r>
    </w:p>
    <w:p w14:paraId="43E57E3D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Department Lookup           Email</w:t>
      </w:r>
    </w:p>
    <w:p w14:paraId="5628B78F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Description                 Phone</w:t>
      </w:r>
    </w:p>
    <w:p w14:paraId="7316DB23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Active                      Hire Date</w:t>
      </w:r>
    </w:p>
    <w:p w14:paraId="4EE1C706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 xml:space="preserve">      |                     Department Lookup</w:t>
      </w:r>
    </w:p>
    <w:p w14:paraId="469D0E04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 xml:space="preserve">      | 1:N                 Position Lookup</w:t>
      </w:r>
    </w:p>
    <w:p w14:paraId="122F8B51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 xml:space="preserve">      |                     Employment Status</w:t>
      </w:r>
    </w:p>
    <w:p w14:paraId="4500706D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 xml:space="preserve">      +-------------------------&gt; </w:t>
      </w:r>
    </w:p>
    <w:p w14:paraId="3CE5E2CF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Conceptually:</w:t>
      </w:r>
    </w:p>
    <w:p w14:paraId="5A3AF78A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 xml:space="preserve">Department </w:t>
      </w:r>
      <w:r w:rsidRPr="008642E0">
        <w:rPr>
          <w:rFonts w:ascii="Times New Roman" w:hAnsi="Times New Roman" w:cs="Times New Roman"/>
          <w:b/>
          <w:bCs/>
          <w:sz w:val="32"/>
          <w:szCs w:val="32"/>
        </w:rPr>
        <w:t>→</w:t>
      </w:r>
      <w:r w:rsidRPr="008642E0">
        <w:rPr>
          <w:b/>
          <w:bCs/>
          <w:sz w:val="32"/>
          <w:szCs w:val="32"/>
        </w:rPr>
        <w:t xml:space="preserve"> Positions</w:t>
      </w:r>
    </w:p>
    <w:p w14:paraId="233748E5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 xml:space="preserve">Department </w:t>
      </w:r>
      <w:r w:rsidRPr="008642E0">
        <w:rPr>
          <w:rFonts w:ascii="Times New Roman" w:hAnsi="Times New Roman" w:cs="Times New Roman"/>
          <w:b/>
          <w:bCs/>
          <w:sz w:val="32"/>
          <w:szCs w:val="32"/>
        </w:rPr>
        <w:t>→</w:t>
      </w:r>
      <w:r w:rsidRPr="008642E0">
        <w:rPr>
          <w:b/>
          <w:bCs/>
          <w:sz w:val="32"/>
          <w:szCs w:val="32"/>
        </w:rPr>
        <w:t xml:space="preserve"> Employees</w:t>
      </w:r>
    </w:p>
    <w:p w14:paraId="1AF431EA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 xml:space="preserve">Position </w:t>
      </w:r>
      <w:r w:rsidRPr="008642E0">
        <w:rPr>
          <w:rFonts w:ascii="Times New Roman" w:hAnsi="Times New Roman" w:cs="Times New Roman"/>
          <w:b/>
          <w:bCs/>
          <w:sz w:val="32"/>
          <w:szCs w:val="32"/>
        </w:rPr>
        <w:t>→</w:t>
      </w:r>
      <w:r w:rsidRPr="008642E0">
        <w:rPr>
          <w:b/>
          <w:bCs/>
          <w:sz w:val="32"/>
          <w:szCs w:val="32"/>
        </w:rPr>
        <w:t xml:space="preserve"> Employees</w:t>
      </w:r>
    </w:p>
    <w:p w14:paraId="252BA4BE" w14:textId="77777777" w:rsidR="008642E0" w:rsidRPr="008642E0" w:rsidRDefault="00000000" w:rsidP="008642E0">
      <w:pPr>
        <w:rPr>
          <w:sz w:val="32"/>
          <w:szCs w:val="32"/>
        </w:rPr>
      </w:pPr>
      <w:r>
        <w:rPr>
          <w:sz w:val="32"/>
          <w:szCs w:val="32"/>
        </w:rPr>
        <w:pict w14:anchorId="37AFA0DC">
          <v:rect id="_x0000_i1196" style="width:0;height:1.5pt" o:hralign="center" o:hrstd="t" o:hr="t" fillcolor="#a0a0a0" stroked="f"/>
        </w:pict>
      </w:r>
    </w:p>
    <w:p w14:paraId="165BD27C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128. Most Important Day 2 Lesson</w:t>
      </w:r>
    </w:p>
    <w:p w14:paraId="5BA6A122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Students should not leave class thinking:</w:t>
      </w:r>
    </w:p>
    <w:p w14:paraId="22807723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Dataverse is just Excel in the cloud.</w:t>
      </w:r>
    </w:p>
    <w:p w14:paraId="35672EC4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Dataverse gives us concepts such as:</w:t>
      </w:r>
    </w:p>
    <w:p w14:paraId="5279DFC2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Structured Tables</w:t>
      </w:r>
    </w:p>
    <w:p w14:paraId="2889E50D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Typed Columns</w:t>
      </w:r>
    </w:p>
    <w:p w14:paraId="4D24F9D1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Relationships</w:t>
      </w:r>
    </w:p>
    <w:p w14:paraId="1E909574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Lookups</w:t>
      </w:r>
    </w:p>
    <w:p w14:paraId="2BC24468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Choices</w:t>
      </w:r>
    </w:p>
    <w:p w14:paraId="56C70546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Metadata</w:t>
      </w:r>
    </w:p>
    <w:p w14:paraId="2C2230D0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Security</w:t>
      </w:r>
    </w:p>
    <w:p w14:paraId="36B761FF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Business Logic</w:t>
      </w:r>
    </w:p>
    <w:p w14:paraId="34374396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The data model becomes the foundation for:</w:t>
      </w:r>
    </w:p>
    <w:p w14:paraId="4728A410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Everything else we build.</w:t>
      </w:r>
    </w:p>
    <w:p w14:paraId="7D2ADA18" w14:textId="77777777" w:rsidR="008642E0" w:rsidRPr="008642E0" w:rsidRDefault="00000000" w:rsidP="008642E0">
      <w:pPr>
        <w:rPr>
          <w:sz w:val="32"/>
          <w:szCs w:val="32"/>
        </w:rPr>
      </w:pPr>
      <w:r>
        <w:rPr>
          <w:sz w:val="32"/>
          <w:szCs w:val="32"/>
        </w:rPr>
        <w:pict w14:anchorId="67BAF7D4">
          <v:rect id="_x0000_i1197" style="width:0;height:1.5pt" o:hralign="center" o:hrstd="t" o:hr="t" fillcolor="#a0a0a0" stroked="f"/>
        </w:pict>
      </w:r>
    </w:p>
    <w:p w14:paraId="6FFDB437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129. Why Day 2 Matters</w:t>
      </w:r>
    </w:p>
    <w:p w14:paraId="72F79897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Later:</w:t>
      </w:r>
    </w:p>
    <w:p w14:paraId="1FA5C761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Power Apps</w:t>
      </w:r>
    </w:p>
    <w:p w14:paraId="35DE84B8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will use these tables.</w:t>
      </w:r>
    </w:p>
    <w:p w14:paraId="34964E54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Later:</w:t>
      </w:r>
    </w:p>
    <w:p w14:paraId="0547AAEF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Power Automate</w:t>
      </w:r>
    </w:p>
    <w:p w14:paraId="29755211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will use these tables.</w:t>
      </w:r>
    </w:p>
    <w:p w14:paraId="14DA1558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Later:</w:t>
      </w:r>
    </w:p>
    <w:p w14:paraId="0D71892B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Power BI</w:t>
      </w:r>
    </w:p>
    <w:p w14:paraId="57A7F2F0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will analyze these tables.</w:t>
      </w:r>
    </w:p>
    <w:p w14:paraId="611FC37E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Later:</w:t>
      </w:r>
    </w:p>
    <w:p w14:paraId="1A9B9E9B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Copilot Studio</w:t>
      </w:r>
    </w:p>
    <w:p w14:paraId="5F204E03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may interact with this business information.</w:t>
      </w:r>
    </w:p>
    <w:p w14:paraId="755DC1A6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If our data model is poor:</w:t>
      </w:r>
    </w:p>
    <w:p w14:paraId="28DAE11C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Everything built on top becomes harder.</w:t>
      </w:r>
    </w:p>
    <w:p w14:paraId="6FFAC6E9" w14:textId="77777777" w:rsidR="008642E0" w:rsidRPr="008642E0" w:rsidRDefault="00000000" w:rsidP="008642E0">
      <w:pPr>
        <w:rPr>
          <w:sz w:val="32"/>
          <w:szCs w:val="32"/>
        </w:rPr>
      </w:pPr>
      <w:r>
        <w:rPr>
          <w:sz w:val="32"/>
          <w:szCs w:val="32"/>
        </w:rPr>
        <w:pict w14:anchorId="0AC26D0A">
          <v:rect id="_x0000_i1198" style="width:0;height:1.5pt" o:hralign="center" o:hrstd="t" o:hr="t" fillcolor="#a0a0a0" stroked="f"/>
        </w:pict>
      </w:r>
    </w:p>
    <w:p w14:paraId="02ADCD63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130. Instructor Closing Discussion</w:t>
      </w:r>
    </w:p>
    <w:p w14:paraId="60AD0270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Ask:</w:t>
      </w:r>
    </w:p>
    <w:p w14:paraId="68437AB9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Why did we create Department separately instead of storing Department Name in Employee?</w:t>
      </w:r>
    </w:p>
    <w:p w14:paraId="7FC7FB99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Expected answer:</w:t>
      </w:r>
    </w:p>
    <w:p w14:paraId="360C081B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To avoid duplication and create a real relationship.</w:t>
      </w:r>
    </w:p>
    <w:p w14:paraId="069FC077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Ask:</w:t>
      </w:r>
    </w:p>
    <w:p w14:paraId="39A741BD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Why did we create Employment Status as Choice?</w:t>
      </w:r>
    </w:p>
    <w:p w14:paraId="6091C574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Expected answer:</w:t>
      </w:r>
    </w:p>
    <w:p w14:paraId="5350CC28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Because it is a controlled set of options.</w:t>
      </w:r>
    </w:p>
    <w:p w14:paraId="5DB4EC47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Ask:</w:t>
      </w:r>
    </w:p>
    <w:p w14:paraId="00D94028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Why is Position a Lookup?</w:t>
      </w:r>
    </w:p>
    <w:p w14:paraId="297EE246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Expected answer:</w:t>
      </w:r>
    </w:p>
    <w:p w14:paraId="03BB6390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Because Position is another business record/table.</w:t>
      </w:r>
    </w:p>
    <w:p w14:paraId="46E738E8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Ask:</w:t>
      </w:r>
    </w:p>
    <w:p w14:paraId="2F7EF735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What will we build tomorrow?</w:t>
      </w:r>
    </w:p>
    <w:p w14:paraId="34DE8306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Expected answer:</w:t>
      </w:r>
    </w:p>
    <w:p w14:paraId="57553DB1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Leave Type</w:t>
      </w:r>
    </w:p>
    <w:p w14:paraId="7C2C9832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Leave Request</w:t>
      </w:r>
    </w:p>
    <w:p w14:paraId="55D7C1C1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Manager Relationship</w:t>
      </w:r>
    </w:p>
    <w:p w14:paraId="5130F23D" w14:textId="77777777" w:rsidR="008642E0" w:rsidRPr="008642E0" w:rsidRDefault="00000000" w:rsidP="008642E0">
      <w:pPr>
        <w:rPr>
          <w:sz w:val="32"/>
          <w:szCs w:val="32"/>
        </w:rPr>
      </w:pPr>
      <w:r>
        <w:rPr>
          <w:sz w:val="32"/>
          <w:szCs w:val="32"/>
        </w:rPr>
        <w:pict w14:anchorId="5FDDD71F">
          <v:rect id="_x0000_i1199" style="width:0;height:1.5pt" o:hralign="center" o:hrstd="t" o:hr="t" fillcolor="#a0a0a0" stroked="f"/>
        </w:pict>
      </w:r>
    </w:p>
    <w:p w14:paraId="5DC9E1EE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END OF DAY 2</w:t>
      </w:r>
    </w:p>
    <w:p w14:paraId="24ED4426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Students Have Built</w:t>
      </w:r>
    </w:p>
    <w:p w14:paraId="3D5C33BB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Department</w:t>
      </w:r>
    </w:p>
    <w:p w14:paraId="1539632E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 xml:space="preserve">   </w:t>
      </w:r>
      <w:r w:rsidRPr="008642E0">
        <w:rPr>
          <w:rFonts w:ascii="MS Mincho" w:eastAsia="MS Mincho" w:hAnsi="MS Mincho" w:cs="MS Mincho" w:hint="eastAsia"/>
          <w:sz w:val="32"/>
          <w:szCs w:val="32"/>
        </w:rPr>
        <w:t>├────</w:t>
      </w:r>
      <w:r w:rsidRPr="008642E0">
        <w:rPr>
          <w:sz w:val="32"/>
          <w:szCs w:val="32"/>
        </w:rPr>
        <w:t>&lt; Position</w:t>
      </w:r>
    </w:p>
    <w:p w14:paraId="559E91CF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 xml:space="preserve">   </w:t>
      </w:r>
      <w:r w:rsidRPr="008642E0">
        <w:rPr>
          <w:rFonts w:ascii="MS Mincho" w:eastAsia="MS Mincho" w:hAnsi="MS Mincho" w:cs="MS Mincho" w:hint="eastAsia"/>
          <w:sz w:val="32"/>
          <w:szCs w:val="32"/>
        </w:rPr>
        <w:t>└────</w:t>
      </w:r>
      <w:r w:rsidRPr="008642E0">
        <w:rPr>
          <w:sz w:val="32"/>
          <w:szCs w:val="32"/>
        </w:rPr>
        <w:t>&lt; Employee</w:t>
      </w:r>
    </w:p>
    <w:p w14:paraId="3F4C9195" w14:textId="77777777" w:rsidR="008642E0" w:rsidRPr="008642E0" w:rsidRDefault="008642E0" w:rsidP="008642E0">
      <w:pPr>
        <w:rPr>
          <w:sz w:val="32"/>
          <w:szCs w:val="32"/>
        </w:rPr>
      </w:pPr>
    </w:p>
    <w:p w14:paraId="7779E3BB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Position</w:t>
      </w:r>
    </w:p>
    <w:p w14:paraId="1A227EA3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 xml:space="preserve">   </w:t>
      </w:r>
      <w:r w:rsidRPr="008642E0">
        <w:rPr>
          <w:rFonts w:ascii="MS Mincho" w:eastAsia="MS Mincho" w:hAnsi="MS Mincho" w:cs="MS Mincho" w:hint="eastAsia"/>
          <w:sz w:val="32"/>
          <w:szCs w:val="32"/>
        </w:rPr>
        <w:t>└────</w:t>
      </w:r>
      <w:r w:rsidRPr="008642E0">
        <w:rPr>
          <w:sz w:val="32"/>
          <w:szCs w:val="32"/>
        </w:rPr>
        <w:t>&lt; Employee</w:t>
      </w:r>
    </w:p>
    <w:p w14:paraId="3860F6E0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Students Understand</w:t>
      </w:r>
    </w:p>
    <w:p w14:paraId="7AEBCA09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rFonts w:ascii="Segoe UI Symbol" w:hAnsi="Segoe UI Symbol" w:cs="Segoe UI Symbol"/>
          <w:sz w:val="32"/>
          <w:szCs w:val="32"/>
        </w:rPr>
        <w:t>✓</w:t>
      </w:r>
      <w:r w:rsidRPr="008642E0">
        <w:rPr>
          <w:sz w:val="32"/>
          <w:szCs w:val="32"/>
        </w:rPr>
        <w:t xml:space="preserve"> Dataverse</w:t>
      </w:r>
    </w:p>
    <w:p w14:paraId="42B2B33B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rFonts w:ascii="Segoe UI Symbol" w:hAnsi="Segoe UI Symbol" w:cs="Segoe UI Symbol"/>
          <w:sz w:val="32"/>
          <w:szCs w:val="32"/>
        </w:rPr>
        <w:t>✓</w:t>
      </w:r>
      <w:r w:rsidRPr="008642E0">
        <w:rPr>
          <w:sz w:val="32"/>
          <w:szCs w:val="32"/>
        </w:rPr>
        <w:t xml:space="preserve"> Tables</w:t>
      </w:r>
    </w:p>
    <w:p w14:paraId="5C92B0EE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rFonts w:ascii="Segoe UI Symbol" w:hAnsi="Segoe UI Symbol" w:cs="Segoe UI Symbol"/>
          <w:sz w:val="32"/>
          <w:szCs w:val="32"/>
        </w:rPr>
        <w:t>✓</w:t>
      </w:r>
      <w:r w:rsidRPr="008642E0">
        <w:rPr>
          <w:sz w:val="32"/>
          <w:szCs w:val="32"/>
        </w:rPr>
        <w:t xml:space="preserve"> Columns</w:t>
      </w:r>
    </w:p>
    <w:p w14:paraId="029A73C8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rFonts w:ascii="Segoe UI Symbol" w:hAnsi="Segoe UI Symbol" w:cs="Segoe UI Symbol"/>
          <w:sz w:val="32"/>
          <w:szCs w:val="32"/>
        </w:rPr>
        <w:t>✓</w:t>
      </w:r>
      <w:r w:rsidRPr="008642E0">
        <w:rPr>
          <w:sz w:val="32"/>
          <w:szCs w:val="32"/>
        </w:rPr>
        <w:t xml:space="preserve"> Rows</w:t>
      </w:r>
    </w:p>
    <w:p w14:paraId="7A58608C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rFonts w:ascii="Segoe UI Symbol" w:hAnsi="Segoe UI Symbol" w:cs="Segoe UI Symbol"/>
          <w:sz w:val="32"/>
          <w:szCs w:val="32"/>
        </w:rPr>
        <w:t>✓</w:t>
      </w:r>
      <w:r w:rsidRPr="008642E0">
        <w:rPr>
          <w:sz w:val="32"/>
          <w:szCs w:val="32"/>
        </w:rPr>
        <w:t xml:space="preserve"> Primary Name</w:t>
      </w:r>
    </w:p>
    <w:p w14:paraId="2B7CD11A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rFonts w:ascii="Segoe UI Symbol" w:hAnsi="Segoe UI Symbol" w:cs="Segoe UI Symbol"/>
          <w:sz w:val="32"/>
          <w:szCs w:val="32"/>
        </w:rPr>
        <w:t>✓</w:t>
      </w:r>
      <w:r w:rsidRPr="008642E0">
        <w:rPr>
          <w:sz w:val="32"/>
          <w:szCs w:val="32"/>
        </w:rPr>
        <w:t xml:space="preserve"> Record ID</w:t>
      </w:r>
    </w:p>
    <w:p w14:paraId="6E6E8EC3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rFonts w:ascii="Segoe UI Symbol" w:hAnsi="Segoe UI Symbol" w:cs="Segoe UI Symbol"/>
          <w:sz w:val="32"/>
          <w:szCs w:val="32"/>
        </w:rPr>
        <w:t>✓</w:t>
      </w:r>
      <w:r w:rsidRPr="008642E0">
        <w:rPr>
          <w:sz w:val="32"/>
          <w:szCs w:val="32"/>
        </w:rPr>
        <w:t xml:space="preserve"> Text</w:t>
      </w:r>
    </w:p>
    <w:p w14:paraId="2267B126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rFonts w:ascii="Segoe UI Symbol" w:hAnsi="Segoe UI Symbol" w:cs="Segoe UI Symbol"/>
          <w:sz w:val="32"/>
          <w:szCs w:val="32"/>
        </w:rPr>
        <w:t>✓</w:t>
      </w:r>
      <w:r w:rsidRPr="008642E0">
        <w:rPr>
          <w:sz w:val="32"/>
          <w:szCs w:val="32"/>
        </w:rPr>
        <w:t xml:space="preserve"> Date</w:t>
      </w:r>
    </w:p>
    <w:p w14:paraId="7F03BE44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rFonts w:ascii="Segoe UI Symbol" w:hAnsi="Segoe UI Symbol" w:cs="Segoe UI Symbol"/>
          <w:sz w:val="32"/>
          <w:szCs w:val="32"/>
        </w:rPr>
        <w:t>✓</w:t>
      </w:r>
      <w:r w:rsidRPr="008642E0">
        <w:rPr>
          <w:sz w:val="32"/>
          <w:szCs w:val="32"/>
        </w:rPr>
        <w:t xml:space="preserve"> Yes/No</w:t>
      </w:r>
    </w:p>
    <w:p w14:paraId="4DA73123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rFonts w:ascii="Segoe UI Symbol" w:hAnsi="Segoe UI Symbol" w:cs="Segoe UI Symbol"/>
          <w:sz w:val="32"/>
          <w:szCs w:val="32"/>
        </w:rPr>
        <w:t>✓</w:t>
      </w:r>
      <w:r w:rsidRPr="008642E0">
        <w:rPr>
          <w:sz w:val="32"/>
          <w:szCs w:val="32"/>
        </w:rPr>
        <w:t xml:space="preserve"> Choice</w:t>
      </w:r>
    </w:p>
    <w:p w14:paraId="2214DE10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rFonts w:ascii="Segoe UI Symbol" w:hAnsi="Segoe UI Symbol" w:cs="Segoe UI Symbol"/>
          <w:sz w:val="32"/>
          <w:szCs w:val="32"/>
        </w:rPr>
        <w:t>✓</w:t>
      </w:r>
      <w:r w:rsidRPr="008642E0">
        <w:rPr>
          <w:sz w:val="32"/>
          <w:szCs w:val="32"/>
        </w:rPr>
        <w:t xml:space="preserve"> Lookup</w:t>
      </w:r>
    </w:p>
    <w:p w14:paraId="1597D731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rFonts w:ascii="Segoe UI Symbol" w:hAnsi="Segoe UI Symbol" w:cs="Segoe UI Symbol"/>
          <w:sz w:val="32"/>
          <w:szCs w:val="32"/>
        </w:rPr>
        <w:t>✓</w:t>
      </w:r>
      <w:r w:rsidRPr="008642E0">
        <w:rPr>
          <w:sz w:val="32"/>
          <w:szCs w:val="32"/>
        </w:rPr>
        <w:t xml:space="preserve"> Required fields</w:t>
      </w:r>
    </w:p>
    <w:p w14:paraId="7D27424C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rFonts w:ascii="Segoe UI Symbol" w:hAnsi="Segoe UI Symbol" w:cs="Segoe UI Symbol"/>
          <w:sz w:val="32"/>
          <w:szCs w:val="32"/>
        </w:rPr>
        <w:t>✓</w:t>
      </w:r>
      <w:r w:rsidRPr="008642E0">
        <w:rPr>
          <w:sz w:val="32"/>
          <w:szCs w:val="32"/>
        </w:rPr>
        <w:t xml:space="preserve"> One-to-Many relationships</w:t>
      </w:r>
    </w:p>
    <w:p w14:paraId="66275318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rFonts w:ascii="Segoe UI Symbol" w:hAnsi="Segoe UI Symbol" w:cs="Segoe UI Symbol"/>
          <w:sz w:val="32"/>
          <w:szCs w:val="32"/>
        </w:rPr>
        <w:t>✓</w:t>
      </w:r>
      <w:r w:rsidRPr="008642E0">
        <w:rPr>
          <w:sz w:val="32"/>
          <w:szCs w:val="32"/>
        </w:rPr>
        <w:t xml:space="preserve"> Choice vs Lookup</w:t>
      </w:r>
    </w:p>
    <w:p w14:paraId="0DABB8BB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rFonts w:ascii="Segoe UI Symbol" w:hAnsi="Segoe UI Symbol" w:cs="Segoe UI Symbol"/>
          <w:sz w:val="32"/>
          <w:szCs w:val="32"/>
        </w:rPr>
        <w:t>✓</w:t>
      </w:r>
      <w:r w:rsidRPr="008642E0">
        <w:rPr>
          <w:sz w:val="32"/>
          <w:szCs w:val="32"/>
        </w:rPr>
        <w:t xml:space="preserve"> Basic data modeling</w:t>
      </w:r>
    </w:p>
    <w:p w14:paraId="0FDA9ED3" w14:textId="77777777" w:rsidR="008642E0" w:rsidRPr="008642E0" w:rsidRDefault="00000000" w:rsidP="008642E0">
      <w:pPr>
        <w:rPr>
          <w:sz w:val="32"/>
          <w:szCs w:val="32"/>
        </w:rPr>
      </w:pPr>
      <w:r>
        <w:rPr>
          <w:sz w:val="32"/>
          <w:szCs w:val="32"/>
        </w:rPr>
        <w:pict w14:anchorId="5C92ACD5">
          <v:rect id="_x0000_i1200" style="width:0;height:1.5pt" o:hralign="center" o:hrstd="t" o:hr="t" fillcolor="#a0a0a0" stroked="f"/>
        </w:pict>
      </w:r>
    </w:p>
    <w:p w14:paraId="510BC3AB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Next Lab</w:t>
      </w:r>
    </w:p>
    <w:p w14:paraId="4B5E47BE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Day 3 — Dataverse Relationships, Leave Management Model &amp; Business Logic</w:t>
      </w:r>
    </w:p>
    <w:p w14:paraId="7AF32EF1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Students will add:</w:t>
      </w:r>
    </w:p>
    <w:p w14:paraId="5E5CDB78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Employee</w:t>
      </w:r>
    </w:p>
    <w:p w14:paraId="2B5C779E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 xml:space="preserve">   |</w:t>
      </w:r>
    </w:p>
    <w:p w14:paraId="1565A6E4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 xml:space="preserve">   | Manager</w:t>
      </w:r>
    </w:p>
    <w:p w14:paraId="77C03F08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 xml:space="preserve">   v</w:t>
      </w:r>
    </w:p>
    <w:p w14:paraId="253F1DAE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Employee</w:t>
      </w:r>
    </w:p>
    <w:p w14:paraId="016254C9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and:</w:t>
      </w:r>
    </w:p>
    <w:p w14:paraId="345B5BD1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Employee</w:t>
      </w:r>
    </w:p>
    <w:p w14:paraId="2FDE2EA1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 xml:space="preserve">   |</w:t>
      </w:r>
    </w:p>
    <w:p w14:paraId="79AFA353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 xml:space="preserve">   v</w:t>
      </w:r>
    </w:p>
    <w:p w14:paraId="62199EA0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Leave Request</w:t>
      </w:r>
    </w:p>
    <w:p w14:paraId="0BE73EEA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 xml:space="preserve">   ^</w:t>
      </w:r>
    </w:p>
    <w:p w14:paraId="416541DE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 xml:space="preserve">   |</w:t>
      </w:r>
    </w:p>
    <w:p w14:paraId="649CB797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Leave Type</w:t>
      </w:r>
    </w:p>
    <w:p w14:paraId="6B3C02CE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They will build:</w:t>
      </w:r>
    </w:p>
    <w:p w14:paraId="784488B3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Leave Type</w:t>
      </w:r>
    </w:p>
    <w:p w14:paraId="783D4292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Leave Request</w:t>
      </w:r>
    </w:p>
    <w:p w14:paraId="612FCB81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Manager Self-Relationship</w:t>
      </w:r>
    </w:p>
    <w:p w14:paraId="019F066F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Formula/Calculated Values</w:t>
      </w:r>
    </w:p>
    <w:p w14:paraId="4CC67962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Business Rules</w:t>
      </w:r>
    </w:p>
    <w:p w14:paraId="752B931E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Data Validation</w:t>
      </w:r>
    </w:p>
    <w:p w14:paraId="23B7EE7F" w14:textId="77777777" w:rsidR="008642E0" w:rsidRPr="008642E0" w:rsidRDefault="008642E0" w:rsidP="008642E0">
      <w:pPr>
        <w:rPr>
          <w:sz w:val="32"/>
          <w:szCs w:val="32"/>
        </w:rPr>
      </w:pPr>
      <w:r w:rsidRPr="008642E0">
        <w:rPr>
          <w:sz w:val="32"/>
          <w:szCs w:val="32"/>
        </w:rPr>
        <w:t>and complete the first full relational model for:</w:t>
      </w:r>
    </w:p>
    <w:p w14:paraId="624536B5" w14:textId="77777777" w:rsidR="008642E0" w:rsidRPr="008642E0" w:rsidRDefault="008642E0" w:rsidP="008642E0">
      <w:pPr>
        <w:rPr>
          <w:b/>
          <w:bCs/>
          <w:sz w:val="32"/>
          <w:szCs w:val="32"/>
        </w:rPr>
      </w:pPr>
      <w:r w:rsidRPr="008642E0">
        <w:rPr>
          <w:b/>
          <w:bCs/>
          <w:sz w:val="32"/>
          <w:szCs w:val="32"/>
        </w:rPr>
        <w:t>Employee Leave Management System.</w:t>
      </w:r>
    </w:p>
    <w:p w14:paraId="00143932" w14:textId="55E9E610" w:rsidR="001331E8" w:rsidRPr="000F480F" w:rsidRDefault="001331E8" w:rsidP="006C1AF7">
      <w:pPr>
        <w:rPr>
          <w:sz w:val="32"/>
          <w:szCs w:val="32"/>
        </w:rPr>
      </w:pPr>
    </w:p>
    <w:sectPr w:rsidR="001331E8" w:rsidRPr="000F480F" w:rsidSect="00770E71">
      <w:footerReference w:type="default" r:id="rId22"/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720FC1" w14:textId="77777777" w:rsidR="006D6432" w:rsidRDefault="006D6432" w:rsidP="00656987">
      <w:pPr>
        <w:spacing w:after="0" w:line="240" w:lineRule="auto"/>
      </w:pPr>
      <w:r>
        <w:separator/>
      </w:r>
    </w:p>
  </w:endnote>
  <w:endnote w:type="continuationSeparator" w:id="0">
    <w:p w14:paraId="16CA4205" w14:textId="77777777" w:rsidR="006D6432" w:rsidRDefault="006D6432" w:rsidP="00656987">
      <w:pPr>
        <w:spacing w:after="0" w:line="240" w:lineRule="auto"/>
      </w:pPr>
      <w:r>
        <w:continuationSeparator/>
      </w:r>
    </w:p>
  </w:endnote>
  <w:endnote w:type="continuationNotice" w:id="1">
    <w:p w14:paraId="6363CA1D" w14:textId="77777777" w:rsidR="006D6432" w:rsidRDefault="006D643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1C3C85" w14:textId="77777777" w:rsidR="00C5791B" w:rsidRPr="00B374FB" w:rsidRDefault="00C5791B">
    <w:pPr>
      <w:pStyle w:val="Footer"/>
      <w:jc w:val="right"/>
      <w:rPr>
        <w:color w:val="000000" w:themeColor="text1"/>
        <w:sz w:val="20"/>
        <w:szCs w:val="20"/>
      </w:rPr>
    </w:pPr>
    <w:r w:rsidRPr="00B374FB">
      <w:rPr>
        <w:noProof/>
        <w:color w:val="000000" w:themeColor="text1"/>
        <w:sz w:val="16"/>
        <w:szCs w:val="16"/>
      </w:rPr>
      <w:drawing>
        <wp:anchor distT="0" distB="0" distL="114300" distR="114300" simplePos="0" relativeHeight="251658240" behindDoc="1" locked="1" layoutInCell="1" allowOverlap="1" wp14:anchorId="18BCAB15" wp14:editId="11A775FB">
          <wp:simplePos x="0" y="0"/>
          <wp:positionH relativeFrom="column">
            <wp:posOffset>5376545</wp:posOffset>
          </wp:positionH>
          <wp:positionV relativeFrom="paragraph">
            <wp:posOffset>-283210</wp:posOffset>
          </wp:positionV>
          <wp:extent cx="850392" cy="850392"/>
          <wp:effectExtent l="0" t="0" r="6985" b="6985"/>
          <wp:wrapNone/>
          <wp:docPr id="1273300663" name="Picture 12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73300663" name="Picture 12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392" cy="85039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374FB">
      <w:rPr>
        <w:color w:val="000000" w:themeColor="text1"/>
        <w:sz w:val="16"/>
        <w:szCs w:val="16"/>
      </w:rPr>
      <w:t xml:space="preserve">pg. </w:t>
    </w:r>
    <w:r w:rsidRPr="00B374FB">
      <w:rPr>
        <w:color w:val="000000" w:themeColor="text1"/>
        <w:sz w:val="16"/>
        <w:szCs w:val="16"/>
      </w:rPr>
      <w:fldChar w:fldCharType="begin"/>
    </w:r>
    <w:r w:rsidRPr="00B374FB">
      <w:rPr>
        <w:color w:val="000000" w:themeColor="text1"/>
        <w:sz w:val="16"/>
        <w:szCs w:val="16"/>
      </w:rPr>
      <w:instrText xml:space="preserve"> PAGE  \* Arabic </w:instrText>
    </w:r>
    <w:r w:rsidRPr="00B374FB">
      <w:rPr>
        <w:color w:val="000000" w:themeColor="text1"/>
        <w:sz w:val="16"/>
        <w:szCs w:val="16"/>
      </w:rPr>
      <w:fldChar w:fldCharType="separate"/>
    </w:r>
    <w:r w:rsidRPr="00B374FB">
      <w:rPr>
        <w:noProof/>
        <w:color w:val="000000" w:themeColor="text1"/>
        <w:sz w:val="16"/>
        <w:szCs w:val="16"/>
      </w:rPr>
      <w:t>1</w:t>
    </w:r>
    <w:r w:rsidRPr="00B374FB">
      <w:rPr>
        <w:color w:val="000000" w:themeColor="text1"/>
        <w:sz w:val="16"/>
        <w:szCs w:val="16"/>
      </w:rPr>
      <w:fldChar w:fldCharType="end"/>
    </w:r>
  </w:p>
  <w:p w14:paraId="594AB20D" w14:textId="77777777" w:rsidR="00656987" w:rsidRPr="00DE11C5" w:rsidRDefault="00656987">
    <w:pPr>
      <w:pStyle w:val="Footer"/>
      <w:rPr>
        <w:b/>
        <w:bCs/>
        <w:color w:val="000000" w:themeColor="text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62F338" w14:textId="77777777" w:rsidR="006D6432" w:rsidRDefault="006D6432" w:rsidP="00656987">
      <w:pPr>
        <w:spacing w:after="0" w:line="240" w:lineRule="auto"/>
      </w:pPr>
      <w:r>
        <w:separator/>
      </w:r>
    </w:p>
  </w:footnote>
  <w:footnote w:type="continuationSeparator" w:id="0">
    <w:p w14:paraId="49B39755" w14:textId="77777777" w:rsidR="006D6432" w:rsidRDefault="006D6432" w:rsidP="00656987">
      <w:pPr>
        <w:spacing w:after="0" w:line="240" w:lineRule="auto"/>
      </w:pPr>
      <w:r>
        <w:continuationSeparator/>
      </w:r>
    </w:p>
  </w:footnote>
  <w:footnote w:type="continuationNotice" w:id="1">
    <w:p w14:paraId="5DD84A24" w14:textId="77777777" w:rsidR="006D6432" w:rsidRDefault="006D6432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1D7D1A5F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467.5pt;height:457pt" o:bullet="t">
        <v:imagedata r:id="rId1" o:title="Microsoft_Office_SharePoint_(2019–2025)"/>
      </v:shape>
    </w:pict>
  </w:numPicBullet>
  <w:abstractNum w:abstractNumId="0" w15:restartNumberingAfterBreak="0">
    <w:nsid w:val="FFFFFF89"/>
    <w:multiLevelType w:val="singleLevel"/>
    <w:tmpl w:val="BDE47A2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3B0FB6"/>
    <w:multiLevelType w:val="multilevel"/>
    <w:tmpl w:val="F0CA2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B55686"/>
    <w:multiLevelType w:val="multilevel"/>
    <w:tmpl w:val="2DB4A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BB6963"/>
    <w:multiLevelType w:val="multilevel"/>
    <w:tmpl w:val="86E6C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ED081C"/>
    <w:multiLevelType w:val="multilevel"/>
    <w:tmpl w:val="7EB6A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4A6A9B"/>
    <w:multiLevelType w:val="multilevel"/>
    <w:tmpl w:val="09EE5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14678E"/>
    <w:multiLevelType w:val="hybridMultilevel"/>
    <w:tmpl w:val="FB3CC9E4"/>
    <w:lvl w:ilvl="0" w:tplc="F2AA24BA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393259"/>
    <w:multiLevelType w:val="multilevel"/>
    <w:tmpl w:val="65D40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C241C1"/>
    <w:multiLevelType w:val="multilevel"/>
    <w:tmpl w:val="A2984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4540BA"/>
    <w:multiLevelType w:val="multilevel"/>
    <w:tmpl w:val="BAEA3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323A5C"/>
    <w:multiLevelType w:val="multilevel"/>
    <w:tmpl w:val="18388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1F6F03"/>
    <w:multiLevelType w:val="hybridMultilevel"/>
    <w:tmpl w:val="F04892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0B6BE4"/>
    <w:multiLevelType w:val="multilevel"/>
    <w:tmpl w:val="B518C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6C4F3D"/>
    <w:multiLevelType w:val="multilevel"/>
    <w:tmpl w:val="35546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DA39DB"/>
    <w:multiLevelType w:val="multilevel"/>
    <w:tmpl w:val="B1F47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1461F3"/>
    <w:multiLevelType w:val="hybridMultilevel"/>
    <w:tmpl w:val="F1BE8850"/>
    <w:lvl w:ilvl="0" w:tplc="A1BE888C">
      <w:start w:val="1"/>
      <w:numFmt w:val="bullet"/>
      <w:lvlText w:val="–"/>
      <w:lvlJc w:val="left"/>
      <w:pPr>
        <w:ind w:left="360" w:hanging="360"/>
      </w:pPr>
      <w:rPr>
        <w:rFonts w:ascii="Arial Nova" w:hAnsi="Arial Nov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E2D067B"/>
    <w:multiLevelType w:val="multilevel"/>
    <w:tmpl w:val="969C5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E97DD2"/>
    <w:multiLevelType w:val="multilevel"/>
    <w:tmpl w:val="78560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242D2C"/>
    <w:multiLevelType w:val="multilevel"/>
    <w:tmpl w:val="3A10C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AD03F53"/>
    <w:multiLevelType w:val="multilevel"/>
    <w:tmpl w:val="44224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F96A7D"/>
    <w:multiLevelType w:val="multilevel"/>
    <w:tmpl w:val="03F04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4039DC"/>
    <w:multiLevelType w:val="multilevel"/>
    <w:tmpl w:val="F0744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00A5E6E"/>
    <w:multiLevelType w:val="multilevel"/>
    <w:tmpl w:val="DCCC2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F237FA"/>
    <w:multiLevelType w:val="multilevel"/>
    <w:tmpl w:val="3F342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631CE8"/>
    <w:multiLevelType w:val="multilevel"/>
    <w:tmpl w:val="66321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BB44D9"/>
    <w:multiLevelType w:val="multilevel"/>
    <w:tmpl w:val="F1980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8602DC"/>
    <w:multiLevelType w:val="multilevel"/>
    <w:tmpl w:val="E5688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6A6029"/>
    <w:multiLevelType w:val="multilevel"/>
    <w:tmpl w:val="96A01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EE47A1"/>
    <w:multiLevelType w:val="multilevel"/>
    <w:tmpl w:val="66121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970EDC"/>
    <w:multiLevelType w:val="multilevel"/>
    <w:tmpl w:val="908E3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4939FA"/>
    <w:multiLevelType w:val="multilevel"/>
    <w:tmpl w:val="C93A3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480DEE"/>
    <w:multiLevelType w:val="multilevel"/>
    <w:tmpl w:val="3184E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01D4878"/>
    <w:multiLevelType w:val="multilevel"/>
    <w:tmpl w:val="F3A21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D43B6B"/>
    <w:multiLevelType w:val="hybridMultilevel"/>
    <w:tmpl w:val="8BF83CC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71680553"/>
    <w:multiLevelType w:val="multilevel"/>
    <w:tmpl w:val="0694B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3D42C6"/>
    <w:multiLevelType w:val="multilevel"/>
    <w:tmpl w:val="B4B2A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711BC9"/>
    <w:multiLevelType w:val="multilevel"/>
    <w:tmpl w:val="61242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5E7DF1"/>
    <w:multiLevelType w:val="multilevel"/>
    <w:tmpl w:val="C0C26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5549236">
    <w:abstractNumId w:val="0"/>
  </w:num>
  <w:num w:numId="2" w16cid:durableId="1750230984">
    <w:abstractNumId w:val="15"/>
  </w:num>
  <w:num w:numId="3" w16cid:durableId="233204199">
    <w:abstractNumId w:val="6"/>
  </w:num>
  <w:num w:numId="4" w16cid:durableId="1727877281">
    <w:abstractNumId w:val="16"/>
  </w:num>
  <w:num w:numId="5" w16cid:durableId="769207184">
    <w:abstractNumId w:val="32"/>
  </w:num>
  <w:num w:numId="6" w16cid:durableId="312416567">
    <w:abstractNumId w:val="11"/>
  </w:num>
  <w:num w:numId="7" w16cid:durableId="1416630624">
    <w:abstractNumId w:val="5"/>
  </w:num>
  <w:num w:numId="8" w16cid:durableId="1608154890">
    <w:abstractNumId w:val="33"/>
  </w:num>
  <w:num w:numId="9" w16cid:durableId="2070490855">
    <w:abstractNumId w:val="21"/>
  </w:num>
  <w:num w:numId="10" w16cid:durableId="150220320">
    <w:abstractNumId w:val="8"/>
  </w:num>
  <w:num w:numId="11" w16cid:durableId="2076392777">
    <w:abstractNumId w:val="13"/>
  </w:num>
  <w:num w:numId="12" w16cid:durableId="1891991071">
    <w:abstractNumId w:val="28"/>
  </w:num>
  <w:num w:numId="13" w16cid:durableId="298539682">
    <w:abstractNumId w:val="14"/>
  </w:num>
  <w:num w:numId="14" w16cid:durableId="1672175100">
    <w:abstractNumId w:val="22"/>
  </w:num>
  <w:num w:numId="15" w16cid:durableId="35476370">
    <w:abstractNumId w:val="31"/>
  </w:num>
  <w:num w:numId="16" w16cid:durableId="755244341">
    <w:abstractNumId w:val="27"/>
  </w:num>
  <w:num w:numId="17" w16cid:durableId="2117825533">
    <w:abstractNumId w:val="9"/>
  </w:num>
  <w:num w:numId="18" w16cid:durableId="1062481157">
    <w:abstractNumId w:val="37"/>
  </w:num>
  <w:num w:numId="19" w16cid:durableId="772088137">
    <w:abstractNumId w:val="34"/>
  </w:num>
  <w:num w:numId="20" w16cid:durableId="2046712601">
    <w:abstractNumId w:val="30"/>
  </w:num>
  <w:num w:numId="21" w16cid:durableId="1261060493">
    <w:abstractNumId w:val="4"/>
  </w:num>
  <w:num w:numId="22" w16cid:durableId="255939578">
    <w:abstractNumId w:val="35"/>
  </w:num>
  <w:num w:numId="23" w16cid:durableId="1286275995">
    <w:abstractNumId w:val="25"/>
  </w:num>
  <w:num w:numId="24" w16cid:durableId="672493724">
    <w:abstractNumId w:val="2"/>
  </w:num>
  <w:num w:numId="25" w16cid:durableId="923300512">
    <w:abstractNumId w:val="29"/>
  </w:num>
  <w:num w:numId="26" w16cid:durableId="405693698">
    <w:abstractNumId w:val="17"/>
  </w:num>
  <w:num w:numId="27" w16cid:durableId="1607420520">
    <w:abstractNumId w:val="26"/>
  </w:num>
  <w:num w:numId="28" w16cid:durableId="840042746">
    <w:abstractNumId w:val="19"/>
  </w:num>
  <w:num w:numId="29" w16cid:durableId="1672828618">
    <w:abstractNumId w:val="7"/>
  </w:num>
  <w:num w:numId="30" w16cid:durableId="1342776953">
    <w:abstractNumId w:val="23"/>
  </w:num>
  <w:num w:numId="31" w16cid:durableId="1624924698">
    <w:abstractNumId w:val="12"/>
  </w:num>
  <w:num w:numId="32" w16cid:durableId="1309900610">
    <w:abstractNumId w:val="20"/>
  </w:num>
  <w:num w:numId="33" w16cid:durableId="1720594324">
    <w:abstractNumId w:val="24"/>
  </w:num>
  <w:num w:numId="34" w16cid:durableId="1502890859">
    <w:abstractNumId w:val="1"/>
  </w:num>
  <w:num w:numId="35" w16cid:durableId="524750758">
    <w:abstractNumId w:val="36"/>
  </w:num>
  <w:num w:numId="36" w16cid:durableId="2107386313">
    <w:abstractNumId w:val="3"/>
  </w:num>
  <w:num w:numId="37" w16cid:durableId="875583188">
    <w:abstractNumId w:val="18"/>
  </w:num>
  <w:num w:numId="38" w16cid:durableId="47660520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5A5F"/>
    <w:rsid w:val="000254E4"/>
    <w:rsid w:val="000C153E"/>
    <w:rsid w:val="000D2B16"/>
    <w:rsid w:val="000D4899"/>
    <w:rsid w:val="000E14AD"/>
    <w:rsid w:val="000F480F"/>
    <w:rsid w:val="000F74CC"/>
    <w:rsid w:val="001011B4"/>
    <w:rsid w:val="00105A7E"/>
    <w:rsid w:val="001331E8"/>
    <w:rsid w:val="00137F23"/>
    <w:rsid w:val="00153155"/>
    <w:rsid w:val="001925A6"/>
    <w:rsid w:val="00224D99"/>
    <w:rsid w:val="00227F54"/>
    <w:rsid w:val="00246041"/>
    <w:rsid w:val="002B13CD"/>
    <w:rsid w:val="002B721E"/>
    <w:rsid w:val="002F1CDF"/>
    <w:rsid w:val="0032378D"/>
    <w:rsid w:val="003731D1"/>
    <w:rsid w:val="00375D9E"/>
    <w:rsid w:val="00395BE5"/>
    <w:rsid w:val="003A628C"/>
    <w:rsid w:val="003B39D3"/>
    <w:rsid w:val="003D76CA"/>
    <w:rsid w:val="004263C2"/>
    <w:rsid w:val="004932EF"/>
    <w:rsid w:val="004A222A"/>
    <w:rsid w:val="004A22B3"/>
    <w:rsid w:val="004D310D"/>
    <w:rsid w:val="00527CC7"/>
    <w:rsid w:val="00586F64"/>
    <w:rsid w:val="005A37F1"/>
    <w:rsid w:val="005D55BB"/>
    <w:rsid w:val="00646502"/>
    <w:rsid w:val="00656987"/>
    <w:rsid w:val="006C1AF7"/>
    <w:rsid w:val="006C54B7"/>
    <w:rsid w:val="006D2E99"/>
    <w:rsid w:val="006D6432"/>
    <w:rsid w:val="00770E71"/>
    <w:rsid w:val="007D6EAF"/>
    <w:rsid w:val="00804B9E"/>
    <w:rsid w:val="00821744"/>
    <w:rsid w:val="0086137E"/>
    <w:rsid w:val="008642E0"/>
    <w:rsid w:val="00887347"/>
    <w:rsid w:val="00896C99"/>
    <w:rsid w:val="008F16C0"/>
    <w:rsid w:val="0090520B"/>
    <w:rsid w:val="00961F2E"/>
    <w:rsid w:val="009A53EC"/>
    <w:rsid w:val="00A22A65"/>
    <w:rsid w:val="00A6312F"/>
    <w:rsid w:val="00AC7A39"/>
    <w:rsid w:val="00B035EC"/>
    <w:rsid w:val="00B374FB"/>
    <w:rsid w:val="00B62D04"/>
    <w:rsid w:val="00BA0209"/>
    <w:rsid w:val="00BC0589"/>
    <w:rsid w:val="00BF6D56"/>
    <w:rsid w:val="00C30416"/>
    <w:rsid w:val="00C42D30"/>
    <w:rsid w:val="00C5594F"/>
    <w:rsid w:val="00C5791B"/>
    <w:rsid w:val="00CA2147"/>
    <w:rsid w:val="00CE3983"/>
    <w:rsid w:val="00CF5D43"/>
    <w:rsid w:val="00D06AA5"/>
    <w:rsid w:val="00D122FB"/>
    <w:rsid w:val="00D3386E"/>
    <w:rsid w:val="00D820E8"/>
    <w:rsid w:val="00DC6819"/>
    <w:rsid w:val="00DE11C5"/>
    <w:rsid w:val="00E25A5F"/>
    <w:rsid w:val="00E345CC"/>
    <w:rsid w:val="00E86E46"/>
    <w:rsid w:val="00EF07D3"/>
    <w:rsid w:val="00F5534D"/>
    <w:rsid w:val="00F85FDE"/>
    <w:rsid w:val="00FA094A"/>
    <w:rsid w:val="00FD2059"/>
    <w:rsid w:val="00FE4869"/>
    <w:rsid w:val="1357DD94"/>
    <w:rsid w:val="1846250A"/>
    <w:rsid w:val="49656CBC"/>
    <w:rsid w:val="5EF1C9E0"/>
    <w:rsid w:val="7467588D"/>
    <w:rsid w:val="75F84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830796"/>
  <w15:chartTrackingRefBased/>
  <w15:docId w15:val="{EC459432-BCAA-4C69-887A-E4E9C2467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31E8"/>
    <w:rPr>
      <w:color w:val="595959" w:themeColor="text1" w:themeTint="A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534D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4D310D"/>
    <w:pPr>
      <w:keepNext/>
      <w:keepLines/>
      <w:spacing w:before="160" w:after="80" w:line="216" w:lineRule="auto"/>
      <w:outlineLvl w:val="1"/>
    </w:pPr>
    <w:rPr>
      <w:rFonts w:asciiTheme="majorHAnsi" w:eastAsiaTheme="majorEastAsia" w:hAnsiTheme="majorHAnsi" w:cstheme="majorBidi"/>
      <w:caps/>
      <w:color w:val="000000" w:themeColor="text1"/>
      <w:sz w:val="96"/>
      <w:szCs w:val="32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160" w:after="80"/>
      <w:outlineLvl w:val="2"/>
    </w:pPr>
    <w:rPr>
      <w:rFonts w:eastAsiaTheme="majorEastAsia" w:cstheme="majorBidi"/>
      <w:color w:val="0B5294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B5294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pPr>
      <w:keepNext/>
      <w:keepLines/>
      <w:spacing w:before="80" w:after="40"/>
      <w:outlineLvl w:val="4"/>
    </w:pPr>
    <w:rPr>
      <w:rFonts w:eastAsiaTheme="majorEastAsia" w:cstheme="majorBidi"/>
      <w:color w:val="0B5294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34D"/>
    <w:rPr>
      <w:rFonts w:asciiTheme="majorHAnsi" w:eastAsiaTheme="majorEastAsia" w:hAnsiTheme="majorHAnsi" w:cstheme="majorBidi"/>
      <w:b/>
      <w:bCs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5534D"/>
    <w:rPr>
      <w:rFonts w:asciiTheme="majorHAnsi" w:eastAsiaTheme="majorEastAsia" w:hAnsiTheme="majorHAnsi" w:cstheme="majorBidi"/>
      <w:caps/>
      <w:color w:val="000000" w:themeColor="text1"/>
      <w:sz w:val="9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5534D"/>
    <w:rPr>
      <w:rFonts w:eastAsiaTheme="majorEastAsia" w:cstheme="majorBidi"/>
      <w:color w:val="0B5294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34D"/>
    <w:rPr>
      <w:rFonts w:eastAsiaTheme="majorEastAsia" w:cstheme="majorBidi"/>
      <w:i/>
      <w:iCs/>
      <w:color w:val="0B5294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34D"/>
    <w:rPr>
      <w:rFonts w:eastAsiaTheme="majorEastAsia" w:cstheme="majorBidi"/>
      <w:color w:val="0B5294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3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3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3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34D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6D2E99"/>
    <w:rPr>
      <w:rFonts w:asciiTheme="majorHAnsi" w:eastAsiaTheme="majorEastAsia" w:hAnsiTheme="majorHAnsi" w:cstheme="majorBidi"/>
      <w:caps/>
      <w:kern w:val="28"/>
      <w:sz w:val="9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rsid w:val="006D2E99"/>
    <w:pPr>
      <w:spacing w:before="240" w:after="80" w:line="216" w:lineRule="auto"/>
      <w:contextualSpacing/>
    </w:pPr>
    <w:rPr>
      <w:rFonts w:asciiTheme="majorHAnsi" w:eastAsiaTheme="majorEastAsia" w:hAnsiTheme="majorHAnsi" w:cstheme="majorBidi"/>
      <w:caps/>
      <w:color w:val="auto"/>
      <w:kern w:val="28"/>
      <w:sz w:val="9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6D2E99"/>
    <w:rPr>
      <w:rFonts w:eastAsiaTheme="majorEastAsia" w:cstheme="majorBidi"/>
      <w:b/>
      <w:color w:val="000000" w:themeColor="text1"/>
      <w:spacing w:val="15"/>
      <w:sz w:val="4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2E99"/>
    <w:pPr>
      <w:numPr>
        <w:ilvl w:val="1"/>
      </w:numPr>
      <w:spacing w:before="1080" w:after="0" w:line="192" w:lineRule="auto"/>
    </w:pPr>
    <w:rPr>
      <w:rFonts w:eastAsiaTheme="majorEastAsia" w:cstheme="majorBidi"/>
      <w:b/>
      <w:color w:val="000000" w:themeColor="text1"/>
      <w:spacing w:val="15"/>
      <w:sz w:val="48"/>
      <w:szCs w:val="28"/>
    </w:rPr>
  </w:style>
  <w:style w:type="character" w:styleId="IntenseEmphasis">
    <w:name w:val="Intense Emphasis"/>
    <w:basedOn w:val="DefaultParagraphFont"/>
    <w:uiPriority w:val="21"/>
    <w:semiHidden/>
    <w:qFormat/>
    <w:rPr>
      <w:i/>
      <w:iCs/>
      <w:color w:val="0B5294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F5534D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semiHidden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F5534D"/>
    <w:rPr>
      <w:i/>
      <w:iCs/>
      <w:color w:val="0B5294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pPr>
      <w:pBdr>
        <w:top w:val="single" w:sz="4" w:space="10" w:color="0B5294" w:themeColor="accent1" w:themeShade="BF"/>
        <w:bottom w:val="single" w:sz="4" w:space="10" w:color="0B5294" w:themeColor="accent1" w:themeShade="BF"/>
      </w:pBdr>
      <w:spacing w:before="360" w:after="360"/>
      <w:ind w:left="864" w:right="864"/>
      <w:jc w:val="center"/>
    </w:pPr>
    <w:rPr>
      <w:i/>
      <w:iCs/>
      <w:color w:val="0B5294" w:themeColor="accent1" w:themeShade="BF"/>
    </w:rPr>
  </w:style>
  <w:style w:type="character" w:styleId="IntenseReference">
    <w:name w:val="Intense Reference"/>
    <w:basedOn w:val="DefaultParagraphFont"/>
    <w:uiPriority w:val="32"/>
    <w:semiHidden/>
    <w:qFormat/>
    <w:rPr>
      <w:b/>
      <w:bCs/>
      <w:smallCaps/>
      <w:color w:val="0B5294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semiHidden/>
    <w:rsid w:val="006569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5534D"/>
    <w:rPr>
      <w:color w:val="595959" w:themeColor="text1" w:themeTint="A6"/>
    </w:rPr>
  </w:style>
  <w:style w:type="paragraph" w:styleId="Header">
    <w:name w:val="header"/>
    <w:basedOn w:val="Normal"/>
    <w:link w:val="HeaderChar"/>
    <w:uiPriority w:val="99"/>
    <w:semiHidden/>
    <w:rsid w:val="00D122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5534D"/>
    <w:rPr>
      <w:color w:val="595959" w:themeColor="text1" w:themeTint="A6"/>
    </w:rPr>
  </w:style>
  <w:style w:type="table" w:styleId="TableGrid">
    <w:name w:val="Table Grid"/>
    <w:basedOn w:val="TableNormal"/>
    <w:uiPriority w:val="39"/>
    <w:rsid w:val="006C54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B374FB"/>
    <w:rPr>
      <w:rFonts w:asciiTheme="minorHAnsi" w:hAnsiTheme="minorHAnsi"/>
      <w:b/>
      <w:bCs/>
      <w:color w:val="000000" w:themeColor="text1"/>
      <w:sz w:val="32"/>
    </w:rPr>
  </w:style>
  <w:style w:type="paragraph" w:customStyle="1" w:styleId="Contact">
    <w:name w:val="Contact"/>
    <w:basedOn w:val="Normal"/>
    <w:link w:val="ContactChar"/>
    <w:qFormat/>
    <w:rsid w:val="00770E71"/>
    <w:pPr>
      <w:spacing w:before="240" w:after="0" w:line="240" w:lineRule="auto"/>
      <w:contextualSpacing/>
    </w:pPr>
    <w:rPr>
      <w:color w:val="000000" w:themeColor="text1"/>
      <w:szCs w:val="20"/>
    </w:rPr>
  </w:style>
  <w:style w:type="character" w:customStyle="1" w:styleId="ContactChar">
    <w:name w:val="Contact Char"/>
    <w:basedOn w:val="DefaultParagraphFont"/>
    <w:link w:val="Contact"/>
    <w:rsid w:val="00770E71"/>
    <w:rPr>
      <w:color w:val="000000" w:themeColor="text1"/>
      <w:szCs w:val="20"/>
    </w:rPr>
  </w:style>
  <w:style w:type="character" w:styleId="Hyperlink">
    <w:name w:val="Hyperlink"/>
    <w:basedOn w:val="DefaultParagraphFont"/>
    <w:uiPriority w:val="99"/>
    <w:unhideWhenUsed/>
    <w:rsid w:val="000F74CC"/>
    <w:rPr>
      <w:color w:val="F49100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74CC"/>
    <w:rPr>
      <w:color w:val="605E5C"/>
      <w:shd w:val="clear" w:color="auto" w:fill="E1DFDD"/>
    </w:rPr>
  </w:style>
  <w:style w:type="paragraph" w:customStyle="1" w:styleId="Preparedby">
    <w:name w:val="Prepared by"/>
    <w:basedOn w:val="Normal"/>
    <w:link w:val="PreparedbyChar"/>
    <w:qFormat/>
    <w:rsid w:val="00646502"/>
    <w:pPr>
      <w:spacing w:before="3720" w:line="240" w:lineRule="auto"/>
    </w:pPr>
    <w:rPr>
      <w:rFonts w:asciiTheme="majorHAnsi" w:hAnsiTheme="majorHAnsi"/>
      <w:b/>
      <w:color w:val="000000" w:themeColor="text1"/>
      <w:sz w:val="32"/>
      <w:szCs w:val="32"/>
    </w:rPr>
  </w:style>
  <w:style w:type="character" w:customStyle="1" w:styleId="PreparedbyChar">
    <w:name w:val="Prepared by Char"/>
    <w:basedOn w:val="Heading1Char"/>
    <w:link w:val="Preparedby"/>
    <w:rsid w:val="00646502"/>
    <w:rPr>
      <w:rFonts w:asciiTheme="majorHAnsi" w:eastAsiaTheme="majorEastAsia" w:hAnsiTheme="majorHAnsi" w:cstheme="majorBidi"/>
      <w:b/>
      <w:bCs w:val="0"/>
      <w:color w:val="000000" w:themeColor="text1"/>
      <w:sz w:val="32"/>
      <w:szCs w:val="32"/>
    </w:rPr>
  </w:style>
  <w:style w:type="paragraph" w:customStyle="1" w:styleId="ExecutiveSummary">
    <w:name w:val="Executive Summary"/>
    <w:basedOn w:val="Normal"/>
    <w:link w:val="ExecutiveSummaryChar"/>
    <w:qFormat/>
    <w:rsid w:val="00646502"/>
    <w:pPr>
      <w:spacing w:before="8000"/>
    </w:pPr>
    <w:rPr>
      <w:rFonts w:asciiTheme="majorHAnsi" w:hAnsiTheme="majorHAnsi"/>
      <w:caps/>
      <w:noProof/>
      <w:color w:val="000000" w:themeColor="text1"/>
      <w:sz w:val="48"/>
    </w:rPr>
  </w:style>
  <w:style w:type="character" w:customStyle="1" w:styleId="ExecutiveSummaryChar">
    <w:name w:val="Executive Summary Char"/>
    <w:basedOn w:val="DefaultParagraphFont"/>
    <w:link w:val="ExecutiveSummary"/>
    <w:rsid w:val="00646502"/>
    <w:rPr>
      <w:rFonts w:asciiTheme="majorHAnsi" w:hAnsiTheme="majorHAnsi"/>
      <w:caps/>
      <w:noProof/>
      <w:color w:val="000000" w:themeColor="text1"/>
      <w:sz w:val="48"/>
    </w:rPr>
  </w:style>
  <w:style w:type="paragraph" w:styleId="NoSpacing">
    <w:name w:val="No Spacing"/>
    <w:uiPriority w:val="1"/>
    <w:semiHidden/>
    <w:qFormat/>
    <w:rsid w:val="00770E71"/>
    <w:pPr>
      <w:spacing w:after="0" w:line="240" w:lineRule="auto"/>
    </w:pPr>
    <w:rPr>
      <w:color w:val="595959" w:themeColor="text1" w:themeTint="A6"/>
    </w:rPr>
  </w:style>
  <w:style w:type="paragraph" w:styleId="ListBullet">
    <w:name w:val="List Bullet"/>
    <w:basedOn w:val="Normal"/>
    <w:uiPriority w:val="99"/>
    <w:rsid w:val="00F5534D"/>
    <w:pPr>
      <w:numPr>
        <w:numId w:val="1"/>
      </w:numPr>
      <w:contextualSpacing/>
    </w:pPr>
  </w:style>
  <w:style w:type="character" w:customStyle="1" w:styleId="Bold">
    <w:name w:val="Bold"/>
    <w:uiPriority w:val="1"/>
    <w:qFormat/>
    <w:rsid w:val="00BF6D56"/>
    <w:rPr>
      <w:b/>
    </w:rPr>
  </w:style>
  <w:style w:type="paragraph" w:styleId="ListParagraph">
    <w:name w:val="List Paragraph"/>
    <w:basedOn w:val="Normal"/>
    <w:uiPriority w:val="34"/>
    <w:qFormat/>
    <w:rsid w:val="00C42D30"/>
    <w:pPr>
      <w:ind w:left="720"/>
      <w:contextualSpacing/>
    </w:pPr>
  </w:style>
  <w:style w:type="paragraph" w:customStyle="1" w:styleId="msonormal0">
    <w:name w:val="msonormal"/>
    <w:basedOn w:val="Normal"/>
    <w:rsid w:val="008642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8642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lang w:eastAsia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42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42E0"/>
    <w:rPr>
      <w:rFonts w:ascii="Courier New" w:eastAsia="Times New Roman" w:hAnsi="Courier New" w:cs="Courier New"/>
      <w:sz w:val="20"/>
      <w:szCs w:val="20"/>
      <w:lang w:eastAsia="en-US"/>
    </w:rPr>
  </w:style>
  <w:style w:type="character" w:styleId="HTMLCode">
    <w:name w:val="HTML Code"/>
    <w:basedOn w:val="DefaultParagraphFont"/>
    <w:uiPriority w:val="99"/>
    <w:semiHidden/>
    <w:unhideWhenUsed/>
    <w:rsid w:val="008642E0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8642E0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mailto:abel@company.com" TargetMode="External"/><Relationship Id="rId18" Type="http://schemas.openxmlformats.org/officeDocument/2006/relationships/hyperlink" Target="mailto:samuel@company.com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mailto:bethel@company.com" TargetMode="External"/><Relationship Id="rId7" Type="http://schemas.openxmlformats.org/officeDocument/2006/relationships/webSettings" Target="webSettings.xml"/><Relationship Id="rId12" Type="http://schemas.openxmlformats.org/officeDocument/2006/relationships/hyperlink" Target="mailto:hana@company.com" TargetMode="External"/><Relationship Id="rId17" Type="http://schemas.openxmlformats.org/officeDocument/2006/relationships/hyperlink" Target="mailto:meron@company.com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mailto:eden@company.com" TargetMode="External"/><Relationship Id="rId20" Type="http://schemas.openxmlformats.org/officeDocument/2006/relationships/hyperlink" Target="mailto:kalkidan@company.com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hyperlink" Target="mailto:dawit@company.com" TargetMode="External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hyperlink" Target="mailto:marta@company.co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mailto:sara@company.com" TargetMode="External"/><Relationship Id="rId22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raft\AppData\Local\Microsoft\Office\16.0\DTS\en-US%7b480618A0-D188-4725-A6AC-5CB3A2B183AD%7d\%7bD4E62B40-8E2F-46B3-B1F9-FC7D22E25DA6%7dd60b6a64-ba45-4865-9b77-da626cecad3f-TFc9ffe974-b6e4-4861-abad-06143f091085_win32.dotx" TargetMode="External"/></Relationships>
</file>

<file path=word/theme/theme1.xml><?xml version="1.0" encoding="utf-8"?>
<a:theme xmlns:a="http://schemas.openxmlformats.org/drawingml/2006/main" name="Office 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Custom 8">
      <a:majorFont>
        <a:latin typeface="Raleway"/>
        <a:ea typeface=""/>
        <a:cs typeface=""/>
      </a:majorFont>
      <a:minorFont>
        <a:latin typeface="Raleway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ackground xmlns="71af3243-3dd4-4a8d-8c0d-dd76da1f02a5">false</Background>
    <Status xmlns="71af3243-3dd4-4a8d-8c0d-dd76da1f02a5">Not started</Status>
    <_ip_UnifiedCompliancePolicyUIAction xmlns="http://schemas.microsoft.com/sharepoint/v3" xsi:nil="true"/>
    <Image xmlns="71af3243-3dd4-4a8d-8c0d-dd76da1f02a5">
      <Url xsi:nil="true"/>
      <Description xsi:nil="true"/>
    </Image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6EF11F21-DB5A-457C-A28C-DEE532B32CB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50CDC31-7BFB-4FA8-9942-0911789505B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BA3F221-FD8E-464D-B12D-BAB5E5EAAAE3}">
  <ds:schemaRefs>
    <ds:schemaRef ds:uri="http://schemas.microsoft.com/office/2006/metadata/properties"/>
    <ds:schemaRef ds:uri="http://schemas.microsoft.com/office/infopath/2007/PartnerControls"/>
    <ds:schemaRef ds:uri="71af3243-3dd4-4a8d-8c0d-dd76da1f02a5"/>
    <ds:schemaRef ds:uri="http://schemas.microsoft.com/sharepoint/v3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{D4E62B40-8E2F-46B3-B1F9-FC7D22E25DA6}d60b6a64-ba45-4865-9b77-da626cecad3f-TFc9ffe974-b6e4-4861-abad-06143f091085_win32</Template>
  <TotalTime>241</TotalTime>
  <Pages>49</Pages>
  <Words>6127</Words>
  <Characters>34927</Characters>
  <Application>Microsoft Office Word</Application>
  <DocSecurity>0</DocSecurity>
  <Lines>291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Craft Knowledge</dc:creator>
  <cp:keywords/>
  <dc:description/>
  <cp:lastModifiedBy>Mintesnot Iwunete</cp:lastModifiedBy>
  <cp:revision>10</cp:revision>
  <cp:lastPrinted>2025-04-23T21:13:00Z</cp:lastPrinted>
  <dcterms:created xsi:type="dcterms:W3CDTF">2026-06-13T18:32:00Z</dcterms:created>
  <dcterms:modified xsi:type="dcterms:W3CDTF">2026-09-18T13:17:00Z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