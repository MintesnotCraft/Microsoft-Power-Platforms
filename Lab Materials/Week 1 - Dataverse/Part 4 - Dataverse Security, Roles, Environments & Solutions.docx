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6D92501C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43FD27A9" w:rsidR="006D2E99" w:rsidRPr="000F480F" w:rsidRDefault="00982296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dataverse security, roles, environments &amp; solutions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24C1A359" w14:textId="164E7E8B" w:rsidR="00E25A5F" w:rsidRDefault="00E25A5F" w:rsidP="00E25A5F">
      <w:pPr>
        <w:rPr>
          <w:color w:val="000000" w:themeColor="text1"/>
          <w:szCs w:val="20"/>
        </w:rPr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3B79353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Microsoft Power Platform Bootcamp</w:t>
      </w:r>
    </w:p>
    <w:p w14:paraId="33FC490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Day 4 Lab — Dataverse Security, Roles, Environments &amp; Solutions</w:t>
      </w:r>
    </w:p>
    <w:p w14:paraId="708AE35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b/>
          <w:bCs/>
          <w:sz w:val="32"/>
          <w:szCs w:val="32"/>
        </w:rPr>
        <w:t>Week:</w:t>
      </w:r>
      <w:r w:rsidRPr="00982296">
        <w:rPr>
          <w:sz w:val="32"/>
          <w:szCs w:val="32"/>
        </w:rPr>
        <w:t xml:space="preserve"> 1 — Power Platform &amp; Dataverse Fundamentals</w:t>
      </w:r>
      <w:r w:rsidRPr="00982296">
        <w:rPr>
          <w:sz w:val="32"/>
          <w:szCs w:val="32"/>
        </w:rPr>
        <w:br/>
      </w:r>
      <w:r w:rsidRPr="00982296">
        <w:rPr>
          <w:b/>
          <w:bCs/>
          <w:sz w:val="32"/>
          <w:szCs w:val="32"/>
        </w:rPr>
        <w:t>Duration:</w:t>
      </w:r>
      <w:r w:rsidRPr="00982296">
        <w:rPr>
          <w:sz w:val="32"/>
          <w:szCs w:val="32"/>
        </w:rPr>
        <w:t xml:space="preserve"> 2 Hours</w:t>
      </w:r>
      <w:r w:rsidRPr="00982296">
        <w:rPr>
          <w:sz w:val="32"/>
          <w:szCs w:val="32"/>
        </w:rPr>
        <w:br/>
      </w:r>
      <w:r w:rsidRPr="00982296">
        <w:rPr>
          <w:b/>
          <w:bCs/>
          <w:sz w:val="32"/>
          <w:szCs w:val="32"/>
        </w:rPr>
        <w:t>Level:</w:t>
      </w:r>
      <w:r w:rsidRPr="00982296">
        <w:rPr>
          <w:sz w:val="32"/>
          <w:szCs w:val="32"/>
        </w:rPr>
        <w:t xml:space="preserve"> Beginner </w:t>
      </w:r>
      <w:r w:rsidRPr="00982296">
        <w:rPr>
          <w:rFonts w:ascii="Times New Roman" w:hAnsi="Times New Roman" w:cs="Times New Roman"/>
          <w:sz w:val="32"/>
          <w:szCs w:val="32"/>
        </w:rPr>
        <w:t>→</w:t>
      </w:r>
      <w:r w:rsidRPr="00982296">
        <w:rPr>
          <w:sz w:val="32"/>
          <w:szCs w:val="32"/>
        </w:rPr>
        <w:t xml:space="preserve"> Intermediate</w:t>
      </w:r>
      <w:r w:rsidRPr="00982296">
        <w:rPr>
          <w:sz w:val="32"/>
          <w:szCs w:val="32"/>
        </w:rPr>
        <w:br/>
      </w:r>
      <w:r w:rsidRPr="00982296">
        <w:rPr>
          <w:b/>
          <w:bCs/>
          <w:sz w:val="32"/>
          <w:szCs w:val="32"/>
        </w:rPr>
        <w:t>Format:</w:t>
      </w:r>
      <w:r w:rsidRPr="00982296">
        <w:rPr>
          <w:sz w:val="32"/>
          <w:szCs w:val="32"/>
        </w:rPr>
        <w:t xml:space="preserve"> Instructor Demo + Security Design + Guided Configuration + Testing + Assessment</w:t>
      </w:r>
      <w:r w:rsidRPr="00982296">
        <w:rPr>
          <w:sz w:val="32"/>
          <w:szCs w:val="32"/>
        </w:rPr>
        <w:br/>
      </w:r>
      <w:r w:rsidRPr="00982296">
        <w:rPr>
          <w:b/>
          <w:bCs/>
          <w:sz w:val="32"/>
          <w:szCs w:val="32"/>
        </w:rPr>
        <w:t>Project:</w:t>
      </w:r>
      <w:r w:rsidRPr="00982296">
        <w:rPr>
          <w:sz w:val="32"/>
          <w:szCs w:val="32"/>
        </w:rPr>
        <w:t xml:space="preserve"> Employee Leave Management System</w:t>
      </w:r>
    </w:p>
    <w:p w14:paraId="1B40713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127593A">
          <v:rect id="_x0000_i1025" style="width:0;height:1.5pt" o:hralign="center" o:hrstd="t" o:hr="t" fillcolor="#a0a0a0" stroked="f"/>
        </w:pict>
      </w:r>
    </w:p>
    <w:p w14:paraId="124471D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1. Day 4 Overview</w:t>
      </w:r>
    </w:p>
    <w:p w14:paraId="66D0590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During the previous three days, students built:</w:t>
      </w:r>
    </w:p>
    <w:p w14:paraId="61F3B75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Department</w:t>
      </w:r>
    </w:p>
    <w:p w14:paraId="5DCE142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982296">
        <w:rPr>
          <w:sz w:val="32"/>
          <w:szCs w:val="32"/>
        </w:rPr>
        <w:t>&lt; Position</w:t>
      </w:r>
    </w:p>
    <w:p w14:paraId="45E7B37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982296">
        <w:rPr>
          <w:sz w:val="32"/>
          <w:szCs w:val="32"/>
        </w:rPr>
        <w:t>&lt; Employee</w:t>
      </w:r>
    </w:p>
    <w:p w14:paraId="64DCEF3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|</w:t>
      </w:r>
    </w:p>
    <w:p w14:paraId="0AD2DF8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982296">
        <w:rPr>
          <w:sz w:val="32"/>
          <w:szCs w:val="32"/>
        </w:rPr>
        <w:t xml:space="preserve"> Manager </w:t>
      </w:r>
      <w:r w:rsidRPr="00982296">
        <w:rPr>
          <w:rFonts w:ascii="Times New Roman" w:hAnsi="Times New Roman" w:cs="Times New Roman"/>
          <w:sz w:val="32"/>
          <w:szCs w:val="32"/>
        </w:rPr>
        <w:t>→</w:t>
      </w:r>
      <w:r w:rsidRPr="00982296">
        <w:rPr>
          <w:sz w:val="32"/>
          <w:szCs w:val="32"/>
        </w:rPr>
        <w:t xml:space="preserve"> Employee</w:t>
      </w:r>
    </w:p>
    <w:p w14:paraId="56D6659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|</w:t>
      </w:r>
    </w:p>
    <w:p w14:paraId="7A03E4A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982296">
        <w:rPr>
          <w:sz w:val="32"/>
          <w:szCs w:val="32"/>
        </w:rPr>
        <w:t>&lt; Leave Request &gt;</w:t>
      </w:r>
      <w:r w:rsidRPr="00982296">
        <w:rPr>
          <w:rFonts w:ascii="Times New Roman" w:hAnsi="Times New Roman" w:cs="Times New Roman"/>
          <w:sz w:val="32"/>
          <w:szCs w:val="32"/>
        </w:rPr>
        <w:t>────</w:t>
      </w:r>
      <w:r w:rsidRPr="00982296">
        <w:rPr>
          <w:sz w:val="32"/>
          <w:szCs w:val="32"/>
        </w:rPr>
        <w:t xml:space="preserve"> Leave Type</w:t>
      </w:r>
    </w:p>
    <w:p w14:paraId="026817F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now have:</w:t>
      </w:r>
    </w:p>
    <w:p w14:paraId="6E6B256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Data.</w:t>
      </w:r>
    </w:p>
    <w:p w14:paraId="1F87E59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we have not fully answered:</w:t>
      </w:r>
    </w:p>
    <w:p w14:paraId="3B7FFA1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Who should be allowed to see it?</w:t>
      </w:r>
    </w:p>
    <w:p w14:paraId="37A9561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Who should be allowed to change it?</w:t>
      </w:r>
    </w:p>
    <w:p w14:paraId="76576F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an employee see another employee's leave request?</w:t>
      </w:r>
    </w:p>
    <w:p w14:paraId="13545A2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managers see every employee in the organization?</w:t>
      </w:r>
    </w:p>
    <w:p w14:paraId="2614152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Who can create Leave Types?</w:t>
      </w:r>
    </w:p>
    <w:p w14:paraId="6B7BC0A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Who can delete Employee records?</w:t>
      </w:r>
    </w:p>
    <w:p w14:paraId="059B61F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How should our solution move from development to production?</w:t>
      </w:r>
    </w:p>
    <w:p w14:paraId="350A5F0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Today we answer those questions.</w:t>
      </w:r>
    </w:p>
    <w:p w14:paraId="69ED6E8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D96D544">
          <v:rect id="_x0000_i1026" style="width:0;height:1.5pt" o:hralign="center" o:hrstd="t" o:hr="t" fillcolor="#a0a0a0" stroked="f"/>
        </w:pict>
      </w:r>
    </w:p>
    <w:p w14:paraId="54B5439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2. Day 4 Learning Objectives</w:t>
      </w:r>
    </w:p>
    <w:p w14:paraId="48EE29C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By the end of today's lab, students should be able to:</w:t>
      </w:r>
    </w:p>
    <w:p w14:paraId="73C5AD27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authentication vs authorization.</w:t>
      </w:r>
    </w:p>
    <w:p w14:paraId="0190A6A9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Dataverse Security Roles.</w:t>
      </w:r>
    </w:p>
    <w:p w14:paraId="25564DAE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that users can have multiple Security Roles.</w:t>
      </w:r>
    </w:p>
    <w:p w14:paraId="7AEECD19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cumulative permissions.</w:t>
      </w:r>
    </w:p>
    <w:p w14:paraId="363F28F6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Create, Read, Write, and Delete.</w:t>
      </w:r>
    </w:p>
    <w:p w14:paraId="301344C1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Append and Append To.</w:t>
      </w:r>
    </w:p>
    <w:p w14:paraId="6E415C5A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Assign and Share.</w:t>
      </w:r>
    </w:p>
    <w:p w14:paraId="5C80EA65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Dataverse access levels.</w:t>
      </w:r>
    </w:p>
    <w:p w14:paraId="58AD0EB7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User/Basic access.</w:t>
      </w:r>
    </w:p>
    <w:p w14:paraId="021A5D26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Business Unit access.</w:t>
      </w:r>
    </w:p>
    <w:p w14:paraId="4874260A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Understand Parent:Child Business Unit access.</w:t>
      </w:r>
    </w:p>
    <w:p w14:paraId="2AE4200F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Organization access.</w:t>
      </w:r>
    </w:p>
    <w:p w14:paraId="0CAEA270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record ownership.</w:t>
      </w:r>
    </w:p>
    <w:p w14:paraId="229A6500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Compare Organization-owned and User/Team-owned tables.</w:t>
      </w:r>
    </w:p>
    <w:p w14:paraId="18218153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Teams.</w:t>
      </w:r>
    </w:p>
    <w:p w14:paraId="586B1C33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Business Units.</w:t>
      </w:r>
    </w:p>
    <w:p w14:paraId="2025C292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Apply least-privilege principles.</w:t>
      </w:r>
    </w:p>
    <w:p w14:paraId="63A6200C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Design Employee, Manager, HR, and Administrator roles.</w:t>
      </w:r>
    </w:p>
    <w:p w14:paraId="7728515C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Create custom Security Roles.</w:t>
      </w:r>
    </w:p>
    <w:p w14:paraId="60C630EE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Test permissions using personas.</w:t>
      </w:r>
    </w:p>
    <w:p w14:paraId="2E4FF3B4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Power Platform Environments.</w:t>
      </w:r>
    </w:p>
    <w:p w14:paraId="4C4500AE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Development, Test, and Production.</w:t>
      </w:r>
    </w:p>
    <w:p w14:paraId="0E37E735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Solutions.</w:t>
      </w:r>
    </w:p>
    <w:p w14:paraId="11ADA77C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Explain Solution Publishers and prefixes.</w:t>
      </w:r>
    </w:p>
    <w:p w14:paraId="4DFF019C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managed vs unmanaged solutions.</w:t>
      </w:r>
    </w:p>
    <w:p w14:paraId="4AED950A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Environment Variables.</w:t>
      </w:r>
    </w:p>
    <w:p w14:paraId="177B7288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 Connection References.</w:t>
      </w:r>
    </w:p>
    <w:p w14:paraId="75E59356" w14:textId="77777777" w:rsidR="00982296" w:rsidRPr="00982296" w:rsidRDefault="00982296">
      <w:pPr>
        <w:numPr>
          <w:ilvl w:val="0"/>
          <w:numId w:val="2"/>
        </w:numPr>
        <w:rPr>
          <w:sz w:val="32"/>
          <w:szCs w:val="32"/>
        </w:rPr>
      </w:pPr>
      <w:r w:rsidRPr="00982296">
        <w:rPr>
          <w:sz w:val="32"/>
          <w:szCs w:val="32"/>
        </w:rPr>
        <w:t>Complete the Week 1 backend architecture.</w:t>
      </w:r>
    </w:p>
    <w:p w14:paraId="0352327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E8091AF">
          <v:rect id="_x0000_i1027" style="width:0;height:1.5pt" o:hralign="center" o:hrstd="t" o:hr="t" fillcolor="#a0a0a0" stroked="f"/>
        </w:pict>
      </w:r>
    </w:p>
    <w:p w14:paraId="0366F28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3. Day 4 Final Result</w:t>
      </w:r>
    </w:p>
    <w:p w14:paraId="1F73AD3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By the end of today's class, students should have:</w:t>
      </w:r>
    </w:p>
    <w:p w14:paraId="33C9FFD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Leave Management Solution</w:t>
      </w:r>
    </w:p>
    <w:p w14:paraId="67682A3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containing:</w:t>
      </w:r>
    </w:p>
    <w:p w14:paraId="22285909" w14:textId="77777777" w:rsidR="00982296" w:rsidRPr="00982296" w:rsidRDefault="00982296">
      <w:pPr>
        <w:numPr>
          <w:ilvl w:val="0"/>
          <w:numId w:val="3"/>
        </w:numPr>
        <w:rPr>
          <w:sz w:val="32"/>
          <w:szCs w:val="32"/>
        </w:rPr>
      </w:pPr>
      <w:r w:rsidRPr="00982296">
        <w:rPr>
          <w:sz w:val="32"/>
          <w:szCs w:val="32"/>
        </w:rPr>
        <w:t>Department</w:t>
      </w:r>
    </w:p>
    <w:p w14:paraId="00EC705C" w14:textId="77777777" w:rsidR="00982296" w:rsidRPr="00982296" w:rsidRDefault="00982296">
      <w:pPr>
        <w:numPr>
          <w:ilvl w:val="0"/>
          <w:numId w:val="3"/>
        </w:numPr>
        <w:rPr>
          <w:sz w:val="32"/>
          <w:szCs w:val="32"/>
        </w:rPr>
      </w:pPr>
      <w:r w:rsidRPr="00982296">
        <w:rPr>
          <w:sz w:val="32"/>
          <w:szCs w:val="32"/>
        </w:rPr>
        <w:t>Position</w:t>
      </w:r>
    </w:p>
    <w:p w14:paraId="099F34D8" w14:textId="77777777" w:rsidR="00982296" w:rsidRPr="00982296" w:rsidRDefault="00982296">
      <w:pPr>
        <w:numPr>
          <w:ilvl w:val="0"/>
          <w:numId w:val="3"/>
        </w:numPr>
        <w:rPr>
          <w:sz w:val="32"/>
          <w:szCs w:val="32"/>
        </w:rPr>
      </w:pPr>
      <w:r w:rsidRPr="00982296">
        <w:rPr>
          <w:sz w:val="32"/>
          <w:szCs w:val="32"/>
        </w:rPr>
        <w:t>Employee</w:t>
      </w:r>
    </w:p>
    <w:p w14:paraId="3BBAF785" w14:textId="77777777" w:rsidR="00982296" w:rsidRPr="00982296" w:rsidRDefault="00982296">
      <w:pPr>
        <w:numPr>
          <w:ilvl w:val="0"/>
          <w:numId w:val="3"/>
        </w:numPr>
        <w:rPr>
          <w:sz w:val="32"/>
          <w:szCs w:val="32"/>
        </w:rPr>
      </w:pPr>
      <w:r w:rsidRPr="00982296">
        <w:rPr>
          <w:sz w:val="32"/>
          <w:szCs w:val="32"/>
        </w:rPr>
        <w:t>Leave Type</w:t>
      </w:r>
    </w:p>
    <w:p w14:paraId="0EB67F60" w14:textId="77777777" w:rsidR="00982296" w:rsidRPr="00982296" w:rsidRDefault="00982296">
      <w:pPr>
        <w:numPr>
          <w:ilvl w:val="0"/>
          <w:numId w:val="3"/>
        </w:num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0A413DC6" w14:textId="77777777" w:rsidR="00982296" w:rsidRPr="00982296" w:rsidRDefault="00982296">
      <w:pPr>
        <w:numPr>
          <w:ilvl w:val="0"/>
          <w:numId w:val="3"/>
        </w:numPr>
        <w:rPr>
          <w:sz w:val="32"/>
          <w:szCs w:val="32"/>
        </w:rPr>
      </w:pPr>
      <w:r w:rsidRPr="00982296">
        <w:rPr>
          <w:sz w:val="32"/>
          <w:szCs w:val="32"/>
        </w:rPr>
        <w:t>Business Rules</w:t>
      </w:r>
    </w:p>
    <w:p w14:paraId="03EB9BBE" w14:textId="77777777" w:rsidR="00982296" w:rsidRPr="00982296" w:rsidRDefault="00982296">
      <w:pPr>
        <w:numPr>
          <w:ilvl w:val="0"/>
          <w:numId w:val="3"/>
        </w:numPr>
        <w:rPr>
          <w:sz w:val="32"/>
          <w:szCs w:val="32"/>
        </w:rPr>
      </w:pPr>
      <w:r w:rsidRPr="00982296">
        <w:rPr>
          <w:sz w:val="32"/>
          <w:szCs w:val="32"/>
        </w:rPr>
        <w:t>Relationships</w:t>
      </w:r>
    </w:p>
    <w:p w14:paraId="00C26E1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 a security design containing:</w:t>
      </w:r>
    </w:p>
    <w:p w14:paraId="3E06265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Role</w:t>
      </w:r>
    </w:p>
    <w:p w14:paraId="0CF8F9F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 Role</w:t>
      </w:r>
    </w:p>
    <w:p w14:paraId="46999C4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 Role</w:t>
      </w:r>
    </w:p>
    <w:p w14:paraId="0E0CD75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Administrator Role</w:t>
      </w:r>
    </w:p>
    <w:p w14:paraId="1DAECB8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should also understand:</w:t>
      </w:r>
    </w:p>
    <w:p w14:paraId="55C2AB1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DEVELOPMENT</w:t>
      </w:r>
    </w:p>
    <w:p w14:paraId="282B9D2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</w:t>
      </w:r>
    </w:p>
    <w:p w14:paraId="2C37BEC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v</w:t>
      </w:r>
    </w:p>
    <w:p w14:paraId="719F80B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</w:t>
      </w:r>
    </w:p>
    <w:p w14:paraId="0F198F7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</w:t>
      </w:r>
    </w:p>
    <w:p w14:paraId="62A1E83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v</w:t>
      </w:r>
    </w:p>
    <w:p w14:paraId="7855E5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PRODUCTION</w:t>
      </w:r>
    </w:p>
    <w:p w14:paraId="124540A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561A357">
          <v:rect id="_x0000_i1028" style="width:0;height:1.5pt" o:hralign="center" o:hrstd="t" o:hr="t" fillcolor="#a0a0a0" stroked="f"/>
        </w:pict>
      </w:r>
    </w:p>
    <w:p w14:paraId="05CEB3D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4. Two-Hour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360"/>
      </w:tblGrid>
      <w:tr w:rsidR="00982296" w:rsidRPr="00982296" w14:paraId="33CF5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52EA4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E6B41FD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982296" w:rsidRPr="00982296" w14:paraId="6C43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1E4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38C1576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Days 1–3 Review</w:t>
            </w:r>
          </w:p>
        </w:tc>
      </w:tr>
      <w:tr w:rsidR="00982296" w:rsidRPr="00982296" w14:paraId="02297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F4E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24B9ACD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Dataverse Security Fundamentals</w:t>
            </w:r>
          </w:p>
        </w:tc>
      </w:tr>
      <w:tr w:rsidR="00982296" w:rsidRPr="00982296" w14:paraId="381F5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43E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497C143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Privileges &amp; Access Levels</w:t>
            </w:r>
          </w:p>
        </w:tc>
      </w:tr>
      <w:tr w:rsidR="00982296" w:rsidRPr="00982296" w14:paraId="41FA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45B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00:40–00:55</w:t>
            </w:r>
          </w:p>
        </w:tc>
        <w:tc>
          <w:tcPr>
            <w:tcW w:w="0" w:type="auto"/>
            <w:vAlign w:val="center"/>
            <w:hideMark/>
          </w:tcPr>
          <w:p w14:paraId="656DD7B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Ownership, Teams &amp; Business Units</w:t>
            </w:r>
          </w:p>
        </w:tc>
      </w:tr>
      <w:tr w:rsidR="00982296" w:rsidRPr="00982296" w14:paraId="10DC8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ED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00:55–01:10</w:t>
            </w:r>
          </w:p>
        </w:tc>
        <w:tc>
          <w:tcPr>
            <w:tcW w:w="0" w:type="auto"/>
            <w:vAlign w:val="center"/>
            <w:hideMark/>
          </w:tcPr>
          <w:p w14:paraId="230EFBB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Design Security Matrix</w:t>
            </w:r>
          </w:p>
        </w:tc>
      </w:tr>
      <w:tr w:rsidR="00982296" w:rsidRPr="00982296" w14:paraId="43CE6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F98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01:10–01:30</w:t>
            </w:r>
          </w:p>
        </w:tc>
        <w:tc>
          <w:tcPr>
            <w:tcW w:w="0" w:type="auto"/>
            <w:vAlign w:val="center"/>
            <w:hideMark/>
          </w:tcPr>
          <w:p w14:paraId="30FBB7F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Create Security Roles</w:t>
            </w:r>
          </w:p>
        </w:tc>
      </w:tr>
      <w:tr w:rsidR="00982296" w:rsidRPr="00982296" w14:paraId="3025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505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01:30–01:40</w:t>
            </w:r>
          </w:p>
        </w:tc>
        <w:tc>
          <w:tcPr>
            <w:tcW w:w="0" w:type="auto"/>
            <w:vAlign w:val="center"/>
            <w:hideMark/>
          </w:tcPr>
          <w:p w14:paraId="24461876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Security Testing</w:t>
            </w:r>
          </w:p>
        </w:tc>
      </w:tr>
      <w:tr w:rsidR="00982296" w:rsidRPr="00982296" w14:paraId="04028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315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01:40–01:50</w:t>
            </w:r>
          </w:p>
        </w:tc>
        <w:tc>
          <w:tcPr>
            <w:tcW w:w="0" w:type="auto"/>
            <w:vAlign w:val="center"/>
            <w:hideMark/>
          </w:tcPr>
          <w:p w14:paraId="0DF4D0F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Solutions, Publishers &amp; ALM</w:t>
            </w:r>
          </w:p>
        </w:tc>
      </w:tr>
      <w:tr w:rsidR="00982296" w:rsidRPr="00982296" w14:paraId="3D0D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295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60B93AA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Independent Challenge</w:t>
            </w:r>
          </w:p>
        </w:tc>
      </w:tr>
      <w:tr w:rsidR="00982296" w:rsidRPr="00982296" w14:paraId="557B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5F1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7AA2E01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Review</w:t>
            </w:r>
          </w:p>
        </w:tc>
      </w:tr>
    </w:tbl>
    <w:p w14:paraId="7AE49AE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DC4265C">
          <v:rect id="_x0000_i1029" style="width:0;height:1.5pt" o:hralign="center" o:hrstd="t" o:hr="t" fillcolor="#a0a0a0" stroked="f"/>
        </w:pict>
      </w:r>
    </w:p>
    <w:p w14:paraId="2F185A0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 — WEEK 1 REVIEW</w:t>
      </w:r>
    </w:p>
    <w:p w14:paraId="54438A8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5. Review Question 1</w:t>
      </w:r>
    </w:p>
    <w:p w14:paraId="3E27174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is Dataverse?</w:t>
      </w:r>
    </w:p>
    <w:p w14:paraId="7CB56A7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56C154D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cloud business data platform used to securely store and manage structured business data for Power Platform solutions.</w:t>
      </w:r>
    </w:p>
    <w:p w14:paraId="51E12D4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9006485">
          <v:rect id="_x0000_i1030" style="width:0;height:1.5pt" o:hralign="center" o:hrstd="t" o:hr="t" fillcolor="#a0a0a0" stroked="f"/>
        </w:pict>
      </w:r>
    </w:p>
    <w:p w14:paraId="4693B15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6. Review Question 2</w:t>
      </w:r>
    </w:p>
    <w:p w14:paraId="2B077D0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relationship exists between:</w:t>
      </w:r>
    </w:p>
    <w:p w14:paraId="595412E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</w:t>
      </w:r>
    </w:p>
    <w:p w14:paraId="09667CA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3BC86D0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130C84E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6252A0E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 xml:space="preserve">One Employee </w:t>
      </w:r>
      <w:r w:rsidRPr="00982296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982296">
        <w:rPr>
          <w:b/>
          <w:bCs/>
          <w:sz w:val="32"/>
          <w:szCs w:val="32"/>
        </w:rPr>
        <w:t xml:space="preserve"> Many Leave Requests</w:t>
      </w:r>
    </w:p>
    <w:p w14:paraId="16F4813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Leave Request contains:</w:t>
      </w:r>
    </w:p>
    <w:p w14:paraId="3D0EAC2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Lookup.</w:t>
      </w:r>
    </w:p>
    <w:p w14:paraId="76EFD17F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F1D3F00">
          <v:rect id="_x0000_i1031" style="width:0;height:1.5pt" o:hralign="center" o:hrstd="t" o:hr="t" fillcolor="#a0a0a0" stroked="f"/>
        </w:pict>
      </w:r>
    </w:p>
    <w:p w14:paraId="6944FA3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7. Review Question 3</w:t>
      </w:r>
    </w:p>
    <w:p w14:paraId="163FB3E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 is Leave Type a table rather than simply Text?</w:t>
      </w:r>
    </w:p>
    <w:p w14:paraId="24E44C1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65475B7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Leave Type has its own attributes:</w:t>
      </w:r>
    </w:p>
    <w:p w14:paraId="7D8D4AB5" w14:textId="77777777" w:rsidR="00982296" w:rsidRPr="00982296" w:rsidRDefault="00982296">
      <w:pPr>
        <w:numPr>
          <w:ilvl w:val="0"/>
          <w:numId w:val="4"/>
        </w:numPr>
        <w:rPr>
          <w:sz w:val="32"/>
          <w:szCs w:val="32"/>
        </w:rPr>
      </w:pPr>
      <w:r w:rsidRPr="00982296">
        <w:rPr>
          <w:sz w:val="32"/>
          <w:szCs w:val="32"/>
        </w:rPr>
        <w:t>Maximum Days</w:t>
      </w:r>
    </w:p>
    <w:p w14:paraId="3077F778" w14:textId="77777777" w:rsidR="00982296" w:rsidRPr="00982296" w:rsidRDefault="00982296">
      <w:pPr>
        <w:numPr>
          <w:ilvl w:val="0"/>
          <w:numId w:val="4"/>
        </w:numPr>
        <w:rPr>
          <w:sz w:val="32"/>
          <w:szCs w:val="32"/>
        </w:rPr>
      </w:pPr>
      <w:r w:rsidRPr="00982296">
        <w:rPr>
          <w:sz w:val="32"/>
          <w:szCs w:val="32"/>
        </w:rPr>
        <w:t>Documentation Requirement</w:t>
      </w:r>
    </w:p>
    <w:p w14:paraId="055D77DC" w14:textId="77777777" w:rsidR="00982296" w:rsidRPr="00982296" w:rsidRDefault="00982296">
      <w:pPr>
        <w:numPr>
          <w:ilvl w:val="0"/>
          <w:numId w:val="4"/>
        </w:numPr>
        <w:rPr>
          <w:sz w:val="32"/>
          <w:szCs w:val="32"/>
        </w:rPr>
      </w:pPr>
      <w:r w:rsidRPr="00982296">
        <w:rPr>
          <w:sz w:val="32"/>
          <w:szCs w:val="32"/>
        </w:rPr>
        <w:t>Description</w:t>
      </w:r>
    </w:p>
    <w:p w14:paraId="6DCBEE6A" w14:textId="77777777" w:rsidR="00982296" w:rsidRPr="00982296" w:rsidRDefault="00982296">
      <w:pPr>
        <w:numPr>
          <w:ilvl w:val="0"/>
          <w:numId w:val="4"/>
        </w:numPr>
        <w:rPr>
          <w:sz w:val="32"/>
          <w:szCs w:val="32"/>
        </w:rPr>
      </w:pPr>
      <w:r w:rsidRPr="00982296">
        <w:rPr>
          <w:sz w:val="32"/>
          <w:szCs w:val="32"/>
        </w:rPr>
        <w:t>Active</w:t>
      </w:r>
    </w:p>
    <w:p w14:paraId="43863AE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Therefore:</w:t>
      </w:r>
    </w:p>
    <w:p w14:paraId="0F8E035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Table + Lookup</w:t>
      </w:r>
    </w:p>
    <w:p w14:paraId="5622D12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is appropriate.</w:t>
      </w:r>
    </w:p>
    <w:p w14:paraId="10BEE05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006A011">
          <v:rect id="_x0000_i1032" style="width:0;height:1.5pt" o:hralign="center" o:hrstd="t" o:hr="t" fillcolor="#a0a0a0" stroked="f"/>
        </w:pict>
      </w:r>
    </w:p>
    <w:p w14:paraId="05B170A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8. Review Question 4</w:t>
      </w:r>
    </w:p>
    <w:p w14:paraId="033A901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 did we create:</w:t>
      </w:r>
    </w:p>
    <w:p w14:paraId="78B7177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Employee.Manager</w:t>
      </w:r>
    </w:p>
    <w:p w14:paraId="230B871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 a Lookup back to Employee?</w:t>
      </w:r>
    </w:p>
    <w:p w14:paraId="0C4A9F4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25CD2E6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a Manager is already an Employee.</w:t>
      </w:r>
    </w:p>
    <w:p w14:paraId="4B7AD7F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creates a:</w:t>
      </w:r>
    </w:p>
    <w:p w14:paraId="42BB62A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Self-referencing relationship.</w:t>
      </w:r>
    </w:p>
    <w:p w14:paraId="29C3ED7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9378770">
          <v:rect id="_x0000_i1033" style="width:0;height:1.5pt" o:hralign="center" o:hrstd="t" o:hr="t" fillcolor="#a0a0a0" stroked="f"/>
        </w:pict>
      </w:r>
    </w:p>
    <w:p w14:paraId="5C7AD24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9. Today's New Question</w:t>
      </w:r>
    </w:p>
    <w:p w14:paraId="6EE240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now know:</w:t>
      </w:r>
    </w:p>
    <w:p w14:paraId="78D9928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data exists.</w:t>
      </w:r>
    </w:p>
    <w:p w14:paraId="4DD7548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now need to determine:</w:t>
      </w:r>
    </w:p>
    <w:p w14:paraId="58D2B94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Who can do what with it?</w:t>
      </w:r>
    </w:p>
    <w:p w14:paraId="2719AFE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is:</w:t>
      </w:r>
    </w:p>
    <w:p w14:paraId="1F7E211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Design.</w:t>
      </w:r>
    </w:p>
    <w:p w14:paraId="44C81F9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253B6AB">
          <v:rect id="_x0000_i1034" style="width:0;height:1.5pt" o:hralign="center" o:hrstd="t" o:hr="t" fillcolor="#a0a0a0" stroked="f"/>
        </w:pict>
      </w:r>
    </w:p>
    <w:p w14:paraId="4C717C9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B — AUTHENTICATION VS AUTHORIZATION</w:t>
      </w:r>
    </w:p>
    <w:p w14:paraId="38C65DD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10. Authentication</w:t>
      </w:r>
    </w:p>
    <w:p w14:paraId="2D09D90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Authentication answers:</w:t>
      </w:r>
    </w:p>
    <w:p w14:paraId="6DD844B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Who are you?</w:t>
      </w:r>
    </w:p>
    <w:p w14:paraId="1CD1633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Examples:</w:t>
      </w:r>
    </w:p>
    <w:p w14:paraId="27D8387B" w14:textId="77777777" w:rsidR="00982296" w:rsidRPr="00982296" w:rsidRDefault="00982296">
      <w:pPr>
        <w:numPr>
          <w:ilvl w:val="0"/>
          <w:numId w:val="5"/>
        </w:numPr>
        <w:rPr>
          <w:sz w:val="32"/>
          <w:szCs w:val="32"/>
        </w:rPr>
      </w:pPr>
      <w:r w:rsidRPr="00982296">
        <w:rPr>
          <w:sz w:val="32"/>
          <w:szCs w:val="32"/>
        </w:rPr>
        <w:t>Microsoft Entra ID sign-in</w:t>
      </w:r>
    </w:p>
    <w:p w14:paraId="2CFB980F" w14:textId="77777777" w:rsidR="00982296" w:rsidRPr="00982296" w:rsidRDefault="00982296">
      <w:pPr>
        <w:numPr>
          <w:ilvl w:val="0"/>
          <w:numId w:val="5"/>
        </w:numPr>
        <w:rPr>
          <w:sz w:val="32"/>
          <w:szCs w:val="32"/>
        </w:rPr>
      </w:pPr>
      <w:r w:rsidRPr="00982296">
        <w:rPr>
          <w:sz w:val="32"/>
          <w:szCs w:val="32"/>
        </w:rPr>
        <w:t>Username/password</w:t>
      </w:r>
    </w:p>
    <w:p w14:paraId="4B0534F7" w14:textId="77777777" w:rsidR="00982296" w:rsidRPr="00982296" w:rsidRDefault="00982296">
      <w:pPr>
        <w:numPr>
          <w:ilvl w:val="0"/>
          <w:numId w:val="5"/>
        </w:numPr>
        <w:rPr>
          <w:sz w:val="32"/>
          <w:szCs w:val="32"/>
        </w:rPr>
      </w:pPr>
      <w:r w:rsidRPr="00982296">
        <w:rPr>
          <w:sz w:val="32"/>
          <w:szCs w:val="32"/>
        </w:rPr>
        <w:t>MFA</w:t>
      </w:r>
    </w:p>
    <w:p w14:paraId="21CDC671" w14:textId="77777777" w:rsidR="00982296" w:rsidRPr="00982296" w:rsidRDefault="00982296">
      <w:pPr>
        <w:numPr>
          <w:ilvl w:val="0"/>
          <w:numId w:val="5"/>
        </w:numPr>
        <w:rPr>
          <w:sz w:val="32"/>
          <w:szCs w:val="32"/>
        </w:rPr>
      </w:pPr>
      <w:r w:rsidRPr="00982296">
        <w:rPr>
          <w:sz w:val="32"/>
          <w:szCs w:val="32"/>
        </w:rPr>
        <w:t>Organizational account</w:t>
      </w:r>
    </w:p>
    <w:p w14:paraId="6E42A74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0E19356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User:</w:t>
      </w:r>
    </w:p>
    <w:p w14:paraId="782270C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Hana Tesfaye</w:t>
      </w:r>
    </w:p>
    <w:p w14:paraId="5C4D83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system confirms:</w:t>
      </w:r>
    </w:p>
    <w:p w14:paraId="24BF320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Hana is Hana.</w:t>
      </w:r>
    </w:p>
    <w:p w14:paraId="55EEB9B0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09395F0">
          <v:rect id="_x0000_i1035" style="width:0;height:1.5pt" o:hralign="center" o:hrstd="t" o:hr="t" fillcolor="#a0a0a0" stroked="f"/>
        </w:pict>
      </w:r>
    </w:p>
    <w:p w14:paraId="425686E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11. Authorization</w:t>
      </w:r>
    </w:p>
    <w:p w14:paraId="0C82305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Authorization answers:</w:t>
      </w:r>
    </w:p>
    <w:p w14:paraId="7984A2E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Now that we know who you are, what are you allowed to do?</w:t>
      </w:r>
    </w:p>
    <w:p w14:paraId="706ABEC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4A25B52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Hana is authenticated.</w:t>
      </w:r>
    </w:p>
    <w:p w14:paraId="23A28E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can she:</w:t>
      </w:r>
    </w:p>
    <w:p w14:paraId="2E51EF1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her Leave Request?</w:t>
      </w:r>
    </w:p>
    <w:p w14:paraId="184D38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Yes.</w:t>
      </w:r>
    </w:p>
    <w:p w14:paraId="6574616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Samuel's Leave Request?</w:t>
      </w:r>
    </w:p>
    <w:p w14:paraId="3CCA22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Maybe not.</w:t>
      </w:r>
    </w:p>
    <w:p w14:paraId="318B56A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Leave Type?</w:t>
      </w:r>
    </w:p>
    <w:p w14:paraId="49880D4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No.</w:t>
      </w:r>
    </w:p>
    <w:p w14:paraId="037210A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Security Roles?</w:t>
      </w:r>
    </w:p>
    <w:p w14:paraId="49F5581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No.</w:t>
      </w:r>
    </w:p>
    <w:p w14:paraId="6441558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Authentication and authorization are:</w:t>
      </w:r>
    </w:p>
    <w:p w14:paraId="397A05F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Different.</w:t>
      </w:r>
    </w:p>
    <w:p w14:paraId="19438EE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8EBED88">
          <v:rect id="_x0000_i1036" style="width:0;height:1.5pt" o:hralign="center" o:hrstd="t" o:hr="t" fillcolor="#a0a0a0" stroked="f"/>
        </w:pict>
      </w:r>
    </w:p>
    <w:p w14:paraId="4FCCFF6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12. Simple Example</w:t>
      </w:r>
    </w:p>
    <w:p w14:paraId="066F6FC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Imagine an office building.</w:t>
      </w:r>
    </w:p>
    <w:p w14:paraId="7C1F2EA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Badge</w:t>
      </w:r>
    </w:p>
    <w:p w14:paraId="534EB4C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proves:</w:t>
      </w:r>
    </w:p>
    <w:p w14:paraId="0D7B3CB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Who you are.</w:t>
      </w:r>
    </w:p>
    <w:p w14:paraId="4BD6332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That is similar to:</w:t>
      </w:r>
    </w:p>
    <w:p w14:paraId="7375D2E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Authentication.</w:t>
      </w:r>
    </w:p>
    <w:p w14:paraId="0A2909C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your badge may open:</w:t>
      </w:r>
    </w:p>
    <w:p w14:paraId="636864D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Floor 2</w:t>
      </w:r>
    </w:p>
    <w:p w14:paraId="36F2691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not:</w:t>
      </w:r>
    </w:p>
    <w:p w14:paraId="0CB7A74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Server Room.</w:t>
      </w:r>
    </w:p>
    <w:p w14:paraId="7C9805A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That is similar to:</w:t>
      </w:r>
    </w:p>
    <w:p w14:paraId="6F1EF6B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Authorization.</w:t>
      </w:r>
    </w:p>
    <w:p w14:paraId="11EAE8B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E044FF9">
          <v:rect id="_x0000_i1037" style="width:0;height:1.5pt" o:hralign="center" o:hrstd="t" o:hr="t" fillcolor="#a0a0a0" stroked="f"/>
        </w:pict>
      </w:r>
    </w:p>
    <w:p w14:paraId="7BEDF35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C — DATAVERSE SECURITY MODEL</w:t>
      </w:r>
    </w:p>
    <w:p w14:paraId="729E3CE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13. Dataverse Security Components</w:t>
      </w:r>
    </w:p>
    <w:p w14:paraId="3B936F8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Dataverse security includes concepts such as:</w:t>
      </w:r>
    </w:p>
    <w:p w14:paraId="2229EFB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Users</w:t>
      </w:r>
    </w:p>
    <w:p w14:paraId="3DDD6A3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Teams</w:t>
      </w:r>
    </w:p>
    <w:p w14:paraId="72407EB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Units</w:t>
      </w:r>
    </w:p>
    <w:p w14:paraId="2F494DC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Roles</w:t>
      </w:r>
    </w:p>
    <w:p w14:paraId="2A39A05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Privileges</w:t>
      </w:r>
    </w:p>
    <w:p w14:paraId="7FC8E34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Access Levels</w:t>
      </w:r>
    </w:p>
    <w:p w14:paraId="58C4D59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Record Ownership</w:t>
      </w:r>
    </w:p>
    <w:p w14:paraId="1241F85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Sharing</w:t>
      </w:r>
    </w:p>
    <w:p w14:paraId="07E1D5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 Roles define what operations users may perform, while access levels determine the records over which those privileges apply. A user can have multiple roles, and privileges from those roles are cumulative.</w:t>
      </w:r>
    </w:p>
    <w:p w14:paraId="7DD07D5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67CEDEE">
          <v:rect id="_x0000_i1038" style="width:0;height:1.5pt" o:hralign="center" o:hrstd="t" o:hr="t" fillcolor="#a0a0a0" stroked="f"/>
        </w:pict>
      </w:r>
    </w:p>
    <w:p w14:paraId="42660EE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14. What is a Security Role?</w:t>
      </w:r>
    </w:p>
    <w:p w14:paraId="6055D3A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Security Role is a collection of permissions.</w:t>
      </w:r>
    </w:p>
    <w:p w14:paraId="57A4DE6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6AF49BC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Employee</w:t>
      </w:r>
    </w:p>
    <w:p w14:paraId="450958B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might allow:</w:t>
      </w:r>
    </w:p>
    <w:p w14:paraId="129D578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</w:t>
      </w:r>
    </w:p>
    <w:p w14:paraId="3932760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Create</w:t>
      </w:r>
    </w:p>
    <w:p w14:paraId="5FE6008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</w:t>
      </w:r>
    </w:p>
    <w:p w14:paraId="15AEC7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Write</w:t>
      </w:r>
    </w:p>
    <w:p w14:paraId="6D21D9A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only at appropriate record scope.</w:t>
      </w:r>
    </w:p>
    <w:p w14:paraId="46A6AF7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Another role:</w:t>
      </w:r>
    </w:p>
    <w:p w14:paraId="03A6F24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HR</w:t>
      </w:r>
    </w:p>
    <w:p w14:paraId="36AA4E0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might allow:</w:t>
      </w:r>
    </w:p>
    <w:p w14:paraId="3E8095D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</w:t>
      </w:r>
    </w:p>
    <w:p w14:paraId="660172D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</w:t>
      </w:r>
    </w:p>
    <w:p w14:paraId="60A031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Write</w:t>
      </w:r>
    </w:p>
    <w:p w14:paraId="7C8F0B9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Organization-wide.</w:t>
      </w:r>
    </w:p>
    <w:p w14:paraId="16BD874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1C0A1A5">
          <v:rect id="_x0000_i1039" style="width:0;height:1.5pt" o:hralign="center" o:hrstd="t" o:hr="t" fillcolor="#a0a0a0" stroked="f"/>
        </w:pict>
      </w:r>
    </w:p>
    <w:p w14:paraId="7FFBE21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15. Roles Represent Responsibilities</w:t>
      </w:r>
    </w:p>
    <w:p w14:paraId="7D1DA61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Think:</w:t>
      </w:r>
    </w:p>
    <w:p w14:paraId="757A4F8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704988F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needs one set of permissions.</w:t>
      </w:r>
    </w:p>
    <w:p w14:paraId="5017677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</w:t>
      </w:r>
    </w:p>
    <w:p w14:paraId="2CE9C3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needs another.</w:t>
      </w:r>
    </w:p>
    <w:p w14:paraId="1EEED27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</w:t>
      </w:r>
    </w:p>
    <w:p w14:paraId="4B0C785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needs another.</w:t>
      </w:r>
    </w:p>
    <w:p w14:paraId="3871976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Administrator</w:t>
      </w:r>
    </w:p>
    <w:p w14:paraId="78C9C5D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needs another.</w:t>
      </w:r>
    </w:p>
    <w:p w14:paraId="6FB7EC9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create one role called:</w:t>
      </w:r>
    </w:p>
    <w:p w14:paraId="7DFC909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Everyone Full Access.</w:t>
      </w:r>
    </w:p>
    <w:p w14:paraId="5D44813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6061D26">
          <v:rect id="_x0000_i1040" style="width:0;height:1.5pt" o:hralign="center" o:hrstd="t" o:hr="t" fillcolor="#a0a0a0" stroked="f"/>
        </w:pict>
      </w:r>
    </w:p>
    <w:p w14:paraId="281E256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16. Multiple Security Roles</w:t>
      </w:r>
    </w:p>
    <w:p w14:paraId="278C9A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user can have more than one Security Role.</w:t>
      </w:r>
    </w:p>
    <w:p w14:paraId="5802D8E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0048171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Abel is:</w:t>
      </w:r>
    </w:p>
    <w:p w14:paraId="68AAD34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7C772EC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034B033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Manager.</w:t>
      </w:r>
    </w:p>
    <w:p w14:paraId="6FC7AE0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He could receive:</w:t>
      </w:r>
    </w:p>
    <w:p w14:paraId="5A6CE45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Role</w:t>
      </w:r>
    </w:p>
    <w:p w14:paraId="1E81CB2F" w14:textId="77777777" w:rsidR="00982296" w:rsidRPr="00982296" w:rsidRDefault="00982296">
      <w:pPr>
        <w:numPr>
          <w:ilvl w:val="0"/>
          <w:numId w:val="6"/>
        </w:numPr>
        <w:rPr>
          <w:sz w:val="32"/>
          <w:szCs w:val="32"/>
        </w:rPr>
      </w:pPr>
    </w:p>
    <w:p w14:paraId="745C862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 Role</w:t>
      </w:r>
    </w:p>
    <w:p w14:paraId="1C93ED0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Permissions combine.</w:t>
      </w:r>
    </w:p>
    <w:p w14:paraId="71F8CB1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Dataverse roles are cumulative; assigning another role can expand the user's effective privileges.</w:t>
      </w:r>
    </w:p>
    <w:p w14:paraId="7093BE8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398E4FE">
          <v:rect id="_x0000_i1041" style="width:0;height:1.5pt" o:hralign="center" o:hrstd="t" o:hr="t" fillcolor="#a0a0a0" stroked="f"/>
        </w:pict>
      </w:r>
    </w:p>
    <w:p w14:paraId="6F01B32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17. Important Cumulative-Permission Example</w:t>
      </w:r>
    </w:p>
    <w:p w14:paraId="2F421B0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Suppose Role A gives:</w:t>
      </w:r>
    </w:p>
    <w:p w14:paraId="1614E41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Table</w:t>
      </w:r>
    </w:p>
    <w:p w14:paraId="3A7F37C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= User level</w:t>
      </w:r>
    </w:p>
    <w:p w14:paraId="3D8C671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Role B gives:</w:t>
      </w:r>
    </w:p>
    <w:p w14:paraId="4E5C09B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Table</w:t>
      </w:r>
    </w:p>
    <w:p w14:paraId="3BEC9C7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Read = Organization level</w:t>
      </w:r>
    </w:p>
    <w:p w14:paraId="7F3AB6C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one user has both roles:</w:t>
      </w:r>
    </w:p>
    <w:p w14:paraId="0A81CED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Their effective Read capability may be:</w:t>
      </w:r>
    </w:p>
    <w:p w14:paraId="30E83DD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 level</w:t>
      </w:r>
    </w:p>
    <w:p w14:paraId="5899E62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permissions are cumulative.</w:t>
      </w:r>
    </w:p>
    <w:p w14:paraId="231F601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is important when troubleshooting:</w:t>
      </w:r>
    </w:p>
    <w:p w14:paraId="05B5A70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 can this user see more than expected?</w:t>
      </w:r>
    </w:p>
    <w:p w14:paraId="24D651A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Always check:</w:t>
      </w:r>
    </w:p>
    <w:p w14:paraId="4D07226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Every assigned role.</w:t>
      </w:r>
    </w:p>
    <w:p w14:paraId="25C0704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B95A1DE">
          <v:rect id="_x0000_i1042" style="width:0;height:1.5pt" o:hralign="center" o:hrstd="t" o:hr="t" fillcolor="#a0a0a0" stroked="f"/>
        </w:pict>
      </w:r>
    </w:p>
    <w:p w14:paraId="629F8AD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D — DATAVERSE PRIVILEGES</w:t>
      </w:r>
    </w:p>
    <w:p w14:paraId="1D9D2A8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18. Core Table Privileges</w:t>
      </w:r>
    </w:p>
    <w:p w14:paraId="317626A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 Roles include table privileges such as:</w:t>
      </w:r>
    </w:p>
    <w:p w14:paraId="1CB5E72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0971A12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673F404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00920D6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</w:t>
      </w:r>
    </w:p>
    <w:p w14:paraId="7E1A17C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Append</w:t>
      </w:r>
    </w:p>
    <w:p w14:paraId="4A0F90A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Append To</w:t>
      </w:r>
    </w:p>
    <w:p w14:paraId="522C334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Assign</w:t>
      </w:r>
    </w:p>
    <w:p w14:paraId="04B6F20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Share</w:t>
      </w:r>
    </w:p>
    <w:p w14:paraId="796F868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These privileges are part of the current Dataverse role model.</w:t>
      </w:r>
    </w:p>
    <w:p w14:paraId="4687D0C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66F80F7">
          <v:rect id="_x0000_i1043" style="width:0;height:1.5pt" o:hralign="center" o:hrstd="t" o:hr="t" fillcolor="#a0a0a0" stroked="f"/>
        </w:pict>
      </w:r>
    </w:p>
    <w:p w14:paraId="6361ABA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19. Create</w:t>
      </w:r>
    </w:p>
    <w:p w14:paraId="3501F5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Create allows the user to:</w:t>
      </w:r>
    </w:p>
    <w:p w14:paraId="27375AE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a new record.</w:t>
      </w:r>
    </w:p>
    <w:p w14:paraId="11A625F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2E0BE98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should be able to:</w:t>
      </w:r>
    </w:p>
    <w:p w14:paraId="1A0A7D4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Leave Request.</w:t>
      </w:r>
    </w:p>
    <w:p w14:paraId="1F746D6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an Employee create:</w:t>
      </w:r>
    </w:p>
    <w:p w14:paraId="5095B7C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Department?</w:t>
      </w:r>
    </w:p>
    <w:p w14:paraId="1AB7F8F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Probably:</w:t>
      </w:r>
    </w:p>
    <w:p w14:paraId="1ED764B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483E93E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EB349DC">
          <v:rect id="_x0000_i1044" style="width:0;height:1.5pt" o:hralign="center" o:hrstd="t" o:hr="t" fillcolor="#a0a0a0" stroked="f"/>
        </w:pict>
      </w:r>
    </w:p>
    <w:p w14:paraId="23BD925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20. Read</w:t>
      </w:r>
    </w:p>
    <w:p w14:paraId="3AA4B42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allows the user to:</w:t>
      </w:r>
    </w:p>
    <w:p w14:paraId="5BA0291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records.</w:t>
      </w:r>
    </w:p>
    <w:p w14:paraId="2A561B6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4466C89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needs to read:</w:t>
      </w:r>
    </w:p>
    <w:p w14:paraId="36291D5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Types</w:t>
      </w:r>
    </w:p>
    <w:p w14:paraId="62579B6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55F271F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Their Leave Requests.</w:t>
      </w:r>
    </w:p>
    <w:p w14:paraId="510C35D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Manager may need to read:</w:t>
      </w:r>
    </w:p>
    <w:p w14:paraId="5C79D8F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Team Leave Requests.</w:t>
      </w:r>
    </w:p>
    <w:p w14:paraId="4985322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HR may need to read:</w:t>
      </w:r>
    </w:p>
    <w:p w14:paraId="15E0F0E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 Leave Requests.</w:t>
      </w:r>
    </w:p>
    <w:p w14:paraId="7185E03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F257DB9">
          <v:rect id="_x0000_i1045" style="width:0;height:1.5pt" o:hralign="center" o:hrstd="t" o:hr="t" fillcolor="#a0a0a0" stroked="f"/>
        </w:pict>
      </w:r>
    </w:p>
    <w:p w14:paraId="37F7C78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21. Write</w:t>
      </w:r>
    </w:p>
    <w:p w14:paraId="37AEFB6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Write allows the user to:</w:t>
      </w:r>
    </w:p>
    <w:p w14:paraId="4EF0A64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Modify existing records.</w:t>
      </w:r>
    </w:p>
    <w:p w14:paraId="0128645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059E0FF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employee edit:</w:t>
      </w:r>
    </w:p>
    <w:p w14:paraId="1BD7063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Approved Leave Request?</w:t>
      </w:r>
    </w:p>
    <w:p w14:paraId="23174E8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Probably not according to our business process.</w:t>
      </w:r>
    </w:p>
    <w:p w14:paraId="502B54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Security Role permissions alone may not represent every status-based restriction.</w:t>
      </w:r>
    </w:p>
    <w:p w14:paraId="2946A2E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may combine:</w:t>
      </w:r>
    </w:p>
    <w:p w14:paraId="15E56413" w14:textId="77777777" w:rsidR="00982296" w:rsidRPr="00982296" w:rsidRDefault="00982296">
      <w:pPr>
        <w:numPr>
          <w:ilvl w:val="0"/>
          <w:numId w:val="7"/>
        </w:numPr>
        <w:rPr>
          <w:sz w:val="32"/>
          <w:szCs w:val="32"/>
        </w:rPr>
      </w:pPr>
      <w:r w:rsidRPr="00982296">
        <w:rPr>
          <w:sz w:val="32"/>
          <w:szCs w:val="32"/>
        </w:rPr>
        <w:t>Dataverse security</w:t>
      </w:r>
    </w:p>
    <w:p w14:paraId="1C3CD7B0" w14:textId="77777777" w:rsidR="00982296" w:rsidRPr="00982296" w:rsidRDefault="00982296">
      <w:pPr>
        <w:numPr>
          <w:ilvl w:val="0"/>
          <w:numId w:val="7"/>
        </w:numPr>
        <w:rPr>
          <w:sz w:val="32"/>
          <w:szCs w:val="32"/>
        </w:rPr>
      </w:pPr>
      <w:r w:rsidRPr="00982296">
        <w:rPr>
          <w:sz w:val="32"/>
          <w:szCs w:val="32"/>
        </w:rPr>
        <w:t>Application logic</w:t>
      </w:r>
    </w:p>
    <w:p w14:paraId="652B49E9" w14:textId="77777777" w:rsidR="00982296" w:rsidRPr="00982296" w:rsidRDefault="00982296">
      <w:pPr>
        <w:numPr>
          <w:ilvl w:val="0"/>
          <w:numId w:val="7"/>
        </w:numPr>
        <w:rPr>
          <w:sz w:val="32"/>
          <w:szCs w:val="32"/>
        </w:rPr>
      </w:pPr>
      <w:r w:rsidRPr="00982296">
        <w:rPr>
          <w:sz w:val="32"/>
          <w:szCs w:val="32"/>
        </w:rPr>
        <w:t>Workflow logic</w:t>
      </w:r>
    </w:p>
    <w:p w14:paraId="48BF5AB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C550557">
          <v:rect id="_x0000_i1046" style="width:0;height:1.5pt" o:hralign="center" o:hrstd="t" o:hr="t" fillcolor="#a0a0a0" stroked="f"/>
        </w:pict>
      </w:r>
    </w:p>
    <w:p w14:paraId="70080DF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22. Delete</w:t>
      </w:r>
    </w:p>
    <w:p w14:paraId="000CEE1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Delete allows:</w:t>
      </w:r>
    </w:p>
    <w:p w14:paraId="0B1699B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Permanent deletion of records.</w:t>
      </w:r>
    </w:p>
    <w:p w14:paraId="7D148FA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Question:</w:t>
      </w:r>
    </w:p>
    <w:p w14:paraId="18D8A0D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normal Employees delete approved Leave Requests?</w:t>
      </w:r>
    </w:p>
    <w:p w14:paraId="499EC9A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Recommended Answer</w:t>
      </w:r>
    </w:p>
    <w:p w14:paraId="6BAA969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0A60A61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Historical transaction records should normally be preserved according to business and audit requirements.</w:t>
      </w:r>
    </w:p>
    <w:p w14:paraId="38D02B2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4BA9A00">
          <v:rect id="_x0000_i1047" style="width:0;height:1.5pt" o:hralign="center" o:hrstd="t" o:hr="t" fillcolor="#a0a0a0" stroked="f"/>
        </w:pict>
      </w:r>
    </w:p>
    <w:p w14:paraId="2514418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23. CRUD</w:t>
      </w:r>
    </w:p>
    <w:p w14:paraId="1521862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first four privileges are commonly remembered as:</w:t>
      </w:r>
    </w:p>
    <w:p w14:paraId="4225021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 — Create</w:t>
      </w:r>
    </w:p>
    <w:p w14:paraId="20CD86A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 — Read</w:t>
      </w:r>
    </w:p>
    <w:p w14:paraId="07B419F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 — Update / Write</w:t>
      </w:r>
    </w:p>
    <w:p w14:paraId="2354523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 — Delete</w:t>
      </w:r>
    </w:p>
    <w:p w14:paraId="74E3317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CRUD is a common application/database concept.</w:t>
      </w:r>
    </w:p>
    <w:p w14:paraId="4AED9D7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5B298BE">
          <v:rect id="_x0000_i1048" style="width:0;height:1.5pt" o:hralign="center" o:hrstd="t" o:hr="t" fillcolor="#a0a0a0" stroked="f"/>
        </w:pict>
      </w:r>
    </w:p>
    <w:p w14:paraId="18BF969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24. Append</w:t>
      </w:r>
    </w:p>
    <w:p w14:paraId="09019C1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Append means the current record can be associated with another record.</w:t>
      </w:r>
    </w:p>
    <w:p w14:paraId="1DCEDC4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Microsoft's example describes Append as permission to attach a record such as a note to another record.</w:t>
      </w:r>
    </w:p>
    <w:p w14:paraId="23E55E2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Think:</w:t>
      </w:r>
    </w:p>
    <w:p w14:paraId="315A715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This record can be attached.</w:t>
      </w:r>
    </w:p>
    <w:p w14:paraId="75B9CDC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F9A60FB">
          <v:rect id="_x0000_i1049" style="width:0;height:1.5pt" o:hralign="center" o:hrstd="t" o:hr="t" fillcolor="#a0a0a0" stroked="f"/>
        </w:pict>
      </w:r>
    </w:p>
    <w:p w14:paraId="7418ECB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25. Append To</w:t>
      </w:r>
    </w:p>
    <w:p w14:paraId="7B3F029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Append To means another record can be associated:</w:t>
      </w:r>
    </w:p>
    <w:p w14:paraId="3B529B3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To this record.</w:t>
      </w:r>
    </w:p>
    <w:p w14:paraId="6B1A6B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Think:</w:t>
      </w:r>
    </w:p>
    <w:p w14:paraId="6F92166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Other records may be attached to me.</w:t>
      </w:r>
    </w:p>
    <w:p w14:paraId="52731DD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0873A40">
          <v:rect id="_x0000_i1050" style="width:0;height:1.5pt" o:hralign="center" o:hrstd="t" o:hr="t" fillcolor="#a0a0a0" stroked="f"/>
        </w:pict>
      </w:r>
    </w:p>
    <w:p w14:paraId="254D0E5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26. Append Example</w:t>
      </w:r>
    </w:p>
    <w:p w14:paraId="182BC06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Imagine:</w:t>
      </w:r>
    </w:p>
    <w:p w14:paraId="6181DE8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Note</w:t>
      </w:r>
    </w:p>
    <w:p w14:paraId="4E41CA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4D05C08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attached to:</w:t>
      </w:r>
    </w:p>
    <w:p w14:paraId="70B79AF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</w:t>
      </w:r>
    </w:p>
    <w:p w14:paraId="4EC0B7B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user may need:</w:t>
      </w:r>
    </w:p>
    <w:p w14:paraId="5255CEE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Append</w:t>
      </w:r>
    </w:p>
    <w:p w14:paraId="40EFA72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on Note</w:t>
      </w:r>
    </w:p>
    <w:p w14:paraId="44EC22D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32024BC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Append To</w:t>
      </w:r>
    </w:p>
    <w:p w14:paraId="1D21124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on Leave Request</w:t>
      </w:r>
    </w:p>
    <w:p w14:paraId="18C77F4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the operation.</w:t>
      </w:r>
    </w:p>
    <w:p w14:paraId="386B34F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worry about memorizing every relationship permission today.</w:t>
      </w:r>
    </w:p>
    <w:p w14:paraId="03DCB87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Remember:</w:t>
      </w:r>
    </w:p>
    <w:p w14:paraId="459D459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Append = attach this record.</w:t>
      </w:r>
    </w:p>
    <w:p w14:paraId="3D83403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Append To = allow records to attach to this record.</w:t>
      </w:r>
    </w:p>
    <w:p w14:paraId="6F445F9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ED28483">
          <v:rect id="_x0000_i1051" style="width:0;height:1.5pt" o:hralign="center" o:hrstd="t" o:hr="t" fillcolor="#a0a0a0" stroked="f"/>
        </w:pict>
      </w:r>
    </w:p>
    <w:p w14:paraId="2D131DB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27. Assign</w:t>
      </w:r>
    </w:p>
    <w:p w14:paraId="51688A0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Assign allows ownership of a record to be given to another user or team.</w:t>
      </w:r>
    </w:p>
    <w:p w14:paraId="32848C2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2202A5C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support ticket currently owned by:</w:t>
      </w:r>
    </w:p>
    <w:p w14:paraId="5A9F117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Technician A</w:t>
      </w:r>
    </w:p>
    <w:p w14:paraId="236F0A2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could be assigned to:</w:t>
      </w:r>
    </w:p>
    <w:p w14:paraId="75E666C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Technician B.</w:t>
      </w:r>
    </w:p>
    <w:p w14:paraId="2301682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our Leave system, Assign may not be needed for normal employees.</w:t>
      </w:r>
    </w:p>
    <w:p w14:paraId="0805C99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D327893">
          <v:rect id="_x0000_i1052" style="width:0;height:1.5pt" o:hralign="center" o:hrstd="t" o:hr="t" fillcolor="#a0a0a0" stroked="f"/>
        </w:pict>
      </w:r>
    </w:p>
    <w:p w14:paraId="6113270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28. Share</w:t>
      </w:r>
    </w:p>
    <w:p w14:paraId="36CE1A5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Share lets a user grant another user access to a record while retaining their own access.</w:t>
      </w:r>
    </w:p>
    <w:p w14:paraId="1BD4E4F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51612A3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Hana owns Record X.</w:t>
      </w:r>
    </w:p>
    <w:p w14:paraId="179CEF8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She may share it with:</w:t>
      </w:r>
    </w:p>
    <w:p w14:paraId="7A9CB67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Abel.</w:t>
      </w:r>
    </w:p>
    <w:p w14:paraId="691129E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for our Leave Management solution:</w:t>
      </w:r>
    </w:p>
    <w:p w14:paraId="52817D2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Role-based security</w:t>
      </w:r>
    </w:p>
    <w:p w14:paraId="4CAA184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should usually handle predictable organizational access rather than relying on manual sharing everywhere.</w:t>
      </w:r>
    </w:p>
    <w:p w14:paraId="34724BF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44850EE">
          <v:rect id="_x0000_i1053" style="width:0;height:1.5pt" o:hralign="center" o:hrstd="t" o:hr="t" fillcolor="#a0a0a0" stroked="f"/>
        </w:pict>
      </w:r>
    </w:p>
    <w:p w14:paraId="1FD8F2F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E — ACCESS LEVELS</w:t>
      </w:r>
    </w:p>
    <w:p w14:paraId="60EE867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29. Privilege Is Not Enough</w:t>
      </w:r>
    </w:p>
    <w:p w14:paraId="39AA343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Suppose:</w:t>
      </w:r>
    </w:p>
    <w:p w14:paraId="51A0F9E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Leave Request = Yes</w:t>
      </w:r>
    </w:p>
    <w:p w14:paraId="27A0761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That still does not answer:</w:t>
      </w:r>
    </w:p>
    <w:p w14:paraId="51DF931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Leave Requests?</w:t>
      </w:r>
    </w:p>
    <w:p w14:paraId="091ADC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Only mine?</w:t>
      </w:r>
    </w:p>
    <w:p w14:paraId="6694AF0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My department?</w:t>
      </w:r>
    </w:p>
    <w:p w14:paraId="710CBA7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My business unit?</w:t>
      </w:r>
    </w:p>
    <w:p w14:paraId="1059AC1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Everyone's?</w:t>
      </w:r>
    </w:p>
    <w:p w14:paraId="5B2CA26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That is why Dataverse combines:</w:t>
      </w:r>
    </w:p>
    <w:p w14:paraId="5A5E7F3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Privilege</w:t>
      </w:r>
    </w:p>
    <w:p w14:paraId="764427B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with:</w:t>
      </w:r>
    </w:p>
    <w:p w14:paraId="2FB5830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Access Level.</w:t>
      </w:r>
    </w:p>
    <w:p w14:paraId="6170B00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55596C6">
          <v:rect id="_x0000_i1054" style="width:0;height:1.5pt" o:hralign="center" o:hrstd="t" o:hr="t" fillcolor="#a0a0a0" stroked="f"/>
        </w:pict>
      </w:r>
    </w:p>
    <w:p w14:paraId="3B1E12D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30. Common Access Levels</w:t>
      </w:r>
    </w:p>
    <w:p w14:paraId="0BC5F6E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the table and environment configuration, Dataverse role privileges can use access levels such as:</w:t>
      </w:r>
    </w:p>
    <w:p w14:paraId="449E079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 / Basic</w:t>
      </w:r>
    </w:p>
    <w:p w14:paraId="7D95CF2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Business Unit</w:t>
      </w:r>
    </w:p>
    <w:p w14:paraId="7738AD7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Parent:Child Business Units</w:t>
      </w:r>
    </w:p>
    <w:p w14:paraId="54644F6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</w:t>
      </w:r>
    </w:p>
    <w:p w14:paraId="2746144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None</w:t>
      </w:r>
    </w:p>
    <w:p w14:paraId="4684D20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Organization-owned tables have a simpler scope model because they aren't secured by individual record ownership in the same way.</w:t>
      </w:r>
    </w:p>
    <w:p w14:paraId="707AB93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F85FB60">
          <v:rect id="_x0000_i1055" style="width:0;height:1.5pt" o:hralign="center" o:hrstd="t" o:hr="t" fillcolor="#a0a0a0" stroked="f"/>
        </w:pict>
      </w:r>
    </w:p>
    <w:p w14:paraId="2F1FC52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31. User / Basic Level</w:t>
      </w:r>
    </w:p>
    <w:p w14:paraId="70DA302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User-level access generally means:</w:t>
      </w:r>
    </w:p>
    <w:p w14:paraId="7D76CFC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Records the user owns</w:t>
      </w:r>
    </w:p>
    <w:p w14:paraId="520D6CA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 records made available through supported ownership/team/sharing mechanisms.</w:t>
      </w:r>
    </w:p>
    <w:p w14:paraId="680DB2B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708DAF8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Hana:</w:t>
      </w:r>
    </w:p>
    <w:p w14:paraId="0692DB5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 Read = User</w:t>
      </w:r>
    </w:p>
    <w:p w14:paraId="4AF4FBE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could read:</w:t>
      </w:r>
    </w:p>
    <w:p w14:paraId="3370DDA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Hana-owned Leave Requests.</w:t>
      </w:r>
    </w:p>
    <w:p w14:paraId="0BF5335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2097CB9">
          <v:rect id="_x0000_i1056" style="width:0;height:1.5pt" o:hralign="center" o:hrstd="t" o:hr="t" fillcolor="#a0a0a0" stroked="f"/>
        </w:pict>
      </w:r>
    </w:p>
    <w:p w14:paraId="58BFE70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32. Business Unit Level</w:t>
      </w:r>
    </w:p>
    <w:p w14:paraId="550FB20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Unit access extends privilege to records associated with the relevant Business Unit scope.</w:t>
      </w:r>
    </w:p>
    <w:p w14:paraId="562D2A8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1DC6610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A Finance manager may potentially have access to records within:</w:t>
      </w:r>
    </w:p>
    <w:p w14:paraId="5E85226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Finance Business Unit</w:t>
      </w:r>
    </w:p>
    <w:p w14:paraId="3485D9F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the organization's security design.</w:t>
      </w:r>
    </w:p>
    <w:p w14:paraId="0E074E3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1029FCC">
          <v:rect id="_x0000_i1057" style="width:0;height:1.5pt" o:hralign="center" o:hrstd="t" o:hr="t" fillcolor="#a0a0a0" stroked="f"/>
        </w:pict>
      </w:r>
    </w:p>
    <w:p w14:paraId="495169E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33. Parent:Child Business Unit Level</w:t>
      </w:r>
    </w:p>
    <w:p w14:paraId="5357AFE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provides access across:</w:t>
      </w:r>
    </w:p>
    <w:p w14:paraId="660448F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 Business Unit</w:t>
      </w:r>
    </w:p>
    <w:p w14:paraId="4D6F5AC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43FB8A7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Child Business Units beneath it</w:t>
      </w:r>
    </w:p>
    <w:p w14:paraId="23FB09B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 a hierarchy.</w:t>
      </w:r>
    </w:p>
    <w:p w14:paraId="70AF695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14694EF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Corporate</w:t>
      </w:r>
    </w:p>
    <w:p w14:paraId="2706B56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4769937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Finance</w:t>
      </w:r>
    </w:p>
    <w:p w14:paraId="384C44A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60F1B7F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HR</w:t>
      </w:r>
    </w:p>
    <w:p w14:paraId="342C6D8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2771CCB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982296">
        <w:rPr>
          <w:sz w:val="32"/>
          <w:szCs w:val="32"/>
        </w:rPr>
        <w:t xml:space="preserve"> IT</w:t>
      </w:r>
    </w:p>
    <w:p w14:paraId="53C7AD6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role configured at a suitable hierarchy level might cover:</w:t>
      </w:r>
    </w:p>
    <w:p w14:paraId="2E53F3E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Parent + Child units.</w:t>
      </w:r>
    </w:p>
    <w:p w14:paraId="65BFBFB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CB91FBC">
          <v:rect id="_x0000_i1058" style="width:0;height:1.5pt" o:hralign="center" o:hrstd="t" o:hr="t" fillcolor="#a0a0a0" stroked="f"/>
        </w:pict>
      </w:r>
    </w:p>
    <w:p w14:paraId="082A226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34. Organization Level</w:t>
      </w:r>
    </w:p>
    <w:p w14:paraId="5375896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 access means:</w:t>
      </w:r>
    </w:p>
    <w:p w14:paraId="5F24132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 records in the organization</w:t>
      </w:r>
    </w:p>
    <w:p w14:paraId="06005D0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that privilege.</w:t>
      </w:r>
    </w:p>
    <w:p w14:paraId="56FD611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is powerful.</w:t>
      </w:r>
    </w:p>
    <w:p w14:paraId="51823B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0C2E5B1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 Read = Organization</w:t>
      </w:r>
    </w:p>
    <w:p w14:paraId="6968D49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could allow reading all applicable Leave Request records.</w:t>
      </w:r>
    </w:p>
    <w:p w14:paraId="75B1C71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recommends restricting organization-wide privileges according to the organization's data security plan.</w:t>
      </w:r>
    </w:p>
    <w:p w14:paraId="40302D80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5036C33">
          <v:rect id="_x0000_i1059" style="width:0;height:1.5pt" o:hralign="center" o:hrstd="t" o:hr="t" fillcolor="#a0a0a0" stroked="f"/>
        </w:pict>
      </w:r>
    </w:p>
    <w:p w14:paraId="134E677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35. Access Level Visualization</w:t>
      </w:r>
    </w:p>
    <w:p w14:paraId="41E4CDA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Teach:</w:t>
      </w:r>
    </w:p>
    <w:p w14:paraId="01B3203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</w:t>
      </w:r>
    </w:p>
    <w:p w14:paraId="4FE7CA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|</w:t>
      </w:r>
    </w:p>
    <w:p w14:paraId="0A60C3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v</w:t>
      </w:r>
    </w:p>
    <w:p w14:paraId="3D4B7BE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UNIT</w:t>
      </w:r>
    </w:p>
    <w:p w14:paraId="13DC3EB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|</w:t>
      </w:r>
    </w:p>
    <w:p w14:paraId="035E62A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v</w:t>
      </w:r>
    </w:p>
    <w:p w14:paraId="56FC2DC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PARENT + CHILD BUSINESS UNITS</w:t>
      </w:r>
    </w:p>
    <w:p w14:paraId="2376496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|</w:t>
      </w:r>
    </w:p>
    <w:p w14:paraId="0BEB8B4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v</w:t>
      </w:r>
    </w:p>
    <w:p w14:paraId="664BE55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ORGANIZATION</w:t>
      </w:r>
    </w:p>
    <w:p w14:paraId="08AAD2D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 we move down:</w:t>
      </w:r>
    </w:p>
    <w:p w14:paraId="1C67427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Access generally broadens.</w:t>
      </w:r>
    </w:p>
    <w:p w14:paraId="406DD08F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F5AD8F0">
          <v:rect id="_x0000_i1060" style="width:0;height:1.5pt" o:hralign="center" o:hrstd="t" o:hr="t" fillcolor="#a0a0a0" stroked="f"/>
        </w:pict>
      </w:r>
    </w:p>
    <w:p w14:paraId="4FE6C50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36. Security Design Example</w:t>
      </w:r>
    </w:p>
    <w:p w14:paraId="6322926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Employee:</w:t>
      </w:r>
    </w:p>
    <w:p w14:paraId="4056B3C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593CEFDA" w14:textId="77777777" w:rsidR="00982296" w:rsidRPr="00982296" w:rsidRDefault="00982296" w:rsidP="00982296">
      <w:pPr>
        <w:rPr>
          <w:sz w:val="32"/>
          <w:szCs w:val="32"/>
        </w:rPr>
      </w:pPr>
    </w:p>
    <w:p w14:paraId="11CA6E5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Create = User</w:t>
      </w:r>
    </w:p>
    <w:p w14:paraId="1DF8BC6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  = User</w:t>
      </w:r>
    </w:p>
    <w:p w14:paraId="6A60945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Write  = User</w:t>
      </w:r>
    </w:p>
    <w:p w14:paraId="1628583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Delete = None/User depending policy</w:t>
      </w:r>
    </w:p>
    <w:p w14:paraId="24CC810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Manager:</w:t>
      </w:r>
    </w:p>
    <w:p w14:paraId="547DF37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7EF19F26" w14:textId="77777777" w:rsidR="00982296" w:rsidRPr="00982296" w:rsidRDefault="00982296" w:rsidP="00982296">
      <w:pPr>
        <w:rPr>
          <w:sz w:val="32"/>
          <w:szCs w:val="32"/>
        </w:rPr>
      </w:pPr>
    </w:p>
    <w:p w14:paraId="1673783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= broader appropriate scope</w:t>
      </w:r>
    </w:p>
    <w:p w14:paraId="66D839F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Write = broader appropriate scope</w:t>
      </w:r>
    </w:p>
    <w:p w14:paraId="10356E7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HR:</w:t>
      </w:r>
    </w:p>
    <w:p w14:paraId="6CDC612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5D87709A" w14:textId="77777777" w:rsidR="00982296" w:rsidRPr="00982296" w:rsidRDefault="00982296" w:rsidP="00982296">
      <w:pPr>
        <w:rPr>
          <w:sz w:val="32"/>
          <w:szCs w:val="32"/>
        </w:rPr>
      </w:pPr>
    </w:p>
    <w:p w14:paraId="2FF7AB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= Organization</w:t>
      </w:r>
    </w:p>
    <w:p w14:paraId="4B7DE1E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Write = Organization</w:t>
      </w:r>
    </w:p>
    <w:p w14:paraId="374FF0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The exact implementation depends on organizational structure.</w:t>
      </w:r>
    </w:p>
    <w:p w14:paraId="10CCFDD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B41450E">
          <v:rect id="_x0000_i1061" style="width:0;height:1.5pt" o:hralign="center" o:hrstd="t" o:hr="t" fillcolor="#a0a0a0" stroked="f"/>
        </w:pict>
      </w:r>
    </w:p>
    <w:p w14:paraId="2332CAB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F — TABLE OWNERSHIP</w:t>
      </w:r>
    </w:p>
    <w:p w14:paraId="6E96BAD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37. Record Ownership Review</w:t>
      </w:r>
    </w:p>
    <w:p w14:paraId="278BDD4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On Day 2 and Day 3 we selected ownership types.</w:t>
      </w:r>
    </w:p>
    <w:p w14:paraId="3BB56FD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used:</w:t>
      </w:r>
    </w:p>
    <w:p w14:paraId="3A8FA28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Department</w:t>
      </w:r>
    </w:p>
    <w:p w14:paraId="335A193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Organization-owned</w:t>
      </w:r>
    </w:p>
    <w:p w14:paraId="2285169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Position</w:t>
      </w:r>
    </w:p>
    <w:p w14:paraId="66C1462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Organization-owned</w:t>
      </w:r>
    </w:p>
    <w:p w14:paraId="1FACF3B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</w:t>
      </w:r>
    </w:p>
    <w:p w14:paraId="490EEAD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Organization-owned</w:t>
      </w:r>
    </w:p>
    <w:p w14:paraId="5C53B31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120943C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User/Team-owned for training</w:t>
      </w:r>
    </w:p>
    <w:p w14:paraId="087B0B4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</w:t>
      </w:r>
    </w:p>
    <w:p w14:paraId="736B992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User/Team-owned for training</w:t>
      </w:r>
    </w:p>
    <w:p w14:paraId="01DF2D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Today we explain why.</w:t>
      </w:r>
    </w:p>
    <w:p w14:paraId="69D4362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2030A12">
          <v:rect id="_x0000_i1062" style="width:0;height:1.5pt" o:hralign="center" o:hrstd="t" o:hr="t" fillcolor="#a0a0a0" stroked="f"/>
        </w:pict>
      </w:r>
    </w:p>
    <w:p w14:paraId="0D2ED2E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38. Organization-Owned Tables</w:t>
      </w:r>
    </w:p>
    <w:p w14:paraId="585E037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Organization-owned tables represent records owned by:</w:t>
      </w:r>
    </w:p>
    <w:p w14:paraId="29B7EFB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 organization as a whole.</w:t>
      </w:r>
    </w:p>
    <w:p w14:paraId="1074AA4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Examples in our design:</w:t>
      </w:r>
    </w:p>
    <w:p w14:paraId="66B6563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Department</w:t>
      </w:r>
    </w:p>
    <w:p w14:paraId="7C165AB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Position</w:t>
      </w:r>
    </w:p>
    <w:p w14:paraId="00A2028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</w:t>
      </w:r>
    </w:p>
    <w:p w14:paraId="6248DBB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These are shared configuration/master records.</w:t>
      </w:r>
    </w:p>
    <w:p w14:paraId="202235C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9A6223E">
          <v:rect id="_x0000_i1063" style="width:0;height:1.5pt" o:hralign="center" o:hrstd="t" o:hr="t" fillcolor="#a0a0a0" stroked="f"/>
        </w:pict>
      </w:r>
    </w:p>
    <w:p w14:paraId="5B75017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39. User or Team-Owned Tables</w:t>
      </w:r>
    </w:p>
    <w:p w14:paraId="32C6B9C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These tables can have individual records owned by:</w:t>
      </w:r>
    </w:p>
    <w:p w14:paraId="0CD0F47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 User</w:t>
      </w:r>
    </w:p>
    <w:p w14:paraId="473E1F9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or:</w:t>
      </w:r>
    </w:p>
    <w:p w14:paraId="354DBDF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 Team.</w:t>
      </w:r>
    </w:p>
    <w:p w14:paraId="027D80B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Examples:</w:t>
      </w:r>
    </w:p>
    <w:p w14:paraId="23C02AC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</w:t>
      </w:r>
    </w:p>
    <w:p w14:paraId="1E36BC0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possibly:</w:t>
      </w:r>
    </w:p>
    <w:p w14:paraId="34D893A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73A4C36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architecture.</w:t>
      </w:r>
    </w:p>
    <w:p w14:paraId="12E95BE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Ownership becomes part of security decisions.</w:t>
      </w:r>
    </w:p>
    <w:p w14:paraId="1D776EC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57C65DC">
          <v:rect id="_x0000_i1064" style="width:0;height:1.5pt" o:hralign="center" o:hrstd="t" o:hr="t" fillcolor="#a0a0a0" stroked="f"/>
        </w:pict>
      </w:r>
    </w:p>
    <w:p w14:paraId="09E1BB8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40. Example Ownership</w:t>
      </w:r>
    </w:p>
    <w:p w14:paraId="33E4382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Request:</w:t>
      </w:r>
    </w:p>
    <w:p w14:paraId="554C2C8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LR-00021</w:t>
      </w:r>
    </w:p>
    <w:p w14:paraId="66542B0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Employee: Hana</w:t>
      </w:r>
    </w:p>
    <w:p w14:paraId="46028C8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Owner: Hana</w:t>
      </w:r>
    </w:p>
    <w:p w14:paraId="6AD69FC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Another:</w:t>
      </w:r>
    </w:p>
    <w:p w14:paraId="46BBF1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LR-00022</w:t>
      </w:r>
    </w:p>
    <w:p w14:paraId="333CF52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Employee: Samuel</w:t>
      </w:r>
    </w:p>
    <w:p w14:paraId="4494B9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Owner: Samuel</w:t>
      </w:r>
    </w:p>
    <w:p w14:paraId="1894747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User-level privileges can use ownership to help control which records each person accesses.</w:t>
      </w:r>
    </w:p>
    <w:p w14:paraId="1243EDD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05C91BF">
          <v:rect id="_x0000_i1065" style="width:0;height:1.5pt" o:hralign="center" o:hrstd="t" o:hr="t" fillcolor="#a0a0a0" stroked="f"/>
        </w:pict>
      </w:r>
    </w:p>
    <w:p w14:paraId="530916D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41. Important Distinction</w:t>
      </w:r>
    </w:p>
    <w:p w14:paraId="1EBD407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Lookup</w:t>
      </w:r>
    </w:p>
    <w:p w14:paraId="5D5F0EB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22C360A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Record Owner</w:t>
      </w:r>
    </w:p>
    <w:p w14:paraId="3C5F19D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are not automatically the same thing.</w:t>
      </w:r>
    </w:p>
    <w:p w14:paraId="27702C8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1568C01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= Hana</w:t>
      </w:r>
    </w:p>
    <w:p w14:paraId="6E9ECB2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Owner = HR Team</w:t>
      </w:r>
    </w:p>
    <w:p w14:paraId="5CE5C22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is technically possible depending on implementation.</w:t>
      </w:r>
    </w:p>
    <w:p w14:paraId="7557658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assume:</w:t>
      </w:r>
    </w:p>
    <w:p w14:paraId="34DDFD4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the Employee field says Hana, Hana owns the record.</w:t>
      </w:r>
    </w:p>
    <w:p w14:paraId="434B3B2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Ownership is a separate system concept.</w:t>
      </w:r>
    </w:p>
    <w:p w14:paraId="382837C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A502AA6">
          <v:rect id="_x0000_i1066" style="width:0;height:1.5pt" o:hralign="center" o:hrstd="t" o:hr="t" fillcolor="#a0a0a0" stroked="f"/>
        </w:pict>
      </w:r>
    </w:p>
    <w:p w14:paraId="79EFCDF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42. Architecture Decision</w:t>
      </w:r>
    </w:p>
    <w:p w14:paraId="7FBE4BC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When Power Apps later creates a Leave Request, we must decide:</w:t>
      </w:r>
    </w:p>
    <w:p w14:paraId="426F296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Who should own that record?</w:t>
      </w:r>
    </w:p>
    <w:p w14:paraId="3D9523B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Possibilities include:</w:t>
      </w:r>
    </w:p>
    <w:p w14:paraId="1D8843F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0FA4AA8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 Team</w:t>
      </w:r>
    </w:p>
    <w:p w14:paraId="3B2E0B2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Process/Application User</w:t>
      </w:r>
    </w:p>
    <w:p w14:paraId="706EAD6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Team</w:t>
      </w:r>
    </w:p>
    <w:p w14:paraId="60FF719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correct choice depends on:</w:t>
      </w:r>
    </w:p>
    <w:p w14:paraId="42B626D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architecture.</w:t>
      </w:r>
    </w:p>
    <w:p w14:paraId="60FCF6A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Today's training design will assume:</w:t>
      </w:r>
    </w:p>
    <w:p w14:paraId="638F116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Employee-owned requests</w:t>
      </w:r>
    </w:p>
    <w:p w14:paraId="029B60C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learning purposes.</w:t>
      </w:r>
    </w:p>
    <w:p w14:paraId="1DDB98C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080E91D">
          <v:rect id="_x0000_i1067" style="width:0;height:1.5pt" o:hralign="center" o:hrstd="t" o:hr="t" fillcolor="#a0a0a0" stroked="f"/>
        </w:pict>
      </w:r>
    </w:p>
    <w:p w14:paraId="0C806A1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G — TEAMS</w:t>
      </w:r>
    </w:p>
    <w:p w14:paraId="357247B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43. What is a Dataverse Team?</w:t>
      </w:r>
    </w:p>
    <w:p w14:paraId="7C356DF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Teams allow users to be grouped for access and ownership scenarios.</w:t>
      </w:r>
    </w:p>
    <w:p w14:paraId="28C8E26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Examples:</w:t>
      </w:r>
    </w:p>
    <w:p w14:paraId="3DA1F6C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 Team</w:t>
      </w:r>
    </w:p>
    <w:p w14:paraId="098467E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Finance Team</w:t>
      </w:r>
    </w:p>
    <w:p w14:paraId="3793440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IT Support Team</w:t>
      </w:r>
    </w:p>
    <w:p w14:paraId="27A5164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Security roles can be assigned to teams so members can receive the associated privileges according to the team's configuration.</w:t>
      </w:r>
    </w:p>
    <w:p w14:paraId="0354B74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C7BC9F7">
          <v:rect id="_x0000_i1068" style="width:0;height:1.5pt" o:hralign="center" o:hrstd="t" o:hr="t" fillcolor="#a0a0a0" stroked="f"/>
        </w:pict>
      </w:r>
    </w:p>
    <w:p w14:paraId="6407E09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44. Why Teams?</w:t>
      </w:r>
    </w:p>
    <w:p w14:paraId="1D3F7A0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Imagine HR has:</w:t>
      </w:r>
    </w:p>
    <w:p w14:paraId="2739AE2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 HR Officers.</w:t>
      </w:r>
    </w:p>
    <w:p w14:paraId="6ADB8DF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Instead of repeatedly configuring similar access for each person:</w:t>
      </w:r>
    </w:p>
    <w:p w14:paraId="03E267F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 Team</w:t>
      </w:r>
    </w:p>
    <w:p w14:paraId="1FBA645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can support centralized access management.</w:t>
      </w:r>
    </w:p>
    <w:p w14:paraId="4CA824A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Teams can be useful for:</w:t>
      </w:r>
    </w:p>
    <w:p w14:paraId="6992628B" w14:textId="77777777" w:rsidR="00982296" w:rsidRPr="00982296" w:rsidRDefault="00982296">
      <w:pPr>
        <w:numPr>
          <w:ilvl w:val="0"/>
          <w:numId w:val="8"/>
        </w:numPr>
        <w:rPr>
          <w:sz w:val="32"/>
          <w:szCs w:val="32"/>
        </w:rPr>
      </w:pPr>
      <w:r w:rsidRPr="00982296">
        <w:rPr>
          <w:sz w:val="32"/>
          <w:szCs w:val="32"/>
        </w:rPr>
        <w:t>Shared responsibilities</w:t>
      </w:r>
    </w:p>
    <w:p w14:paraId="2FDB6CD4" w14:textId="77777777" w:rsidR="00982296" w:rsidRPr="00982296" w:rsidRDefault="00982296">
      <w:pPr>
        <w:numPr>
          <w:ilvl w:val="0"/>
          <w:numId w:val="8"/>
        </w:numPr>
        <w:rPr>
          <w:sz w:val="32"/>
          <w:szCs w:val="32"/>
        </w:rPr>
      </w:pPr>
      <w:r w:rsidRPr="00982296">
        <w:rPr>
          <w:sz w:val="32"/>
          <w:szCs w:val="32"/>
        </w:rPr>
        <w:t>Team-owned records</w:t>
      </w:r>
    </w:p>
    <w:p w14:paraId="0FEABDF0" w14:textId="77777777" w:rsidR="00982296" w:rsidRPr="00982296" w:rsidRDefault="00982296">
      <w:pPr>
        <w:numPr>
          <w:ilvl w:val="0"/>
          <w:numId w:val="8"/>
        </w:numPr>
        <w:rPr>
          <w:sz w:val="32"/>
          <w:szCs w:val="32"/>
        </w:rPr>
      </w:pPr>
      <w:r w:rsidRPr="00982296">
        <w:rPr>
          <w:sz w:val="32"/>
          <w:szCs w:val="32"/>
        </w:rPr>
        <w:t>Role assignment</w:t>
      </w:r>
    </w:p>
    <w:p w14:paraId="3B854727" w14:textId="77777777" w:rsidR="00982296" w:rsidRPr="00982296" w:rsidRDefault="00982296">
      <w:pPr>
        <w:numPr>
          <w:ilvl w:val="0"/>
          <w:numId w:val="8"/>
        </w:numPr>
        <w:rPr>
          <w:sz w:val="32"/>
          <w:szCs w:val="32"/>
        </w:rPr>
      </w:pPr>
      <w:r w:rsidRPr="00982296">
        <w:rPr>
          <w:sz w:val="32"/>
          <w:szCs w:val="32"/>
        </w:rPr>
        <w:t>Organizational access patterns</w:t>
      </w:r>
    </w:p>
    <w:p w14:paraId="0307680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3FFC6B3">
          <v:rect id="_x0000_i1069" style="width:0;height:1.5pt" o:hralign="center" o:hrstd="t" o:hr="t" fillcolor="#a0a0a0" stroked="f"/>
        </w:pict>
      </w:r>
    </w:p>
    <w:p w14:paraId="4E2EAB9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45. Team Example</w:t>
      </w:r>
    </w:p>
    <w:p w14:paraId="6F7A5C0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 Team</w:t>
      </w:r>
    </w:p>
    <w:p w14:paraId="442A9AD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3184146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Marta</w:t>
      </w:r>
    </w:p>
    <w:p w14:paraId="330ED65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Sara</w:t>
      </w:r>
    </w:p>
    <w:p w14:paraId="5B424A5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982296">
        <w:rPr>
          <w:sz w:val="32"/>
          <w:szCs w:val="32"/>
        </w:rPr>
        <w:t xml:space="preserve"> Employee C</w:t>
      </w:r>
    </w:p>
    <w:p w14:paraId="192A809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Assign:</w:t>
      </w:r>
    </w:p>
    <w:p w14:paraId="0E93CEF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HR Role</w:t>
      </w:r>
    </w:p>
    <w:p w14:paraId="57769BD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to:</w:t>
      </w:r>
    </w:p>
    <w:p w14:paraId="7C463C7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 Team</w:t>
      </w:r>
    </w:p>
    <w:p w14:paraId="2D8B3AA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Then members can inherit privileges according to role/team configuration.</w:t>
      </w:r>
    </w:p>
    <w:p w14:paraId="5156488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6767CD2">
          <v:rect id="_x0000_i1070" style="width:0;height:1.5pt" o:hralign="center" o:hrstd="t" o:hr="t" fillcolor="#a0a0a0" stroked="f"/>
        </w:pict>
      </w:r>
    </w:p>
    <w:p w14:paraId="7629226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H — BUSINESS UNITS</w:t>
      </w:r>
    </w:p>
    <w:p w14:paraId="231AC96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46. What is a Business Unit?</w:t>
      </w:r>
    </w:p>
    <w:p w14:paraId="55AE30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Units provide an organizational security structure within Dataverse.</w:t>
      </w:r>
    </w:p>
    <w:p w14:paraId="169A445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They can represent organizational boundaries such as:</w:t>
      </w:r>
    </w:p>
    <w:p w14:paraId="373B61D7" w14:textId="77777777" w:rsidR="00982296" w:rsidRPr="00982296" w:rsidRDefault="00982296">
      <w:pPr>
        <w:numPr>
          <w:ilvl w:val="0"/>
          <w:numId w:val="9"/>
        </w:numPr>
        <w:rPr>
          <w:sz w:val="32"/>
          <w:szCs w:val="32"/>
        </w:rPr>
      </w:pPr>
      <w:r w:rsidRPr="00982296">
        <w:rPr>
          <w:sz w:val="32"/>
          <w:szCs w:val="32"/>
        </w:rPr>
        <w:t>Divisions</w:t>
      </w:r>
    </w:p>
    <w:p w14:paraId="7C255875" w14:textId="77777777" w:rsidR="00982296" w:rsidRPr="00982296" w:rsidRDefault="00982296">
      <w:pPr>
        <w:numPr>
          <w:ilvl w:val="0"/>
          <w:numId w:val="9"/>
        </w:numPr>
        <w:rPr>
          <w:sz w:val="32"/>
          <w:szCs w:val="32"/>
        </w:rPr>
      </w:pPr>
      <w:r w:rsidRPr="00982296">
        <w:rPr>
          <w:sz w:val="32"/>
          <w:szCs w:val="32"/>
        </w:rPr>
        <w:t>Regions</w:t>
      </w:r>
    </w:p>
    <w:p w14:paraId="3FBF7B29" w14:textId="77777777" w:rsidR="00982296" w:rsidRPr="00982296" w:rsidRDefault="00982296">
      <w:pPr>
        <w:numPr>
          <w:ilvl w:val="0"/>
          <w:numId w:val="9"/>
        </w:numPr>
        <w:rPr>
          <w:sz w:val="32"/>
          <w:szCs w:val="32"/>
        </w:rPr>
      </w:pPr>
      <w:r w:rsidRPr="00982296">
        <w:rPr>
          <w:sz w:val="32"/>
          <w:szCs w:val="32"/>
        </w:rPr>
        <w:t>Departments</w:t>
      </w:r>
    </w:p>
    <w:p w14:paraId="2FE4BB12" w14:textId="77777777" w:rsidR="00982296" w:rsidRPr="00982296" w:rsidRDefault="00982296">
      <w:pPr>
        <w:numPr>
          <w:ilvl w:val="0"/>
          <w:numId w:val="9"/>
        </w:numPr>
        <w:rPr>
          <w:sz w:val="32"/>
          <w:szCs w:val="32"/>
        </w:rPr>
      </w:pPr>
      <w:r w:rsidRPr="00982296">
        <w:rPr>
          <w:sz w:val="32"/>
          <w:szCs w:val="32"/>
        </w:rPr>
        <w:t>Subsidiaries</w:t>
      </w:r>
    </w:p>
    <w:p w14:paraId="74E97FF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the security design.</w:t>
      </w:r>
    </w:p>
    <w:p w14:paraId="3CDE620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A9F5C2E">
          <v:rect id="_x0000_i1071" style="width:0;height:1.5pt" o:hralign="center" o:hrstd="t" o:hr="t" fillcolor="#a0a0a0" stroked="f"/>
        </w:pict>
      </w:r>
    </w:p>
    <w:p w14:paraId="3A63447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47. Example Structure</w:t>
      </w:r>
    </w:p>
    <w:p w14:paraId="0D4568B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Corporate</w:t>
      </w:r>
    </w:p>
    <w:p w14:paraId="3ACFCB4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50B6AB4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Ethiopia</w:t>
      </w:r>
    </w:p>
    <w:p w14:paraId="0AD6858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      |</w:t>
      </w:r>
    </w:p>
    <w:p w14:paraId="62CCB29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Finance</w:t>
      </w:r>
    </w:p>
    <w:p w14:paraId="61EBB64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HR</w:t>
      </w:r>
    </w:p>
    <w:p w14:paraId="2ABB90F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982296">
        <w:rPr>
          <w:sz w:val="32"/>
          <w:szCs w:val="32"/>
        </w:rPr>
        <w:t xml:space="preserve"> IT</w:t>
      </w:r>
    </w:p>
    <w:p w14:paraId="78B513C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55C5383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982296">
        <w:rPr>
          <w:sz w:val="32"/>
          <w:szCs w:val="32"/>
        </w:rPr>
        <w:t xml:space="preserve"> Kenya</w:t>
      </w:r>
    </w:p>
    <w:p w14:paraId="0A09D44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|</w:t>
      </w:r>
    </w:p>
    <w:p w14:paraId="3621297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Finance</w:t>
      </w:r>
    </w:p>
    <w:p w14:paraId="313FADB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982296">
        <w:rPr>
          <w:sz w:val="32"/>
          <w:szCs w:val="32"/>
        </w:rPr>
        <w:t xml:space="preserve"> Sales</w:t>
      </w:r>
    </w:p>
    <w:p w14:paraId="72F915C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Unit structure can influence security scope.</w:t>
      </w:r>
    </w:p>
    <w:p w14:paraId="58C4951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EA02D06">
          <v:rect id="_x0000_i1072" style="width:0;height:1.5pt" o:hralign="center" o:hrstd="t" o:hr="t" fillcolor="#a0a0a0" stroked="f"/>
        </w:pict>
      </w:r>
    </w:p>
    <w:p w14:paraId="089920B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48. Business Unit vs Department Table</w:t>
      </w:r>
    </w:p>
    <w:p w14:paraId="758932F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Important:</w:t>
      </w:r>
    </w:p>
    <w:p w14:paraId="2B75452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Unit</w:t>
      </w:r>
    </w:p>
    <w:p w14:paraId="4CEB137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71572A8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Department</w:t>
      </w:r>
    </w:p>
    <w:p w14:paraId="3806620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are not automatically the same thing.</w:t>
      </w:r>
    </w:p>
    <w:p w14:paraId="67EB147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Department is:</w:t>
      </w:r>
    </w:p>
    <w:p w14:paraId="407DBB8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data.</w:t>
      </w:r>
    </w:p>
    <w:p w14:paraId="328F114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Unit is:</w:t>
      </w:r>
    </w:p>
    <w:p w14:paraId="3596298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Security/organizational structure.</w:t>
      </w:r>
    </w:p>
    <w:p w14:paraId="5CC4195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create Business Units for every Department automatically.</w:t>
      </w:r>
    </w:p>
    <w:p w14:paraId="6A0D6E7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1EC10A1">
          <v:rect id="_x0000_i1073" style="width:0;height:1.5pt" o:hralign="center" o:hrstd="t" o:hr="t" fillcolor="#a0a0a0" stroked="f"/>
        </w:pict>
      </w:r>
    </w:p>
    <w:p w14:paraId="2053536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49. Modern Business Unit Security Note</w:t>
      </w:r>
    </w:p>
    <w:p w14:paraId="37B3422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Dataverse has evolved its Business Unit security model, including more flexible patterns where users can receive role assignments across business units and access records based on owning business units.</w:t>
      </w:r>
    </w:p>
    <w:p w14:paraId="72FE952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today's beginner lab:</w:t>
      </w:r>
    </w:p>
    <w:p w14:paraId="2BAE07F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Understand the concept.</w:t>
      </w:r>
    </w:p>
    <w:p w14:paraId="4E7350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build a complex multinational hierarchy.</w:t>
      </w:r>
    </w:p>
    <w:p w14:paraId="38DDDE6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846B4F8">
          <v:rect id="_x0000_i1074" style="width:0;height:1.5pt" o:hralign="center" o:hrstd="t" o:hr="t" fillcolor="#a0a0a0" stroked="f"/>
        </w:pict>
      </w:r>
    </w:p>
    <w:p w14:paraId="32A9726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50. Teams vs Business Units</w:t>
      </w:r>
    </w:p>
    <w:p w14:paraId="2997A01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Unit</w:t>
      </w:r>
    </w:p>
    <w:p w14:paraId="38E603D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Primarily:</w:t>
      </w:r>
    </w:p>
    <w:p w14:paraId="6B2E861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hierarchy / organizational boundary.</w:t>
      </w:r>
    </w:p>
    <w:p w14:paraId="72DA9CD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Team</w:t>
      </w:r>
    </w:p>
    <w:p w14:paraId="47BF830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Primarily:</w:t>
      </w:r>
    </w:p>
    <w:p w14:paraId="1913645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Group users for collaboration, role assignment, and ownership/access scenarios.</w:t>
      </w:r>
    </w:p>
    <w:p w14:paraId="17FC1BB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They solve different problems.</w:t>
      </w:r>
    </w:p>
    <w:p w14:paraId="3DBF2BD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B998F0C">
          <v:rect id="_x0000_i1075" style="width:0;height:1.5pt" o:hralign="center" o:hrstd="t" o:hr="t" fillcolor="#a0a0a0" stroked="f"/>
        </w:pict>
      </w:r>
    </w:p>
    <w:p w14:paraId="6A01CF7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PART I — LEAST PRIVILEGE</w:t>
      </w:r>
    </w:p>
    <w:p w14:paraId="627FF0F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51. Least Privilege Principle</w:t>
      </w:r>
    </w:p>
    <w:p w14:paraId="614B7E6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user should receive:</w:t>
      </w:r>
    </w:p>
    <w:p w14:paraId="283C42D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Only the access required to perform their job.</w:t>
      </w:r>
    </w:p>
    <w:p w14:paraId="2ADD897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Not:</w:t>
      </w:r>
    </w:p>
    <w:p w14:paraId="0FEEDBF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As much access as possible.</w:t>
      </w:r>
    </w:p>
    <w:p w14:paraId="59796EB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Example:</w:t>
      </w:r>
    </w:p>
    <w:p w14:paraId="229A4AF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an employee only needs:</w:t>
      </w:r>
    </w:p>
    <w:p w14:paraId="143A9457" w14:textId="77777777" w:rsidR="00982296" w:rsidRPr="00982296" w:rsidRDefault="00982296">
      <w:pPr>
        <w:numPr>
          <w:ilvl w:val="0"/>
          <w:numId w:val="10"/>
        </w:numPr>
        <w:rPr>
          <w:sz w:val="32"/>
          <w:szCs w:val="32"/>
        </w:rPr>
      </w:pPr>
      <w:r w:rsidRPr="00982296">
        <w:rPr>
          <w:sz w:val="32"/>
          <w:szCs w:val="32"/>
        </w:rPr>
        <w:t>Create own Leave Requests</w:t>
      </w:r>
    </w:p>
    <w:p w14:paraId="26598055" w14:textId="77777777" w:rsidR="00982296" w:rsidRPr="00982296" w:rsidRDefault="00982296">
      <w:pPr>
        <w:numPr>
          <w:ilvl w:val="0"/>
          <w:numId w:val="10"/>
        </w:numPr>
        <w:rPr>
          <w:sz w:val="32"/>
          <w:szCs w:val="32"/>
        </w:rPr>
      </w:pPr>
      <w:r w:rsidRPr="00982296">
        <w:rPr>
          <w:sz w:val="32"/>
          <w:szCs w:val="32"/>
        </w:rPr>
        <w:t>Read own Leave Requests</w:t>
      </w:r>
    </w:p>
    <w:p w14:paraId="529D159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give:</w:t>
      </w:r>
    </w:p>
    <w:p w14:paraId="6F52447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Organization-wide Delete.</w:t>
      </w:r>
    </w:p>
    <w:p w14:paraId="421906F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D118A10">
          <v:rect id="_x0000_i1076" style="width:0;height:1.5pt" o:hralign="center" o:hrstd="t" o:hr="t" fillcolor="#a0a0a0" stroked="f"/>
        </w:pict>
      </w:r>
    </w:p>
    <w:p w14:paraId="552DBA4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52. Common Bad Fix</w:t>
      </w:r>
    </w:p>
    <w:p w14:paraId="5651041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 says:</w:t>
      </w:r>
    </w:p>
    <w:p w14:paraId="7D18058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 can't open the application.</w:t>
      </w:r>
    </w:p>
    <w:p w14:paraId="1D991E4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Developer says:</w:t>
      </w:r>
    </w:p>
    <w:p w14:paraId="162C5F6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Give them System Administrator.</w:t>
      </w:r>
    </w:p>
    <w:p w14:paraId="3F545C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is:</w:t>
      </w:r>
    </w:p>
    <w:p w14:paraId="228031B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 bad security solution.</w:t>
      </w:r>
    </w:p>
    <w:p w14:paraId="2AFF671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Why?</w:t>
      </w:r>
    </w:p>
    <w:p w14:paraId="23218BC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user may gain:</w:t>
      </w:r>
    </w:p>
    <w:p w14:paraId="58FC4F9F" w14:textId="77777777" w:rsidR="00982296" w:rsidRPr="00982296" w:rsidRDefault="00982296">
      <w:pPr>
        <w:numPr>
          <w:ilvl w:val="0"/>
          <w:numId w:val="11"/>
        </w:num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Unnecessary data access</w:t>
      </w:r>
    </w:p>
    <w:p w14:paraId="62876A0A" w14:textId="77777777" w:rsidR="00982296" w:rsidRPr="00982296" w:rsidRDefault="00982296">
      <w:pPr>
        <w:numPr>
          <w:ilvl w:val="0"/>
          <w:numId w:val="11"/>
        </w:numPr>
        <w:rPr>
          <w:sz w:val="32"/>
          <w:szCs w:val="32"/>
        </w:rPr>
      </w:pPr>
      <w:r w:rsidRPr="00982296">
        <w:rPr>
          <w:sz w:val="32"/>
          <w:szCs w:val="32"/>
        </w:rPr>
        <w:t>Configuration access</w:t>
      </w:r>
    </w:p>
    <w:p w14:paraId="7FFBF552" w14:textId="77777777" w:rsidR="00982296" w:rsidRPr="00982296" w:rsidRDefault="00982296">
      <w:pPr>
        <w:numPr>
          <w:ilvl w:val="0"/>
          <w:numId w:val="11"/>
        </w:numPr>
        <w:rPr>
          <w:sz w:val="32"/>
          <w:szCs w:val="32"/>
        </w:rPr>
      </w:pPr>
      <w:r w:rsidRPr="00982296">
        <w:rPr>
          <w:sz w:val="32"/>
          <w:szCs w:val="32"/>
        </w:rPr>
        <w:t>Delete privileges</w:t>
      </w:r>
    </w:p>
    <w:p w14:paraId="7FFF3602" w14:textId="77777777" w:rsidR="00982296" w:rsidRPr="00982296" w:rsidRDefault="00982296">
      <w:pPr>
        <w:numPr>
          <w:ilvl w:val="0"/>
          <w:numId w:val="11"/>
        </w:numPr>
        <w:rPr>
          <w:sz w:val="32"/>
          <w:szCs w:val="32"/>
        </w:rPr>
      </w:pPr>
      <w:r w:rsidRPr="00982296">
        <w:rPr>
          <w:sz w:val="32"/>
          <w:szCs w:val="32"/>
        </w:rPr>
        <w:t>Administrative capabilities</w:t>
      </w:r>
    </w:p>
    <w:p w14:paraId="7CC7E83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4EA6554">
          <v:rect id="_x0000_i1077" style="width:0;height:1.5pt" o:hralign="center" o:hrstd="t" o:hr="t" fillcolor="#a0a0a0" stroked="f"/>
        </w:pict>
      </w:r>
    </w:p>
    <w:p w14:paraId="1C2502D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53. Better Troubleshooting</w:t>
      </w:r>
    </w:p>
    <w:p w14:paraId="52EBB39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Ask:</w:t>
      </w:r>
    </w:p>
    <w:p w14:paraId="3756C4B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Which table failed?</w:t>
      </w:r>
    </w:p>
    <w:p w14:paraId="16C54DD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Which privilege is missing?</w:t>
      </w:r>
    </w:p>
    <w:p w14:paraId="2A46FA4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Which access level is needed?</w:t>
      </w:r>
    </w:p>
    <w:p w14:paraId="7FFC6E3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Which role does the user have?</w:t>
      </w:r>
    </w:p>
    <w:p w14:paraId="121C96C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Is ownership correct?</w:t>
      </w:r>
    </w:p>
    <w:p w14:paraId="6DD0709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Is a related table missing Append/Append To?</w:t>
      </w:r>
    </w:p>
    <w:p w14:paraId="707CEC3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Then grant:</w:t>
      </w:r>
    </w:p>
    <w:p w14:paraId="037F927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 minimum required access.</w:t>
      </w:r>
    </w:p>
    <w:p w14:paraId="5021A80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Microsoft's current role-creation guidance specifically emphasizes granting users the minimum privileges needed for their tasks.</w:t>
      </w:r>
    </w:p>
    <w:p w14:paraId="3638107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F3DEF01">
          <v:rect id="_x0000_i1078" style="width:0;height:1.5pt" o:hralign="center" o:hrstd="t" o:hr="t" fillcolor="#a0a0a0" stroked="f"/>
        </w:pict>
      </w:r>
    </w:p>
    <w:p w14:paraId="1FDCDC6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J — SECURITY REQUIREMENTS</w:t>
      </w:r>
    </w:p>
    <w:p w14:paraId="7701461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54. Our Four Personas</w:t>
      </w:r>
    </w:p>
    <w:p w14:paraId="06E9FFC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Employee Leave Management:</w:t>
      </w:r>
    </w:p>
    <w:p w14:paraId="5A0623A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Employee</w:t>
      </w:r>
    </w:p>
    <w:p w14:paraId="3893680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</w:t>
      </w:r>
    </w:p>
    <w:p w14:paraId="0A0ADFF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</w:t>
      </w:r>
    </w:p>
    <w:p w14:paraId="5E3FA1A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Administrator</w:t>
      </w:r>
    </w:p>
    <w:p w14:paraId="4A29A57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now design permissions before creating roles.</w:t>
      </w:r>
    </w:p>
    <w:p w14:paraId="3ABC99BF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606C8A2">
          <v:rect id="_x0000_i1079" style="width:0;height:1.5pt" o:hralign="center" o:hrstd="t" o:hr="t" fillcolor="#a0a0a0" stroked="f"/>
        </w:pict>
      </w:r>
    </w:p>
    <w:p w14:paraId="706308F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55. Employee Responsibilities</w:t>
      </w:r>
    </w:p>
    <w:p w14:paraId="225C61C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should:</w:t>
      </w:r>
    </w:p>
    <w:p w14:paraId="4D20961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Departments</w:t>
      </w:r>
    </w:p>
    <w:p w14:paraId="7629E48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</w:t>
      </w:r>
    </w:p>
    <w:p w14:paraId="40315E3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Positions</w:t>
      </w:r>
    </w:p>
    <w:p w14:paraId="40F86D5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</w:t>
      </w:r>
    </w:p>
    <w:p w14:paraId="1586E0F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Leave Types</w:t>
      </w:r>
    </w:p>
    <w:p w14:paraId="72715F6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</w:t>
      </w:r>
    </w:p>
    <w:p w14:paraId="0267214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own Employee profile</w:t>
      </w:r>
    </w:p>
    <w:p w14:paraId="4973A53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</w:t>
      </w:r>
    </w:p>
    <w:p w14:paraId="7496DAD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Leave Request</w:t>
      </w:r>
    </w:p>
    <w:p w14:paraId="5A567E7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</w:t>
      </w:r>
    </w:p>
    <w:p w14:paraId="433E679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own Leave Requests</w:t>
      </w:r>
    </w:p>
    <w:p w14:paraId="4C189C7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</w:t>
      </w:r>
    </w:p>
    <w:p w14:paraId="67384DA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Edit permitted own requests</w:t>
      </w:r>
    </w:p>
    <w:p w14:paraId="7609307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Yes</w:t>
      </w:r>
    </w:p>
    <w:p w14:paraId="5994B1F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View everyone's Leave Requests</w:t>
      </w:r>
    </w:p>
    <w:p w14:paraId="387C83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</w:t>
      </w:r>
    </w:p>
    <w:p w14:paraId="1BD0DB1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 Leave Types</w:t>
      </w:r>
    </w:p>
    <w:p w14:paraId="367129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</w:t>
      </w:r>
    </w:p>
    <w:p w14:paraId="2E56515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security</w:t>
      </w:r>
    </w:p>
    <w:p w14:paraId="407B40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</w:t>
      </w:r>
    </w:p>
    <w:p w14:paraId="535D1305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D4BF5CB">
          <v:rect id="_x0000_i1080" style="width:0;height:1.5pt" o:hralign="center" o:hrstd="t" o:hr="t" fillcolor="#a0a0a0" stroked="f"/>
        </w:pict>
      </w:r>
    </w:p>
    <w:p w14:paraId="34AF880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56. Manager Responsibilities</w:t>
      </w:r>
    </w:p>
    <w:p w14:paraId="4D01320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Manager should:</w:t>
      </w:r>
    </w:p>
    <w:p w14:paraId="41E9221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Do everything a normal Employee can do</w:t>
      </w:r>
    </w:p>
    <w:p w14:paraId="27CCB2C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plus:</w:t>
      </w:r>
    </w:p>
    <w:p w14:paraId="72F2620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appropriate team requests</w:t>
      </w:r>
    </w:p>
    <w:p w14:paraId="57A70D5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Review requests</w:t>
      </w:r>
    </w:p>
    <w:p w14:paraId="3EB8A7C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Add Manager Comment</w:t>
      </w:r>
    </w:p>
    <w:p w14:paraId="4D09C5A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Participate in approval</w:t>
      </w:r>
    </w:p>
    <w:p w14:paraId="0AF066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Manager should not automatically:</w:t>
      </w:r>
    </w:p>
    <w:p w14:paraId="43902D4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platform security.</w:t>
      </w:r>
    </w:p>
    <w:p w14:paraId="0D269A5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6217231">
          <v:rect id="_x0000_i1081" style="width:0;height:1.5pt" o:hralign="center" o:hrstd="t" o:hr="t" fillcolor="#a0a0a0" stroked="f"/>
        </w:pict>
      </w:r>
    </w:p>
    <w:p w14:paraId="1CFC04B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57. HR Responsibilities</w:t>
      </w:r>
    </w:p>
    <w:p w14:paraId="0B4E167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 should usually be able to:</w:t>
      </w:r>
    </w:p>
    <w:p w14:paraId="4DC14E6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 Departments</w:t>
      </w:r>
    </w:p>
    <w:p w14:paraId="0BE926C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 Positions</w:t>
      </w:r>
    </w:p>
    <w:p w14:paraId="0A81489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Manage Employees</w:t>
      </w:r>
    </w:p>
    <w:p w14:paraId="1CCB318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 Leave Types</w:t>
      </w:r>
    </w:p>
    <w:p w14:paraId="3A3721D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View all Leave Requests</w:t>
      </w:r>
    </w:p>
    <w:p w14:paraId="701A183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Update HR processing fields</w:t>
      </w:r>
    </w:p>
    <w:p w14:paraId="34209B8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Run HR administration</w:t>
      </w:r>
    </w:p>
    <w:p w14:paraId="61FC3D7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HR should not automatically be:</w:t>
      </w:r>
    </w:p>
    <w:p w14:paraId="24CF2F3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Platform System Administrator.</w:t>
      </w:r>
    </w:p>
    <w:p w14:paraId="3B5305C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C26AEF9">
          <v:rect id="_x0000_i1082" style="width:0;height:1.5pt" o:hralign="center" o:hrstd="t" o:hr="t" fillcolor="#a0a0a0" stroked="f"/>
        </w:pict>
      </w:r>
    </w:p>
    <w:p w14:paraId="7B128BD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58. Administrator Responsibilities</w:t>
      </w:r>
    </w:p>
    <w:p w14:paraId="118BDFC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Administrator may:</w:t>
      </w:r>
    </w:p>
    <w:p w14:paraId="3E145D9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 environment/security</w:t>
      </w:r>
    </w:p>
    <w:p w14:paraId="2E5809B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tables</w:t>
      </w:r>
    </w:p>
    <w:p w14:paraId="027A1F8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roles</w:t>
      </w:r>
    </w:p>
    <w:p w14:paraId="22185AA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Troubleshoot platform issues</w:t>
      </w:r>
    </w:p>
    <w:p w14:paraId="1B5AA5F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 solution components</w:t>
      </w:r>
    </w:p>
    <w:p w14:paraId="7F9ECC4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Administrator role is technical.</w:t>
      </w:r>
    </w:p>
    <w:p w14:paraId="0A0F92D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It should not automatically represent:</w:t>
      </w:r>
    </w:p>
    <w:p w14:paraId="1280194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ownership of HR decisions.</w:t>
      </w:r>
    </w:p>
    <w:p w14:paraId="57572305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31352E2">
          <v:rect id="_x0000_i1083" style="width:0;height:1.5pt" o:hralign="center" o:hrstd="t" o:hr="t" fillcolor="#a0a0a0" stroked="f"/>
        </w:pict>
      </w:r>
    </w:p>
    <w:p w14:paraId="44E7495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K — SECURITY MATRIX LAB</w:t>
      </w:r>
    </w:p>
    <w:p w14:paraId="77F45B6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59. Lab 1 — Build a Security Matrix</w:t>
      </w:r>
    </w:p>
    <w:p w14:paraId="74625F7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complete this first before touching Security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608"/>
        <w:gridCol w:w="1416"/>
        <w:gridCol w:w="512"/>
        <w:gridCol w:w="2180"/>
      </w:tblGrid>
      <w:tr w:rsidR="00982296" w:rsidRPr="00982296" w14:paraId="50BDB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5B15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12112DA4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810AD8B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2DE737A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B01022F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Administrator</w:t>
            </w:r>
          </w:p>
        </w:tc>
      </w:tr>
      <w:tr w:rsidR="00982296" w:rsidRPr="00982296" w14:paraId="27FF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EA6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7FBDF04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A7759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7580E15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82113BE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6844B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7CB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DA81228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CD2E1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6D427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79B34C9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59EE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7F9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9C3C826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6E237EB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87EB3E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C587E32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2605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CF7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189DD66E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A37EC29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E6BD58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9ECA1B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31AEE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53C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1C22E47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1A44CEE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727FEC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4671574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</w:tbl>
    <w:p w14:paraId="1E2236A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75F8C6D">
          <v:rect id="_x0000_i1084" style="width:0;height:1.5pt" o:hralign="center" o:hrstd="t" o:hr="t" fillcolor="#a0a0a0" stroked="f"/>
        </w:pict>
      </w:r>
    </w:p>
    <w:p w14:paraId="219788C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60. Recommended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618"/>
        <w:gridCol w:w="2431"/>
        <w:gridCol w:w="1262"/>
        <w:gridCol w:w="2180"/>
      </w:tblGrid>
      <w:tr w:rsidR="00982296" w:rsidRPr="00982296" w14:paraId="28562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6E12E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ED985F6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9F52FEA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E3C2675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49C397B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Administrator</w:t>
            </w:r>
          </w:p>
        </w:tc>
      </w:tr>
      <w:tr w:rsidR="00982296" w:rsidRPr="00982296" w14:paraId="2723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F0A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DE5260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AF1D18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A01390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5BF6D3A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  <w:tr w:rsidR="00982296" w:rsidRPr="00982296" w14:paraId="2A40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EF1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F9DA1A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D4F11A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D6618C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70D1589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  <w:tr w:rsidR="00982296" w:rsidRPr="00982296" w14:paraId="1495D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926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49C810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Limited Read</w:t>
            </w:r>
          </w:p>
        </w:tc>
        <w:tc>
          <w:tcPr>
            <w:tcW w:w="0" w:type="auto"/>
            <w:vAlign w:val="center"/>
            <w:hideMark/>
          </w:tcPr>
          <w:p w14:paraId="430F2DA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Team/Limited Read</w:t>
            </w:r>
          </w:p>
        </w:tc>
        <w:tc>
          <w:tcPr>
            <w:tcW w:w="0" w:type="auto"/>
            <w:vAlign w:val="center"/>
            <w:hideMark/>
          </w:tcPr>
          <w:p w14:paraId="385660E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64CFD7C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  <w:tr w:rsidR="00982296" w:rsidRPr="00982296" w14:paraId="7ECC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30F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7E8D681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1DE17D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045477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4CD4124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  <w:tr w:rsidR="00982296" w:rsidRPr="00982296" w14:paraId="5651B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C6F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2CF2F9C6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064DBD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Team/Relevant</w:t>
            </w:r>
          </w:p>
        </w:tc>
        <w:tc>
          <w:tcPr>
            <w:tcW w:w="0" w:type="auto"/>
            <w:vAlign w:val="center"/>
            <w:hideMark/>
          </w:tcPr>
          <w:p w14:paraId="3851FEA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3CA30DB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</w:tbl>
    <w:p w14:paraId="1776C04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exact production design depends on organizational policy.</w:t>
      </w:r>
    </w:p>
    <w:p w14:paraId="41BC440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79B3A1E">
          <v:rect id="_x0000_i1085" style="width:0;height:1.5pt" o:hralign="center" o:hrstd="t" o:hr="t" fillcolor="#a0a0a0" stroked="f"/>
        </w:pict>
      </w:r>
    </w:p>
    <w:p w14:paraId="6E8ABC9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61. Action Matrix</w:t>
      </w:r>
    </w:p>
    <w:p w14:paraId="5B73182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also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1608"/>
        <w:gridCol w:w="1416"/>
        <w:gridCol w:w="512"/>
        <w:gridCol w:w="1070"/>
      </w:tblGrid>
      <w:tr w:rsidR="00982296" w:rsidRPr="00982296" w14:paraId="5D0E4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325ED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0182DC0E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440A83B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F829A2F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061A547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982296" w:rsidRPr="00982296" w14:paraId="25886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040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Create Leave Request</w:t>
            </w:r>
          </w:p>
        </w:tc>
        <w:tc>
          <w:tcPr>
            <w:tcW w:w="0" w:type="auto"/>
            <w:vAlign w:val="center"/>
            <w:hideMark/>
          </w:tcPr>
          <w:p w14:paraId="39DDAFE0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8B0FFB7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94ED312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00406D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2BDCB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CDF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 Own Request</w:t>
            </w:r>
          </w:p>
        </w:tc>
        <w:tc>
          <w:tcPr>
            <w:tcW w:w="0" w:type="auto"/>
            <w:vAlign w:val="center"/>
            <w:hideMark/>
          </w:tcPr>
          <w:p w14:paraId="4C46EC0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7DA8EDB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6A7431E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9C6D4C1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6E4C5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472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Review Team Request</w:t>
            </w:r>
          </w:p>
        </w:tc>
        <w:tc>
          <w:tcPr>
            <w:tcW w:w="0" w:type="auto"/>
            <w:vAlign w:val="center"/>
            <w:hideMark/>
          </w:tcPr>
          <w:p w14:paraId="40AA8059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80ABB7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EC76620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2A5D0E9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452CC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DF5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 Employee Data</w:t>
            </w:r>
          </w:p>
        </w:tc>
        <w:tc>
          <w:tcPr>
            <w:tcW w:w="0" w:type="auto"/>
            <w:vAlign w:val="center"/>
            <w:hideMark/>
          </w:tcPr>
          <w:p w14:paraId="26DAD4C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421139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3FA1F2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D8B5445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76004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64B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 Leave Type</w:t>
            </w:r>
          </w:p>
        </w:tc>
        <w:tc>
          <w:tcPr>
            <w:tcW w:w="0" w:type="auto"/>
            <w:vAlign w:val="center"/>
            <w:hideMark/>
          </w:tcPr>
          <w:p w14:paraId="4DB1B519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57D656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6A7509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BCCAC70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513F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63E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Configure Security</w:t>
            </w:r>
          </w:p>
        </w:tc>
        <w:tc>
          <w:tcPr>
            <w:tcW w:w="0" w:type="auto"/>
            <w:vAlign w:val="center"/>
            <w:hideMark/>
          </w:tcPr>
          <w:p w14:paraId="3FFA611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6CB1B1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BE97517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63DF07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</w:tbl>
    <w:p w14:paraId="12B9256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91168F1">
          <v:rect id="_x0000_i1086" style="width:0;height:1.5pt" o:hralign="center" o:hrstd="t" o:hr="t" fillcolor="#a0a0a0" stroked="f"/>
        </w:pict>
      </w:r>
    </w:p>
    <w:p w14:paraId="63DBB0D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62.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1608"/>
        <w:gridCol w:w="1416"/>
        <w:gridCol w:w="611"/>
        <w:gridCol w:w="1070"/>
      </w:tblGrid>
      <w:tr w:rsidR="00982296" w:rsidRPr="00982296" w14:paraId="32328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CD1B8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2A66BF7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588C0C4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A57F778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BBD8F61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982296" w:rsidRPr="00982296" w14:paraId="51FA3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1C8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Create Leave Request</w:t>
            </w:r>
          </w:p>
        </w:tc>
        <w:tc>
          <w:tcPr>
            <w:tcW w:w="0" w:type="auto"/>
            <w:vAlign w:val="center"/>
            <w:hideMark/>
          </w:tcPr>
          <w:p w14:paraId="6B0862E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C81B2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C6872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3BB0C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</w:tr>
      <w:tr w:rsidR="00982296" w:rsidRPr="00982296" w14:paraId="132F3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14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 Own Request</w:t>
            </w:r>
          </w:p>
        </w:tc>
        <w:tc>
          <w:tcPr>
            <w:tcW w:w="0" w:type="auto"/>
            <w:vAlign w:val="center"/>
            <w:hideMark/>
          </w:tcPr>
          <w:p w14:paraId="77106B96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FC4A2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B6CE1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0DC44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</w:tr>
      <w:tr w:rsidR="00982296" w:rsidRPr="00982296" w14:paraId="61037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01A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Review Team Request</w:t>
            </w:r>
          </w:p>
        </w:tc>
        <w:tc>
          <w:tcPr>
            <w:tcW w:w="0" w:type="auto"/>
            <w:vAlign w:val="center"/>
            <w:hideMark/>
          </w:tcPr>
          <w:p w14:paraId="26259D2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0B0AA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A4A3E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318D3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</w:tr>
      <w:tr w:rsidR="00982296" w:rsidRPr="00982296" w14:paraId="10A8E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129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 Employee Data</w:t>
            </w:r>
          </w:p>
        </w:tc>
        <w:tc>
          <w:tcPr>
            <w:tcW w:w="0" w:type="auto"/>
            <w:vAlign w:val="center"/>
            <w:hideMark/>
          </w:tcPr>
          <w:p w14:paraId="229C5F6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04CFA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79E2BD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0443C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</w:tr>
      <w:tr w:rsidR="00982296" w:rsidRPr="00982296" w14:paraId="1E1C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7A4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 Leave Type</w:t>
            </w:r>
          </w:p>
        </w:tc>
        <w:tc>
          <w:tcPr>
            <w:tcW w:w="0" w:type="auto"/>
            <w:vAlign w:val="center"/>
            <w:hideMark/>
          </w:tcPr>
          <w:p w14:paraId="4CA628C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76CB8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6B028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4E263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</w:tr>
      <w:tr w:rsidR="00982296" w:rsidRPr="00982296" w14:paraId="31BA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FD3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Configure Security</w:t>
            </w:r>
          </w:p>
        </w:tc>
        <w:tc>
          <w:tcPr>
            <w:tcW w:w="0" w:type="auto"/>
            <w:vAlign w:val="center"/>
            <w:hideMark/>
          </w:tcPr>
          <w:p w14:paraId="60BDC0F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A1382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F3D0E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A262F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Yes</w:t>
            </w:r>
          </w:p>
        </w:tc>
      </w:tr>
    </w:tbl>
    <w:p w14:paraId="6242432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BF3A96F">
          <v:rect id="_x0000_i1087" style="width:0;height:1.5pt" o:hralign="center" o:hrstd="t" o:hr="t" fillcolor="#a0a0a0" stroked="f"/>
        </w:pict>
      </w:r>
    </w:p>
    <w:p w14:paraId="2316392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63. Important Design Discussion</w:t>
      </w:r>
    </w:p>
    <w:p w14:paraId="269B8A2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Question:</w:t>
      </w:r>
    </w:p>
    <w:p w14:paraId="380FACB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Manager Read use Business Unit access?</w:t>
      </w:r>
    </w:p>
    <w:p w14:paraId="4C62E62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Answer:</w:t>
      </w:r>
    </w:p>
    <w:p w14:paraId="0924BDB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Maybe.</w:t>
      </w:r>
    </w:p>
    <w:p w14:paraId="618FC56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It depends on whether:</w:t>
      </w:r>
    </w:p>
    <w:p w14:paraId="63945CF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Unit structure matches management hierarchy.</w:t>
      </w:r>
    </w:p>
    <w:p w14:paraId="4DBFBFE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not:</w:t>
      </w:r>
    </w:p>
    <w:p w14:paraId="50310B8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Possible alternatives include:</w:t>
      </w:r>
    </w:p>
    <w:p w14:paraId="04933BDE" w14:textId="77777777" w:rsidR="00982296" w:rsidRPr="00982296" w:rsidRDefault="00982296">
      <w:pPr>
        <w:numPr>
          <w:ilvl w:val="0"/>
          <w:numId w:val="12"/>
        </w:numPr>
        <w:rPr>
          <w:sz w:val="32"/>
          <w:szCs w:val="32"/>
        </w:rPr>
      </w:pPr>
      <w:r w:rsidRPr="00982296">
        <w:rPr>
          <w:sz w:val="32"/>
          <w:szCs w:val="32"/>
        </w:rPr>
        <w:t>Teams</w:t>
      </w:r>
    </w:p>
    <w:p w14:paraId="1F6C6B9F" w14:textId="77777777" w:rsidR="00982296" w:rsidRPr="00982296" w:rsidRDefault="00982296">
      <w:pPr>
        <w:numPr>
          <w:ilvl w:val="0"/>
          <w:numId w:val="12"/>
        </w:numPr>
        <w:rPr>
          <w:sz w:val="32"/>
          <w:szCs w:val="32"/>
        </w:rPr>
      </w:pPr>
      <w:r w:rsidRPr="00982296">
        <w:rPr>
          <w:sz w:val="32"/>
          <w:szCs w:val="32"/>
        </w:rPr>
        <w:t>Record ownership</w:t>
      </w:r>
    </w:p>
    <w:p w14:paraId="1D69808A" w14:textId="77777777" w:rsidR="00982296" w:rsidRPr="00982296" w:rsidRDefault="00982296">
      <w:pPr>
        <w:numPr>
          <w:ilvl w:val="0"/>
          <w:numId w:val="12"/>
        </w:numPr>
        <w:rPr>
          <w:sz w:val="32"/>
          <w:szCs w:val="32"/>
        </w:rPr>
      </w:pPr>
      <w:r w:rsidRPr="00982296">
        <w:rPr>
          <w:sz w:val="32"/>
          <w:szCs w:val="32"/>
        </w:rPr>
        <w:t>Sharing</w:t>
      </w:r>
    </w:p>
    <w:p w14:paraId="7374F670" w14:textId="77777777" w:rsidR="00982296" w:rsidRPr="00982296" w:rsidRDefault="00982296">
      <w:pPr>
        <w:numPr>
          <w:ilvl w:val="0"/>
          <w:numId w:val="12"/>
        </w:numPr>
        <w:rPr>
          <w:sz w:val="32"/>
          <w:szCs w:val="32"/>
        </w:rPr>
      </w:pPr>
      <w:r w:rsidRPr="00982296">
        <w:rPr>
          <w:sz w:val="32"/>
          <w:szCs w:val="32"/>
        </w:rPr>
        <w:t>Access teams</w:t>
      </w:r>
    </w:p>
    <w:p w14:paraId="691F0B64" w14:textId="77777777" w:rsidR="00982296" w:rsidRPr="00982296" w:rsidRDefault="00982296">
      <w:pPr>
        <w:numPr>
          <w:ilvl w:val="0"/>
          <w:numId w:val="12"/>
        </w:numPr>
        <w:rPr>
          <w:sz w:val="32"/>
          <w:szCs w:val="32"/>
        </w:rPr>
      </w:pPr>
      <w:r w:rsidRPr="00982296">
        <w:rPr>
          <w:sz w:val="32"/>
          <w:szCs w:val="32"/>
        </w:rPr>
        <w:t>Application filtering</w:t>
      </w:r>
    </w:p>
    <w:p w14:paraId="6704D9F6" w14:textId="77777777" w:rsidR="00982296" w:rsidRPr="00982296" w:rsidRDefault="00982296">
      <w:pPr>
        <w:numPr>
          <w:ilvl w:val="0"/>
          <w:numId w:val="12"/>
        </w:numPr>
        <w:rPr>
          <w:sz w:val="32"/>
          <w:szCs w:val="32"/>
        </w:rPr>
      </w:pPr>
      <w:r w:rsidRPr="00982296">
        <w:rPr>
          <w:sz w:val="32"/>
          <w:szCs w:val="32"/>
        </w:rPr>
        <w:t>Automated sharing</w:t>
      </w:r>
    </w:p>
    <w:p w14:paraId="402A9C04" w14:textId="77777777" w:rsidR="00982296" w:rsidRPr="00982296" w:rsidRDefault="00982296">
      <w:pPr>
        <w:numPr>
          <w:ilvl w:val="0"/>
          <w:numId w:val="12"/>
        </w:numPr>
        <w:rPr>
          <w:sz w:val="32"/>
          <w:szCs w:val="32"/>
        </w:rPr>
      </w:pPr>
      <w:r w:rsidRPr="00982296">
        <w:rPr>
          <w:sz w:val="32"/>
          <w:szCs w:val="32"/>
        </w:rPr>
        <w:t>More advanced Dataverse security models</w:t>
      </w:r>
    </w:p>
    <w:p w14:paraId="3DB023A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force Business Units to match every reporting relationship.</w:t>
      </w:r>
    </w:p>
    <w:p w14:paraId="29540A6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DB7F6E4">
          <v:rect id="_x0000_i1088" style="width:0;height:1.5pt" o:hralign="center" o:hrstd="t" o:hr="t" fillcolor="#a0a0a0" stroked="f"/>
        </w:pict>
      </w:r>
    </w:p>
    <w:p w14:paraId="18207B6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L — CREATE EMPLOYEE SECURITY ROLE</w:t>
      </w:r>
    </w:p>
    <w:p w14:paraId="312B9BD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64. Lab 2 — Open Security Roles</w:t>
      </w:r>
    </w:p>
    <w:p w14:paraId="7105D35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current admin flow generally begins:</w:t>
      </w:r>
    </w:p>
    <w:p w14:paraId="07892A0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Power Platform Admin Center</w:t>
      </w:r>
    </w:p>
    <w:p w14:paraId="341D8F8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6D18111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</w:t>
      </w:r>
    </w:p>
    <w:p w14:paraId="4F54CAD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lastRenderedPageBreak/>
        <w:t>↓</w:t>
      </w:r>
    </w:p>
    <w:p w14:paraId="02F777F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Environments</w:t>
      </w:r>
    </w:p>
    <w:p w14:paraId="6AC15BD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16EC907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Select training environment</w:t>
      </w:r>
    </w:p>
    <w:p w14:paraId="0C6FC5E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37090FF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Settings</w:t>
      </w:r>
    </w:p>
    <w:p w14:paraId="71B6E5D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109BC11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Users + Permissions</w:t>
      </w:r>
    </w:p>
    <w:p w14:paraId="424B8FD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67DAB21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Roles</w:t>
      </w:r>
    </w:p>
    <w:p w14:paraId="4BEF7E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documents this current route for creating and managing Dataverse roles.</w:t>
      </w:r>
    </w:p>
    <w:p w14:paraId="3DDD023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Instructor Note</w:t>
      </w:r>
    </w:p>
    <w:p w14:paraId="62AA68E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may not have permission to create roles.</w:t>
      </w:r>
    </w:p>
    <w:p w14:paraId="3E87EC0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not:</w:t>
      </w:r>
    </w:p>
    <w:p w14:paraId="7F763DD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Instructor performs this lab live.</w:t>
      </w:r>
    </w:p>
    <w:p w14:paraId="762EC8D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complete the security matrix and observe.</w:t>
      </w:r>
    </w:p>
    <w:p w14:paraId="7BDB4C8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5877481">
          <v:rect id="_x0000_i1089" style="width:0;height:1.5pt" o:hralign="center" o:hrstd="t" o:hr="t" fillcolor="#a0a0a0" stroked="f"/>
        </w:pict>
      </w:r>
    </w:p>
    <w:p w14:paraId="2714877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65. Create Role</w:t>
      </w:r>
    </w:p>
    <w:p w14:paraId="599E2D7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Select:</w:t>
      </w:r>
    </w:p>
    <w:p w14:paraId="2442CF0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New Role</w:t>
      </w:r>
    </w:p>
    <w:p w14:paraId="320DEEA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Name:</w:t>
      </w:r>
    </w:p>
    <w:p w14:paraId="5B88663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Leave Management Employee</w:t>
      </w:r>
    </w:p>
    <w:p w14:paraId="1AC609A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Description:</w:t>
      </w:r>
    </w:p>
    <w:p w14:paraId="3A6CEB9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Allows employees to use the Employee Leave Management solution and manage their own permitted leave records.</w:t>
      </w:r>
    </w:p>
    <w:p w14:paraId="7F96C1D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Select the appropriate Business Unit.</w:t>
      </w:r>
    </w:p>
    <w:p w14:paraId="55983C7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Save.</w:t>
      </w:r>
    </w:p>
    <w:p w14:paraId="4C545A6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88D2D03">
          <v:rect id="_x0000_i1090" style="width:0;height:1.5pt" o:hralign="center" o:hrstd="t" o:hr="t" fillcolor="#a0a0a0" stroked="f"/>
        </w:pict>
      </w:r>
    </w:p>
    <w:p w14:paraId="5B1CEB9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66. Member Privilege Inheritance</w:t>
      </w:r>
    </w:p>
    <w:p w14:paraId="7F871FA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current role-creation experience includes a:</w:t>
      </w:r>
    </w:p>
    <w:p w14:paraId="7DD71A8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Member's privilege inheritance</w:t>
      </w:r>
    </w:p>
    <w:p w14:paraId="4022398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setting.</w:t>
      </w:r>
    </w:p>
    <w:p w14:paraId="7C05298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new roles, Microsoft currently documents:</w:t>
      </w:r>
    </w:p>
    <w:p w14:paraId="6D17498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Direct User (Basic) access level and Team privileges</w:t>
      </w:r>
    </w:p>
    <w:p w14:paraId="316CBB7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 the default setting.</w:t>
      </w:r>
    </w:p>
    <w:p w14:paraId="33600AE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this beginner lab:</w:t>
      </w:r>
    </w:p>
    <w:p w14:paraId="068F683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Keep the default</w:t>
      </w:r>
    </w:p>
    <w:p w14:paraId="469D91B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unless the instructor is intentionally demonstrating team-only security.</w:t>
      </w:r>
    </w:p>
    <w:p w14:paraId="25ED13B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B04B61D">
          <v:rect id="_x0000_i1091" style="width:0;height:1.5pt" o:hralign="center" o:hrstd="t" o:hr="t" fillcolor="#a0a0a0" stroked="f"/>
        </w:pict>
      </w:r>
    </w:p>
    <w:p w14:paraId="131A50B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67. Configure Department</w:t>
      </w:r>
    </w:p>
    <w:p w14:paraId="739637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Find:</w:t>
      </w:r>
    </w:p>
    <w:p w14:paraId="64D8E8A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Department</w:t>
      </w:r>
    </w:p>
    <w:p w14:paraId="70620DF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Set:</w:t>
      </w:r>
    </w:p>
    <w:p w14:paraId="7CBF42A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506DE7A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</w:t>
      </w:r>
    </w:p>
    <w:p w14:paraId="235CAE7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Why?</w:t>
      </w:r>
    </w:p>
    <w:p w14:paraId="359CBE1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Every employee may need to see available departments.</w:t>
      </w:r>
    </w:p>
    <w:p w14:paraId="5934D25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Set:</w:t>
      </w:r>
    </w:p>
    <w:p w14:paraId="5A77367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2A7156A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None</w:t>
      </w:r>
    </w:p>
    <w:p w14:paraId="59166CA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4C534C0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None</w:t>
      </w:r>
    </w:p>
    <w:p w14:paraId="3297E6E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</w:t>
      </w:r>
    </w:p>
    <w:p w14:paraId="088227A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None</w:t>
      </w:r>
    </w:p>
    <w:p w14:paraId="0436FAB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Assign</w:t>
      </w:r>
    </w:p>
    <w:p w14:paraId="4C3C42C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None</w:t>
      </w:r>
    </w:p>
    <w:p w14:paraId="3EDA840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Share</w:t>
      </w:r>
    </w:p>
    <w:p w14:paraId="600852D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None</w:t>
      </w:r>
    </w:p>
    <w:p w14:paraId="3A5FE35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ECB5133">
          <v:rect id="_x0000_i1092" style="width:0;height:1.5pt" o:hralign="center" o:hrstd="t" o:hr="t" fillcolor="#a0a0a0" stroked="f"/>
        </w:pict>
      </w:r>
    </w:p>
    <w:p w14:paraId="0BA07E0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68. Configure Position</w:t>
      </w:r>
    </w:p>
    <w:p w14:paraId="270ED59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Set:</w:t>
      </w:r>
    </w:p>
    <w:p w14:paraId="7F23D00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1BF15B4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</w:t>
      </w:r>
    </w:p>
    <w:p w14:paraId="1547F4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Others:</w:t>
      </w:r>
    </w:p>
    <w:p w14:paraId="0475418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None</w:t>
      </w:r>
    </w:p>
    <w:p w14:paraId="21600AC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normal Employee role.</w:t>
      </w:r>
    </w:p>
    <w:p w14:paraId="7C89236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8F6E321">
          <v:rect id="_x0000_i1093" style="width:0;height:1.5pt" o:hralign="center" o:hrstd="t" o:hr="t" fillcolor="#a0a0a0" stroked="f"/>
        </w:pict>
      </w:r>
    </w:p>
    <w:p w14:paraId="341FA3A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69. Configure Leave Type</w:t>
      </w:r>
    </w:p>
    <w:p w14:paraId="3CD5D59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Set:</w:t>
      </w:r>
    </w:p>
    <w:p w14:paraId="726F19B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2B39FC2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</w:t>
      </w:r>
    </w:p>
    <w:p w14:paraId="6A8B8EC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Why?</w:t>
      </w:r>
    </w:p>
    <w:p w14:paraId="06F158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Employees need to select:</w:t>
      </w:r>
    </w:p>
    <w:p w14:paraId="73EF9C93" w14:textId="77777777" w:rsidR="00982296" w:rsidRPr="00982296" w:rsidRDefault="00982296">
      <w:pPr>
        <w:numPr>
          <w:ilvl w:val="0"/>
          <w:numId w:val="13"/>
        </w:numPr>
        <w:rPr>
          <w:sz w:val="32"/>
          <w:szCs w:val="32"/>
        </w:rPr>
      </w:pPr>
      <w:r w:rsidRPr="00982296">
        <w:rPr>
          <w:sz w:val="32"/>
          <w:szCs w:val="32"/>
        </w:rPr>
        <w:t>Annual Leave</w:t>
      </w:r>
    </w:p>
    <w:p w14:paraId="4A56BC39" w14:textId="77777777" w:rsidR="00982296" w:rsidRPr="00982296" w:rsidRDefault="00982296">
      <w:pPr>
        <w:numPr>
          <w:ilvl w:val="0"/>
          <w:numId w:val="13"/>
        </w:numPr>
        <w:rPr>
          <w:sz w:val="32"/>
          <w:szCs w:val="32"/>
        </w:rPr>
      </w:pPr>
      <w:r w:rsidRPr="00982296">
        <w:rPr>
          <w:sz w:val="32"/>
          <w:szCs w:val="32"/>
        </w:rPr>
        <w:t>Sick Leave</w:t>
      </w:r>
    </w:p>
    <w:p w14:paraId="7C7FA441" w14:textId="77777777" w:rsidR="00982296" w:rsidRPr="00982296" w:rsidRDefault="00982296">
      <w:pPr>
        <w:numPr>
          <w:ilvl w:val="0"/>
          <w:numId w:val="13"/>
        </w:numPr>
        <w:rPr>
          <w:sz w:val="32"/>
          <w:szCs w:val="32"/>
        </w:rPr>
      </w:pPr>
      <w:r w:rsidRPr="00982296">
        <w:rPr>
          <w:sz w:val="32"/>
          <w:szCs w:val="32"/>
        </w:rPr>
        <w:t>Emergency Leave</w:t>
      </w:r>
    </w:p>
    <w:p w14:paraId="47CD51B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They should not create or modify these master records.</w:t>
      </w:r>
    </w:p>
    <w:p w14:paraId="2AC5B0E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274150C">
          <v:rect id="_x0000_i1094" style="width:0;height:1.5pt" o:hralign="center" o:hrstd="t" o:hr="t" fillcolor="#a0a0a0" stroked="f"/>
        </w:pict>
      </w:r>
    </w:p>
    <w:p w14:paraId="7D1F6CD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70. Configure Employee</w:t>
      </w:r>
    </w:p>
    <w:p w14:paraId="399EA0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a simplified training role:</w:t>
      </w:r>
    </w:p>
    <w:p w14:paraId="1576FA7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Set appropriate:</w:t>
      </w:r>
    </w:p>
    <w:p w14:paraId="10727B3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12ED053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 / Basic</w:t>
      </w:r>
    </w:p>
    <w:p w14:paraId="29ED862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ownership and test architecture.</w:t>
      </w:r>
    </w:p>
    <w:p w14:paraId="183FDC4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Other write privileges:</w:t>
      </w:r>
    </w:p>
    <w:p w14:paraId="64F2A1C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None or minimal</w:t>
      </w:r>
    </w:p>
    <w:p w14:paraId="4B343CA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according to your Employee table design.</w:t>
      </w:r>
    </w:p>
    <w:p w14:paraId="2E07E72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Instructor Note</w:t>
      </w:r>
    </w:p>
    <w:p w14:paraId="003C83A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Our Employee ownership model is intentionally simplified for training.</w:t>
      </w:r>
    </w:p>
    <w:p w14:paraId="2C92D9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 production, employee profile security can require more thoughtful design.</w:t>
      </w:r>
    </w:p>
    <w:p w14:paraId="18A878E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A583FB5">
          <v:rect id="_x0000_i1095" style="width:0;height:1.5pt" o:hralign="center" o:hrstd="t" o:hr="t" fillcolor="#a0a0a0" stroked="f"/>
        </w:pict>
      </w:r>
    </w:p>
    <w:p w14:paraId="12333B2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71. Configure Leave Request</w:t>
      </w:r>
    </w:p>
    <w:p w14:paraId="5270AC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Set:</w:t>
      </w:r>
    </w:p>
    <w:p w14:paraId="478DA4E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1FFB7FC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</w:t>
      </w:r>
    </w:p>
    <w:p w14:paraId="0E6254B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6D59566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</w:t>
      </w:r>
    </w:p>
    <w:p w14:paraId="1755CBA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517170C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</w:t>
      </w:r>
    </w:p>
    <w:p w14:paraId="08011A6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</w:t>
      </w:r>
    </w:p>
    <w:p w14:paraId="2D5DADA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None or User</w:t>
      </w:r>
    </w:p>
    <w:p w14:paraId="7DDC35F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policy.</w:t>
      </w:r>
    </w:p>
    <w:p w14:paraId="040F0B1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this lab:</w:t>
      </w:r>
    </w:p>
    <w:p w14:paraId="50293A6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Recommended:</w:t>
      </w:r>
    </w:p>
    <w:p w14:paraId="58B2ABC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 = None</w:t>
      </w:r>
    </w:p>
    <w:p w14:paraId="5975D99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we want requests retained.</w:t>
      </w:r>
    </w:p>
    <w:p w14:paraId="192A962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690CE22">
          <v:rect id="_x0000_i1096" style="width:0;height:1.5pt" o:hralign="center" o:hrstd="t" o:hr="t" fillcolor="#a0a0a0" stroked="f"/>
        </w:pict>
      </w:r>
    </w:p>
    <w:p w14:paraId="11CF5DD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72. Append / Append To</w:t>
      </w:r>
    </w:p>
    <w:p w14:paraId="5B50BF4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Leave Request references:</w:t>
      </w:r>
    </w:p>
    <w:p w14:paraId="43C5DD8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18D077B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</w:t>
      </w:r>
    </w:p>
    <w:p w14:paraId="108E2C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relationship operations may also require suitable Append/Append To privileges on relevant tables.</w:t>
      </w:r>
    </w:p>
    <w:p w14:paraId="3940D19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Security-role troubleshooting often requires checking these relationship privileges in addition to CRUD.</w:t>
      </w:r>
    </w:p>
    <w:p w14:paraId="06B5B6F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explicitly includes Append and Append To in Dataverse table privileges.</w:t>
      </w:r>
    </w:p>
    <w:p w14:paraId="0439208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C40BDD9">
          <v:rect id="_x0000_i1097" style="width:0;height:1.5pt" o:hralign="center" o:hrstd="t" o:hr="t" fillcolor="#a0a0a0" stroked="f"/>
        </w:pict>
      </w:r>
    </w:p>
    <w:p w14:paraId="1EA101F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73. Save the Role</w:t>
      </w:r>
    </w:p>
    <w:p w14:paraId="21D4C89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Save:</w:t>
      </w:r>
    </w:p>
    <w:p w14:paraId="7B20A96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Employee.</w:t>
      </w:r>
    </w:p>
    <w:p w14:paraId="2F102FC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Document:</w:t>
      </w:r>
    </w:p>
    <w:p w14:paraId="1B06EC0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it can do</w:t>
      </w:r>
    </w:p>
    <w:p w14:paraId="739A45A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006EE17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it cannot do.</w:t>
      </w:r>
    </w:p>
    <w:p w14:paraId="38CCB5A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AC02353">
          <v:rect id="_x0000_i1098" style="width:0;height:1.5pt" o:hralign="center" o:hrstd="t" o:hr="t" fillcolor="#a0a0a0" stroked="f"/>
        </w:pict>
      </w:r>
    </w:p>
    <w:p w14:paraId="2061813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M — CREATE HR ROLE</w:t>
      </w:r>
    </w:p>
    <w:p w14:paraId="57A6ED1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74. Lab 3 — Create HR Role</w:t>
      </w:r>
    </w:p>
    <w:p w14:paraId="39E2DB4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Create:</w:t>
      </w:r>
    </w:p>
    <w:p w14:paraId="4F03350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Management HR</w:t>
      </w:r>
    </w:p>
    <w:p w14:paraId="4915CED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Description:</w:t>
      </w:r>
    </w:p>
    <w:p w14:paraId="64AC052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Provides HR staff with organization-wide access to administer Employee Leave Management business data.</w:t>
      </w:r>
    </w:p>
    <w:p w14:paraId="364DE80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817D370">
          <v:rect id="_x0000_i1099" style="width:0;height:1.5pt" o:hralign="center" o:hrstd="t" o:hr="t" fillcolor="#a0a0a0" stroked="f"/>
        </w:pict>
      </w:r>
    </w:p>
    <w:p w14:paraId="65CC40D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75. Department Privileges</w:t>
      </w:r>
    </w:p>
    <w:p w14:paraId="67E07D8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HR:</w:t>
      </w:r>
    </w:p>
    <w:p w14:paraId="2A3D775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13174A4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7F883B5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2859340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012DA5A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4F3962A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678A1F6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</w:t>
      </w:r>
    </w:p>
    <w:p w14:paraId="38E347A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policy.</w:t>
      </w:r>
    </w:p>
    <w:p w14:paraId="023F881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training:</w:t>
      </w:r>
    </w:p>
    <w:p w14:paraId="5A5582D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 = None or Organization</w:t>
      </w:r>
    </w:p>
    <w:p w14:paraId="1D898F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Instructor should discuss the tradeoff.</w:t>
      </w:r>
    </w:p>
    <w:p w14:paraId="4145D79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Recommended:</w:t>
      </w:r>
    </w:p>
    <w:p w14:paraId="2F6C581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Avoid unnecessary Delete.</w:t>
      </w:r>
    </w:p>
    <w:p w14:paraId="6A7CC9A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5173094">
          <v:rect id="_x0000_i1100" style="width:0;height:1.5pt" o:hralign="center" o:hrstd="t" o:hr="t" fillcolor="#a0a0a0" stroked="f"/>
        </w:pict>
      </w:r>
    </w:p>
    <w:p w14:paraId="50507D8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76. Position Privileges</w:t>
      </w:r>
    </w:p>
    <w:p w14:paraId="3AEBB16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HR:</w:t>
      </w:r>
    </w:p>
    <w:p w14:paraId="7F0199B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7B726DB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6FE747A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16B5244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3E3E1B8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6FB1D79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14A795E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Delete:</w:t>
      </w:r>
    </w:p>
    <w:p w14:paraId="7C2E18E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Restricted according to policy.</w:t>
      </w:r>
    </w:p>
    <w:p w14:paraId="0F7F38C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5AF5CC8">
          <v:rect id="_x0000_i1101" style="width:0;height:1.5pt" o:hralign="center" o:hrstd="t" o:hr="t" fillcolor="#a0a0a0" stroked="f"/>
        </w:pict>
      </w:r>
    </w:p>
    <w:p w14:paraId="1EB20DB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77. Employee Privileges</w:t>
      </w:r>
    </w:p>
    <w:p w14:paraId="2FC54D7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HR:</w:t>
      </w:r>
    </w:p>
    <w:p w14:paraId="3F39D79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290FFA3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64FF0BA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2770348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169B235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58A7785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2BC0F3E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</w:t>
      </w:r>
    </w:p>
    <w:p w14:paraId="245AC62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Restricted/None unless legitimate business policy requires it.</w:t>
      </w:r>
    </w:p>
    <w:p w14:paraId="496FC39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 avoid Delete?</w:t>
      </w:r>
    </w:p>
    <w:p w14:paraId="5FAE7AE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Employee history matters.</w:t>
      </w:r>
    </w:p>
    <w:p w14:paraId="43ACBE1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3873548">
          <v:rect id="_x0000_i1102" style="width:0;height:1.5pt" o:hralign="center" o:hrstd="t" o:hr="t" fillcolor="#a0a0a0" stroked="f"/>
        </w:pict>
      </w:r>
    </w:p>
    <w:p w14:paraId="5506371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78. Leave Type Privileges</w:t>
      </w:r>
    </w:p>
    <w:p w14:paraId="6A7CAEB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HR:</w:t>
      </w:r>
    </w:p>
    <w:p w14:paraId="4C48A81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1A66020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5668A7C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07FA347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24BBC6F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52CDF1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41B9F63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Instead of deleting obsolete Leave Types:</w:t>
      </w:r>
    </w:p>
    <w:p w14:paraId="1628477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Active = No.</w:t>
      </w:r>
    </w:p>
    <w:p w14:paraId="224AA11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513CFB8">
          <v:rect id="_x0000_i1103" style="width:0;height:1.5pt" o:hralign="center" o:hrstd="t" o:hr="t" fillcolor="#a0a0a0" stroked="f"/>
        </w:pict>
      </w:r>
    </w:p>
    <w:p w14:paraId="241372D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79. Leave Request Privileges</w:t>
      </w:r>
    </w:p>
    <w:p w14:paraId="1929300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HR:</w:t>
      </w:r>
    </w:p>
    <w:p w14:paraId="5C24E79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</w:t>
      </w:r>
    </w:p>
    <w:p w14:paraId="0ED584A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304E59E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</w:t>
      </w:r>
    </w:p>
    <w:p w14:paraId="48DCA47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Organization</w:t>
      </w:r>
    </w:p>
    <w:p w14:paraId="539EABD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</w:t>
      </w:r>
    </w:p>
    <w:p w14:paraId="093266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 needed</w:t>
      </w:r>
    </w:p>
    <w:p w14:paraId="6D8FC32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Delete</w:t>
      </w:r>
    </w:p>
    <w:p w14:paraId="3F3E96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Usually restricted</w:t>
      </w:r>
    </w:p>
    <w:p w14:paraId="5F1D6C6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 needs broad business administration but does not necessarily need:</w:t>
      </w:r>
    </w:p>
    <w:p w14:paraId="06D4639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Assign/Share</w:t>
      </w:r>
    </w:p>
    <w:p w14:paraId="1CFE60B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unless the process requires them.</w:t>
      </w:r>
    </w:p>
    <w:p w14:paraId="65D12EC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414810A">
          <v:rect id="_x0000_i1104" style="width:0;height:1.5pt" o:hralign="center" o:hrstd="t" o:hr="t" fillcolor="#a0a0a0" stroked="f"/>
        </w:pict>
      </w:r>
    </w:p>
    <w:p w14:paraId="24FCBAD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N — MANAGER ROLE DESIGN</w:t>
      </w:r>
    </w:p>
    <w:p w14:paraId="0E98EAE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80. Manager Role</w:t>
      </w:r>
    </w:p>
    <w:p w14:paraId="1B78721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can create:</w:t>
      </w:r>
    </w:p>
    <w:p w14:paraId="76BEA6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Management Manager</w:t>
      </w:r>
    </w:p>
    <w:p w14:paraId="0B002F5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It should extend employee capabilities.</w:t>
      </w:r>
    </w:p>
    <w:p w14:paraId="212537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Possible permissions:</w:t>
      </w:r>
    </w:p>
    <w:p w14:paraId="2BD9D45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 Read</w:t>
      </w:r>
    </w:p>
    <w:p w14:paraId="5EB2E70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appropriate team scope</w:t>
      </w:r>
    </w:p>
    <w:p w14:paraId="10564CA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 Write</w:t>
      </w:r>
    </w:p>
    <w:p w14:paraId="59C6F98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appropriate team scope</w:t>
      </w:r>
    </w:p>
    <w:p w14:paraId="415FBAF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Read</w:t>
      </w:r>
    </w:p>
    <w:p w14:paraId="1094401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appropriate team scope</w:t>
      </w:r>
    </w:p>
    <w:p w14:paraId="226A97B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the correct scope depends heavily on organizational security architecture.</w:t>
      </w:r>
    </w:p>
    <w:p w14:paraId="6E4AB1D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1A72325">
          <v:rect id="_x0000_i1105" style="width:0;height:1.5pt" o:hralign="center" o:hrstd="t" o:hr="t" fillcolor="#a0a0a0" stroked="f"/>
        </w:pict>
      </w:r>
    </w:p>
    <w:p w14:paraId="4294D8E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81. Training Simplification</w:t>
      </w:r>
    </w:p>
    <w:p w14:paraId="6351C31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For today's lab:</w:t>
      </w:r>
    </w:p>
    <w:p w14:paraId="52B6843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should:</w:t>
      </w:r>
    </w:p>
    <w:p w14:paraId="3EFB7F5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Design</w:t>
      </w:r>
    </w:p>
    <w:p w14:paraId="5151C18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Manager Role.</w:t>
      </w:r>
    </w:p>
    <w:p w14:paraId="487AB2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Instructor may avoid deploying broad Business Unit privileges unless the training environment has proper Business Unit data.</w:t>
      </w:r>
    </w:p>
    <w:p w14:paraId="26119F5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Recommended design exercise:</w:t>
      </w:r>
    </w:p>
    <w:p w14:paraId="0D1BB62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Manager:</w:t>
      </w:r>
    </w:p>
    <w:p w14:paraId="7B27202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- All Employee permissions</w:t>
      </w:r>
    </w:p>
    <w:p w14:paraId="27093DE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- Read team Leave Requests</w:t>
      </w:r>
    </w:p>
    <w:p w14:paraId="28998B2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- Review team Leave Requests</w:t>
      </w:r>
    </w:p>
    <w:p w14:paraId="257B6F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- Update Manager Comment</w:t>
      </w:r>
    </w:p>
    <w:p w14:paraId="0B75D93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- No HR master-data administration</w:t>
      </w:r>
    </w:p>
    <w:p w14:paraId="4319E9A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- No security administration</w:t>
      </w:r>
    </w:p>
    <w:p w14:paraId="5425254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3FBF2FE">
          <v:rect id="_x0000_i1106" style="width:0;height:1.5pt" o:hralign="center" o:hrstd="t" o:hr="t" fillcolor="#a0a0a0" stroked="f"/>
        </w:pict>
      </w:r>
    </w:p>
    <w:p w14:paraId="3014C3F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82. Why This Is More Complex</w:t>
      </w:r>
    </w:p>
    <w:p w14:paraId="27AE3E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Manager says:</w:t>
      </w:r>
    </w:p>
    <w:p w14:paraId="629A22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 should see my direct reports.</w:t>
      </w:r>
    </w:p>
    <w:p w14:paraId="4E35660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Dataverse security asks:</w:t>
      </w:r>
    </w:p>
    <w:p w14:paraId="7198727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How is "direct report" represented as an access boundary?</w:t>
      </w:r>
    </w:p>
    <w:p w14:paraId="006CEB9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Our:</w:t>
      </w:r>
    </w:p>
    <w:p w14:paraId="6D97EDE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Employee.Manager</w:t>
      </w:r>
    </w:p>
    <w:p w14:paraId="788DB6A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Lookup does not automatically mean:</w:t>
      </w:r>
    </w:p>
    <w:p w14:paraId="6FA4982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 can read every record belonging to those employees.</w:t>
      </w:r>
    </w:p>
    <w:p w14:paraId="186E03A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is a crucial architecture lesson.</w:t>
      </w:r>
    </w:p>
    <w:p w14:paraId="4F8E343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3A5EF17">
          <v:rect id="_x0000_i1107" style="width:0;height:1.5pt" o:hralign="center" o:hrstd="t" o:hr="t" fillcolor="#a0a0a0" stroked="f"/>
        </w:pict>
      </w:r>
    </w:p>
    <w:p w14:paraId="1D7718E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83. Possible Manager Access Designs</w:t>
      </w:r>
    </w:p>
    <w:p w14:paraId="7D03ECD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Depending on requirements:</w:t>
      </w:r>
    </w:p>
    <w:p w14:paraId="1AA330B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Units</w:t>
      </w:r>
    </w:p>
    <w:p w14:paraId="01914A6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hierarchy aligns.</w:t>
      </w:r>
    </w:p>
    <w:p w14:paraId="3DDF39E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Owner Teams</w:t>
      </w:r>
    </w:p>
    <w:p w14:paraId="37BD953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teams own relevant records.</w:t>
      </w:r>
    </w:p>
    <w:p w14:paraId="7F11F75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Access Teams / Sharing</w:t>
      </w:r>
    </w:p>
    <w:p w14:paraId="6F4A52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access needs to be dynamic.</w:t>
      </w:r>
    </w:p>
    <w:p w14:paraId="115EAF5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Automation</w:t>
      </w:r>
    </w:p>
    <w:p w14:paraId="7878968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to share/unshare records.</w:t>
      </w:r>
    </w:p>
    <w:p w14:paraId="4534C78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Custom security architecture</w:t>
      </w:r>
    </w:p>
    <w:p w14:paraId="14D6C53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advanced requirements.</w:t>
      </w:r>
    </w:p>
    <w:p w14:paraId="0E593DB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Our simple Manager Lookup is:</w:t>
      </w:r>
    </w:p>
    <w:p w14:paraId="10A0F0F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data.</w:t>
      </w:r>
    </w:p>
    <w:p w14:paraId="094A088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It is not automatically:</w:t>
      </w:r>
    </w:p>
    <w:p w14:paraId="78351A9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Authorization.</w:t>
      </w:r>
    </w:p>
    <w:p w14:paraId="284A425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FD1FFA7">
          <v:rect id="_x0000_i1108" style="width:0;height:1.5pt" o:hralign="center" o:hrstd="t" o:hr="t" fillcolor="#a0a0a0" stroked="f"/>
        </w:pict>
      </w:r>
    </w:p>
    <w:p w14:paraId="43DFC6A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PART O — ASSIGN SECURITY ROLES</w:t>
      </w:r>
    </w:p>
    <w:p w14:paraId="7AD5576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84. Lab 4 — Assign Roles</w:t>
      </w:r>
    </w:p>
    <w:p w14:paraId="6586D6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student permissions allow:</w:t>
      </w:r>
    </w:p>
    <w:p w14:paraId="00E4614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Select a test user.</w:t>
      </w:r>
    </w:p>
    <w:p w14:paraId="5474167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Assign:</w:t>
      </w:r>
    </w:p>
    <w:p w14:paraId="048EA5E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Employee.</w:t>
      </w:r>
    </w:p>
    <w:p w14:paraId="6F7E751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Another appropriate HR test user:</w:t>
      </w:r>
    </w:p>
    <w:p w14:paraId="615ED0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Assign:</w:t>
      </w:r>
    </w:p>
    <w:p w14:paraId="0D79E2E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HR.</w:t>
      </w:r>
    </w:p>
    <w:p w14:paraId="1802C3B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Microsoft's environment security management allows roles to be created and assigned to users according to environment/Dataverse permissions.</w:t>
      </w:r>
    </w:p>
    <w:p w14:paraId="3D1BDAE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6496949">
          <v:rect id="_x0000_i1109" style="width:0;height:1.5pt" o:hralign="center" o:hrstd="t" o:hr="t" fillcolor="#a0a0a0" stroked="f"/>
        </w:pict>
      </w:r>
    </w:p>
    <w:p w14:paraId="70A91D4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85. Important Test Rule</w:t>
      </w:r>
    </w:p>
    <w:p w14:paraId="22D49BA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assign:</w:t>
      </w:r>
    </w:p>
    <w:p w14:paraId="51637F4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System Administrator</w:t>
      </w:r>
    </w:p>
    <w:p w14:paraId="7116901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to the Employee test user.</w:t>
      </w:r>
    </w:p>
    <w:p w14:paraId="09A1F5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Otherwise:</w:t>
      </w:r>
    </w:p>
    <w:p w14:paraId="2544DC4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student will not know whether:</w:t>
      </w:r>
    </w:p>
    <w:p w14:paraId="5DC491D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Their custom role actually works.</w:t>
      </w:r>
    </w:p>
    <w:p w14:paraId="591B1E4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958D12A">
          <v:rect id="_x0000_i1110" style="width:0;height:1.5pt" o:hralign="center" o:hrstd="t" o:hr="t" fillcolor="#a0a0a0" stroked="f"/>
        </w:pict>
      </w:r>
    </w:p>
    <w:p w14:paraId="006630D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86. User Has Multiple Roles</w:t>
      </w:r>
    </w:p>
    <w:p w14:paraId="6B6D4D4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Before testing, inspect:</w:t>
      </w:r>
    </w:p>
    <w:p w14:paraId="5B3B539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 roles assigned to the test user.</w:t>
      </w:r>
    </w:p>
    <w:p w14:paraId="0E02E78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Remember:</w:t>
      </w:r>
    </w:p>
    <w:p w14:paraId="207902C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Permissions are cumulative.</w:t>
      </w:r>
    </w:p>
    <w:p w14:paraId="5D6D6D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Another broad role may invalidate your test.</w:t>
      </w:r>
    </w:p>
    <w:p w14:paraId="4A17710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F5D0236">
          <v:rect id="_x0000_i1111" style="width:0;height:1.5pt" o:hralign="center" o:hrstd="t" o:hr="t" fillcolor="#a0a0a0" stroked="f"/>
        </w:pict>
      </w:r>
    </w:p>
    <w:p w14:paraId="005902E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P — SECURITY TESTING</w:t>
      </w:r>
    </w:p>
    <w:p w14:paraId="71D1F39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87. Lab 5 — Test as Employee Persona</w:t>
      </w:r>
    </w:p>
    <w:p w14:paraId="1E7B02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 Employee should attempt:</w:t>
      </w:r>
    </w:p>
    <w:p w14:paraId="701EF9C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Leave Types</w:t>
      </w:r>
    </w:p>
    <w:p w14:paraId="6F6207F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1ED9389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Allowed.</w:t>
      </w:r>
    </w:p>
    <w:p w14:paraId="0E5C13C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own Leave Request</w:t>
      </w:r>
    </w:p>
    <w:p w14:paraId="7D6F91D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3C3B733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Allowed.</w:t>
      </w:r>
    </w:p>
    <w:p w14:paraId="4FC0248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own request</w:t>
      </w:r>
    </w:p>
    <w:p w14:paraId="194537B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0F76381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Allowed.</w:t>
      </w:r>
    </w:p>
    <w:p w14:paraId="4552024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Department</w:t>
      </w:r>
    </w:p>
    <w:p w14:paraId="762E1B4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61DA846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Denied.</w:t>
      </w:r>
    </w:p>
    <w:p w14:paraId="17167A6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Modify Leave Type</w:t>
      </w:r>
    </w:p>
    <w:p w14:paraId="5462751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Expected:</w:t>
      </w:r>
    </w:p>
    <w:p w14:paraId="6033E67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Denied.</w:t>
      </w:r>
    </w:p>
    <w:p w14:paraId="421DA35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Security Role</w:t>
      </w:r>
    </w:p>
    <w:p w14:paraId="06105CA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3CC066C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Denied.</w:t>
      </w:r>
    </w:p>
    <w:p w14:paraId="3C3321B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E2AB62B">
          <v:rect id="_x0000_i1112" style="width:0;height:1.5pt" o:hralign="center" o:hrstd="t" o:hr="t" fillcolor="#a0a0a0" stroked="f"/>
        </w:pict>
      </w:r>
    </w:p>
    <w:p w14:paraId="10A1C31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88. Test as HR Persona</w:t>
      </w:r>
    </w:p>
    <w:p w14:paraId="28C575F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 user should attempt:</w:t>
      </w:r>
    </w:p>
    <w:p w14:paraId="3A4B31D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all appropriate Employee records</w:t>
      </w:r>
    </w:p>
    <w:p w14:paraId="71C3C5E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7E8CA6C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Allowed.</w:t>
      </w:r>
    </w:p>
    <w:p w14:paraId="74E71B6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 Leave Types</w:t>
      </w:r>
    </w:p>
    <w:p w14:paraId="611302A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315A92F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Allowed.</w:t>
      </w:r>
    </w:p>
    <w:p w14:paraId="7AC5120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Review Leave Requests</w:t>
      </w:r>
    </w:p>
    <w:p w14:paraId="7552746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7747B09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Allowed.</w:t>
      </w:r>
    </w:p>
    <w:p w14:paraId="144E545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Security Roles</w:t>
      </w:r>
    </w:p>
    <w:p w14:paraId="1C0766F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Expected:</w:t>
      </w:r>
    </w:p>
    <w:p w14:paraId="6305591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Not automatically allowed through the HR business role.</w:t>
      </w:r>
    </w:p>
    <w:p w14:paraId="5F376E8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79B86D5">
          <v:rect id="_x0000_i1113" style="width:0;height:1.5pt" o:hralign="center" o:hrstd="t" o:hr="t" fillcolor="#a0a0a0" stroked="f"/>
        </w:pict>
      </w:r>
    </w:p>
    <w:p w14:paraId="6C98A44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89. Security Testing Table</w:t>
      </w:r>
    </w:p>
    <w:p w14:paraId="36E2690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Students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1519"/>
        <w:gridCol w:w="1062"/>
        <w:gridCol w:w="930"/>
      </w:tblGrid>
      <w:tr w:rsidR="00982296" w:rsidRPr="00982296" w14:paraId="407B0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4A895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D2430F3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076A56E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2B54DEB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Pass?</w:t>
            </w:r>
          </w:p>
        </w:tc>
      </w:tr>
      <w:tr w:rsidR="00982296" w:rsidRPr="00982296" w14:paraId="4A47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C87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reads Leave Type</w:t>
            </w:r>
          </w:p>
        </w:tc>
        <w:tc>
          <w:tcPr>
            <w:tcW w:w="0" w:type="auto"/>
            <w:vAlign w:val="center"/>
            <w:hideMark/>
          </w:tcPr>
          <w:p w14:paraId="735088D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739F831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975E10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60D5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1E9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creates Request</w:t>
            </w:r>
          </w:p>
        </w:tc>
        <w:tc>
          <w:tcPr>
            <w:tcW w:w="0" w:type="auto"/>
            <w:vAlign w:val="center"/>
            <w:hideMark/>
          </w:tcPr>
          <w:p w14:paraId="4566947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0B597EE2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6550B0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0C4F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862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creates Department</w:t>
            </w:r>
          </w:p>
        </w:tc>
        <w:tc>
          <w:tcPr>
            <w:tcW w:w="0" w:type="auto"/>
            <w:vAlign w:val="center"/>
            <w:hideMark/>
          </w:tcPr>
          <w:p w14:paraId="0322BED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66FFF494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56ADA2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59A0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5BE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edits Leave Type</w:t>
            </w:r>
          </w:p>
        </w:tc>
        <w:tc>
          <w:tcPr>
            <w:tcW w:w="0" w:type="auto"/>
            <w:vAlign w:val="center"/>
            <w:hideMark/>
          </w:tcPr>
          <w:p w14:paraId="6E2E1F8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7A7CAA99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A9BC1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5F56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ACA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HR edits Employee</w:t>
            </w:r>
          </w:p>
        </w:tc>
        <w:tc>
          <w:tcPr>
            <w:tcW w:w="0" w:type="auto"/>
            <w:vAlign w:val="center"/>
            <w:hideMark/>
          </w:tcPr>
          <w:p w14:paraId="4BA77DA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738CF98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4D021E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2DE17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075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HR views Leave Requests</w:t>
            </w:r>
          </w:p>
        </w:tc>
        <w:tc>
          <w:tcPr>
            <w:tcW w:w="0" w:type="auto"/>
            <w:vAlign w:val="center"/>
            <w:hideMark/>
          </w:tcPr>
          <w:p w14:paraId="48CE4E7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2DA62E16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B42D490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</w:tbl>
    <w:p w14:paraId="3DDC48B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49072D9">
          <v:rect id="_x0000_i1114" style="width:0;height:1.5pt" o:hralign="center" o:hrstd="t" o:hr="t" fillcolor="#a0a0a0" stroked="f"/>
        </w:pict>
      </w:r>
    </w:p>
    <w:p w14:paraId="46DE8B1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90. Why Test Denied Actions?</w:t>
      </w:r>
    </w:p>
    <w:p w14:paraId="628ADFC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Testing security means testing:</w:t>
      </w:r>
    </w:p>
    <w:p w14:paraId="04B88B4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users cannot do</w:t>
      </w:r>
    </w:p>
    <w:p w14:paraId="36C3C11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 well as:</w:t>
      </w:r>
    </w:p>
    <w:p w14:paraId="0ED26B5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users can do.</w:t>
      </w:r>
    </w:p>
    <w:p w14:paraId="396CAAF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we test only successful actions:</w:t>
      </w:r>
    </w:p>
    <w:p w14:paraId="18E8A99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have not proven security.</w:t>
      </w:r>
    </w:p>
    <w:p w14:paraId="30BDEA9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4929DAB">
          <v:rect id="_x0000_i1115" style="width:0;height:1.5pt" o:hralign="center" o:hrstd="t" o:hr="t" fillcolor="#a0a0a0" stroked="f"/>
        </w:pict>
      </w:r>
    </w:p>
    <w:p w14:paraId="00DE085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Q — SECURITY TROUBLESHOOTING</w:t>
      </w:r>
    </w:p>
    <w:p w14:paraId="60F3994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91. Problem — Employee Cannot Create Leave Request</w:t>
      </w:r>
    </w:p>
    <w:p w14:paraId="7C4BE2D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Investigate:</w:t>
      </w:r>
    </w:p>
    <w:p w14:paraId="0649C08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Does role have Create on Leave Request?</w:t>
      </w:r>
    </w:p>
    <w:p w14:paraId="566AAE1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Is Create access level correct?</w:t>
      </w:r>
    </w:p>
    <w:p w14:paraId="55A6708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Does the user have appropriate Read privileges?</w:t>
      </w:r>
    </w:p>
    <w:p w14:paraId="6D384E7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Are Employee and Leave Type relationship privileges sufficient?</w:t>
      </w:r>
    </w:p>
    <w:p w14:paraId="2426765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Are Append/Append To privileges missing?</w:t>
      </w:r>
    </w:p>
    <w:p w14:paraId="72966BB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Is record ownership behaving as expected?</w:t>
      </w:r>
    </w:p>
    <w:p w14:paraId="0FAF980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Is another dependency involved?</w:t>
      </w:r>
    </w:p>
    <w:p w14:paraId="5E68669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7B74A65">
          <v:rect id="_x0000_i1116" style="width:0;height:1.5pt" o:hralign="center" o:hrstd="t" o:hr="t" fillcolor="#a0a0a0" stroked="f"/>
        </w:pict>
      </w:r>
    </w:p>
    <w:p w14:paraId="66356A9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92. Problem — Employee Can See Every Request</w:t>
      </w:r>
    </w:p>
    <w:p w14:paraId="2A47806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Investigate:</w:t>
      </w:r>
    </w:p>
    <w:p w14:paraId="141666F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Other assigned roles</w:t>
      </w:r>
    </w:p>
    <w:p w14:paraId="3A798A6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Organization-level Read</w:t>
      </w:r>
    </w:p>
    <w:p w14:paraId="63BFFF8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Team membership</w:t>
      </w:r>
    </w:p>
    <w:p w14:paraId="57BB34B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Shared records</w:t>
      </w:r>
    </w:p>
    <w:p w14:paraId="43E2135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Record ownership</w:t>
      </w:r>
    </w:p>
    <w:p w14:paraId="530BE52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Unit configuration</w:t>
      </w:r>
    </w:p>
    <w:p w14:paraId="0A6354D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Remember:</w:t>
      </w:r>
    </w:p>
    <w:p w14:paraId="1FB9F0F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Roles are cumulative.</w:t>
      </w:r>
    </w:p>
    <w:p w14:paraId="3B5D935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DADAAAF">
          <v:rect id="_x0000_i1117" style="width:0;height:1.5pt" o:hralign="center" o:hrstd="t" o:hr="t" fillcolor="#a0a0a0" stroked="f"/>
        </w:pict>
      </w:r>
    </w:p>
    <w:p w14:paraId="0FEB1EA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93. Problem — User Can Open App But Not Data</w:t>
      </w:r>
    </w:p>
    <w:p w14:paraId="4A035AD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Later, when we build Power Apps:</w:t>
      </w:r>
    </w:p>
    <w:p w14:paraId="7DC094B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Sharing the application will not automatically mean:</w:t>
      </w:r>
    </w:p>
    <w:p w14:paraId="6016FE0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The user has every required Dataverse privilege.</w:t>
      </w:r>
    </w:p>
    <w:p w14:paraId="6D1D78C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Application access and data access are:</w:t>
      </w:r>
    </w:p>
    <w:p w14:paraId="1EAEBF9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Separate concerns.</w:t>
      </w:r>
    </w:p>
    <w:p w14:paraId="30F8A2F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A79B293">
          <v:rect id="_x0000_i1118" style="width:0;height:1.5pt" o:hralign="center" o:hrstd="t" o:hr="t" fillcolor="#a0a0a0" stroked="f"/>
        </w:pict>
      </w:r>
    </w:p>
    <w:p w14:paraId="4D902CB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94. Problem — User Has Too Much Access</w:t>
      </w:r>
    </w:p>
    <w:p w14:paraId="2F10BD5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immediately remove random permissions.</w:t>
      </w:r>
    </w:p>
    <w:p w14:paraId="303D01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First inspect:</w:t>
      </w:r>
    </w:p>
    <w:p w14:paraId="2F6059BA" w14:textId="77777777" w:rsidR="00982296" w:rsidRPr="00982296" w:rsidRDefault="00982296">
      <w:pPr>
        <w:numPr>
          <w:ilvl w:val="0"/>
          <w:numId w:val="14"/>
        </w:numPr>
        <w:rPr>
          <w:sz w:val="32"/>
          <w:szCs w:val="32"/>
        </w:rPr>
      </w:pPr>
      <w:r w:rsidRPr="00982296">
        <w:rPr>
          <w:sz w:val="32"/>
          <w:szCs w:val="32"/>
        </w:rPr>
        <w:t>User roles</w:t>
      </w:r>
    </w:p>
    <w:p w14:paraId="1E5F0426" w14:textId="77777777" w:rsidR="00982296" w:rsidRPr="00982296" w:rsidRDefault="00982296">
      <w:pPr>
        <w:numPr>
          <w:ilvl w:val="0"/>
          <w:numId w:val="14"/>
        </w:numPr>
        <w:rPr>
          <w:sz w:val="32"/>
          <w:szCs w:val="32"/>
        </w:rPr>
      </w:pPr>
      <w:r w:rsidRPr="00982296">
        <w:rPr>
          <w:sz w:val="32"/>
          <w:szCs w:val="32"/>
        </w:rPr>
        <w:t>Team roles</w:t>
      </w:r>
    </w:p>
    <w:p w14:paraId="3E2ED589" w14:textId="77777777" w:rsidR="00982296" w:rsidRPr="00982296" w:rsidRDefault="00982296">
      <w:pPr>
        <w:numPr>
          <w:ilvl w:val="0"/>
          <w:numId w:val="14"/>
        </w:numPr>
        <w:rPr>
          <w:sz w:val="32"/>
          <w:szCs w:val="32"/>
        </w:rPr>
      </w:pPr>
      <w:r w:rsidRPr="00982296">
        <w:rPr>
          <w:sz w:val="32"/>
          <w:szCs w:val="32"/>
        </w:rPr>
        <w:t>Ownership</w:t>
      </w:r>
    </w:p>
    <w:p w14:paraId="25C2B74C" w14:textId="77777777" w:rsidR="00982296" w:rsidRPr="00982296" w:rsidRDefault="00982296">
      <w:pPr>
        <w:numPr>
          <w:ilvl w:val="0"/>
          <w:numId w:val="14"/>
        </w:numPr>
        <w:rPr>
          <w:sz w:val="32"/>
          <w:szCs w:val="32"/>
        </w:rPr>
      </w:pPr>
      <w:r w:rsidRPr="00982296">
        <w:rPr>
          <w:sz w:val="32"/>
          <w:szCs w:val="32"/>
        </w:rPr>
        <w:t>Shares</w:t>
      </w:r>
    </w:p>
    <w:p w14:paraId="39FE9FDF" w14:textId="77777777" w:rsidR="00982296" w:rsidRPr="00982296" w:rsidRDefault="00982296">
      <w:pPr>
        <w:numPr>
          <w:ilvl w:val="0"/>
          <w:numId w:val="14"/>
        </w:numPr>
        <w:rPr>
          <w:sz w:val="32"/>
          <w:szCs w:val="32"/>
        </w:rPr>
      </w:pPr>
      <w:r w:rsidRPr="00982296">
        <w:rPr>
          <w:sz w:val="32"/>
          <w:szCs w:val="32"/>
        </w:rPr>
        <w:t>Business Unit scope</w:t>
      </w:r>
    </w:p>
    <w:p w14:paraId="78480FDD" w14:textId="77777777" w:rsidR="00982296" w:rsidRPr="00982296" w:rsidRDefault="00982296">
      <w:pPr>
        <w:numPr>
          <w:ilvl w:val="0"/>
          <w:numId w:val="14"/>
        </w:numPr>
        <w:rPr>
          <w:sz w:val="32"/>
          <w:szCs w:val="32"/>
        </w:rPr>
      </w:pPr>
      <w:r w:rsidRPr="00982296">
        <w:rPr>
          <w:sz w:val="32"/>
          <w:szCs w:val="32"/>
        </w:rPr>
        <w:t>Table ownership</w:t>
      </w:r>
    </w:p>
    <w:p w14:paraId="7F959A0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 troubleshooting should be systematic.</w:t>
      </w:r>
    </w:p>
    <w:p w14:paraId="2942EB6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9C47152">
          <v:rect id="_x0000_i1119" style="width:0;height:1.5pt" o:hralign="center" o:hrstd="t" o:hr="t" fillcolor="#a0a0a0" stroked="f"/>
        </w:pict>
      </w:r>
    </w:p>
    <w:p w14:paraId="074E188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R — DEFENSE IN DEPTH</w:t>
      </w:r>
    </w:p>
    <w:p w14:paraId="5A0EBBE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95. Security Is Not One Button</w:t>
      </w:r>
    </w:p>
    <w:p w14:paraId="024C02E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Imagine:</w:t>
      </w:r>
    </w:p>
    <w:p w14:paraId="391864A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should not edit an:</w:t>
      </w:r>
    </w:p>
    <w:p w14:paraId="77D9795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Approved Request.</w:t>
      </w:r>
    </w:p>
    <w:p w14:paraId="6D10CAF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Possible layers:</w:t>
      </w:r>
    </w:p>
    <w:p w14:paraId="3846F67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Dataverse Security</w:t>
      </w:r>
    </w:p>
    <w:p w14:paraId="1569140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Who can update Leave Request records?</w:t>
      </w:r>
    </w:p>
    <w:p w14:paraId="7B316B1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Power Apps</w:t>
      </w:r>
    </w:p>
    <w:p w14:paraId="31E62D7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Disable Edit button when status = Approved.</w:t>
      </w:r>
    </w:p>
    <w:p w14:paraId="666A2B0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Power Automate</w:t>
      </w:r>
    </w:p>
    <w:p w14:paraId="1201A9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Control workflow status transitions.</w:t>
      </w:r>
    </w:p>
    <w:p w14:paraId="64D8F38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Rules / Server Logic</w:t>
      </w:r>
    </w:p>
    <w:p w14:paraId="72043DC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Validate important data requirements.</w:t>
      </w:r>
    </w:p>
    <w:p w14:paraId="27C358D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Together:</w:t>
      </w:r>
    </w:p>
    <w:p w14:paraId="0C34A7B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Defense in Depth.</w:t>
      </w:r>
    </w:p>
    <w:p w14:paraId="5B140A3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03C07F2">
          <v:rect id="_x0000_i1120" style="width:0;height:1.5pt" o:hralign="center" o:hrstd="t" o:hr="t" fillcolor="#a0a0a0" stroked="f"/>
        </w:pict>
      </w:r>
    </w:p>
    <w:p w14:paraId="2AD9239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96. UI Is Not Security</w:t>
      </w:r>
    </w:p>
    <w:p w14:paraId="6738485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Suppose Power Apps uses:</w:t>
      </w:r>
    </w:p>
    <w:p w14:paraId="753C8A5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Edit Button Visible = false</w:t>
      </w:r>
    </w:p>
    <w:p w14:paraId="2E954B0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Does that prevent a user from updating the record through another client if they have Dataverse Write permission?</w:t>
      </w:r>
    </w:p>
    <w:p w14:paraId="306B662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233B3C5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3285A7D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Hiding UI controls is:</w:t>
      </w:r>
    </w:p>
    <w:p w14:paraId="4C85010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 experience logic.</w:t>
      </w:r>
    </w:p>
    <w:p w14:paraId="25864C0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Actual data protection requires:</w:t>
      </w:r>
    </w:p>
    <w:p w14:paraId="2C1F8F7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Data-layer authorization.</w:t>
      </w:r>
    </w:p>
    <w:p w14:paraId="51D0C4A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A098862">
          <v:rect id="_x0000_i1121" style="width:0;height:1.5pt" o:hralign="center" o:hrstd="t" o:hr="t" fillcolor="#a0a0a0" stroked="f"/>
        </w:pict>
      </w:r>
    </w:p>
    <w:p w14:paraId="5114A8A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PART S — ENVIRONMENTS</w:t>
      </w:r>
    </w:p>
    <w:p w14:paraId="20982B0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97. What is an Environment?</w:t>
      </w:r>
    </w:p>
    <w:p w14:paraId="08B6684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Power Platform Environment is a container for resources such as:</w:t>
      </w:r>
    </w:p>
    <w:p w14:paraId="58CB5E5B" w14:textId="77777777" w:rsidR="00982296" w:rsidRPr="00982296" w:rsidRDefault="00982296">
      <w:pPr>
        <w:numPr>
          <w:ilvl w:val="0"/>
          <w:numId w:val="15"/>
        </w:numPr>
        <w:rPr>
          <w:sz w:val="32"/>
          <w:szCs w:val="32"/>
        </w:rPr>
      </w:pPr>
      <w:r w:rsidRPr="00982296">
        <w:rPr>
          <w:sz w:val="32"/>
          <w:szCs w:val="32"/>
        </w:rPr>
        <w:t>Apps</w:t>
      </w:r>
    </w:p>
    <w:p w14:paraId="0CEFBED9" w14:textId="77777777" w:rsidR="00982296" w:rsidRPr="00982296" w:rsidRDefault="00982296">
      <w:pPr>
        <w:numPr>
          <w:ilvl w:val="0"/>
          <w:numId w:val="15"/>
        </w:numPr>
        <w:rPr>
          <w:sz w:val="32"/>
          <w:szCs w:val="32"/>
        </w:rPr>
      </w:pPr>
      <w:r w:rsidRPr="00982296">
        <w:rPr>
          <w:sz w:val="32"/>
          <w:szCs w:val="32"/>
        </w:rPr>
        <w:t>Flows</w:t>
      </w:r>
    </w:p>
    <w:p w14:paraId="647952FC" w14:textId="77777777" w:rsidR="00982296" w:rsidRPr="00982296" w:rsidRDefault="00982296">
      <w:pPr>
        <w:numPr>
          <w:ilvl w:val="0"/>
          <w:numId w:val="15"/>
        </w:numPr>
        <w:rPr>
          <w:sz w:val="32"/>
          <w:szCs w:val="32"/>
        </w:rPr>
      </w:pPr>
      <w:r w:rsidRPr="00982296">
        <w:rPr>
          <w:sz w:val="32"/>
          <w:szCs w:val="32"/>
        </w:rPr>
        <w:t>Connections</w:t>
      </w:r>
    </w:p>
    <w:p w14:paraId="1D718AAE" w14:textId="77777777" w:rsidR="00982296" w:rsidRPr="00982296" w:rsidRDefault="00982296">
      <w:pPr>
        <w:numPr>
          <w:ilvl w:val="0"/>
          <w:numId w:val="15"/>
        </w:numPr>
        <w:rPr>
          <w:sz w:val="32"/>
          <w:szCs w:val="32"/>
        </w:rPr>
      </w:pPr>
      <w:r w:rsidRPr="00982296">
        <w:rPr>
          <w:sz w:val="32"/>
          <w:szCs w:val="32"/>
        </w:rPr>
        <w:t>Dataverse</w:t>
      </w:r>
    </w:p>
    <w:p w14:paraId="27E1F5BA" w14:textId="77777777" w:rsidR="00982296" w:rsidRPr="00982296" w:rsidRDefault="00982296">
      <w:pPr>
        <w:numPr>
          <w:ilvl w:val="0"/>
          <w:numId w:val="15"/>
        </w:numPr>
        <w:rPr>
          <w:sz w:val="32"/>
          <w:szCs w:val="32"/>
        </w:rPr>
      </w:pPr>
      <w:r w:rsidRPr="00982296">
        <w:rPr>
          <w:sz w:val="32"/>
          <w:szCs w:val="32"/>
        </w:rPr>
        <w:t>Agents</w:t>
      </w:r>
    </w:p>
    <w:p w14:paraId="229CA31C" w14:textId="77777777" w:rsidR="00982296" w:rsidRPr="00982296" w:rsidRDefault="00982296">
      <w:pPr>
        <w:numPr>
          <w:ilvl w:val="0"/>
          <w:numId w:val="15"/>
        </w:numPr>
        <w:rPr>
          <w:sz w:val="32"/>
          <w:szCs w:val="32"/>
        </w:rPr>
      </w:pPr>
      <w:r w:rsidRPr="00982296">
        <w:rPr>
          <w:sz w:val="32"/>
          <w:szCs w:val="32"/>
        </w:rPr>
        <w:t>Other environment-scoped resources</w:t>
      </w:r>
    </w:p>
    <w:p w14:paraId="6E2A280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Environments can separate applications based on teams, roles, security requirements, lifecycle stages, or geography.</w:t>
      </w:r>
    </w:p>
    <w:p w14:paraId="624ECA5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AC1FDA8">
          <v:rect id="_x0000_i1122" style="width:0;height:1.5pt" o:hralign="center" o:hrstd="t" o:hr="t" fillcolor="#a0a0a0" stroked="f"/>
        </w:pict>
      </w:r>
    </w:p>
    <w:p w14:paraId="03B478B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98. Common Environment Types</w:t>
      </w:r>
    </w:p>
    <w:p w14:paraId="3D88D96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Current Power Platform environments include types such as:</w:t>
      </w:r>
    </w:p>
    <w:p w14:paraId="4609301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Production</w:t>
      </w:r>
    </w:p>
    <w:p w14:paraId="6986BCD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Default</w:t>
      </w:r>
    </w:p>
    <w:p w14:paraId="71087AA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Sandbox</w:t>
      </w:r>
    </w:p>
    <w:p w14:paraId="6D56F32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Trial</w:t>
      </w:r>
    </w:p>
    <w:p w14:paraId="3BBACA8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Developer</w:t>
      </w:r>
    </w:p>
    <w:p w14:paraId="07F963A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plus specialized environment types.</w:t>
      </w:r>
    </w:p>
    <w:p w14:paraId="0570F5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our training lifecycle, focus on:</w:t>
      </w:r>
    </w:p>
    <w:p w14:paraId="5977D4D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DEV</w:t>
      </w:r>
    </w:p>
    <w:p w14:paraId="652C1EC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TEST</w:t>
      </w:r>
    </w:p>
    <w:p w14:paraId="68A4C13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PROD</w:t>
      </w:r>
    </w:p>
    <w:p w14:paraId="1395DC9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F2CD8A5">
          <v:rect id="_x0000_i1123" style="width:0;height:1.5pt" o:hralign="center" o:hrstd="t" o:hr="t" fillcolor="#a0a0a0" stroked="f"/>
        </w:pict>
      </w:r>
    </w:p>
    <w:p w14:paraId="773C2C6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99. Development</w:t>
      </w:r>
    </w:p>
    <w:p w14:paraId="5A8030F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Purpose:</w:t>
      </w:r>
    </w:p>
    <w:p w14:paraId="02E2C9B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Build.</w:t>
      </w:r>
    </w:p>
    <w:p w14:paraId="51608F5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Developers/makers can:</w:t>
      </w:r>
    </w:p>
    <w:p w14:paraId="00673EF2" w14:textId="77777777" w:rsidR="00982296" w:rsidRPr="00982296" w:rsidRDefault="00982296">
      <w:pPr>
        <w:numPr>
          <w:ilvl w:val="0"/>
          <w:numId w:val="16"/>
        </w:numPr>
        <w:rPr>
          <w:sz w:val="32"/>
          <w:szCs w:val="32"/>
        </w:rPr>
      </w:pPr>
      <w:r w:rsidRPr="00982296">
        <w:rPr>
          <w:sz w:val="32"/>
          <w:szCs w:val="32"/>
        </w:rPr>
        <w:t>Create tables</w:t>
      </w:r>
    </w:p>
    <w:p w14:paraId="13E68197" w14:textId="77777777" w:rsidR="00982296" w:rsidRPr="00982296" w:rsidRDefault="00982296">
      <w:pPr>
        <w:numPr>
          <w:ilvl w:val="0"/>
          <w:numId w:val="16"/>
        </w:numPr>
        <w:rPr>
          <w:sz w:val="32"/>
          <w:szCs w:val="32"/>
        </w:rPr>
      </w:pPr>
      <w:r w:rsidRPr="00982296">
        <w:rPr>
          <w:sz w:val="32"/>
          <w:szCs w:val="32"/>
        </w:rPr>
        <w:t>Create apps</w:t>
      </w:r>
    </w:p>
    <w:p w14:paraId="0D062FC3" w14:textId="77777777" w:rsidR="00982296" w:rsidRPr="00982296" w:rsidRDefault="00982296">
      <w:pPr>
        <w:numPr>
          <w:ilvl w:val="0"/>
          <w:numId w:val="16"/>
        </w:numPr>
        <w:rPr>
          <w:sz w:val="32"/>
          <w:szCs w:val="32"/>
        </w:rPr>
      </w:pPr>
      <w:r w:rsidRPr="00982296">
        <w:rPr>
          <w:sz w:val="32"/>
          <w:szCs w:val="32"/>
        </w:rPr>
        <w:t>Create flows</w:t>
      </w:r>
    </w:p>
    <w:p w14:paraId="41630CA2" w14:textId="77777777" w:rsidR="00982296" w:rsidRPr="00982296" w:rsidRDefault="00982296">
      <w:pPr>
        <w:numPr>
          <w:ilvl w:val="0"/>
          <w:numId w:val="16"/>
        </w:numPr>
        <w:rPr>
          <w:sz w:val="32"/>
          <w:szCs w:val="32"/>
        </w:rPr>
      </w:pPr>
      <w:r w:rsidRPr="00982296">
        <w:rPr>
          <w:sz w:val="32"/>
          <w:szCs w:val="32"/>
        </w:rPr>
        <w:t>Test changes</w:t>
      </w:r>
    </w:p>
    <w:p w14:paraId="0FE8891D" w14:textId="77777777" w:rsidR="00982296" w:rsidRPr="00982296" w:rsidRDefault="00982296">
      <w:pPr>
        <w:numPr>
          <w:ilvl w:val="0"/>
          <w:numId w:val="16"/>
        </w:numPr>
        <w:rPr>
          <w:sz w:val="32"/>
          <w:szCs w:val="32"/>
        </w:rPr>
      </w:pPr>
      <w:r w:rsidRPr="00982296">
        <w:rPr>
          <w:sz w:val="32"/>
          <w:szCs w:val="32"/>
        </w:rPr>
        <w:t>Experiment safely</w:t>
      </w:r>
    </w:p>
    <w:p w14:paraId="66E0D68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Development should not be the environment where real users depend on unfinished work.</w:t>
      </w:r>
    </w:p>
    <w:p w14:paraId="5A93E83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67FF7C7">
          <v:rect id="_x0000_i1124" style="width:0;height:1.5pt" o:hralign="center" o:hrstd="t" o:hr="t" fillcolor="#a0a0a0" stroked="f"/>
        </w:pict>
      </w:r>
    </w:p>
    <w:p w14:paraId="773F7B2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100. Test</w:t>
      </w:r>
    </w:p>
    <w:p w14:paraId="5963D7A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Purpose:</w:t>
      </w:r>
    </w:p>
    <w:p w14:paraId="6655689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Validate.</w:t>
      </w:r>
    </w:p>
    <w:p w14:paraId="759ABF9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Test:</w:t>
      </w:r>
    </w:p>
    <w:p w14:paraId="4CB540C0" w14:textId="77777777" w:rsidR="00982296" w:rsidRPr="00982296" w:rsidRDefault="00982296">
      <w:pPr>
        <w:numPr>
          <w:ilvl w:val="0"/>
          <w:numId w:val="17"/>
        </w:numPr>
        <w:rPr>
          <w:sz w:val="32"/>
          <w:szCs w:val="32"/>
        </w:rPr>
      </w:pPr>
      <w:r w:rsidRPr="00982296">
        <w:rPr>
          <w:sz w:val="32"/>
          <w:szCs w:val="32"/>
        </w:rPr>
        <w:t>Functionality</w:t>
      </w:r>
    </w:p>
    <w:p w14:paraId="6081DC71" w14:textId="77777777" w:rsidR="00982296" w:rsidRPr="00982296" w:rsidRDefault="00982296">
      <w:pPr>
        <w:numPr>
          <w:ilvl w:val="0"/>
          <w:numId w:val="17"/>
        </w:numPr>
        <w:rPr>
          <w:sz w:val="32"/>
          <w:szCs w:val="32"/>
        </w:rPr>
      </w:pPr>
      <w:r w:rsidRPr="00982296">
        <w:rPr>
          <w:sz w:val="32"/>
          <w:szCs w:val="32"/>
        </w:rPr>
        <w:t>Security</w:t>
      </w:r>
    </w:p>
    <w:p w14:paraId="70F2BAF5" w14:textId="77777777" w:rsidR="00982296" w:rsidRPr="00982296" w:rsidRDefault="00982296">
      <w:pPr>
        <w:numPr>
          <w:ilvl w:val="0"/>
          <w:numId w:val="17"/>
        </w:num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Integrations</w:t>
      </w:r>
    </w:p>
    <w:p w14:paraId="2AFB3607" w14:textId="77777777" w:rsidR="00982296" w:rsidRPr="00982296" w:rsidRDefault="00982296">
      <w:pPr>
        <w:numPr>
          <w:ilvl w:val="0"/>
          <w:numId w:val="17"/>
        </w:numPr>
        <w:rPr>
          <w:sz w:val="32"/>
          <w:szCs w:val="32"/>
        </w:rPr>
      </w:pPr>
      <w:r w:rsidRPr="00982296">
        <w:rPr>
          <w:sz w:val="32"/>
          <w:szCs w:val="32"/>
        </w:rPr>
        <w:t>Deployment</w:t>
      </w:r>
    </w:p>
    <w:p w14:paraId="0254691D" w14:textId="77777777" w:rsidR="00982296" w:rsidRPr="00982296" w:rsidRDefault="00982296">
      <w:pPr>
        <w:numPr>
          <w:ilvl w:val="0"/>
          <w:numId w:val="17"/>
        </w:numPr>
        <w:rPr>
          <w:sz w:val="32"/>
          <w:szCs w:val="32"/>
        </w:rPr>
      </w:pPr>
      <w:r w:rsidRPr="00982296">
        <w:rPr>
          <w:sz w:val="32"/>
          <w:szCs w:val="32"/>
        </w:rPr>
        <w:t>Business acceptance</w:t>
      </w:r>
    </w:p>
    <w:p w14:paraId="7B51245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without directly modifying Production.</w:t>
      </w:r>
    </w:p>
    <w:p w14:paraId="72EC479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6514BDC">
          <v:rect id="_x0000_i1125" style="width:0;height:1.5pt" o:hralign="center" o:hrstd="t" o:hr="t" fillcolor="#a0a0a0" stroked="f"/>
        </w:pict>
      </w:r>
    </w:p>
    <w:p w14:paraId="6D846EB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101. Production</w:t>
      </w:r>
    </w:p>
    <w:p w14:paraId="0C980EC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Purpose:</w:t>
      </w:r>
    </w:p>
    <w:p w14:paraId="407B362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Real business use.</w:t>
      </w:r>
    </w:p>
    <w:p w14:paraId="51D9D59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Production should contain:</w:t>
      </w:r>
    </w:p>
    <w:p w14:paraId="2CE467D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Approved releases.</w:t>
      </w:r>
    </w:p>
    <w:p w14:paraId="516F5B7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describes Production environments as intended for permanent organizational work, while Sandbox environments are commonly used for development/testing scenarios.</w:t>
      </w:r>
    </w:p>
    <w:p w14:paraId="3815F52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7D80419">
          <v:rect id="_x0000_i1126" style="width:0;height:1.5pt" o:hralign="center" o:hrstd="t" o:hr="t" fillcolor="#a0a0a0" stroked="f"/>
        </w:pict>
      </w:r>
    </w:p>
    <w:p w14:paraId="3D6B714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102. Recommended ALM Pattern</w:t>
      </w:r>
    </w:p>
    <w:p w14:paraId="5DE47D0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a healthy Power Platform ALM strategy, Microsoft recommends at least separate development and production environments and recommends using at least:</w:t>
      </w:r>
    </w:p>
    <w:p w14:paraId="219DCBD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Development</w:t>
      </w:r>
    </w:p>
    <w:p w14:paraId="3DA1BD7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Test</w:t>
      </w:r>
    </w:p>
    <w:p w14:paraId="00EE473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Production</w:t>
      </w:r>
    </w:p>
    <w:p w14:paraId="502EB94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where practical.</w:t>
      </w:r>
    </w:p>
    <w:p w14:paraId="2B87EB9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Our bootcamp will follow:</w:t>
      </w:r>
    </w:p>
    <w:p w14:paraId="186691C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DEV</w:t>
      </w:r>
    </w:p>
    <w:p w14:paraId="31F3F59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772130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v</w:t>
      </w:r>
    </w:p>
    <w:p w14:paraId="4F614E4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</w:t>
      </w:r>
    </w:p>
    <w:p w14:paraId="6304B0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45FC3BC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v</w:t>
      </w:r>
    </w:p>
    <w:p w14:paraId="788E900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PROD</w:t>
      </w:r>
    </w:p>
    <w:p w14:paraId="1037EF4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522105D">
          <v:rect id="_x0000_i1127" style="width:0;height:1.5pt" o:hralign="center" o:hrstd="t" o:hr="t" fillcolor="#a0a0a0" stroked="f"/>
        </w:pict>
      </w:r>
    </w:p>
    <w:p w14:paraId="4CE33A2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103. Why Not Build in Production?</w:t>
      </w:r>
    </w:p>
    <w:p w14:paraId="443ACF5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 students.</w:t>
      </w:r>
    </w:p>
    <w:p w14:paraId="1F305ED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Expected answers:</w:t>
      </w:r>
    </w:p>
    <w:p w14:paraId="1DB461F0" w14:textId="77777777" w:rsidR="00982296" w:rsidRPr="00982296" w:rsidRDefault="00982296">
      <w:pPr>
        <w:numPr>
          <w:ilvl w:val="0"/>
          <w:numId w:val="18"/>
        </w:numPr>
        <w:rPr>
          <w:sz w:val="32"/>
          <w:szCs w:val="32"/>
        </w:rPr>
      </w:pPr>
      <w:r w:rsidRPr="00982296">
        <w:rPr>
          <w:sz w:val="32"/>
          <w:szCs w:val="32"/>
        </w:rPr>
        <w:t>Could break working application</w:t>
      </w:r>
    </w:p>
    <w:p w14:paraId="2C1DEE42" w14:textId="77777777" w:rsidR="00982296" w:rsidRPr="00982296" w:rsidRDefault="00982296">
      <w:pPr>
        <w:numPr>
          <w:ilvl w:val="0"/>
          <w:numId w:val="18"/>
        </w:numPr>
        <w:rPr>
          <w:sz w:val="32"/>
          <w:szCs w:val="32"/>
        </w:rPr>
      </w:pPr>
      <w:r w:rsidRPr="00982296">
        <w:rPr>
          <w:sz w:val="32"/>
          <w:szCs w:val="32"/>
        </w:rPr>
        <w:t>Could expose incomplete functionality</w:t>
      </w:r>
    </w:p>
    <w:p w14:paraId="134A2B0D" w14:textId="77777777" w:rsidR="00982296" w:rsidRPr="00982296" w:rsidRDefault="00982296">
      <w:pPr>
        <w:numPr>
          <w:ilvl w:val="0"/>
          <w:numId w:val="18"/>
        </w:numPr>
        <w:rPr>
          <w:sz w:val="32"/>
          <w:szCs w:val="32"/>
        </w:rPr>
      </w:pPr>
      <w:r w:rsidRPr="00982296">
        <w:rPr>
          <w:sz w:val="32"/>
          <w:szCs w:val="32"/>
        </w:rPr>
        <w:t>Could trigger real notifications</w:t>
      </w:r>
    </w:p>
    <w:p w14:paraId="1F6259BB" w14:textId="77777777" w:rsidR="00982296" w:rsidRPr="00982296" w:rsidRDefault="00982296">
      <w:pPr>
        <w:numPr>
          <w:ilvl w:val="0"/>
          <w:numId w:val="18"/>
        </w:numPr>
        <w:rPr>
          <w:sz w:val="32"/>
          <w:szCs w:val="32"/>
        </w:rPr>
      </w:pPr>
      <w:r w:rsidRPr="00982296">
        <w:rPr>
          <w:sz w:val="32"/>
          <w:szCs w:val="32"/>
        </w:rPr>
        <w:t>Could damage real data</w:t>
      </w:r>
    </w:p>
    <w:p w14:paraId="1B1923C4" w14:textId="77777777" w:rsidR="00982296" w:rsidRPr="00982296" w:rsidRDefault="00982296">
      <w:pPr>
        <w:numPr>
          <w:ilvl w:val="0"/>
          <w:numId w:val="18"/>
        </w:numPr>
        <w:rPr>
          <w:sz w:val="32"/>
          <w:szCs w:val="32"/>
        </w:rPr>
      </w:pPr>
      <w:r w:rsidRPr="00982296">
        <w:rPr>
          <w:sz w:val="32"/>
          <w:szCs w:val="32"/>
        </w:rPr>
        <w:t>Harder to test safely</w:t>
      </w:r>
    </w:p>
    <w:p w14:paraId="2E7DDEF6" w14:textId="77777777" w:rsidR="00982296" w:rsidRPr="00982296" w:rsidRDefault="00982296">
      <w:pPr>
        <w:numPr>
          <w:ilvl w:val="0"/>
          <w:numId w:val="18"/>
        </w:numPr>
        <w:rPr>
          <w:sz w:val="32"/>
          <w:szCs w:val="32"/>
        </w:rPr>
      </w:pPr>
      <w:r w:rsidRPr="00982296">
        <w:rPr>
          <w:sz w:val="32"/>
          <w:szCs w:val="32"/>
        </w:rPr>
        <w:t>Poor deployment discipline</w:t>
      </w:r>
    </w:p>
    <w:p w14:paraId="2DDF452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6DAC575">
          <v:rect id="_x0000_i1128" style="width:0;height:1.5pt" o:hralign="center" o:hrstd="t" o:hr="t" fillcolor="#a0a0a0" stroked="f"/>
        </w:pict>
      </w:r>
    </w:p>
    <w:p w14:paraId="696CD57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104. Default Environment Warning</w:t>
      </w:r>
    </w:p>
    <w:p w14:paraId="0F4515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The tenant's Default environment is broadly available for personal productivity and lightweight experimentation </w:t>
      </w:r>
      <w:r w:rsidRPr="00982296">
        <w:rPr>
          <w:sz w:val="32"/>
          <w:szCs w:val="32"/>
        </w:rPr>
        <w:lastRenderedPageBreak/>
        <w:t>scenarios and should not be treated as the automatic production home for critical workloads.</w:t>
      </w:r>
    </w:p>
    <w:p w14:paraId="6859E48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specifically notes the Default environment isn't intended to provide production-style guarantees.</w:t>
      </w:r>
    </w:p>
    <w:p w14:paraId="5BA1AC85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1D5F525">
          <v:rect id="_x0000_i1129" style="width:0;height:1.5pt" o:hralign="center" o:hrstd="t" o:hr="t" fillcolor="#a0a0a0" stroked="f"/>
        </w:pict>
      </w:r>
    </w:p>
    <w:p w14:paraId="6464461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T — SOLUTIONS</w:t>
      </w:r>
    </w:p>
    <w:p w14:paraId="75E240D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105. What is a Solution?</w:t>
      </w:r>
    </w:p>
    <w:p w14:paraId="03DE597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Power Platform Solution organizes application components and is the primary packaging mechanism for Power Platform Application Lifecycle Management.</w:t>
      </w:r>
    </w:p>
    <w:p w14:paraId="0419F5B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Solutions can contain components such as:</w:t>
      </w:r>
    </w:p>
    <w:p w14:paraId="72F4CAD1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Tables</w:t>
      </w:r>
    </w:p>
    <w:p w14:paraId="3415A37F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Columns</w:t>
      </w:r>
    </w:p>
    <w:p w14:paraId="3D2E0472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Relationships</w:t>
      </w:r>
    </w:p>
    <w:p w14:paraId="296D63EE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Choices</w:t>
      </w:r>
    </w:p>
    <w:p w14:paraId="649F651F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Apps</w:t>
      </w:r>
    </w:p>
    <w:p w14:paraId="51F730ED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Flows</w:t>
      </w:r>
    </w:p>
    <w:p w14:paraId="131CC5B3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Business Rules</w:t>
      </w:r>
    </w:p>
    <w:p w14:paraId="51D91016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Environment Variables</w:t>
      </w:r>
    </w:p>
    <w:p w14:paraId="0F4AEE57" w14:textId="77777777" w:rsidR="00982296" w:rsidRPr="00982296" w:rsidRDefault="00982296">
      <w:pPr>
        <w:numPr>
          <w:ilvl w:val="0"/>
          <w:numId w:val="19"/>
        </w:numPr>
        <w:rPr>
          <w:sz w:val="32"/>
          <w:szCs w:val="32"/>
        </w:rPr>
      </w:pPr>
      <w:r w:rsidRPr="00982296">
        <w:rPr>
          <w:sz w:val="32"/>
          <w:szCs w:val="32"/>
        </w:rPr>
        <w:t>Connection References</w:t>
      </w:r>
    </w:p>
    <w:p w14:paraId="48A64AF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recommends performing customizations within a custom solution, particularly when the work will be moved across environments.</w:t>
      </w:r>
    </w:p>
    <w:p w14:paraId="2E97750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82A458A">
          <v:rect id="_x0000_i1130" style="width:0;height:1.5pt" o:hralign="center" o:hrstd="t" o:hr="t" fillcolor="#a0a0a0" stroked="f"/>
        </w:pict>
      </w:r>
    </w:p>
    <w:p w14:paraId="03721C7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106. Our Solution</w:t>
      </w:r>
    </w:p>
    <w:p w14:paraId="4BBB93B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Open:</w:t>
      </w:r>
    </w:p>
    <w:p w14:paraId="761DD48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Leave Management</w:t>
      </w:r>
    </w:p>
    <w:p w14:paraId="71700A9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should see components such as:</w:t>
      </w:r>
    </w:p>
    <w:p w14:paraId="725386A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Leave Management</w:t>
      </w:r>
    </w:p>
    <w:p w14:paraId="0961338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71033FF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Department</w:t>
      </w:r>
    </w:p>
    <w:p w14:paraId="24BA238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Position</w:t>
      </w:r>
    </w:p>
    <w:p w14:paraId="13F2A7E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Employee</w:t>
      </w:r>
    </w:p>
    <w:p w14:paraId="5F1EF31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Leave Type</w:t>
      </w:r>
    </w:p>
    <w:p w14:paraId="415FEA4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982296">
        <w:rPr>
          <w:sz w:val="32"/>
          <w:szCs w:val="32"/>
        </w:rPr>
        <w:t xml:space="preserve"> Leave Request</w:t>
      </w:r>
    </w:p>
    <w:p w14:paraId="17AC9A5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Later we add:</w:t>
      </w:r>
    </w:p>
    <w:p w14:paraId="53A9B3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Employee Leave Canvas App</w:t>
      </w:r>
    </w:p>
    <w:p w14:paraId="305B028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Approval Flows</w:t>
      </w:r>
    </w:p>
    <w:p w14:paraId="2E7D56C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982296">
        <w:rPr>
          <w:sz w:val="32"/>
          <w:szCs w:val="32"/>
        </w:rPr>
        <w:t xml:space="preserve"> Environment Variables</w:t>
      </w:r>
    </w:p>
    <w:p w14:paraId="1977DB2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982296">
        <w:rPr>
          <w:sz w:val="32"/>
          <w:szCs w:val="32"/>
        </w:rPr>
        <w:t xml:space="preserve"> Connection References</w:t>
      </w:r>
    </w:p>
    <w:p w14:paraId="26202BF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8BA8258">
          <v:rect id="_x0000_i1131" style="width:0;height:1.5pt" o:hralign="center" o:hrstd="t" o:hr="t" fillcolor="#a0a0a0" stroked="f"/>
        </w:pict>
      </w:r>
    </w:p>
    <w:p w14:paraId="3B4425D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107. Why Solutions Matter</w:t>
      </w:r>
    </w:p>
    <w:p w14:paraId="406C3A9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Without a Solution:</w:t>
      </w:r>
    </w:p>
    <w:p w14:paraId="130F8C8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Components may feel scattered across the environment.</w:t>
      </w:r>
    </w:p>
    <w:p w14:paraId="568E748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With:</w:t>
      </w:r>
    </w:p>
    <w:p w14:paraId="3218367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Leave Management</w:t>
      </w:r>
    </w:p>
    <w:p w14:paraId="65EDE5D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know:</w:t>
      </w:r>
    </w:p>
    <w:p w14:paraId="72966F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These components belong to this business solution.</w:t>
      </w:r>
    </w:p>
    <w:p w14:paraId="103D5CA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Solutions also allow us to:</w:t>
      </w:r>
    </w:p>
    <w:p w14:paraId="1D19159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Export</w:t>
      </w:r>
    </w:p>
    <w:p w14:paraId="665F0D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and:</w:t>
      </w:r>
    </w:p>
    <w:p w14:paraId="67A0CB7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Import</w:t>
      </w:r>
    </w:p>
    <w:p w14:paraId="1EAB2A5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solution components between environments.</w:t>
      </w:r>
    </w:p>
    <w:p w14:paraId="2785153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627582F">
          <v:rect id="_x0000_i1132" style="width:0;height:1.5pt" o:hralign="center" o:hrstd="t" o:hr="t" fillcolor="#a0a0a0" stroked="f"/>
        </w:pict>
      </w:r>
    </w:p>
    <w:p w14:paraId="378BBA3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U — SOLUTION PUBLISHER</w:t>
      </w:r>
    </w:p>
    <w:p w14:paraId="0674BF8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108. What is a Publisher?</w:t>
      </w:r>
    </w:p>
    <w:p w14:paraId="47E38FA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Every Solution has a:</w:t>
      </w:r>
    </w:p>
    <w:p w14:paraId="000BDB8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Publisher.</w:t>
      </w:r>
    </w:p>
    <w:p w14:paraId="61F2AC2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publisher identifies the organization/developer responsible for solution customizations and provides a customization prefix used in unique metadata names.</w:t>
      </w:r>
    </w:p>
    <w:p w14:paraId="35C33EA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recommends creating a meaningful organizational publisher rather than relying on the default publisher for deployable solution development.</w:t>
      </w:r>
    </w:p>
    <w:p w14:paraId="1E47055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E6EAEAF">
          <v:rect id="_x0000_i1133" style="width:0;height:1.5pt" o:hralign="center" o:hrstd="t" o:hr="t" fillcolor="#a0a0a0" stroked="f"/>
        </w:pict>
      </w:r>
    </w:p>
    <w:p w14:paraId="25A422A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109. Our Publisher</w:t>
      </w:r>
    </w:p>
    <w:p w14:paraId="24D186C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Suggested:</w:t>
      </w:r>
    </w:p>
    <w:p w14:paraId="152B752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Display Name</w:t>
      </w:r>
    </w:p>
    <w:p w14:paraId="3F3A273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Power Platform Bootcamp</w:t>
      </w:r>
    </w:p>
    <w:p w14:paraId="350059B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Name</w:t>
      </w:r>
    </w:p>
    <w:p w14:paraId="697E229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PowerPlatformBootcamp</w:t>
      </w:r>
    </w:p>
    <w:p w14:paraId="27029AC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Prefix</w:t>
      </w:r>
    </w:p>
    <w:p w14:paraId="29F9AC6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ppb</w:t>
      </w:r>
    </w:p>
    <w:p w14:paraId="6A579D8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7303E79">
          <v:rect id="_x0000_i1134" style="width:0;height:1.5pt" o:hralign="center" o:hrstd="t" o:hr="t" fillcolor="#a0a0a0" stroked="f"/>
        </w:pict>
      </w:r>
    </w:p>
    <w:p w14:paraId="3E43CB3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110. Prefix Example</w:t>
      </w:r>
    </w:p>
    <w:p w14:paraId="49D6EDA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Display Name:</w:t>
      </w:r>
    </w:p>
    <w:p w14:paraId="55679A6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029C060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Underlying unique/schema name may use:</w:t>
      </w:r>
    </w:p>
    <w:p w14:paraId="369F86B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ppb_LeaveRequest</w:t>
      </w:r>
    </w:p>
    <w:p w14:paraId="20FF19D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prefix helps avoid naming collisions across solutions/publishers.</w:t>
      </w:r>
    </w:p>
    <w:p w14:paraId="758ECF9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0D98C10">
          <v:rect id="_x0000_i1135" style="width:0;height:1.5pt" o:hralign="center" o:hrstd="t" o:hr="t" fillcolor="#a0a0a0" stroked="f"/>
        </w:pict>
      </w:r>
    </w:p>
    <w:p w14:paraId="02BE3A6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111. Why Choose the Prefix Early?</w:t>
      </w:r>
    </w:p>
    <w:p w14:paraId="56D27E5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Publisher prefixes should be selected before creating large numbers of components.</w:t>
      </w:r>
    </w:p>
    <w:p w14:paraId="6446C1E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notes that metadata naming is constrained after components are created, so choosing a consistent publisher early is important.</w:t>
      </w:r>
    </w:p>
    <w:p w14:paraId="09899F0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4DF0F10">
          <v:rect id="_x0000_i1136" style="width:0;height:1.5pt" o:hralign="center" o:hrstd="t" o:hr="t" fillcolor="#a0a0a0" stroked="f"/>
        </w:pict>
      </w:r>
    </w:p>
    <w:p w14:paraId="7FA6766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V — MANAGED VS UNMANAGED SOLUTIONS</w:t>
      </w:r>
    </w:p>
    <w:p w14:paraId="301A3E3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112. Unmanaged Solution</w:t>
      </w:r>
    </w:p>
    <w:p w14:paraId="79D19F5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 Unmanaged Solution is normally used during:</w:t>
      </w:r>
    </w:p>
    <w:p w14:paraId="79D9D05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Development.</w:t>
      </w:r>
    </w:p>
    <w:p w14:paraId="341BC6B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You create and modify components.</w:t>
      </w:r>
    </w:p>
    <w:p w14:paraId="28A364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Think:</w:t>
      </w:r>
    </w:p>
    <w:p w14:paraId="1F562C2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Source / editable customization.</w:t>
      </w:r>
    </w:p>
    <w:p w14:paraId="47E98CD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describes unmanaged solutions as the development source for Power Platform assets.</w:t>
      </w:r>
    </w:p>
    <w:p w14:paraId="65CD13C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C51BD11">
          <v:rect id="_x0000_i1137" style="width:0;height:1.5pt" o:hralign="center" o:hrstd="t" o:hr="t" fillcolor="#a0a0a0" stroked="f"/>
        </w:pict>
      </w:r>
    </w:p>
    <w:p w14:paraId="077CCD4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113. Managed Solution</w:t>
      </w:r>
    </w:p>
    <w:p w14:paraId="59DBECA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Managed Solutions are designed for deployment into:</w:t>
      </w:r>
    </w:p>
    <w:p w14:paraId="651327B9" w14:textId="77777777" w:rsidR="00982296" w:rsidRPr="00982296" w:rsidRDefault="00982296">
      <w:pPr>
        <w:numPr>
          <w:ilvl w:val="0"/>
          <w:numId w:val="20"/>
        </w:numPr>
        <w:rPr>
          <w:sz w:val="32"/>
          <w:szCs w:val="32"/>
        </w:rPr>
      </w:pPr>
      <w:r w:rsidRPr="00982296">
        <w:rPr>
          <w:sz w:val="32"/>
          <w:szCs w:val="32"/>
        </w:rPr>
        <w:t>Test</w:t>
      </w:r>
    </w:p>
    <w:p w14:paraId="2AE7C89D" w14:textId="77777777" w:rsidR="00982296" w:rsidRPr="00982296" w:rsidRDefault="00982296">
      <w:pPr>
        <w:numPr>
          <w:ilvl w:val="0"/>
          <w:numId w:val="20"/>
        </w:numPr>
        <w:rPr>
          <w:sz w:val="32"/>
          <w:szCs w:val="32"/>
        </w:rPr>
      </w:pPr>
      <w:r w:rsidRPr="00982296">
        <w:rPr>
          <w:sz w:val="32"/>
          <w:szCs w:val="32"/>
        </w:rPr>
        <w:t>UAT</w:t>
      </w:r>
    </w:p>
    <w:p w14:paraId="1907F1CD" w14:textId="77777777" w:rsidR="00982296" w:rsidRPr="00982296" w:rsidRDefault="00982296">
      <w:pPr>
        <w:numPr>
          <w:ilvl w:val="0"/>
          <w:numId w:val="20"/>
        </w:numPr>
        <w:rPr>
          <w:sz w:val="32"/>
          <w:szCs w:val="32"/>
        </w:rPr>
      </w:pPr>
      <w:r w:rsidRPr="00982296">
        <w:rPr>
          <w:sz w:val="32"/>
          <w:szCs w:val="32"/>
        </w:rPr>
        <w:t>Production</w:t>
      </w:r>
    </w:p>
    <w:p w14:paraId="60D3F2E1" w14:textId="77777777" w:rsidR="00982296" w:rsidRPr="00982296" w:rsidRDefault="00982296">
      <w:pPr>
        <w:numPr>
          <w:ilvl w:val="0"/>
          <w:numId w:val="20"/>
        </w:numPr>
        <w:rPr>
          <w:sz w:val="32"/>
          <w:szCs w:val="32"/>
        </w:rPr>
      </w:pPr>
      <w:r w:rsidRPr="00982296">
        <w:rPr>
          <w:sz w:val="32"/>
          <w:szCs w:val="32"/>
        </w:rPr>
        <w:t>Other downstream environments</w:t>
      </w:r>
    </w:p>
    <w:p w14:paraId="3E197E6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Think:</w:t>
      </w:r>
    </w:p>
    <w:p w14:paraId="7313E98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Deployment artifact.</w:t>
      </w:r>
    </w:p>
    <w:p w14:paraId="5DF28FE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recommends developing in unmanaged solutions and exporting them as managed solutions for downstream environments.</w:t>
      </w:r>
    </w:p>
    <w:p w14:paraId="3D882D45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6CF1083">
          <v:rect id="_x0000_i1138" style="width:0;height:1.5pt" o:hralign="center" o:hrstd="t" o:hr="t" fillcolor="#a0a0a0" stroked="f"/>
        </w:pict>
      </w:r>
    </w:p>
    <w:p w14:paraId="2C3D966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114. Lifecycle</w:t>
      </w:r>
    </w:p>
    <w:p w14:paraId="51C0655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DEVELOPMENT</w:t>
      </w:r>
    </w:p>
    <w:p w14:paraId="5CFD2FC5" w14:textId="77777777" w:rsidR="00982296" w:rsidRPr="00982296" w:rsidRDefault="00982296" w:rsidP="00982296">
      <w:pPr>
        <w:rPr>
          <w:sz w:val="32"/>
          <w:szCs w:val="32"/>
        </w:rPr>
      </w:pPr>
    </w:p>
    <w:p w14:paraId="781E7EF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Unmanaged Solution</w:t>
      </w:r>
    </w:p>
    <w:p w14:paraId="44FABB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|</w:t>
      </w:r>
    </w:p>
    <w:p w14:paraId="6200A64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| Export as Managed</w:t>
      </w:r>
    </w:p>
    <w:p w14:paraId="4DF9197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v</w:t>
      </w:r>
    </w:p>
    <w:p w14:paraId="6851B760" w14:textId="77777777" w:rsidR="00982296" w:rsidRPr="00982296" w:rsidRDefault="00982296" w:rsidP="00982296">
      <w:pPr>
        <w:rPr>
          <w:sz w:val="32"/>
          <w:szCs w:val="32"/>
        </w:rPr>
      </w:pPr>
    </w:p>
    <w:p w14:paraId="21F4C7F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</w:t>
      </w:r>
    </w:p>
    <w:p w14:paraId="46A87D17" w14:textId="77777777" w:rsidR="00982296" w:rsidRPr="00982296" w:rsidRDefault="00982296" w:rsidP="00982296">
      <w:pPr>
        <w:rPr>
          <w:sz w:val="32"/>
          <w:szCs w:val="32"/>
        </w:rPr>
      </w:pPr>
    </w:p>
    <w:p w14:paraId="48D3A8D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Managed Solution</w:t>
      </w:r>
    </w:p>
    <w:p w14:paraId="7B00C62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|</w:t>
      </w:r>
    </w:p>
    <w:p w14:paraId="67BF7B2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v</w:t>
      </w:r>
    </w:p>
    <w:p w14:paraId="37E5241F" w14:textId="77777777" w:rsidR="00982296" w:rsidRPr="00982296" w:rsidRDefault="00982296" w:rsidP="00982296">
      <w:pPr>
        <w:rPr>
          <w:sz w:val="32"/>
          <w:szCs w:val="32"/>
        </w:rPr>
      </w:pPr>
    </w:p>
    <w:p w14:paraId="6CA78AA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PRODUCTION</w:t>
      </w:r>
    </w:p>
    <w:p w14:paraId="727E4CBA" w14:textId="77777777" w:rsidR="00982296" w:rsidRPr="00982296" w:rsidRDefault="00982296" w:rsidP="00982296">
      <w:pPr>
        <w:rPr>
          <w:sz w:val="32"/>
          <w:szCs w:val="32"/>
        </w:rPr>
      </w:pPr>
    </w:p>
    <w:p w14:paraId="725280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Managed Solution</w:t>
      </w:r>
    </w:p>
    <w:p w14:paraId="6220E42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is the professional direction students should understand.</w:t>
      </w:r>
    </w:p>
    <w:p w14:paraId="22DD161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0B95B89">
          <v:rect id="_x0000_i1139" style="width:0;height:1.5pt" o:hralign="center" o:hrstd="t" o:hr="t" fillcolor="#a0a0a0" stroked="f"/>
        </w:pict>
      </w:r>
    </w:p>
    <w:p w14:paraId="16A44D9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115. Important Beginner Rule</w:t>
      </w:r>
    </w:p>
    <w:p w14:paraId="384245C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Build in DEV.</w:t>
      </w:r>
    </w:p>
    <w:p w14:paraId="617C5AB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Do not manually rebuild the same solution independently in:</w:t>
      </w:r>
    </w:p>
    <w:p w14:paraId="7AB0A30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TEST</w:t>
      </w:r>
    </w:p>
    <w:p w14:paraId="656C06A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then again in:</w:t>
      </w:r>
    </w:p>
    <w:p w14:paraId="7C4757A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PROD.</w:t>
      </w:r>
    </w:p>
    <w:p w14:paraId="57FB9E7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Instead:</w:t>
      </w:r>
    </w:p>
    <w:p w14:paraId="6AFAA5E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Package and deploy.</w:t>
      </w:r>
    </w:p>
    <w:p w14:paraId="2CBA652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will practice this during Day 27.</w:t>
      </w:r>
    </w:p>
    <w:p w14:paraId="05C68C6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1F990D4">
          <v:rect id="_x0000_i1140" style="width:0;height:1.5pt" o:hralign="center" o:hrstd="t" o:hr="t" fillcolor="#a0a0a0" stroked="f"/>
        </w:pict>
      </w:r>
    </w:p>
    <w:p w14:paraId="2D0587C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W — ENVIRONMENT VARIABLES</w:t>
      </w:r>
    </w:p>
    <w:p w14:paraId="48371C9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116. Deployment Problem</w:t>
      </w:r>
    </w:p>
    <w:p w14:paraId="055075E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Imagine our app contains:</w:t>
      </w:r>
    </w:p>
    <w:p w14:paraId="7AC8808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 Email =</w:t>
      </w:r>
    </w:p>
    <w:p w14:paraId="78F791C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hr-dev@company.com</w:t>
      </w:r>
    </w:p>
    <w:p w14:paraId="4CA1993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Development uses:</w:t>
      </w:r>
    </w:p>
    <w:p w14:paraId="6E8016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hr-dev@company.com</w:t>
      </w:r>
    </w:p>
    <w:p w14:paraId="42F08F5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Production uses:</w:t>
      </w:r>
    </w:p>
    <w:p w14:paraId="21B8558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hr@company.com</w:t>
      </w:r>
    </w:p>
    <w:p w14:paraId="37B5C9C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we edit every app and flow manually during deployment?</w:t>
      </w:r>
    </w:p>
    <w:p w14:paraId="54099CF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Better:</w:t>
      </w:r>
    </w:p>
    <w:p w14:paraId="0FD6D3B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Environment Variable.</w:t>
      </w:r>
    </w:p>
    <w:p w14:paraId="3F85119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E35EABC">
          <v:rect id="_x0000_i1141" style="width:0;height:1.5pt" o:hralign="center" o:hrstd="t" o:hr="t" fillcolor="#a0a0a0" stroked="f"/>
        </w:pict>
      </w:r>
    </w:p>
    <w:p w14:paraId="6F0075D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117. What is an Environment Variable?</w:t>
      </w:r>
    </w:p>
    <w:p w14:paraId="7FB69F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Environment Variables store configuration that can differ between environments while the application/solution logic stays the same.</w:t>
      </w:r>
    </w:p>
    <w:p w14:paraId="1C0B90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Microsoft describes them as a core ALM mechanism for values or external references that differ between source and destination environments.</w:t>
      </w:r>
    </w:p>
    <w:p w14:paraId="02B01B30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57B0059">
          <v:rect id="_x0000_i1142" style="width:0;height:1.5pt" o:hralign="center" o:hrstd="t" o:hr="t" fillcolor="#a0a0a0" stroked="f"/>
        </w:pict>
      </w:r>
    </w:p>
    <w:p w14:paraId="390FAA6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118. Example</w:t>
      </w:r>
    </w:p>
    <w:p w14:paraId="2908DA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Create conceptually:</w:t>
      </w:r>
    </w:p>
    <w:p w14:paraId="53A4207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 Notification Email</w:t>
      </w:r>
    </w:p>
    <w:p w14:paraId="5A7F3D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 value:</w:t>
      </w:r>
    </w:p>
    <w:p w14:paraId="5E6F7B4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hr-dev@company.com</w:t>
      </w:r>
    </w:p>
    <w:p w14:paraId="75DA59C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TEST:</w:t>
      </w:r>
    </w:p>
    <w:p w14:paraId="54B2ACC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hr-test@company.com</w:t>
      </w:r>
    </w:p>
    <w:p w14:paraId="659A98B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PROD:</w:t>
      </w:r>
    </w:p>
    <w:p w14:paraId="76E1A98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hr@company.com</w:t>
      </w:r>
    </w:p>
    <w:p w14:paraId="4A3276D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Application remains:</w:t>
      </w:r>
    </w:p>
    <w:p w14:paraId="0D05F03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 same.</w:t>
      </w:r>
    </w:p>
    <w:p w14:paraId="37DE681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Configuration changes.</w:t>
      </w:r>
    </w:p>
    <w:p w14:paraId="6A4B437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AC905D7">
          <v:rect id="_x0000_i1143" style="width:0;height:1.5pt" o:hralign="center" o:hrstd="t" o:hr="t" fillcolor="#a0a0a0" stroked="f"/>
        </w:pict>
      </w:r>
    </w:p>
    <w:p w14:paraId="64673C2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119. More Environment Variable Examples</w:t>
      </w:r>
    </w:p>
    <w:p w14:paraId="677AEEB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 Email</w:t>
      </w:r>
    </w:p>
    <w:p w14:paraId="7225DBA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Support Email</w:t>
      </w:r>
    </w:p>
    <w:p w14:paraId="3169177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API Base URL</w:t>
      </w:r>
    </w:p>
    <w:p w14:paraId="27B73E0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External System ID</w:t>
      </w:r>
    </w:p>
    <w:p w14:paraId="3BD352A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SharePoint Site Reference</w:t>
      </w:r>
    </w:p>
    <w:p w14:paraId="3517C9A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Configuration Value</w:t>
      </w:r>
    </w:p>
    <w:p w14:paraId="6C9F1F5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Avoid:</w:t>
      </w:r>
    </w:p>
    <w:p w14:paraId="2F8173F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Hardcoding environment-specific values everywhere.</w:t>
      </w:r>
    </w:p>
    <w:p w14:paraId="144AA93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CF1C2B9">
          <v:rect id="_x0000_i1144" style="width:0;height:1.5pt" o:hralign="center" o:hrstd="t" o:hr="t" fillcolor="#a0a0a0" stroked="f"/>
        </w:pict>
      </w:r>
    </w:p>
    <w:p w14:paraId="0F4A7EB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X — CONNECTION REFERENCES</w:t>
      </w:r>
    </w:p>
    <w:p w14:paraId="37EB32B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120. Connection Problem</w:t>
      </w:r>
    </w:p>
    <w:p w14:paraId="5505EF0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Power Automate flow uses:</w:t>
      </w:r>
    </w:p>
    <w:p w14:paraId="5FAF90C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Outlook connection.</w:t>
      </w:r>
    </w:p>
    <w:p w14:paraId="6D51BC5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Developer built the flow using:</w:t>
      </w:r>
    </w:p>
    <w:p w14:paraId="73B4441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Developer's connection.</w:t>
      </w:r>
    </w:p>
    <w:p w14:paraId="65A49CB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Production always depend on:</w:t>
      </w:r>
    </w:p>
    <w:p w14:paraId="771BFBA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That developer's personal connection?</w:t>
      </w:r>
    </w:p>
    <w:p w14:paraId="07922F3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Often:</w:t>
      </w:r>
    </w:p>
    <w:p w14:paraId="0E29A95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6F526B6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 need deployment-aware connection configuration.</w:t>
      </w:r>
    </w:p>
    <w:p w14:paraId="47F072B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1C82732">
          <v:rect id="_x0000_i1145" style="width:0;height:1.5pt" o:hralign="center" o:hrstd="t" o:hr="t" fillcolor="#a0a0a0" stroked="f"/>
        </w:pict>
      </w:r>
    </w:p>
    <w:p w14:paraId="6E6CC36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121. Connection References</w:t>
      </w:r>
    </w:p>
    <w:p w14:paraId="5D90E46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Connection References are solution components that let solution-aware apps/flows refer to connections in a deployable way.</w:t>
      </w:r>
    </w:p>
    <w:p w14:paraId="1A969CF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Along with Environment Variables, they support target-environment configuration during solution deployment.</w:t>
      </w:r>
    </w:p>
    <w:p w14:paraId="1F111C0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69489E5">
          <v:rect id="_x0000_i1146" style="width:0;height:1.5pt" o:hralign="center" o:hrstd="t" o:hr="t" fillcolor="#a0a0a0" stroked="f"/>
        </w:pict>
      </w:r>
    </w:p>
    <w:p w14:paraId="6E6E1AE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122. Conceptual Example</w:t>
      </w:r>
    </w:p>
    <w:p w14:paraId="110A02C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Flow:</w:t>
      </w:r>
    </w:p>
    <w:p w14:paraId="481877D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Approval Notification</w:t>
      </w:r>
    </w:p>
    <w:p w14:paraId="6DBB134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uses:</w:t>
      </w:r>
    </w:p>
    <w:p w14:paraId="3CDF7B4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Outlook Connection Reference</w:t>
      </w:r>
    </w:p>
    <w:p w14:paraId="6488858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 DEV:</w:t>
      </w:r>
    </w:p>
    <w:p w14:paraId="6477F4E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connected to development service account.</w:t>
      </w:r>
    </w:p>
    <w:p w14:paraId="68FBC9E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 PROD:</w:t>
      </w:r>
    </w:p>
    <w:p w14:paraId="1E7D069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mapped to production-approved connection.</w:t>
      </w:r>
    </w:p>
    <w:p w14:paraId="3D72DC1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flow logic does not need to be recreated from scratch.</w:t>
      </w:r>
    </w:p>
    <w:p w14:paraId="7A726D9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B7B0324">
          <v:rect id="_x0000_i1147" style="width:0;height:1.5pt" o:hralign="center" o:hrstd="t" o:hr="t" fillcolor="#a0a0a0" stroked="f"/>
        </w:pict>
      </w:r>
    </w:p>
    <w:p w14:paraId="12E42BA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Y — SOLUTION AUDIT LAB</w:t>
      </w:r>
    </w:p>
    <w:p w14:paraId="566A824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123. Lab 6 — Inspect the Solution</w:t>
      </w:r>
    </w:p>
    <w:p w14:paraId="4F13A50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Open:</w:t>
      </w:r>
    </w:p>
    <w:p w14:paraId="3FAE8D8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Leave Management</w:t>
      </w:r>
    </w:p>
    <w:p w14:paraId="26775BC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Verify that these components are present:</w:t>
      </w:r>
    </w:p>
    <w:p w14:paraId="4C092AA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Department</w:t>
      </w:r>
    </w:p>
    <w:p w14:paraId="16B5189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Position</w:t>
      </w:r>
    </w:p>
    <w:p w14:paraId="3C7D11E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2523A0F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</w:t>
      </w:r>
    </w:p>
    <w:p w14:paraId="62E3988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</w:t>
      </w:r>
    </w:p>
    <w:p w14:paraId="505F104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Relationships</w:t>
      </w:r>
    </w:p>
    <w:p w14:paraId="69FFD46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Rules</w:t>
      </w:r>
    </w:p>
    <w:p w14:paraId="168422C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Choices</w:t>
      </w:r>
    </w:p>
    <w:p w14:paraId="6636D7F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something was built outside the solution:</w:t>
      </w:r>
    </w:p>
    <w:p w14:paraId="610867B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Use:</w:t>
      </w:r>
    </w:p>
    <w:p w14:paraId="1A7EAAE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Add Existing</w:t>
      </w:r>
    </w:p>
    <w:p w14:paraId="086FED5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where appropriate to include it.</w:t>
      </w:r>
    </w:p>
    <w:p w14:paraId="48F1C32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9343399">
          <v:rect id="_x0000_i1148" style="width:0;height:1.5pt" o:hralign="center" o:hrstd="t" o:hr="t" fillcolor="#a0a0a0" stroked="f"/>
        </w:pict>
      </w:r>
    </w:p>
    <w:p w14:paraId="7DD89C1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124. Solution Checklist</w:t>
      </w:r>
    </w:p>
    <w:p w14:paraId="79E9E2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1412"/>
      </w:tblGrid>
      <w:tr w:rsidR="00982296" w:rsidRPr="00982296" w14:paraId="56FBC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13A4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1E3C4A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Present?</w:t>
            </w:r>
          </w:p>
        </w:tc>
      </w:tr>
      <w:tr w:rsidR="00982296" w:rsidRPr="00982296" w14:paraId="659F6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A31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EEC9866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3B429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883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6DD84F6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65278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18D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C6EE3D8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35A0F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7FA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74211EA1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78620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045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0B9F468B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4E83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083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lastRenderedPageBreak/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28548BCA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49B92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1E8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Request Status</w:t>
            </w:r>
          </w:p>
        </w:tc>
        <w:tc>
          <w:tcPr>
            <w:tcW w:w="0" w:type="auto"/>
            <w:vAlign w:val="center"/>
            <w:hideMark/>
          </w:tcPr>
          <w:p w14:paraId="029C8579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599A3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37A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Date Validation Business Rule</w:t>
            </w:r>
          </w:p>
        </w:tc>
        <w:tc>
          <w:tcPr>
            <w:tcW w:w="0" w:type="auto"/>
            <w:vAlign w:val="center"/>
            <w:hideMark/>
          </w:tcPr>
          <w:p w14:paraId="3765DB48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232B4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A24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Manager Relationship</w:t>
            </w:r>
          </w:p>
        </w:tc>
        <w:tc>
          <w:tcPr>
            <w:tcW w:w="0" w:type="auto"/>
            <w:vAlign w:val="center"/>
            <w:hideMark/>
          </w:tcPr>
          <w:p w14:paraId="78E92487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</w:tbl>
    <w:p w14:paraId="4F04DBA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2AC6546">
          <v:rect id="_x0000_i1149" style="width:0;height:1.5pt" o:hralign="center" o:hrstd="t" o:hr="t" fillcolor="#a0a0a0" stroked="f"/>
        </w:pict>
      </w:r>
    </w:p>
    <w:p w14:paraId="086AD77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125. Instructor Discussion</w:t>
      </w:r>
    </w:p>
    <w:p w14:paraId="05D9464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Ask:</w:t>
      </w:r>
    </w:p>
    <w:p w14:paraId="7B6ACF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a table exists in the environment but not in our Solution, does that mean the table does not exist?</w:t>
      </w:r>
    </w:p>
    <w:p w14:paraId="4BB24DB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125CAE3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08943F1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Solution is a:</w:t>
      </w:r>
    </w:p>
    <w:p w14:paraId="3A43FC7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Container/package of solution components.</w:t>
      </w:r>
    </w:p>
    <w:p w14:paraId="5D38344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Removing an object from an unmanaged solution does not necessarily delete the component from the environment. Microsoft explicitly distinguishes removing a component from a solution from deleting it from the environment.</w:t>
      </w:r>
    </w:p>
    <w:p w14:paraId="503B18C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AB60F76">
          <v:rect id="_x0000_i1150" style="width:0;height:1.5pt" o:hralign="center" o:hrstd="t" o:hr="t" fillcolor="#a0a0a0" stroked="f"/>
        </w:pict>
      </w:r>
    </w:p>
    <w:p w14:paraId="0631997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Z — SECURITY DESIGN CHALLENGE</w:t>
      </w:r>
    </w:p>
    <w:p w14:paraId="37D8BBD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126. Independent Challenge</w:t>
      </w:r>
    </w:p>
    <w:p w14:paraId="10AB635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Scenario:</w:t>
      </w:r>
    </w:p>
    <w:p w14:paraId="1A0E4B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The IT department wants an:</w:t>
      </w:r>
    </w:p>
    <w:p w14:paraId="317E0F5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IT Help Desk</w:t>
      </w:r>
    </w:p>
    <w:p w14:paraId="4C1EAA8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Tables:</w:t>
      </w:r>
    </w:p>
    <w:p w14:paraId="4F820DC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4B56B53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Support Ticket</w:t>
      </w:r>
    </w:p>
    <w:p w14:paraId="58724AA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Ticket Category</w:t>
      </w:r>
    </w:p>
    <w:p w14:paraId="33A7D74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Roles:</w:t>
      </w:r>
    </w:p>
    <w:p w14:paraId="48FB292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6667370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Technician</w:t>
      </w:r>
    </w:p>
    <w:p w14:paraId="20B7E52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IT Manager</w:t>
      </w:r>
    </w:p>
    <w:p w14:paraId="49DF1DE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Administrator</w:t>
      </w:r>
    </w:p>
    <w:p w14:paraId="0F8AEFC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design:</w:t>
      </w:r>
    </w:p>
    <w:p w14:paraId="601C618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Matrix.</w:t>
      </w:r>
    </w:p>
    <w:p w14:paraId="3BD57A0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57C0452">
          <v:rect id="_x0000_i1151" style="width:0;height:1.5pt" o:hralign="center" o:hrstd="t" o:hr="t" fillcolor="#a0a0a0" stroked="f"/>
        </w:pict>
      </w:r>
    </w:p>
    <w:p w14:paraId="07B6B15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127. Student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608"/>
        <w:gridCol w:w="1738"/>
        <w:gridCol w:w="1783"/>
        <w:gridCol w:w="1070"/>
      </w:tblGrid>
      <w:tr w:rsidR="00982296" w:rsidRPr="00982296" w14:paraId="4D637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F0253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8C8CCD8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A675820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14:paraId="69ACC5C6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242C2A67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982296" w:rsidRPr="00982296" w14:paraId="34B87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3DE6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D4CAA92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138935B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279EE9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C3CDB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55D7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2C1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Support Ticket</w:t>
            </w:r>
          </w:p>
        </w:tc>
        <w:tc>
          <w:tcPr>
            <w:tcW w:w="0" w:type="auto"/>
            <w:vAlign w:val="center"/>
            <w:hideMark/>
          </w:tcPr>
          <w:p w14:paraId="3421353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904388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1FA7FC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2057146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448EE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641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Ticket Category</w:t>
            </w:r>
          </w:p>
        </w:tc>
        <w:tc>
          <w:tcPr>
            <w:tcW w:w="0" w:type="auto"/>
            <w:vAlign w:val="center"/>
            <w:hideMark/>
          </w:tcPr>
          <w:p w14:paraId="04398DC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F0175BF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0EE16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3EADF8C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</w:tbl>
    <w:p w14:paraId="3A17BB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Then answer:</w:t>
      </w:r>
    </w:p>
    <w:p w14:paraId="3B8576E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Who creates tickets?</w:t>
      </w:r>
    </w:p>
    <w:p w14:paraId="0A2FB2A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Who sees assigned tickets?</w:t>
      </w:r>
    </w:p>
    <w:p w14:paraId="62E624C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Who manages categories?</w:t>
      </w:r>
    </w:p>
    <w:p w14:paraId="321E049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Who configures security?</w:t>
      </w:r>
    </w:p>
    <w:p w14:paraId="44A3F3D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1BEB18D">
          <v:rect id="_x0000_i1152" style="width:0;height:1.5pt" o:hralign="center" o:hrstd="t" o:hr="t" fillcolor="#a0a0a0" stroked="f"/>
        </w:pict>
      </w:r>
    </w:p>
    <w:p w14:paraId="60CD91A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128. Suggested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751"/>
        <w:gridCol w:w="2472"/>
        <w:gridCol w:w="1987"/>
        <w:gridCol w:w="1277"/>
      </w:tblGrid>
      <w:tr w:rsidR="00982296" w:rsidRPr="00982296" w14:paraId="725BB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8E598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26CC7B7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236ACF8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14:paraId="169678BE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25A2D1EA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982296" w:rsidRPr="00982296" w14:paraId="4370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5FC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FBB266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Limited Read</w:t>
            </w:r>
          </w:p>
        </w:tc>
        <w:tc>
          <w:tcPr>
            <w:tcW w:w="0" w:type="auto"/>
            <w:vAlign w:val="center"/>
            <w:hideMark/>
          </w:tcPr>
          <w:p w14:paraId="49BCD23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Limited Read</w:t>
            </w:r>
          </w:p>
        </w:tc>
        <w:tc>
          <w:tcPr>
            <w:tcW w:w="0" w:type="auto"/>
            <w:vAlign w:val="center"/>
            <w:hideMark/>
          </w:tcPr>
          <w:p w14:paraId="6BDAA7E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Broader Read</w:t>
            </w:r>
          </w:p>
        </w:tc>
        <w:tc>
          <w:tcPr>
            <w:tcW w:w="0" w:type="auto"/>
            <w:vAlign w:val="center"/>
            <w:hideMark/>
          </w:tcPr>
          <w:p w14:paraId="3E68542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  <w:tr w:rsidR="00982296" w:rsidRPr="00982296" w14:paraId="3F761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66E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Support Ticket</w:t>
            </w:r>
          </w:p>
        </w:tc>
        <w:tc>
          <w:tcPr>
            <w:tcW w:w="0" w:type="auto"/>
            <w:vAlign w:val="center"/>
            <w:hideMark/>
          </w:tcPr>
          <w:p w14:paraId="0142C2C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7937C5A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Assigned/Team</w:t>
            </w:r>
          </w:p>
        </w:tc>
        <w:tc>
          <w:tcPr>
            <w:tcW w:w="0" w:type="auto"/>
            <w:vAlign w:val="center"/>
            <w:hideMark/>
          </w:tcPr>
          <w:p w14:paraId="6BA684B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Broad Team/Org</w:t>
            </w:r>
          </w:p>
        </w:tc>
        <w:tc>
          <w:tcPr>
            <w:tcW w:w="0" w:type="auto"/>
            <w:vAlign w:val="center"/>
            <w:hideMark/>
          </w:tcPr>
          <w:p w14:paraId="6E3D446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  <w:tr w:rsidR="00982296" w:rsidRPr="00982296" w14:paraId="588E5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340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Ticket Category</w:t>
            </w:r>
          </w:p>
        </w:tc>
        <w:tc>
          <w:tcPr>
            <w:tcW w:w="0" w:type="auto"/>
            <w:vAlign w:val="center"/>
            <w:hideMark/>
          </w:tcPr>
          <w:p w14:paraId="2A777F7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5628AB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06F8F8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02E2F99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Manage</w:t>
            </w:r>
          </w:p>
        </w:tc>
      </w:tr>
    </w:tbl>
    <w:p w14:paraId="6811DA7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Responsibilities:</w:t>
      </w:r>
    </w:p>
    <w:p w14:paraId="0FF7220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16E1711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Creates and views own tickets.</w:t>
      </w:r>
    </w:p>
    <w:p w14:paraId="61BC2D3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Technician</w:t>
      </w:r>
    </w:p>
    <w:p w14:paraId="0B1F50C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Works assigned/relevant tickets.</w:t>
      </w:r>
    </w:p>
    <w:p w14:paraId="4B69B15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IT Manager</w:t>
      </w:r>
    </w:p>
    <w:p w14:paraId="30C4228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Manages support operations.</w:t>
      </w:r>
    </w:p>
    <w:p w14:paraId="6F6E68E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Administrator</w:t>
      </w:r>
    </w:p>
    <w:p w14:paraId="79BBD63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Configures platform/security.</w:t>
      </w:r>
    </w:p>
    <w:p w14:paraId="3615C38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BAE6069">
          <v:rect id="_x0000_i1153" style="width:0;height:1.5pt" o:hralign="center" o:hrstd="t" o:hr="t" fillcolor="#a0a0a0" stroked="f"/>
        </w:pict>
      </w:r>
    </w:p>
    <w:p w14:paraId="7BFB4A9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PART AA — SECURITY SCENARIOS</w:t>
      </w:r>
    </w:p>
    <w:p w14:paraId="72696B4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129. Scenario 1</w:t>
      </w:r>
    </w:p>
    <w:p w14:paraId="5146714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Hana can read:</w:t>
      </w:r>
    </w:p>
    <w:p w14:paraId="1674272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Every Leave Request.</w:t>
      </w:r>
    </w:p>
    <w:p w14:paraId="010DE64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She should only read:</w:t>
      </w:r>
    </w:p>
    <w:p w14:paraId="0D47B14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Her own.</w:t>
      </w:r>
    </w:p>
    <w:p w14:paraId="1268737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should you investigate?</w:t>
      </w:r>
    </w:p>
    <w:p w14:paraId="4C237C6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08696D61" w14:textId="77777777" w:rsidR="00982296" w:rsidRPr="00982296" w:rsidRDefault="00982296">
      <w:pPr>
        <w:numPr>
          <w:ilvl w:val="0"/>
          <w:numId w:val="21"/>
        </w:numPr>
        <w:rPr>
          <w:sz w:val="32"/>
          <w:szCs w:val="32"/>
        </w:rPr>
      </w:pPr>
      <w:r w:rsidRPr="00982296">
        <w:rPr>
          <w:sz w:val="32"/>
          <w:szCs w:val="32"/>
        </w:rPr>
        <w:t>All security roles assigned</w:t>
      </w:r>
    </w:p>
    <w:p w14:paraId="4F95E320" w14:textId="77777777" w:rsidR="00982296" w:rsidRPr="00982296" w:rsidRDefault="00982296">
      <w:pPr>
        <w:numPr>
          <w:ilvl w:val="0"/>
          <w:numId w:val="21"/>
        </w:numPr>
        <w:rPr>
          <w:sz w:val="32"/>
          <w:szCs w:val="32"/>
        </w:rPr>
      </w:pPr>
      <w:r w:rsidRPr="00982296">
        <w:rPr>
          <w:sz w:val="32"/>
          <w:szCs w:val="32"/>
        </w:rPr>
        <w:t>Team membership</w:t>
      </w:r>
    </w:p>
    <w:p w14:paraId="44372801" w14:textId="77777777" w:rsidR="00982296" w:rsidRPr="00982296" w:rsidRDefault="00982296">
      <w:pPr>
        <w:numPr>
          <w:ilvl w:val="0"/>
          <w:numId w:val="21"/>
        </w:numPr>
        <w:rPr>
          <w:sz w:val="32"/>
          <w:szCs w:val="32"/>
        </w:rPr>
      </w:pPr>
      <w:r w:rsidRPr="00982296">
        <w:rPr>
          <w:sz w:val="32"/>
          <w:szCs w:val="32"/>
        </w:rPr>
        <w:t>Organization Read privilege</w:t>
      </w:r>
    </w:p>
    <w:p w14:paraId="13067EFD" w14:textId="77777777" w:rsidR="00982296" w:rsidRPr="00982296" w:rsidRDefault="00982296">
      <w:pPr>
        <w:numPr>
          <w:ilvl w:val="0"/>
          <w:numId w:val="21"/>
        </w:numPr>
        <w:rPr>
          <w:sz w:val="32"/>
          <w:szCs w:val="32"/>
        </w:rPr>
      </w:pPr>
      <w:r w:rsidRPr="00982296">
        <w:rPr>
          <w:sz w:val="32"/>
          <w:szCs w:val="32"/>
        </w:rPr>
        <w:t>Shared records</w:t>
      </w:r>
    </w:p>
    <w:p w14:paraId="7B427477" w14:textId="77777777" w:rsidR="00982296" w:rsidRPr="00982296" w:rsidRDefault="00982296">
      <w:pPr>
        <w:numPr>
          <w:ilvl w:val="0"/>
          <w:numId w:val="21"/>
        </w:numPr>
        <w:rPr>
          <w:sz w:val="32"/>
          <w:szCs w:val="32"/>
        </w:rPr>
      </w:pPr>
      <w:r w:rsidRPr="00982296">
        <w:rPr>
          <w:sz w:val="32"/>
          <w:szCs w:val="32"/>
        </w:rPr>
        <w:t>Ownership/access model</w:t>
      </w:r>
    </w:p>
    <w:p w14:paraId="3F7B012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BB59575">
          <v:rect id="_x0000_i1154" style="width:0;height:1.5pt" o:hralign="center" o:hrstd="t" o:hr="t" fillcolor="#a0a0a0" stroked="f"/>
        </w:pict>
      </w:r>
    </w:p>
    <w:p w14:paraId="6CE7FBD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130. Scenario 2</w:t>
      </w:r>
    </w:p>
    <w:p w14:paraId="1AB4B28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Abel cannot open a Leave Request related to Samuel.</w:t>
      </w:r>
    </w:p>
    <w:p w14:paraId="2130EB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should you investigate?</w:t>
      </w:r>
    </w:p>
    <w:p w14:paraId="6CCAA27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34C7D2A6" w14:textId="77777777" w:rsidR="00982296" w:rsidRPr="00982296" w:rsidRDefault="00982296">
      <w:pPr>
        <w:numPr>
          <w:ilvl w:val="0"/>
          <w:numId w:val="22"/>
        </w:numPr>
        <w:rPr>
          <w:sz w:val="32"/>
          <w:szCs w:val="32"/>
        </w:rPr>
      </w:pPr>
      <w:r w:rsidRPr="00982296">
        <w:rPr>
          <w:sz w:val="32"/>
          <w:szCs w:val="32"/>
        </w:rPr>
        <w:t>Manager role access scope</w:t>
      </w:r>
    </w:p>
    <w:p w14:paraId="70E90A49" w14:textId="77777777" w:rsidR="00982296" w:rsidRPr="00982296" w:rsidRDefault="00982296">
      <w:pPr>
        <w:numPr>
          <w:ilvl w:val="0"/>
          <w:numId w:val="22"/>
        </w:numPr>
        <w:rPr>
          <w:sz w:val="32"/>
          <w:szCs w:val="32"/>
        </w:rPr>
      </w:pPr>
      <w:r w:rsidRPr="00982296">
        <w:rPr>
          <w:sz w:val="32"/>
          <w:szCs w:val="32"/>
        </w:rPr>
        <w:t>Ownership</w:t>
      </w:r>
    </w:p>
    <w:p w14:paraId="373C8682" w14:textId="77777777" w:rsidR="00982296" w:rsidRPr="00982296" w:rsidRDefault="00982296">
      <w:pPr>
        <w:numPr>
          <w:ilvl w:val="0"/>
          <w:numId w:val="22"/>
        </w:numPr>
        <w:rPr>
          <w:sz w:val="32"/>
          <w:szCs w:val="32"/>
        </w:rPr>
      </w:pPr>
      <w:r w:rsidRPr="00982296">
        <w:rPr>
          <w:sz w:val="32"/>
          <w:szCs w:val="32"/>
        </w:rPr>
        <w:t>Team/security structure</w:t>
      </w:r>
    </w:p>
    <w:p w14:paraId="280109F6" w14:textId="77777777" w:rsidR="00982296" w:rsidRPr="00982296" w:rsidRDefault="00982296">
      <w:pPr>
        <w:numPr>
          <w:ilvl w:val="0"/>
          <w:numId w:val="22"/>
        </w:numPr>
        <w:rPr>
          <w:sz w:val="32"/>
          <w:szCs w:val="32"/>
        </w:rPr>
      </w:pPr>
      <w:r w:rsidRPr="00982296">
        <w:rPr>
          <w:sz w:val="32"/>
          <w:szCs w:val="32"/>
        </w:rPr>
        <w:t>Sharing</w:t>
      </w:r>
    </w:p>
    <w:p w14:paraId="4AE7E8F3" w14:textId="77777777" w:rsidR="00982296" w:rsidRPr="00982296" w:rsidRDefault="00982296">
      <w:pPr>
        <w:numPr>
          <w:ilvl w:val="0"/>
          <w:numId w:val="22"/>
        </w:num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Related table privileges</w:t>
      </w:r>
    </w:p>
    <w:p w14:paraId="3DE0902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The:</w:t>
      </w:r>
    </w:p>
    <w:p w14:paraId="6B07659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Samuel.Manager = Abel</w:t>
      </w:r>
    </w:p>
    <w:p w14:paraId="15D10C8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Lookup alone does not grant record access.</w:t>
      </w:r>
    </w:p>
    <w:p w14:paraId="0FDA533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0335FFB">
          <v:rect id="_x0000_i1155" style="width:0;height:1.5pt" o:hralign="center" o:hrstd="t" o:hr="t" fillcolor="#a0a0a0" stroked="f"/>
        </w:pict>
      </w:r>
    </w:p>
    <w:p w14:paraId="45B712F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131. Scenario 3</w:t>
      </w:r>
    </w:p>
    <w:p w14:paraId="1B603B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receives:</w:t>
      </w:r>
    </w:p>
    <w:p w14:paraId="55DBEFB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Insufficient privileges</w:t>
      </w:r>
    </w:p>
    <w:p w14:paraId="71883F1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when selecting Leave Type in a request.</w:t>
      </w:r>
    </w:p>
    <w:p w14:paraId="12E8EF4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Possible problem:</w:t>
      </w:r>
    </w:p>
    <w:p w14:paraId="0D30714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Missing Read on Leave Type</w:t>
      </w:r>
    </w:p>
    <w:p w14:paraId="1677702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or:</w:t>
      </w:r>
    </w:p>
    <w:p w14:paraId="7F15CE6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Relationship privileges such as Append/Append To.</w:t>
      </w:r>
    </w:p>
    <w:p w14:paraId="029BF72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 dependencies matter.</w:t>
      </w:r>
    </w:p>
    <w:p w14:paraId="34661DD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DF5D5AE">
          <v:rect id="_x0000_i1156" style="width:0;height:1.5pt" o:hralign="center" o:hrstd="t" o:hr="t" fillcolor="#a0a0a0" stroked="f"/>
        </w:pict>
      </w:r>
    </w:p>
    <w:p w14:paraId="4C93863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132. Scenario 4</w:t>
      </w:r>
    </w:p>
    <w:p w14:paraId="528FE26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Sara has Employee role and HR role.</w:t>
      </w:r>
    </w:p>
    <w:p w14:paraId="74EDC37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role has:</w:t>
      </w:r>
    </w:p>
    <w:p w14:paraId="6070869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Leave Request = User</w:t>
      </w:r>
    </w:p>
    <w:p w14:paraId="57E8517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HR role has:</w:t>
      </w:r>
    </w:p>
    <w:p w14:paraId="0689BF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Read Leave Request = Organization</w:t>
      </w:r>
    </w:p>
    <w:p w14:paraId="6D96EF2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is effective access?</w:t>
      </w:r>
    </w:p>
    <w:p w14:paraId="5261856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Answer</w:t>
      </w:r>
    </w:p>
    <w:p w14:paraId="0246CEC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Organization-wide Read</w:t>
      </w:r>
    </w:p>
    <w:p w14:paraId="717686E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privileges are cumulative.</w:t>
      </w:r>
    </w:p>
    <w:p w14:paraId="6B21F5A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B136894">
          <v:rect id="_x0000_i1157" style="width:0;height:1.5pt" o:hralign="center" o:hrstd="t" o:hr="t" fillcolor="#a0a0a0" stroked="f"/>
        </w:pict>
      </w:r>
    </w:p>
    <w:p w14:paraId="10D9FF2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133. Scenario 5</w:t>
      </w:r>
    </w:p>
    <w:p w14:paraId="161F56C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Employee cannot use the app.</w:t>
      </w:r>
    </w:p>
    <w:p w14:paraId="4B50428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Developer gives:</w:t>
      </w:r>
    </w:p>
    <w:p w14:paraId="6114AD5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System Administrator.</w:t>
      </w:r>
    </w:p>
    <w:p w14:paraId="714A2E2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Is the app now likely to work?</w:t>
      </w:r>
    </w:p>
    <w:p w14:paraId="45D988A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Possibly.</w:t>
      </w:r>
    </w:p>
    <w:p w14:paraId="455D2E1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Is that a good fix?</w:t>
      </w:r>
    </w:p>
    <w:p w14:paraId="22BDE8A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6A92D5E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Troubleshoot the minimum missing privilege.</w:t>
      </w:r>
    </w:p>
    <w:p w14:paraId="1E26236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29FACB1">
          <v:rect id="_x0000_i1158" style="width:0;height:1.5pt" o:hralign="center" o:hrstd="t" o:hr="t" fillcolor="#a0a0a0" stroked="f"/>
        </w:pict>
      </w:r>
    </w:p>
    <w:p w14:paraId="3829816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AB — KNOWLEDGE CHECK</w:t>
      </w:r>
    </w:p>
    <w:p w14:paraId="2B5756B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134. Question 1</w:t>
      </w:r>
    </w:p>
    <w:p w14:paraId="50A5963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does Authentication answer?</w:t>
      </w:r>
    </w:p>
    <w:p w14:paraId="7B7FEA7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755272B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Who are you?</w:t>
      </w:r>
    </w:p>
    <w:p w14:paraId="77083CE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2B0BB3F">
          <v:rect id="_x0000_i1159" style="width:0;height:1.5pt" o:hralign="center" o:hrstd="t" o:hr="t" fillcolor="#a0a0a0" stroked="f"/>
        </w:pict>
      </w:r>
    </w:p>
    <w:p w14:paraId="121498E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135. Question 2</w:t>
      </w:r>
    </w:p>
    <w:p w14:paraId="3B3B621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does Authorization answer?</w:t>
      </w:r>
    </w:p>
    <w:p w14:paraId="702EC35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Answer</w:t>
      </w:r>
    </w:p>
    <w:p w14:paraId="4D0939F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are you allowed to do?</w:t>
      </w:r>
    </w:p>
    <w:p w14:paraId="7601DD0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10C3B88">
          <v:rect id="_x0000_i1160" style="width:0;height:1.5pt" o:hralign="center" o:hrstd="t" o:hr="t" fillcolor="#a0a0a0" stroked="f"/>
        </w:pict>
      </w:r>
    </w:p>
    <w:p w14:paraId="4089FC2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136. Question 3</w:t>
      </w:r>
    </w:p>
    <w:p w14:paraId="089B92D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privilege allows viewing a record?</w:t>
      </w:r>
    </w:p>
    <w:p w14:paraId="535C920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2159F2A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Read.</w:t>
      </w:r>
    </w:p>
    <w:p w14:paraId="12BFA72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D547A25">
          <v:rect id="_x0000_i1161" style="width:0;height:1.5pt" o:hralign="center" o:hrstd="t" o:hr="t" fillcolor="#a0a0a0" stroked="f"/>
        </w:pict>
      </w:r>
    </w:p>
    <w:p w14:paraId="5D7D120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137. Question 4</w:t>
      </w:r>
    </w:p>
    <w:p w14:paraId="2229AEF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privilege allows changing a record?</w:t>
      </w:r>
    </w:p>
    <w:p w14:paraId="3429654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331F868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Write.</w:t>
      </w:r>
    </w:p>
    <w:p w14:paraId="5B7896D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CDE9796">
          <v:rect id="_x0000_i1162" style="width:0;height:1.5pt" o:hralign="center" o:hrstd="t" o:hr="t" fillcolor="#a0a0a0" stroked="f"/>
        </w:pict>
      </w:r>
    </w:p>
    <w:p w14:paraId="3C3EF5D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138. Question 5</w:t>
      </w:r>
    </w:p>
    <w:p w14:paraId="5669329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privilege allows transferring ownership?</w:t>
      </w:r>
    </w:p>
    <w:p w14:paraId="1CC762C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2825AA3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Assign.</w:t>
      </w:r>
    </w:p>
    <w:p w14:paraId="4800AB3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26A2D89">
          <v:rect id="_x0000_i1163" style="width:0;height:1.5pt" o:hralign="center" o:hrstd="t" o:hr="t" fillcolor="#a0a0a0" stroked="f"/>
        </w:pict>
      </w:r>
    </w:p>
    <w:p w14:paraId="5CB6557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139. Question 6</w:t>
      </w:r>
    </w:p>
    <w:p w14:paraId="59FAB9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privilege allows granting another user access while maintaining your own?</w:t>
      </w:r>
    </w:p>
    <w:p w14:paraId="029E337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0A28057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Share.</w:t>
      </w:r>
    </w:p>
    <w:p w14:paraId="3C674FE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E61A4A8">
          <v:rect id="_x0000_i1164" style="width:0;height:1.5pt" o:hralign="center" o:hrstd="t" o:hr="t" fillcolor="#a0a0a0" stroked="f"/>
        </w:pict>
      </w:r>
    </w:p>
    <w:p w14:paraId="6271F47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140. Question 7</w:t>
      </w:r>
    </w:p>
    <w:p w14:paraId="48BBEDF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does Organization-level Read mean?</w:t>
      </w:r>
    </w:p>
    <w:p w14:paraId="6CA5F9A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3668118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user can read applicable records across the organization for that table privilege.</w:t>
      </w:r>
    </w:p>
    <w:p w14:paraId="5174496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2F68A3C">
          <v:rect id="_x0000_i1165" style="width:0;height:1.5pt" o:hralign="center" o:hrstd="t" o:hr="t" fillcolor="#a0a0a0" stroked="f"/>
        </w:pict>
      </w:r>
    </w:p>
    <w:p w14:paraId="7531799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141. Question 8</w:t>
      </w:r>
    </w:p>
    <w:p w14:paraId="061383E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does User/Basic-level Read generally mean?</w:t>
      </w:r>
    </w:p>
    <w:p w14:paraId="35B734B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506E327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Access primarily to records owned by or otherwise made accessible to the user according to the security model.</w:t>
      </w:r>
    </w:p>
    <w:p w14:paraId="2E93AF5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7220B65">
          <v:rect id="_x0000_i1166" style="width:0;height:1.5pt" o:hralign="center" o:hrstd="t" o:hr="t" fillcolor="#a0a0a0" stroked="f"/>
        </w:pict>
      </w:r>
    </w:p>
    <w:p w14:paraId="72BB675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142. Question 9</w:t>
      </w:r>
    </w:p>
    <w:p w14:paraId="1A78454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Can a user have multiple Security Roles?</w:t>
      </w:r>
    </w:p>
    <w:p w14:paraId="13078CF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23B6B79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Yes.</w:t>
      </w:r>
    </w:p>
    <w:p w14:paraId="33AE04F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01BF53C">
          <v:rect id="_x0000_i1167" style="width:0;height:1.5pt" o:hralign="center" o:hrstd="t" o:hr="t" fillcolor="#a0a0a0" stroked="f"/>
        </w:pict>
      </w:r>
    </w:p>
    <w:p w14:paraId="3601E4F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143. Question 10</w:t>
      </w:r>
    </w:p>
    <w:p w14:paraId="01B9415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Are Security Role permissions cumulative?</w:t>
      </w:r>
    </w:p>
    <w:p w14:paraId="3B0C017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56A0224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Yes.</w:t>
      </w:r>
    </w:p>
    <w:p w14:paraId="58508AB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B9BECF1">
          <v:rect id="_x0000_i1168" style="width:0;height:1.5pt" o:hralign="center" o:hrstd="t" o:hr="t" fillcolor="#a0a0a0" stroked="f"/>
        </w:pict>
      </w:r>
    </w:p>
    <w:p w14:paraId="24E63E7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144. Question 11</w:t>
      </w:r>
    </w:p>
    <w:p w14:paraId="2FF60BC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is the principle of giving only the permissions necessary to perform the job?</w:t>
      </w:r>
    </w:p>
    <w:p w14:paraId="0D2DC66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302033D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Least Privilege.</w:t>
      </w:r>
    </w:p>
    <w:p w14:paraId="5E72305F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7DDB3D8">
          <v:rect id="_x0000_i1169" style="width:0;height:1.5pt" o:hralign="center" o:hrstd="t" o:hr="t" fillcolor="#a0a0a0" stroked="f"/>
        </w:pict>
      </w:r>
    </w:p>
    <w:p w14:paraId="5DB6A83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145. Question 12</w:t>
      </w:r>
    </w:p>
    <w:p w14:paraId="436041E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Is hiding an Edit button in Power Apps sufficient to secure a Dataverse record?</w:t>
      </w:r>
    </w:p>
    <w:p w14:paraId="5ECD721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0A9FC70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2EA276F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F491439">
          <v:rect id="_x0000_i1170" style="width:0;height:1.5pt" o:hralign="center" o:hrstd="t" o:hr="t" fillcolor="#a0a0a0" stroked="f"/>
        </w:pict>
      </w:r>
    </w:p>
    <w:p w14:paraId="29BA900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146. Question 13</w:t>
      </w:r>
    </w:p>
    <w:p w14:paraId="75348CD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is a Dataverse Team useful for?</w:t>
      </w:r>
    </w:p>
    <w:p w14:paraId="7C0C4A0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7E80EFA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Grouping users for security role, ownership, and access/collaboration scenarios.</w:t>
      </w:r>
    </w:p>
    <w:p w14:paraId="33766595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199B5BD">
          <v:rect id="_x0000_i1171" style="width:0;height:1.5pt" o:hralign="center" o:hrstd="t" o:hr="t" fillcolor="#a0a0a0" stroked="f"/>
        </w:pict>
      </w:r>
    </w:p>
    <w:p w14:paraId="6023DA7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147. Question 14</w:t>
      </w:r>
    </w:p>
    <w:p w14:paraId="5A81298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Are Business Units the same thing as our Department business-data table?</w:t>
      </w:r>
    </w:p>
    <w:p w14:paraId="2822E42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Answer</w:t>
      </w:r>
    </w:p>
    <w:p w14:paraId="5D978A4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19A0A50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Units are primarily security/organizational constructs.</w:t>
      </w:r>
    </w:p>
    <w:p w14:paraId="42E7D23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Department is business data.</w:t>
      </w:r>
    </w:p>
    <w:p w14:paraId="5278453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0DDBDC5">
          <v:rect id="_x0000_i1172" style="width:0;height:1.5pt" o:hralign="center" o:hrstd="t" o:hr="t" fillcolor="#a0a0a0" stroked="f"/>
        </w:pict>
      </w:r>
    </w:p>
    <w:p w14:paraId="6B03785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148. Question 15</w:t>
      </w:r>
    </w:p>
    <w:p w14:paraId="7F2D628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three environments will our bootcamp use conceptually?</w:t>
      </w:r>
    </w:p>
    <w:p w14:paraId="0B29875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53392A2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Development</w:t>
      </w:r>
    </w:p>
    <w:p w14:paraId="53122FE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Test</w:t>
      </w:r>
    </w:p>
    <w:p w14:paraId="7BC534D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Production</w:t>
      </w:r>
    </w:p>
    <w:p w14:paraId="5789209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5C60B8D">
          <v:rect id="_x0000_i1173" style="width:0;height:1.5pt" o:hralign="center" o:hrstd="t" o:hr="t" fillcolor="#a0a0a0" stroked="f"/>
        </w:pict>
      </w:r>
    </w:p>
    <w:p w14:paraId="42B3AD0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149. Question 16</w:t>
      </w:r>
    </w:p>
    <w:p w14:paraId="0200ADA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Where should makers normally develop solution customizations?</w:t>
      </w:r>
    </w:p>
    <w:p w14:paraId="6F135CB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54D8283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Development environment.</w:t>
      </w:r>
    </w:p>
    <w:p w14:paraId="038C2AE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9B60A05">
          <v:rect id="_x0000_i1174" style="width:0;height:1.5pt" o:hralign="center" o:hrstd="t" o:hr="t" fillcolor="#a0a0a0" stroked="f"/>
        </w:pict>
      </w:r>
    </w:p>
    <w:p w14:paraId="33561CE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150. Question 17</w:t>
      </w:r>
    </w:p>
    <w:p w14:paraId="09A0C7D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is a Power Platform Solution?</w:t>
      </w:r>
    </w:p>
    <w:p w14:paraId="781EE30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53F8B40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A container/package for Power Platform solution components and the primary mechanism used for ALM.</w:t>
      </w:r>
    </w:p>
    <w:p w14:paraId="071E34D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7AB4DF0">
          <v:rect id="_x0000_i1175" style="width:0;height:1.5pt" o:hralign="center" o:hrstd="t" o:hr="t" fillcolor="#a0a0a0" stroked="f"/>
        </w:pict>
      </w:r>
    </w:p>
    <w:p w14:paraId="2CDE424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151. Question 18</w:t>
      </w:r>
    </w:p>
    <w:p w14:paraId="65A232C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does the Solution Publisher prefix help prevent?</w:t>
      </w:r>
    </w:p>
    <w:p w14:paraId="1A83D07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4DE157F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Naming collisions</w:t>
      </w:r>
    </w:p>
    <w:p w14:paraId="58F7BC4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 it identifies metadata created by that publisher.</w:t>
      </w:r>
    </w:p>
    <w:p w14:paraId="32FEAFB5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1D9CE39">
          <v:rect id="_x0000_i1176" style="width:0;height:1.5pt" o:hralign="center" o:hrstd="t" o:hr="t" fillcolor="#a0a0a0" stroked="f"/>
        </w:pict>
      </w:r>
    </w:p>
    <w:p w14:paraId="6FA78A4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152. Question 19</w:t>
      </w:r>
    </w:p>
    <w:p w14:paraId="097058E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Solution type is normally used while actively developing?</w:t>
      </w:r>
    </w:p>
    <w:p w14:paraId="360F55A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0556E42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Unmanaged Solution.</w:t>
      </w:r>
    </w:p>
    <w:p w14:paraId="717B943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BC938F8">
          <v:rect id="_x0000_i1177" style="width:0;height:1.5pt" o:hralign="center" o:hrstd="t" o:hr="t" fillcolor="#a0a0a0" stroked="f"/>
        </w:pict>
      </w:r>
    </w:p>
    <w:p w14:paraId="2CF2F3D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153. Question 20</w:t>
      </w:r>
    </w:p>
    <w:p w14:paraId="7F80D5A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Which type is typically deployed downstream to Test/Production?</w:t>
      </w:r>
    </w:p>
    <w:p w14:paraId="0C91F02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55B75C9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Managed Solution.</w:t>
      </w:r>
    </w:p>
    <w:p w14:paraId="7667E4D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19B813F">
          <v:rect id="_x0000_i1178" style="width:0;height:1.5pt" o:hralign="center" o:hrstd="t" o:hr="t" fillcolor="#a0a0a0" stroked="f"/>
        </w:pict>
      </w:r>
    </w:p>
    <w:p w14:paraId="0AC22F9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154. Question 21</w:t>
      </w:r>
    </w:p>
    <w:p w14:paraId="56A7C17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What should we use for values that differ between DEV, TEST, and PROD?</w:t>
      </w:r>
    </w:p>
    <w:p w14:paraId="7CB4D7E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40CAA5A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Environment Variables.</w:t>
      </w:r>
    </w:p>
    <w:p w14:paraId="3943076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5BA312A">
          <v:rect id="_x0000_i1179" style="width:0;height:1.5pt" o:hralign="center" o:hrstd="t" o:hr="t" fillcolor="#a0a0a0" stroked="f"/>
        </w:pict>
      </w:r>
    </w:p>
    <w:p w14:paraId="5B80230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155. Question 22</w:t>
      </w:r>
    </w:p>
    <w:p w14:paraId="5DCBD1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supports deployable connection configuration for solution-aware components?</w:t>
      </w:r>
    </w:p>
    <w:p w14:paraId="6F39A9C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1233360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Connection References.</w:t>
      </w:r>
    </w:p>
    <w:p w14:paraId="51AB577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2FD0C07">
          <v:rect id="_x0000_i1180" style="width:0;height:1.5pt" o:hralign="center" o:hrstd="t" o:hr="t" fillcolor="#a0a0a0" stroked="f"/>
        </w:pict>
      </w:r>
    </w:p>
    <w:p w14:paraId="35477CA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156.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643"/>
      </w:tblGrid>
      <w:tr w:rsidR="00982296" w:rsidRPr="00982296" w14:paraId="297D3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5AEEB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D943335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982296" w:rsidRPr="00982296" w14:paraId="2708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E37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20–22</w:t>
            </w:r>
          </w:p>
        </w:tc>
        <w:tc>
          <w:tcPr>
            <w:tcW w:w="0" w:type="auto"/>
            <w:vAlign w:val="center"/>
            <w:hideMark/>
          </w:tcPr>
          <w:p w14:paraId="5A9F298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Excellent</w:t>
            </w:r>
          </w:p>
        </w:tc>
      </w:tr>
      <w:tr w:rsidR="00982296" w:rsidRPr="00982296" w14:paraId="50BA5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C1F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17–19</w:t>
            </w:r>
          </w:p>
        </w:tc>
        <w:tc>
          <w:tcPr>
            <w:tcW w:w="0" w:type="auto"/>
            <w:vAlign w:val="center"/>
            <w:hideMark/>
          </w:tcPr>
          <w:p w14:paraId="4193734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Very Good</w:t>
            </w:r>
          </w:p>
        </w:tc>
      </w:tr>
      <w:tr w:rsidR="00982296" w:rsidRPr="00982296" w14:paraId="4D8E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715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14–16</w:t>
            </w:r>
          </w:p>
        </w:tc>
        <w:tc>
          <w:tcPr>
            <w:tcW w:w="0" w:type="auto"/>
            <w:vAlign w:val="center"/>
            <w:hideMark/>
          </w:tcPr>
          <w:p w14:paraId="1160E71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Good</w:t>
            </w:r>
          </w:p>
        </w:tc>
      </w:tr>
      <w:tr w:rsidR="00982296" w:rsidRPr="00982296" w14:paraId="1CF6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307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11–13</w:t>
            </w:r>
          </w:p>
        </w:tc>
        <w:tc>
          <w:tcPr>
            <w:tcW w:w="0" w:type="auto"/>
            <w:vAlign w:val="center"/>
            <w:hideMark/>
          </w:tcPr>
          <w:p w14:paraId="10335956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Needs Review</w:t>
            </w:r>
          </w:p>
        </w:tc>
      </w:tr>
      <w:tr w:rsidR="00982296" w:rsidRPr="00982296" w14:paraId="1A95C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A68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Below 11</w:t>
            </w:r>
          </w:p>
        </w:tc>
        <w:tc>
          <w:tcPr>
            <w:tcW w:w="0" w:type="auto"/>
            <w:vAlign w:val="center"/>
            <w:hideMark/>
          </w:tcPr>
          <w:p w14:paraId="539F1FD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Repeat Security Fundamentals</w:t>
            </w:r>
          </w:p>
        </w:tc>
      </w:tr>
    </w:tbl>
    <w:p w14:paraId="7E7E3A9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Recommended target:</w:t>
      </w:r>
    </w:p>
    <w:p w14:paraId="4B99D96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14 / 22+</w:t>
      </w:r>
    </w:p>
    <w:p w14:paraId="6835AFF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0C30E15">
          <v:rect id="_x0000_i1181" style="width:0;height:1.5pt" o:hralign="center" o:hrstd="t" o:hr="t" fillcolor="#a0a0a0" stroked="f"/>
        </w:pict>
      </w:r>
    </w:p>
    <w:p w14:paraId="6EAC5A0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AC — PRACTICAL ASSESSMENT</w:t>
      </w:r>
    </w:p>
    <w:p w14:paraId="650629A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157. Practical Requirement</w:t>
      </w:r>
    </w:p>
    <w:p w14:paraId="3878387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Design a Security Role for:</w:t>
      </w:r>
    </w:p>
    <w:p w14:paraId="771C114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Employee</w:t>
      </w:r>
    </w:p>
    <w:p w14:paraId="0AD023B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employee must:</w:t>
      </w:r>
    </w:p>
    <w:p w14:paraId="6DF7099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Department</w:t>
      </w:r>
    </w:p>
    <w:p w14:paraId="39386F4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Position</w:t>
      </w:r>
    </w:p>
    <w:p w14:paraId="4510D27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Leave Type</w:t>
      </w:r>
    </w:p>
    <w:p w14:paraId="31675F3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own Leave Request</w:t>
      </w:r>
    </w:p>
    <w:p w14:paraId="65BBE8F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Read own Leave Request</w:t>
      </w:r>
    </w:p>
    <w:p w14:paraId="74E42EF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Update permitted own Leave Request</w:t>
      </w:r>
    </w:p>
    <w:p w14:paraId="70EB2D5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But must not:</w:t>
      </w:r>
    </w:p>
    <w:p w14:paraId="0936906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Create Department</w:t>
      </w:r>
    </w:p>
    <w:p w14:paraId="0D4EDC1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Modify Leave Type</w:t>
      </w:r>
    </w:p>
    <w:p w14:paraId="255E574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Configure Security</w:t>
      </w:r>
    </w:p>
    <w:p w14:paraId="2F47922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600158C">
          <v:rect id="_x0000_i1182" style="width:0;height:1.5pt" o:hralign="center" o:hrstd="t" o:hr="t" fillcolor="#a0a0a0" stroked="f"/>
        </w:pict>
      </w:r>
    </w:p>
    <w:p w14:paraId="67BF3EC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158. Expected Design</w:t>
      </w:r>
    </w:p>
    <w:p w14:paraId="2ED768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119"/>
        <w:gridCol w:w="2239"/>
        <w:gridCol w:w="2119"/>
        <w:gridCol w:w="1075"/>
      </w:tblGrid>
      <w:tr w:rsidR="00982296" w:rsidRPr="00982296" w14:paraId="3176C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96FA7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89D2977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04CA53A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76B8A98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3B0D20C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Delete</w:t>
            </w:r>
          </w:p>
        </w:tc>
      </w:tr>
      <w:tr w:rsidR="00982296" w:rsidRPr="00982296" w14:paraId="4660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80C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E006B7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126D8B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A55D32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993639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</w:tr>
      <w:tr w:rsidR="00982296" w:rsidRPr="00982296" w14:paraId="198C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A06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lastRenderedPageBreak/>
              <w:t>Position</w:t>
            </w:r>
          </w:p>
        </w:tc>
        <w:tc>
          <w:tcPr>
            <w:tcW w:w="0" w:type="auto"/>
            <w:vAlign w:val="center"/>
            <w:hideMark/>
          </w:tcPr>
          <w:p w14:paraId="76DB3A1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350123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1D7B90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BE2DEE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</w:tr>
      <w:tr w:rsidR="00982296" w:rsidRPr="00982296" w14:paraId="77B0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938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7D7FB58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764016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29725A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8BA7CC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</w:tr>
      <w:tr w:rsidR="00982296" w:rsidRPr="00982296" w14:paraId="7EE90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A39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378CC7E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EDCA50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B4EB4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4B2801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</w:tr>
      <w:tr w:rsidR="00982296" w:rsidRPr="00982296" w14:paraId="141A2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8B2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26C104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None/Limited</w:t>
            </w:r>
          </w:p>
        </w:tc>
        <w:tc>
          <w:tcPr>
            <w:tcW w:w="0" w:type="auto"/>
            <w:vAlign w:val="center"/>
            <w:hideMark/>
          </w:tcPr>
          <w:p w14:paraId="66B9EA0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User/Required Scope</w:t>
            </w:r>
          </w:p>
        </w:tc>
        <w:tc>
          <w:tcPr>
            <w:tcW w:w="0" w:type="auto"/>
            <w:vAlign w:val="center"/>
            <w:hideMark/>
          </w:tcPr>
          <w:p w14:paraId="055323A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None/Limited</w:t>
            </w:r>
          </w:p>
        </w:tc>
        <w:tc>
          <w:tcPr>
            <w:tcW w:w="0" w:type="auto"/>
            <w:vAlign w:val="center"/>
            <w:hideMark/>
          </w:tcPr>
          <w:p w14:paraId="618A5CE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None</w:t>
            </w:r>
          </w:p>
        </w:tc>
      </w:tr>
    </w:tbl>
    <w:p w14:paraId="4A54A10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Also verify relevant:</w:t>
      </w:r>
    </w:p>
    <w:p w14:paraId="2BB33DB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Append / Append To</w:t>
      </w:r>
    </w:p>
    <w:p w14:paraId="1653BF6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requirements for relationships.</w:t>
      </w:r>
    </w:p>
    <w:p w14:paraId="25E3443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C476524">
          <v:rect id="_x0000_i1183" style="width:0;height:1.5pt" o:hralign="center" o:hrstd="t" o:hr="t" fillcolor="#a0a0a0" stroked="f"/>
        </w:pict>
      </w:r>
    </w:p>
    <w:p w14:paraId="1ABCAB6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159. Practical Explanation Question</w:t>
      </w:r>
    </w:p>
    <w:p w14:paraId="530760F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 does Leave Type have:</w:t>
      </w:r>
    </w:p>
    <w:p w14:paraId="5D1F841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Organization Read</w:t>
      </w:r>
    </w:p>
    <w:p w14:paraId="1D1B9EE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Employees?</w:t>
      </w:r>
    </w:p>
    <w:p w14:paraId="47ABEC5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2997B3E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employees need to select from all active Leave Type master records.</w:t>
      </w:r>
    </w:p>
    <w:p w14:paraId="3BDE8CE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They do not need to own Leave Types.</w:t>
      </w:r>
    </w:p>
    <w:p w14:paraId="63CF37E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9FFE247">
          <v:rect id="_x0000_i1184" style="width:0;height:1.5pt" o:hralign="center" o:hrstd="t" o:hr="t" fillcolor="#a0a0a0" stroked="f"/>
        </w:pict>
      </w:r>
    </w:p>
    <w:p w14:paraId="1FA1750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160. Practical Explanation Question</w:t>
      </w:r>
    </w:p>
    <w:p w14:paraId="1013B05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Why does Leave Request use:</w:t>
      </w:r>
    </w:p>
    <w:p w14:paraId="5E61AE4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User-level access</w:t>
      </w:r>
    </w:p>
    <w:p w14:paraId="6468F45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 the Employee role?</w:t>
      </w:r>
    </w:p>
    <w:p w14:paraId="2971F60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13F78D1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Because the business requirement is for employees to access:</w:t>
      </w:r>
    </w:p>
    <w:p w14:paraId="1AED319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Their own requests</w:t>
      </w:r>
    </w:p>
    <w:p w14:paraId="1894D7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rather than everyone's requests.</w:t>
      </w:r>
    </w:p>
    <w:p w14:paraId="2112D18D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898B394">
          <v:rect id="_x0000_i1185" style="width:0;height:1.5pt" o:hralign="center" o:hrstd="t" o:hr="t" fillcolor="#a0a0a0" stroked="f"/>
        </w:pict>
      </w:r>
    </w:p>
    <w:p w14:paraId="69FDC82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AD — STUDENT COMPLETION CHECKLIST</w:t>
      </w:r>
    </w:p>
    <w:p w14:paraId="47F3F69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161. Day 4 Checklist</w:t>
      </w:r>
    </w:p>
    <w:p w14:paraId="75475C0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Each student should complete or observe:</w:t>
      </w:r>
    </w:p>
    <w:p w14:paraId="4DA1CD8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Authentication vs Authorization</w:t>
      </w:r>
    </w:p>
    <w:p w14:paraId="5356D0B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4491F56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CRUD privileges</w:t>
      </w:r>
    </w:p>
    <w:p w14:paraId="2E80C3C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1CE405E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Append / Append To</w:t>
      </w:r>
    </w:p>
    <w:p w14:paraId="72C27F5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2A9C67C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Assign / Share</w:t>
      </w:r>
    </w:p>
    <w:p w14:paraId="4D460D3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1376D61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Access levels</w:t>
      </w:r>
    </w:p>
    <w:p w14:paraId="5100370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104AE48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Ownership</w:t>
      </w:r>
    </w:p>
    <w:p w14:paraId="242CD2C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669DD7D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Teams</w:t>
      </w:r>
    </w:p>
    <w:p w14:paraId="506DD62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20BE675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Units</w:t>
      </w:r>
    </w:p>
    <w:p w14:paraId="438F837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73B4618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Least Privilege</w:t>
      </w:r>
    </w:p>
    <w:p w14:paraId="6A0E28F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3C46A37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Matrix</w:t>
      </w:r>
    </w:p>
    <w:p w14:paraId="7CF9B8E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1336C03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Role</w:t>
      </w:r>
    </w:p>
    <w:p w14:paraId="36780F0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36E4BF8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HR Role</w:t>
      </w:r>
    </w:p>
    <w:p w14:paraId="00957F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0253E34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 Role Design</w:t>
      </w:r>
    </w:p>
    <w:p w14:paraId="67435A3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1DE998A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Testing</w:t>
      </w:r>
    </w:p>
    <w:p w14:paraId="259242F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7720DB9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Environment Strategy</w:t>
      </w:r>
    </w:p>
    <w:p w14:paraId="42944CF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4E58E91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Solution Review</w:t>
      </w:r>
    </w:p>
    <w:p w14:paraId="43F3A10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74764D4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Publisher Review</w:t>
      </w:r>
    </w:p>
    <w:p w14:paraId="7980A48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57344D7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Managed vs Unmanaged</w:t>
      </w:r>
    </w:p>
    <w:p w14:paraId="0C8CD5A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11EC3D9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Environment Variables</w:t>
      </w:r>
    </w:p>
    <w:p w14:paraId="2F034A8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2C4F0F3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Connection References</w:t>
      </w:r>
    </w:p>
    <w:p w14:paraId="700843B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☐</w:t>
      </w:r>
    </w:p>
    <w:p w14:paraId="081BACC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52E2349">
          <v:rect id="_x0000_i1186" style="width:0;height:1.5pt" o:hralign="center" o:hrstd="t" o:hr="t" fillcolor="#a0a0a0" stroked="f"/>
        </w:pict>
      </w:r>
    </w:p>
    <w:p w14:paraId="28C0701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AE — DAY 4 DELIVERABLES</w:t>
      </w:r>
    </w:p>
    <w:p w14:paraId="7997F5D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162. Deliverable 1</w:t>
      </w:r>
    </w:p>
    <w:p w14:paraId="55C0409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Submit:</w:t>
      </w:r>
    </w:p>
    <w:p w14:paraId="4B7B56F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Leave Management Security Matrix.</w:t>
      </w:r>
    </w:p>
    <w:p w14:paraId="55C54290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60C7E4A">
          <v:rect id="_x0000_i1187" style="width:0;height:1.5pt" o:hralign="center" o:hrstd="t" o:hr="t" fillcolor="#a0a0a0" stroked="f"/>
        </w:pict>
      </w:r>
    </w:p>
    <w:p w14:paraId="0B97648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163. Deliverable 2</w:t>
      </w:r>
    </w:p>
    <w:p w14:paraId="49F9780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Screenshot or instructor-observed configuration of:</w:t>
      </w:r>
    </w:p>
    <w:p w14:paraId="027F43B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Employee Role.</w:t>
      </w:r>
    </w:p>
    <w:p w14:paraId="6756B2A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8559D65">
          <v:rect id="_x0000_i1188" style="width:0;height:1.5pt" o:hralign="center" o:hrstd="t" o:hr="t" fillcolor="#a0a0a0" stroked="f"/>
        </w:pict>
      </w:r>
    </w:p>
    <w:p w14:paraId="040FA5D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164. Deliverable 3</w:t>
      </w:r>
    </w:p>
    <w:p w14:paraId="6759909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Screenshot or instructor-observed configuration of:</w:t>
      </w:r>
    </w:p>
    <w:p w14:paraId="720D54E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Management HR Role.</w:t>
      </w:r>
    </w:p>
    <w:p w14:paraId="048051BC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7841498">
          <v:rect id="_x0000_i1189" style="width:0;height:1.5pt" o:hralign="center" o:hrstd="t" o:hr="t" fillcolor="#a0a0a0" stroked="f"/>
        </w:pict>
      </w:r>
    </w:p>
    <w:p w14:paraId="49CC44F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165. Deliverable 4</w:t>
      </w:r>
    </w:p>
    <w:p w14:paraId="3C7F270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Submit Security Test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1"/>
        <w:gridCol w:w="1519"/>
        <w:gridCol w:w="1062"/>
        <w:gridCol w:w="1060"/>
      </w:tblGrid>
      <w:tr w:rsidR="00982296" w:rsidRPr="00982296" w14:paraId="09975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9FDB4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B56D662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D6B27F8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2E9420A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982296" w:rsidRPr="00982296" w14:paraId="2B5D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136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read Leave Type</w:t>
            </w:r>
          </w:p>
        </w:tc>
        <w:tc>
          <w:tcPr>
            <w:tcW w:w="0" w:type="auto"/>
            <w:vAlign w:val="center"/>
            <w:hideMark/>
          </w:tcPr>
          <w:p w14:paraId="59F395C1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70C4F051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E444025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5A6A1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679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create request</w:t>
            </w:r>
          </w:p>
        </w:tc>
        <w:tc>
          <w:tcPr>
            <w:tcW w:w="0" w:type="auto"/>
            <w:vAlign w:val="center"/>
            <w:hideMark/>
          </w:tcPr>
          <w:p w14:paraId="4D509AE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2853F068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73A80C0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3E766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D8C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create Department</w:t>
            </w:r>
          </w:p>
        </w:tc>
        <w:tc>
          <w:tcPr>
            <w:tcW w:w="0" w:type="auto"/>
            <w:vAlign w:val="center"/>
            <w:hideMark/>
          </w:tcPr>
          <w:p w14:paraId="6C427E2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4DEEFC7B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458D1D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07DFA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740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HR manage Leave Type</w:t>
            </w:r>
          </w:p>
        </w:tc>
        <w:tc>
          <w:tcPr>
            <w:tcW w:w="0" w:type="auto"/>
            <w:vAlign w:val="center"/>
            <w:hideMark/>
          </w:tcPr>
          <w:p w14:paraId="2DA8CAE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3F7D70D0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A5DB46D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  <w:tr w:rsidR="00982296" w:rsidRPr="00982296" w14:paraId="24D2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A52B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configure security</w:t>
            </w:r>
          </w:p>
        </w:tc>
        <w:tc>
          <w:tcPr>
            <w:tcW w:w="0" w:type="auto"/>
            <w:vAlign w:val="center"/>
            <w:hideMark/>
          </w:tcPr>
          <w:p w14:paraId="2CBF2BF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14:paraId="3D06E8FE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D252393" w14:textId="77777777" w:rsidR="00982296" w:rsidRPr="00982296" w:rsidRDefault="00982296" w:rsidP="00982296">
            <w:pPr>
              <w:rPr>
                <w:sz w:val="32"/>
                <w:szCs w:val="32"/>
              </w:rPr>
            </w:pPr>
          </w:p>
        </w:tc>
      </w:tr>
    </w:tbl>
    <w:p w14:paraId="414F0FD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7116CA15">
          <v:rect id="_x0000_i1190" style="width:0;height:1.5pt" o:hralign="center" o:hrstd="t" o:hr="t" fillcolor="#a0a0a0" stroked="f"/>
        </w:pict>
      </w:r>
    </w:p>
    <w:p w14:paraId="112016D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166. Deliverable 5</w:t>
      </w:r>
    </w:p>
    <w:p w14:paraId="1718ADC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Draw:</w:t>
      </w:r>
    </w:p>
    <w:p w14:paraId="28CFF20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</w:t>
      </w:r>
    </w:p>
    <w:p w14:paraId="4C83DF1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7A1331B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v</w:t>
      </w:r>
    </w:p>
    <w:p w14:paraId="4D669BE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</w:t>
      </w:r>
    </w:p>
    <w:p w14:paraId="747710A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16C7CC6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v</w:t>
      </w:r>
    </w:p>
    <w:p w14:paraId="09F9B2E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PROD</w:t>
      </w:r>
    </w:p>
    <w:p w14:paraId="4B5060A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and explain each environment in one sentence.</w:t>
      </w:r>
    </w:p>
    <w:p w14:paraId="65994E6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25370AE">
          <v:rect id="_x0000_i1191" style="width:0;height:1.5pt" o:hralign="center" o:hrstd="t" o:hr="t" fillcolor="#a0a0a0" stroked="f"/>
        </w:pict>
      </w:r>
    </w:p>
    <w:p w14:paraId="456257F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167. Deliverable 6</w:t>
      </w:r>
    </w:p>
    <w:p w14:paraId="68D519D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Submit the final Solution inventory.</w:t>
      </w:r>
    </w:p>
    <w:p w14:paraId="524DEE2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Required:</w:t>
      </w:r>
    </w:p>
    <w:p w14:paraId="12B72BB6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Department</w:t>
      </w:r>
    </w:p>
    <w:p w14:paraId="1814A628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Position</w:t>
      </w:r>
    </w:p>
    <w:p w14:paraId="6B37197B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Employee</w:t>
      </w:r>
    </w:p>
    <w:p w14:paraId="3BD9726E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Leave Type</w:t>
      </w:r>
    </w:p>
    <w:p w14:paraId="2007AB6C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61481052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Relationships</w:t>
      </w:r>
    </w:p>
    <w:p w14:paraId="24A6FB93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Choices</w:t>
      </w:r>
    </w:p>
    <w:p w14:paraId="350DEB74" w14:textId="77777777" w:rsidR="00982296" w:rsidRPr="00982296" w:rsidRDefault="00982296">
      <w:pPr>
        <w:numPr>
          <w:ilvl w:val="0"/>
          <w:numId w:val="23"/>
        </w:numPr>
        <w:rPr>
          <w:sz w:val="32"/>
          <w:szCs w:val="32"/>
        </w:rPr>
      </w:pPr>
      <w:r w:rsidRPr="00982296">
        <w:rPr>
          <w:sz w:val="32"/>
          <w:szCs w:val="32"/>
        </w:rPr>
        <w:t>Business Rule</w:t>
      </w:r>
    </w:p>
    <w:p w14:paraId="720E8BB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616902A">
          <v:rect id="_x0000_i1192" style="width:0;height:1.5pt" o:hralign="center" o:hrstd="t" o:hr="t" fillcolor="#a0a0a0" stroked="f"/>
        </w:pict>
      </w:r>
    </w:p>
    <w:p w14:paraId="3311FB3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AF — ASSESSMENT RUBRIC</w:t>
      </w:r>
    </w:p>
    <w:p w14:paraId="53E0296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168. Day 4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4"/>
        <w:gridCol w:w="1025"/>
      </w:tblGrid>
      <w:tr w:rsidR="00982296" w:rsidRPr="00982296" w14:paraId="15671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130E1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7DD0720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982296" w:rsidRPr="00982296" w14:paraId="4E63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A9F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Security Concepts</w:t>
            </w:r>
          </w:p>
        </w:tc>
        <w:tc>
          <w:tcPr>
            <w:tcW w:w="0" w:type="auto"/>
            <w:vAlign w:val="center"/>
            <w:hideMark/>
          </w:tcPr>
          <w:p w14:paraId="27C5127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15</w:t>
            </w:r>
          </w:p>
        </w:tc>
      </w:tr>
      <w:tr w:rsidR="00982296" w:rsidRPr="00982296" w14:paraId="3315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721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Security Matrix</w:t>
            </w:r>
          </w:p>
        </w:tc>
        <w:tc>
          <w:tcPr>
            <w:tcW w:w="0" w:type="auto"/>
            <w:vAlign w:val="center"/>
            <w:hideMark/>
          </w:tcPr>
          <w:p w14:paraId="6793FB2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20</w:t>
            </w:r>
          </w:p>
        </w:tc>
      </w:tr>
      <w:tr w:rsidR="00982296" w:rsidRPr="00982296" w14:paraId="7F80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0F8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Employee Role</w:t>
            </w:r>
          </w:p>
        </w:tc>
        <w:tc>
          <w:tcPr>
            <w:tcW w:w="0" w:type="auto"/>
            <w:vAlign w:val="center"/>
            <w:hideMark/>
          </w:tcPr>
          <w:p w14:paraId="1FDD152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15</w:t>
            </w:r>
          </w:p>
        </w:tc>
      </w:tr>
      <w:tr w:rsidR="00982296" w:rsidRPr="00982296" w14:paraId="49A2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CB3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HR Role</w:t>
            </w:r>
          </w:p>
        </w:tc>
        <w:tc>
          <w:tcPr>
            <w:tcW w:w="0" w:type="auto"/>
            <w:vAlign w:val="center"/>
            <w:hideMark/>
          </w:tcPr>
          <w:p w14:paraId="1FD5016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10</w:t>
            </w:r>
          </w:p>
        </w:tc>
      </w:tr>
      <w:tr w:rsidR="00982296" w:rsidRPr="00982296" w14:paraId="6AF05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138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lastRenderedPageBreak/>
              <w:t>Manager Security Design</w:t>
            </w:r>
          </w:p>
        </w:tc>
        <w:tc>
          <w:tcPr>
            <w:tcW w:w="0" w:type="auto"/>
            <w:vAlign w:val="center"/>
            <w:hideMark/>
          </w:tcPr>
          <w:p w14:paraId="63D7DAC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10</w:t>
            </w:r>
          </w:p>
        </w:tc>
      </w:tr>
      <w:tr w:rsidR="00982296" w:rsidRPr="00982296" w14:paraId="358F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57A6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07B13D7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10</w:t>
            </w:r>
          </w:p>
        </w:tc>
      </w:tr>
      <w:tr w:rsidR="00982296" w:rsidRPr="00982296" w14:paraId="41F2D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027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Environment Strategy</w:t>
            </w:r>
          </w:p>
        </w:tc>
        <w:tc>
          <w:tcPr>
            <w:tcW w:w="0" w:type="auto"/>
            <w:vAlign w:val="center"/>
            <w:hideMark/>
          </w:tcPr>
          <w:p w14:paraId="5E74CD3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5</w:t>
            </w:r>
          </w:p>
        </w:tc>
      </w:tr>
      <w:tr w:rsidR="00982296" w:rsidRPr="00982296" w14:paraId="0CE9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5DD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Solution/Publisher Understanding</w:t>
            </w:r>
          </w:p>
        </w:tc>
        <w:tc>
          <w:tcPr>
            <w:tcW w:w="0" w:type="auto"/>
            <w:vAlign w:val="center"/>
            <w:hideMark/>
          </w:tcPr>
          <w:p w14:paraId="4BEE380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10</w:t>
            </w:r>
          </w:p>
        </w:tc>
      </w:tr>
      <w:tr w:rsidR="00982296" w:rsidRPr="00982296" w14:paraId="75C77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E09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Knowledge Check</w:t>
            </w:r>
          </w:p>
        </w:tc>
        <w:tc>
          <w:tcPr>
            <w:tcW w:w="0" w:type="auto"/>
            <w:vAlign w:val="center"/>
            <w:hideMark/>
          </w:tcPr>
          <w:p w14:paraId="38497983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5</w:t>
            </w:r>
          </w:p>
        </w:tc>
      </w:tr>
      <w:tr w:rsidR="00982296" w:rsidRPr="00982296" w14:paraId="15FA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3072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8D3A1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3F393883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AA563A3">
          <v:rect id="_x0000_i1193" style="width:0;height:1.5pt" o:hralign="center" o:hrstd="t" o:hr="t" fillcolor="#a0a0a0" stroked="f"/>
        </w:pict>
      </w:r>
    </w:p>
    <w:p w14:paraId="1139D87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169. Excellent Submission</w:t>
      </w:r>
    </w:p>
    <w:p w14:paraId="7332FBF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 strong student:</w:t>
      </w:r>
    </w:p>
    <w:p w14:paraId="05F81FCD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Understands privileges and access levels</w:t>
      </w:r>
    </w:p>
    <w:p w14:paraId="1AE8A775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Does not give everyone Organization access</w:t>
      </w:r>
    </w:p>
    <w:p w14:paraId="6A6CFEE1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Applies least privilege</w:t>
      </w:r>
    </w:p>
    <w:p w14:paraId="727AF399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Understands cumulative roles</w:t>
      </w:r>
    </w:p>
    <w:p w14:paraId="71E02A11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Distinguishes business data from security structure</w:t>
      </w:r>
    </w:p>
    <w:p w14:paraId="3FBAC72F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Understands ownership</w:t>
      </w:r>
    </w:p>
    <w:p w14:paraId="7B783D66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Tests denied actions</w:t>
      </w:r>
    </w:p>
    <w:p w14:paraId="4ED85E67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Uses a custom Solution</w:t>
      </w:r>
    </w:p>
    <w:p w14:paraId="5DAA6211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Understands DEV/TEST/PROD</w:t>
      </w:r>
    </w:p>
    <w:p w14:paraId="6C811F68" w14:textId="77777777" w:rsidR="00982296" w:rsidRPr="00982296" w:rsidRDefault="00982296">
      <w:pPr>
        <w:numPr>
          <w:ilvl w:val="0"/>
          <w:numId w:val="24"/>
        </w:numPr>
        <w:rPr>
          <w:sz w:val="32"/>
          <w:szCs w:val="32"/>
        </w:rPr>
      </w:pPr>
      <w:r w:rsidRPr="00982296">
        <w:rPr>
          <w:sz w:val="32"/>
          <w:szCs w:val="32"/>
        </w:rPr>
        <w:t>Understands managed vs unmanaged solutions</w:t>
      </w:r>
    </w:p>
    <w:p w14:paraId="309ED4F0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5EC4FE3">
          <v:rect id="_x0000_i1194" style="width:0;height:1.5pt" o:hralign="center" o:hrstd="t" o:hr="t" fillcolor="#a0a0a0" stroked="f"/>
        </w:pict>
      </w:r>
    </w:p>
    <w:p w14:paraId="585BD44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PART AG — WEEK 1 FINAL ARCHITECTURE</w:t>
      </w:r>
    </w:p>
    <w:p w14:paraId="55EB808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170. Data Architecture</w:t>
      </w:r>
    </w:p>
    <w:p w14:paraId="46ADD77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Department</w:t>
      </w:r>
    </w:p>
    <w:p w14:paraId="162FBAB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401AA0B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982296">
        <w:rPr>
          <w:sz w:val="32"/>
          <w:szCs w:val="32"/>
        </w:rPr>
        <w:t>&lt; Position</w:t>
      </w:r>
    </w:p>
    <w:p w14:paraId="5894B36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5BB4046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982296">
        <w:rPr>
          <w:sz w:val="32"/>
          <w:szCs w:val="32"/>
        </w:rPr>
        <w:t>&lt; Employee</w:t>
      </w:r>
    </w:p>
    <w:p w14:paraId="24190EC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|</w:t>
      </w:r>
    </w:p>
    <w:p w14:paraId="7057ABD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982296">
        <w:rPr>
          <w:sz w:val="32"/>
          <w:szCs w:val="32"/>
        </w:rPr>
        <w:t xml:space="preserve"> Manager </w:t>
      </w:r>
      <w:r w:rsidRPr="00982296">
        <w:rPr>
          <w:rFonts w:ascii="Times New Roman" w:hAnsi="Times New Roman" w:cs="Times New Roman"/>
          <w:sz w:val="32"/>
          <w:szCs w:val="32"/>
        </w:rPr>
        <w:t>→</w:t>
      </w:r>
      <w:r w:rsidRPr="00982296">
        <w:rPr>
          <w:sz w:val="32"/>
          <w:szCs w:val="32"/>
        </w:rPr>
        <w:t xml:space="preserve"> Employee</w:t>
      </w:r>
    </w:p>
    <w:p w14:paraId="6E68845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|</w:t>
      </w:r>
    </w:p>
    <w:p w14:paraId="3AA9D5A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</w:t>
      </w:r>
      <w:r w:rsidRPr="00982296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982296">
        <w:rPr>
          <w:sz w:val="32"/>
          <w:szCs w:val="32"/>
        </w:rPr>
        <w:t>&lt; Leave Request &gt;</w:t>
      </w:r>
      <w:r w:rsidRPr="00982296">
        <w:rPr>
          <w:rFonts w:ascii="Times New Roman" w:hAnsi="Times New Roman" w:cs="Times New Roman"/>
          <w:sz w:val="32"/>
          <w:szCs w:val="32"/>
        </w:rPr>
        <w:t>────</w:t>
      </w:r>
      <w:r w:rsidRPr="00982296">
        <w:rPr>
          <w:sz w:val="32"/>
          <w:szCs w:val="32"/>
        </w:rPr>
        <w:t xml:space="preserve"> Leave Type</w:t>
      </w:r>
    </w:p>
    <w:p w14:paraId="2076054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5C191FB">
          <v:rect id="_x0000_i1195" style="width:0;height:1.5pt" o:hralign="center" o:hrstd="t" o:hr="t" fillcolor="#a0a0a0" stroked="f"/>
        </w:pict>
      </w:r>
    </w:p>
    <w:p w14:paraId="6AB4D1E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171. Business Logic</w:t>
      </w:r>
    </w:p>
    <w:p w14:paraId="35E465D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Leave Request</w:t>
      </w:r>
    </w:p>
    <w:p w14:paraId="1624301E" w14:textId="77777777" w:rsidR="00982296" w:rsidRPr="00982296" w:rsidRDefault="00982296" w:rsidP="00982296">
      <w:pPr>
        <w:rPr>
          <w:sz w:val="32"/>
          <w:szCs w:val="32"/>
        </w:rPr>
      </w:pPr>
    </w:p>
    <w:p w14:paraId="0556B32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Start Date</w:t>
      </w:r>
    </w:p>
    <w:p w14:paraId="6A23F1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End Date</w:t>
      </w:r>
    </w:p>
    <w:p w14:paraId="7FF791C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</w:t>
      </w:r>
    </w:p>
    <w:p w14:paraId="579F94E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v</w:t>
      </w:r>
    </w:p>
    <w:p w14:paraId="201FF1B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Number of Days</w:t>
      </w:r>
    </w:p>
    <w:p w14:paraId="048952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Validation:</w:t>
      </w:r>
    </w:p>
    <w:p w14:paraId="233F063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End Date &gt;= Start Date</w:t>
      </w:r>
    </w:p>
    <w:p w14:paraId="43DE6E0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E0A0DD8">
          <v:rect id="_x0000_i1196" style="width:0;height:1.5pt" o:hralign="center" o:hrstd="t" o:hr="t" fillcolor="#a0a0a0" stroked="f"/>
        </w:pict>
      </w:r>
    </w:p>
    <w:p w14:paraId="4730F58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172. Security Architecture</w:t>
      </w:r>
    </w:p>
    <w:p w14:paraId="3C47880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USER</w:t>
      </w:r>
    </w:p>
    <w:p w14:paraId="1F3AE59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3186924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v</w:t>
      </w:r>
    </w:p>
    <w:p w14:paraId="12A7292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 ROLE</w:t>
      </w:r>
    </w:p>
    <w:p w14:paraId="31E38CB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0199715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+---- Table Privilege</w:t>
      </w:r>
    </w:p>
    <w:p w14:paraId="769DE6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22B1078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+---- Access Level</w:t>
      </w:r>
    </w:p>
    <w:p w14:paraId="7C7A03E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6FF3C00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+---- Ownership / Team / BU</w:t>
      </w:r>
    </w:p>
    <w:p w14:paraId="751ABEF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|</w:t>
      </w:r>
    </w:p>
    <w:p w14:paraId="1E1CA4E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v</w:t>
      </w:r>
    </w:p>
    <w:p w14:paraId="4BF015E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DATAVERSE RECORD ACCESS</w:t>
      </w:r>
    </w:p>
    <w:p w14:paraId="548517C8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2C1F222">
          <v:rect id="_x0000_i1197" style="width:0;height:1.5pt" o:hralign="center" o:hrstd="t" o:hr="t" fillcolor="#a0a0a0" stroked="f"/>
        </w:pict>
      </w:r>
    </w:p>
    <w:p w14:paraId="10EE3DD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173. ALM Architecture</w:t>
      </w:r>
    </w:p>
    <w:p w14:paraId="1EC6D69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DEVELOPMENT</w:t>
      </w:r>
    </w:p>
    <w:p w14:paraId="4D2434C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</w:t>
      </w:r>
    </w:p>
    <w:p w14:paraId="0108A34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 Unmanaged source</w:t>
      </w:r>
    </w:p>
    <w:p w14:paraId="436CF2D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</w:t>
      </w:r>
    </w:p>
    <w:p w14:paraId="45AC512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 xml:space="preserve">     v</w:t>
      </w:r>
    </w:p>
    <w:p w14:paraId="7EB356C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MANAGED BUILD</w:t>
      </w:r>
    </w:p>
    <w:p w14:paraId="4115274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</w:t>
      </w:r>
    </w:p>
    <w:p w14:paraId="6390829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v</w:t>
      </w:r>
    </w:p>
    <w:p w14:paraId="39EDE23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</w:t>
      </w:r>
    </w:p>
    <w:p w14:paraId="760C6D9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|</w:t>
      </w:r>
    </w:p>
    <w:p w14:paraId="55D5EFC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v</w:t>
      </w:r>
    </w:p>
    <w:p w14:paraId="0B5BC98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PRODUCTION</w:t>
      </w:r>
    </w:p>
    <w:p w14:paraId="5B4E468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follows Microsoft's current solution lifecycle guidance for developing with unmanaged solutions and deploying managed artifacts to downstream environments.</w:t>
      </w:r>
    </w:p>
    <w:p w14:paraId="64F3D19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572D3F4">
          <v:rect id="_x0000_i1198" style="width:0;height:1.5pt" o:hralign="center" o:hrstd="t" o:hr="t" fillcolor="#a0a0a0" stroked="f"/>
        </w:pict>
      </w:r>
    </w:p>
    <w:p w14:paraId="78BCDBC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174. Full Week 1 Architecture</w:t>
      </w:r>
    </w:p>
    <w:p w14:paraId="0047810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REQUIREMENT</w:t>
      </w:r>
    </w:p>
    <w:p w14:paraId="522D1A5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27587C0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v</w:t>
      </w:r>
    </w:p>
    <w:p w14:paraId="089B33D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DATAVERSE</w:t>
      </w:r>
    </w:p>
    <w:p w14:paraId="4521BA3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39F2BA4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+---- Tables</w:t>
      </w:r>
    </w:p>
    <w:p w14:paraId="2FE058B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4CB8E73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+---- Columns</w:t>
      </w:r>
    </w:p>
    <w:p w14:paraId="6C8ABDF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21A65AD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 xml:space="preserve">        +---- Choices</w:t>
      </w:r>
    </w:p>
    <w:p w14:paraId="05F6AC5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633D4F3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+---- Relationships</w:t>
      </w:r>
    </w:p>
    <w:p w14:paraId="42155F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490DEA9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+---- Formula Columns</w:t>
      </w:r>
    </w:p>
    <w:p w14:paraId="35EDF82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0556B53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+---- Business Rules</w:t>
      </w:r>
    </w:p>
    <w:p w14:paraId="6A728A7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4736093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+---- Security Roles</w:t>
      </w:r>
    </w:p>
    <w:p w14:paraId="7F0D2A1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3715D39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v</w:t>
      </w:r>
    </w:p>
    <w:p w14:paraId="5B63D45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SOLUTION</w:t>
      </w:r>
    </w:p>
    <w:p w14:paraId="1FD5470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|</w:t>
      </w:r>
    </w:p>
    <w:p w14:paraId="541286F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v</w:t>
      </w:r>
    </w:p>
    <w:p w14:paraId="65D0D77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DEV </w:t>
      </w:r>
      <w:r w:rsidRPr="00982296">
        <w:rPr>
          <w:rFonts w:ascii="Times New Roman" w:hAnsi="Times New Roman" w:cs="Times New Roman"/>
          <w:sz w:val="32"/>
          <w:szCs w:val="32"/>
        </w:rPr>
        <w:t>→</w:t>
      </w:r>
      <w:r w:rsidRPr="00982296">
        <w:rPr>
          <w:sz w:val="32"/>
          <w:szCs w:val="32"/>
        </w:rPr>
        <w:t xml:space="preserve"> TEST </w:t>
      </w:r>
      <w:r w:rsidRPr="00982296">
        <w:rPr>
          <w:rFonts w:ascii="Times New Roman" w:hAnsi="Times New Roman" w:cs="Times New Roman"/>
          <w:sz w:val="32"/>
          <w:szCs w:val="32"/>
        </w:rPr>
        <w:t>→</w:t>
      </w:r>
      <w:r w:rsidRPr="00982296">
        <w:rPr>
          <w:sz w:val="32"/>
          <w:szCs w:val="32"/>
        </w:rPr>
        <w:t xml:space="preserve"> PROD</w:t>
      </w:r>
    </w:p>
    <w:p w14:paraId="17E70EB5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139E3B3">
          <v:rect id="_x0000_i1199" style="width:0;height:1.5pt" o:hralign="center" o:hrstd="t" o:hr="t" fillcolor="#a0a0a0" stroked="f"/>
        </w:pict>
      </w:r>
    </w:p>
    <w:p w14:paraId="162BEFC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175. Most Important Day 4 Lesson</w:t>
      </w:r>
    </w:p>
    <w:p w14:paraId="2E9962D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 is not:</w:t>
      </w:r>
    </w:p>
    <w:p w14:paraId="4D7237A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Can the user open the app?</w:t>
      </w:r>
    </w:p>
    <w:p w14:paraId="31CF236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Security is:</w:t>
      </w:r>
    </w:p>
    <w:p w14:paraId="728DA5F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Which table?</w:t>
      </w:r>
    </w:p>
    <w:p w14:paraId="3F24F17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Which action?</w:t>
      </w:r>
    </w:p>
    <w:p w14:paraId="07510C8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Which records?</w:t>
      </w:r>
    </w:p>
    <w:p w14:paraId="4B5A286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Under which role?</w:t>
      </w:r>
    </w:p>
    <w:p w14:paraId="5CCDBCD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At what scope?</w:t>
      </w:r>
    </w:p>
    <w:p w14:paraId="5BD20C0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Who owns the record?</w:t>
      </w:r>
    </w:p>
    <w:p w14:paraId="24250BF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Which teams or business units apply?</w:t>
      </w:r>
    </w:p>
    <w:p w14:paraId="3C47DF6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 correct question is:</w:t>
      </w:r>
    </w:p>
    <w:p w14:paraId="2C51B3B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is the minimum access required for this user's responsibility?</w:t>
      </w:r>
    </w:p>
    <w:p w14:paraId="5567D8F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4E11C60">
          <v:rect id="_x0000_i1200" style="width:0;height:1.5pt" o:hralign="center" o:hrstd="t" o:hr="t" fillcolor="#a0a0a0" stroked="f"/>
        </w:pict>
      </w:r>
    </w:p>
    <w:p w14:paraId="0BFAFD4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AH — HOMEWORK</w:t>
      </w:r>
    </w:p>
    <w:p w14:paraId="36D46C0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176. Day 4 Homework — Prepare for Power Apps</w:t>
      </w:r>
    </w:p>
    <w:p w14:paraId="0E42434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Week 2 begins tomorrow.</w:t>
      </w:r>
    </w:p>
    <w:p w14:paraId="1F1CE89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should prepare to turn the backend into:</w:t>
      </w:r>
    </w:p>
    <w:p w14:paraId="3313E03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 Canvas Application.</w:t>
      </w:r>
    </w:p>
    <w:p w14:paraId="1C8D856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B0A5A42">
          <v:rect id="_x0000_i1201" style="width:0;height:1.5pt" o:hralign="center" o:hrstd="t" o:hr="t" fillcolor="#a0a0a0" stroked="f"/>
        </w:pict>
      </w:r>
    </w:p>
    <w:p w14:paraId="7C42CD8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177. Homework Part 1 — User Journey</w:t>
      </w:r>
    </w:p>
    <w:p w14:paraId="29D488F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Design this employee flow:</w:t>
      </w:r>
    </w:p>
    <w:p w14:paraId="5997578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Open App</w:t>
      </w:r>
    </w:p>
    <w:p w14:paraId="1E06A4A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7FE83C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v</w:t>
      </w:r>
    </w:p>
    <w:p w14:paraId="0B5CD81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Home</w:t>
      </w:r>
    </w:p>
    <w:p w14:paraId="03DBC17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20994EB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 xml:space="preserve">   +----&gt; New Leave Request</w:t>
      </w:r>
    </w:p>
    <w:p w14:paraId="346D98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|</w:t>
      </w:r>
    </w:p>
    <w:p w14:paraId="6B830D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+----&gt; My Requests</w:t>
      </w:r>
    </w:p>
    <w:p w14:paraId="1DBA24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   |</w:t>
      </w:r>
    </w:p>
    <w:p w14:paraId="091FAF2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      v</w:t>
      </w:r>
    </w:p>
    <w:p w14:paraId="1F8EBB1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 xml:space="preserve">           Request Details</w:t>
      </w:r>
    </w:p>
    <w:p w14:paraId="41AB3D7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should sketch these screens.</w:t>
      </w:r>
    </w:p>
    <w:p w14:paraId="6162B4B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7353F1D">
          <v:rect id="_x0000_i1202" style="width:0;height:1.5pt" o:hralign="center" o:hrstd="t" o:hr="t" fillcolor="#a0a0a0" stroked="f"/>
        </w:pict>
      </w:r>
    </w:p>
    <w:p w14:paraId="22BC5F5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178. Home Screen Requirements</w:t>
      </w:r>
    </w:p>
    <w:p w14:paraId="2FA2A50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should decide what the Home screen should show.</w:t>
      </w:r>
    </w:p>
    <w:p w14:paraId="0DA1291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Recommended:</w:t>
      </w:r>
    </w:p>
    <w:p w14:paraId="7AB2891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Welcome message</w:t>
      </w:r>
    </w:p>
    <w:p w14:paraId="2E41E52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New Request</w:t>
      </w:r>
    </w:p>
    <w:p w14:paraId="310048F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My Requests</w:t>
      </w:r>
    </w:p>
    <w:p w14:paraId="72FB9F4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Pending request count</w:t>
      </w:r>
    </w:p>
    <w:p w14:paraId="3A1AD43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Approved request count</w:t>
      </w:r>
    </w:p>
    <w:p w14:paraId="324D19D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Optional:</w:t>
      </w:r>
    </w:p>
    <w:p w14:paraId="52E4A28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Upcoming Leave</w:t>
      </w:r>
    </w:p>
    <w:p w14:paraId="283CA81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0C30AA9">
          <v:rect id="_x0000_i1203" style="width:0;height:1.5pt" o:hralign="center" o:hrstd="t" o:hr="t" fillcolor="#a0a0a0" stroked="f"/>
        </w:pict>
      </w:r>
    </w:p>
    <w:p w14:paraId="3A09E61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179. My Requests Screen</w:t>
      </w:r>
    </w:p>
    <w:p w14:paraId="28CC780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Sketch a screen containing:</w:t>
      </w:r>
    </w:p>
    <w:p w14:paraId="4725EB4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Search</w:t>
      </w:r>
    </w:p>
    <w:p w14:paraId="14BEEB5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Status filter</w:t>
      </w:r>
    </w:p>
    <w:p w14:paraId="7B5824F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 list</w:t>
      </w:r>
    </w:p>
    <w:p w14:paraId="7F8E7A2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Each record should show:</w:t>
      </w:r>
    </w:p>
    <w:p w14:paraId="17F04DEF" w14:textId="77777777" w:rsidR="00982296" w:rsidRPr="00982296" w:rsidRDefault="00982296">
      <w:pPr>
        <w:numPr>
          <w:ilvl w:val="0"/>
          <w:numId w:val="25"/>
        </w:numPr>
        <w:rPr>
          <w:sz w:val="32"/>
          <w:szCs w:val="32"/>
        </w:rPr>
      </w:pPr>
      <w:r w:rsidRPr="00982296">
        <w:rPr>
          <w:sz w:val="32"/>
          <w:szCs w:val="32"/>
        </w:rPr>
        <w:t>Leave Type</w:t>
      </w:r>
    </w:p>
    <w:p w14:paraId="78EA8CBB" w14:textId="77777777" w:rsidR="00982296" w:rsidRPr="00982296" w:rsidRDefault="00982296">
      <w:pPr>
        <w:numPr>
          <w:ilvl w:val="0"/>
          <w:numId w:val="25"/>
        </w:numPr>
        <w:rPr>
          <w:sz w:val="32"/>
          <w:szCs w:val="32"/>
        </w:rPr>
      </w:pPr>
      <w:r w:rsidRPr="00982296">
        <w:rPr>
          <w:sz w:val="32"/>
          <w:szCs w:val="32"/>
        </w:rPr>
        <w:t>Start Date</w:t>
      </w:r>
    </w:p>
    <w:p w14:paraId="5925EA01" w14:textId="77777777" w:rsidR="00982296" w:rsidRPr="00982296" w:rsidRDefault="00982296">
      <w:pPr>
        <w:numPr>
          <w:ilvl w:val="0"/>
          <w:numId w:val="25"/>
        </w:numPr>
        <w:rPr>
          <w:sz w:val="32"/>
          <w:szCs w:val="32"/>
        </w:rPr>
      </w:pPr>
      <w:r w:rsidRPr="00982296">
        <w:rPr>
          <w:sz w:val="32"/>
          <w:szCs w:val="32"/>
        </w:rPr>
        <w:t>End Date</w:t>
      </w:r>
    </w:p>
    <w:p w14:paraId="1E8EFCCF" w14:textId="77777777" w:rsidR="00982296" w:rsidRPr="00982296" w:rsidRDefault="00982296">
      <w:pPr>
        <w:numPr>
          <w:ilvl w:val="0"/>
          <w:numId w:val="25"/>
        </w:numPr>
        <w:rPr>
          <w:sz w:val="32"/>
          <w:szCs w:val="32"/>
        </w:rPr>
      </w:pPr>
      <w:r w:rsidRPr="00982296">
        <w:rPr>
          <w:sz w:val="32"/>
          <w:szCs w:val="32"/>
        </w:rPr>
        <w:t>Status</w:t>
      </w:r>
    </w:p>
    <w:p w14:paraId="6E855FDF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57CC80B">
          <v:rect id="_x0000_i1204" style="width:0;height:1.5pt" o:hralign="center" o:hrstd="t" o:hr="t" fillcolor="#a0a0a0" stroked="f"/>
        </w:pict>
      </w:r>
    </w:p>
    <w:p w14:paraId="0DBBE39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180. New Request Screen</w:t>
      </w:r>
    </w:p>
    <w:p w14:paraId="7C16581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Sketch:</w:t>
      </w:r>
    </w:p>
    <w:p w14:paraId="003E547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</w:t>
      </w:r>
    </w:p>
    <w:p w14:paraId="723AC7C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Start Date</w:t>
      </w:r>
    </w:p>
    <w:p w14:paraId="540EC46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End Date</w:t>
      </w:r>
    </w:p>
    <w:p w14:paraId="5591AAF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Reason</w:t>
      </w:r>
    </w:p>
    <w:p w14:paraId="50588FC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Submit</w:t>
      </w:r>
    </w:p>
    <w:p w14:paraId="708FF0F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Question:</w:t>
      </w:r>
    </w:p>
    <w:p w14:paraId="5D1D59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employee manually select:</w:t>
      </w:r>
    </w:p>
    <w:p w14:paraId="4A024ED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Approved?</w:t>
      </w:r>
    </w:p>
    <w:p w14:paraId="55968FC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0C1695B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59797D5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Status should be system/workflow controlled.</w:t>
      </w:r>
    </w:p>
    <w:p w14:paraId="24C97A59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6F130EE2">
          <v:rect id="_x0000_i1205" style="width:0;height:1.5pt" o:hralign="center" o:hrstd="t" o:hr="t" fillcolor="#a0a0a0" stroked="f"/>
        </w:pict>
      </w:r>
    </w:p>
    <w:p w14:paraId="60676DB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181. Request Details Screen</w:t>
      </w:r>
    </w:p>
    <w:p w14:paraId="7AE8E6F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Sketch:</w:t>
      </w:r>
    </w:p>
    <w:p w14:paraId="53F1514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Request Number</w:t>
      </w:r>
    </w:p>
    <w:p w14:paraId="6BC79F1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</w:t>
      </w:r>
    </w:p>
    <w:p w14:paraId="642F9CE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Dates</w:t>
      </w:r>
    </w:p>
    <w:p w14:paraId="11A26E6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Days</w:t>
      </w:r>
    </w:p>
    <w:p w14:paraId="1F73541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Reason</w:t>
      </w:r>
    </w:p>
    <w:p w14:paraId="266EDAC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Status</w:t>
      </w:r>
    </w:p>
    <w:p w14:paraId="05CC53B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Manager Comment</w:t>
      </w:r>
    </w:p>
    <w:p w14:paraId="0AB3A51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Back</w:t>
      </w:r>
    </w:p>
    <w:p w14:paraId="28D20E0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Optional:</w:t>
      </w:r>
    </w:p>
    <w:p w14:paraId="1D70B06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Edit</w:t>
      </w:r>
    </w:p>
    <w:p w14:paraId="072C506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only when business rules permit.</w:t>
      </w:r>
    </w:p>
    <w:p w14:paraId="4A15A2B0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92ED97B">
          <v:rect id="_x0000_i1206" style="width:0;height:1.5pt" o:hralign="center" o:hrstd="t" o:hr="t" fillcolor="#a0a0a0" stroked="f"/>
        </w:pict>
      </w:r>
    </w:p>
    <w:p w14:paraId="3B0F0BE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182. Homework Part 2 — Control Thinking</w:t>
      </w:r>
    </w:p>
    <w:p w14:paraId="4B48B88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identify which UI element might be used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3572"/>
      </w:tblGrid>
      <w:tr w:rsidR="00982296" w:rsidRPr="00982296" w14:paraId="35002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C909A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BA43133" w14:textId="77777777" w:rsidR="00982296" w:rsidRPr="00982296" w:rsidRDefault="00982296" w:rsidP="00982296">
            <w:pPr>
              <w:rPr>
                <w:b/>
                <w:bCs/>
                <w:sz w:val="32"/>
                <w:szCs w:val="32"/>
              </w:rPr>
            </w:pPr>
            <w:r w:rsidRPr="00982296">
              <w:rPr>
                <w:b/>
                <w:bCs/>
                <w:sz w:val="32"/>
                <w:szCs w:val="32"/>
              </w:rPr>
              <w:t>Likely Control</w:t>
            </w:r>
          </w:p>
        </w:tc>
      </w:tr>
      <w:tr w:rsidR="00982296" w:rsidRPr="00982296" w14:paraId="52594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F70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Show page title</w:t>
            </w:r>
          </w:p>
        </w:tc>
        <w:tc>
          <w:tcPr>
            <w:tcW w:w="0" w:type="auto"/>
            <w:vAlign w:val="center"/>
            <w:hideMark/>
          </w:tcPr>
          <w:p w14:paraId="0F3DD677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Label/Text</w:t>
            </w:r>
          </w:p>
        </w:tc>
      </w:tr>
      <w:tr w:rsidR="00982296" w:rsidRPr="00982296" w14:paraId="50B0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DBCE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Submit action</w:t>
            </w:r>
          </w:p>
        </w:tc>
        <w:tc>
          <w:tcPr>
            <w:tcW w:w="0" w:type="auto"/>
            <w:vAlign w:val="center"/>
            <w:hideMark/>
          </w:tcPr>
          <w:p w14:paraId="40DF46E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Button</w:t>
            </w:r>
          </w:p>
        </w:tc>
      </w:tr>
      <w:tr w:rsidR="00982296" w:rsidRPr="00982296" w14:paraId="2E4C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69CD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Display many requests</w:t>
            </w:r>
          </w:p>
        </w:tc>
        <w:tc>
          <w:tcPr>
            <w:tcW w:w="0" w:type="auto"/>
            <w:vAlign w:val="center"/>
            <w:hideMark/>
          </w:tcPr>
          <w:p w14:paraId="1924A7F4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Gallery</w:t>
            </w:r>
          </w:p>
        </w:tc>
      </w:tr>
      <w:tr w:rsidR="00982296" w:rsidRPr="00982296" w14:paraId="3042B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BF1A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Enter reason</w:t>
            </w:r>
          </w:p>
        </w:tc>
        <w:tc>
          <w:tcPr>
            <w:tcW w:w="0" w:type="auto"/>
            <w:vAlign w:val="center"/>
            <w:hideMark/>
          </w:tcPr>
          <w:p w14:paraId="35EF169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Text Input</w:t>
            </w:r>
          </w:p>
        </w:tc>
      </w:tr>
      <w:tr w:rsidR="00982296" w:rsidRPr="00982296" w14:paraId="1AF76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D64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lastRenderedPageBreak/>
              <w:t>Select leave type</w:t>
            </w:r>
          </w:p>
        </w:tc>
        <w:tc>
          <w:tcPr>
            <w:tcW w:w="0" w:type="auto"/>
            <w:vAlign w:val="center"/>
            <w:hideMark/>
          </w:tcPr>
          <w:p w14:paraId="624C0F65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Dropdown/Combo Box</w:t>
            </w:r>
          </w:p>
        </w:tc>
      </w:tr>
      <w:tr w:rsidR="00982296" w:rsidRPr="00982296" w14:paraId="2A15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892F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Select date</w:t>
            </w:r>
          </w:p>
        </w:tc>
        <w:tc>
          <w:tcPr>
            <w:tcW w:w="0" w:type="auto"/>
            <w:vAlign w:val="center"/>
            <w:hideMark/>
          </w:tcPr>
          <w:p w14:paraId="37509948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Date Picker</w:t>
            </w:r>
          </w:p>
        </w:tc>
      </w:tr>
      <w:tr w:rsidR="00982296" w:rsidRPr="00982296" w14:paraId="20516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E3E0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Create/edit record</w:t>
            </w:r>
          </w:p>
        </w:tc>
        <w:tc>
          <w:tcPr>
            <w:tcW w:w="0" w:type="auto"/>
            <w:vAlign w:val="center"/>
            <w:hideMark/>
          </w:tcPr>
          <w:p w14:paraId="172FD029" w14:textId="77777777" w:rsidR="00982296" w:rsidRPr="00982296" w:rsidRDefault="00982296" w:rsidP="00982296">
            <w:pPr>
              <w:rPr>
                <w:sz w:val="32"/>
                <w:szCs w:val="32"/>
              </w:rPr>
            </w:pPr>
            <w:r w:rsidRPr="00982296">
              <w:rPr>
                <w:sz w:val="32"/>
                <w:szCs w:val="32"/>
              </w:rPr>
              <w:t>Form</w:t>
            </w:r>
          </w:p>
        </w:tc>
      </w:tr>
    </w:tbl>
    <w:p w14:paraId="6E2F156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These will be introduced in Day 5.</w:t>
      </w:r>
    </w:p>
    <w:p w14:paraId="1F551DCF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55A1462">
          <v:rect id="_x0000_i1207" style="width:0;height:1.5pt" o:hralign="center" o:hrstd="t" o:hr="t" fillcolor="#a0a0a0" stroked="f"/>
        </w:pict>
      </w:r>
    </w:p>
    <w:p w14:paraId="1F655EC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AI — WEEK 1 REVIEW</w:t>
      </w:r>
    </w:p>
    <w:p w14:paraId="0EF0A95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183. Day 1</w:t>
      </w:r>
    </w:p>
    <w:p w14:paraId="419D544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learned:</w:t>
      </w:r>
    </w:p>
    <w:p w14:paraId="4BB73AA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Power Platform Ecosystem.</w:t>
      </w:r>
    </w:p>
    <w:p w14:paraId="4F51F31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Apps</w:t>
      </w:r>
    </w:p>
    <w:p w14:paraId="15E835D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Automation</w:t>
      </w:r>
    </w:p>
    <w:p w14:paraId="08673E1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Analytics</w:t>
      </w:r>
    </w:p>
    <w:p w14:paraId="7BC509C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Websites</w:t>
      </w:r>
    </w:p>
    <w:p w14:paraId="511453C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AI</w:t>
      </w:r>
    </w:p>
    <w:p w14:paraId="13DF06B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Data</w:t>
      </w:r>
    </w:p>
    <w:p w14:paraId="6E10380B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BCCBF22">
          <v:rect id="_x0000_i1208" style="width:0;height:1.5pt" o:hralign="center" o:hrstd="t" o:hr="t" fillcolor="#a0a0a0" stroked="f"/>
        </w:pict>
      </w:r>
    </w:p>
    <w:p w14:paraId="7F43015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184. Day 2</w:t>
      </w:r>
    </w:p>
    <w:p w14:paraId="489776D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learned:</w:t>
      </w:r>
    </w:p>
    <w:p w14:paraId="75B7094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Dataverse Fundamentals.</w:t>
      </w:r>
    </w:p>
    <w:p w14:paraId="09EB7CE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Tables</w:t>
      </w:r>
    </w:p>
    <w:p w14:paraId="2A226AE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Columns</w:t>
      </w:r>
    </w:p>
    <w:p w14:paraId="056CDFD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Rows</w:t>
      </w:r>
    </w:p>
    <w:p w14:paraId="3CD4EBF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Choices</w:t>
      </w:r>
    </w:p>
    <w:p w14:paraId="4F6E266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Lookups</w:t>
      </w:r>
    </w:p>
    <w:p w14:paraId="4FC4CB1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Data Types</w:t>
      </w:r>
    </w:p>
    <w:p w14:paraId="4BAFDA4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8CD326C">
          <v:rect id="_x0000_i1209" style="width:0;height:1.5pt" o:hralign="center" o:hrstd="t" o:hr="t" fillcolor="#a0a0a0" stroked="f"/>
        </w:pict>
      </w:r>
    </w:p>
    <w:p w14:paraId="3455434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185. Day 3</w:t>
      </w:r>
    </w:p>
    <w:p w14:paraId="4603268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learned:</w:t>
      </w:r>
    </w:p>
    <w:p w14:paraId="01E9EF2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Data Modeling.</w:t>
      </w:r>
    </w:p>
    <w:p w14:paraId="0689349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Relationships</w:t>
      </w:r>
    </w:p>
    <w:p w14:paraId="58B2606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Self-reference</w:t>
      </w:r>
    </w:p>
    <w:p w14:paraId="4E28B2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Formula Columns</w:t>
      </w:r>
    </w:p>
    <w:p w14:paraId="0A4B8C0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Rules</w:t>
      </w:r>
    </w:p>
    <w:p w14:paraId="0F46F02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Validation</w:t>
      </w:r>
    </w:p>
    <w:p w14:paraId="2F77262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314467C">
          <v:rect id="_x0000_i1210" style="width:0;height:1.5pt" o:hralign="center" o:hrstd="t" o:hr="t" fillcolor="#a0a0a0" stroked="f"/>
        </w:pict>
      </w:r>
    </w:p>
    <w:p w14:paraId="08FFDC9F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186. Day 4</w:t>
      </w:r>
    </w:p>
    <w:p w14:paraId="5ABF7E8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learned:</w:t>
      </w:r>
    </w:p>
    <w:p w14:paraId="7F66C94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&amp; ALM Foundation.</w:t>
      </w:r>
    </w:p>
    <w:p w14:paraId="254586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Roles</w:t>
      </w:r>
    </w:p>
    <w:p w14:paraId="773C726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Privileges</w:t>
      </w:r>
    </w:p>
    <w:p w14:paraId="64FDF73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Access Levels</w:t>
      </w:r>
    </w:p>
    <w:p w14:paraId="7E01E77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Ownership</w:t>
      </w:r>
    </w:p>
    <w:p w14:paraId="2A1AF0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Teams</w:t>
      </w:r>
    </w:p>
    <w:p w14:paraId="668047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Business Units</w:t>
      </w:r>
    </w:p>
    <w:p w14:paraId="624CA16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Solutions</w:t>
      </w:r>
    </w:p>
    <w:p w14:paraId="30D8EFC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Environments</w:t>
      </w:r>
    </w:p>
    <w:p w14:paraId="0D731C0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BE0B014">
          <v:rect id="_x0000_i1211" style="width:0;height:1.5pt" o:hralign="center" o:hrstd="t" o:hr="t" fillcolor="#a0a0a0" stroked="f"/>
        </w:pict>
      </w:r>
    </w:p>
    <w:p w14:paraId="1406182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187. Week 1 Student Outcome</w:t>
      </w:r>
    </w:p>
    <w:p w14:paraId="48D83B3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can now take a simple business requirement and design:</w:t>
      </w:r>
    </w:p>
    <w:p w14:paraId="2A64CB0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Data</w:t>
      </w:r>
    </w:p>
    <w:p w14:paraId="77CCC24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0545DA4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Relationships</w:t>
      </w:r>
    </w:p>
    <w:p w14:paraId="63D3064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31A54FC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Business Logic</w:t>
      </w:r>
    </w:p>
    <w:p w14:paraId="2DF33C2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67582F8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</w:t>
      </w:r>
    </w:p>
    <w:p w14:paraId="3D23920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Times New Roman" w:hAnsi="Times New Roman" w:cs="Times New Roman"/>
          <w:sz w:val="32"/>
          <w:szCs w:val="32"/>
        </w:rPr>
        <w:t>↓</w:t>
      </w:r>
    </w:p>
    <w:p w14:paraId="18A5DD6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Solution Structure</w:t>
      </w:r>
    </w:p>
    <w:p w14:paraId="2E2C71F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This backend is ready for:</w:t>
      </w:r>
    </w:p>
    <w:p w14:paraId="7A1DFD7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Application Development.</w:t>
      </w:r>
    </w:p>
    <w:p w14:paraId="6B923A36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5CFCF7A">
          <v:rect id="_x0000_i1212" style="width:0;height:1.5pt" o:hralign="center" o:hrstd="t" o:hr="t" fillcolor="#a0a0a0" stroked="f"/>
        </w:pict>
      </w:r>
    </w:p>
    <w:p w14:paraId="63D0246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PART AJ — INSTRUCTOR FINAL CHECK</w:t>
      </w:r>
    </w:p>
    <w:p w14:paraId="4312385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188. Before Starting Week 2</w:t>
      </w:r>
    </w:p>
    <w:p w14:paraId="2D08848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Do not move forward until students have:</w:t>
      </w:r>
    </w:p>
    <w:p w14:paraId="3ACFF7F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Department</w:t>
      </w:r>
    </w:p>
    <w:p w14:paraId="5769AEC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0C62EA8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Position</w:t>
      </w:r>
    </w:p>
    <w:p w14:paraId="49CBF58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3097875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</w:t>
      </w:r>
    </w:p>
    <w:p w14:paraId="402F4CF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71A8D3C8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Manager Lookup</w:t>
      </w:r>
    </w:p>
    <w:p w14:paraId="74D18C0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25F4CF04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Type</w:t>
      </w:r>
    </w:p>
    <w:p w14:paraId="3BB69F6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680DE8D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Leave Request</w:t>
      </w:r>
    </w:p>
    <w:p w14:paraId="78A96ED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170D406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Status Choice</w:t>
      </w:r>
    </w:p>
    <w:p w14:paraId="726CD8F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54CCF10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Date validation</w:t>
      </w:r>
    </w:p>
    <w:p w14:paraId="5548278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4C20916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Security Matrix</w:t>
      </w:r>
    </w:p>
    <w:p w14:paraId="1875DFF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7D1E33F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Solution</w:t>
      </w:r>
    </w:p>
    <w:p w14:paraId="0ABC62C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</w:p>
    <w:p w14:paraId="782609E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If these are broken:</w:t>
      </w:r>
    </w:p>
    <w:p w14:paraId="6656400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Fix the backend first.</w:t>
      </w:r>
    </w:p>
    <w:p w14:paraId="15E227A1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0574E7F">
          <v:rect id="_x0000_i1213" style="width:0;height:1.5pt" o:hralign="center" o:hrstd="t" o:hr="t" fillcolor="#a0a0a0" stroked="f"/>
        </w:pict>
      </w:r>
    </w:p>
    <w:p w14:paraId="201706F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189. Why?</w:t>
      </w:r>
    </w:p>
    <w:p w14:paraId="2E73AD9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Power Apps will rely on:</w:t>
      </w:r>
    </w:p>
    <w:p w14:paraId="26D65A1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These relationships.</w:t>
      </w:r>
    </w:p>
    <w:p w14:paraId="084BB42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Department is Text instead of Lookup:</w:t>
      </w:r>
    </w:p>
    <w:p w14:paraId="5B49DBD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App logic becomes harder.</w:t>
      </w:r>
    </w:p>
    <w:p w14:paraId="3B835AA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Leave Type data is inconsistent:</w:t>
      </w:r>
    </w:p>
    <w:p w14:paraId="3939EEE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Forms become harder.</w:t>
      </w:r>
    </w:p>
    <w:p w14:paraId="7E8E977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If security is wrong:</w:t>
      </w:r>
    </w:p>
    <w:p w14:paraId="3F54922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Testing becomes confusing.</w:t>
      </w:r>
    </w:p>
    <w:p w14:paraId="2A76F24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Good application development begins with:</w:t>
      </w:r>
    </w:p>
    <w:p w14:paraId="303A468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Good data architecture.</w:t>
      </w:r>
    </w:p>
    <w:p w14:paraId="46B122C7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306B0314">
          <v:rect id="_x0000_i1214" style="width:0;height:1.5pt" o:hralign="center" o:hrstd="t" o:hr="t" fillcolor="#a0a0a0" stroked="f"/>
        </w:pict>
      </w:r>
    </w:p>
    <w:p w14:paraId="149015C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190. Instructor Closing Questions</w:t>
      </w:r>
    </w:p>
    <w:p w14:paraId="76A0DCF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Ask:</w:t>
      </w:r>
    </w:p>
    <w:p w14:paraId="144AEAB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is the difference between a privilege and an access level?</w:t>
      </w:r>
    </w:p>
    <w:p w14:paraId="191B64C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4AF6925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Privilege says:</w:t>
      </w:r>
    </w:p>
    <w:p w14:paraId="70580DB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What action.</w:t>
      </w:r>
    </w:p>
    <w:p w14:paraId="7D12C24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lastRenderedPageBreak/>
        <w:t>Access level says:</w:t>
      </w:r>
    </w:p>
    <w:p w14:paraId="53B307D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Over which records.</w:t>
      </w:r>
    </w:p>
    <w:p w14:paraId="1641717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1461DECD">
          <v:rect id="_x0000_i1215" style="width:0;height:1.5pt" o:hralign="center" o:hrstd="t" o:hr="t" fillcolor="#a0a0a0" stroked="f"/>
        </w:pict>
      </w:r>
    </w:p>
    <w:p w14:paraId="67A9D2D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Ask:</w:t>
      </w:r>
    </w:p>
    <w:p w14:paraId="790982C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Can two Security Roles combine?</w:t>
      </w:r>
    </w:p>
    <w:p w14:paraId="7CEBDB5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7F4BB0B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Yes.</w:t>
      </w:r>
    </w:p>
    <w:p w14:paraId="15C82BC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09AD19BF">
          <v:rect id="_x0000_i1216" style="width:0;height:1.5pt" o:hralign="center" o:hrstd="t" o:hr="t" fillcolor="#a0a0a0" stroked="f"/>
        </w:pict>
      </w:r>
    </w:p>
    <w:p w14:paraId="3B4491DD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Ask:</w:t>
      </w:r>
    </w:p>
    <w:p w14:paraId="509CAEF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Should we use System Administrator to fix ordinary user access problems?</w:t>
      </w:r>
    </w:p>
    <w:p w14:paraId="25F01D5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07A302A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No.</w:t>
      </w:r>
    </w:p>
    <w:p w14:paraId="13AA7FCA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0C15B80">
          <v:rect id="_x0000_i1217" style="width:0;height:1.5pt" o:hralign="center" o:hrstd="t" o:hr="t" fillcolor="#a0a0a0" stroked="f"/>
        </w:pict>
      </w:r>
    </w:p>
    <w:p w14:paraId="0EF5332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Ask:</w:t>
      </w:r>
    </w:p>
    <w:p w14:paraId="6FB8905F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Where do we build?</w:t>
      </w:r>
    </w:p>
    <w:p w14:paraId="16877C9B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Answer</w:t>
      </w:r>
    </w:p>
    <w:p w14:paraId="66C415F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Development.</w:t>
      </w:r>
    </w:p>
    <w:p w14:paraId="0B8B3512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24E0104C">
          <v:rect id="_x0000_i1218" style="width:0;height:1.5pt" o:hralign="center" o:hrstd="t" o:hr="t" fillcolor="#a0a0a0" stroked="f"/>
        </w:pict>
      </w:r>
    </w:p>
    <w:p w14:paraId="767F979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Ask:</w:t>
      </w:r>
    </w:p>
    <w:p w14:paraId="17E6F0C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What package organizes and moves Power Platform components?</w:t>
      </w:r>
    </w:p>
    <w:p w14:paraId="11AF6D8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Answer</w:t>
      </w:r>
    </w:p>
    <w:p w14:paraId="120A14E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Solution.</w:t>
      </w:r>
    </w:p>
    <w:p w14:paraId="27D0F6F4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42DE026F">
          <v:rect id="_x0000_i1219" style="width:0;height:1.5pt" o:hralign="center" o:hrstd="t" o:hr="t" fillcolor="#a0a0a0" stroked="f"/>
        </w:pict>
      </w:r>
    </w:p>
    <w:p w14:paraId="169EACF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END OF DAY 4</w:t>
      </w:r>
    </w:p>
    <w:p w14:paraId="605EF7D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WEEK 1 COMPLETE</w:t>
      </w:r>
    </w:p>
    <w:p w14:paraId="3655F6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now understand:</w:t>
      </w:r>
    </w:p>
    <w:p w14:paraId="1AE1439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Power Platform</w:t>
      </w:r>
    </w:p>
    <w:p w14:paraId="4EEAB7B2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Dataverse</w:t>
      </w:r>
    </w:p>
    <w:p w14:paraId="1D95F83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Tables</w:t>
      </w:r>
    </w:p>
    <w:p w14:paraId="1D60139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Columns</w:t>
      </w:r>
    </w:p>
    <w:p w14:paraId="09DBADB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Data Types</w:t>
      </w:r>
    </w:p>
    <w:p w14:paraId="4BA431F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Lookups</w:t>
      </w:r>
    </w:p>
    <w:p w14:paraId="751E1E41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Choices</w:t>
      </w:r>
    </w:p>
    <w:p w14:paraId="1F7BAD0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Relationships</w:t>
      </w:r>
    </w:p>
    <w:p w14:paraId="66A9EAD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Self-Relationships</w:t>
      </w:r>
    </w:p>
    <w:p w14:paraId="1FA31944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Formula Columns</w:t>
      </w:r>
    </w:p>
    <w:p w14:paraId="4F0D136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Business Rules</w:t>
      </w:r>
    </w:p>
    <w:p w14:paraId="43AE3E1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Security Roles</w:t>
      </w:r>
    </w:p>
    <w:p w14:paraId="0E91ED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Privileges</w:t>
      </w:r>
    </w:p>
    <w:p w14:paraId="0F59B07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Access Levels</w:t>
      </w:r>
    </w:p>
    <w:p w14:paraId="7ED3B266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982296">
        <w:rPr>
          <w:sz w:val="32"/>
          <w:szCs w:val="32"/>
        </w:rPr>
        <w:t xml:space="preserve"> Ownership</w:t>
      </w:r>
    </w:p>
    <w:p w14:paraId="1A6FE5D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Teams</w:t>
      </w:r>
    </w:p>
    <w:p w14:paraId="51D173CC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Business Units</w:t>
      </w:r>
    </w:p>
    <w:p w14:paraId="6B543B43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Least Privilege</w:t>
      </w:r>
    </w:p>
    <w:p w14:paraId="1972779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Environments</w:t>
      </w:r>
    </w:p>
    <w:p w14:paraId="5762DE9B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Solutions</w:t>
      </w:r>
    </w:p>
    <w:p w14:paraId="0702B8BA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Publishers</w:t>
      </w:r>
    </w:p>
    <w:p w14:paraId="0E7577F0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Managed vs Unmanaged</w:t>
      </w:r>
    </w:p>
    <w:p w14:paraId="4B86E6C9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rFonts w:ascii="Segoe UI Symbol" w:hAnsi="Segoe UI Symbol" w:cs="Segoe UI Symbol"/>
          <w:sz w:val="32"/>
          <w:szCs w:val="32"/>
        </w:rPr>
        <w:t>✓</w:t>
      </w:r>
      <w:r w:rsidRPr="00982296">
        <w:rPr>
          <w:sz w:val="32"/>
          <w:szCs w:val="32"/>
        </w:rPr>
        <w:t xml:space="preserve"> DEV </w:t>
      </w:r>
      <w:r w:rsidRPr="00982296">
        <w:rPr>
          <w:rFonts w:ascii="Times New Roman" w:hAnsi="Times New Roman" w:cs="Times New Roman"/>
          <w:sz w:val="32"/>
          <w:szCs w:val="32"/>
        </w:rPr>
        <w:t>→</w:t>
      </w:r>
      <w:r w:rsidRPr="00982296">
        <w:rPr>
          <w:sz w:val="32"/>
          <w:szCs w:val="32"/>
        </w:rPr>
        <w:t xml:space="preserve"> TEST </w:t>
      </w:r>
      <w:r w:rsidRPr="00982296">
        <w:rPr>
          <w:rFonts w:ascii="Times New Roman" w:hAnsi="Times New Roman" w:cs="Times New Roman"/>
          <w:sz w:val="32"/>
          <w:szCs w:val="32"/>
        </w:rPr>
        <w:t>→</w:t>
      </w:r>
      <w:r w:rsidRPr="00982296">
        <w:rPr>
          <w:sz w:val="32"/>
          <w:szCs w:val="32"/>
        </w:rPr>
        <w:t xml:space="preserve"> PROD</w:t>
      </w:r>
    </w:p>
    <w:p w14:paraId="11509A7E" w14:textId="77777777" w:rsidR="00982296" w:rsidRPr="00982296" w:rsidRDefault="00000000" w:rsidP="00982296">
      <w:pPr>
        <w:rPr>
          <w:sz w:val="32"/>
          <w:szCs w:val="32"/>
        </w:rPr>
      </w:pPr>
      <w:r>
        <w:rPr>
          <w:sz w:val="32"/>
          <w:szCs w:val="32"/>
        </w:rPr>
        <w:pict w14:anchorId="5A103975">
          <v:rect id="_x0000_i1220" style="width:0;height:1.5pt" o:hralign="center" o:hrstd="t" o:hr="t" fillcolor="#a0a0a0" stroked="f"/>
        </w:pict>
      </w:r>
    </w:p>
    <w:p w14:paraId="5C4395B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NEXT LAB</w:t>
      </w:r>
    </w:p>
    <w:p w14:paraId="27D33AF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Day 5 — Power Apps Canvas App Fundamentals</w:t>
      </w:r>
    </w:p>
    <w:p w14:paraId="6D89D305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Students will begin building:</w:t>
      </w:r>
    </w:p>
    <w:p w14:paraId="5B7156FC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Employee Leave Management App</w:t>
      </w:r>
    </w:p>
    <w:p w14:paraId="2622D83E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They will create:</w:t>
      </w:r>
    </w:p>
    <w:p w14:paraId="21CE7C12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scrHome</w:t>
      </w:r>
    </w:p>
    <w:p w14:paraId="097A8533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scrMyRequests</w:t>
      </w:r>
    </w:p>
    <w:p w14:paraId="3C54B405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scrNewRequest</w:t>
      </w:r>
    </w:p>
    <w:p w14:paraId="188AEA07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scrRequestDetails</w:t>
      </w:r>
    </w:p>
    <w:p w14:paraId="2440C997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and learn:</w:t>
      </w:r>
    </w:p>
    <w:p w14:paraId="64825E6D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Power Apps Studio</w:t>
      </w:r>
    </w:p>
    <w:p w14:paraId="786D5AC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lastRenderedPageBreak/>
        <w:t>Screens</w:t>
      </w:r>
    </w:p>
    <w:p w14:paraId="163F922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Controls</w:t>
      </w:r>
    </w:p>
    <w:p w14:paraId="1FD7B020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Properties</w:t>
      </w:r>
    </w:p>
    <w:p w14:paraId="308C850E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Galleries</w:t>
      </w:r>
    </w:p>
    <w:p w14:paraId="19D9443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Forms</w:t>
      </w:r>
    </w:p>
    <w:p w14:paraId="3F1B2C41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Dataverse Connections</w:t>
      </w:r>
    </w:p>
    <w:p w14:paraId="107D8286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Navigate()</w:t>
      </w:r>
    </w:p>
    <w:p w14:paraId="3A04F80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Back()</w:t>
      </w:r>
    </w:p>
    <w:p w14:paraId="6BAC7BA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SubmitForm()</w:t>
      </w:r>
    </w:p>
    <w:p w14:paraId="5310EF0A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Basic Power Fx</w:t>
      </w:r>
    </w:p>
    <w:p w14:paraId="4BAF3B28" w14:textId="77777777" w:rsidR="00982296" w:rsidRPr="00982296" w:rsidRDefault="00982296" w:rsidP="00982296">
      <w:pPr>
        <w:rPr>
          <w:sz w:val="32"/>
          <w:szCs w:val="32"/>
        </w:rPr>
      </w:pPr>
      <w:r w:rsidRPr="00982296">
        <w:rPr>
          <w:sz w:val="32"/>
          <w:szCs w:val="32"/>
        </w:rPr>
        <w:t>At the end of Day 5:</w:t>
      </w:r>
    </w:p>
    <w:p w14:paraId="1C7D5649" w14:textId="77777777" w:rsidR="00982296" w:rsidRPr="00982296" w:rsidRDefault="00982296" w:rsidP="00982296">
      <w:pPr>
        <w:rPr>
          <w:b/>
          <w:bCs/>
          <w:sz w:val="32"/>
          <w:szCs w:val="32"/>
        </w:rPr>
      </w:pPr>
      <w:r w:rsidRPr="00982296">
        <w:rPr>
          <w:b/>
          <w:bCs/>
          <w:sz w:val="32"/>
          <w:szCs w:val="32"/>
        </w:rPr>
        <w:t>The Dataverse backend will become a real user-facing application.</w:t>
      </w:r>
    </w:p>
    <w:p w14:paraId="00143932" w14:textId="55E9E610" w:rsidR="001331E8" w:rsidRPr="000F480F" w:rsidRDefault="001331E8" w:rsidP="00982296">
      <w:pPr>
        <w:rPr>
          <w:sz w:val="32"/>
          <w:szCs w:val="32"/>
        </w:rPr>
      </w:pPr>
    </w:p>
    <w:sectPr w:rsidR="001331E8" w:rsidRPr="000F480F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1349" w14:textId="77777777" w:rsidR="00BA22F1" w:rsidRDefault="00BA22F1" w:rsidP="00656987">
      <w:pPr>
        <w:spacing w:after="0" w:line="240" w:lineRule="auto"/>
      </w:pPr>
      <w:r>
        <w:separator/>
      </w:r>
    </w:p>
  </w:endnote>
  <w:endnote w:type="continuationSeparator" w:id="0">
    <w:p w14:paraId="38E95AFE" w14:textId="77777777" w:rsidR="00BA22F1" w:rsidRDefault="00BA22F1" w:rsidP="00656987">
      <w:pPr>
        <w:spacing w:after="0" w:line="240" w:lineRule="auto"/>
      </w:pPr>
      <w:r>
        <w:continuationSeparator/>
      </w:r>
    </w:p>
  </w:endnote>
  <w:endnote w:type="continuationNotice" w:id="1">
    <w:p w14:paraId="28CA8CA3" w14:textId="77777777" w:rsidR="00BA22F1" w:rsidRDefault="00BA22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F790" w14:textId="77777777" w:rsidR="00BA22F1" w:rsidRDefault="00BA22F1" w:rsidP="00656987">
      <w:pPr>
        <w:spacing w:after="0" w:line="240" w:lineRule="auto"/>
      </w:pPr>
      <w:r>
        <w:separator/>
      </w:r>
    </w:p>
  </w:footnote>
  <w:footnote w:type="continuationSeparator" w:id="0">
    <w:p w14:paraId="7615E0A1" w14:textId="77777777" w:rsidR="00BA22F1" w:rsidRDefault="00BA22F1" w:rsidP="00656987">
      <w:pPr>
        <w:spacing w:after="0" w:line="240" w:lineRule="auto"/>
      </w:pPr>
      <w:r>
        <w:continuationSeparator/>
      </w:r>
    </w:p>
  </w:footnote>
  <w:footnote w:type="continuationNotice" w:id="1">
    <w:p w14:paraId="742DE34B" w14:textId="77777777" w:rsidR="00BA22F1" w:rsidRDefault="00BA22F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255AB"/>
    <w:multiLevelType w:val="multilevel"/>
    <w:tmpl w:val="9E5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628B"/>
    <w:multiLevelType w:val="multilevel"/>
    <w:tmpl w:val="530A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D32CF"/>
    <w:multiLevelType w:val="multilevel"/>
    <w:tmpl w:val="E28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517E5"/>
    <w:multiLevelType w:val="multilevel"/>
    <w:tmpl w:val="9DDA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05C7D"/>
    <w:multiLevelType w:val="multilevel"/>
    <w:tmpl w:val="F8D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4C15"/>
    <w:multiLevelType w:val="multilevel"/>
    <w:tmpl w:val="EEF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101BC"/>
    <w:multiLevelType w:val="multilevel"/>
    <w:tmpl w:val="4E8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4524A"/>
    <w:multiLevelType w:val="multilevel"/>
    <w:tmpl w:val="3F8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C335B"/>
    <w:multiLevelType w:val="multilevel"/>
    <w:tmpl w:val="D80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D6DD4"/>
    <w:multiLevelType w:val="multilevel"/>
    <w:tmpl w:val="654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C1331"/>
    <w:multiLevelType w:val="multilevel"/>
    <w:tmpl w:val="09F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13100"/>
    <w:multiLevelType w:val="multilevel"/>
    <w:tmpl w:val="EF0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71C08"/>
    <w:multiLevelType w:val="multilevel"/>
    <w:tmpl w:val="398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3289E"/>
    <w:multiLevelType w:val="multilevel"/>
    <w:tmpl w:val="C55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A0A10"/>
    <w:multiLevelType w:val="multilevel"/>
    <w:tmpl w:val="64D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911A0"/>
    <w:multiLevelType w:val="multilevel"/>
    <w:tmpl w:val="C0B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55696"/>
    <w:multiLevelType w:val="multilevel"/>
    <w:tmpl w:val="FC26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B6DBA"/>
    <w:multiLevelType w:val="multilevel"/>
    <w:tmpl w:val="B31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467C2"/>
    <w:multiLevelType w:val="multilevel"/>
    <w:tmpl w:val="795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783AF1"/>
    <w:multiLevelType w:val="multilevel"/>
    <w:tmpl w:val="DBE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94E77"/>
    <w:multiLevelType w:val="multilevel"/>
    <w:tmpl w:val="C7E0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F1E2C"/>
    <w:multiLevelType w:val="multilevel"/>
    <w:tmpl w:val="8EA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F1CED"/>
    <w:multiLevelType w:val="multilevel"/>
    <w:tmpl w:val="D07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87587"/>
    <w:multiLevelType w:val="multilevel"/>
    <w:tmpl w:val="354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413625294">
    <w:abstractNumId w:val="17"/>
  </w:num>
  <w:num w:numId="3" w16cid:durableId="1460302479">
    <w:abstractNumId w:val="5"/>
  </w:num>
  <w:num w:numId="4" w16cid:durableId="1435326212">
    <w:abstractNumId w:val="16"/>
  </w:num>
  <w:num w:numId="5" w16cid:durableId="1574729867">
    <w:abstractNumId w:val="1"/>
  </w:num>
  <w:num w:numId="6" w16cid:durableId="345524416">
    <w:abstractNumId w:val="13"/>
  </w:num>
  <w:num w:numId="7" w16cid:durableId="1576165779">
    <w:abstractNumId w:val="9"/>
  </w:num>
  <w:num w:numId="8" w16cid:durableId="2041273109">
    <w:abstractNumId w:val="2"/>
  </w:num>
  <w:num w:numId="9" w16cid:durableId="1670983551">
    <w:abstractNumId w:val="21"/>
  </w:num>
  <w:num w:numId="10" w16cid:durableId="1418987246">
    <w:abstractNumId w:val="14"/>
  </w:num>
  <w:num w:numId="11" w16cid:durableId="1594819103">
    <w:abstractNumId w:val="23"/>
  </w:num>
  <w:num w:numId="12" w16cid:durableId="364599024">
    <w:abstractNumId w:val="12"/>
  </w:num>
  <w:num w:numId="13" w16cid:durableId="2105371561">
    <w:abstractNumId w:val="18"/>
  </w:num>
  <w:num w:numId="14" w16cid:durableId="264654856">
    <w:abstractNumId w:val="19"/>
  </w:num>
  <w:num w:numId="15" w16cid:durableId="1647511999">
    <w:abstractNumId w:val="3"/>
  </w:num>
  <w:num w:numId="16" w16cid:durableId="176776092">
    <w:abstractNumId w:val="6"/>
  </w:num>
  <w:num w:numId="17" w16cid:durableId="469177546">
    <w:abstractNumId w:val="10"/>
  </w:num>
  <w:num w:numId="18" w16cid:durableId="991367185">
    <w:abstractNumId w:val="7"/>
  </w:num>
  <w:num w:numId="19" w16cid:durableId="1099640537">
    <w:abstractNumId w:val="4"/>
  </w:num>
  <w:num w:numId="20" w16cid:durableId="1937861839">
    <w:abstractNumId w:val="24"/>
  </w:num>
  <w:num w:numId="21" w16cid:durableId="2085372441">
    <w:abstractNumId w:val="8"/>
  </w:num>
  <w:num w:numId="22" w16cid:durableId="680279300">
    <w:abstractNumId w:val="20"/>
  </w:num>
  <w:num w:numId="23" w16cid:durableId="1871870971">
    <w:abstractNumId w:val="15"/>
  </w:num>
  <w:num w:numId="24" w16cid:durableId="524713186">
    <w:abstractNumId w:val="22"/>
  </w:num>
  <w:num w:numId="25" w16cid:durableId="546069471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A6A1B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82296"/>
    <w:rsid w:val="009A53EC"/>
    <w:rsid w:val="00A22A65"/>
    <w:rsid w:val="00A6312F"/>
    <w:rsid w:val="00AC7A39"/>
    <w:rsid w:val="00B035EC"/>
    <w:rsid w:val="00B374FB"/>
    <w:rsid w:val="00B62D04"/>
    <w:rsid w:val="00BA0209"/>
    <w:rsid w:val="00BA22F1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975C9"/>
    <w:rsid w:val="00DC6819"/>
    <w:rsid w:val="00DE11C5"/>
    <w:rsid w:val="00E25A5F"/>
    <w:rsid w:val="00E345CC"/>
    <w:rsid w:val="00E86E46"/>
    <w:rsid w:val="00EF07D3"/>
    <w:rsid w:val="00F5534D"/>
    <w:rsid w:val="00F85FDE"/>
    <w:rsid w:val="00FA094A"/>
    <w:rsid w:val="00FA3E11"/>
    <w:rsid w:val="00FB7DD8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244</TotalTime>
  <Pages>111</Pages>
  <Words>7223</Words>
  <Characters>41174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11</cp:revision>
  <cp:lastPrinted>2025-04-23T21:13:00Z</cp:lastPrinted>
  <dcterms:created xsi:type="dcterms:W3CDTF">2026-06-13T18:32:00Z</dcterms:created>
  <dcterms:modified xsi:type="dcterms:W3CDTF">2026-09-18T13:17:00Z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