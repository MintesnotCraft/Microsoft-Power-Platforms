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6F2C6C04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67940F75" w:rsidR="006D2E99" w:rsidRPr="000F480F" w:rsidRDefault="00A26069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DAX MEASURES, FILTER CONTEXT &amp; BUSINESS METRICS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2474B3E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Microsoft Power Platform Bootcamp</w:t>
      </w:r>
    </w:p>
    <w:p w14:paraId="2C26185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Day 19 Lab — DAX Measures, Filter Context &amp; Business Metrics</w:t>
      </w:r>
    </w:p>
    <w:p w14:paraId="4C803AF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b/>
          <w:bCs/>
          <w:sz w:val="32"/>
          <w:szCs w:val="32"/>
        </w:rPr>
        <w:t>Week:</w:t>
      </w:r>
      <w:r w:rsidRPr="00F715AC">
        <w:rPr>
          <w:sz w:val="32"/>
          <w:szCs w:val="32"/>
        </w:rPr>
        <w:t xml:space="preserve"> 5 — Power BI &amp; Analytics</w:t>
      </w:r>
      <w:r w:rsidRPr="00F715AC">
        <w:rPr>
          <w:sz w:val="32"/>
          <w:szCs w:val="32"/>
        </w:rPr>
        <w:br/>
      </w:r>
      <w:r w:rsidRPr="00F715AC">
        <w:rPr>
          <w:b/>
          <w:bCs/>
          <w:sz w:val="32"/>
          <w:szCs w:val="32"/>
        </w:rPr>
        <w:t>Duration:</w:t>
      </w:r>
      <w:r w:rsidRPr="00F715AC">
        <w:rPr>
          <w:sz w:val="32"/>
          <w:szCs w:val="32"/>
        </w:rPr>
        <w:t xml:space="preserve"> 2 Hours</w:t>
      </w:r>
      <w:r w:rsidRPr="00F715AC">
        <w:rPr>
          <w:sz w:val="32"/>
          <w:szCs w:val="32"/>
        </w:rPr>
        <w:br/>
      </w:r>
      <w:r w:rsidRPr="00F715AC">
        <w:rPr>
          <w:b/>
          <w:bCs/>
          <w:sz w:val="32"/>
          <w:szCs w:val="32"/>
        </w:rPr>
        <w:t>Level:</w:t>
      </w:r>
      <w:r w:rsidRPr="00F715AC">
        <w:rPr>
          <w:sz w:val="32"/>
          <w:szCs w:val="32"/>
        </w:rPr>
        <w:t xml:space="preserve"> Intermediate</w:t>
      </w:r>
      <w:r w:rsidRPr="00F715AC">
        <w:rPr>
          <w:sz w:val="32"/>
          <w:szCs w:val="32"/>
        </w:rPr>
        <w:br/>
      </w:r>
      <w:r w:rsidRPr="00F715AC">
        <w:rPr>
          <w:b/>
          <w:bCs/>
          <w:sz w:val="32"/>
          <w:szCs w:val="32"/>
        </w:rPr>
        <w:t>Format:</w:t>
      </w:r>
      <w:r w:rsidRPr="00F715AC">
        <w:rPr>
          <w:sz w:val="32"/>
          <w:szCs w:val="32"/>
        </w:rPr>
        <w:t xml:space="preserve"> DAX + Measures + Filter Context + Business Metrics + Time Intelligence + Interactive Testing</w:t>
      </w:r>
      <w:r w:rsidRPr="00F715AC">
        <w:rPr>
          <w:sz w:val="32"/>
          <w:szCs w:val="32"/>
        </w:rPr>
        <w:br/>
      </w:r>
      <w:r w:rsidRPr="00F715AC">
        <w:rPr>
          <w:b/>
          <w:bCs/>
          <w:sz w:val="32"/>
          <w:szCs w:val="32"/>
        </w:rPr>
        <w:t>Starting Report:</w:t>
      </w:r>
      <w:r w:rsidRPr="00F715AC">
        <w:rPr>
          <w:sz w:val="32"/>
          <w:szCs w:val="32"/>
        </w:rPr>
        <w:t xml:space="preserve"> HR Leave Analytics v0.2</w:t>
      </w:r>
      <w:r w:rsidRPr="00F715AC">
        <w:rPr>
          <w:sz w:val="32"/>
          <w:szCs w:val="32"/>
        </w:rPr>
        <w:br/>
      </w:r>
      <w:r w:rsidRPr="00F715AC">
        <w:rPr>
          <w:b/>
          <w:bCs/>
          <w:sz w:val="32"/>
          <w:szCs w:val="32"/>
        </w:rPr>
        <w:t>Target Report:</w:t>
      </w:r>
      <w:r w:rsidRPr="00F715AC">
        <w:rPr>
          <w:sz w:val="32"/>
          <w:szCs w:val="32"/>
        </w:rPr>
        <w:t xml:space="preserve"> HR Leave Analytics v0.3</w:t>
      </w:r>
      <w:r w:rsidRPr="00F715AC">
        <w:rPr>
          <w:sz w:val="32"/>
          <w:szCs w:val="32"/>
        </w:rPr>
        <w:br/>
      </w:r>
      <w:r w:rsidRPr="00F715AC">
        <w:rPr>
          <w:b/>
          <w:bCs/>
          <w:sz w:val="32"/>
          <w:szCs w:val="32"/>
        </w:rPr>
        <w:t>Primary Goal:</w:t>
      </w:r>
      <w:r w:rsidRPr="00F715AC">
        <w:rPr>
          <w:sz w:val="32"/>
          <w:szCs w:val="32"/>
        </w:rPr>
        <w:t xml:space="preserve"> Turn the Star Schema into reusable business metrics</w:t>
      </w:r>
    </w:p>
    <w:p w14:paraId="6E61DCA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6FD7372">
          <v:rect id="_x0000_i1025" style="width:0;height:1.5pt" o:hralign="center" o:hrstd="t" o:hr="t" fillcolor="#a0a0a0" stroked="f"/>
        </w:pict>
      </w:r>
    </w:p>
    <w:p w14:paraId="3B5B003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1. Day 19 Overview</w:t>
      </w:r>
    </w:p>
    <w:p w14:paraId="2D23CFB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Yesterday students created:</w:t>
      </w:r>
    </w:p>
    <w:p w14:paraId="51E5615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clean Star Schema.</w:t>
      </w:r>
    </w:p>
    <w:p w14:paraId="67D55FF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   DimEmployee</w:t>
      </w:r>
    </w:p>
    <w:p w14:paraId="7FCE5FA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        |</w:t>
      </w:r>
    </w:p>
    <w:p w14:paraId="2B37EE2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        |</w:t>
      </w:r>
    </w:p>
    <w:p w14:paraId="1BB8CE8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DimDate ---- FactLeaveRequest ---- DimLeaveType</w:t>
      </w:r>
    </w:p>
    <w:p w14:paraId="1BD6C70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Today we add:</w:t>
      </w:r>
    </w:p>
    <w:p w14:paraId="199E898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Business Calculations.</w:t>
      </w:r>
    </w:p>
    <w:p w14:paraId="720DB62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Examples:</w:t>
      </w:r>
    </w:p>
    <w:p w14:paraId="13131C3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</w:t>
      </w:r>
    </w:p>
    <w:p w14:paraId="5F2F310A" w14:textId="77777777" w:rsidR="00F715AC" w:rsidRPr="00F715AC" w:rsidRDefault="00F715AC" w:rsidP="00F715AC">
      <w:pPr>
        <w:rPr>
          <w:sz w:val="32"/>
          <w:szCs w:val="32"/>
        </w:rPr>
      </w:pPr>
    </w:p>
    <w:p w14:paraId="3079478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</w:t>
      </w:r>
    </w:p>
    <w:p w14:paraId="37B96899" w14:textId="77777777" w:rsidR="00F715AC" w:rsidRPr="00F715AC" w:rsidRDefault="00F715AC" w:rsidP="00F715AC">
      <w:pPr>
        <w:rPr>
          <w:sz w:val="32"/>
          <w:szCs w:val="32"/>
        </w:rPr>
      </w:pPr>
    </w:p>
    <w:p w14:paraId="5EEE80A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 Requests</w:t>
      </w:r>
    </w:p>
    <w:p w14:paraId="7ECAAD61" w14:textId="77777777" w:rsidR="00F715AC" w:rsidRPr="00F715AC" w:rsidRDefault="00F715AC" w:rsidP="00F715AC">
      <w:pPr>
        <w:rPr>
          <w:sz w:val="32"/>
          <w:szCs w:val="32"/>
        </w:rPr>
      </w:pPr>
    </w:p>
    <w:p w14:paraId="406A683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Pending Requests</w:t>
      </w:r>
    </w:p>
    <w:p w14:paraId="4D2CB0C4" w14:textId="77777777" w:rsidR="00F715AC" w:rsidRPr="00F715AC" w:rsidRDefault="00F715AC" w:rsidP="00F715AC">
      <w:pPr>
        <w:rPr>
          <w:sz w:val="32"/>
          <w:szCs w:val="32"/>
        </w:rPr>
      </w:pPr>
    </w:p>
    <w:p w14:paraId="46861E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</w:t>
      </w:r>
    </w:p>
    <w:p w14:paraId="22408F6C" w14:textId="77777777" w:rsidR="00F715AC" w:rsidRPr="00F715AC" w:rsidRDefault="00F715AC" w:rsidP="00F715AC">
      <w:pPr>
        <w:rPr>
          <w:sz w:val="32"/>
          <w:szCs w:val="32"/>
        </w:rPr>
      </w:pPr>
    </w:p>
    <w:p w14:paraId="21CAEB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Days</w:t>
      </w:r>
    </w:p>
    <w:p w14:paraId="00B4336B" w14:textId="77777777" w:rsidR="00F715AC" w:rsidRPr="00F715AC" w:rsidRDefault="00F715AC" w:rsidP="00F715AC">
      <w:pPr>
        <w:rPr>
          <w:sz w:val="32"/>
          <w:szCs w:val="32"/>
        </w:rPr>
      </w:pPr>
    </w:p>
    <w:p w14:paraId="1C2541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Leave Days</w:t>
      </w:r>
    </w:p>
    <w:p w14:paraId="5C4222C1" w14:textId="77777777" w:rsidR="00F715AC" w:rsidRPr="00F715AC" w:rsidRDefault="00F715AC" w:rsidP="00F715AC">
      <w:pPr>
        <w:rPr>
          <w:sz w:val="32"/>
          <w:szCs w:val="32"/>
        </w:rPr>
      </w:pPr>
    </w:p>
    <w:p w14:paraId="703C2F6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Employees With Leave</w:t>
      </w:r>
    </w:p>
    <w:p w14:paraId="4FF43A92" w14:textId="77777777" w:rsidR="00F715AC" w:rsidRPr="00F715AC" w:rsidRDefault="00F715AC" w:rsidP="00F715AC">
      <w:pPr>
        <w:rPr>
          <w:sz w:val="32"/>
          <w:szCs w:val="32"/>
        </w:rPr>
      </w:pPr>
    </w:p>
    <w:p w14:paraId="6777C21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Per Employee</w:t>
      </w:r>
    </w:p>
    <w:p w14:paraId="785DB80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4429A74">
          <v:rect id="_x0000_i1026" style="width:0;height:1.5pt" o:hralign="center" o:hrstd="t" o:hr="t" fillcolor="#a0a0a0" stroked="f"/>
        </w:pict>
      </w:r>
    </w:p>
    <w:p w14:paraId="3E69F64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2. Today's Question</w:t>
      </w:r>
    </w:p>
    <w:p w14:paraId="0219E6E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Query answered:</w:t>
      </w:r>
    </w:p>
    <w:p w14:paraId="36BAD42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How should the data be prepared?</w:t>
      </w:r>
    </w:p>
    <w:p w14:paraId="3868A4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Today DAX answers:</w:t>
      </w:r>
    </w:p>
    <w:p w14:paraId="21822B2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What does the data mean?</w:t>
      </w:r>
    </w:p>
    <w:p w14:paraId="19BF759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A2C3D43">
          <v:rect id="_x0000_i1027" style="width:0;height:1.5pt" o:hralign="center" o:hrstd="t" o:hr="t" fillcolor="#a0a0a0" stroked="f"/>
        </w:pict>
      </w:r>
    </w:p>
    <w:p w14:paraId="610F726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3. Final Day 19 Result</w:t>
      </w:r>
    </w:p>
    <w:p w14:paraId="28A3E07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Students will build:</w:t>
      </w:r>
    </w:p>
    <w:p w14:paraId="31E7C87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HR Leave Analytics v0.3</w:t>
      </w:r>
    </w:p>
    <w:p w14:paraId="240177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 reusable measures for:</w:t>
      </w:r>
    </w:p>
    <w:p w14:paraId="6749018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Total Requests</w:t>
      </w:r>
    </w:p>
    <w:p w14:paraId="76CBAC9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Draft Requests</w:t>
      </w:r>
    </w:p>
    <w:p w14:paraId="7EA9314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Submitted Requests</w:t>
      </w:r>
    </w:p>
    <w:p w14:paraId="3BD4B74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Pending Requests</w:t>
      </w:r>
    </w:p>
    <w:p w14:paraId="6A87FF1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Approved Requests</w:t>
      </w:r>
    </w:p>
    <w:p w14:paraId="7E51656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Rejected Requests</w:t>
      </w:r>
    </w:p>
    <w:p w14:paraId="13ABF0A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Cancelled Requests</w:t>
      </w:r>
    </w:p>
    <w:p w14:paraId="463C984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Completed Decisions</w:t>
      </w:r>
    </w:p>
    <w:p w14:paraId="1DAAB29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Approval Rate</w:t>
      </w:r>
    </w:p>
    <w:p w14:paraId="3890FED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Total Leave Days</w:t>
      </w:r>
    </w:p>
    <w:p w14:paraId="2D8CCD8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Approved Leave Days</w:t>
      </w:r>
    </w:p>
    <w:p w14:paraId="0DB67F7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Average Leave Days</w:t>
      </w:r>
    </w:p>
    <w:p w14:paraId="2D4447D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Employee Count</w:t>
      </w:r>
    </w:p>
    <w:p w14:paraId="2F845CD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Employees With Leave Requests</w:t>
      </w:r>
    </w:p>
    <w:p w14:paraId="03E99EB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Requests Per Employee</w:t>
      </w:r>
    </w:p>
    <w:p w14:paraId="347B5FD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Selected Department</w:t>
      </w:r>
    </w:p>
    <w:p w14:paraId="7C18E19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Requests YTD</w:t>
      </w:r>
    </w:p>
    <w:p w14:paraId="6193754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Requests Previous Year</w:t>
      </w:r>
    </w:p>
    <w:p w14:paraId="71074F1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Year-over-Year Change</w:t>
      </w:r>
    </w:p>
    <w:p w14:paraId="407293A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E372D79">
          <v:rect id="_x0000_i1028" style="width:0;height:1.5pt" o:hralign="center" o:hrstd="t" o:hr="t" fillcolor="#a0a0a0" stroked="f"/>
        </w:pict>
      </w:r>
    </w:p>
    <w:p w14:paraId="069652A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4. Final Analytical Architecture</w:t>
      </w:r>
    </w:p>
    <w:p w14:paraId="4FED3E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DATAVERSE</w:t>
      </w:r>
    </w:p>
    <w:p w14:paraId="5B84E94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|</w:t>
      </w:r>
    </w:p>
    <w:p w14:paraId="14F55A8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</w:t>
      </w:r>
    </w:p>
    <w:p w14:paraId="239DAB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QUERY</w:t>
      </w:r>
    </w:p>
    <w:p w14:paraId="72DA861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|</w:t>
      </w:r>
    </w:p>
    <w:p w14:paraId="4457AB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</w:t>
      </w:r>
    </w:p>
    <w:p w14:paraId="724EB07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STAR SCHEMA</w:t>
      </w:r>
    </w:p>
    <w:p w14:paraId="4FD3C9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|</w:t>
      </w:r>
    </w:p>
    <w:p w14:paraId="0AEF976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</w:t>
      </w:r>
    </w:p>
    <w:p w14:paraId="24901D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MEASURES</w:t>
      </w:r>
    </w:p>
    <w:p w14:paraId="47C075A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|</w:t>
      </w:r>
    </w:p>
    <w:p w14:paraId="3D6F46D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</w:t>
      </w:r>
    </w:p>
    <w:p w14:paraId="70FE5E0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BUSINESS METRICS</w:t>
      </w:r>
    </w:p>
    <w:p w14:paraId="696A39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|</w:t>
      </w:r>
    </w:p>
    <w:p w14:paraId="2B23AF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</w:t>
      </w:r>
    </w:p>
    <w:p w14:paraId="1322241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INTERACTIVE REPORT</w:t>
      </w:r>
    </w:p>
    <w:p w14:paraId="1FCE86C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5D857A4">
          <v:rect id="_x0000_i1029" style="width:0;height:1.5pt" o:hralign="center" o:hrstd="t" o:hr="t" fillcolor="#a0a0a0" stroked="f"/>
        </w:pict>
      </w:r>
    </w:p>
    <w:p w14:paraId="5114672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5. Learning Objectives</w:t>
      </w:r>
    </w:p>
    <w:p w14:paraId="16C59F6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By the end of today, students should be able to:</w:t>
      </w:r>
    </w:p>
    <w:p w14:paraId="36820026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DAX.</w:t>
      </w:r>
    </w:p>
    <w:p w14:paraId="344C8CB2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a Measure.</w:t>
      </w:r>
    </w:p>
    <w:p w14:paraId="77BE48CD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a Calculated Column.</w:t>
      </w:r>
    </w:p>
    <w:p w14:paraId="59FBCCE5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a Power Query Custom Column.</w:t>
      </w:r>
    </w:p>
    <w:p w14:paraId="2BF040BD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Compare Measures and Calculated Columns.</w:t>
      </w:r>
    </w:p>
    <w:p w14:paraId="3AF05A71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implicit aggregations.</w:t>
      </w:r>
    </w:p>
    <w:p w14:paraId="31CA7B57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explicit Measures.</w:t>
      </w:r>
    </w:p>
    <w:p w14:paraId="3FEA8DB9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Create a Measure.</w:t>
      </w:r>
    </w:p>
    <w:p w14:paraId="244BD93C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Understand Measure syntax.</w:t>
      </w:r>
    </w:p>
    <w:p w14:paraId="0CD9A346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COUNTROWS().</w:t>
      </w:r>
    </w:p>
    <w:p w14:paraId="14596B0E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DISTINCTCOUNT().</w:t>
      </w:r>
    </w:p>
    <w:p w14:paraId="456CBB85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SUM().</w:t>
      </w:r>
    </w:p>
    <w:p w14:paraId="7762C96F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AVERAGE().</w:t>
      </w:r>
    </w:p>
    <w:p w14:paraId="23D6ABA6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DIVIDE().</w:t>
      </w:r>
    </w:p>
    <w:p w14:paraId="7D83D0C0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CALCULATE().</w:t>
      </w:r>
    </w:p>
    <w:p w14:paraId="44EC4099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Filter Context.</w:t>
      </w:r>
    </w:p>
    <w:p w14:paraId="36770852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Row Context.</w:t>
      </w:r>
    </w:p>
    <w:p w14:paraId="0F870A5C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Context Transition conceptually.</w:t>
      </w:r>
    </w:p>
    <w:p w14:paraId="4AA5135C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how relationships affect Filter Context.</w:t>
      </w:r>
    </w:p>
    <w:p w14:paraId="39E48325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Boolean filter arguments.</w:t>
      </w:r>
    </w:p>
    <w:p w14:paraId="0E87EA4D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FILTER() when appropriate.</w:t>
      </w:r>
    </w:p>
    <w:p w14:paraId="0F3446DF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Explain why FILTER() should not be used unnecessarily.</w:t>
      </w:r>
    </w:p>
    <w:p w14:paraId="638F83A5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Measures inside Measures.</w:t>
      </w:r>
    </w:p>
    <w:p w14:paraId="13BA3858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Build Status Measures.</w:t>
      </w:r>
    </w:p>
    <w:p w14:paraId="6A1054EB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Define a meaningful Approval Rate.</w:t>
      </w:r>
    </w:p>
    <w:p w14:paraId="0F96AA1E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why denominator definition matters.</w:t>
      </w:r>
    </w:p>
    <w:p w14:paraId="22090636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Format percentages.</w:t>
      </w:r>
    </w:p>
    <w:p w14:paraId="4F3FF9C4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Format whole numbers.</w:t>
      </w:r>
    </w:p>
    <w:p w14:paraId="645DBE3A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Format decimals.</w:t>
      </w:r>
    </w:p>
    <w:p w14:paraId="7B5791BB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VAR.</w:t>
      </w:r>
    </w:p>
    <w:p w14:paraId="697EAAE4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RETURN.</w:t>
      </w:r>
    </w:p>
    <w:p w14:paraId="3B6EE5B0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Explain benefits of DAX Variables.</w:t>
      </w:r>
    </w:p>
    <w:p w14:paraId="286E6A41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SELECTEDVALUE().</w:t>
      </w:r>
    </w:p>
    <w:p w14:paraId="2EEF06DF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Create dynamic report text.</w:t>
      </w:r>
    </w:p>
    <w:p w14:paraId="22E768E3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Understand BLANK().</w:t>
      </w:r>
    </w:p>
    <w:p w14:paraId="22AF9812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Understand zero versus blank.</w:t>
      </w:r>
    </w:p>
    <w:p w14:paraId="4569A894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Use conditional logic.</w:t>
      </w:r>
    </w:p>
    <w:p w14:paraId="01751EE5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Build employee measures.</w:t>
      </w:r>
    </w:p>
    <w:p w14:paraId="052EE49A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Build leave-duration measures.</w:t>
      </w:r>
    </w:p>
    <w:p w14:paraId="73049E44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Understand distinct-count totals.</w:t>
      </w:r>
    </w:p>
    <w:p w14:paraId="1338967E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Understand Date Filter Context.</w:t>
      </w:r>
    </w:p>
    <w:p w14:paraId="7CF216B1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Create Year-to-Date calculations.</w:t>
      </w:r>
    </w:p>
    <w:p w14:paraId="6E5D89F8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Understand previous-year calculations.</w:t>
      </w:r>
    </w:p>
    <w:p w14:paraId="1582F119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Build basic year-over-year metrics.</w:t>
      </w:r>
    </w:p>
    <w:p w14:paraId="5B680540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Test Measures with Slicers.</w:t>
      </w:r>
    </w:p>
    <w:p w14:paraId="409E58CB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Test Measures inside a Matrix.</w:t>
      </w:r>
    </w:p>
    <w:p w14:paraId="15C136D8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Validate Measures against source data.</w:t>
      </w:r>
    </w:p>
    <w:p w14:paraId="3061C0CE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Identify incorrect DAX logic.</w:t>
      </w:r>
    </w:p>
    <w:p w14:paraId="312E6B7D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Organize Measures.</w:t>
      </w:r>
    </w:p>
    <w:p w14:paraId="5CDE6D48" w14:textId="77777777" w:rsidR="00F715AC" w:rsidRPr="00F715AC" w:rsidRDefault="00F715AC" w:rsidP="00F715AC">
      <w:pPr>
        <w:numPr>
          <w:ilvl w:val="0"/>
          <w:numId w:val="31"/>
        </w:numPr>
        <w:rPr>
          <w:sz w:val="32"/>
          <w:szCs w:val="32"/>
        </w:rPr>
      </w:pPr>
      <w:r w:rsidRPr="00F715AC">
        <w:rPr>
          <w:sz w:val="32"/>
          <w:szCs w:val="32"/>
        </w:rPr>
        <w:t>Prepare measures for Day 20 dashboard/report design.</w:t>
      </w:r>
    </w:p>
    <w:p w14:paraId="5C1338F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7A722DE">
          <v:rect id="_x0000_i1030" style="width:0;height:1.5pt" o:hralign="center" o:hrstd="t" o:hr="t" fillcolor="#a0a0a0" stroked="f"/>
        </w:pict>
      </w:r>
    </w:p>
    <w:p w14:paraId="687C9B4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6. Day 19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4493"/>
      </w:tblGrid>
      <w:tr w:rsidR="00F715AC" w:rsidRPr="00F715AC" w14:paraId="2B064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E5DFF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248B9A2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F715AC" w:rsidRPr="00F715AC" w14:paraId="5888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942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00:00–00:12</w:t>
            </w:r>
          </w:p>
        </w:tc>
        <w:tc>
          <w:tcPr>
            <w:tcW w:w="0" w:type="auto"/>
            <w:vAlign w:val="center"/>
            <w:hideMark/>
          </w:tcPr>
          <w:p w14:paraId="395DA4C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DAX Fundamentals</w:t>
            </w:r>
          </w:p>
        </w:tc>
      </w:tr>
      <w:tr w:rsidR="00F715AC" w:rsidRPr="00F715AC" w14:paraId="1F009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CFB7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00:12–00:25</w:t>
            </w:r>
          </w:p>
        </w:tc>
        <w:tc>
          <w:tcPr>
            <w:tcW w:w="0" w:type="auto"/>
            <w:vAlign w:val="center"/>
            <w:hideMark/>
          </w:tcPr>
          <w:p w14:paraId="2492638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Measures vs Columns</w:t>
            </w:r>
          </w:p>
        </w:tc>
      </w:tr>
      <w:tr w:rsidR="00F715AC" w:rsidRPr="00F715AC" w14:paraId="65248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FA1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00:25–00:40</w:t>
            </w:r>
          </w:p>
        </w:tc>
        <w:tc>
          <w:tcPr>
            <w:tcW w:w="0" w:type="auto"/>
            <w:vAlign w:val="center"/>
            <w:hideMark/>
          </w:tcPr>
          <w:p w14:paraId="12A87F3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Core Aggregation Measures</w:t>
            </w:r>
          </w:p>
        </w:tc>
      </w:tr>
      <w:tr w:rsidR="00F715AC" w:rsidRPr="00F715AC" w14:paraId="08DF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500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00:40–01:00</w:t>
            </w:r>
          </w:p>
        </w:tc>
        <w:tc>
          <w:tcPr>
            <w:tcW w:w="0" w:type="auto"/>
            <w:vAlign w:val="center"/>
            <w:hideMark/>
          </w:tcPr>
          <w:p w14:paraId="25FD7E3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CALCULATE &amp; Filter Context</w:t>
            </w:r>
          </w:p>
        </w:tc>
      </w:tr>
      <w:tr w:rsidR="00F715AC" w:rsidRPr="00F715AC" w14:paraId="78467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E131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01:00–01:15</w:t>
            </w:r>
          </w:p>
        </w:tc>
        <w:tc>
          <w:tcPr>
            <w:tcW w:w="0" w:type="auto"/>
            <w:vAlign w:val="center"/>
            <w:hideMark/>
          </w:tcPr>
          <w:p w14:paraId="7D3F1646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Approval Metrics</w:t>
            </w:r>
          </w:p>
        </w:tc>
      </w:tr>
      <w:tr w:rsidR="00F715AC" w:rsidRPr="00F715AC" w14:paraId="59DF7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CFE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01:15–01:28</w:t>
            </w:r>
          </w:p>
        </w:tc>
        <w:tc>
          <w:tcPr>
            <w:tcW w:w="0" w:type="auto"/>
            <w:vAlign w:val="center"/>
            <w:hideMark/>
          </w:tcPr>
          <w:p w14:paraId="24B8A00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Employee &amp; Leave Metrics</w:t>
            </w:r>
          </w:p>
        </w:tc>
      </w:tr>
      <w:tr w:rsidR="00F715AC" w:rsidRPr="00F715AC" w14:paraId="0C29C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4E6E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01:28–01:38</w:t>
            </w:r>
          </w:p>
        </w:tc>
        <w:tc>
          <w:tcPr>
            <w:tcW w:w="0" w:type="auto"/>
            <w:vAlign w:val="center"/>
            <w:hideMark/>
          </w:tcPr>
          <w:p w14:paraId="13DFCF8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Variables &amp; SELECTEDVALUE</w:t>
            </w:r>
          </w:p>
        </w:tc>
      </w:tr>
      <w:tr w:rsidR="00F715AC" w:rsidRPr="00F715AC" w14:paraId="49E0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17AE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01:38–01:50</w:t>
            </w:r>
          </w:p>
        </w:tc>
        <w:tc>
          <w:tcPr>
            <w:tcW w:w="0" w:type="auto"/>
            <w:vAlign w:val="center"/>
            <w:hideMark/>
          </w:tcPr>
          <w:p w14:paraId="52EC2F5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Time Intelligence</w:t>
            </w:r>
          </w:p>
        </w:tc>
      </w:tr>
      <w:tr w:rsidR="00F715AC" w:rsidRPr="00F715AC" w14:paraId="1902B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382A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01:50–01:57</w:t>
            </w:r>
          </w:p>
        </w:tc>
        <w:tc>
          <w:tcPr>
            <w:tcW w:w="0" w:type="auto"/>
            <w:vAlign w:val="center"/>
            <w:hideMark/>
          </w:tcPr>
          <w:p w14:paraId="4B6C68F1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Testing &amp; Debugging</w:t>
            </w:r>
          </w:p>
        </w:tc>
      </w:tr>
      <w:tr w:rsidR="00F715AC" w:rsidRPr="00F715AC" w14:paraId="6AD93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F5E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lastRenderedPageBreak/>
              <w:t>01:57–02:00</w:t>
            </w:r>
          </w:p>
        </w:tc>
        <w:tc>
          <w:tcPr>
            <w:tcW w:w="0" w:type="auto"/>
            <w:vAlign w:val="center"/>
            <w:hideMark/>
          </w:tcPr>
          <w:p w14:paraId="6171EE8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Knowledge Check</w:t>
            </w:r>
          </w:p>
        </w:tc>
      </w:tr>
    </w:tbl>
    <w:p w14:paraId="2933D35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1F174E5">
          <v:rect id="_x0000_i1031" style="width:0;height:1.5pt" o:hralign="center" o:hrstd="t" o:hr="t" fillcolor="#a0a0a0" stroked="f"/>
        </w:pict>
      </w:r>
    </w:p>
    <w:p w14:paraId="443EA63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 — WHAT IS DAX?</w:t>
      </w:r>
    </w:p>
    <w:p w14:paraId="327B530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7. DAX</w:t>
      </w:r>
    </w:p>
    <w:p w14:paraId="402C7B6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stands for:</w:t>
      </w:r>
    </w:p>
    <w:p w14:paraId="0587B63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Data Analysis Expressions.</w:t>
      </w:r>
    </w:p>
    <w:p w14:paraId="4265A5C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is the analytical formula language used by:</w:t>
      </w:r>
    </w:p>
    <w:p w14:paraId="5096C38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Power BI semantic models</w:t>
      </w:r>
    </w:p>
    <w:p w14:paraId="42D7D6E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 related Microsoft analytical technologies.</w:t>
      </w:r>
    </w:p>
    <w:p w14:paraId="6D5C32F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71E2B4A">
          <v:rect id="_x0000_i1032" style="width:0;height:1.5pt" o:hralign="center" o:hrstd="t" o:hr="t" fillcolor="#a0a0a0" stroked="f"/>
        </w:pict>
      </w:r>
    </w:p>
    <w:p w14:paraId="051CC9F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8. DAX Is Not Power Fx</w:t>
      </w:r>
    </w:p>
    <w:p w14:paraId="3C7BAE5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Apps uses:</w:t>
      </w:r>
    </w:p>
    <w:p w14:paraId="6FDB20C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Power Fx.</w:t>
      </w:r>
    </w:p>
    <w:p w14:paraId="4484895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BI model calculations commonly use:</w:t>
      </w:r>
    </w:p>
    <w:p w14:paraId="2B94D65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DAX.</w:t>
      </w:r>
    </w:p>
    <w:p w14:paraId="07EFD9B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B6F9544">
          <v:rect id="_x0000_i1033" style="width:0;height:1.5pt" o:hralign="center" o:hrstd="t" o:hr="t" fillcolor="#a0a0a0" stroked="f"/>
        </w:pict>
      </w:r>
    </w:p>
    <w:p w14:paraId="178022F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9. DAX Is Not Power Query M</w:t>
      </w:r>
    </w:p>
    <w:p w14:paraId="29CA1D4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Query uses:</w:t>
      </w:r>
    </w:p>
    <w:p w14:paraId="49D1BB1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M.</w:t>
      </w:r>
    </w:p>
    <w:p w14:paraId="0E03C8E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uses:</w:t>
      </w:r>
    </w:p>
    <w:p w14:paraId="423E6A4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DAX.</w:t>
      </w:r>
    </w:p>
    <w:p w14:paraId="6F80206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2BE344F">
          <v:rect id="_x0000_i1034" style="width:0;height:1.5pt" o:hralign="center" o:hrstd="t" o:hr="t" fillcolor="#a0a0a0" stroked="f"/>
        </w:pict>
      </w:r>
    </w:p>
    <w:p w14:paraId="2166E30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10. Platform Languages So Far</w:t>
      </w:r>
    </w:p>
    <w:p w14:paraId="031F9F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APPS</w:t>
      </w:r>
    </w:p>
    <w:p w14:paraId="6F31923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Power Fx</w:t>
      </w:r>
    </w:p>
    <w:p w14:paraId="5BC43E19" w14:textId="77777777" w:rsidR="00F715AC" w:rsidRPr="00F715AC" w:rsidRDefault="00F715AC" w:rsidP="00F715AC">
      <w:pPr>
        <w:rPr>
          <w:sz w:val="32"/>
          <w:szCs w:val="32"/>
        </w:rPr>
      </w:pPr>
    </w:p>
    <w:p w14:paraId="128F33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QUERY</w:t>
      </w:r>
    </w:p>
    <w:p w14:paraId="1AAFF23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M</w:t>
      </w:r>
    </w:p>
    <w:p w14:paraId="6AEC926E" w14:textId="77777777" w:rsidR="00F715AC" w:rsidRPr="00F715AC" w:rsidRDefault="00F715AC" w:rsidP="00F715AC">
      <w:pPr>
        <w:rPr>
          <w:sz w:val="32"/>
          <w:szCs w:val="32"/>
        </w:rPr>
      </w:pPr>
    </w:p>
    <w:p w14:paraId="10BA6D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BI MODEL</w:t>
      </w:r>
    </w:p>
    <w:p w14:paraId="5B0255B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DAX</w:t>
      </w:r>
    </w:p>
    <w:p w14:paraId="039FFC0B" w14:textId="77777777" w:rsidR="00F715AC" w:rsidRPr="00F715AC" w:rsidRDefault="00F715AC" w:rsidP="00F715AC">
      <w:pPr>
        <w:rPr>
          <w:sz w:val="32"/>
          <w:szCs w:val="32"/>
        </w:rPr>
      </w:pPr>
    </w:p>
    <w:p w14:paraId="2B94F7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AUTOMATE</w:t>
      </w:r>
    </w:p>
    <w:p w14:paraId="0CE045D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Expressions + Designer</w:t>
      </w:r>
    </w:p>
    <w:p w14:paraId="12E47FD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5E99609">
          <v:rect id="_x0000_i1035" style="width:0;height:1.5pt" o:hralign="center" o:hrstd="t" o:hr="t" fillcolor="#a0a0a0" stroked="f"/>
        </w:pict>
      </w:r>
    </w:p>
    <w:p w14:paraId="6309CF3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11. DAX Purpose</w:t>
      </w:r>
    </w:p>
    <w:p w14:paraId="0A5F8F4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is designed to calculate results over:</w:t>
      </w:r>
    </w:p>
    <w:p w14:paraId="0F0975C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relational analytical model.</w:t>
      </w:r>
    </w:p>
    <w:p w14:paraId="78F765D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460A1B0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How many Approved requests</w:t>
      </w:r>
    </w:p>
    <w:p w14:paraId="0CBBD18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exist for Finance</w:t>
      </w:r>
    </w:p>
    <w:p w14:paraId="1C6311A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during 2026?</w:t>
      </w:r>
    </w:p>
    <w:p w14:paraId="1FA8D7B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D2DC138">
          <v:rect id="_x0000_i1036" style="width:0;height:1.5pt" o:hralign="center" o:hrstd="t" o:hr="t" fillcolor="#a0a0a0" stroked="f"/>
        </w:pict>
      </w:r>
    </w:p>
    <w:p w14:paraId="2B6822C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12. DAX Uses Context</w:t>
      </w:r>
    </w:p>
    <w:p w14:paraId="550A247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is one of the biggest differences from:</w:t>
      </w:r>
    </w:p>
    <w:p w14:paraId="01251D8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Simple spreadsheet formulas.</w:t>
      </w:r>
    </w:p>
    <w:p w14:paraId="07EB98E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DAX Measure can return a different value depending on:</w:t>
      </w:r>
    </w:p>
    <w:p w14:paraId="7455478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</w:t>
      </w:r>
    </w:p>
    <w:p w14:paraId="06A6168C" w14:textId="77777777" w:rsidR="00F715AC" w:rsidRPr="00F715AC" w:rsidRDefault="00F715AC" w:rsidP="00F715AC">
      <w:pPr>
        <w:rPr>
          <w:sz w:val="32"/>
          <w:szCs w:val="32"/>
        </w:rPr>
      </w:pPr>
    </w:p>
    <w:p w14:paraId="2CBBA48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Type</w:t>
      </w:r>
    </w:p>
    <w:p w14:paraId="35A43E5D" w14:textId="77777777" w:rsidR="00F715AC" w:rsidRPr="00F715AC" w:rsidRDefault="00F715AC" w:rsidP="00F715AC">
      <w:pPr>
        <w:rPr>
          <w:sz w:val="32"/>
          <w:szCs w:val="32"/>
        </w:rPr>
      </w:pPr>
    </w:p>
    <w:p w14:paraId="78F955C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Year</w:t>
      </w:r>
    </w:p>
    <w:p w14:paraId="105C3432" w14:textId="77777777" w:rsidR="00F715AC" w:rsidRPr="00F715AC" w:rsidRDefault="00F715AC" w:rsidP="00F715AC">
      <w:pPr>
        <w:rPr>
          <w:sz w:val="32"/>
          <w:szCs w:val="32"/>
        </w:rPr>
      </w:pPr>
    </w:p>
    <w:p w14:paraId="3C4B1C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Status</w:t>
      </w:r>
    </w:p>
    <w:p w14:paraId="28927A5B" w14:textId="77777777" w:rsidR="00F715AC" w:rsidRPr="00F715AC" w:rsidRDefault="00F715AC" w:rsidP="00F715AC">
      <w:pPr>
        <w:rPr>
          <w:sz w:val="32"/>
          <w:szCs w:val="32"/>
        </w:rPr>
      </w:pPr>
    </w:p>
    <w:p w14:paraId="166CAC9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</w:t>
      </w:r>
    </w:p>
    <w:p w14:paraId="62259A75" w14:textId="77777777" w:rsidR="00F715AC" w:rsidRPr="00F715AC" w:rsidRDefault="00F715AC" w:rsidP="00F715AC">
      <w:pPr>
        <w:rPr>
          <w:sz w:val="32"/>
          <w:szCs w:val="32"/>
        </w:rPr>
      </w:pPr>
    </w:p>
    <w:p w14:paraId="57A35B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Other filters</w:t>
      </w:r>
    </w:p>
    <w:p w14:paraId="30FB793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without changing:</w:t>
      </w:r>
    </w:p>
    <w:p w14:paraId="3A66737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The Measure formula itself.</w:t>
      </w:r>
    </w:p>
    <w:p w14:paraId="0768B4C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F5A550A">
          <v:rect id="_x0000_i1037" style="width:0;height:1.5pt" o:hralign="center" o:hrstd="t" o:hr="t" fillcolor="#a0a0a0" stroked="f"/>
        </w:pict>
      </w:r>
    </w:p>
    <w:p w14:paraId="56EC55F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 — CALCULATION OPTIONS</w:t>
      </w:r>
    </w:p>
    <w:p w14:paraId="43AAC17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13. Power BI Has Multiple Calculation Locations</w:t>
      </w:r>
    </w:p>
    <w:p w14:paraId="08CDD3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have already encountered:</w:t>
      </w:r>
    </w:p>
    <w:p w14:paraId="5B3E193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Power Query Custom Columns</w:t>
      </w:r>
    </w:p>
    <w:p w14:paraId="785B3C5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DAX Calculated Columns</w:t>
      </w:r>
    </w:p>
    <w:p w14:paraId="5F27714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DAX Measures</w:t>
      </w:r>
    </w:p>
    <w:p w14:paraId="0731CB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BI also supports:</w:t>
      </w:r>
    </w:p>
    <w:p w14:paraId="1C5F4A4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Calculated Tables</w:t>
      </w:r>
    </w:p>
    <w:p w14:paraId="0EB1092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Visual Calculations</w:t>
      </w:r>
    </w:p>
    <w:p w14:paraId="38B970C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But today's main focus is:</w:t>
      </w:r>
    </w:p>
    <w:p w14:paraId="3D27E73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Measures.</w:t>
      </w:r>
    </w:p>
    <w:p w14:paraId="3EDF1FC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77D365A">
          <v:rect id="_x0000_i1038" style="width:0;height:1.5pt" o:hralign="center" o:hrstd="t" o:hr="t" fillcolor="#a0a0a0" stroked="f"/>
        </w:pict>
      </w:r>
    </w:p>
    <w:p w14:paraId="10D2B82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14. Power Query Custom Column</w:t>
      </w:r>
    </w:p>
    <w:p w14:paraId="7EEEDBF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Calculated:</w:t>
      </w:r>
    </w:p>
    <w:p w14:paraId="2C78CCD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During data refresh.</w:t>
      </w:r>
    </w:p>
    <w:p w14:paraId="3156828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Created using:</w:t>
      </w:r>
    </w:p>
    <w:p w14:paraId="5ED9967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M.</w:t>
      </w:r>
    </w:p>
    <w:p w14:paraId="5C6EE4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Stored as part of:</w:t>
      </w:r>
    </w:p>
    <w:p w14:paraId="252F616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Query output/model data.</w:t>
      </w:r>
    </w:p>
    <w:p w14:paraId="25B8530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99AECBD">
          <v:rect id="_x0000_i1039" style="width:0;height:1.5pt" o:hralign="center" o:hrstd="t" o:hr="t" fillcolor="#a0a0a0" stroked="f"/>
        </w:pict>
      </w:r>
    </w:p>
    <w:p w14:paraId="2B553C1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15. DAX Calculated Column</w:t>
      </w:r>
    </w:p>
    <w:p w14:paraId="7FEFC3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Calculated:</w:t>
      </w:r>
    </w:p>
    <w:p w14:paraId="2C2B203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Row by row</w:t>
      </w:r>
    </w:p>
    <w:p w14:paraId="0D7F083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using:</w:t>
      </w:r>
    </w:p>
    <w:p w14:paraId="5D69F41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DAX.</w:t>
      </w:r>
    </w:p>
    <w:p w14:paraId="44C65B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For Import tables, results are generally calculated during refresh and stored in the model.</w:t>
      </w:r>
    </w:p>
    <w:p w14:paraId="089F876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7790AE4">
          <v:rect id="_x0000_i1040" style="width:0;height:1.5pt" o:hralign="center" o:hrstd="t" o:hr="t" fillcolor="#a0a0a0" stroked="f"/>
        </w:pict>
      </w:r>
    </w:p>
    <w:p w14:paraId="6B1AE63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16. Measure</w:t>
      </w:r>
    </w:p>
    <w:p w14:paraId="01FEBDB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Calculated:</w:t>
      </w:r>
    </w:p>
    <w:p w14:paraId="24C131D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As required by report queries.</w:t>
      </w:r>
    </w:p>
    <w:p w14:paraId="22A27BA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responds to:</w:t>
      </w:r>
    </w:p>
    <w:p w14:paraId="4E6D642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Filter Context.</w:t>
      </w:r>
    </w:p>
    <w:p w14:paraId="55A8A48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9A3ACF7">
          <v:rect id="_x0000_i1041" style="width:0;height:1.5pt" o:hralign="center" o:hrstd="t" o:hr="t" fillcolor="#a0a0a0" stroked="f"/>
        </w:pict>
      </w:r>
    </w:p>
    <w:p w14:paraId="41BDBAB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1603"/>
        <w:gridCol w:w="1632"/>
        <w:gridCol w:w="3121"/>
      </w:tblGrid>
      <w:tr w:rsidR="00F715AC" w:rsidRPr="00F715AC" w14:paraId="1CAB8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1FF17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1593D6B2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3A02D20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Main Context</w:t>
            </w:r>
          </w:p>
        </w:tc>
        <w:tc>
          <w:tcPr>
            <w:tcW w:w="0" w:type="auto"/>
            <w:vAlign w:val="center"/>
            <w:hideMark/>
          </w:tcPr>
          <w:p w14:paraId="12F002E3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Computed</w:t>
            </w:r>
          </w:p>
        </w:tc>
      </w:tr>
      <w:tr w:rsidR="00F715AC" w:rsidRPr="00F715AC" w14:paraId="57E54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9ADA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Power Query Custom Column</w:t>
            </w:r>
          </w:p>
        </w:tc>
        <w:tc>
          <w:tcPr>
            <w:tcW w:w="0" w:type="auto"/>
            <w:vAlign w:val="center"/>
            <w:hideMark/>
          </w:tcPr>
          <w:p w14:paraId="4655A7E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F1691B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7FE03885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Refresh</w:t>
            </w:r>
          </w:p>
        </w:tc>
      </w:tr>
      <w:tr w:rsidR="00F715AC" w:rsidRPr="00F715AC" w14:paraId="1DA50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F0E9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DAX Calculated Column</w:t>
            </w:r>
          </w:p>
        </w:tc>
        <w:tc>
          <w:tcPr>
            <w:tcW w:w="0" w:type="auto"/>
            <w:vAlign w:val="center"/>
            <w:hideMark/>
          </w:tcPr>
          <w:p w14:paraId="5A19E29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2E1609A1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1E7C325E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Refresh/model processing</w:t>
            </w:r>
          </w:p>
        </w:tc>
      </w:tr>
      <w:tr w:rsidR="00F715AC" w:rsidRPr="00F715AC" w14:paraId="43079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BABE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DAX Measure</w:t>
            </w:r>
          </w:p>
        </w:tc>
        <w:tc>
          <w:tcPr>
            <w:tcW w:w="0" w:type="auto"/>
            <w:vAlign w:val="center"/>
            <w:hideMark/>
          </w:tcPr>
          <w:p w14:paraId="67BDE529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7B0D437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6E10EF5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Query time / on demand</w:t>
            </w:r>
          </w:p>
        </w:tc>
      </w:tr>
    </w:tbl>
    <w:p w14:paraId="16174F7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72F34ED">
          <v:rect id="_x0000_i1042" style="width:0;height:1.5pt" o:hralign="center" o:hrstd="t" o:hr="t" fillcolor="#a0a0a0" stroked="f"/>
        </w:pict>
      </w:r>
    </w:p>
    <w:p w14:paraId="1750971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18. Example — Duration Band</w:t>
      </w:r>
    </w:p>
    <w:p w14:paraId="09C242A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Yesterday:</w:t>
      </w:r>
    </w:p>
    <w:p w14:paraId="7C83B19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Short</w:t>
      </w:r>
    </w:p>
    <w:p w14:paraId="6341058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Medium</w:t>
      </w:r>
    </w:p>
    <w:p w14:paraId="507D3EA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Long</w:t>
      </w:r>
    </w:p>
    <w:p w14:paraId="6FD9016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was created in Power Query.</w:t>
      </w:r>
    </w:p>
    <w:p w14:paraId="7318A95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Why?</w:t>
      </w:r>
    </w:p>
    <w:p w14:paraId="1426048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is:</w:t>
      </w:r>
    </w:p>
    <w:p w14:paraId="11880A8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row-level classification.</w:t>
      </w:r>
    </w:p>
    <w:p w14:paraId="2B09B1D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90E66F4">
          <v:rect id="_x0000_i1043" style="width:0;height:1.5pt" o:hralign="center" o:hrstd="t" o:hr="t" fillcolor="#a0a0a0" stroked="f"/>
        </w:pict>
      </w:r>
    </w:p>
    <w:p w14:paraId="2DF77CA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19. Example — Total Requests</w:t>
      </w:r>
    </w:p>
    <w:p w14:paraId="0A76422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Should this be a calculated column?</w:t>
      </w:r>
    </w:p>
    <w:p w14:paraId="75D4951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Requests = 127</w:t>
      </w:r>
    </w:p>
    <w:p w14:paraId="776801F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repeated on every row?</w:t>
      </w:r>
    </w:p>
    <w:p w14:paraId="6C2081E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No.</w:t>
      </w:r>
    </w:p>
    <w:p w14:paraId="362449A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292AFB5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Measure.</w:t>
      </w:r>
    </w:p>
    <w:p w14:paraId="70F9FB3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89065F9">
          <v:rect id="_x0000_i1044" style="width:0;height:1.5pt" o:hralign="center" o:hrstd="t" o:hr="t" fillcolor="#a0a0a0" stroked="f"/>
        </w:pict>
      </w:r>
    </w:p>
    <w:p w14:paraId="41287F4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20. Why?</w:t>
      </w:r>
    </w:p>
    <w:p w14:paraId="49A75C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Requests should dynamically become:</w:t>
      </w:r>
    </w:p>
    <w:p w14:paraId="349DEDB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127</w:t>
      </w:r>
    </w:p>
    <w:p w14:paraId="29B4852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all data,</w:t>
      </w:r>
    </w:p>
    <w:p w14:paraId="0D6417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then:</w:t>
      </w:r>
    </w:p>
    <w:p w14:paraId="53D56CA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31</w:t>
      </w:r>
    </w:p>
    <w:p w14:paraId="3DB5D9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Finance is selected,</w:t>
      </w:r>
    </w:p>
    <w:p w14:paraId="046F4C2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then:</w:t>
      </w:r>
    </w:p>
    <w:p w14:paraId="3CC85C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9</w:t>
      </w:r>
    </w:p>
    <w:p w14:paraId="6D8C357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Finance + Sick Leave are selected.</w:t>
      </w:r>
    </w:p>
    <w:p w14:paraId="36EC4D0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That is:</w:t>
      </w:r>
    </w:p>
    <w:p w14:paraId="2254F3B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Filter-responsive calculation.</w:t>
      </w:r>
    </w:p>
    <w:p w14:paraId="3016A75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6A4D84D">
          <v:rect id="_x0000_i1045" style="width:0;height:1.5pt" o:hralign="center" o:hrstd="t" o:hr="t" fillcolor="#a0a0a0" stroked="f"/>
        </w:pict>
      </w:r>
    </w:p>
    <w:p w14:paraId="701DC79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 — IMPLICIT AGGREGATIONS</w:t>
      </w:r>
    </w:p>
    <w:p w14:paraId="417E945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21. Yesterday</w:t>
      </w:r>
    </w:p>
    <w:p w14:paraId="300CC49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dragged:</w:t>
      </w:r>
    </w:p>
    <w:p w14:paraId="74DD99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 Number</w:t>
      </w:r>
    </w:p>
    <w:p w14:paraId="745DB27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into a Card and selected:</w:t>
      </w:r>
    </w:p>
    <w:p w14:paraId="4993EAE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Count.</w:t>
      </w:r>
    </w:p>
    <w:p w14:paraId="4AA8576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BI created the aggregation for the visual.</w:t>
      </w:r>
    </w:p>
    <w:p w14:paraId="372D9A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is commonly called:</w:t>
      </w:r>
    </w:p>
    <w:p w14:paraId="6B90E8C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Implicit Aggregation.</w:t>
      </w:r>
    </w:p>
    <w:p w14:paraId="313EE42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D0AC974">
          <v:rect id="_x0000_i1046" style="width:0;height:1.5pt" o:hralign="center" o:hrstd="t" o:hr="t" fillcolor="#a0a0a0" stroked="f"/>
        </w:pict>
      </w:r>
    </w:p>
    <w:p w14:paraId="54C449B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22. Why Move Beyond It?</w:t>
      </w:r>
    </w:p>
    <w:p w14:paraId="094CFA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Implicit calculations can become difficult to:</w:t>
      </w:r>
    </w:p>
    <w:p w14:paraId="6936A8DB" w14:textId="77777777" w:rsidR="00F715AC" w:rsidRPr="00F715AC" w:rsidRDefault="00F715AC" w:rsidP="00F715AC">
      <w:pPr>
        <w:numPr>
          <w:ilvl w:val="0"/>
          <w:numId w:val="32"/>
        </w:numPr>
        <w:rPr>
          <w:sz w:val="32"/>
          <w:szCs w:val="32"/>
        </w:rPr>
      </w:pPr>
      <w:r w:rsidRPr="00F715AC">
        <w:rPr>
          <w:sz w:val="32"/>
          <w:szCs w:val="32"/>
        </w:rPr>
        <w:t>Name consistently</w:t>
      </w:r>
    </w:p>
    <w:p w14:paraId="70F8BB43" w14:textId="77777777" w:rsidR="00F715AC" w:rsidRPr="00F715AC" w:rsidRDefault="00F715AC" w:rsidP="00F715AC">
      <w:pPr>
        <w:numPr>
          <w:ilvl w:val="0"/>
          <w:numId w:val="32"/>
        </w:numPr>
        <w:rPr>
          <w:sz w:val="32"/>
          <w:szCs w:val="32"/>
        </w:rPr>
      </w:pPr>
      <w:r w:rsidRPr="00F715AC">
        <w:rPr>
          <w:sz w:val="32"/>
          <w:szCs w:val="32"/>
        </w:rPr>
        <w:t>Reuse</w:t>
      </w:r>
    </w:p>
    <w:p w14:paraId="1134F427" w14:textId="77777777" w:rsidR="00F715AC" w:rsidRPr="00F715AC" w:rsidRDefault="00F715AC" w:rsidP="00F715AC">
      <w:pPr>
        <w:numPr>
          <w:ilvl w:val="0"/>
          <w:numId w:val="32"/>
        </w:numPr>
        <w:rPr>
          <w:sz w:val="32"/>
          <w:szCs w:val="32"/>
        </w:rPr>
      </w:pPr>
      <w:r w:rsidRPr="00F715AC">
        <w:rPr>
          <w:sz w:val="32"/>
          <w:szCs w:val="32"/>
        </w:rPr>
        <w:t>Document</w:t>
      </w:r>
    </w:p>
    <w:p w14:paraId="3787248E" w14:textId="77777777" w:rsidR="00F715AC" w:rsidRPr="00F715AC" w:rsidRDefault="00F715AC" w:rsidP="00F715AC">
      <w:pPr>
        <w:numPr>
          <w:ilvl w:val="0"/>
          <w:numId w:val="32"/>
        </w:numPr>
        <w:rPr>
          <w:sz w:val="32"/>
          <w:szCs w:val="32"/>
        </w:rPr>
      </w:pPr>
      <w:r w:rsidRPr="00F715AC">
        <w:rPr>
          <w:sz w:val="32"/>
          <w:szCs w:val="32"/>
        </w:rPr>
        <w:t>Combine</w:t>
      </w:r>
    </w:p>
    <w:p w14:paraId="569231C1" w14:textId="77777777" w:rsidR="00F715AC" w:rsidRPr="00F715AC" w:rsidRDefault="00F715AC" w:rsidP="00F715AC">
      <w:pPr>
        <w:numPr>
          <w:ilvl w:val="0"/>
          <w:numId w:val="32"/>
        </w:numPr>
        <w:rPr>
          <w:sz w:val="32"/>
          <w:szCs w:val="32"/>
        </w:rPr>
      </w:pPr>
      <w:r w:rsidRPr="00F715AC">
        <w:rPr>
          <w:sz w:val="32"/>
          <w:szCs w:val="32"/>
        </w:rPr>
        <w:t>Control</w:t>
      </w:r>
    </w:p>
    <w:p w14:paraId="418B8E9B" w14:textId="77777777" w:rsidR="00F715AC" w:rsidRPr="00F715AC" w:rsidRDefault="00F715AC" w:rsidP="00F715AC">
      <w:pPr>
        <w:numPr>
          <w:ilvl w:val="0"/>
          <w:numId w:val="32"/>
        </w:num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Maintain</w:t>
      </w:r>
    </w:p>
    <w:p w14:paraId="21EAB3D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important business metrics:</w:t>
      </w:r>
    </w:p>
    <w:p w14:paraId="440114C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Create explicit Measures.</w:t>
      </w:r>
    </w:p>
    <w:p w14:paraId="78878E9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1DF4BEB">
          <v:rect id="_x0000_i1047" style="width:0;height:1.5pt" o:hralign="center" o:hrstd="t" o:hr="t" fillcolor="#a0a0a0" stroked="f"/>
        </w:pict>
      </w:r>
    </w:p>
    <w:p w14:paraId="0376A88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D — CREATE FIRST MEASURE</w:t>
      </w:r>
    </w:p>
    <w:p w14:paraId="7A2B086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23. Open</w:t>
      </w:r>
    </w:p>
    <w:p w14:paraId="5FEDF8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HR Leave Analytics v0.2.pbix</w:t>
      </w:r>
    </w:p>
    <w:p w14:paraId="4775C3C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Save As:</w:t>
      </w:r>
    </w:p>
    <w:p w14:paraId="0BE44FC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HR Leave Analytics v0.3.pbix</w:t>
      </w:r>
    </w:p>
    <w:p w14:paraId="50D6799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E705C0C">
          <v:rect id="_x0000_i1048" style="width:0;height:1.5pt" o:hralign="center" o:hrstd="t" o:hr="t" fillcolor="#a0a0a0" stroked="f"/>
        </w:pict>
      </w:r>
    </w:p>
    <w:p w14:paraId="4F04457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24. Create Measure</w:t>
      </w:r>
    </w:p>
    <w:p w14:paraId="71E9C0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Select:</w:t>
      </w:r>
    </w:p>
    <w:p w14:paraId="2F85C3B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FactLeaveRequest.</w:t>
      </w:r>
    </w:p>
    <w:p w14:paraId="39B14CB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Then:</w:t>
      </w:r>
    </w:p>
    <w:p w14:paraId="61D90C8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New measure.</w:t>
      </w:r>
    </w:p>
    <w:p w14:paraId="5EC18CA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78824DB">
          <v:rect id="_x0000_i1049" style="width:0;height:1.5pt" o:hralign="center" o:hrstd="t" o:hr="t" fillcolor="#a0a0a0" stroked="f"/>
        </w:pict>
      </w:r>
    </w:p>
    <w:p w14:paraId="423DA9B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25. Measure Syntax</w:t>
      </w:r>
    </w:p>
    <w:p w14:paraId="52A419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General:</w:t>
      </w:r>
    </w:p>
    <w:p w14:paraId="7C6DB66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 Name =</w:t>
      </w:r>
    </w:p>
    <w:p w14:paraId="17FAD73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expression</w:t>
      </w:r>
    </w:p>
    <w:p w14:paraId="0D20594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2D0E37B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 =</w:t>
      </w:r>
    </w:p>
    <w:p w14:paraId="157C141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 xml:space="preserve">    COUNTROWS(FactLeaveRequest)</w:t>
      </w:r>
    </w:p>
    <w:p w14:paraId="541A869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CFABFFE">
          <v:rect id="_x0000_i1050" style="width:0;height:1.5pt" o:hralign="center" o:hrstd="t" o:hr="t" fillcolor="#a0a0a0" stroked="f"/>
        </w:pict>
      </w:r>
    </w:p>
    <w:p w14:paraId="18A98A4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26. Measure Name</w:t>
      </w:r>
    </w:p>
    <w:p w14:paraId="3B2B57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</w:t>
      </w:r>
    </w:p>
    <w:p w14:paraId="08D17DC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is the:</w:t>
      </w:r>
    </w:p>
    <w:p w14:paraId="67D2CA6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Business-friendly name.</w:t>
      </w:r>
    </w:p>
    <w:p w14:paraId="1CACABF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AA47CB1">
          <v:rect id="_x0000_i1051" style="width:0;height:1.5pt" o:hralign="center" o:hrstd="t" o:hr="t" fillcolor="#a0a0a0" stroked="f"/>
        </w:pict>
      </w:r>
    </w:p>
    <w:p w14:paraId="274DD99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27. Expression</w:t>
      </w:r>
    </w:p>
    <w:p w14:paraId="70A0DB1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COUNTROWS(FactLeaveRequest)</w:t>
      </w:r>
    </w:p>
    <w:p w14:paraId="66027A9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is the calculation.</w:t>
      </w:r>
    </w:p>
    <w:p w14:paraId="0824EBE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350713C">
          <v:rect id="_x0000_i1052" style="width:0;height:1.5pt" o:hralign="center" o:hrstd="t" o:hr="t" fillcolor="#a0a0a0" stroked="f"/>
        </w:pict>
      </w:r>
    </w:p>
    <w:p w14:paraId="0B7B1E5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E — COUNTROWS</w:t>
      </w:r>
    </w:p>
    <w:p w14:paraId="0D46C6A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28. COUNTROWS</w:t>
      </w:r>
    </w:p>
    <w:p w14:paraId="6F3F6AC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COUNTROWS() returns:</w:t>
      </w:r>
    </w:p>
    <w:p w14:paraId="6EF02F0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Number of rows</w:t>
      </w:r>
    </w:p>
    <w:p w14:paraId="0F491E8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 a table or table expression.</w:t>
      </w:r>
    </w:p>
    <w:p w14:paraId="0325B63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014E9F5">
          <v:rect id="_x0000_i1053" style="width:0;height:1.5pt" o:hralign="center" o:hrstd="t" o:hr="t" fillcolor="#a0a0a0" stroked="f"/>
        </w:pict>
      </w:r>
    </w:p>
    <w:p w14:paraId="58CBBE7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29. Our Grain</w:t>
      </w:r>
    </w:p>
    <w:p w14:paraId="1B5678F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Remember Day 18:</w:t>
      </w:r>
    </w:p>
    <w:p w14:paraId="5F6C03E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One FactLeaveRequest row</w:t>
      </w:r>
    </w:p>
    <w:p w14:paraId="4DDFBDF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=</w:t>
      </w:r>
    </w:p>
    <w:p w14:paraId="1B888EC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One Leave Request.</w:t>
      </w:r>
    </w:p>
    <w:p w14:paraId="60D9D8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Therefore:</w:t>
      </w:r>
    </w:p>
    <w:p w14:paraId="205B79F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 =</w:t>
      </w:r>
    </w:p>
    <w:p w14:paraId="7063976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COUNTROWS(FactLeaveRequest)</w:t>
      </w:r>
    </w:p>
    <w:p w14:paraId="37B448F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is valid.</w:t>
      </w:r>
    </w:p>
    <w:p w14:paraId="1A604A5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D6029B4">
          <v:rect id="_x0000_i1054" style="width:0;height:1.5pt" o:hralign="center" o:hrstd="t" o:hr="t" fillcolor="#a0a0a0" stroked="f"/>
        </w:pict>
      </w:r>
    </w:p>
    <w:p w14:paraId="7B114CF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30. Grain Makes DAX Simple</w:t>
      </w:r>
    </w:p>
    <w:p w14:paraId="61C36E2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Because the grain is:</w:t>
      </w:r>
    </w:p>
    <w:p w14:paraId="216501A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One Request per row,</w:t>
      </w:r>
    </w:p>
    <w:p w14:paraId="3AFDC58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counting rows means:</w:t>
      </w:r>
    </w:p>
    <w:p w14:paraId="348EAB2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Counting Requests.</w:t>
      </w:r>
    </w:p>
    <w:p w14:paraId="6049917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D2CC617">
          <v:rect id="_x0000_i1055" style="width:0;height:1.5pt" o:hralign="center" o:hrstd="t" o:hr="t" fillcolor="#a0a0a0" stroked="f"/>
        </w:pict>
      </w:r>
    </w:p>
    <w:p w14:paraId="015F9F2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31. If Grain Were Different</w:t>
      </w:r>
    </w:p>
    <w:p w14:paraId="4C69C28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Suppose one row represented:</w:t>
      </w:r>
    </w:p>
    <w:p w14:paraId="1059B98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One Leave Day.</w:t>
      </w:r>
    </w:p>
    <w:p w14:paraId="5D300DB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Then:</w:t>
      </w:r>
    </w:p>
    <w:p w14:paraId="178C22B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COUNTROWS(FactLeaveRequest)</w:t>
      </w:r>
    </w:p>
    <w:p w14:paraId="761CA78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would count:</w:t>
      </w:r>
    </w:p>
    <w:p w14:paraId="44532F0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Days</w:t>
      </w:r>
    </w:p>
    <w:p w14:paraId="4640ACE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not requests.</w:t>
      </w:r>
    </w:p>
    <w:p w14:paraId="3A36406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is why:</w:t>
      </w:r>
    </w:p>
    <w:p w14:paraId="4E51C6D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Modeling comes before Measures.</w:t>
      </w:r>
    </w:p>
    <w:p w14:paraId="3246505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9B8492E">
          <v:rect id="_x0000_i1056" style="width:0;height:1.5pt" o:hralign="center" o:hrstd="t" o:hr="t" fillcolor="#a0a0a0" stroked="f"/>
        </w:pict>
      </w:r>
    </w:p>
    <w:p w14:paraId="4E850DD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PART F — TEST FIRST MEASURE</w:t>
      </w:r>
    </w:p>
    <w:p w14:paraId="6170009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32. Replace Existing Card</w:t>
      </w:r>
    </w:p>
    <w:p w14:paraId="20D274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Remove the old implicit:</w:t>
      </w:r>
    </w:p>
    <w:p w14:paraId="44DB543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Count of Request Number.</w:t>
      </w:r>
    </w:p>
    <w:p w14:paraId="2D3A0EA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Add:</w:t>
      </w:r>
    </w:p>
    <w:p w14:paraId="27510C9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[Total Leave Requests]</w:t>
      </w:r>
    </w:p>
    <w:p w14:paraId="6B5DA4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 the Card.</w:t>
      </w:r>
    </w:p>
    <w:p w14:paraId="028618B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DDC480B">
          <v:rect id="_x0000_i1057" style="width:0;height:1.5pt" o:hralign="center" o:hrstd="t" o:hr="t" fillcolor="#a0a0a0" stroked="f"/>
        </w:pict>
      </w:r>
    </w:p>
    <w:p w14:paraId="6D6E07F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33. Expected</w:t>
      </w:r>
    </w:p>
    <w:p w14:paraId="31340AB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Fact has:</w:t>
      </w:r>
    </w:p>
    <w:p w14:paraId="348AD3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40 rows</w:t>
      </w:r>
    </w:p>
    <w:p w14:paraId="4CED80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Card displays:</w:t>
      </w:r>
    </w:p>
    <w:p w14:paraId="4E6E2EB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40</w:t>
      </w:r>
    </w:p>
    <w:p w14:paraId="7402C8F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6C4C223">
          <v:rect id="_x0000_i1058" style="width:0;height:1.5pt" o:hralign="center" o:hrstd="t" o:hr="t" fillcolor="#a0a0a0" stroked="f"/>
        </w:pict>
      </w:r>
    </w:p>
    <w:p w14:paraId="29E5A00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34. Add Department Slicer</w:t>
      </w:r>
    </w:p>
    <w:p w14:paraId="6939DC3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Select:</w:t>
      </w:r>
    </w:p>
    <w:p w14:paraId="6BC27E2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Finance.</w:t>
      </w:r>
    </w:p>
    <w:p w14:paraId="1F6F6DC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Suppose Finance has:</w:t>
      </w:r>
    </w:p>
    <w:p w14:paraId="10D30E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9 Leave Requests.</w:t>
      </w:r>
    </w:p>
    <w:p w14:paraId="0BD7D9B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 becomes:</w:t>
      </w:r>
    </w:p>
    <w:p w14:paraId="72C726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9</w:t>
      </w:r>
    </w:p>
    <w:p w14:paraId="5D20D0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without changing the formula.</w:t>
      </w:r>
    </w:p>
    <w:p w14:paraId="4EF89B5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558812C">
          <v:rect id="_x0000_i1059" style="width:0;height:1.5pt" o:hralign="center" o:hrstd="t" o:hr="t" fillcolor="#a0a0a0" stroked="f"/>
        </w:pict>
      </w:r>
    </w:p>
    <w:p w14:paraId="326C9DF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35. Why?</w:t>
      </w:r>
    </w:p>
    <w:p w14:paraId="0BF4F78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Because:</w:t>
      </w:r>
    </w:p>
    <w:p w14:paraId="4FC7E37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Filter Context changed.</w:t>
      </w:r>
    </w:p>
    <w:p w14:paraId="426EDAC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F604144">
          <v:rect id="_x0000_i1060" style="width:0;height:1.5pt" o:hralign="center" o:hrstd="t" o:hr="t" fillcolor="#a0a0a0" stroked="f"/>
        </w:pict>
      </w:r>
    </w:p>
    <w:p w14:paraId="31CC9A4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G — FILTER CONTEXT</w:t>
      </w:r>
    </w:p>
    <w:p w14:paraId="11476B4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36. Filter Context</w:t>
      </w:r>
    </w:p>
    <w:p w14:paraId="7BEBB30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Filter Context is the collection of filters that determines:</w:t>
      </w:r>
    </w:p>
    <w:p w14:paraId="1C3FCF6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Which data a Measure evaluates.</w:t>
      </w:r>
    </w:p>
    <w:p w14:paraId="5704CE1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AB47DBB">
          <v:rect id="_x0000_i1061" style="width:0;height:1.5pt" o:hralign="center" o:hrstd="t" o:hr="t" fillcolor="#a0a0a0" stroked="f"/>
        </w:pict>
      </w:r>
    </w:p>
    <w:p w14:paraId="6E62B46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37. Example</w:t>
      </w:r>
    </w:p>
    <w:p w14:paraId="5BB0874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 filters:</w:t>
      </w:r>
    </w:p>
    <w:p w14:paraId="1E43566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All Departments</w:t>
      </w:r>
    </w:p>
    <w:p w14:paraId="1855DD6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All Leave Types</w:t>
      </w:r>
    </w:p>
    <w:p w14:paraId="311B45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All Dates</w:t>
      </w:r>
    </w:p>
    <w:p w14:paraId="7E52C38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Measure:</w:t>
      </w:r>
    </w:p>
    <w:p w14:paraId="4825343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40</w:t>
      </w:r>
    </w:p>
    <w:p w14:paraId="5651182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9485956">
          <v:rect id="_x0000_i1062" style="width:0;height:1.5pt" o:hralign="center" o:hrstd="t" o:hr="t" fillcolor="#a0a0a0" stroked="f"/>
        </w:pict>
      </w:r>
    </w:p>
    <w:p w14:paraId="0018081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38. Select Finance</w:t>
      </w:r>
    </w:p>
    <w:p w14:paraId="34FAA96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Context becomes:</w:t>
      </w:r>
    </w:p>
    <w:p w14:paraId="0F42A35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 = Finance</w:t>
      </w:r>
    </w:p>
    <w:p w14:paraId="0A81724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Measure:</w:t>
      </w:r>
    </w:p>
    <w:p w14:paraId="2309418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9</w:t>
      </w:r>
    </w:p>
    <w:p w14:paraId="3523423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797E905">
          <v:rect id="_x0000_i1063" style="width:0;height:1.5pt" o:hralign="center" o:hrstd="t" o:hr="t" fillcolor="#a0a0a0" stroked="f"/>
        </w:pict>
      </w:r>
    </w:p>
    <w:p w14:paraId="24B0FD7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39. Add Approved</w:t>
      </w:r>
    </w:p>
    <w:p w14:paraId="34F8C03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Context:</w:t>
      </w:r>
    </w:p>
    <w:p w14:paraId="45F376E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 = Finance</w:t>
      </w:r>
    </w:p>
    <w:p w14:paraId="2824F267" w14:textId="77777777" w:rsidR="00F715AC" w:rsidRPr="00F715AC" w:rsidRDefault="00F715AC" w:rsidP="00F715AC">
      <w:pPr>
        <w:rPr>
          <w:sz w:val="32"/>
          <w:szCs w:val="32"/>
        </w:rPr>
      </w:pPr>
    </w:p>
    <w:p w14:paraId="2C7430A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Status = Approved</w:t>
      </w:r>
    </w:p>
    <w:p w14:paraId="007AA12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 might become:</w:t>
      </w:r>
    </w:p>
    <w:p w14:paraId="7B860B8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6</w:t>
      </w:r>
    </w:p>
    <w:p w14:paraId="6074D4C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9D3482C">
          <v:rect id="_x0000_i1064" style="width:0;height:1.5pt" o:hralign="center" o:hrstd="t" o:hr="t" fillcolor="#a0a0a0" stroked="f"/>
        </w:pict>
      </w:r>
    </w:p>
    <w:p w14:paraId="7D144F4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40. Add 2026</w:t>
      </w:r>
    </w:p>
    <w:p w14:paraId="0F32475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Context:</w:t>
      </w:r>
    </w:p>
    <w:p w14:paraId="16E7817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 = Finance</w:t>
      </w:r>
    </w:p>
    <w:p w14:paraId="4A5F6AAE" w14:textId="77777777" w:rsidR="00F715AC" w:rsidRPr="00F715AC" w:rsidRDefault="00F715AC" w:rsidP="00F715AC">
      <w:pPr>
        <w:rPr>
          <w:sz w:val="32"/>
          <w:szCs w:val="32"/>
        </w:rPr>
      </w:pPr>
    </w:p>
    <w:p w14:paraId="498C7F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Status = Approved</w:t>
      </w:r>
    </w:p>
    <w:p w14:paraId="2E16BA2B" w14:textId="77777777" w:rsidR="00F715AC" w:rsidRPr="00F715AC" w:rsidRDefault="00F715AC" w:rsidP="00F715AC">
      <w:pPr>
        <w:rPr>
          <w:sz w:val="32"/>
          <w:szCs w:val="32"/>
        </w:rPr>
      </w:pPr>
    </w:p>
    <w:p w14:paraId="38F0D25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Year = 2026</w:t>
      </w:r>
    </w:p>
    <w:p w14:paraId="09C35C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 could become:</w:t>
      </w:r>
    </w:p>
    <w:p w14:paraId="26C754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5</w:t>
      </w:r>
    </w:p>
    <w:p w14:paraId="480960E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9849448">
          <v:rect id="_x0000_i1065" style="width:0;height:1.5pt" o:hralign="center" o:hrstd="t" o:hr="t" fillcolor="#a0a0a0" stroked="f"/>
        </w:pict>
      </w:r>
    </w:p>
    <w:p w14:paraId="2AD7136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41. Formula Never Changed</w:t>
      </w:r>
    </w:p>
    <w:p w14:paraId="1810F51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 =</w:t>
      </w:r>
    </w:p>
    <w:p w14:paraId="5D9771E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 xml:space="preserve">    COUNTROWS(FactLeaveRequest)</w:t>
      </w:r>
    </w:p>
    <w:p w14:paraId="15F9C97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remains exactly the same.</w:t>
      </w:r>
    </w:p>
    <w:p w14:paraId="2AB2C18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changed?</w:t>
      </w:r>
    </w:p>
    <w:p w14:paraId="26B850E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Filter Context.</w:t>
      </w:r>
    </w:p>
    <w:p w14:paraId="0805AD5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E394EE6">
          <v:rect id="_x0000_i1066" style="width:0;height:1.5pt" o:hralign="center" o:hrstd="t" o:hr="t" fillcolor="#a0a0a0" stroked="f"/>
        </w:pict>
      </w:r>
    </w:p>
    <w:p w14:paraId="5CD7347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H — WHERE FILTER CONTEXT COMES FROM</w:t>
      </w:r>
    </w:p>
    <w:p w14:paraId="4703FDD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42. Slicers</w:t>
      </w:r>
    </w:p>
    <w:p w14:paraId="7F2CECD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798659C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 = IT</w:t>
      </w:r>
    </w:p>
    <w:p w14:paraId="3230171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creates Filter Context.</w:t>
      </w:r>
    </w:p>
    <w:p w14:paraId="79F3A74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7947EA2">
          <v:rect id="_x0000_i1067" style="width:0;height:1.5pt" o:hralign="center" o:hrstd="t" o:hr="t" fillcolor="#a0a0a0" stroked="f"/>
        </w:pict>
      </w:r>
    </w:p>
    <w:p w14:paraId="136600C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43. Visual Axes</w:t>
      </w:r>
    </w:p>
    <w:p w14:paraId="4B398B6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Bar Chart containing:</w:t>
      </w:r>
    </w:p>
    <w:p w14:paraId="79A664A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 Name</w:t>
      </w:r>
    </w:p>
    <w:p w14:paraId="7F6F6FB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creates a different Department context for:</w:t>
      </w:r>
    </w:p>
    <w:p w14:paraId="711EC49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Each bar.</w:t>
      </w:r>
    </w:p>
    <w:p w14:paraId="44686C0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6CAE5B8">
          <v:rect id="_x0000_i1068" style="width:0;height:1.5pt" o:hralign="center" o:hrstd="t" o:hr="t" fillcolor="#a0a0a0" stroked="f"/>
        </w:pict>
      </w:r>
    </w:p>
    <w:p w14:paraId="7504678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44. Visual Filters</w:t>
      </w:r>
    </w:p>
    <w:p w14:paraId="4503DDD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40614A8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Status = Approved</w:t>
      </w:r>
    </w:p>
    <w:p w14:paraId="6F741DD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affects the Measure.</w:t>
      </w:r>
    </w:p>
    <w:p w14:paraId="54A8A46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0DB87A7">
          <v:rect id="_x0000_i1069" style="width:0;height:1.5pt" o:hralign="center" o:hrstd="t" o:hr="t" fillcolor="#a0a0a0" stroked="f"/>
        </w:pict>
      </w:r>
    </w:p>
    <w:p w14:paraId="64B8F12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45. Page Filters</w:t>
      </w:r>
    </w:p>
    <w:p w14:paraId="2607E27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Can also affect Measure results.</w:t>
      </w:r>
    </w:p>
    <w:p w14:paraId="1788011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0EFFA45">
          <v:rect id="_x0000_i1070" style="width:0;height:1.5pt" o:hralign="center" o:hrstd="t" o:hr="t" fillcolor="#a0a0a0" stroked="f"/>
        </w:pict>
      </w:r>
    </w:p>
    <w:p w14:paraId="579FA87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46. Report Filters</w:t>
      </w:r>
    </w:p>
    <w:p w14:paraId="230F1C3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Can also contribute.</w:t>
      </w:r>
    </w:p>
    <w:p w14:paraId="15BA90A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160F26B">
          <v:rect id="_x0000_i1071" style="width:0;height:1.5pt" o:hralign="center" o:hrstd="t" o:hr="t" fillcolor="#a0a0a0" stroked="f"/>
        </w:pict>
      </w:r>
    </w:p>
    <w:p w14:paraId="314AFC6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47. Relationships</w:t>
      </w:r>
    </w:p>
    <w:p w14:paraId="24C1D0B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Filters can propagate from:</w:t>
      </w:r>
    </w:p>
    <w:p w14:paraId="3A6FBE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DimEmployee</w:t>
      </w:r>
    </w:p>
    <w:p w14:paraId="6BED7C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to:</w:t>
      </w:r>
    </w:p>
    <w:p w14:paraId="10C8D98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FactLeaveRequest</w:t>
      </w:r>
    </w:p>
    <w:p w14:paraId="044DA62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through:</w:t>
      </w:r>
    </w:p>
    <w:p w14:paraId="31EBC9A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Model relationships.</w:t>
      </w:r>
    </w:p>
    <w:p w14:paraId="3DA51C2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F40EC67">
          <v:rect id="_x0000_i1072" style="width:0;height:1.5pt" o:hralign="center" o:hrstd="t" o:hr="t" fillcolor="#a0a0a0" stroked="f"/>
        </w:pict>
      </w:r>
    </w:p>
    <w:p w14:paraId="023625B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48. Example</w:t>
      </w:r>
    </w:p>
    <w:p w14:paraId="7251A8A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DimEmployee</w:t>
      </w:r>
    </w:p>
    <w:p w14:paraId="41BF2FD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 = Finance</w:t>
      </w:r>
    </w:p>
    <w:p w14:paraId="5E9A0AC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|</w:t>
      </w:r>
    </w:p>
    <w:p w14:paraId="569BD0A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| relationship</w:t>
      </w:r>
    </w:p>
    <w:p w14:paraId="329F78A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v</w:t>
      </w:r>
    </w:p>
    <w:p w14:paraId="2AE428B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FactLeaveRequest</w:t>
      </w:r>
    </w:p>
    <w:p w14:paraId="0DFA8EA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Now COUNTROWS(FactLeaveRequest) counts:</w:t>
      </w:r>
    </w:p>
    <w:p w14:paraId="603E9F6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Finance facts.</w:t>
      </w:r>
    </w:p>
    <w:p w14:paraId="5D757E3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8BA1D15">
          <v:rect id="_x0000_i1073" style="width:0;height:1.5pt" o:hralign="center" o:hrstd="t" o:hr="t" fillcolor="#a0a0a0" stroked="f"/>
        </w:pict>
      </w:r>
    </w:p>
    <w:p w14:paraId="7F7706D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I — STATUS MEASURES</w:t>
      </w:r>
    </w:p>
    <w:p w14:paraId="144EA60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49. Approved Requests</w:t>
      </w:r>
    </w:p>
    <w:p w14:paraId="2843088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2EAAAA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 =</w:t>
      </w:r>
    </w:p>
    <w:p w14:paraId="6468A96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1E37060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3FEFAD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</w:t>
      </w:r>
    </w:p>
    <w:p w14:paraId="68F27C2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3991DBA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6FA9D85">
          <v:rect id="_x0000_i1074" style="width:0;height:1.5pt" o:hralign="center" o:hrstd="t" o:hr="t" fillcolor="#a0a0a0" stroked="f"/>
        </w:pict>
      </w:r>
    </w:p>
    <w:p w14:paraId="2BA5713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50. CALCULATE</w:t>
      </w:r>
    </w:p>
    <w:p w14:paraId="04F4032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CALCULATE() evaluates an expression under:</w:t>
      </w:r>
    </w:p>
    <w:p w14:paraId="202991F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Modified Filter Context.</w:t>
      </w:r>
    </w:p>
    <w:p w14:paraId="75D0627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779F0EE">
          <v:rect id="_x0000_i1075" style="width:0;height:1.5pt" o:hralign="center" o:hrstd="t" o:hr="t" fillcolor="#a0a0a0" stroked="f"/>
        </w:pict>
      </w:r>
    </w:p>
    <w:p w14:paraId="565DD3C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51. Mental Model</w:t>
      </w:r>
    </w:p>
    <w:p w14:paraId="689373C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Existing Context</w:t>
      </w:r>
    </w:p>
    <w:p w14:paraId="7BCC9ED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|</w:t>
      </w:r>
    </w:p>
    <w:p w14:paraId="73F73F6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v</w:t>
      </w:r>
    </w:p>
    <w:p w14:paraId="6F48386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</w:t>
      </w:r>
    </w:p>
    <w:p w14:paraId="40A85CC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|</w:t>
      </w:r>
    </w:p>
    <w:p w14:paraId="15FBE8E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+---- Modify/Add Filter</w:t>
      </w:r>
    </w:p>
    <w:p w14:paraId="7C23B37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 xml:space="preserve">     |</w:t>
      </w:r>
    </w:p>
    <w:p w14:paraId="00AA02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v</w:t>
      </w:r>
    </w:p>
    <w:p w14:paraId="152CE49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Evaluate Measure</w:t>
      </w:r>
    </w:p>
    <w:p w14:paraId="764A8DD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C1C8671">
          <v:rect id="_x0000_i1076" style="width:0;height:1.5pt" o:hralign="center" o:hrstd="t" o:hr="t" fillcolor="#a0a0a0" stroked="f"/>
        </w:pict>
      </w:r>
    </w:p>
    <w:p w14:paraId="253112D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52. Approved Example</w:t>
      </w:r>
    </w:p>
    <w:p w14:paraId="66ABAEB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Existing:</w:t>
      </w:r>
    </w:p>
    <w:p w14:paraId="635ABE0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 = Finance</w:t>
      </w:r>
    </w:p>
    <w:p w14:paraId="2B3916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 adds:</w:t>
      </w:r>
    </w:p>
    <w:p w14:paraId="480F75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Status = Approved</w:t>
      </w:r>
    </w:p>
    <w:p w14:paraId="14167B0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Result becomes:</w:t>
      </w:r>
    </w:p>
    <w:p w14:paraId="3D7A9A4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</w:t>
      </w:r>
    </w:p>
    <w:p w14:paraId="237C79D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</w:t>
      </w:r>
    </w:p>
    <w:p w14:paraId="795C13B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</w:t>
      </w:r>
    </w:p>
    <w:p w14:paraId="5C6D13B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D5E8ECB">
          <v:rect id="_x0000_i1077" style="width:0;height:1.5pt" o:hralign="center" o:hrstd="t" o:hr="t" fillcolor="#a0a0a0" stroked="f"/>
        </w:pict>
      </w:r>
    </w:p>
    <w:p w14:paraId="5F9960C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53. Relationship Context Remains</w:t>
      </w:r>
    </w:p>
    <w:p w14:paraId="1A22158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CALCULATE() does not mean:</w:t>
      </w:r>
    </w:p>
    <w:p w14:paraId="28A072B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Ignore everything else.</w:t>
      </w:r>
    </w:p>
    <w:p w14:paraId="2E5EE4A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Finance, Date, Leave Type and other context can still participate unless the expression explicitly removes/replaces those filters.</w:t>
      </w:r>
    </w:p>
    <w:p w14:paraId="0976974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F98D165">
          <v:rect id="_x0000_i1078" style="width:0;height:1.5pt" o:hralign="center" o:hrstd="t" o:hr="t" fillcolor="#a0a0a0" stroked="f"/>
        </w:pict>
      </w:r>
    </w:p>
    <w:p w14:paraId="2596A35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J — STATUS FIELD WARNING</w:t>
      </w:r>
    </w:p>
    <w:p w14:paraId="1F04EF9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54. Dataverse Choice</w:t>
      </w:r>
    </w:p>
    <w:p w14:paraId="1B6823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your imported model exposes a readable field containing:</w:t>
      </w:r>
    </w:p>
    <w:p w14:paraId="0515E0E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</w:t>
      </w:r>
    </w:p>
    <w:p w14:paraId="33629BD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</w:t>
      </w:r>
    </w:p>
    <w:p w14:paraId="69018CB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Pending Approval</w:t>
      </w:r>
    </w:p>
    <w:p w14:paraId="7B7FAA0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that field.</w:t>
      </w:r>
    </w:p>
    <w:p w14:paraId="6BABE50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your model instead stores:</w:t>
      </w:r>
    </w:p>
    <w:p w14:paraId="3C7E26D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Numeric Choice values,</w:t>
      </w:r>
    </w:p>
    <w:p w14:paraId="4EA401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the correctly modeled label/semantic field or actual underlying values.</w:t>
      </w:r>
    </w:p>
    <w:p w14:paraId="04E2582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 not guess.</w:t>
      </w:r>
    </w:p>
    <w:p w14:paraId="7A5D342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4A5ECC1">
          <v:rect id="_x0000_i1079" style="width:0;height:1.5pt" o:hralign="center" o:hrstd="t" o:hr="t" fillcolor="#a0a0a0" stroked="f"/>
        </w:pict>
      </w:r>
    </w:p>
    <w:p w14:paraId="64A771E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55. Create Rejected Requests</w:t>
      </w:r>
    </w:p>
    <w:p w14:paraId="06CA40F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 Requests =</w:t>
      </w:r>
    </w:p>
    <w:p w14:paraId="182B934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5ABE10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488D60B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"Rejected"</w:t>
      </w:r>
    </w:p>
    <w:p w14:paraId="72C50D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0CB6D99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C787284">
          <v:rect id="_x0000_i1080" style="width:0;height:1.5pt" o:hralign="center" o:hrstd="t" o:hr="t" fillcolor="#a0a0a0" stroked="f"/>
        </w:pict>
      </w:r>
    </w:p>
    <w:p w14:paraId="5DC6235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56. Pending Approval Requests</w:t>
      </w:r>
    </w:p>
    <w:p w14:paraId="15467D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Pending Approval Requests =</w:t>
      </w:r>
    </w:p>
    <w:p w14:paraId="4C58AA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008C62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 xml:space="preserve">        [Total Leave Requests],</w:t>
      </w:r>
    </w:p>
    <w:p w14:paraId="2499F29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"Pending Approval"</w:t>
      </w:r>
    </w:p>
    <w:p w14:paraId="40FBBC2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146F20B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3CE19F5">
          <v:rect id="_x0000_i1081" style="width:0;height:1.5pt" o:hralign="center" o:hrstd="t" o:hr="t" fillcolor="#a0a0a0" stroked="f"/>
        </w:pict>
      </w:r>
    </w:p>
    <w:p w14:paraId="0645FEB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57. Draft Requests</w:t>
      </w:r>
    </w:p>
    <w:p w14:paraId="4649993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Draft Requests =</w:t>
      </w:r>
    </w:p>
    <w:p w14:paraId="1087613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34A9687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6218EC1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"Draft"</w:t>
      </w:r>
    </w:p>
    <w:p w14:paraId="71258F1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48F008D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4C683F9">
          <v:rect id="_x0000_i1082" style="width:0;height:1.5pt" o:hralign="center" o:hrstd="t" o:hr="t" fillcolor="#a0a0a0" stroked="f"/>
        </w:pict>
      </w:r>
    </w:p>
    <w:p w14:paraId="3B8F76F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58. Submitted Requests</w:t>
      </w:r>
    </w:p>
    <w:p w14:paraId="09D3ECA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Submitted Requests =</w:t>
      </w:r>
    </w:p>
    <w:p w14:paraId="222A6D0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50A48AE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53712A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"Submitted"</w:t>
      </w:r>
    </w:p>
    <w:p w14:paraId="376F399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410102E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EC1DB99">
          <v:rect id="_x0000_i1083" style="width:0;height:1.5pt" o:hralign="center" o:hrstd="t" o:hr="t" fillcolor="#a0a0a0" stroked="f"/>
        </w:pict>
      </w:r>
    </w:p>
    <w:p w14:paraId="5ED89EA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59. Cancelled Requests</w:t>
      </w:r>
    </w:p>
    <w:p w14:paraId="374C0F0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Cancelled Requests =</w:t>
      </w:r>
    </w:p>
    <w:p w14:paraId="7BE8E0D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3005C6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68978AD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 xml:space="preserve">        FactLeaveRequest[Status] = "Cancelled"</w:t>
      </w:r>
    </w:p>
    <w:p w14:paraId="18B5542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7F697EE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E1244E3">
          <v:rect id="_x0000_i1084" style="width:0;height:1.5pt" o:hralign="center" o:hrstd="t" o:hr="t" fillcolor="#a0a0a0" stroked="f"/>
        </w:pict>
      </w:r>
    </w:p>
    <w:p w14:paraId="0D35787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K — BUILD KPI CARDS</w:t>
      </w:r>
    </w:p>
    <w:p w14:paraId="575B81D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60. Replace Day 17 Cards</w:t>
      </w:r>
    </w:p>
    <w:p w14:paraId="6C8FE9D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Cards should now use:</w:t>
      </w:r>
    </w:p>
    <w:p w14:paraId="6809EE4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[Total Leave Requests]</w:t>
      </w:r>
    </w:p>
    <w:p w14:paraId="60074DFE" w14:textId="77777777" w:rsidR="00F715AC" w:rsidRPr="00F715AC" w:rsidRDefault="00F715AC" w:rsidP="00F715AC">
      <w:pPr>
        <w:rPr>
          <w:sz w:val="32"/>
          <w:szCs w:val="32"/>
        </w:rPr>
      </w:pPr>
    </w:p>
    <w:p w14:paraId="1348038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[Approved Requests]</w:t>
      </w:r>
    </w:p>
    <w:p w14:paraId="4CBD4935" w14:textId="77777777" w:rsidR="00F715AC" w:rsidRPr="00F715AC" w:rsidRDefault="00F715AC" w:rsidP="00F715AC">
      <w:pPr>
        <w:rPr>
          <w:sz w:val="32"/>
          <w:szCs w:val="32"/>
        </w:rPr>
      </w:pPr>
    </w:p>
    <w:p w14:paraId="14AE62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[Pending Approval Requests]</w:t>
      </w:r>
    </w:p>
    <w:p w14:paraId="00FDFAF8" w14:textId="77777777" w:rsidR="00F715AC" w:rsidRPr="00F715AC" w:rsidRDefault="00F715AC" w:rsidP="00F715AC">
      <w:pPr>
        <w:rPr>
          <w:sz w:val="32"/>
          <w:szCs w:val="32"/>
        </w:rPr>
      </w:pPr>
    </w:p>
    <w:p w14:paraId="2A91AB2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[Rejected Requests]</w:t>
      </w:r>
    </w:p>
    <w:p w14:paraId="315FAD5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instead of:</w:t>
      </w:r>
    </w:p>
    <w:p w14:paraId="3E89D47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Visual-level Status filtering.</w:t>
      </w:r>
    </w:p>
    <w:p w14:paraId="48A879A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DE99D2A">
          <v:rect id="_x0000_i1085" style="width:0;height:1.5pt" o:hralign="center" o:hrstd="t" o:hr="t" fillcolor="#a0a0a0" stroked="f"/>
        </w:pict>
      </w:r>
    </w:p>
    <w:p w14:paraId="024F3E6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61. Benefit</w:t>
      </w:r>
    </w:p>
    <w:p w14:paraId="3518D2C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Business logic is centralized.</w:t>
      </w:r>
    </w:p>
    <w:p w14:paraId="1459DC7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Instead of every report author remembering:</w:t>
      </w:r>
    </w:p>
    <w:p w14:paraId="566C252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Filter card to Status = Approved</w:t>
      </w:r>
    </w:p>
    <w:p w14:paraId="0DDA84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they use:</w:t>
      </w:r>
    </w:p>
    <w:p w14:paraId="1327EC8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[Approved Requests]</w:t>
      </w:r>
    </w:p>
    <w:p w14:paraId="7DA8B8A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63F5942">
          <v:rect id="_x0000_i1086" style="width:0;height:1.5pt" o:hralign="center" o:hrstd="t" o:hr="t" fillcolor="#a0a0a0" stroked="f"/>
        </w:pict>
      </w:r>
    </w:p>
    <w:p w14:paraId="4CC0A37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62. Reusability</w:t>
      </w:r>
    </w:p>
    <w:p w14:paraId="154B696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[Approved Requests] in:</w:t>
      </w:r>
    </w:p>
    <w:p w14:paraId="0916E96A" w14:textId="77777777" w:rsidR="00F715AC" w:rsidRPr="00F715AC" w:rsidRDefault="00F715AC" w:rsidP="00F715AC">
      <w:pPr>
        <w:numPr>
          <w:ilvl w:val="0"/>
          <w:numId w:val="33"/>
        </w:numPr>
        <w:rPr>
          <w:sz w:val="32"/>
          <w:szCs w:val="32"/>
        </w:rPr>
      </w:pPr>
      <w:r w:rsidRPr="00F715AC">
        <w:rPr>
          <w:sz w:val="32"/>
          <w:szCs w:val="32"/>
        </w:rPr>
        <w:t>Card</w:t>
      </w:r>
    </w:p>
    <w:p w14:paraId="4F0530F1" w14:textId="77777777" w:rsidR="00F715AC" w:rsidRPr="00F715AC" w:rsidRDefault="00F715AC" w:rsidP="00F715AC">
      <w:pPr>
        <w:numPr>
          <w:ilvl w:val="0"/>
          <w:numId w:val="33"/>
        </w:numPr>
        <w:rPr>
          <w:sz w:val="32"/>
          <w:szCs w:val="32"/>
        </w:rPr>
      </w:pPr>
      <w:r w:rsidRPr="00F715AC">
        <w:rPr>
          <w:sz w:val="32"/>
          <w:szCs w:val="32"/>
        </w:rPr>
        <w:t>Table</w:t>
      </w:r>
    </w:p>
    <w:p w14:paraId="1533788D" w14:textId="77777777" w:rsidR="00F715AC" w:rsidRPr="00F715AC" w:rsidRDefault="00F715AC" w:rsidP="00F715AC">
      <w:pPr>
        <w:numPr>
          <w:ilvl w:val="0"/>
          <w:numId w:val="33"/>
        </w:numPr>
        <w:rPr>
          <w:sz w:val="32"/>
          <w:szCs w:val="32"/>
        </w:rPr>
      </w:pPr>
      <w:r w:rsidRPr="00F715AC">
        <w:rPr>
          <w:sz w:val="32"/>
          <w:szCs w:val="32"/>
        </w:rPr>
        <w:t>Matrix</w:t>
      </w:r>
    </w:p>
    <w:p w14:paraId="72A47B62" w14:textId="77777777" w:rsidR="00F715AC" w:rsidRPr="00F715AC" w:rsidRDefault="00F715AC" w:rsidP="00F715AC">
      <w:pPr>
        <w:numPr>
          <w:ilvl w:val="0"/>
          <w:numId w:val="33"/>
        </w:numPr>
        <w:rPr>
          <w:sz w:val="32"/>
          <w:szCs w:val="32"/>
        </w:rPr>
      </w:pPr>
      <w:r w:rsidRPr="00F715AC">
        <w:rPr>
          <w:sz w:val="32"/>
          <w:szCs w:val="32"/>
        </w:rPr>
        <w:t>Chart</w:t>
      </w:r>
    </w:p>
    <w:p w14:paraId="2B1E475A" w14:textId="77777777" w:rsidR="00F715AC" w:rsidRPr="00F715AC" w:rsidRDefault="00F715AC" w:rsidP="00F715AC">
      <w:pPr>
        <w:numPr>
          <w:ilvl w:val="0"/>
          <w:numId w:val="33"/>
        </w:numPr>
        <w:rPr>
          <w:sz w:val="32"/>
          <w:szCs w:val="32"/>
        </w:rPr>
      </w:pPr>
      <w:r w:rsidRPr="00F715AC">
        <w:rPr>
          <w:sz w:val="32"/>
          <w:szCs w:val="32"/>
        </w:rPr>
        <w:t>Tooltip</w:t>
      </w:r>
    </w:p>
    <w:p w14:paraId="43A41F23" w14:textId="77777777" w:rsidR="00F715AC" w:rsidRPr="00F715AC" w:rsidRDefault="00F715AC" w:rsidP="00F715AC">
      <w:pPr>
        <w:numPr>
          <w:ilvl w:val="0"/>
          <w:numId w:val="33"/>
        </w:numPr>
        <w:rPr>
          <w:sz w:val="32"/>
          <w:szCs w:val="32"/>
        </w:rPr>
      </w:pPr>
      <w:r w:rsidRPr="00F715AC">
        <w:rPr>
          <w:sz w:val="32"/>
          <w:szCs w:val="32"/>
        </w:rPr>
        <w:t>Other Measures</w:t>
      </w:r>
    </w:p>
    <w:p w14:paraId="0A4B5A9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74FFC56">
          <v:rect id="_x0000_i1087" style="width:0;height:1.5pt" o:hralign="center" o:hrstd="t" o:hr="t" fillcolor="#a0a0a0" stroked="f"/>
        </w:pict>
      </w:r>
    </w:p>
    <w:p w14:paraId="07DEC9F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L — MEASURE REUSE</w:t>
      </w:r>
    </w:p>
    <w:p w14:paraId="08F5E4C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63. Measure Can Reference Measure</w:t>
      </w:r>
    </w:p>
    <w:p w14:paraId="5C56E2B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0C453F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Decided Requests =</w:t>
      </w:r>
    </w:p>
    <w:p w14:paraId="57AE99A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[Approved Requests]</w:t>
      </w:r>
    </w:p>
    <w:p w14:paraId="604A971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+</w:t>
      </w:r>
    </w:p>
    <w:p w14:paraId="2893BA0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[Rejected Requests]</w:t>
      </w:r>
    </w:p>
    <w:p w14:paraId="46557D5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2905465">
          <v:rect id="_x0000_i1088" style="width:0;height:1.5pt" o:hralign="center" o:hrstd="t" o:hr="t" fillcolor="#a0a0a0" stroked="f"/>
        </w:pict>
      </w:r>
    </w:p>
    <w:p w14:paraId="58B6F6D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64. Why?</w:t>
      </w:r>
    </w:p>
    <w:p w14:paraId="7E281C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Request is considered:</w:t>
      </w:r>
    </w:p>
    <w:p w14:paraId="63ED57B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Decided</w:t>
      </w:r>
    </w:p>
    <w:p w14:paraId="234C36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after Manager chooses:</w:t>
      </w:r>
    </w:p>
    <w:p w14:paraId="3DE68AB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Approve</w:t>
      </w:r>
    </w:p>
    <w:p w14:paraId="50652DA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or:</w:t>
      </w:r>
    </w:p>
    <w:p w14:paraId="54964ED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Reject.</w:t>
      </w:r>
    </w:p>
    <w:p w14:paraId="255A834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60288C6">
          <v:rect id="_x0000_i1089" style="width:0;height:1.5pt" o:hralign="center" o:hrstd="t" o:hr="t" fillcolor="#a0a0a0" stroked="f"/>
        </w:pict>
      </w:r>
    </w:p>
    <w:p w14:paraId="1C6A8B4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65. Better Than Repeating Logic</w:t>
      </w:r>
    </w:p>
    <w:p w14:paraId="3E6E699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Avoid:</w:t>
      </w:r>
    </w:p>
    <w:p w14:paraId="2CD5287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Decided Requests =</w:t>
      </w:r>
    </w:p>
    <w:p w14:paraId="087EEF1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CALCULATE(...)</w:t>
      </w:r>
    </w:p>
    <w:p w14:paraId="08A7419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+</w:t>
      </w:r>
    </w:p>
    <w:p w14:paraId="138BF7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CALCULATE(...)</w:t>
      </w:r>
    </w:p>
    <w:p w14:paraId="7BA1D0F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existing Measures already represent those concepts.</w:t>
      </w:r>
    </w:p>
    <w:p w14:paraId="09D9B4A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Reuse:</w:t>
      </w:r>
    </w:p>
    <w:p w14:paraId="7FF40AF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Measures.</w:t>
      </w:r>
    </w:p>
    <w:p w14:paraId="5055643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A45E4DA">
          <v:rect id="_x0000_i1090" style="width:0;height:1.5pt" o:hralign="center" o:hrstd="t" o:hr="t" fillcolor="#a0a0a0" stroked="f"/>
        </w:pict>
      </w:r>
    </w:p>
    <w:p w14:paraId="76F2A51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M — APPROVAL RATE</w:t>
      </w:r>
    </w:p>
    <w:p w14:paraId="55B3462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66. Business Requirement</w:t>
      </w:r>
    </w:p>
    <w:p w14:paraId="5997435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Management asks:</w:t>
      </w:r>
    </w:p>
    <w:p w14:paraId="1B0081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percentage of completed Manager decisions are Approved?</w:t>
      </w:r>
    </w:p>
    <w:p w14:paraId="7D6F64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need:</w:t>
      </w:r>
    </w:p>
    <w:p w14:paraId="357C4B5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Approval Rate.</w:t>
      </w:r>
    </w:p>
    <w:p w14:paraId="7C63547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6695FA1">
          <v:rect id="_x0000_i1091" style="width:0;height:1.5pt" o:hralign="center" o:hrstd="t" o:hr="t" fillcolor="#a0a0a0" stroked="f"/>
        </w:pict>
      </w:r>
    </w:p>
    <w:p w14:paraId="09AD6AB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67. Important Question</w:t>
      </w:r>
    </w:p>
    <w:p w14:paraId="5CE3117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the denominator?</w:t>
      </w:r>
    </w:p>
    <w:p w14:paraId="0E22FF0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Possible options:</w:t>
      </w:r>
    </w:p>
    <w:p w14:paraId="6F9E1A0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All Leave Requests</w:t>
      </w:r>
    </w:p>
    <w:p w14:paraId="1F59C674" w14:textId="77777777" w:rsidR="00F715AC" w:rsidRPr="00F715AC" w:rsidRDefault="00F715AC" w:rsidP="00F715AC">
      <w:pPr>
        <w:rPr>
          <w:sz w:val="32"/>
          <w:szCs w:val="32"/>
        </w:rPr>
      </w:pPr>
    </w:p>
    <w:p w14:paraId="521F1B4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Submitted Requests</w:t>
      </w:r>
    </w:p>
    <w:p w14:paraId="0E66ED35" w14:textId="77777777" w:rsidR="00F715AC" w:rsidRPr="00F715AC" w:rsidRDefault="00F715AC" w:rsidP="00F715AC">
      <w:pPr>
        <w:rPr>
          <w:sz w:val="32"/>
          <w:szCs w:val="32"/>
        </w:rPr>
      </w:pPr>
    </w:p>
    <w:p w14:paraId="1DA6BF6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Completed Decisions</w:t>
      </w:r>
    </w:p>
    <w:p w14:paraId="2108BDC3" w14:textId="77777777" w:rsidR="00F715AC" w:rsidRPr="00F715AC" w:rsidRDefault="00F715AC" w:rsidP="00F715AC">
      <w:pPr>
        <w:rPr>
          <w:sz w:val="32"/>
          <w:szCs w:val="32"/>
        </w:rPr>
      </w:pPr>
    </w:p>
    <w:p w14:paraId="6764AD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+ Pending</w:t>
      </w:r>
    </w:p>
    <w:p w14:paraId="1C58ECB7" w14:textId="77777777" w:rsidR="00F715AC" w:rsidRPr="00F715AC" w:rsidRDefault="00F715AC" w:rsidP="00F715AC">
      <w:pPr>
        <w:rPr>
          <w:sz w:val="32"/>
          <w:szCs w:val="32"/>
        </w:rPr>
      </w:pPr>
    </w:p>
    <w:p w14:paraId="1A7DF37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+ Rejected</w:t>
      </w:r>
    </w:p>
    <w:p w14:paraId="6CF2AF1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Different denominator = different business meaning.</w:t>
      </w:r>
    </w:p>
    <w:p w14:paraId="353302E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3867490">
          <v:rect id="_x0000_i1092" style="width:0;height:1.5pt" o:hralign="center" o:hrstd="t" o:hr="t" fillcolor="#a0a0a0" stroked="f"/>
        </w:pict>
      </w:r>
    </w:p>
    <w:p w14:paraId="01034F2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68. Our Definition</w:t>
      </w:r>
    </w:p>
    <w:p w14:paraId="76FF7E7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this bootcamp:</w:t>
      </w:r>
    </w:p>
    <w:p w14:paraId="42A2FD5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</w:t>
      </w:r>
    </w:p>
    <w:p w14:paraId="01DD9F7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=</w:t>
      </w:r>
    </w:p>
    <w:p w14:paraId="2E3C50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</w:t>
      </w:r>
    </w:p>
    <w:p w14:paraId="5AF00D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÷</w:t>
      </w:r>
    </w:p>
    <w:p w14:paraId="4655672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Decided Requests</w:t>
      </w:r>
    </w:p>
    <w:p w14:paraId="5563C8A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where:</w:t>
      </w:r>
    </w:p>
    <w:p w14:paraId="70161F1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Decided Requests</w:t>
      </w:r>
    </w:p>
    <w:p w14:paraId="1BB470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=</w:t>
      </w:r>
    </w:p>
    <w:p w14:paraId="745E1D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+ Rejected.</w:t>
      </w:r>
    </w:p>
    <w:p w14:paraId="59922DB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8328052">
          <v:rect id="_x0000_i1093" style="width:0;height:1.5pt" o:hralign="center" o:hrstd="t" o:hr="t" fillcolor="#a0a0a0" stroked="f"/>
        </w:pict>
      </w:r>
    </w:p>
    <w:p w14:paraId="57F00AA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69. Why?</w:t>
      </w:r>
    </w:p>
    <w:p w14:paraId="2ED5DF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Pending requests haven't been:</w:t>
      </w:r>
    </w:p>
    <w:p w14:paraId="5DDA872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Decided.</w:t>
      </w:r>
    </w:p>
    <w:p w14:paraId="2380D5E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Drafts haven't been:</w:t>
      </w:r>
    </w:p>
    <w:p w14:paraId="209B428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Submitted.</w:t>
      </w:r>
    </w:p>
    <w:p w14:paraId="7F5525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Cancelled requests aren't:</w:t>
      </w:r>
    </w:p>
    <w:p w14:paraId="008E04D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Approval decisions.</w:t>
      </w:r>
    </w:p>
    <w:p w14:paraId="635B65C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471929E">
          <v:rect id="_x0000_i1094" style="width:0;height:1.5pt" o:hralign="center" o:hrstd="t" o:hr="t" fillcolor="#a0a0a0" stroked="f"/>
        </w:pict>
      </w:r>
    </w:p>
    <w:p w14:paraId="445C17F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70. Measure</w:t>
      </w:r>
    </w:p>
    <w:p w14:paraId="1C1095D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=</w:t>
      </w:r>
    </w:p>
    <w:p w14:paraId="4351C9B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33B3BB6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[Approved Requests],</w:t>
      </w:r>
    </w:p>
    <w:p w14:paraId="112872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[Decided Requests]</w:t>
      </w:r>
    </w:p>
    <w:p w14:paraId="57CCA24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607AEEB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412A685">
          <v:rect id="_x0000_i1095" style="width:0;height:1.5pt" o:hralign="center" o:hrstd="t" o:hr="t" fillcolor="#a0a0a0" stroked="f"/>
        </w:pict>
      </w:r>
    </w:p>
    <w:p w14:paraId="6723AEC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N — DIVIDE</w:t>
      </w:r>
    </w:p>
    <w:p w14:paraId="5EF5D8A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71. Why DIVIDE?</w:t>
      </w:r>
    </w:p>
    <w:p w14:paraId="18851A8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Instead of:</w:t>
      </w:r>
    </w:p>
    <w:p w14:paraId="45580FD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[Approved Requests] / [Decided Requests]</w:t>
      </w:r>
    </w:p>
    <w:p w14:paraId="5E64F1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use:</w:t>
      </w:r>
    </w:p>
    <w:p w14:paraId="618C6E7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DIVIDE(</w:t>
      </w:r>
    </w:p>
    <w:p w14:paraId="637620A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[Approved Requests],</w:t>
      </w:r>
    </w:p>
    <w:p w14:paraId="45D039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[Decided Requests]</w:t>
      </w:r>
    </w:p>
    <w:p w14:paraId="60438D3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)</w:t>
      </w:r>
    </w:p>
    <w:p w14:paraId="1A8CEEA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A8AFE1A">
          <v:rect id="_x0000_i1096" style="width:0;height:1.5pt" o:hralign="center" o:hrstd="t" o:hr="t" fillcolor="#a0a0a0" stroked="f"/>
        </w:pict>
      </w:r>
    </w:p>
    <w:p w14:paraId="2BACC36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72. Benefit</w:t>
      </w:r>
    </w:p>
    <w:p w14:paraId="1DD02EF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DIVIDE() handles:</w:t>
      </w:r>
    </w:p>
    <w:p w14:paraId="56A7761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Division by zero</w:t>
      </w:r>
    </w:p>
    <w:p w14:paraId="7169B2C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more safely.</w:t>
      </w:r>
    </w:p>
    <w:p w14:paraId="7EFB9FF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denominator is zero, default result is:</w:t>
      </w:r>
    </w:p>
    <w:p w14:paraId="1635426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BLANK.</w:t>
      </w:r>
    </w:p>
    <w:p w14:paraId="1441BB7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14317B8">
          <v:rect id="_x0000_i1097" style="width:0;height:1.5pt" o:hralign="center" o:hrstd="t" o:hr="t" fillcolor="#a0a0a0" stroked="f"/>
        </w:pict>
      </w:r>
    </w:p>
    <w:p w14:paraId="38C0BD3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73. Optional Alternate</w:t>
      </w:r>
    </w:p>
    <w:p w14:paraId="55278E5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=</w:t>
      </w:r>
    </w:p>
    <w:p w14:paraId="698BA12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2CB1317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[Approved Requests],</w:t>
      </w:r>
    </w:p>
    <w:p w14:paraId="24C2E70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[Decided Requests],</w:t>
      </w:r>
    </w:p>
    <w:p w14:paraId="6426317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0</w:t>
      </w:r>
    </w:p>
    <w:p w14:paraId="2843887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41D794A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returns:</w:t>
      </w:r>
    </w:p>
    <w:p w14:paraId="066E867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0</w:t>
      </w:r>
    </w:p>
    <w:p w14:paraId="592934C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denominator is zero.</w:t>
      </w:r>
    </w:p>
    <w:p w14:paraId="1CD9D2C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5F1B374">
          <v:rect id="_x0000_i1098" style="width:0;height:1.5pt" o:hralign="center" o:hrstd="t" o:hr="t" fillcolor="#a0a0a0" stroked="f"/>
        </w:pict>
      </w:r>
    </w:p>
    <w:p w14:paraId="6B7860D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74. Which Is Better?</w:t>
      </w:r>
    </w:p>
    <w:p w14:paraId="04278F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Depends on reporting meaning.</w:t>
      </w:r>
    </w:p>
    <w:p w14:paraId="7CC6EC0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there have been no decisions:</w:t>
      </w:r>
    </w:p>
    <w:p w14:paraId="76597AB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0%</w:t>
      </w:r>
    </w:p>
    <w:p w14:paraId="61C6BF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may imply:</w:t>
      </w:r>
    </w:p>
    <w:p w14:paraId="20BA55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Decisions exist but none were Approved.</w:t>
      </w:r>
    </w:p>
    <w:p w14:paraId="276DEFE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BLANK() can more accurately mean:</w:t>
      </w:r>
    </w:p>
    <w:p w14:paraId="3F994EC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 applicable data.</w:t>
      </w:r>
    </w:p>
    <w:p w14:paraId="7770FF2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training:</w:t>
      </w:r>
    </w:p>
    <w:p w14:paraId="44F9CF4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Use default BLANK.</w:t>
      </w:r>
    </w:p>
    <w:p w14:paraId="3E922C6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47E392A">
          <v:rect id="_x0000_i1099" style="width:0;height:1.5pt" o:hralign="center" o:hrstd="t" o:hr="t" fillcolor="#a0a0a0" stroked="f"/>
        </w:pict>
      </w:r>
    </w:p>
    <w:p w14:paraId="08BEB2E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O — FORMAT APPROVAL RATE</w:t>
      </w:r>
    </w:p>
    <w:p w14:paraId="16E1297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75. Select Measure</w:t>
      </w:r>
    </w:p>
    <w:p w14:paraId="56FFCDB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</w:t>
      </w:r>
    </w:p>
    <w:p w14:paraId="2E847E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Format:</w:t>
      </w:r>
    </w:p>
    <w:p w14:paraId="2BF7346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Percentage.</w:t>
      </w:r>
    </w:p>
    <w:p w14:paraId="45A2E73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963D9CC">
          <v:rect id="_x0000_i1100" style="width:0;height:1.5pt" o:hralign="center" o:hrstd="t" o:hr="t" fillcolor="#a0a0a0" stroked="f"/>
        </w:pict>
      </w:r>
    </w:p>
    <w:p w14:paraId="158D8DA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76. Decimal Places</w:t>
      </w:r>
    </w:p>
    <w:p w14:paraId="7280745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44FB45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1</w:t>
      </w:r>
    </w:p>
    <w:p w14:paraId="7698E19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or:</w:t>
      </w:r>
    </w:p>
    <w:p w14:paraId="6212C0A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0</w:t>
      </w:r>
    </w:p>
    <w:p w14:paraId="0474E6F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depending on requirements.</w:t>
      </w:r>
    </w:p>
    <w:p w14:paraId="13CE2D1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67A563A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83.3%</w:t>
      </w:r>
    </w:p>
    <w:p w14:paraId="4EED381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6A74345">
          <v:rect id="_x0000_i1101" style="width:0;height:1.5pt" o:hralign="center" o:hrstd="t" o:hr="t" fillcolor="#a0a0a0" stroked="f"/>
        </w:pict>
      </w:r>
    </w:p>
    <w:p w14:paraId="7D8DA13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77. Don't Multiply by 100</w:t>
      </w:r>
    </w:p>
    <w:p w14:paraId="3D6DE90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Measure returns:</w:t>
      </w:r>
    </w:p>
    <w:p w14:paraId="3C90D6A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0.833</w:t>
      </w:r>
    </w:p>
    <w:p w14:paraId="1B87B83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 format is Percentage:</w:t>
      </w:r>
    </w:p>
    <w:p w14:paraId="40B2A6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BI displays:</w:t>
      </w:r>
    </w:p>
    <w:p w14:paraId="20ABDB7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83.3%</w:t>
      </w:r>
    </w:p>
    <w:p w14:paraId="7C0E59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 not also multiply by 100 unless intentional.</w:t>
      </w:r>
    </w:p>
    <w:p w14:paraId="4D93946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9CC97F1">
          <v:rect id="_x0000_i1102" style="width:0;height:1.5pt" o:hralign="center" o:hrstd="t" o:hr="t" fillcolor="#a0a0a0" stroked="f"/>
        </w:pict>
      </w:r>
    </w:p>
    <w:p w14:paraId="31B0D06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P — TOTAL LEAVE DAYS</w:t>
      </w:r>
    </w:p>
    <w:p w14:paraId="673857A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78. Create</w:t>
      </w:r>
    </w:p>
    <w:p w14:paraId="7787D07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Days =</w:t>
      </w:r>
    </w:p>
    <w:p w14:paraId="3055A93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SUM(</w:t>
      </w:r>
    </w:p>
    <w:p w14:paraId="614A8F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FactLeaveRequest[Number of Days]</w:t>
      </w:r>
    </w:p>
    <w:p w14:paraId="04817B1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765B764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8EDC546">
          <v:rect id="_x0000_i1103" style="width:0;height:1.5pt" o:hralign="center" o:hrstd="t" o:hr="t" fillcolor="#a0a0a0" stroked="f"/>
        </w:pict>
      </w:r>
    </w:p>
    <w:p w14:paraId="2DD5244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79. SUM</w:t>
      </w:r>
    </w:p>
    <w:p w14:paraId="64DCE71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SUM() adds numeric values in:</w:t>
      </w:r>
    </w:p>
    <w:p w14:paraId="099A6BD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column</w:t>
      </w:r>
    </w:p>
    <w:p w14:paraId="04290FE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within current Filter Context.</w:t>
      </w:r>
    </w:p>
    <w:p w14:paraId="3654964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4B60EA2">
          <v:rect id="_x0000_i1104" style="width:0;height:1.5pt" o:hralign="center" o:hrstd="t" o:hr="t" fillcolor="#a0a0a0" stroked="f"/>
        </w:pict>
      </w:r>
    </w:p>
    <w:p w14:paraId="66159E1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80. Example</w:t>
      </w:r>
    </w:p>
    <w:p w14:paraId="665FE8E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Requests:</w:t>
      </w:r>
    </w:p>
    <w:p w14:paraId="0877818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3 days</w:t>
      </w:r>
    </w:p>
    <w:p w14:paraId="6BB0B8B6" w14:textId="77777777" w:rsidR="00F715AC" w:rsidRPr="00F715AC" w:rsidRDefault="00F715AC" w:rsidP="00F715AC">
      <w:pPr>
        <w:rPr>
          <w:sz w:val="32"/>
          <w:szCs w:val="32"/>
        </w:rPr>
      </w:pPr>
    </w:p>
    <w:p w14:paraId="75AAFF7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5 days</w:t>
      </w:r>
    </w:p>
    <w:p w14:paraId="3C16B6D2" w14:textId="77777777" w:rsidR="00F715AC" w:rsidRPr="00F715AC" w:rsidRDefault="00F715AC" w:rsidP="00F715AC">
      <w:pPr>
        <w:rPr>
          <w:sz w:val="32"/>
          <w:szCs w:val="32"/>
        </w:rPr>
      </w:pPr>
    </w:p>
    <w:p w14:paraId="4E705A4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 days</w:t>
      </w:r>
    </w:p>
    <w:p w14:paraId="4743196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Total:</w:t>
      </w:r>
    </w:p>
    <w:p w14:paraId="74332B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10</w:t>
      </w:r>
    </w:p>
    <w:p w14:paraId="6A20B90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75C2E99">
          <v:rect id="_x0000_i1105" style="width:0;height:1.5pt" o:hralign="center" o:hrstd="t" o:hr="t" fillcolor="#a0a0a0" stroked="f"/>
        </w:pict>
      </w:r>
    </w:p>
    <w:p w14:paraId="046778E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81. Department Filter</w:t>
      </w:r>
    </w:p>
    <w:p w14:paraId="1095AEE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Select:</w:t>
      </w:r>
    </w:p>
    <w:p w14:paraId="59629E5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HR.</w:t>
      </w:r>
    </w:p>
    <w:p w14:paraId="3762519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Days now sums only:</w:t>
      </w:r>
    </w:p>
    <w:p w14:paraId="51E0043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HR-related requests.</w:t>
      </w:r>
    </w:p>
    <w:p w14:paraId="1A0E71F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67483F0">
          <v:rect id="_x0000_i1106" style="width:0;height:1.5pt" o:hralign="center" o:hrstd="t" o:hr="t" fillcolor="#a0a0a0" stroked="f"/>
        </w:pict>
      </w:r>
    </w:p>
    <w:p w14:paraId="3737159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Q — APPROVED LEAVE DAYS</w:t>
      </w:r>
    </w:p>
    <w:p w14:paraId="5743AA7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82. Create</w:t>
      </w:r>
    </w:p>
    <w:p w14:paraId="59EFF0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Leave Days =</w:t>
      </w:r>
    </w:p>
    <w:p w14:paraId="64F3B4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746D73B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Days],</w:t>
      </w:r>
    </w:p>
    <w:p w14:paraId="25FC5A7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</w:t>
      </w:r>
    </w:p>
    <w:p w14:paraId="5D27692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4BFA333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EF67EA7">
          <v:rect id="_x0000_i1107" style="width:0;height:1.5pt" o:hralign="center" o:hrstd="t" o:hr="t" fillcolor="#a0a0a0" stroked="f"/>
        </w:pict>
      </w:r>
    </w:p>
    <w:p w14:paraId="588CBA3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83. Reuse Pattern</w:t>
      </w:r>
    </w:p>
    <w:p w14:paraId="29D006D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Instead of rebuilding:</w:t>
      </w:r>
    </w:p>
    <w:p w14:paraId="2CA3A83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SUM(FactLeaveRequest[Number of Days])</w:t>
      </w:r>
    </w:p>
    <w:p w14:paraId="1D7A449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inside every Measure,</w:t>
      </w:r>
    </w:p>
    <w:p w14:paraId="76A533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reuse:</w:t>
      </w:r>
    </w:p>
    <w:p w14:paraId="3ABCA59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[Total Leave Days].</w:t>
      </w:r>
    </w:p>
    <w:p w14:paraId="7228F2E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165BF28">
          <v:rect id="_x0000_i1108" style="width:0;height:1.5pt" o:hralign="center" o:hrstd="t" o:hr="t" fillcolor="#a0a0a0" stroked="f"/>
        </w:pict>
      </w:r>
    </w:p>
    <w:p w14:paraId="27FBADD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R — AVERAGE LEAVE DAYS</w:t>
      </w:r>
    </w:p>
    <w:p w14:paraId="7D47BE0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84. Create</w:t>
      </w:r>
    </w:p>
    <w:p w14:paraId="44521E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Leave Days =</w:t>
      </w:r>
    </w:p>
    <w:p w14:paraId="1D7A862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AVERAGE(</w:t>
      </w:r>
    </w:p>
    <w:p w14:paraId="007873C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FactLeaveRequest[Number of Days]</w:t>
      </w:r>
    </w:p>
    <w:p w14:paraId="27FDB62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4B42372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763505A">
          <v:rect id="_x0000_i1109" style="width:0;height:1.5pt" o:hralign="center" o:hrstd="t" o:hr="t" fillcolor="#a0a0a0" stroked="f"/>
        </w:pict>
      </w:r>
    </w:p>
    <w:p w14:paraId="464BE7D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85. AVERAGE</w:t>
      </w:r>
    </w:p>
    <w:p w14:paraId="6909281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AVERAGE() returns arithmetic mean of:</w:t>
      </w:r>
    </w:p>
    <w:p w14:paraId="1F53310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Numeric nonblank values.</w:t>
      </w:r>
    </w:p>
    <w:p w14:paraId="558BAD8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80E58F9">
          <v:rect id="_x0000_i1110" style="width:0;height:1.5pt" o:hralign="center" o:hrstd="t" o:hr="t" fillcolor="#a0a0a0" stroked="f"/>
        </w:pict>
      </w:r>
    </w:p>
    <w:p w14:paraId="6A8C2C4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86. Example</w:t>
      </w:r>
    </w:p>
    <w:p w14:paraId="1E8B16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</w:t>
      </w:r>
    </w:p>
    <w:p w14:paraId="58FC57D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4</w:t>
      </w:r>
    </w:p>
    <w:p w14:paraId="63C2E5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6</w:t>
      </w:r>
    </w:p>
    <w:p w14:paraId="46DA90B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Average:</w:t>
      </w:r>
    </w:p>
    <w:p w14:paraId="49EED0F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4</w:t>
      </w:r>
    </w:p>
    <w:p w14:paraId="69D4543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9781EDA">
          <v:rect id="_x0000_i1111" style="width:0;height:1.5pt" o:hralign="center" o:hrstd="t" o:hr="t" fillcolor="#a0a0a0" stroked="f"/>
        </w:pict>
      </w:r>
    </w:p>
    <w:p w14:paraId="11AEFDA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87. Blank Difference</w:t>
      </w:r>
    </w:p>
    <w:p w14:paraId="014589F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one Number of Days is:</w:t>
      </w:r>
    </w:p>
    <w:p w14:paraId="63CABF9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Blank,</w:t>
      </w:r>
    </w:p>
    <w:p w14:paraId="7423FAA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AVERAGE() does not treat that blank exactly like:</w:t>
      </w:r>
    </w:p>
    <w:p w14:paraId="23541AA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0.</w:t>
      </w:r>
    </w:p>
    <w:p w14:paraId="6C8F833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matters.</w:t>
      </w:r>
    </w:p>
    <w:p w14:paraId="58A982D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044553B">
          <v:rect id="_x0000_i1112" style="width:0;height:1.5pt" o:hralign="center" o:hrstd="t" o:hr="t" fillcolor="#a0a0a0" stroked="f"/>
        </w:pict>
      </w:r>
    </w:p>
    <w:p w14:paraId="7A0D2BD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88. Format</w:t>
      </w:r>
    </w:p>
    <w:p w14:paraId="66590BE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Set:</w:t>
      </w:r>
    </w:p>
    <w:p w14:paraId="012BCED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Decimal Number.</w:t>
      </w:r>
    </w:p>
    <w:p w14:paraId="08AA70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0DA26F2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4.6 days</w:t>
      </w:r>
    </w:p>
    <w:p w14:paraId="2B8DCB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The word:</w:t>
      </w:r>
    </w:p>
    <w:p w14:paraId="79D7BBA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days</w:t>
      </w:r>
    </w:p>
    <w:p w14:paraId="6446FF3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can be handled in title/visual formatting rather than changing the Measure into text.</w:t>
      </w:r>
    </w:p>
    <w:p w14:paraId="12B91D9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8868F93">
          <v:rect id="_x0000_i1113" style="width:0;height:1.5pt" o:hralign="center" o:hrstd="t" o:hr="t" fillcolor="#a0a0a0" stroked="f"/>
        </w:pict>
      </w:r>
    </w:p>
    <w:p w14:paraId="62B22B4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S — WHY NOT FORMAT USING STRING CONCATENATION?</w:t>
      </w:r>
    </w:p>
    <w:p w14:paraId="6833772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89. Avoid</w:t>
      </w:r>
    </w:p>
    <w:p w14:paraId="196EA84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Leave Days Text =</w:t>
      </w:r>
    </w:p>
    <w:p w14:paraId="453B4DF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FORMAT([Average Leave Days], "0.0")</w:t>
      </w:r>
    </w:p>
    <w:p w14:paraId="0F2BCFB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&amp; " days"</w:t>
      </w:r>
    </w:p>
    <w:p w14:paraId="1ECC22B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the primary business Measure.</w:t>
      </w:r>
    </w:p>
    <w:p w14:paraId="185C25F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Why?</w:t>
      </w:r>
    </w:p>
    <w:p w14:paraId="22292EA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creates:</w:t>
      </w:r>
    </w:p>
    <w:p w14:paraId="20EF7FC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Text.</w:t>
      </w:r>
    </w:p>
    <w:p w14:paraId="1F06D21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D3EDDC3">
          <v:rect id="_x0000_i1114" style="width:0;height:1.5pt" o:hralign="center" o:hrstd="t" o:hr="t" fillcolor="#a0a0a0" stroked="f"/>
        </w:pict>
      </w:r>
    </w:p>
    <w:p w14:paraId="63B65E1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90. Problem</w:t>
      </w:r>
    </w:p>
    <w:p w14:paraId="6643CEB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Text Measures are harder to use in:</w:t>
      </w:r>
    </w:p>
    <w:p w14:paraId="525D9406" w14:textId="77777777" w:rsidR="00F715AC" w:rsidRPr="00F715AC" w:rsidRDefault="00F715AC" w:rsidP="00F715AC">
      <w:pPr>
        <w:numPr>
          <w:ilvl w:val="0"/>
          <w:numId w:val="34"/>
        </w:numPr>
        <w:rPr>
          <w:sz w:val="32"/>
          <w:szCs w:val="32"/>
        </w:rPr>
      </w:pPr>
      <w:r w:rsidRPr="00F715AC">
        <w:rPr>
          <w:sz w:val="32"/>
          <w:szCs w:val="32"/>
        </w:rPr>
        <w:t>Numeric charts</w:t>
      </w:r>
    </w:p>
    <w:p w14:paraId="6B0492B4" w14:textId="77777777" w:rsidR="00F715AC" w:rsidRPr="00F715AC" w:rsidRDefault="00F715AC" w:rsidP="00F715AC">
      <w:pPr>
        <w:numPr>
          <w:ilvl w:val="0"/>
          <w:numId w:val="34"/>
        </w:numPr>
        <w:rPr>
          <w:sz w:val="32"/>
          <w:szCs w:val="32"/>
        </w:rPr>
      </w:pPr>
      <w:r w:rsidRPr="00F715AC">
        <w:rPr>
          <w:sz w:val="32"/>
          <w:szCs w:val="32"/>
        </w:rPr>
        <w:t>Conditional formatting</w:t>
      </w:r>
    </w:p>
    <w:p w14:paraId="297CEC24" w14:textId="77777777" w:rsidR="00F715AC" w:rsidRPr="00F715AC" w:rsidRDefault="00F715AC" w:rsidP="00F715AC">
      <w:pPr>
        <w:numPr>
          <w:ilvl w:val="0"/>
          <w:numId w:val="34"/>
        </w:numPr>
        <w:rPr>
          <w:sz w:val="32"/>
          <w:szCs w:val="32"/>
        </w:rPr>
      </w:pPr>
      <w:r w:rsidRPr="00F715AC">
        <w:rPr>
          <w:sz w:val="32"/>
          <w:szCs w:val="32"/>
        </w:rPr>
        <w:t>Further arithmetic</w:t>
      </w:r>
    </w:p>
    <w:p w14:paraId="387BF88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Keep primary Measures:</w:t>
      </w:r>
    </w:p>
    <w:p w14:paraId="06F9DF2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Numeric.</w:t>
      </w:r>
    </w:p>
    <w:p w14:paraId="3AF3D1E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FCE2FC5">
          <v:rect id="_x0000_i1115" style="width:0;height:1.5pt" o:hralign="center" o:hrstd="t" o:hr="t" fillcolor="#a0a0a0" stroked="f"/>
        </w:pict>
      </w:r>
    </w:p>
    <w:p w14:paraId="36C7B3B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T — EMPLOYEE COUNT</w:t>
      </w:r>
    </w:p>
    <w:p w14:paraId="2645C9B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91. Create</w:t>
      </w:r>
    </w:p>
    <w:p w14:paraId="5E59778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 Count =</w:t>
      </w:r>
    </w:p>
    <w:p w14:paraId="294C744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DISTINCTCOUNT(</w:t>
      </w:r>
    </w:p>
    <w:p w14:paraId="7514AA2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DimEmployee[Employee ID]</w:t>
      </w:r>
    </w:p>
    <w:p w14:paraId="34D020B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2F82D24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40B7FAA">
          <v:rect id="_x0000_i1116" style="width:0;height:1.5pt" o:hralign="center" o:hrstd="t" o:hr="t" fillcolor="#a0a0a0" stroked="f"/>
        </w:pict>
      </w:r>
    </w:p>
    <w:p w14:paraId="48CA05E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92. DISTINCTCOUNT</w:t>
      </w:r>
    </w:p>
    <w:p w14:paraId="0951180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Counts:</w:t>
      </w:r>
    </w:p>
    <w:p w14:paraId="0714A03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Distinct values</w:t>
      </w:r>
    </w:p>
    <w:p w14:paraId="3D530A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 a column.</w:t>
      </w:r>
    </w:p>
    <w:p w14:paraId="35BD939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82D9A90">
          <v:rect id="_x0000_i1117" style="width:0;height:1.5pt" o:hralign="center" o:hrstd="t" o:hr="t" fillcolor="#a0a0a0" stroked="f"/>
        </w:pict>
      </w:r>
    </w:p>
    <w:p w14:paraId="44D3ED3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93. Why Not COUNTROWS?</w:t>
      </w:r>
    </w:p>
    <w:p w14:paraId="1140E76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DimEmployee truly contains:</w:t>
      </w:r>
    </w:p>
    <w:p w14:paraId="01FADEC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One row per Employee,</w:t>
      </w:r>
    </w:p>
    <w:p w14:paraId="1041F3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COUNTROWS(DimEmployee) can also work.</w:t>
      </w:r>
    </w:p>
    <w:p w14:paraId="4D1FBDD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But DISTINCTCOUNT(Employee ID) explicitly expresses:</w:t>
      </w:r>
    </w:p>
    <w:p w14:paraId="55C2F56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Unique Employee count.</w:t>
      </w:r>
    </w:p>
    <w:p w14:paraId="334CC2B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88F5F2D">
          <v:rect id="_x0000_i1118" style="width:0;height:1.5pt" o:hralign="center" o:hrstd="t" o:hr="t" fillcolor="#a0a0a0" stroked="f"/>
        </w:pict>
      </w:r>
    </w:p>
    <w:p w14:paraId="22D6A19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94. Blank Nuance</w:t>
      </w:r>
    </w:p>
    <w:p w14:paraId="1F02507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DISTINCTCOUNT() can count:</w:t>
      </w:r>
    </w:p>
    <w:p w14:paraId="36D6801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BLANK</w:t>
      </w:r>
    </w:p>
    <w:p w14:paraId="5DFC9A1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as a distinct value.</w:t>
      </w:r>
    </w:p>
    <w:p w14:paraId="3EAF625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Our Dimension key should not contain blanks.</w:t>
      </w:r>
    </w:p>
    <w:p w14:paraId="695D114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it does:</w:t>
      </w:r>
    </w:p>
    <w:p w14:paraId="326CB0E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Fix the data model.</w:t>
      </w:r>
    </w:p>
    <w:p w14:paraId="0ECC4FA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F432B86">
          <v:rect id="_x0000_i1119" style="width:0;height:1.5pt" o:hralign="center" o:hrstd="t" o:hr="t" fillcolor="#a0a0a0" stroked="f"/>
        </w:pict>
      </w:r>
    </w:p>
    <w:p w14:paraId="4F18DEE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U — EMPLOYEES WITH LEAVE REQUESTS</w:t>
      </w:r>
    </w:p>
    <w:p w14:paraId="082B71C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95. Different Question</w:t>
      </w:r>
    </w:p>
    <w:p w14:paraId="05B975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 Count answers:</w:t>
      </w:r>
    </w:p>
    <w:p w14:paraId="36EED92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How many Employees are in the Employee Dimension under current Employee filters?</w:t>
      </w:r>
    </w:p>
    <w:p w14:paraId="040C5F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does not necessarily mean:</w:t>
      </w:r>
    </w:p>
    <w:p w14:paraId="69A6E83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How many Employees submitted Leave?</w:t>
      </w:r>
    </w:p>
    <w:p w14:paraId="43282B5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EE975FE">
          <v:rect id="_x0000_i1120" style="width:0;height:1.5pt" o:hralign="center" o:hrstd="t" o:hr="t" fillcolor="#a0a0a0" stroked="f"/>
        </w:pict>
      </w:r>
    </w:p>
    <w:p w14:paraId="7712EDB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96. Create</w:t>
      </w:r>
    </w:p>
    <w:p w14:paraId="2C3641C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Employees With Leave Requests =</w:t>
      </w:r>
    </w:p>
    <w:p w14:paraId="3887117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DISTINCTCOUNT(</w:t>
      </w:r>
    </w:p>
    <w:p w14:paraId="30B6D53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FactLeaveRequest[Employee ID]</w:t>
      </w:r>
    </w:p>
    <w:p w14:paraId="711E22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2C12F77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D606199">
          <v:rect id="_x0000_i1121" style="width:0;height:1.5pt" o:hralign="center" o:hrstd="t" o:hr="t" fillcolor="#a0a0a0" stroked="f"/>
        </w:pict>
      </w:r>
    </w:p>
    <w:p w14:paraId="6EAC4A4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97. Example</w:t>
      </w:r>
    </w:p>
    <w:p w14:paraId="62AB3D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>Company:</w:t>
      </w:r>
    </w:p>
    <w:p w14:paraId="5E51BD8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100 Employees</w:t>
      </w:r>
    </w:p>
    <w:p w14:paraId="00E047B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Employees with Leave Requests:</w:t>
      </w:r>
    </w:p>
    <w:p w14:paraId="372C44B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36</w:t>
      </w:r>
    </w:p>
    <w:p w14:paraId="38552F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Different metrics.</w:t>
      </w:r>
    </w:p>
    <w:p w14:paraId="37157CB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58CF9A2">
          <v:rect id="_x0000_i1122" style="width:0;height:1.5pt" o:hralign="center" o:hrstd="t" o:hr="t" fillcolor="#a0a0a0" stroked="f"/>
        </w:pict>
      </w:r>
    </w:p>
    <w:p w14:paraId="4E5E598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98. Status Filter</w:t>
      </w:r>
    </w:p>
    <w:p w14:paraId="149CD90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Status Slicer selects:</w:t>
      </w:r>
    </w:p>
    <w:p w14:paraId="603F6EC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Approved,</w:t>
      </w:r>
    </w:p>
    <w:p w14:paraId="7C88FAA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Employees With Leave Requests becomes:</w:t>
      </w:r>
    </w:p>
    <w:p w14:paraId="2E05451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Employees with Approved requests.</w:t>
      </w:r>
    </w:p>
    <w:p w14:paraId="1B377A0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Why?</w:t>
      </w:r>
    </w:p>
    <w:p w14:paraId="3A50A0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Measure counts a:</w:t>
      </w:r>
    </w:p>
    <w:p w14:paraId="423B7EA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Fact column.</w:t>
      </w:r>
    </w:p>
    <w:p w14:paraId="7F7636C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C518787">
          <v:rect id="_x0000_i1123" style="width:0;height:1.5pt" o:hralign="center" o:hrstd="t" o:hr="t" fillcolor="#a0a0a0" stroked="f"/>
        </w:pict>
      </w:r>
    </w:p>
    <w:p w14:paraId="7520BBB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V — REQUESTS PER EMPLOYEE</w:t>
      </w:r>
    </w:p>
    <w:p w14:paraId="03CE880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99. Requirement</w:t>
      </w:r>
    </w:p>
    <w:p w14:paraId="2545CDC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Management asks:</w:t>
      </w:r>
    </w:p>
    <w:p w14:paraId="01F37B6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On average, how many Leave Requests were submitted by Employees who have Leave activity?</w:t>
      </w:r>
    </w:p>
    <w:p w14:paraId="74D29FF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4F4EEC3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Per Employee =</w:t>
      </w:r>
    </w:p>
    <w:p w14:paraId="21C9011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lastRenderedPageBreak/>
        <w:t xml:space="preserve">    DIVIDE(</w:t>
      </w:r>
    </w:p>
    <w:p w14:paraId="373B22D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72B4BCB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[Employees With Leave Requests]</w:t>
      </w:r>
    </w:p>
    <w:p w14:paraId="1AB8A9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393EDE0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EC9316A">
          <v:rect id="_x0000_i1124" style="width:0;height:1.5pt" o:hralign="center" o:hrstd="t" o:hr="t" fillcolor="#a0a0a0" stroked="f"/>
        </w:pict>
      </w:r>
    </w:p>
    <w:p w14:paraId="3BD821E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100. Example</w:t>
      </w:r>
    </w:p>
    <w:p w14:paraId="6D99B5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40 Requests</w:t>
      </w:r>
    </w:p>
    <w:p w14:paraId="3CC35930" w14:textId="77777777" w:rsidR="00F715AC" w:rsidRPr="00F715AC" w:rsidRDefault="00F715AC" w:rsidP="00F715AC">
      <w:pPr>
        <w:rPr>
          <w:sz w:val="32"/>
          <w:szCs w:val="32"/>
        </w:rPr>
      </w:pPr>
    </w:p>
    <w:p w14:paraId="2D41596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20 Employees with requests</w:t>
      </w:r>
    </w:p>
    <w:p w14:paraId="3F0EE1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Result:</w:t>
      </w:r>
    </w:p>
    <w:p w14:paraId="38E881A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2.0</w:t>
      </w:r>
    </w:p>
    <w:p w14:paraId="4AC3C25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7799483">
          <v:rect id="_x0000_i1125" style="width:0;height:1.5pt" o:hralign="center" o:hrstd="t" o:hr="t" fillcolor="#a0a0a0" stroked="f"/>
        </w:pict>
      </w:r>
    </w:p>
    <w:p w14:paraId="530313B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101. Definition Matters</w:t>
      </w:r>
    </w:p>
    <w:p w14:paraId="38182F5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the business instead wants:</w:t>
      </w:r>
    </w:p>
    <w:p w14:paraId="12DD10F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divided by all employees,</w:t>
      </w:r>
    </w:p>
    <w:p w14:paraId="45E0D7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5DB0A3A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Per Total Employee =</w:t>
      </w:r>
    </w:p>
    <w:p w14:paraId="5C84039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4F8B306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29CC596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[Employee Count]</w:t>
      </w:r>
    </w:p>
    <w:p w14:paraId="1F8F700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5CCAB1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Different question.</w:t>
      </w:r>
    </w:p>
    <w:p w14:paraId="6709B68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E4339BD">
          <v:rect id="_x0000_i1126" style="width:0;height:1.5pt" o:hralign="center" o:hrstd="t" o:hr="t" fillcolor="#a0a0a0" stroked="f"/>
        </w:pict>
      </w:r>
    </w:p>
    <w:p w14:paraId="7AAD1AA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W — MEASURE DESIGN PRINCIPLE</w:t>
      </w:r>
    </w:p>
    <w:p w14:paraId="5DE3A9C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102. Measure Name Must Match Definition</w:t>
      </w:r>
    </w:p>
    <w:p w14:paraId="01F4BA3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Don't call:</w:t>
      </w:r>
    </w:p>
    <w:p w14:paraId="2498AD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Per Employee</w:t>
      </w:r>
    </w:p>
    <w:p w14:paraId="1033496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denominator is:</w:t>
      </w:r>
    </w:p>
    <w:p w14:paraId="1A93CD1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Something else.</w:t>
      </w:r>
    </w:p>
    <w:p w14:paraId="332E8DB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business Measure should have:</w:t>
      </w:r>
    </w:p>
    <w:p w14:paraId="1BFF9A7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Clear semantics.</w:t>
      </w:r>
    </w:p>
    <w:p w14:paraId="37D4CFA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40ABA77">
          <v:rect id="_x0000_i1127" style="width:0;height:1.5pt" o:hralign="center" o:hrstd="t" o:hr="t" fillcolor="#a0a0a0" stroked="f"/>
        </w:pict>
      </w:r>
    </w:p>
    <w:p w14:paraId="7A2ECAA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X — MATRIX TEST</w:t>
      </w:r>
    </w:p>
    <w:p w14:paraId="7022319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103. Add Matrix Visual</w:t>
      </w:r>
    </w:p>
    <w:p w14:paraId="6AD5CA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Rows:</w:t>
      </w:r>
    </w:p>
    <w:p w14:paraId="26C167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DimEmployee[Department Name]</w:t>
      </w:r>
    </w:p>
    <w:p w14:paraId="64BA82E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Values:</w:t>
      </w:r>
    </w:p>
    <w:p w14:paraId="623C5D7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[Total Leave Requests]</w:t>
      </w:r>
    </w:p>
    <w:p w14:paraId="40DA62A4" w14:textId="77777777" w:rsidR="00F715AC" w:rsidRPr="00F715AC" w:rsidRDefault="00F715AC" w:rsidP="00F715AC">
      <w:pPr>
        <w:rPr>
          <w:sz w:val="32"/>
          <w:szCs w:val="32"/>
        </w:rPr>
      </w:pPr>
    </w:p>
    <w:p w14:paraId="150701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[Approved Requests]</w:t>
      </w:r>
    </w:p>
    <w:p w14:paraId="48C5D047" w14:textId="77777777" w:rsidR="00F715AC" w:rsidRPr="00F715AC" w:rsidRDefault="00F715AC" w:rsidP="00F715AC">
      <w:pPr>
        <w:rPr>
          <w:sz w:val="32"/>
          <w:szCs w:val="32"/>
        </w:rPr>
      </w:pPr>
    </w:p>
    <w:p w14:paraId="67D409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[Rejected Requests]</w:t>
      </w:r>
    </w:p>
    <w:p w14:paraId="4C8EF7DC" w14:textId="77777777" w:rsidR="00F715AC" w:rsidRPr="00F715AC" w:rsidRDefault="00F715AC" w:rsidP="00F715AC">
      <w:pPr>
        <w:rPr>
          <w:sz w:val="32"/>
          <w:szCs w:val="32"/>
        </w:rPr>
      </w:pPr>
    </w:p>
    <w:p w14:paraId="23C7966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[Approval Rate]</w:t>
      </w:r>
    </w:p>
    <w:p w14:paraId="3AE2B5D4" w14:textId="77777777" w:rsidR="00F715AC" w:rsidRPr="00F715AC" w:rsidRDefault="00F715AC" w:rsidP="00F715AC">
      <w:pPr>
        <w:rPr>
          <w:sz w:val="32"/>
          <w:szCs w:val="32"/>
        </w:rPr>
      </w:pPr>
    </w:p>
    <w:p w14:paraId="266664E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[Average Leave Days]</w:t>
      </w:r>
    </w:p>
    <w:p w14:paraId="4138BD9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AA0208C">
          <v:rect id="_x0000_i1128" style="width:0;height:1.5pt" o:hralign="center" o:hrstd="t" o:hr="t" fillcolor="#a0a0a0" stroked="f"/>
        </w:pict>
      </w:r>
    </w:p>
    <w:p w14:paraId="38CD358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104. Expected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496"/>
        <w:gridCol w:w="1573"/>
        <w:gridCol w:w="1442"/>
        <w:gridCol w:w="1801"/>
        <w:gridCol w:w="1113"/>
      </w:tblGrid>
      <w:tr w:rsidR="00F715AC" w:rsidRPr="00F715AC" w14:paraId="5F34AE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A3077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7720B36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4D25097B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20E99EFC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3D84E138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2DC0F99C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Avg Days</w:t>
            </w:r>
          </w:p>
        </w:tc>
      </w:tr>
      <w:tr w:rsidR="00F715AC" w:rsidRPr="00F715AC" w14:paraId="73277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C81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5A9474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1F9E5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099D9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EE54D5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77.8%</w:t>
            </w:r>
          </w:p>
        </w:tc>
        <w:tc>
          <w:tcPr>
            <w:tcW w:w="0" w:type="auto"/>
            <w:vAlign w:val="center"/>
            <w:hideMark/>
          </w:tcPr>
          <w:p w14:paraId="4B39601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4.2</w:t>
            </w:r>
          </w:p>
        </w:tc>
      </w:tr>
      <w:tr w:rsidR="00F715AC" w:rsidRPr="00F715AC" w14:paraId="5BAA6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8A7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692F7A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34F4B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9C683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57FE0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83.3%</w:t>
            </w:r>
          </w:p>
        </w:tc>
        <w:tc>
          <w:tcPr>
            <w:tcW w:w="0" w:type="auto"/>
            <w:vAlign w:val="center"/>
            <w:hideMark/>
          </w:tcPr>
          <w:p w14:paraId="1EB9DEF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3.1</w:t>
            </w:r>
          </w:p>
        </w:tc>
      </w:tr>
      <w:tr w:rsidR="00F715AC" w:rsidRPr="00F715AC" w14:paraId="195C1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7145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A9C3CB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D1C105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E6D1EE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106DA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72.7%</w:t>
            </w:r>
          </w:p>
        </w:tc>
        <w:tc>
          <w:tcPr>
            <w:tcW w:w="0" w:type="auto"/>
            <w:vAlign w:val="center"/>
            <w:hideMark/>
          </w:tcPr>
          <w:p w14:paraId="7A4A8EFA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2.8</w:t>
            </w:r>
          </w:p>
        </w:tc>
      </w:tr>
    </w:tbl>
    <w:p w14:paraId="7CE2201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Numbers depend on data.</w:t>
      </w:r>
    </w:p>
    <w:p w14:paraId="09F6DA3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C0D9956">
          <v:rect id="_x0000_i1129" style="width:0;height:1.5pt" o:hralign="center" o:hrstd="t" o:hr="t" fillcolor="#a0a0a0" stroked="f"/>
        </w:pict>
      </w:r>
    </w:p>
    <w:p w14:paraId="5E1F50F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105. What Is Happening?</w:t>
      </w:r>
    </w:p>
    <w:p w14:paraId="727208C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each Matrix row:</w:t>
      </w:r>
    </w:p>
    <w:p w14:paraId="1BC73CC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BI creates Department:</w:t>
      </w:r>
    </w:p>
    <w:p w14:paraId="457304E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Filter Context.</w:t>
      </w:r>
    </w:p>
    <w:p w14:paraId="688F88E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same Measures calculate:</w:t>
      </w:r>
    </w:p>
    <w:p w14:paraId="6584CDB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Different results.</w:t>
      </w:r>
    </w:p>
    <w:p w14:paraId="32D54C6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0C06975">
          <v:rect id="_x0000_i1130" style="width:0;height:1.5pt" o:hralign="center" o:hrstd="t" o:hr="t" fillcolor="#a0a0a0" stroked="f"/>
        </w:pict>
      </w:r>
    </w:p>
    <w:p w14:paraId="3BE12AF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106. No Department-Specific Measure Needed</w:t>
      </w:r>
    </w:p>
    <w:p w14:paraId="48392E6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Don't create:</w:t>
      </w:r>
    </w:p>
    <w:p w14:paraId="54B4F60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 Requests</w:t>
      </w:r>
    </w:p>
    <w:p w14:paraId="3D4EA276" w14:textId="77777777" w:rsidR="00F715AC" w:rsidRPr="00F715AC" w:rsidRDefault="00F715AC" w:rsidP="00F715AC">
      <w:pPr>
        <w:rPr>
          <w:sz w:val="32"/>
          <w:szCs w:val="32"/>
        </w:rPr>
      </w:pPr>
    </w:p>
    <w:p w14:paraId="0CBB6CC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HR Requests</w:t>
      </w:r>
    </w:p>
    <w:p w14:paraId="0D47BA19" w14:textId="77777777" w:rsidR="00F715AC" w:rsidRPr="00F715AC" w:rsidRDefault="00F715AC" w:rsidP="00F715AC">
      <w:pPr>
        <w:rPr>
          <w:sz w:val="32"/>
          <w:szCs w:val="32"/>
        </w:rPr>
      </w:pPr>
    </w:p>
    <w:p w14:paraId="13BB1B5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Requests</w:t>
      </w:r>
    </w:p>
    <w:p w14:paraId="0C148C4F" w14:textId="77777777" w:rsidR="00F715AC" w:rsidRPr="00F715AC" w:rsidRDefault="00F715AC" w:rsidP="00F715AC">
      <w:pPr>
        <w:rPr>
          <w:sz w:val="32"/>
          <w:szCs w:val="32"/>
        </w:rPr>
      </w:pPr>
    </w:p>
    <w:p w14:paraId="0B5772E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Sales Requests</w:t>
      </w:r>
    </w:p>
    <w:p w14:paraId="34E0480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1B38509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[Total Leave Requests]</w:t>
      </w:r>
    </w:p>
    <w:p w14:paraId="5A79A4F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with:</w:t>
      </w:r>
    </w:p>
    <w:p w14:paraId="07B9D92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Dimension context.</w:t>
      </w:r>
    </w:p>
    <w:p w14:paraId="7FCD06C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09A9906">
          <v:rect id="_x0000_i1131" style="width:0;height:1.5pt" o:hralign="center" o:hrstd="t" o:hr="t" fillcolor="#a0a0a0" stroked="f"/>
        </w:pict>
      </w:r>
    </w:p>
    <w:p w14:paraId="77892CE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Y — FILTER CONTEXT POWER</w:t>
      </w:r>
    </w:p>
    <w:p w14:paraId="648C471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107. One Measure</w:t>
      </w:r>
    </w:p>
    <w:p w14:paraId="7490784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 =</w:t>
      </w:r>
    </w:p>
    <w:p w14:paraId="6564033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COUNTROWS(FactLeaveRequest)</w:t>
      </w:r>
    </w:p>
    <w:p w14:paraId="48DCBF9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can calculate by:</w:t>
      </w:r>
    </w:p>
    <w:p w14:paraId="57AE861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Department</w:t>
      </w:r>
    </w:p>
    <w:p w14:paraId="5D5B7E8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Employee</w:t>
      </w:r>
    </w:p>
    <w:p w14:paraId="1A117D7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Leave Type</w:t>
      </w:r>
    </w:p>
    <w:p w14:paraId="2C06630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Year</w:t>
      </w:r>
    </w:p>
    <w:p w14:paraId="0C1274A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Month</w:t>
      </w:r>
    </w:p>
    <w:p w14:paraId="3B12652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Status</w:t>
      </w:r>
    </w:p>
    <w:p w14:paraId="4BBFDA1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Any combination</w:t>
      </w:r>
    </w:p>
    <w:p w14:paraId="1A1DA7E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because:</w:t>
      </w:r>
    </w:p>
    <w:p w14:paraId="7EBF07B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Context changes.</w:t>
      </w:r>
    </w:p>
    <w:p w14:paraId="01978CD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5ED6E1E">
          <v:rect id="_x0000_i1132" style="width:0;height:1.5pt" o:hralign="center" o:hrstd="t" o:hr="t" fillcolor="#a0a0a0" stroked="f"/>
        </w:pict>
      </w:r>
    </w:p>
    <w:p w14:paraId="2E02BEB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Z — ROW CONTEXT</w:t>
      </w:r>
    </w:p>
    <w:p w14:paraId="3A5C401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108. What Is Row Context?</w:t>
      </w:r>
    </w:p>
    <w:p w14:paraId="00127E4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Row Context means:</w:t>
      </w:r>
    </w:p>
    <w:p w14:paraId="6082CDC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The current row.</w:t>
      </w:r>
    </w:p>
    <w:p w14:paraId="151CDA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commonly exists in:</w:t>
      </w:r>
    </w:p>
    <w:p w14:paraId="0F08A8B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Calculated Columns</w:t>
      </w:r>
    </w:p>
    <w:p w14:paraId="5A3C774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Iterator functions.</w:t>
      </w:r>
    </w:p>
    <w:p w14:paraId="5CB8A4A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0A6672B">
          <v:rect id="_x0000_i1133" style="width:0;height:1.5pt" o:hralign="center" o:hrstd="t" o:hr="t" fillcolor="#a0a0a0" stroked="f"/>
        </w:pict>
      </w:r>
    </w:p>
    <w:p w14:paraId="3290730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109. Calculated Column Example</w:t>
      </w:r>
    </w:p>
    <w:p w14:paraId="6A9AAD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Suppose we create:</w:t>
      </w:r>
    </w:p>
    <w:p w14:paraId="4AF5C0A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Long Leave Flag =</w:t>
      </w:r>
    </w:p>
    <w:p w14:paraId="50EB996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IF(</w:t>
      </w:r>
    </w:p>
    <w:p w14:paraId="796A12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FactLeaveRequest[Number of Days] &gt; 10,</w:t>
      </w:r>
    </w:p>
    <w:p w14:paraId="756646D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"Long",</w:t>
      </w:r>
    </w:p>
    <w:p w14:paraId="6FB7F66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"Standard"</w:t>
      </w:r>
    </w:p>
    <w:p w14:paraId="7F73A61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12B81C9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each row, DAX evaluates:</w:t>
      </w:r>
    </w:p>
    <w:p w14:paraId="3C2CE0E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That row's Number of Days.</w:t>
      </w:r>
    </w:p>
    <w:p w14:paraId="20BC21C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AD0902C">
          <v:rect id="_x0000_i1134" style="width:0;height:1.5pt" o:hralign="center" o:hrstd="t" o:hr="t" fillcolor="#a0a0a0" stroked="f"/>
        </w:pict>
      </w:r>
    </w:p>
    <w:p w14:paraId="6C67D94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110. Row Context Diagram</w:t>
      </w:r>
    </w:p>
    <w:p w14:paraId="670775C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Row 1 </w:t>
      </w: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Days = 2 </w:t>
      </w: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Standard</w:t>
      </w:r>
    </w:p>
    <w:p w14:paraId="243E05DF" w14:textId="77777777" w:rsidR="00F715AC" w:rsidRPr="00F715AC" w:rsidRDefault="00F715AC" w:rsidP="00F715AC">
      <w:pPr>
        <w:rPr>
          <w:sz w:val="32"/>
          <w:szCs w:val="32"/>
        </w:rPr>
      </w:pPr>
    </w:p>
    <w:p w14:paraId="7A7406C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Row 2 </w:t>
      </w: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Days = 14 </w:t>
      </w: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Long</w:t>
      </w:r>
    </w:p>
    <w:p w14:paraId="503557DC" w14:textId="77777777" w:rsidR="00F715AC" w:rsidRPr="00F715AC" w:rsidRDefault="00F715AC" w:rsidP="00F715AC">
      <w:pPr>
        <w:rPr>
          <w:sz w:val="32"/>
          <w:szCs w:val="32"/>
        </w:rPr>
      </w:pPr>
    </w:p>
    <w:p w14:paraId="2978831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Row 3 </w:t>
      </w: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Days = 5 </w:t>
      </w: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Standard</w:t>
      </w:r>
    </w:p>
    <w:p w14:paraId="0F49DFF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E37C0A1">
          <v:rect id="_x0000_i1135" style="width:0;height:1.5pt" o:hralign="center" o:hrstd="t" o:hr="t" fillcolor="#a0a0a0" stroked="f"/>
        </w:pict>
      </w:r>
    </w:p>
    <w:p w14:paraId="20222C6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111. Measure Is Different</w:t>
      </w:r>
    </w:p>
    <w:p w14:paraId="5A0E0F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Measure doesn't normally have:</w:t>
      </w:r>
    </w:p>
    <w:p w14:paraId="688242D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single current Fact row.</w:t>
      </w:r>
    </w:p>
    <w:p w14:paraId="684BBBA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evaluates:</w:t>
      </w:r>
    </w:p>
    <w:p w14:paraId="3C6AC55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Filter Context.</w:t>
      </w:r>
    </w:p>
    <w:p w14:paraId="6720917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BE58F66">
          <v:rect id="_x0000_i1136" style="width:0;height:1.5pt" o:hralign="center" o:hrstd="t" o:hr="t" fillcolor="#a0a0a0" stroked="f"/>
        </w:pict>
      </w:r>
    </w:p>
    <w:p w14:paraId="677A32D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112. Major Beginner Confusion</w:t>
      </w:r>
    </w:p>
    <w:p w14:paraId="55FC3D9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Calculated Column:</w:t>
      </w:r>
    </w:p>
    <w:p w14:paraId="48D29BA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true for this row?</w:t>
      </w:r>
    </w:p>
    <w:p w14:paraId="52A9FD1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Measure:</w:t>
      </w:r>
    </w:p>
    <w:p w14:paraId="5E5ED6E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the result for this filter context?</w:t>
      </w:r>
    </w:p>
    <w:p w14:paraId="7768738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0BAE44C">
          <v:rect id="_x0000_i1137" style="width:0;height:1.5pt" o:hralign="center" o:hrstd="t" o:hr="t" fillcolor="#a0a0a0" stroked="f"/>
        </w:pict>
      </w:r>
    </w:p>
    <w:p w14:paraId="7D24E0A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AA — SHOULD LONG LEAVE FLAG BE POWER QUERY OR DAX COLUMN?</w:t>
      </w:r>
    </w:p>
    <w:p w14:paraId="0ACC369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113. Yesterday</w:t>
      </w:r>
    </w:p>
    <w:p w14:paraId="5756644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created Leave Duration Band in:</w:t>
      </w:r>
    </w:p>
    <w:p w14:paraId="28516DC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Power Query.</w:t>
      </w:r>
    </w:p>
    <w:p w14:paraId="56EC51E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Could DAX also create it?</w:t>
      </w:r>
    </w:p>
    <w:p w14:paraId="430F5ED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Yes.</w:t>
      </w:r>
    </w:p>
    <w:p w14:paraId="3FB5457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CD4D97B">
          <v:rect id="_x0000_i1138" style="width:0;height:1.5pt" o:hralign="center" o:hrstd="t" o:hr="t" fillcolor="#a0a0a0" stroked="f"/>
        </w:pict>
      </w:r>
    </w:p>
    <w:p w14:paraId="2837331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114. But</w:t>
      </w:r>
    </w:p>
    <w:p w14:paraId="68AF9DB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Since it is a static row classification based only on source values:</w:t>
      </w:r>
    </w:p>
    <w:p w14:paraId="3441932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Power Query</w:t>
      </w:r>
    </w:p>
    <w:p w14:paraId="52B7F3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is a reasonable choice.</w:t>
      </w:r>
    </w:p>
    <w:p w14:paraId="75F9BAC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CA7FB0F">
          <v:rect id="_x0000_i1139" style="width:0;height:1.5pt" o:hralign="center" o:hrstd="t" o:hr="t" fillcolor="#a0a0a0" stroked="f"/>
        </w:pict>
      </w:r>
    </w:p>
    <w:p w14:paraId="08802B0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115. General Guideline</w:t>
      </w:r>
    </w:p>
    <w:p w14:paraId="3800972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09B439B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Power Query</w:t>
      </w:r>
    </w:p>
    <w:p w14:paraId="62170D4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data preparation where appropriate.</w:t>
      </w:r>
    </w:p>
    <w:p w14:paraId="29662B6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4F9CB00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Calculated Columns</w:t>
      </w:r>
    </w:p>
    <w:p w14:paraId="491964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model-level row calculations are needed.</w:t>
      </w:r>
    </w:p>
    <w:p w14:paraId="6E3F63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10CD917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Measures</w:t>
      </w:r>
    </w:p>
    <w:p w14:paraId="3952587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dynamic business aggregations.</w:t>
      </w:r>
    </w:p>
    <w:p w14:paraId="2718F66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3573658">
          <v:rect id="_x0000_i1140" style="width:0;height:1.5pt" o:hralign="center" o:hrstd="t" o:hr="t" fillcolor="#a0a0a0" stroked="f"/>
        </w:pict>
      </w:r>
    </w:p>
    <w:p w14:paraId="03B2464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AB — CONTEXT TRANSITION</w:t>
      </w:r>
    </w:p>
    <w:p w14:paraId="693E0E3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116. Advanced Concept</w:t>
      </w:r>
    </w:p>
    <w:p w14:paraId="0CB455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CALCULATE() also has an important behavior called:</w:t>
      </w:r>
    </w:p>
    <w:p w14:paraId="7D47DE2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Context Transition.</w:t>
      </w:r>
    </w:p>
    <w:p w14:paraId="49229E9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3CC9F88">
          <v:rect id="_x0000_i1141" style="width:0;height:1.5pt" o:hralign="center" o:hrstd="t" o:hr="t" fillcolor="#a0a0a0" stroked="f"/>
        </w:pict>
      </w:r>
    </w:p>
    <w:p w14:paraId="502ADCA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117. Meaning</w:t>
      </w:r>
    </w:p>
    <w:p w14:paraId="175FA55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used in a Row Context, CALCULATE() can convert:</w:t>
      </w:r>
    </w:p>
    <w:p w14:paraId="4B560C8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Current Row Context</w:t>
      </w:r>
    </w:p>
    <w:p w14:paraId="3F2BC42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into:</w:t>
      </w:r>
    </w:p>
    <w:p w14:paraId="0D0FF01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Filter Context.</w:t>
      </w:r>
    </w:p>
    <w:p w14:paraId="377A94D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C10E033">
          <v:rect id="_x0000_i1142" style="width:0;height:1.5pt" o:hralign="center" o:hrstd="t" o:hr="t" fillcolor="#a0a0a0" stroked="f"/>
        </w:pict>
      </w:r>
    </w:p>
    <w:p w14:paraId="74AD114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118. Day 19 Requirement</w:t>
      </w:r>
    </w:p>
    <w:p w14:paraId="2E7D102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Students only need to understand:</w:t>
      </w:r>
    </w:p>
    <w:p w14:paraId="0EE1CB7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The concept.</w:t>
      </w:r>
    </w:p>
    <w:p w14:paraId="074659A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 not build unnecessarily complex examples today.</w:t>
      </w:r>
    </w:p>
    <w:p w14:paraId="30EA774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E75DC6C">
          <v:rect id="_x0000_i1143" style="width:0;height:1.5pt" o:hralign="center" o:hrstd="t" o:hr="t" fillcolor="#a0a0a0" stroked="f"/>
        </w:pict>
      </w:r>
    </w:p>
    <w:p w14:paraId="2DEF5C5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119. Key Remember</w:t>
      </w:r>
    </w:p>
    <w:p w14:paraId="52B6B5F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Measures:</w:t>
      </w:r>
    </w:p>
    <w:p w14:paraId="466EE92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CALCULATE() is primarily introduced today as:</w:t>
      </w:r>
    </w:p>
    <w:p w14:paraId="27F3F1D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The function that modifies Filter Context.</w:t>
      </w:r>
    </w:p>
    <w:p w14:paraId="54906E3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A95D12E">
          <v:rect id="_x0000_i1144" style="width:0;height:1.5pt" o:hralign="center" o:hrstd="t" o:hr="t" fillcolor="#a0a0a0" stroked="f"/>
        </w:pict>
      </w:r>
    </w:p>
    <w:p w14:paraId="43E0E98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lastRenderedPageBreak/>
        <w:t>PART AC — CALCULATE DEEPER</w:t>
      </w:r>
    </w:p>
    <w:p w14:paraId="266CC18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120. General Pattern</w:t>
      </w:r>
    </w:p>
    <w:p w14:paraId="354A3DA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 =</w:t>
      </w:r>
    </w:p>
    <w:p w14:paraId="7C2CEE8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62C8E68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&lt;expression&gt;,</w:t>
      </w:r>
    </w:p>
    <w:p w14:paraId="504179C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&lt;filter1&gt;,</w:t>
      </w:r>
    </w:p>
    <w:p w14:paraId="7AE996D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&lt;filter2&gt;</w:t>
      </w:r>
    </w:p>
    <w:p w14:paraId="6E4D98B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31E97FA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086C986">
          <v:rect id="_x0000_i1145" style="width:0;height:1.5pt" o:hralign="center" o:hrstd="t" o:hr="t" fillcolor="#a0a0a0" stroked="f"/>
        </w:pict>
      </w:r>
    </w:p>
    <w:p w14:paraId="65D1E56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121. Example</w:t>
      </w:r>
    </w:p>
    <w:p w14:paraId="405B91A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Sick Leave Requests =</w:t>
      </w:r>
    </w:p>
    <w:p w14:paraId="13F0056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7A0BB6F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2E77730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"Approved",</w:t>
      </w:r>
    </w:p>
    <w:p w14:paraId="3783D3A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DimLeaveType[Leave Type Name] = "Sick Leave"</w:t>
      </w:r>
    </w:p>
    <w:p w14:paraId="575B121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5BD2028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DEDDE2B">
          <v:rect id="_x0000_i1146" style="width:0;height:1.5pt" o:hralign="center" o:hrstd="t" o:hr="t" fillcolor="#a0a0a0" stroked="f"/>
        </w:pict>
      </w:r>
    </w:p>
    <w:p w14:paraId="22B8C14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122. Result</w:t>
      </w:r>
    </w:p>
    <w:p w14:paraId="24DB836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calculation evaluates:</w:t>
      </w:r>
    </w:p>
    <w:p w14:paraId="144CF29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Existing Report Filters</w:t>
      </w:r>
    </w:p>
    <w:p w14:paraId="670455F6" w14:textId="77777777" w:rsidR="00F715AC" w:rsidRPr="00F715AC" w:rsidRDefault="00F715AC" w:rsidP="00F715AC">
      <w:pPr>
        <w:rPr>
          <w:sz w:val="32"/>
          <w:szCs w:val="32"/>
        </w:rPr>
      </w:pPr>
    </w:p>
    <w:p w14:paraId="2C62B1E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</w:t>
      </w:r>
    </w:p>
    <w:p w14:paraId="614FEE91" w14:textId="77777777" w:rsidR="00F715AC" w:rsidRPr="00F715AC" w:rsidRDefault="00F715AC" w:rsidP="00F715AC">
      <w:pPr>
        <w:rPr>
          <w:sz w:val="32"/>
          <w:szCs w:val="32"/>
        </w:rPr>
      </w:pPr>
    </w:p>
    <w:p w14:paraId="52800F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Status = Approved</w:t>
      </w:r>
    </w:p>
    <w:p w14:paraId="15F21230" w14:textId="77777777" w:rsidR="00F715AC" w:rsidRPr="00F715AC" w:rsidRDefault="00F715AC" w:rsidP="00F715AC">
      <w:pPr>
        <w:rPr>
          <w:sz w:val="32"/>
          <w:szCs w:val="32"/>
        </w:rPr>
      </w:pPr>
    </w:p>
    <w:p w14:paraId="02B074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</w:t>
      </w:r>
    </w:p>
    <w:p w14:paraId="46736EFB" w14:textId="77777777" w:rsidR="00F715AC" w:rsidRPr="00F715AC" w:rsidRDefault="00F715AC" w:rsidP="00F715AC">
      <w:pPr>
        <w:rPr>
          <w:sz w:val="32"/>
          <w:szCs w:val="32"/>
        </w:rPr>
      </w:pPr>
    </w:p>
    <w:p w14:paraId="55756A6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Type = Sick Leave</w:t>
      </w:r>
    </w:p>
    <w:p w14:paraId="147FCC6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970CBD8">
          <v:rect id="_x0000_i1147" style="width:0;height:1.5pt" o:hralign="center" o:hrstd="t" o:hr="t" fillcolor="#a0a0a0" stroked="f"/>
        </w:pict>
      </w:r>
    </w:p>
    <w:p w14:paraId="05D092B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AD — BOOLEAN FILTERS</w:t>
      </w:r>
    </w:p>
    <w:p w14:paraId="2D99120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123. Simple Filter</w:t>
      </w:r>
    </w:p>
    <w:p w14:paraId="645676E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Preferred:</w:t>
      </w:r>
    </w:p>
    <w:p w14:paraId="641D6C1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CALCULATE(</w:t>
      </w:r>
    </w:p>
    <w:p w14:paraId="57C984B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[Total Leave Requests],</w:t>
      </w:r>
    </w:p>
    <w:p w14:paraId="68F4C40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FactLeaveRequest[Status] = "Approved"</w:t>
      </w:r>
    </w:p>
    <w:p w14:paraId="111059A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)</w:t>
      </w:r>
    </w:p>
    <w:p w14:paraId="3B4CBF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simple single-column filtering.</w:t>
      </w:r>
    </w:p>
    <w:p w14:paraId="0A6ABF0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7490E75">
          <v:rect id="_x0000_i1148" style="width:0;height:1.5pt" o:hralign="center" o:hrstd="t" o:hr="t" fillcolor="#a0a0a0" stroked="f"/>
        </w:pict>
      </w:r>
    </w:p>
    <w:p w14:paraId="3C2F860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124. Avoid Unnecessary FILTER</w:t>
      </w:r>
    </w:p>
    <w:p w14:paraId="06347DA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You could write:</w:t>
      </w:r>
    </w:p>
    <w:p w14:paraId="26C526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CALCULATE(</w:t>
      </w:r>
    </w:p>
    <w:p w14:paraId="745DAE8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[Total Leave Requests],</w:t>
      </w:r>
    </w:p>
    <w:p w14:paraId="48FE3F3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FILTER(</w:t>
      </w:r>
    </w:p>
    <w:p w14:paraId="5CCC4C0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FactLeaveRequest,</w:t>
      </w:r>
    </w:p>
    <w:p w14:paraId="248E0FC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</w:t>
      </w:r>
    </w:p>
    <w:p w14:paraId="78FFE73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0C56CD8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)</w:t>
      </w:r>
    </w:p>
    <w:p w14:paraId="7916862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but for this simple case:</w:t>
      </w:r>
    </w:p>
    <w:p w14:paraId="7024AFF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It is unnecessarily complicated.</w:t>
      </w:r>
    </w:p>
    <w:p w14:paraId="4A80CE5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8BC9B69">
          <v:rect id="_x0000_i1149" style="width:0;height:1.5pt" o:hralign="center" o:hrstd="t" o:hr="t" fillcolor="#a0a0a0" stroked="f"/>
        </w:pict>
      </w:r>
    </w:p>
    <w:p w14:paraId="4A78871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125. Best Practice</w:t>
      </w:r>
    </w:p>
    <w:p w14:paraId="0CE372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Boolean filter expressions in CALCULATE():</w:t>
      </w:r>
    </w:p>
    <w:p w14:paraId="0CBF5AD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When possible.</w:t>
      </w:r>
    </w:p>
    <w:p w14:paraId="240D629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FILTER() when you genuinely require:</w:t>
      </w:r>
    </w:p>
    <w:p w14:paraId="308B3AC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table-expression filter.</w:t>
      </w:r>
    </w:p>
    <w:p w14:paraId="685BBA6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6A2DD32">
          <v:rect id="_x0000_i1150" style="width:0;height:1.5pt" o:hralign="center" o:hrstd="t" o:hr="t" fillcolor="#a0a0a0" stroked="f"/>
        </w:pict>
      </w:r>
    </w:p>
    <w:p w14:paraId="220B5C9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AE — FILTER FUNCTION</w:t>
      </w:r>
    </w:p>
    <w:p w14:paraId="28EBA56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126. FILTER</w:t>
      </w:r>
    </w:p>
    <w:p w14:paraId="73365CF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FILTER() returns:</w:t>
      </w:r>
    </w:p>
    <w:p w14:paraId="0799D1D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table</w:t>
      </w:r>
    </w:p>
    <w:p w14:paraId="3314EC9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containing rows that satisfy a condition.</w:t>
      </w:r>
    </w:p>
    <w:p w14:paraId="44C6415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10C76AB">
          <v:rect id="_x0000_i1151" style="width:0;height:1.5pt" o:hralign="center" o:hrstd="t" o:hr="t" fillcolor="#a0a0a0" stroked="f"/>
        </w:pict>
      </w:r>
    </w:p>
    <w:p w14:paraId="04C6701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127. Example Requirement</w:t>
      </w:r>
    </w:p>
    <w:p w14:paraId="4BC6098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Suppose management wants:</w:t>
      </w:r>
    </w:p>
    <w:p w14:paraId="07675EB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Requests longer than the current Average Leave Days.</w:t>
      </w:r>
    </w:p>
    <w:p w14:paraId="23A9B64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compares each row against:</w:t>
      </w:r>
    </w:p>
    <w:p w14:paraId="40C277D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Measure.</w:t>
      </w:r>
    </w:p>
    <w:p w14:paraId="7F7B655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may need a table filter.</w:t>
      </w:r>
    </w:p>
    <w:p w14:paraId="3BEBA15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6315E1B">
          <v:rect id="_x0000_i1152" style="width:0;height:1.5pt" o:hralign="center" o:hrstd="t" o:hr="t" fillcolor="#a0a0a0" stroked="f"/>
        </w:pict>
      </w:r>
    </w:p>
    <w:p w14:paraId="599914E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128. Example</w:t>
      </w:r>
    </w:p>
    <w:p w14:paraId="60C4497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Above Average Duration Requests =</w:t>
      </w:r>
    </w:p>
    <w:p w14:paraId="65427E9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42FF617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5A49E5D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FILTER(</w:t>
      </w:r>
    </w:p>
    <w:p w14:paraId="600284D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FactLeaveRequest,</w:t>
      </w:r>
    </w:p>
    <w:p w14:paraId="5BAF77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FactLeaveRequest[Number of Days]</w:t>
      </w:r>
    </w:p>
    <w:p w14:paraId="758F624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    &gt;</w:t>
      </w:r>
    </w:p>
    <w:p w14:paraId="18B9C7E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[Average Leave Days]</w:t>
      </w:r>
    </w:p>
    <w:p w14:paraId="2A36FD3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1A9C794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7FE553E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EF3FF6F">
          <v:rect id="_x0000_i1153" style="width:0;height:1.5pt" o:hralign="center" o:hrstd="t" o:hr="t" fillcolor="#a0a0a0" stroked="f"/>
        </w:pict>
      </w:r>
    </w:p>
    <w:p w14:paraId="1BD0F78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129. Why FILTER Here?</w:t>
      </w:r>
    </w:p>
    <w:p w14:paraId="3AB590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filter requires evaluating:</w:t>
      </w:r>
    </w:p>
    <w:p w14:paraId="628495A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Each Fact row</w:t>
      </w:r>
    </w:p>
    <w:p w14:paraId="136D25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against:</w:t>
      </w:r>
    </w:p>
    <w:p w14:paraId="5D4AE55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Measure.</w:t>
      </w:r>
    </w:p>
    <w:p w14:paraId="1D4D1AB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is more complex than:</w:t>
      </w:r>
    </w:p>
    <w:p w14:paraId="3207A03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Status = Approved.</w:t>
      </w:r>
    </w:p>
    <w:p w14:paraId="699A833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19B260F">
          <v:rect id="_x0000_i1154" style="width:0;height:1.5pt" o:hralign="center" o:hrstd="t" o:hr="t" fillcolor="#a0a0a0" stroked="f"/>
        </w:pict>
      </w:r>
    </w:p>
    <w:p w14:paraId="67A802D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AF — ITERATORS</w:t>
      </w:r>
    </w:p>
    <w:p w14:paraId="338288C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130. FILTER Is an Iterator</w:t>
      </w:r>
    </w:p>
    <w:p w14:paraId="31C58EB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evaluates a condition:</w:t>
      </w:r>
    </w:p>
    <w:p w14:paraId="02FFB45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Row by row</w:t>
      </w:r>
    </w:p>
    <w:p w14:paraId="26B6C64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over a table.</w:t>
      </w:r>
    </w:p>
    <w:p w14:paraId="4CE2372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creates:</w:t>
      </w:r>
    </w:p>
    <w:p w14:paraId="1D6A2F4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Row Context</w:t>
      </w:r>
    </w:p>
    <w:p w14:paraId="0DA4906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inside the iterator.</w:t>
      </w:r>
    </w:p>
    <w:p w14:paraId="7D44C8E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80FD41B">
          <v:rect id="_x0000_i1155" style="width:0;height:1.5pt" o:hralign="center" o:hrstd="t" o:hr="t" fillcolor="#a0a0a0" stroked="f"/>
        </w:pict>
      </w:r>
    </w:p>
    <w:p w14:paraId="52DC786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131. Other Iterator Functions</w:t>
      </w:r>
    </w:p>
    <w:p w14:paraId="6F03AE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Examples include:</w:t>
      </w:r>
    </w:p>
    <w:p w14:paraId="7B42CA9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SUMX</w:t>
      </w:r>
    </w:p>
    <w:p w14:paraId="4C62DE31" w14:textId="77777777" w:rsidR="00F715AC" w:rsidRPr="00F715AC" w:rsidRDefault="00F715AC" w:rsidP="00F715AC">
      <w:pPr>
        <w:rPr>
          <w:sz w:val="32"/>
          <w:szCs w:val="32"/>
        </w:rPr>
      </w:pPr>
    </w:p>
    <w:p w14:paraId="07F2E7D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AVERAGEX</w:t>
      </w:r>
    </w:p>
    <w:p w14:paraId="0CB46452" w14:textId="77777777" w:rsidR="00F715AC" w:rsidRPr="00F715AC" w:rsidRDefault="00F715AC" w:rsidP="00F715AC">
      <w:pPr>
        <w:rPr>
          <w:sz w:val="32"/>
          <w:szCs w:val="32"/>
        </w:rPr>
      </w:pPr>
    </w:p>
    <w:p w14:paraId="7F79490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COUNTX</w:t>
      </w:r>
    </w:p>
    <w:p w14:paraId="6AF33D99" w14:textId="77777777" w:rsidR="00F715AC" w:rsidRPr="00F715AC" w:rsidRDefault="00F715AC" w:rsidP="00F715AC">
      <w:pPr>
        <w:rPr>
          <w:sz w:val="32"/>
          <w:szCs w:val="32"/>
        </w:rPr>
      </w:pPr>
    </w:p>
    <w:p w14:paraId="108F0F4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MAXX</w:t>
      </w:r>
    </w:p>
    <w:p w14:paraId="5B4A7BB3" w14:textId="77777777" w:rsidR="00F715AC" w:rsidRPr="00F715AC" w:rsidRDefault="00F715AC" w:rsidP="00F715AC">
      <w:pPr>
        <w:rPr>
          <w:sz w:val="32"/>
          <w:szCs w:val="32"/>
        </w:rPr>
      </w:pPr>
    </w:p>
    <w:p w14:paraId="5378587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MINX</w:t>
      </w:r>
    </w:p>
    <w:p w14:paraId="4AE7CB2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X commonly signals:</w:t>
      </w:r>
    </w:p>
    <w:p w14:paraId="3968F71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Evaluate an expression for each row.</w:t>
      </w:r>
    </w:p>
    <w:p w14:paraId="0ADC5DD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248F4A9">
          <v:rect id="_x0000_i1156" style="width:0;height:1.5pt" o:hralign="center" o:hrstd="t" o:hr="t" fillcolor="#a0a0a0" stroked="f"/>
        </w:pict>
      </w:r>
    </w:p>
    <w:p w14:paraId="4307C55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132. Day 19 Scope</w:t>
      </w:r>
    </w:p>
    <w:p w14:paraId="1C2A46B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Understand the concept.</w:t>
      </w:r>
    </w:p>
    <w:p w14:paraId="1CE899F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don't need heavy iterator formulas yet.</w:t>
      </w:r>
    </w:p>
    <w:p w14:paraId="2267D31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3DEE3F6">
          <v:rect id="_x0000_i1157" style="width:0;height:1.5pt" o:hralign="center" o:hrstd="t" o:hr="t" fillcolor="#a0a0a0" stroked="f"/>
        </w:pict>
      </w:r>
    </w:p>
    <w:p w14:paraId="0419762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AG — SUM VS SUMX</w:t>
      </w:r>
    </w:p>
    <w:p w14:paraId="5FD60EA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133. SUM</w:t>
      </w:r>
    </w:p>
    <w:p w14:paraId="31FE0D9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7A5D29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SUM(</w:t>
      </w:r>
    </w:p>
    <w:p w14:paraId="6300DDA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FactLeaveRequest[Number of Days]</w:t>
      </w:r>
    </w:p>
    <w:p w14:paraId="33449F9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)</w:t>
      </w:r>
    </w:p>
    <w:p w14:paraId="6AAB661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adding:</w:t>
      </w:r>
    </w:p>
    <w:p w14:paraId="4C7801A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One numeric column.</w:t>
      </w:r>
    </w:p>
    <w:p w14:paraId="32E35AB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8DC5C36">
          <v:rect id="_x0000_i1158" style="width:0;height:1.5pt" o:hralign="center" o:hrstd="t" o:hr="t" fillcolor="#a0a0a0" stroked="f"/>
        </w:pict>
      </w:r>
    </w:p>
    <w:p w14:paraId="571B5D5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134. SUMX</w:t>
      </w:r>
    </w:p>
    <w:p w14:paraId="4FD9BEE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Useful when you need to evaluate:</w:t>
      </w:r>
    </w:p>
    <w:p w14:paraId="6F7DA95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 expression per row</w:t>
      </w:r>
    </w:p>
    <w:p w14:paraId="42D741E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then sum the results.</w:t>
      </w:r>
    </w:p>
    <w:p w14:paraId="5707408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 generic pattern:</w:t>
      </w:r>
    </w:p>
    <w:p w14:paraId="4C44966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SUMX(</w:t>
      </w:r>
    </w:p>
    <w:p w14:paraId="7E4AA8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Table,</w:t>
      </w:r>
    </w:p>
    <w:p w14:paraId="113BF5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Expression</w:t>
      </w:r>
    </w:p>
    <w:p w14:paraId="4438CA1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)</w:t>
      </w:r>
    </w:p>
    <w:p w14:paraId="51AD7D9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8CA6998">
          <v:rect id="_x0000_i1159" style="width:0;height:1.5pt" o:hralign="center" o:hrstd="t" o:hr="t" fillcolor="#a0a0a0" stroked="f"/>
        </w:pict>
      </w:r>
    </w:p>
    <w:p w14:paraId="07B6F9C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135. Rule</w:t>
      </w:r>
    </w:p>
    <w:p w14:paraId="1198C91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Don't use SUMX() when simple:</w:t>
      </w:r>
    </w:p>
    <w:p w14:paraId="2D675EF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SUM()</w:t>
      </w:r>
    </w:p>
    <w:p w14:paraId="71B3A50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already solves the requirement.</w:t>
      </w:r>
    </w:p>
    <w:p w14:paraId="13CF530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Simpler is better.</w:t>
      </w:r>
    </w:p>
    <w:p w14:paraId="13B086F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841CE3A">
          <v:rect id="_x0000_i1160" style="width:0;height:1.5pt" o:hralign="center" o:hrstd="t" o:hr="t" fillcolor="#a0a0a0" stroked="f"/>
        </w:pict>
      </w:r>
    </w:p>
    <w:p w14:paraId="7636624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AH — DAX VARIABLES</w:t>
      </w:r>
    </w:p>
    <w:p w14:paraId="1F6558F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136. VAR</w:t>
      </w:r>
    </w:p>
    <w:p w14:paraId="0E1302D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allows:</w:t>
      </w:r>
    </w:p>
    <w:p w14:paraId="0A6045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VAR</w:t>
      </w:r>
    </w:p>
    <w:p w14:paraId="2A5ADC7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 store intermediate results.</w:t>
      </w:r>
    </w:p>
    <w:p w14:paraId="7AC8B1E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F915107">
          <v:rect id="_x0000_i1161" style="width:0;height:1.5pt" o:hralign="center" o:hrstd="t" o:hr="t" fillcolor="#a0a0a0" stroked="f"/>
        </w:pict>
      </w:r>
    </w:p>
    <w:p w14:paraId="005E8BC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137. General Pattern</w:t>
      </w:r>
    </w:p>
    <w:p w14:paraId="4624C0B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 =</w:t>
      </w:r>
    </w:p>
    <w:p w14:paraId="0B02C0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FirstValue =</w:t>
      </w:r>
    </w:p>
    <w:p w14:paraId="03A6363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expression</w:t>
      </w:r>
    </w:p>
    <w:p w14:paraId="1A7AAA82" w14:textId="77777777" w:rsidR="00F715AC" w:rsidRPr="00F715AC" w:rsidRDefault="00F715AC" w:rsidP="00F715AC">
      <w:pPr>
        <w:rPr>
          <w:sz w:val="32"/>
          <w:szCs w:val="32"/>
        </w:rPr>
      </w:pPr>
    </w:p>
    <w:p w14:paraId="6EEBFE7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SecondValue =</w:t>
      </w:r>
    </w:p>
    <w:p w14:paraId="6E8EE34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expression</w:t>
      </w:r>
    </w:p>
    <w:p w14:paraId="7AB18A3B" w14:textId="77777777" w:rsidR="00F715AC" w:rsidRPr="00F715AC" w:rsidRDefault="00F715AC" w:rsidP="00F715AC">
      <w:pPr>
        <w:rPr>
          <w:sz w:val="32"/>
          <w:szCs w:val="32"/>
        </w:rPr>
      </w:pPr>
    </w:p>
    <w:p w14:paraId="0810F43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RETURN</w:t>
      </w:r>
    </w:p>
    <w:p w14:paraId="0D76BD4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result</w:t>
      </w:r>
    </w:p>
    <w:p w14:paraId="1F47FC9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4DE37BB">
          <v:rect id="_x0000_i1162" style="width:0;height:1.5pt" o:hralign="center" o:hrstd="t" o:hr="t" fillcolor="#a0a0a0" stroked="f"/>
        </w:pict>
      </w:r>
    </w:p>
    <w:p w14:paraId="27B24F1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138. Why Variables?</w:t>
      </w:r>
    </w:p>
    <w:p w14:paraId="7E906F6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Variables can improve:</w:t>
      </w:r>
    </w:p>
    <w:p w14:paraId="060ECB0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Readability</w:t>
      </w:r>
    </w:p>
    <w:p w14:paraId="008F110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Debugging</w:t>
      </w:r>
    </w:p>
    <w:p w14:paraId="0B8CF25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Maintainability</w:t>
      </w:r>
    </w:p>
    <w:p w14:paraId="3939C14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Performance when repeated expressions are avoided</w:t>
      </w:r>
    </w:p>
    <w:p w14:paraId="77B9C08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C0CF800">
          <v:rect id="_x0000_i1163" style="width:0;height:1.5pt" o:hralign="center" o:hrstd="t" o:hr="t" fillcolor="#a0a0a0" stroked="f"/>
        </w:pict>
      </w:r>
    </w:p>
    <w:p w14:paraId="2C1C3F3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AI — REWRITE APPROVAL RATE</w:t>
      </w:r>
    </w:p>
    <w:p w14:paraId="52B19C6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139. Version 1</w:t>
      </w:r>
    </w:p>
    <w:p w14:paraId="02CA3EE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=</w:t>
      </w:r>
    </w:p>
    <w:p w14:paraId="23DC578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5716723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[Approved Requests],</w:t>
      </w:r>
    </w:p>
    <w:p w14:paraId="1328A43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[Decided Requests]</w:t>
      </w:r>
    </w:p>
    <w:p w14:paraId="19308B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7668609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Already good.</w:t>
      </w:r>
    </w:p>
    <w:p w14:paraId="1D4DA1C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892BD3D">
          <v:rect id="_x0000_i1164" style="width:0;height:1.5pt" o:hralign="center" o:hrstd="t" o:hr="t" fillcolor="#a0a0a0" stroked="f"/>
        </w:pict>
      </w:r>
    </w:p>
    <w:p w14:paraId="4643EF9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140. Variable Version</w:t>
      </w:r>
    </w:p>
    <w:p w14:paraId="374B325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with VAR =</w:t>
      </w:r>
    </w:p>
    <w:p w14:paraId="5AD746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Approved =</w:t>
      </w:r>
    </w:p>
    <w:p w14:paraId="0FB9FD8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[Approved Requests]</w:t>
      </w:r>
    </w:p>
    <w:p w14:paraId="6D407611" w14:textId="77777777" w:rsidR="00F715AC" w:rsidRPr="00F715AC" w:rsidRDefault="00F715AC" w:rsidP="00F715AC">
      <w:pPr>
        <w:rPr>
          <w:sz w:val="32"/>
          <w:szCs w:val="32"/>
        </w:rPr>
      </w:pPr>
    </w:p>
    <w:p w14:paraId="5CFE495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Decisions =</w:t>
      </w:r>
    </w:p>
    <w:p w14:paraId="2250361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[Decided Requests]</w:t>
      </w:r>
    </w:p>
    <w:p w14:paraId="7A3805FD" w14:textId="77777777" w:rsidR="00F715AC" w:rsidRPr="00F715AC" w:rsidRDefault="00F715AC" w:rsidP="00F715AC">
      <w:pPr>
        <w:rPr>
          <w:sz w:val="32"/>
          <w:szCs w:val="32"/>
        </w:rPr>
      </w:pPr>
    </w:p>
    <w:p w14:paraId="524AC1D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RETURN</w:t>
      </w:r>
    </w:p>
    <w:p w14:paraId="18FBCDA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DIVIDE(</w:t>
      </w:r>
    </w:p>
    <w:p w14:paraId="0F0CF9A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Approved,</w:t>
      </w:r>
    </w:p>
    <w:p w14:paraId="7FD3274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Decisions</w:t>
      </w:r>
    </w:p>
    <w:p w14:paraId="6297C3C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733ED7F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072B190">
          <v:rect id="_x0000_i1165" style="width:0;height:1.5pt" o:hralign="center" o:hrstd="t" o:hr="t" fillcolor="#a0a0a0" stroked="f"/>
        </w:pict>
      </w:r>
    </w:p>
    <w:p w14:paraId="4CEF6EA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141. Is VAR Required?</w:t>
      </w:r>
    </w:p>
    <w:p w14:paraId="1873D8F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No.</w:t>
      </w:r>
    </w:p>
    <w:p w14:paraId="2F56C0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original formula is simpler.</w:t>
      </w:r>
    </w:p>
    <w:p w14:paraId="2E2534F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variables when they improve:</w:t>
      </w:r>
    </w:p>
    <w:p w14:paraId="646CCDF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Clarity or efficiency.</w:t>
      </w:r>
    </w:p>
    <w:p w14:paraId="3D26D42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B12CA70">
          <v:rect id="_x0000_i1166" style="width:0;height:1.5pt" o:hralign="center" o:hrstd="t" o:hr="t" fillcolor="#a0a0a0" stroked="f"/>
        </w:pict>
      </w:r>
    </w:p>
    <w:p w14:paraId="15A597F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142. Don't Add Variables for Decoration</w:t>
      </w:r>
    </w:p>
    <w:p w14:paraId="0CC390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Bad:</w:t>
      </w:r>
    </w:p>
    <w:p w14:paraId="458210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 =</w:t>
      </w:r>
    </w:p>
    <w:p w14:paraId="29B7B85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A = COUNTROWS(FactLeaveRequest)</w:t>
      </w:r>
    </w:p>
    <w:p w14:paraId="082759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RETURN A</w:t>
      </w:r>
    </w:p>
    <w:p w14:paraId="689C1F5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adds little value.</w:t>
      </w:r>
    </w:p>
    <w:p w14:paraId="486C708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AECFE76">
          <v:rect id="_x0000_i1167" style="width:0;height:1.5pt" o:hralign="center" o:hrstd="t" o:hr="t" fillcolor="#a0a0a0" stroked="f"/>
        </w:pict>
      </w:r>
    </w:p>
    <w:p w14:paraId="0324DB6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AJ — VARIABLE DEBUGGING</w:t>
      </w:r>
    </w:p>
    <w:p w14:paraId="3801F6C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143. Complex Measure</w:t>
      </w:r>
    </w:p>
    <w:p w14:paraId="3E64190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Suppose:</w:t>
      </w:r>
    </w:p>
    <w:p w14:paraId="212083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Year-over-Year Request Change % =</w:t>
      </w:r>
    </w:p>
    <w:p w14:paraId="7755FFB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CurrentRequests =</w:t>
      </w:r>
    </w:p>
    <w:p w14:paraId="393FCE3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</w:t>
      </w:r>
    </w:p>
    <w:p w14:paraId="5FD62F5A" w14:textId="77777777" w:rsidR="00F715AC" w:rsidRPr="00F715AC" w:rsidRDefault="00F715AC" w:rsidP="00F715AC">
      <w:pPr>
        <w:rPr>
          <w:sz w:val="32"/>
          <w:szCs w:val="32"/>
        </w:rPr>
      </w:pPr>
    </w:p>
    <w:p w14:paraId="36E36B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PreviousRequests =</w:t>
      </w:r>
    </w:p>
    <w:p w14:paraId="4DA7DAB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...</w:t>
      </w:r>
    </w:p>
    <w:p w14:paraId="3B7D8D45" w14:textId="77777777" w:rsidR="00F715AC" w:rsidRPr="00F715AC" w:rsidRDefault="00F715AC" w:rsidP="00F715AC">
      <w:pPr>
        <w:rPr>
          <w:sz w:val="32"/>
          <w:szCs w:val="32"/>
        </w:rPr>
      </w:pPr>
    </w:p>
    <w:p w14:paraId="5AA169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RETURN</w:t>
      </w:r>
    </w:p>
    <w:p w14:paraId="7D4BFC3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DIVIDE(</w:t>
      </w:r>
    </w:p>
    <w:p w14:paraId="6718D91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CurrentRequests - PreviousRequests,</w:t>
      </w:r>
    </w:p>
    <w:p w14:paraId="3F4E6B2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PreviousRequests</w:t>
      </w:r>
    </w:p>
    <w:p w14:paraId="3E72934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4C892D9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0EAAB31">
          <v:rect id="_x0000_i1168" style="width:0;height:1.5pt" o:hralign="center" o:hrstd="t" o:hr="t" fillcolor="#a0a0a0" stroked="f"/>
        </w:pict>
      </w:r>
    </w:p>
    <w:p w14:paraId="45A7AE8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144. Debugging</w:t>
      </w:r>
    </w:p>
    <w:p w14:paraId="4CE08B9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Temporarily return:</w:t>
      </w:r>
    </w:p>
    <w:p w14:paraId="5D57684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RETURN</w:t>
      </w:r>
    </w:p>
    <w:p w14:paraId="7D478E5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PreviousRequests</w:t>
      </w:r>
    </w:p>
    <w:p w14:paraId="3D2D25D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 inspect:</w:t>
      </w:r>
    </w:p>
    <w:p w14:paraId="0812128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Intermediate result.</w:t>
      </w:r>
    </w:p>
    <w:p w14:paraId="385CD7C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makes variables useful for:</w:t>
      </w:r>
    </w:p>
    <w:p w14:paraId="5CCF8D6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Debugging.</w:t>
      </w:r>
    </w:p>
    <w:p w14:paraId="21701ED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5B644BB">
          <v:rect id="_x0000_i1169" style="width:0;height:1.5pt" o:hralign="center" o:hrstd="t" o:hr="t" fillcolor="#a0a0a0" stroked="f"/>
        </w:pict>
      </w:r>
    </w:p>
    <w:p w14:paraId="655B7B4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AK — SELECTEDVALUE</w:t>
      </w:r>
    </w:p>
    <w:p w14:paraId="0194A7C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145. Requirement</w:t>
      </w:r>
    </w:p>
    <w:p w14:paraId="3EF599D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want dynamic text:</w:t>
      </w:r>
    </w:p>
    <w:p w14:paraId="6F1AD1E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HR Leave Analytics — Finance</w:t>
      </w:r>
    </w:p>
    <w:p w14:paraId="72F43EB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Finance is selected.</w:t>
      </w:r>
    </w:p>
    <w:p w14:paraId="1F171FF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C7769D0">
          <v:rect id="_x0000_i1170" style="width:0;height:1.5pt" o:hralign="center" o:hrstd="t" o:hr="t" fillcolor="#a0a0a0" stroked="f"/>
        </w:pict>
      </w:r>
    </w:p>
    <w:p w14:paraId="5531273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146. SELECTEDVALUE</w:t>
      </w:r>
    </w:p>
    <w:p w14:paraId="59BA011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SELECTEDVALUE() returns a value when the current context contains:</w:t>
      </w:r>
    </w:p>
    <w:p w14:paraId="4FC9556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Exactly one distinct value.</w:t>
      </w:r>
    </w:p>
    <w:p w14:paraId="79DD4BA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Otherwise it returns:</w:t>
      </w:r>
    </w:p>
    <w:p w14:paraId="39ABD7E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 alternate result</w:t>
      </w:r>
    </w:p>
    <w:p w14:paraId="10858B9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or BLANK if none is supplied.</w:t>
      </w:r>
    </w:p>
    <w:p w14:paraId="6E49B45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C232D06">
          <v:rect id="_x0000_i1171" style="width:0;height:1.5pt" o:hralign="center" o:hrstd="t" o:hr="t" fillcolor="#a0a0a0" stroked="f"/>
        </w:pict>
      </w:r>
    </w:p>
    <w:p w14:paraId="1C98513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147. Create</w:t>
      </w:r>
    </w:p>
    <w:p w14:paraId="1A6F615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Selected Department =</w:t>
      </w:r>
    </w:p>
    <w:p w14:paraId="3DF6750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SELECTEDVALUE(</w:t>
      </w:r>
    </w:p>
    <w:p w14:paraId="32F4D51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DimEmployee[Department Name],</w:t>
      </w:r>
    </w:p>
    <w:p w14:paraId="759F2EF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"All Departments"</w:t>
      </w:r>
    </w:p>
    <w:p w14:paraId="76D8A2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6FE8797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C831E8F">
          <v:rect id="_x0000_i1172" style="width:0;height:1.5pt" o:hralign="center" o:hrstd="t" o:hr="t" fillcolor="#a0a0a0" stroked="f"/>
        </w:pict>
      </w:r>
    </w:p>
    <w:p w14:paraId="4487A7D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148. Test</w:t>
      </w:r>
    </w:p>
    <w:p w14:paraId="233F8B9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 Department selected:</w:t>
      </w:r>
    </w:p>
    <w:p w14:paraId="57DB3CE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All Departments</w:t>
      </w:r>
    </w:p>
    <w:p w14:paraId="10BC5F5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D385CEB">
          <v:rect id="_x0000_i1173" style="width:0;height:1.5pt" o:hralign="center" o:hrstd="t" o:hr="t" fillcolor="#a0a0a0" stroked="f"/>
        </w:pict>
      </w:r>
    </w:p>
    <w:p w14:paraId="25A20B8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149. Finance selected:</w:t>
      </w:r>
    </w:p>
    <w:p w14:paraId="54A231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</w:t>
      </w:r>
    </w:p>
    <w:p w14:paraId="6D63690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6517EB6">
          <v:rect id="_x0000_i1174" style="width:0;height:1.5pt" o:hralign="center" o:hrstd="t" o:hr="t" fillcolor="#a0a0a0" stroked="f"/>
        </w:pict>
      </w:r>
    </w:p>
    <w:p w14:paraId="19C045E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150. Finance + IT selected:</w:t>
      </w:r>
    </w:p>
    <w:p w14:paraId="0045554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Since more than one distinct value exists:</w:t>
      </w:r>
    </w:p>
    <w:p w14:paraId="7EE45E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All Departments</w:t>
      </w:r>
    </w:p>
    <w:p w14:paraId="1A1997E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using our alternate result.</w:t>
      </w:r>
    </w:p>
    <w:p w14:paraId="62E5C5B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F76CFB3">
          <v:rect id="_x0000_i1175" style="width:0;height:1.5pt" o:hralign="center" o:hrstd="t" o:hr="t" fillcolor="#a0a0a0" stroked="f"/>
        </w:pict>
      </w:r>
    </w:p>
    <w:p w14:paraId="23DE27C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151. Better Alternate Text</w:t>
      </w:r>
    </w:p>
    <w:p w14:paraId="1CA8457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Could use:</w:t>
      </w:r>
    </w:p>
    <w:p w14:paraId="7E7E006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Selected Department =</w:t>
      </w:r>
    </w:p>
    <w:p w14:paraId="42E3751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SELECTEDVALUE(</w:t>
      </w:r>
    </w:p>
    <w:p w14:paraId="2B10F52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DimEmployee[Department Name],</w:t>
      </w:r>
    </w:p>
    <w:p w14:paraId="449A0A0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"Multiple / All Departments"</w:t>
      </w:r>
    </w:p>
    <w:p w14:paraId="647E6F4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617ECE8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depending on desired UX.</w:t>
      </w:r>
    </w:p>
    <w:p w14:paraId="58C5060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C0B0017">
          <v:rect id="_x0000_i1176" style="width:0;height:1.5pt" o:hralign="center" o:hrstd="t" o:hr="t" fillcolor="#a0a0a0" stroked="f"/>
        </w:pict>
      </w:r>
    </w:p>
    <w:p w14:paraId="1985FCB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AL — DYNAMIC TITLE</w:t>
      </w:r>
    </w:p>
    <w:p w14:paraId="443D943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152. Create</w:t>
      </w:r>
    </w:p>
    <w:p w14:paraId="096C96C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Report Context Title =</w:t>
      </w:r>
    </w:p>
    <w:p w14:paraId="25E0B64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"HR Leave Analytics — "</w:t>
      </w:r>
    </w:p>
    <w:p w14:paraId="38BE33F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&amp;</w:t>
      </w:r>
    </w:p>
    <w:p w14:paraId="73DC40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[Selected Department]</w:t>
      </w:r>
    </w:p>
    <w:p w14:paraId="63A744C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D0F21CA">
          <v:rect id="_x0000_i1177" style="width:0;height:1.5pt" o:hralign="center" o:hrstd="t" o:hr="t" fillcolor="#a0a0a0" stroked="f"/>
        </w:pict>
      </w:r>
    </w:p>
    <w:p w14:paraId="2306C22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153. Example</w:t>
      </w:r>
    </w:p>
    <w:p w14:paraId="5552A0D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HR Leave Analytics — Finance</w:t>
      </w:r>
    </w:p>
    <w:p w14:paraId="5DF22A8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88FF508">
          <v:rect id="_x0000_i1178" style="width:0;height:1.5pt" o:hralign="center" o:hrstd="t" o:hr="t" fillcolor="#a0a0a0" stroked="f"/>
        </w:pict>
      </w:r>
    </w:p>
    <w:p w14:paraId="2E57757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154. Use</w:t>
      </w:r>
    </w:p>
    <w:p w14:paraId="6C42DF1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Apply this Measure as:</w:t>
      </w:r>
    </w:p>
    <w:p w14:paraId="5C75C61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Conditional visual title</w:t>
      </w:r>
    </w:p>
    <w:p w14:paraId="2D3DD5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where supported.</w:t>
      </w:r>
    </w:p>
    <w:p w14:paraId="383DD55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5B82C03">
          <v:rect id="_x0000_i1179" style="width:0;height:1.5pt" o:hralign="center" o:hrstd="t" o:hr="t" fillcolor="#a0a0a0" stroked="f"/>
        </w:pict>
      </w:r>
    </w:p>
    <w:p w14:paraId="372EDD2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155. Why Useful?</w:t>
      </w:r>
    </w:p>
    <w:p w14:paraId="1BE6D38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Report tells user:</w:t>
      </w:r>
    </w:p>
    <w:p w14:paraId="014D718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What context they are viewing.</w:t>
      </w:r>
    </w:p>
    <w:p w14:paraId="130A1F1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57D75D0">
          <v:rect id="_x0000_i1180" style="width:0;height:1.5pt" o:hralign="center" o:hrstd="t" o:hr="t" fillcolor="#a0a0a0" stroked="f"/>
        </w:pict>
      </w:r>
    </w:p>
    <w:p w14:paraId="065697C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AM — SELECTED LEAVE TYPE</w:t>
      </w:r>
    </w:p>
    <w:p w14:paraId="4309B95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156. Create Optional</w:t>
      </w:r>
    </w:p>
    <w:p w14:paraId="67194E4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Selected Leave Type =</w:t>
      </w:r>
    </w:p>
    <w:p w14:paraId="50DE184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SELECTEDVALUE(</w:t>
      </w:r>
    </w:p>
    <w:p w14:paraId="7356EF2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DimLeaveType[Leave Type Name],</w:t>
      </w:r>
    </w:p>
    <w:p w14:paraId="6921994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"All Leave Types"</w:t>
      </w:r>
    </w:p>
    <w:p w14:paraId="49036C8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23664D8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91D76D1">
          <v:rect id="_x0000_i1181" style="width:0;height:1.5pt" o:hralign="center" o:hrstd="t" o:hr="t" fillcolor="#a0a0a0" stroked="f"/>
        </w:pict>
      </w:r>
    </w:p>
    <w:p w14:paraId="26BA1F5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157. Dynamic Context</w:t>
      </w:r>
    </w:p>
    <w:p w14:paraId="4D5250B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You could build:</w:t>
      </w:r>
    </w:p>
    <w:p w14:paraId="69F0123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 — Sick Leave — 2026</w:t>
      </w:r>
    </w:p>
    <w:p w14:paraId="39F8951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report headers.</w:t>
      </w:r>
    </w:p>
    <w:p w14:paraId="107D43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Keep dynamic titles:</w:t>
      </w:r>
    </w:p>
    <w:p w14:paraId="3081B7B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Helpful</w:t>
      </w:r>
    </w:p>
    <w:p w14:paraId="7B72B71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not:</w:t>
      </w:r>
    </w:p>
    <w:p w14:paraId="7AE6904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Overly complicated.</w:t>
      </w:r>
    </w:p>
    <w:p w14:paraId="7A3999C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A6409FD">
          <v:rect id="_x0000_i1182" style="width:0;height:1.5pt" o:hralign="center" o:hrstd="t" o:hr="t" fillcolor="#a0a0a0" stroked="f"/>
        </w:pict>
      </w:r>
    </w:p>
    <w:p w14:paraId="0ECD6B1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AN — BLANK</w:t>
      </w:r>
    </w:p>
    <w:p w14:paraId="79923EA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158. BLANK</w:t>
      </w:r>
    </w:p>
    <w:p w14:paraId="7A7B4D3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has the concept:</w:t>
      </w:r>
    </w:p>
    <w:p w14:paraId="674DECD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BLANK.</w:t>
      </w:r>
    </w:p>
    <w:p w14:paraId="3384581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represents:</w:t>
      </w:r>
    </w:p>
    <w:p w14:paraId="7735201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Missing/no applicable value.</w:t>
      </w:r>
    </w:p>
    <w:p w14:paraId="4C1DA84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AE0157D">
          <v:rect id="_x0000_i1183" style="width:0;height:1.5pt" o:hralign="center" o:hrstd="t" o:hr="t" fillcolor="#a0a0a0" stroked="f"/>
        </w:pict>
      </w:r>
    </w:p>
    <w:p w14:paraId="28CD074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159. BLANK vs Zero</w:t>
      </w:r>
    </w:p>
    <w:p w14:paraId="5C9E039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They do not always mean the same thing.</w:t>
      </w:r>
    </w:p>
    <w:p w14:paraId="34FBAF6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368531E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0 Approved Requests</w:t>
      </w:r>
    </w:p>
    <w:p w14:paraId="2ED82D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may mean:</w:t>
      </w:r>
    </w:p>
    <w:p w14:paraId="3662FFB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Requests exist but none were Approved.</w:t>
      </w:r>
    </w:p>
    <w:p w14:paraId="0EF930A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BLANK Approval Rate may mean:</w:t>
      </w:r>
    </w:p>
    <w:p w14:paraId="08CC455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There were no completed decisions.</w:t>
      </w:r>
    </w:p>
    <w:p w14:paraId="1F8D102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1A52970">
          <v:rect id="_x0000_i1184" style="width:0;height:1.5pt" o:hralign="center" o:hrstd="t" o:hr="t" fillcolor="#a0a0a0" stroked="f"/>
        </w:pict>
      </w:r>
    </w:p>
    <w:p w14:paraId="01B21B3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160. Good KPI Design</w:t>
      </w:r>
    </w:p>
    <w:p w14:paraId="28CBAFE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Don't automatically replace every BLANK with:</w:t>
      </w:r>
    </w:p>
    <w:p w14:paraId="2928FCD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Zero.</w:t>
      </w:r>
    </w:p>
    <w:p w14:paraId="24791B4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Ask:</w:t>
      </w:r>
    </w:p>
    <w:p w14:paraId="5519263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business meaning should the absence of data communicate?</w:t>
      </w:r>
    </w:p>
    <w:p w14:paraId="40DC3CF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8337D09">
          <v:rect id="_x0000_i1185" style="width:0;height:1.5pt" o:hralign="center" o:hrstd="t" o:hr="t" fillcolor="#a0a0a0" stroked="f"/>
        </w:pict>
      </w:r>
    </w:p>
    <w:p w14:paraId="5C1B848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AO — STATUS PERCENTAGES</w:t>
      </w:r>
    </w:p>
    <w:p w14:paraId="26B9179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161. Approved % of All Requests</w:t>
      </w:r>
    </w:p>
    <w:p w14:paraId="25CB248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Separate from Approval Rate.</w:t>
      </w:r>
    </w:p>
    <w:p w14:paraId="7D44D74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 optionally:</w:t>
      </w:r>
    </w:p>
    <w:p w14:paraId="5503E49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% of All Requests =</w:t>
      </w:r>
    </w:p>
    <w:p w14:paraId="11660D7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131F4B1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[Approved Requests],</w:t>
      </w:r>
    </w:p>
    <w:p w14:paraId="328FDE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</w:t>
      </w:r>
    </w:p>
    <w:p w14:paraId="544E795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6191157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A50A9D2">
          <v:rect id="_x0000_i1186" style="width:0;height:1.5pt" o:hralign="center" o:hrstd="t" o:hr="t" fillcolor="#a0a0a0" stroked="f"/>
        </w:pict>
      </w:r>
    </w:p>
    <w:p w14:paraId="15F1EF9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162. Different Metric</w:t>
      </w:r>
    </w:p>
    <w:p w14:paraId="7D8160D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Suppose:</w:t>
      </w:r>
    </w:p>
    <w:p w14:paraId="676E563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Requests = 100</w:t>
      </w:r>
    </w:p>
    <w:p w14:paraId="0EEEDBCB" w14:textId="77777777" w:rsidR="00F715AC" w:rsidRPr="00F715AC" w:rsidRDefault="00F715AC" w:rsidP="00F715AC">
      <w:pPr>
        <w:rPr>
          <w:sz w:val="32"/>
          <w:szCs w:val="32"/>
        </w:rPr>
      </w:pPr>
    </w:p>
    <w:p w14:paraId="7C72C3B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= 50</w:t>
      </w:r>
    </w:p>
    <w:p w14:paraId="59CB8D43" w14:textId="77777777" w:rsidR="00F715AC" w:rsidRPr="00F715AC" w:rsidRDefault="00F715AC" w:rsidP="00F715AC">
      <w:pPr>
        <w:rPr>
          <w:sz w:val="32"/>
          <w:szCs w:val="32"/>
        </w:rPr>
      </w:pPr>
    </w:p>
    <w:p w14:paraId="70F7235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 = 10</w:t>
      </w:r>
    </w:p>
    <w:p w14:paraId="5412F4C7" w14:textId="77777777" w:rsidR="00F715AC" w:rsidRPr="00F715AC" w:rsidRDefault="00F715AC" w:rsidP="00F715AC">
      <w:pPr>
        <w:rPr>
          <w:sz w:val="32"/>
          <w:szCs w:val="32"/>
        </w:rPr>
      </w:pPr>
    </w:p>
    <w:p w14:paraId="7645570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Pending/Draft/etc = 40</w:t>
      </w:r>
    </w:p>
    <w:p w14:paraId="5D286E2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% of All:</w:t>
      </w:r>
    </w:p>
    <w:p w14:paraId="73159FA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50%</w:t>
      </w:r>
    </w:p>
    <w:p w14:paraId="1F9AEEA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38FB82E">
          <v:rect id="_x0000_i1187" style="width:0;height:1.5pt" o:hralign="center" o:hrstd="t" o:hr="t" fillcolor="#a0a0a0" stroked="f"/>
        </w:pict>
      </w:r>
    </w:p>
    <w:p w14:paraId="15C2A25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163. Approval Rate</w:t>
      </w:r>
    </w:p>
    <w:p w14:paraId="66DA880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Decisions:</w:t>
      </w:r>
    </w:p>
    <w:p w14:paraId="68A10C4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50 + 10 = 60</w:t>
      </w:r>
    </w:p>
    <w:p w14:paraId="0561895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Rate:</w:t>
      </w:r>
    </w:p>
    <w:p w14:paraId="09DE9E4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50 / 60 = 83.3%</w:t>
      </w:r>
    </w:p>
    <w:p w14:paraId="3C6A00A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B997CDA">
          <v:rect id="_x0000_i1188" style="width:0;height:1.5pt" o:hralign="center" o:hrstd="t" o:hr="t" fillcolor="#a0a0a0" stroked="f"/>
        </w:pict>
      </w:r>
    </w:p>
    <w:p w14:paraId="49A8B74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164. Both Are Correct</w:t>
      </w:r>
    </w:p>
    <w:p w14:paraId="688AFA4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They answer:</w:t>
      </w:r>
    </w:p>
    <w:p w14:paraId="36AF479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Different questions.</w:t>
      </w:r>
    </w:p>
    <w:p w14:paraId="7D5A134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Never label them both:</w:t>
      </w:r>
    </w:p>
    <w:p w14:paraId="03A2066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Approval Rate.</w:t>
      </w:r>
    </w:p>
    <w:p w14:paraId="79DB4F4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A577D42">
          <v:rect id="_x0000_i1189" style="width:0;height:1.5pt" o:hralign="center" o:hrstd="t" o:hr="t" fillcolor="#a0a0a0" stroked="f"/>
        </w:pict>
      </w:r>
    </w:p>
    <w:p w14:paraId="6D7DAF7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AP — KPI DEFINITIONS</w:t>
      </w:r>
    </w:p>
    <w:p w14:paraId="09C20D9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165. Documentation</w:t>
      </w:r>
    </w:p>
    <w:p w14:paraId="748F9F0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 a small metric dictionary.</w:t>
      </w:r>
    </w:p>
    <w:p w14:paraId="44D505E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5349"/>
      </w:tblGrid>
      <w:tr w:rsidR="00F715AC" w:rsidRPr="00F715AC" w14:paraId="4C22D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0E6B5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9AF7B88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Definition</w:t>
            </w:r>
          </w:p>
        </w:tc>
      </w:tr>
      <w:tr w:rsidR="00F715AC" w:rsidRPr="00F715AC" w14:paraId="1C08B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A2D1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Total Leave Requests</w:t>
            </w:r>
          </w:p>
        </w:tc>
        <w:tc>
          <w:tcPr>
            <w:tcW w:w="0" w:type="auto"/>
            <w:vAlign w:val="center"/>
            <w:hideMark/>
          </w:tcPr>
          <w:p w14:paraId="17D330ED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Number of FactLeaveRequest rows</w:t>
            </w:r>
          </w:p>
        </w:tc>
      </w:tr>
      <w:tr w:rsidR="00F715AC" w:rsidRPr="00F715AC" w14:paraId="629EC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E8A9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Approved Requests</w:t>
            </w:r>
          </w:p>
        </w:tc>
        <w:tc>
          <w:tcPr>
            <w:tcW w:w="0" w:type="auto"/>
            <w:vAlign w:val="center"/>
            <w:hideMark/>
          </w:tcPr>
          <w:p w14:paraId="7454571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Requests with Status = Approved</w:t>
            </w:r>
          </w:p>
        </w:tc>
      </w:tr>
      <w:tr w:rsidR="00F715AC" w:rsidRPr="00F715AC" w14:paraId="1160F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9CE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Decided Requests</w:t>
            </w:r>
          </w:p>
        </w:tc>
        <w:tc>
          <w:tcPr>
            <w:tcW w:w="0" w:type="auto"/>
            <w:vAlign w:val="center"/>
            <w:hideMark/>
          </w:tcPr>
          <w:p w14:paraId="5A08744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Approved + Rejected</w:t>
            </w:r>
          </w:p>
        </w:tc>
      </w:tr>
      <w:tr w:rsidR="00F715AC" w:rsidRPr="00F715AC" w14:paraId="57066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3CE7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757650C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Approved / Decided</w:t>
            </w:r>
          </w:p>
        </w:tc>
      </w:tr>
      <w:tr w:rsidR="00F715AC" w:rsidRPr="00F715AC" w14:paraId="25B71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F32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Total Leave Days</w:t>
            </w:r>
          </w:p>
        </w:tc>
        <w:tc>
          <w:tcPr>
            <w:tcW w:w="0" w:type="auto"/>
            <w:vAlign w:val="center"/>
            <w:hideMark/>
          </w:tcPr>
          <w:p w14:paraId="3530A1A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Sum of Number of Days</w:t>
            </w:r>
          </w:p>
        </w:tc>
      </w:tr>
      <w:tr w:rsidR="00F715AC" w:rsidRPr="00F715AC" w14:paraId="7334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A15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Average Leave Days</w:t>
            </w:r>
          </w:p>
        </w:tc>
        <w:tc>
          <w:tcPr>
            <w:tcW w:w="0" w:type="auto"/>
            <w:vAlign w:val="center"/>
            <w:hideMark/>
          </w:tcPr>
          <w:p w14:paraId="2F51E111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Average of Number of Days</w:t>
            </w:r>
          </w:p>
        </w:tc>
      </w:tr>
    </w:tbl>
    <w:p w14:paraId="3230222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96CFA16">
          <v:rect id="_x0000_i1190" style="width:0;height:1.5pt" o:hralign="center" o:hrstd="t" o:hr="t" fillcolor="#a0a0a0" stroked="f"/>
        </w:pict>
      </w:r>
    </w:p>
    <w:p w14:paraId="7B99FF2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166. Why?</w:t>
      </w:r>
    </w:p>
    <w:p w14:paraId="5DDECA6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Analytics disagreements often come from:</w:t>
      </w:r>
    </w:p>
    <w:p w14:paraId="470854E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Different definitions</w:t>
      </w:r>
    </w:p>
    <w:p w14:paraId="25ADAFD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rather than:</w:t>
      </w:r>
    </w:p>
    <w:p w14:paraId="1340362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Wrong DAX syntax.</w:t>
      </w:r>
    </w:p>
    <w:p w14:paraId="216A6EF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4C2DECE">
          <v:rect id="_x0000_i1191" style="width:0;height:1.5pt" o:hralign="center" o:hrstd="t" o:hr="t" fillcolor="#a0a0a0" stroked="f"/>
        </w:pict>
      </w:r>
    </w:p>
    <w:p w14:paraId="0B2F58F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AQ — APPROVED LEAVE DAYS BY DEPARTMENT</w:t>
      </w:r>
    </w:p>
    <w:p w14:paraId="3275AD4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167. Build Chart</w:t>
      </w:r>
    </w:p>
    <w:p w14:paraId="6785BF6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Axis:</w:t>
      </w:r>
    </w:p>
    <w:p w14:paraId="110BE1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DimEmployee[Department Name]</w:t>
      </w:r>
    </w:p>
    <w:p w14:paraId="0FDF6F3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Value:</w:t>
      </w:r>
    </w:p>
    <w:p w14:paraId="09BA783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[Approved Leave Days]</w:t>
      </w:r>
    </w:p>
    <w:p w14:paraId="51A354D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2EA633F">
          <v:rect id="_x0000_i1192" style="width:0;height:1.5pt" o:hralign="center" o:hrstd="t" o:hr="t" fillcolor="#a0a0a0" stroked="f"/>
        </w:pict>
      </w:r>
    </w:p>
    <w:p w14:paraId="01F9803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168. Business Question</w:t>
      </w:r>
    </w:p>
    <w:p w14:paraId="5BB775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Departments account for the most Approved Leave Days?</w:t>
      </w:r>
    </w:p>
    <w:p w14:paraId="283699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is different from:</w:t>
      </w:r>
    </w:p>
    <w:p w14:paraId="519FF0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Department has the most Leave Requests?</w:t>
      </w:r>
    </w:p>
    <w:p w14:paraId="7FE0EAB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4EE3CA2">
          <v:rect id="_x0000_i1193" style="width:0;height:1.5pt" o:hralign="center" o:hrstd="t" o:hr="t" fillcolor="#a0a0a0" stroked="f"/>
        </w:pict>
      </w:r>
    </w:p>
    <w:p w14:paraId="7298A44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169. Example</w:t>
      </w:r>
    </w:p>
    <w:p w14:paraId="64E3FEB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Finance:</w:t>
      </w:r>
    </w:p>
    <w:p w14:paraId="19AF2C6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5 Requests</w:t>
      </w:r>
    </w:p>
    <w:p w14:paraId="70479C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30 Leave Days</w:t>
      </w:r>
    </w:p>
    <w:p w14:paraId="065ECF3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IT:</w:t>
      </w:r>
    </w:p>
    <w:p w14:paraId="7E4005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8 Requests</w:t>
      </w:r>
    </w:p>
    <w:p w14:paraId="7928E33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16 Leave Days</w:t>
      </w:r>
    </w:p>
    <w:p w14:paraId="30A0F69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 and duration can tell:</w:t>
      </w:r>
    </w:p>
    <w:p w14:paraId="2A1FE6D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Different stories.</w:t>
      </w:r>
    </w:p>
    <w:p w14:paraId="24E717C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298D709">
          <v:rect id="_x0000_i1194" style="width:0;height:1.5pt" o:hralign="center" o:hrstd="t" o:hr="t" fillcolor="#a0a0a0" stroked="f"/>
        </w:pict>
      </w:r>
    </w:p>
    <w:p w14:paraId="5088E39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AR — EMPLOYEE LEVEL MATRIX</w:t>
      </w:r>
    </w:p>
    <w:p w14:paraId="2E8F388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170. Add Matrix</w:t>
      </w:r>
    </w:p>
    <w:p w14:paraId="47792A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Rows:</w:t>
      </w:r>
    </w:p>
    <w:p w14:paraId="0E6FA3C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DimEmployee[Full Name]</w:t>
      </w:r>
    </w:p>
    <w:p w14:paraId="6BEBDF0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Values:</w:t>
      </w:r>
    </w:p>
    <w:p w14:paraId="52D86E3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[Total Leave Requests]</w:t>
      </w:r>
    </w:p>
    <w:p w14:paraId="5409A0FA" w14:textId="77777777" w:rsidR="00F715AC" w:rsidRPr="00F715AC" w:rsidRDefault="00F715AC" w:rsidP="00F715AC">
      <w:pPr>
        <w:rPr>
          <w:sz w:val="32"/>
          <w:szCs w:val="32"/>
        </w:rPr>
      </w:pPr>
    </w:p>
    <w:p w14:paraId="107184F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[Approved Requests]</w:t>
      </w:r>
    </w:p>
    <w:p w14:paraId="6E06D204" w14:textId="77777777" w:rsidR="00F715AC" w:rsidRPr="00F715AC" w:rsidRDefault="00F715AC" w:rsidP="00F715AC">
      <w:pPr>
        <w:rPr>
          <w:sz w:val="32"/>
          <w:szCs w:val="32"/>
        </w:rPr>
      </w:pPr>
    </w:p>
    <w:p w14:paraId="16B3DEF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[Total Leave Days]</w:t>
      </w:r>
    </w:p>
    <w:p w14:paraId="0D7C5DDB" w14:textId="77777777" w:rsidR="00F715AC" w:rsidRPr="00F715AC" w:rsidRDefault="00F715AC" w:rsidP="00F715AC">
      <w:pPr>
        <w:rPr>
          <w:sz w:val="32"/>
          <w:szCs w:val="32"/>
        </w:rPr>
      </w:pPr>
    </w:p>
    <w:p w14:paraId="772944A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[Average Leave Days]</w:t>
      </w:r>
    </w:p>
    <w:p w14:paraId="053C311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C7E5958">
          <v:rect id="_x0000_i1195" style="width:0;height:1.5pt" o:hralign="center" o:hrstd="t" o:hr="t" fillcolor="#a0a0a0" stroked="f"/>
        </w:pict>
      </w:r>
    </w:p>
    <w:p w14:paraId="7134C2A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171. Employee Context</w:t>
      </w:r>
    </w:p>
    <w:p w14:paraId="101D80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Each row creates:</w:t>
      </w:r>
    </w:p>
    <w:p w14:paraId="56CFE3D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Employee Filter Context.</w:t>
      </w:r>
    </w:p>
    <w:p w14:paraId="0063743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Relationships filter:</w:t>
      </w:r>
    </w:p>
    <w:p w14:paraId="026EFB3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FactLeaveRequest.</w:t>
      </w:r>
    </w:p>
    <w:p w14:paraId="76A72EA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6368673">
          <v:rect id="_x0000_i1196" style="width:0;height:1.5pt" o:hralign="center" o:hrstd="t" o:hr="t" fillcolor="#a0a0a0" stroked="f"/>
        </w:pict>
      </w:r>
    </w:p>
    <w:p w14:paraId="06B609E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AS — DISTINCTCOUNT TOTALS</w:t>
      </w:r>
    </w:p>
    <w:p w14:paraId="10A610E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172. Important</w:t>
      </w:r>
    </w:p>
    <w:p w14:paraId="4DE218D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Distinct counts are:</w:t>
      </w:r>
    </w:p>
    <w:p w14:paraId="75DF1A0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Non-additive.</w:t>
      </w:r>
    </w:p>
    <w:p w14:paraId="0AF5CA3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4D09875">
          <v:rect id="_x0000_i1197" style="width:0;height:1.5pt" o:hralign="center" o:hrstd="t" o:hr="t" fillcolor="#a0a0a0" stroked="f"/>
        </w:pict>
      </w:r>
    </w:p>
    <w:p w14:paraId="125C8EC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173. Example</w:t>
      </w:r>
    </w:p>
    <w:p w14:paraId="03DD60F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 Employees With Leave:</w:t>
      </w:r>
    </w:p>
    <w:p w14:paraId="5EDE08A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10</w:t>
      </w:r>
    </w:p>
    <w:p w14:paraId="06FE9A2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Employees With Leave:</w:t>
      </w:r>
    </w:p>
    <w:p w14:paraId="706BA4F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8</w:t>
      </w:r>
    </w:p>
    <w:p w14:paraId="6CA3EA9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One Employee cannot normally belong to both in our simple current employee dimension, but in other analytical situations the same entity may occur across categories.</w:t>
      </w:r>
    </w:p>
    <w:p w14:paraId="676CC8C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Grand Total should be:</w:t>
      </w:r>
    </w:p>
    <w:p w14:paraId="535F4D3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Distinct across the entire context.</w:t>
      </w:r>
    </w:p>
    <w:p w14:paraId="0A22F9E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Not necessarily:</w:t>
      </w:r>
    </w:p>
    <w:p w14:paraId="7ADAA7A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Sum of displayed category values.</w:t>
      </w:r>
    </w:p>
    <w:p w14:paraId="315D9D9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175A091">
          <v:rect id="_x0000_i1198" style="width:0;height:1.5pt" o:hralign="center" o:hrstd="t" o:hr="t" fillcolor="#a0a0a0" stroked="f"/>
        </w:pict>
      </w:r>
    </w:p>
    <w:p w14:paraId="6F74468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174. Rule</w:t>
      </w:r>
    </w:p>
    <w:p w14:paraId="5AC1C51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Don't assume every Matrix total equals:</w:t>
      </w:r>
    </w:p>
    <w:p w14:paraId="56B2D18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Sum of visible rows.</w:t>
      </w:r>
    </w:p>
    <w:p w14:paraId="251C2D0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reevaluates the Measure in:</w:t>
      </w:r>
    </w:p>
    <w:p w14:paraId="44F79C3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Total Filter Context.</w:t>
      </w:r>
    </w:p>
    <w:p w14:paraId="6A2FBDF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89D88E8">
          <v:rect id="_x0000_i1199" style="width:0;height:1.5pt" o:hralign="center" o:hrstd="t" o:hr="t" fillcolor="#a0a0a0" stroked="f"/>
        </w:pict>
      </w:r>
    </w:p>
    <w:p w14:paraId="4496C4F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AT — DATE FILTER CONTEXT</w:t>
      </w:r>
    </w:p>
    <w:p w14:paraId="670EAEE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175. DimDate</w:t>
      </w:r>
    </w:p>
    <w:p w14:paraId="39582A0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Yesterday we created:</w:t>
      </w:r>
    </w:p>
    <w:p w14:paraId="0651608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Date</w:t>
      </w:r>
    </w:p>
    <w:p w14:paraId="7AF0086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Year</w:t>
      </w:r>
    </w:p>
    <w:p w14:paraId="657F6BE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Quarter</w:t>
      </w:r>
    </w:p>
    <w:p w14:paraId="645C3D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Month</w:t>
      </w:r>
    </w:p>
    <w:p w14:paraId="41B193D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Month Number</w:t>
      </w:r>
    </w:p>
    <w:p w14:paraId="5480E47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Year-Month</w:t>
      </w:r>
    </w:p>
    <w:p w14:paraId="6FC86DE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 active relationship:</w:t>
      </w:r>
    </w:p>
    <w:p w14:paraId="772D599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DimDate[Date]</w:t>
      </w:r>
    </w:p>
    <w:p w14:paraId="21D2B68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</w:p>
    <w:p w14:paraId="2BB0DC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FactLeaveRequest[Start Date]</w:t>
      </w:r>
    </w:p>
    <w:p w14:paraId="3B15EE3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E9A08E4">
          <v:rect id="_x0000_i1200" style="width:0;height:1.5pt" o:hralign="center" o:hrstd="t" o:hr="t" fillcolor="#a0a0a0" stroked="f"/>
        </w:pict>
      </w:r>
    </w:p>
    <w:p w14:paraId="53617FD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176. Meaning</w:t>
      </w:r>
    </w:p>
    <w:p w14:paraId="5E72213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Date Slicers currently analyze:</w:t>
      </w:r>
    </w:p>
    <w:p w14:paraId="5B71FB9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When Leave starts.</w:t>
      </w:r>
    </w:p>
    <w:p w14:paraId="3ECDFFA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Not:</w:t>
      </w:r>
    </w:p>
    <w:p w14:paraId="7FD4EEF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When Request was submitted.</w:t>
      </w:r>
    </w:p>
    <w:p w14:paraId="26E1A43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6540025">
          <v:rect id="_x0000_i1201" style="width:0;height:1.5pt" o:hralign="center" o:hrstd="t" o:hr="t" fillcolor="#a0a0a0" stroked="f"/>
        </w:pict>
      </w:r>
    </w:p>
    <w:p w14:paraId="3965F4A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177. Important</w:t>
      </w:r>
    </w:p>
    <w:p w14:paraId="17676B4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management asks:</w:t>
      </w:r>
    </w:p>
    <w:p w14:paraId="758A8C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How many Requests were submitted in September?</w:t>
      </w:r>
    </w:p>
    <w:p w14:paraId="5F3C2BC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our current active Start Date relationship does not directly answer that.</w:t>
      </w:r>
    </w:p>
    <w:p w14:paraId="2268CDC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Date semantics matter.</w:t>
      </w:r>
    </w:p>
    <w:p w14:paraId="29AC477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F968C3F">
          <v:rect id="_x0000_i1202" style="width:0;height:1.5pt" o:hralign="center" o:hrstd="t" o:hr="t" fillcolor="#a0a0a0" stroked="f"/>
        </w:pict>
      </w:r>
    </w:p>
    <w:p w14:paraId="513F05E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AU — YEAR-TO-DATE</w:t>
      </w:r>
    </w:p>
    <w:p w14:paraId="79D1A4E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178. Create</w:t>
      </w:r>
    </w:p>
    <w:p w14:paraId="7AAF86F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Requests YTD =</w:t>
      </w:r>
    </w:p>
    <w:p w14:paraId="3ADA486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TOTALYTD(</w:t>
      </w:r>
    </w:p>
    <w:p w14:paraId="6317EBE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27C128D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DimDate[Date]</w:t>
      </w:r>
    </w:p>
    <w:p w14:paraId="3848EE5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60EB58F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D8F09A8">
          <v:rect id="_x0000_i1203" style="width:0;height:1.5pt" o:hralign="center" o:hrstd="t" o:hr="t" fillcolor="#a0a0a0" stroked="f"/>
        </w:pict>
      </w:r>
    </w:p>
    <w:p w14:paraId="3FC0D6C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179. Meaning</w:t>
      </w:r>
    </w:p>
    <w:p w14:paraId="63FC11A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Evaluates:</w:t>
      </w:r>
    </w:p>
    <w:p w14:paraId="583DA4C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Total Leave Requests</w:t>
      </w:r>
    </w:p>
    <w:p w14:paraId="4FE67AB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from the start of the current year through the current Date context.</w:t>
      </w:r>
    </w:p>
    <w:p w14:paraId="57FDDEC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372316C">
          <v:rect id="_x0000_i1204" style="width:0;height:1.5pt" o:hralign="center" o:hrstd="t" o:hr="t" fillcolor="#a0a0a0" stroked="f"/>
        </w:pict>
      </w:r>
    </w:p>
    <w:p w14:paraId="415913A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180. Example</w:t>
      </w:r>
    </w:p>
    <w:p w14:paraId="115485F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At September 2026 context:</w:t>
      </w:r>
    </w:p>
    <w:p w14:paraId="72A48F2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Jan through Sep 2026</w:t>
      </w:r>
    </w:p>
    <w:p w14:paraId="2E14A20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are included.</w:t>
      </w:r>
    </w:p>
    <w:p w14:paraId="689814A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EDEC957">
          <v:rect id="_x0000_i1205" style="width:0;height:1.5pt" o:hralign="center" o:hrstd="t" o:hr="t" fillcolor="#a0a0a0" stroked="f"/>
        </w:pict>
      </w:r>
    </w:p>
    <w:p w14:paraId="2D5CE9B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181. Important</w:t>
      </w:r>
    </w:p>
    <w:p w14:paraId="607DE66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Because DimDate relates to:</w:t>
      </w:r>
    </w:p>
    <w:p w14:paraId="58FD7CC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Start Date,</w:t>
      </w:r>
    </w:p>
    <w:p w14:paraId="0FA892F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means:</w:t>
      </w:r>
    </w:p>
    <w:p w14:paraId="511B022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Leave Requests by Leave Start Date YTD.</w:t>
      </w:r>
    </w:p>
    <w:p w14:paraId="142F0FC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3DEBE8F">
          <v:rect id="_x0000_i1206" style="width:0;height:1.5pt" o:hralign="center" o:hrstd="t" o:hr="t" fillcolor="#a0a0a0" stroked="f"/>
        </w:pict>
      </w:r>
    </w:p>
    <w:p w14:paraId="6C7DFFB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182. Name Carefully</w:t>
      </w:r>
    </w:p>
    <w:p w14:paraId="38C7096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clearer business name may be:</w:t>
      </w:r>
    </w:p>
    <w:p w14:paraId="46C1C2F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Starts YTD</w:t>
      </w:r>
    </w:p>
    <w:p w14:paraId="126136D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you need to distinguish submission metrics.</w:t>
      </w:r>
    </w:p>
    <w:p w14:paraId="3681263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training we keep:</w:t>
      </w:r>
    </w:p>
    <w:p w14:paraId="13A456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Requests YTD</w:t>
      </w:r>
    </w:p>
    <w:p w14:paraId="228F18D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but document the active date role.</w:t>
      </w:r>
    </w:p>
    <w:p w14:paraId="66B8E6A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3415760">
          <v:rect id="_x0000_i1207" style="width:0;height:1.5pt" o:hralign="center" o:hrstd="t" o:hr="t" fillcolor="#a0a0a0" stroked="f"/>
        </w:pict>
      </w:r>
    </w:p>
    <w:p w14:paraId="5E75090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AV — PREVIOUS YEAR</w:t>
      </w:r>
    </w:p>
    <w:p w14:paraId="4AE9320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183. Create</w:t>
      </w:r>
    </w:p>
    <w:p w14:paraId="6F303A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Requests Previous Year =</w:t>
      </w:r>
    </w:p>
    <w:p w14:paraId="2853C19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3036BB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3EBE9BC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SAMEPERIODLASTYEAR(</w:t>
      </w:r>
    </w:p>
    <w:p w14:paraId="316AF59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DimDate[Date]</w:t>
      </w:r>
    </w:p>
    <w:p w14:paraId="6F5C629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463F38A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026D845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CC1FF81">
          <v:rect id="_x0000_i1208" style="width:0;height:1.5pt" o:hralign="center" o:hrstd="t" o:hr="t" fillcolor="#a0a0a0" stroked="f"/>
        </w:pict>
      </w:r>
    </w:p>
    <w:p w14:paraId="3E7AA20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184. Meaning</w:t>
      </w:r>
    </w:p>
    <w:p w14:paraId="01A67E4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Current Date context:</w:t>
      </w:r>
    </w:p>
    <w:p w14:paraId="6B480A5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Jan–Sep 2026</w:t>
      </w:r>
    </w:p>
    <w:p w14:paraId="45C1988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becomes comparable to:</w:t>
      </w:r>
    </w:p>
    <w:p w14:paraId="2F0642A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Jan–Sep 2025</w:t>
      </w:r>
    </w:p>
    <w:p w14:paraId="1E37A39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context provides that period.</w:t>
      </w:r>
    </w:p>
    <w:p w14:paraId="578B7DB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973B4A2">
          <v:rect id="_x0000_i1209" style="width:0;height:1.5pt" o:hralign="center" o:hrstd="t" o:hr="t" fillcolor="#a0a0a0" stroked="f"/>
        </w:pict>
      </w:r>
    </w:p>
    <w:p w14:paraId="1D61E51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185. Requirement</w:t>
      </w:r>
    </w:p>
    <w:p w14:paraId="4F9E6B8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Proper time intelligence depends on:</w:t>
      </w:r>
    </w:p>
    <w:p w14:paraId="0B8F575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valid Date dimension and relationship.</w:t>
      </w:r>
    </w:p>
    <w:p w14:paraId="151724F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is why Day 18 mattered.</w:t>
      </w:r>
    </w:p>
    <w:p w14:paraId="33F0CDB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6E56A3D">
          <v:rect id="_x0000_i1210" style="width:0;height:1.5pt" o:hralign="center" o:hrstd="t" o:hr="t" fillcolor="#a0a0a0" stroked="f"/>
        </w:pict>
      </w:r>
    </w:p>
    <w:p w14:paraId="3811177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AW — YEAR-OVER-YEAR CHANGE</w:t>
      </w:r>
    </w:p>
    <w:p w14:paraId="02BCE66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186. Create</w:t>
      </w:r>
    </w:p>
    <w:p w14:paraId="23DEBDA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 YoY Change =</w:t>
      </w:r>
    </w:p>
    <w:p w14:paraId="331F76A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CurrentRequests =</w:t>
      </w:r>
    </w:p>
    <w:p w14:paraId="5917EF9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</w:t>
      </w:r>
    </w:p>
    <w:p w14:paraId="064F1E32" w14:textId="77777777" w:rsidR="00F715AC" w:rsidRPr="00F715AC" w:rsidRDefault="00F715AC" w:rsidP="00F715AC">
      <w:pPr>
        <w:rPr>
          <w:sz w:val="32"/>
          <w:szCs w:val="32"/>
        </w:rPr>
      </w:pPr>
    </w:p>
    <w:p w14:paraId="2446095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PreviousYearRequests =</w:t>
      </w:r>
    </w:p>
    <w:p w14:paraId="2DE0B8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[Leave Requests Previous Year]</w:t>
      </w:r>
    </w:p>
    <w:p w14:paraId="21242F86" w14:textId="77777777" w:rsidR="00F715AC" w:rsidRPr="00F715AC" w:rsidRDefault="00F715AC" w:rsidP="00F715AC">
      <w:pPr>
        <w:rPr>
          <w:sz w:val="32"/>
          <w:szCs w:val="32"/>
        </w:rPr>
      </w:pPr>
    </w:p>
    <w:p w14:paraId="043FFB1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RETURN</w:t>
      </w:r>
    </w:p>
    <w:p w14:paraId="258FE81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CurrentRequests</w:t>
      </w:r>
    </w:p>
    <w:p w14:paraId="1CC85CB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-</w:t>
      </w:r>
    </w:p>
    <w:p w14:paraId="4D9939C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PreviousYearRequests</w:t>
      </w:r>
    </w:p>
    <w:p w14:paraId="0A49B58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A2999A0">
          <v:rect id="_x0000_i1211" style="width:0;height:1.5pt" o:hralign="center" o:hrstd="t" o:hr="t" fillcolor="#a0a0a0" stroked="f"/>
        </w:pict>
      </w:r>
    </w:p>
    <w:p w14:paraId="48C68F2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187. Result</w:t>
      </w:r>
    </w:p>
    <w:p w14:paraId="046FB0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2026:</w:t>
      </w:r>
    </w:p>
    <w:p w14:paraId="4BE440E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100</w:t>
      </w:r>
    </w:p>
    <w:p w14:paraId="0E9BBE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 2025:</w:t>
      </w:r>
    </w:p>
    <w:p w14:paraId="07E659B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80</w:t>
      </w:r>
    </w:p>
    <w:p w14:paraId="2B0D42D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result:</w:t>
      </w:r>
    </w:p>
    <w:p w14:paraId="36CAC9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20</w:t>
      </w:r>
    </w:p>
    <w:p w14:paraId="1C98EDC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8F76571">
          <v:rect id="_x0000_i1212" style="width:0;height:1.5pt" o:hralign="center" o:hrstd="t" o:hr="t" fillcolor="#a0a0a0" stroked="f"/>
        </w:pict>
      </w:r>
    </w:p>
    <w:p w14:paraId="31E6D99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AX — YEAR-OVER-YEAR %</w:t>
      </w:r>
    </w:p>
    <w:p w14:paraId="003637B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188. Create</w:t>
      </w:r>
    </w:p>
    <w:p w14:paraId="3B045AB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 YoY Change % =</w:t>
      </w:r>
    </w:p>
    <w:p w14:paraId="31192C9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CurrentRequests =</w:t>
      </w:r>
    </w:p>
    <w:p w14:paraId="2DD1A79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</w:t>
      </w:r>
    </w:p>
    <w:p w14:paraId="5F16AE1B" w14:textId="77777777" w:rsidR="00F715AC" w:rsidRPr="00F715AC" w:rsidRDefault="00F715AC" w:rsidP="00F715AC">
      <w:pPr>
        <w:rPr>
          <w:sz w:val="32"/>
          <w:szCs w:val="32"/>
        </w:rPr>
      </w:pPr>
    </w:p>
    <w:p w14:paraId="04223DB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PreviousYearRequests =</w:t>
      </w:r>
    </w:p>
    <w:p w14:paraId="30A7662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[Leave Requests Previous Year]</w:t>
      </w:r>
    </w:p>
    <w:p w14:paraId="21060477" w14:textId="77777777" w:rsidR="00F715AC" w:rsidRPr="00F715AC" w:rsidRDefault="00F715AC" w:rsidP="00F715AC">
      <w:pPr>
        <w:rPr>
          <w:sz w:val="32"/>
          <w:szCs w:val="32"/>
        </w:rPr>
      </w:pPr>
    </w:p>
    <w:p w14:paraId="7EE6021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RETURN</w:t>
      </w:r>
    </w:p>
    <w:p w14:paraId="58EB741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DIVIDE(</w:t>
      </w:r>
    </w:p>
    <w:p w14:paraId="5BD260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CurrentRequests - PreviousYearRequests,</w:t>
      </w:r>
    </w:p>
    <w:p w14:paraId="30C3E1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PreviousYearRequests</w:t>
      </w:r>
    </w:p>
    <w:p w14:paraId="65ADD7D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593D463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5FB837A">
          <v:rect id="_x0000_i1213" style="width:0;height:1.5pt" o:hralign="center" o:hrstd="t" o:hr="t" fillcolor="#a0a0a0" stroked="f"/>
        </w:pict>
      </w:r>
    </w:p>
    <w:p w14:paraId="1EBC7FC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189. Format</w:t>
      </w:r>
    </w:p>
    <w:p w14:paraId="407EEB8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Percentage.</w:t>
      </w:r>
    </w:p>
    <w:p w14:paraId="601E8C0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0EEE0D2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25.0%</w:t>
      </w:r>
    </w:p>
    <w:p w14:paraId="5D7A941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CEFE0F2">
          <v:rect id="_x0000_i1214" style="width:0;height:1.5pt" o:hralign="center" o:hrstd="t" o:hr="t" fillcolor="#a0a0a0" stroked="f"/>
        </w:pict>
      </w:r>
    </w:p>
    <w:p w14:paraId="4290F04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190. Why VAR?</w:t>
      </w:r>
    </w:p>
    <w:p w14:paraId="4D5FBD0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PreviousYearRequests is used:</w:t>
      </w:r>
    </w:p>
    <w:p w14:paraId="6CE35D1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More than once conceptually</w:t>
      </w:r>
    </w:p>
    <w:p w14:paraId="6977AB0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 the formula becomes easier to:</w:t>
      </w:r>
    </w:p>
    <w:p w14:paraId="2EE9EE4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Read and debug.</w:t>
      </w:r>
    </w:p>
    <w:p w14:paraId="5F66405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995870C">
          <v:rect id="_x0000_i1215" style="width:0;height:1.5pt" o:hralign="center" o:hrstd="t" o:hr="t" fillcolor="#a0a0a0" stroked="f"/>
        </w:pict>
      </w:r>
    </w:p>
    <w:p w14:paraId="70BEB4F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AY — TIME INTELLIGENCE CAUTION</w:t>
      </w:r>
    </w:p>
    <w:p w14:paraId="5F329CB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191. Don't Add Time Intelligence Blindly</w:t>
      </w:r>
    </w:p>
    <w:p w14:paraId="33B2D88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Ask:</w:t>
      </w:r>
    </w:p>
    <w:p w14:paraId="6F2A31F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Date does this metric use?</w:t>
      </w:r>
    </w:p>
    <w:p w14:paraId="40CB0E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have:</w:t>
      </w:r>
    </w:p>
    <w:p w14:paraId="4906418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Start Date</w:t>
      </w:r>
    </w:p>
    <w:p w14:paraId="100C9A95" w14:textId="77777777" w:rsidR="00F715AC" w:rsidRPr="00F715AC" w:rsidRDefault="00F715AC" w:rsidP="00F715AC">
      <w:pPr>
        <w:rPr>
          <w:sz w:val="32"/>
          <w:szCs w:val="32"/>
        </w:rPr>
      </w:pPr>
    </w:p>
    <w:p w14:paraId="4E9304F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End Date</w:t>
      </w:r>
    </w:p>
    <w:p w14:paraId="79336D52" w14:textId="77777777" w:rsidR="00F715AC" w:rsidRPr="00F715AC" w:rsidRDefault="00F715AC" w:rsidP="00F715AC">
      <w:pPr>
        <w:rPr>
          <w:sz w:val="32"/>
          <w:szCs w:val="32"/>
        </w:rPr>
      </w:pPr>
    </w:p>
    <w:p w14:paraId="44F5D5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Submitted Date</w:t>
      </w:r>
    </w:p>
    <w:p w14:paraId="261DD286" w14:textId="77777777" w:rsidR="00F715AC" w:rsidRPr="00F715AC" w:rsidRDefault="00F715AC" w:rsidP="00F715AC">
      <w:pPr>
        <w:rPr>
          <w:sz w:val="32"/>
          <w:szCs w:val="32"/>
        </w:rPr>
      </w:pPr>
    </w:p>
    <w:p w14:paraId="6122333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Completed On</w:t>
      </w:r>
    </w:p>
    <w:p w14:paraId="7813012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86A96BF">
          <v:rect id="_x0000_i1216" style="width:0;height:1.5pt" o:hralign="center" o:hrstd="t" o:hr="t" fillcolor="#a0a0a0" stroked="f"/>
        </w:pict>
      </w:r>
    </w:p>
    <w:p w14:paraId="0C20C01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192. Example</w:t>
      </w:r>
    </w:p>
    <w:p w14:paraId="5F74FFF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by Month could mean:</w:t>
      </w:r>
    </w:p>
    <w:p w14:paraId="268BFAD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Month Leave starts</w:t>
      </w:r>
    </w:p>
    <w:p w14:paraId="6322398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Month Request submitted</w:t>
      </w:r>
    </w:p>
    <w:p w14:paraId="3306F2A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Month Manager decided.</w:t>
      </w:r>
    </w:p>
    <w:p w14:paraId="2C98948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Those are:</w:t>
      </w:r>
    </w:p>
    <w:p w14:paraId="7486523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Different analyses.</w:t>
      </w:r>
    </w:p>
    <w:p w14:paraId="600DB02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C2610DA">
          <v:rect id="_x0000_i1217" style="width:0;height:1.5pt" o:hralign="center" o:hrstd="t" o:hr="t" fillcolor="#a0a0a0" stroked="f"/>
        </w:pict>
      </w:r>
    </w:p>
    <w:p w14:paraId="082C62E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193. Future Model</w:t>
      </w:r>
    </w:p>
    <w:p w14:paraId="29D9EB8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may eventually use:</w:t>
      </w:r>
    </w:p>
    <w:p w14:paraId="282CED0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DimStartDate</w:t>
      </w:r>
    </w:p>
    <w:p w14:paraId="5E8D5F8F" w14:textId="77777777" w:rsidR="00F715AC" w:rsidRPr="00F715AC" w:rsidRDefault="00F715AC" w:rsidP="00F715AC">
      <w:pPr>
        <w:rPr>
          <w:sz w:val="32"/>
          <w:szCs w:val="32"/>
        </w:rPr>
      </w:pPr>
    </w:p>
    <w:p w14:paraId="7097D81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DimSubmittedDate</w:t>
      </w:r>
    </w:p>
    <w:p w14:paraId="0C4B220A" w14:textId="77777777" w:rsidR="00F715AC" w:rsidRPr="00F715AC" w:rsidRDefault="00F715AC" w:rsidP="00F715AC">
      <w:pPr>
        <w:rPr>
          <w:sz w:val="32"/>
          <w:szCs w:val="32"/>
        </w:rPr>
      </w:pPr>
    </w:p>
    <w:p w14:paraId="3965880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DimApprovalDate</w:t>
      </w:r>
    </w:p>
    <w:p w14:paraId="071FC5A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or inactive relationships activated in Measures.</w:t>
      </w:r>
    </w:p>
    <w:p w14:paraId="68EDE3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Today:</w:t>
      </w:r>
    </w:p>
    <w:p w14:paraId="09358F5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Keep active Start Date context.</w:t>
      </w:r>
    </w:p>
    <w:p w14:paraId="66C9917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B615183">
          <v:rect id="_x0000_i1218" style="width:0;height:1.5pt" o:hralign="center" o:hrstd="t" o:hr="t" fillcolor="#a0a0a0" stroked="f"/>
        </w:pict>
      </w:r>
    </w:p>
    <w:p w14:paraId="5DDE624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AZ — CALCULATED COLUMN VS MEASURE LAB</w:t>
      </w:r>
    </w:p>
    <w:p w14:paraId="376D857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194. Scenario</w:t>
      </w:r>
    </w:p>
    <w:p w14:paraId="7FA675E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Management asks:</w:t>
      </w:r>
    </w:p>
    <w:p w14:paraId="300718C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Is each Leave Request longer than 10 days?</w:t>
      </w:r>
    </w:p>
    <w:p w14:paraId="1B4E8B1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2F3AFAC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Row-level column/classification.</w:t>
      </w:r>
    </w:p>
    <w:p w14:paraId="04B35CB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F80F206">
          <v:rect id="_x0000_i1219" style="width:0;height:1.5pt" o:hralign="center" o:hrstd="t" o:hr="t" fillcolor="#a0a0a0" stroked="f"/>
        </w:pict>
      </w:r>
    </w:p>
    <w:p w14:paraId="6FF8A9B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195. Scenario</w:t>
      </w:r>
    </w:p>
    <w:p w14:paraId="3193345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Management asks:</w:t>
      </w:r>
    </w:p>
    <w:p w14:paraId="774B87E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How many Long Leave Requests exist for Finance this year?</w:t>
      </w:r>
    </w:p>
    <w:p w14:paraId="27A99FC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31628C4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</w:t>
      </w:r>
    </w:p>
    <w:p w14:paraId="2CAB44A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over:</w:t>
      </w:r>
    </w:p>
    <w:p w14:paraId="41746BA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The classification/fact data.</w:t>
      </w:r>
    </w:p>
    <w:p w14:paraId="2A52514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0D18515">
          <v:rect id="_x0000_i1220" style="width:0;height:1.5pt" o:hralign="center" o:hrstd="t" o:hr="t" fillcolor="#a0a0a0" stroked="f"/>
        </w:pict>
      </w:r>
    </w:p>
    <w:p w14:paraId="33054E2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196. Scenario</w:t>
      </w:r>
    </w:p>
    <w:p w14:paraId="6D936EC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Management asks:</w:t>
      </w:r>
    </w:p>
    <w:p w14:paraId="4C0DAED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Leave Days.</w:t>
      </w:r>
    </w:p>
    <w:p w14:paraId="43FA6E1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795F24D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Measure.</w:t>
      </w:r>
    </w:p>
    <w:p w14:paraId="5215A2A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0EB333E">
          <v:rect id="_x0000_i1221" style="width:0;height:1.5pt" o:hralign="center" o:hrstd="t" o:hr="t" fillcolor="#a0a0a0" stroked="f"/>
        </w:pict>
      </w:r>
    </w:p>
    <w:p w14:paraId="230CAF7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197. Scenario</w:t>
      </w:r>
    </w:p>
    <w:p w14:paraId="38B42BD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Need:</w:t>
      </w:r>
    </w:p>
    <w:p w14:paraId="7301C49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Month Name</w:t>
      </w:r>
    </w:p>
    <w:p w14:paraId="25E0DD7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from Date.</w:t>
      </w:r>
    </w:p>
    <w:p w14:paraId="3E9D89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Could be prepared in:</w:t>
      </w:r>
    </w:p>
    <w:p w14:paraId="3CB9A0C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Power Query</w:t>
      </w:r>
    </w:p>
    <w:p w14:paraId="385AB8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as Day 18 did.</w:t>
      </w:r>
    </w:p>
    <w:p w14:paraId="0B632E2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A19CFB5">
          <v:rect id="_x0000_i1222" style="width:0;height:1.5pt" o:hralign="center" o:hrstd="t" o:hr="t" fillcolor="#a0a0a0" stroked="f"/>
        </w:pict>
      </w:r>
    </w:p>
    <w:p w14:paraId="76ED88B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BA — MEASURE HOME TABLE</w:t>
      </w:r>
    </w:p>
    <w:p w14:paraId="11A2E7C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198. Where Do Measures Live?</w:t>
      </w:r>
    </w:p>
    <w:p w14:paraId="31A30E6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Every Measure has a:</w:t>
      </w:r>
    </w:p>
    <w:p w14:paraId="576CF72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Home table.</w:t>
      </w:r>
    </w:p>
    <w:p w14:paraId="0A51D28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Initially ours may live under:</w:t>
      </w:r>
    </w:p>
    <w:p w14:paraId="0005821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FactLeaveRequest.</w:t>
      </w:r>
    </w:p>
    <w:p w14:paraId="6E5BB2E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B4201BD">
          <v:rect id="_x0000_i1223" style="width:0;height:1.5pt" o:hralign="center" o:hrstd="t" o:hr="t" fillcolor="#a0a0a0" stroked="f"/>
        </w:pict>
      </w:r>
    </w:p>
    <w:p w14:paraId="4EEAEA8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199. As Model Grows</w:t>
      </w:r>
    </w:p>
    <w:p w14:paraId="25346E6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You may create a dedicated:</w:t>
      </w:r>
    </w:p>
    <w:p w14:paraId="677C16B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Measures table</w:t>
      </w:r>
    </w:p>
    <w:p w14:paraId="1E807E9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organization.</w:t>
      </w:r>
    </w:p>
    <w:p w14:paraId="42862AD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30268A3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_Measures</w:t>
      </w:r>
    </w:p>
    <w:p w14:paraId="51905EF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E495EDD">
          <v:rect id="_x0000_i1224" style="width:0;height:1.5pt" o:hralign="center" o:hrstd="t" o:hr="t" fillcolor="#a0a0a0" stroked="f"/>
        </w:pict>
      </w:r>
    </w:p>
    <w:p w14:paraId="2A9798B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200. Possible Folders</w:t>
      </w:r>
    </w:p>
    <w:p w14:paraId="14CAC22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</w:t>
      </w:r>
    </w:p>
    <w:p w14:paraId="41864C6C" w14:textId="77777777" w:rsidR="00F715AC" w:rsidRPr="00F715AC" w:rsidRDefault="00F715AC" w:rsidP="00F715AC">
      <w:pPr>
        <w:rPr>
          <w:sz w:val="32"/>
          <w:szCs w:val="32"/>
        </w:rPr>
      </w:pPr>
    </w:p>
    <w:p w14:paraId="582E9C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Approvals</w:t>
      </w:r>
    </w:p>
    <w:p w14:paraId="0F2F4AB5" w14:textId="77777777" w:rsidR="00F715AC" w:rsidRPr="00F715AC" w:rsidRDefault="00F715AC" w:rsidP="00F715AC">
      <w:pPr>
        <w:rPr>
          <w:sz w:val="32"/>
          <w:szCs w:val="32"/>
        </w:rPr>
      </w:pPr>
    </w:p>
    <w:p w14:paraId="2451CA9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Employees</w:t>
      </w:r>
    </w:p>
    <w:p w14:paraId="70D5A53F" w14:textId="77777777" w:rsidR="00F715AC" w:rsidRPr="00F715AC" w:rsidRDefault="00F715AC" w:rsidP="00F715AC">
      <w:pPr>
        <w:rPr>
          <w:sz w:val="32"/>
          <w:szCs w:val="32"/>
        </w:rPr>
      </w:pPr>
    </w:p>
    <w:p w14:paraId="4F314A0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Duration</w:t>
      </w:r>
    </w:p>
    <w:p w14:paraId="30F227B1" w14:textId="77777777" w:rsidR="00F715AC" w:rsidRPr="00F715AC" w:rsidRDefault="00F715AC" w:rsidP="00F715AC">
      <w:pPr>
        <w:rPr>
          <w:sz w:val="32"/>
          <w:szCs w:val="32"/>
        </w:rPr>
      </w:pPr>
    </w:p>
    <w:p w14:paraId="54E984C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Time Intelligence</w:t>
      </w:r>
    </w:p>
    <w:p w14:paraId="1D9760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using Display Folders where appropriate.</w:t>
      </w:r>
    </w:p>
    <w:p w14:paraId="5367376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FC92EC1">
          <v:rect id="_x0000_i1225" style="width:0;height:1.5pt" o:hralign="center" o:hrstd="t" o:hr="t" fillcolor="#a0a0a0" stroked="f"/>
        </w:pict>
      </w:r>
    </w:p>
    <w:p w14:paraId="39C6721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201. Day 19 Requirement</w:t>
      </w:r>
    </w:p>
    <w:p w14:paraId="0D12E0B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At minimum:</w:t>
      </w:r>
    </w:p>
    <w:p w14:paraId="2843FE4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Use clear names.</w:t>
      </w:r>
    </w:p>
    <w:p w14:paraId="537F11A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dedicated Measures table is:</w:t>
      </w:r>
    </w:p>
    <w:p w14:paraId="4CD448E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Optional.</w:t>
      </w:r>
    </w:p>
    <w:p w14:paraId="06FD594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413A697">
          <v:rect id="_x0000_i1226" style="width:0;height:1.5pt" o:hralign="center" o:hrstd="t" o:hr="t" fillcolor="#a0a0a0" stroked="f"/>
        </w:pict>
      </w:r>
    </w:p>
    <w:p w14:paraId="4055C0D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BB — MEASURE NAMING</w:t>
      </w:r>
    </w:p>
    <w:p w14:paraId="34D3FB1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202. Good</w:t>
      </w:r>
    </w:p>
    <w:p w14:paraId="43541B9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</w:t>
      </w:r>
    </w:p>
    <w:p w14:paraId="0CB323DC" w14:textId="77777777" w:rsidR="00F715AC" w:rsidRPr="00F715AC" w:rsidRDefault="00F715AC" w:rsidP="00F715AC">
      <w:pPr>
        <w:rPr>
          <w:sz w:val="32"/>
          <w:szCs w:val="32"/>
        </w:rPr>
      </w:pPr>
    </w:p>
    <w:p w14:paraId="4F7364A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</w:t>
      </w:r>
    </w:p>
    <w:p w14:paraId="18E8F0D9" w14:textId="77777777" w:rsidR="00F715AC" w:rsidRPr="00F715AC" w:rsidRDefault="00F715AC" w:rsidP="00F715AC">
      <w:pPr>
        <w:rPr>
          <w:sz w:val="32"/>
          <w:szCs w:val="32"/>
        </w:rPr>
      </w:pPr>
    </w:p>
    <w:p w14:paraId="3B6C85A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Leave Days</w:t>
      </w:r>
    </w:p>
    <w:p w14:paraId="4D513DA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0EAA7BA">
          <v:rect id="_x0000_i1227" style="width:0;height:1.5pt" o:hralign="center" o:hrstd="t" o:hr="t" fillcolor="#a0a0a0" stroked="f"/>
        </w:pict>
      </w:r>
    </w:p>
    <w:p w14:paraId="40B7EB0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203. Poor</w:t>
      </w:r>
    </w:p>
    <w:p w14:paraId="6AC0CCA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 1</w:t>
      </w:r>
    </w:p>
    <w:p w14:paraId="017708D8" w14:textId="77777777" w:rsidR="00F715AC" w:rsidRPr="00F715AC" w:rsidRDefault="00F715AC" w:rsidP="00F715AC">
      <w:pPr>
        <w:rPr>
          <w:sz w:val="32"/>
          <w:szCs w:val="32"/>
        </w:rPr>
      </w:pPr>
    </w:p>
    <w:p w14:paraId="4E9AFD7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Count2</w:t>
      </w:r>
    </w:p>
    <w:p w14:paraId="2AFAA483" w14:textId="77777777" w:rsidR="00F715AC" w:rsidRPr="00F715AC" w:rsidRDefault="00F715AC" w:rsidP="00F715AC">
      <w:pPr>
        <w:rPr>
          <w:sz w:val="32"/>
          <w:szCs w:val="32"/>
        </w:rPr>
      </w:pPr>
    </w:p>
    <w:p w14:paraId="6C85F23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Calculation Final</w:t>
      </w:r>
    </w:p>
    <w:p w14:paraId="69A9B31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5315F3D">
          <v:rect id="_x0000_i1228" style="width:0;height:1.5pt" o:hralign="center" o:hrstd="t" o:hr="t" fillcolor="#a0a0a0" stroked="f"/>
        </w:pict>
      </w:r>
    </w:p>
    <w:p w14:paraId="2E478EE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204. Avoid Symbols Everywhere</w:t>
      </w:r>
    </w:p>
    <w:p w14:paraId="0A4149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Don't name:</w:t>
      </w:r>
    </w:p>
    <w:p w14:paraId="05B40F9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# Approved Req %</w:t>
      </w:r>
    </w:p>
    <w:p w14:paraId="67C7185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unless your team's standard calls for it.</w:t>
      </w:r>
    </w:p>
    <w:p w14:paraId="5BFD2DC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1AD0F36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Business-readable names.</w:t>
      </w:r>
    </w:p>
    <w:p w14:paraId="5D17337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21F8ABD">
          <v:rect id="_x0000_i1229" style="width:0;height:1.5pt" o:hralign="center" o:hrstd="t" o:hr="t" fillcolor="#a0a0a0" stroked="f"/>
        </w:pict>
      </w:r>
    </w:p>
    <w:p w14:paraId="5E1DABF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BC — FORMAT MEASURES</w:t>
      </w:r>
    </w:p>
    <w:p w14:paraId="335B708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205. Whole Numbers</w:t>
      </w:r>
    </w:p>
    <w:p w14:paraId="55F9F68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Format as Whole Number:</w:t>
      </w:r>
    </w:p>
    <w:p w14:paraId="7172F44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</w:t>
      </w:r>
    </w:p>
    <w:p w14:paraId="62113455" w14:textId="77777777" w:rsidR="00F715AC" w:rsidRPr="00F715AC" w:rsidRDefault="00F715AC" w:rsidP="00F715AC">
      <w:pPr>
        <w:rPr>
          <w:sz w:val="32"/>
          <w:szCs w:val="32"/>
        </w:rPr>
      </w:pPr>
    </w:p>
    <w:p w14:paraId="49118F1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</w:t>
      </w:r>
    </w:p>
    <w:p w14:paraId="41AB9357" w14:textId="77777777" w:rsidR="00F715AC" w:rsidRPr="00F715AC" w:rsidRDefault="00F715AC" w:rsidP="00F715AC">
      <w:pPr>
        <w:rPr>
          <w:sz w:val="32"/>
          <w:szCs w:val="32"/>
        </w:rPr>
      </w:pPr>
    </w:p>
    <w:p w14:paraId="6E4041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 Count</w:t>
      </w:r>
    </w:p>
    <w:p w14:paraId="32219859" w14:textId="77777777" w:rsidR="00F715AC" w:rsidRPr="00F715AC" w:rsidRDefault="00F715AC" w:rsidP="00F715AC">
      <w:pPr>
        <w:rPr>
          <w:sz w:val="32"/>
          <w:szCs w:val="32"/>
        </w:rPr>
      </w:pPr>
    </w:p>
    <w:p w14:paraId="4DDE5B4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Days</w:t>
      </w:r>
    </w:p>
    <w:p w14:paraId="6660C7E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F1A5DDB">
          <v:rect id="_x0000_i1230" style="width:0;height:1.5pt" o:hralign="center" o:hrstd="t" o:hr="t" fillcolor="#a0a0a0" stroked="f"/>
        </w:pict>
      </w:r>
    </w:p>
    <w:p w14:paraId="29E1AE3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206. Decimal</w:t>
      </w:r>
    </w:p>
    <w:p w14:paraId="51E5C19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Leave Days</w:t>
      </w:r>
    </w:p>
    <w:p w14:paraId="76405B26" w14:textId="77777777" w:rsidR="00F715AC" w:rsidRPr="00F715AC" w:rsidRDefault="00F715AC" w:rsidP="00F715AC">
      <w:pPr>
        <w:rPr>
          <w:sz w:val="32"/>
          <w:szCs w:val="32"/>
        </w:rPr>
      </w:pPr>
    </w:p>
    <w:p w14:paraId="1DF5C1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Per Employee</w:t>
      </w:r>
    </w:p>
    <w:p w14:paraId="7819DA1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12D1DD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2.4</w:t>
      </w:r>
    </w:p>
    <w:p w14:paraId="183DD6C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18F9BA9">
          <v:rect id="_x0000_i1231" style="width:0;height:1.5pt" o:hralign="center" o:hrstd="t" o:hr="t" fillcolor="#a0a0a0" stroked="f"/>
        </w:pict>
      </w:r>
    </w:p>
    <w:p w14:paraId="1766508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207. Percentage</w:t>
      </w:r>
    </w:p>
    <w:p w14:paraId="4B2C7E5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</w:t>
      </w:r>
    </w:p>
    <w:p w14:paraId="04F7E95D" w14:textId="77777777" w:rsidR="00F715AC" w:rsidRPr="00F715AC" w:rsidRDefault="00F715AC" w:rsidP="00F715AC">
      <w:pPr>
        <w:rPr>
          <w:sz w:val="32"/>
          <w:szCs w:val="32"/>
        </w:rPr>
      </w:pPr>
    </w:p>
    <w:p w14:paraId="35C03DC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% of All Requests</w:t>
      </w:r>
    </w:p>
    <w:p w14:paraId="2B0E961E" w14:textId="77777777" w:rsidR="00F715AC" w:rsidRPr="00F715AC" w:rsidRDefault="00F715AC" w:rsidP="00F715AC">
      <w:pPr>
        <w:rPr>
          <w:sz w:val="32"/>
          <w:szCs w:val="32"/>
        </w:rPr>
      </w:pPr>
    </w:p>
    <w:p w14:paraId="69A1D7C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YoY Change %</w:t>
      </w:r>
    </w:p>
    <w:p w14:paraId="00E0208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D537B09">
          <v:rect id="_x0000_i1232" style="width:0;height:1.5pt" o:hralign="center" o:hrstd="t" o:hr="t" fillcolor="#a0a0a0" stroked="f"/>
        </w:pict>
      </w:r>
    </w:p>
    <w:p w14:paraId="314C7AB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208. Consistency</w:t>
      </w:r>
    </w:p>
    <w:p w14:paraId="5E0D782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Don't display:</w:t>
      </w:r>
    </w:p>
    <w:p w14:paraId="45C67CA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0.8333333333</w:t>
      </w:r>
    </w:p>
    <w:p w14:paraId="6AA972D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users when:</w:t>
      </w:r>
    </w:p>
    <w:p w14:paraId="01A8010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83.3%</w:t>
      </w:r>
    </w:p>
    <w:p w14:paraId="253BDEE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communicates better.</w:t>
      </w:r>
    </w:p>
    <w:p w14:paraId="04E325B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6A3DD89">
          <v:rect id="_x0000_i1233" style="width:0;height:1.5pt" o:hralign="center" o:hrstd="t" o:hr="t" fillcolor="#a0a0a0" stroked="f"/>
        </w:pict>
      </w:r>
    </w:p>
    <w:p w14:paraId="192A2AF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BD — QUICK MEASURES</w:t>
      </w:r>
    </w:p>
    <w:p w14:paraId="01BE38C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209. Power BI Also Provides</w:t>
      </w:r>
    </w:p>
    <w:p w14:paraId="7994141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Quick Measures.</w:t>
      </w:r>
    </w:p>
    <w:p w14:paraId="40D3EC5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These generate DAX for common calculations.</w:t>
      </w:r>
    </w:p>
    <w:p w14:paraId="1D1DE7D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776C5BC">
          <v:rect id="_x0000_i1234" style="width:0;height:1.5pt" o:hralign="center" o:hrstd="t" o:hr="t" fillcolor="#a0a0a0" stroked="f"/>
        </w:pict>
      </w:r>
    </w:p>
    <w:p w14:paraId="1F5526F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210. Why Useful?</w:t>
      </w:r>
    </w:p>
    <w:p w14:paraId="20C37F4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Students can:</w:t>
      </w:r>
    </w:p>
    <w:p w14:paraId="06F5D80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Create a Quick Measure</w:t>
      </w:r>
    </w:p>
    <w:p w14:paraId="206E32B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Inspect generated DAX</w:t>
      </w:r>
    </w:p>
    <w:p w14:paraId="3E9CF8C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Learn patterns.</w:t>
      </w:r>
    </w:p>
    <w:p w14:paraId="27003FF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28C8587">
          <v:rect id="_x0000_i1235" style="width:0;height:1.5pt" o:hralign="center" o:hrstd="t" o:hr="t" fillcolor="#a0a0a0" stroked="f"/>
        </w:pict>
      </w:r>
    </w:p>
    <w:p w14:paraId="4FA2822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211. But</w:t>
      </w:r>
    </w:p>
    <w:p w14:paraId="2867FE7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 not use Quick Measures as:</w:t>
      </w:r>
    </w:p>
    <w:p w14:paraId="3898FA9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substitute for understanding DAX.</w:t>
      </w:r>
    </w:p>
    <w:p w14:paraId="5FD2158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You must know:</w:t>
      </w:r>
    </w:p>
    <w:p w14:paraId="1991798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What the generated Measure means.</w:t>
      </w:r>
    </w:p>
    <w:p w14:paraId="7CEFBF1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3EB69C7">
          <v:rect id="_x0000_i1236" style="width:0;height:1.5pt" o:hralign="center" o:hrstd="t" o:hr="t" fillcolor="#a0a0a0" stroked="f"/>
        </w:pict>
      </w:r>
    </w:p>
    <w:p w14:paraId="148335D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BE — TEST FILTER CONTEXT</w:t>
      </w:r>
    </w:p>
    <w:p w14:paraId="08B55A7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212. Test Baseline</w:t>
      </w:r>
    </w:p>
    <w:p w14:paraId="305B52A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 filters.</w:t>
      </w:r>
    </w:p>
    <w:p w14:paraId="3A7EB3F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Record:</w:t>
      </w:r>
    </w:p>
    <w:p w14:paraId="29CA3E9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Requests:</w:t>
      </w:r>
    </w:p>
    <w:p w14:paraId="4ED0852B" w14:textId="77777777" w:rsidR="00F715AC" w:rsidRPr="00F715AC" w:rsidRDefault="00F715AC" w:rsidP="00F715AC">
      <w:pPr>
        <w:rPr>
          <w:sz w:val="32"/>
          <w:szCs w:val="32"/>
        </w:rPr>
      </w:pPr>
    </w:p>
    <w:p w14:paraId="309199B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Approved:</w:t>
      </w:r>
    </w:p>
    <w:p w14:paraId="5CC1D153" w14:textId="77777777" w:rsidR="00F715AC" w:rsidRPr="00F715AC" w:rsidRDefault="00F715AC" w:rsidP="00F715AC">
      <w:pPr>
        <w:rPr>
          <w:sz w:val="32"/>
          <w:szCs w:val="32"/>
        </w:rPr>
      </w:pPr>
    </w:p>
    <w:p w14:paraId="1288359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Rejected:</w:t>
      </w:r>
    </w:p>
    <w:p w14:paraId="0E7BE268" w14:textId="77777777" w:rsidR="00F715AC" w:rsidRPr="00F715AC" w:rsidRDefault="00F715AC" w:rsidP="00F715AC">
      <w:pPr>
        <w:rPr>
          <w:sz w:val="32"/>
          <w:szCs w:val="32"/>
        </w:rPr>
      </w:pPr>
    </w:p>
    <w:p w14:paraId="41A9646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Rate:</w:t>
      </w:r>
    </w:p>
    <w:p w14:paraId="1A7CCAB6" w14:textId="77777777" w:rsidR="00F715AC" w:rsidRPr="00F715AC" w:rsidRDefault="00F715AC" w:rsidP="00F715AC">
      <w:pPr>
        <w:rPr>
          <w:sz w:val="32"/>
          <w:szCs w:val="32"/>
        </w:rPr>
      </w:pPr>
    </w:p>
    <w:p w14:paraId="40796A0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Days:</w:t>
      </w:r>
    </w:p>
    <w:p w14:paraId="0CE66EE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945DA0D">
          <v:rect id="_x0000_i1237" style="width:0;height:1.5pt" o:hralign="center" o:hrstd="t" o:hr="t" fillcolor="#a0a0a0" stroked="f"/>
        </w:pict>
      </w:r>
    </w:p>
    <w:p w14:paraId="7F3A841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213. Finance</w:t>
      </w:r>
    </w:p>
    <w:p w14:paraId="02EB3C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Select:</w:t>
      </w:r>
    </w:p>
    <w:p w14:paraId="15849C1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Finance.</w:t>
      </w:r>
    </w:p>
    <w:p w14:paraId="1B64B18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Record again.</w:t>
      </w:r>
    </w:p>
    <w:p w14:paraId="00FBD8C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Measures should change.</w:t>
      </w:r>
    </w:p>
    <w:p w14:paraId="58B8BF8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7CAE7A2">
          <v:rect id="_x0000_i1238" style="width:0;height:1.5pt" o:hralign="center" o:hrstd="t" o:hr="t" fillcolor="#a0a0a0" stroked="f"/>
        </w:pict>
      </w:r>
    </w:p>
    <w:p w14:paraId="4298B1C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214. Sick Leave</w:t>
      </w:r>
    </w:p>
    <w:p w14:paraId="76E9F24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Add:</w:t>
      </w:r>
    </w:p>
    <w:p w14:paraId="0800110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Sick Leave.</w:t>
      </w:r>
    </w:p>
    <w:p w14:paraId="0599991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Measures should now represent:</w:t>
      </w:r>
    </w:p>
    <w:p w14:paraId="70933B5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 + Sick Leave</w:t>
      </w:r>
    </w:p>
    <w:p w14:paraId="5B58114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context.</w:t>
      </w:r>
    </w:p>
    <w:p w14:paraId="5C9AE1A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E25138F">
          <v:rect id="_x0000_i1239" style="width:0;height:1.5pt" o:hralign="center" o:hrstd="t" o:hr="t" fillcolor="#a0a0a0" stroked="f"/>
        </w:pict>
      </w:r>
    </w:p>
    <w:p w14:paraId="3CD0756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215. Year</w:t>
      </w:r>
    </w:p>
    <w:p w14:paraId="2433C15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Add:</w:t>
      </w:r>
    </w:p>
    <w:p w14:paraId="708BE0F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2026.</w:t>
      </w:r>
    </w:p>
    <w:p w14:paraId="4141774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Measures represent:</w:t>
      </w:r>
    </w:p>
    <w:p w14:paraId="078AF1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</w:t>
      </w:r>
    </w:p>
    <w:p w14:paraId="787213A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+</w:t>
      </w:r>
    </w:p>
    <w:p w14:paraId="4B69F0D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Sick Leave</w:t>
      </w:r>
    </w:p>
    <w:p w14:paraId="3A4896C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+</w:t>
      </w:r>
    </w:p>
    <w:p w14:paraId="0DCE59F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2026</w:t>
      </w:r>
    </w:p>
    <w:p w14:paraId="405E3F9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F6C2964">
          <v:rect id="_x0000_i1240" style="width:0;height:1.5pt" o:hralign="center" o:hrstd="t" o:hr="t" fillcolor="#a0a0a0" stroked="f"/>
        </w:pict>
      </w:r>
    </w:p>
    <w:p w14:paraId="7ABB063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216. This Is the Core of Power BI</w:t>
      </w:r>
    </w:p>
    <w:p w14:paraId="73EA047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One semantic calculation</w:t>
      </w:r>
    </w:p>
    <w:p w14:paraId="73BACBC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responding to:</w:t>
      </w:r>
    </w:p>
    <w:p w14:paraId="6029980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Many analytical questions.</w:t>
      </w:r>
    </w:p>
    <w:p w14:paraId="36BAC1B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37CD65D">
          <v:rect id="_x0000_i1241" style="width:0;height:1.5pt" o:hralign="center" o:hrstd="t" o:hr="t" fillcolor="#a0a0a0" stroked="f"/>
        </w:pict>
      </w:r>
    </w:p>
    <w:p w14:paraId="35A6CD5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BF — VALIDATION</w:t>
      </w:r>
    </w:p>
    <w:p w14:paraId="5B207B7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217. Never Trust a Measure Because It Has No Red Error</w:t>
      </w:r>
    </w:p>
    <w:p w14:paraId="082D5D8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Measure can be syntactically valid but:</w:t>
      </w:r>
    </w:p>
    <w:p w14:paraId="4F6A8B1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Logically wrong.</w:t>
      </w:r>
    </w:p>
    <w:p w14:paraId="4567CDC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738A380">
          <v:rect id="_x0000_i1242" style="width:0;height:1.5pt" o:hralign="center" o:hrstd="t" o:hr="t" fillcolor="#a0a0a0" stroked="f"/>
        </w:pict>
      </w:r>
    </w:p>
    <w:p w14:paraId="3A4DF08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218. Validation Method</w:t>
      </w:r>
    </w:p>
    <w:p w14:paraId="5B1175C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a small filtered dataset:</w:t>
      </w:r>
    </w:p>
    <w:p w14:paraId="47E16F5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 a Table with:</w:t>
      </w:r>
    </w:p>
    <w:p w14:paraId="2E7896E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 Number</w:t>
      </w:r>
    </w:p>
    <w:p w14:paraId="6342B86B" w14:textId="77777777" w:rsidR="00F715AC" w:rsidRPr="00F715AC" w:rsidRDefault="00F715AC" w:rsidP="00F715AC">
      <w:pPr>
        <w:rPr>
          <w:sz w:val="32"/>
          <w:szCs w:val="32"/>
        </w:rPr>
      </w:pPr>
    </w:p>
    <w:p w14:paraId="11A9D52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Status</w:t>
      </w:r>
    </w:p>
    <w:p w14:paraId="3B635C23" w14:textId="77777777" w:rsidR="00F715AC" w:rsidRPr="00F715AC" w:rsidRDefault="00F715AC" w:rsidP="00F715AC">
      <w:pPr>
        <w:rPr>
          <w:sz w:val="32"/>
          <w:szCs w:val="32"/>
        </w:rPr>
      </w:pPr>
    </w:p>
    <w:p w14:paraId="6DD287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Number of Days</w:t>
      </w:r>
    </w:p>
    <w:p w14:paraId="4098A8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Then manually verify:</w:t>
      </w:r>
    </w:p>
    <w:p w14:paraId="3B8DF09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 results.</w:t>
      </w:r>
    </w:p>
    <w:p w14:paraId="4F54995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2E526C2">
          <v:rect id="_x0000_i1243" style="width:0;height:1.5pt" o:hralign="center" o:hrstd="t" o:hr="t" fillcolor="#a0a0a0" stroked="f"/>
        </w:pict>
      </w:r>
    </w:p>
    <w:p w14:paraId="7B8B846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219. Example</w:t>
      </w:r>
    </w:p>
    <w:p w14:paraId="32646A6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Filtered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32"/>
        <w:gridCol w:w="822"/>
      </w:tblGrid>
      <w:tr w:rsidR="00F715AC" w:rsidRPr="00F715AC" w14:paraId="3FEC9F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27709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3AD8602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FAF098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Days</w:t>
            </w:r>
          </w:p>
        </w:tc>
      </w:tr>
      <w:tr w:rsidR="00F715AC" w:rsidRPr="00F715AC" w14:paraId="34A6B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32D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LR001</w:t>
            </w:r>
          </w:p>
        </w:tc>
        <w:tc>
          <w:tcPr>
            <w:tcW w:w="0" w:type="auto"/>
            <w:vAlign w:val="center"/>
            <w:hideMark/>
          </w:tcPr>
          <w:p w14:paraId="7C24D64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2C3CD43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5</w:t>
            </w:r>
          </w:p>
        </w:tc>
      </w:tr>
      <w:tr w:rsidR="00F715AC" w:rsidRPr="00F715AC" w14:paraId="3356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07D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LR002</w:t>
            </w:r>
          </w:p>
        </w:tc>
        <w:tc>
          <w:tcPr>
            <w:tcW w:w="0" w:type="auto"/>
            <w:vAlign w:val="center"/>
            <w:hideMark/>
          </w:tcPr>
          <w:p w14:paraId="6F6207D6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1ED38306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3</w:t>
            </w:r>
          </w:p>
        </w:tc>
      </w:tr>
      <w:tr w:rsidR="00F715AC" w:rsidRPr="00F715AC" w14:paraId="196C6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3296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LR003</w:t>
            </w:r>
          </w:p>
        </w:tc>
        <w:tc>
          <w:tcPr>
            <w:tcW w:w="0" w:type="auto"/>
            <w:vAlign w:val="center"/>
            <w:hideMark/>
          </w:tcPr>
          <w:p w14:paraId="6F84600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446608C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2</w:t>
            </w:r>
          </w:p>
        </w:tc>
      </w:tr>
    </w:tbl>
    <w:p w14:paraId="6E1C491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Expected:</w:t>
      </w:r>
    </w:p>
    <w:p w14:paraId="4E2C97C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Requests = 3</w:t>
      </w:r>
    </w:p>
    <w:p w14:paraId="1FC85FFA" w14:textId="77777777" w:rsidR="00F715AC" w:rsidRPr="00F715AC" w:rsidRDefault="00F715AC" w:rsidP="00F715AC">
      <w:pPr>
        <w:rPr>
          <w:sz w:val="32"/>
          <w:szCs w:val="32"/>
        </w:rPr>
      </w:pPr>
    </w:p>
    <w:p w14:paraId="6516BEC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= 2</w:t>
      </w:r>
    </w:p>
    <w:p w14:paraId="34A0D026" w14:textId="77777777" w:rsidR="00F715AC" w:rsidRPr="00F715AC" w:rsidRDefault="00F715AC" w:rsidP="00F715AC">
      <w:pPr>
        <w:rPr>
          <w:sz w:val="32"/>
          <w:szCs w:val="32"/>
        </w:rPr>
      </w:pPr>
    </w:p>
    <w:p w14:paraId="185E1A1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 = 1</w:t>
      </w:r>
    </w:p>
    <w:p w14:paraId="6D1AFD54" w14:textId="77777777" w:rsidR="00F715AC" w:rsidRPr="00F715AC" w:rsidRDefault="00F715AC" w:rsidP="00F715AC">
      <w:pPr>
        <w:rPr>
          <w:sz w:val="32"/>
          <w:szCs w:val="32"/>
        </w:rPr>
      </w:pPr>
    </w:p>
    <w:p w14:paraId="3F7562B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Decided = 3</w:t>
      </w:r>
    </w:p>
    <w:p w14:paraId="15591991" w14:textId="77777777" w:rsidR="00F715AC" w:rsidRPr="00F715AC" w:rsidRDefault="00F715AC" w:rsidP="00F715AC">
      <w:pPr>
        <w:rPr>
          <w:sz w:val="32"/>
          <w:szCs w:val="32"/>
        </w:rPr>
      </w:pPr>
    </w:p>
    <w:p w14:paraId="163698A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= 66.7%</w:t>
      </w:r>
    </w:p>
    <w:p w14:paraId="478B3BB9" w14:textId="77777777" w:rsidR="00F715AC" w:rsidRPr="00F715AC" w:rsidRDefault="00F715AC" w:rsidP="00F715AC">
      <w:pPr>
        <w:rPr>
          <w:sz w:val="32"/>
          <w:szCs w:val="32"/>
        </w:rPr>
      </w:pPr>
    </w:p>
    <w:p w14:paraId="437F081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Days = 10</w:t>
      </w:r>
    </w:p>
    <w:p w14:paraId="7B672D8D" w14:textId="77777777" w:rsidR="00F715AC" w:rsidRPr="00F715AC" w:rsidRDefault="00F715AC" w:rsidP="00F715AC">
      <w:pPr>
        <w:rPr>
          <w:sz w:val="32"/>
          <w:szCs w:val="32"/>
        </w:rPr>
      </w:pPr>
    </w:p>
    <w:p w14:paraId="404B857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Days = 3.33</w:t>
      </w:r>
    </w:p>
    <w:p w14:paraId="2C4B066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C0CE8B2">
          <v:rect id="_x0000_i1244" style="width:0;height:1.5pt" o:hralign="center" o:hrstd="t" o:hr="t" fillcolor="#a0a0a0" stroked="f"/>
        </w:pict>
      </w:r>
    </w:p>
    <w:p w14:paraId="5541B32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220. If Your Measure Says</w:t>
      </w:r>
    </w:p>
    <w:p w14:paraId="5481A95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= 100%</w:t>
      </w:r>
    </w:p>
    <w:p w14:paraId="0D49685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may be wrong.</w:t>
      </w:r>
    </w:p>
    <w:p w14:paraId="543471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Investigate.</w:t>
      </w:r>
    </w:p>
    <w:p w14:paraId="7B02696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647D731">
          <v:rect id="_x0000_i1245" style="width:0;height:1.5pt" o:hralign="center" o:hrstd="t" o:hr="t" fillcolor="#a0a0a0" stroked="f"/>
        </w:pict>
      </w:r>
    </w:p>
    <w:p w14:paraId="2692A75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BG — COMMON ERROR 1</w:t>
      </w:r>
    </w:p>
    <w:p w14:paraId="632B092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221. Measure vs Column Error</w:t>
      </w:r>
    </w:p>
    <w:p w14:paraId="050BE94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Student writes:</w:t>
      </w:r>
    </w:p>
    <w:p w14:paraId="350017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=</w:t>
      </w:r>
    </w:p>
    <w:p w14:paraId="5F8A3F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FactLeaveRequest[Status] = "Approved"</w:t>
      </w:r>
    </w:p>
    <w:p w14:paraId="55C47E2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Problem?</w:t>
      </w:r>
    </w:p>
    <w:p w14:paraId="6E29A54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Measure needs:</w:t>
      </w:r>
    </w:p>
    <w:p w14:paraId="4EB70E6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scalar analytical calculation.</w:t>
      </w:r>
    </w:p>
    <w:p w14:paraId="5FAF7AE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expression doesn't define the required aggregated metric.</w:t>
      </w:r>
    </w:p>
    <w:p w14:paraId="6A09C2D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D176D89">
          <v:rect id="_x0000_i1246" style="width:0;height:1.5pt" o:hralign="center" o:hrstd="t" o:hr="t" fillcolor="#a0a0a0" stroked="f"/>
        </w:pict>
      </w:r>
    </w:p>
    <w:p w14:paraId="13844EF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BH — COMMON ERROR 2</w:t>
      </w:r>
    </w:p>
    <w:p w14:paraId="55D5BDD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222. COUNT Wrong Column</w:t>
      </w:r>
    </w:p>
    <w:p w14:paraId="03E164E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Student writes:</w:t>
      </w:r>
    </w:p>
    <w:p w14:paraId="78E8024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 =</w:t>
      </w:r>
    </w:p>
    <w:p w14:paraId="77AC1EE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COUNT(</w:t>
      </w:r>
    </w:p>
    <w:p w14:paraId="212A7E4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FactLeaveRequest[Manager Comment]</w:t>
      </w:r>
    </w:p>
    <w:p w14:paraId="763B351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5870C89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Problem?</w:t>
      </w:r>
    </w:p>
    <w:p w14:paraId="79CD024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Blank comments cause Requests to be:</w:t>
      </w:r>
    </w:p>
    <w:p w14:paraId="48DD566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Missed.</w:t>
      </w:r>
    </w:p>
    <w:p w14:paraId="6E497E8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148795E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COUNTROWS(FactLeaveRequest)</w:t>
      </w:r>
    </w:p>
    <w:p w14:paraId="308D790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because grain = one Request per row.</w:t>
      </w:r>
    </w:p>
    <w:p w14:paraId="3E690CC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6D1E8A0">
          <v:rect id="_x0000_i1247" style="width:0;height:1.5pt" o:hralign="center" o:hrstd="t" o:hr="t" fillcolor="#a0a0a0" stroked="f"/>
        </w:pict>
      </w:r>
    </w:p>
    <w:p w14:paraId="5F1B5B0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BI — COMMON ERROR 3</w:t>
      </w:r>
    </w:p>
    <w:p w14:paraId="3780BCC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223. Approved Measure Hardcoded</w:t>
      </w:r>
    </w:p>
    <w:p w14:paraId="60D68A2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 =</w:t>
      </w:r>
    </w:p>
    <w:p w14:paraId="217E3FE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12</w:t>
      </w:r>
    </w:p>
    <w:p w14:paraId="0365421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won't respond to:</w:t>
      </w:r>
    </w:p>
    <w:p w14:paraId="5EA4BA9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Data or filters.</w:t>
      </w:r>
    </w:p>
    <w:p w14:paraId="70978EC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semantic logic.</w:t>
      </w:r>
    </w:p>
    <w:p w14:paraId="014CF9D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DD62361">
          <v:rect id="_x0000_i1248" style="width:0;height:1.5pt" o:hralign="center" o:hrstd="t" o:hr="t" fillcolor="#a0a0a0" stroked="f"/>
        </w:pict>
      </w:r>
    </w:p>
    <w:p w14:paraId="011900F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BJ — COMMON ERROR 4</w:t>
      </w:r>
    </w:p>
    <w:p w14:paraId="37472AD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224. Wrong Denominator</w:t>
      </w:r>
    </w:p>
    <w:p w14:paraId="4042A1E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Student defines:</w:t>
      </w:r>
    </w:p>
    <w:p w14:paraId="5748E8F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=</w:t>
      </w:r>
    </w:p>
    <w:p w14:paraId="231E16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544C9DF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[Approved Requests],</w:t>
      </w:r>
    </w:p>
    <w:p w14:paraId="1A54DEB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</w:t>
      </w:r>
    </w:p>
    <w:p w14:paraId="44F06E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56C3F0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Is syntax wrong?</w:t>
      </w:r>
    </w:p>
    <w:p w14:paraId="3600E72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No.</w:t>
      </w:r>
    </w:p>
    <w:p w14:paraId="5BB0F42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But does it match our business definition?</w:t>
      </w:r>
    </w:p>
    <w:p w14:paraId="2E9330F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No.</w:t>
      </w:r>
    </w:p>
    <w:p w14:paraId="5FCB5C4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That is:</w:t>
      </w:r>
    </w:p>
    <w:p w14:paraId="17A0387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Approved % of All Requests.</w:t>
      </w:r>
    </w:p>
    <w:p w14:paraId="78A2B57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B18379A">
          <v:rect id="_x0000_i1249" style="width:0;height:1.5pt" o:hralign="center" o:hrstd="t" o:hr="t" fillcolor="#a0a0a0" stroked="f"/>
        </w:pict>
      </w:r>
    </w:p>
    <w:p w14:paraId="1518BC0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BK — COMMON ERROR 5</w:t>
      </w:r>
    </w:p>
    <w:p w14:paraId="70F2F12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225. Divide by Zero</w:t>
      </w:r>
    </w:p>
    <w:p w14:paraId="331A220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Using:</w:t>
      </w:r>
    </w:p>
    <w:p w14:paraId="0C97937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[Approved Requests]</w:t>
      </w:r>
    </w:p>
    <w:p w14:paraId="2E006BC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/</w:t>
      </w:r>
    </w:p>
    <w:p w14:paraId="6132C82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[Decided Requests]</w:t>
      </w:r>
    </w:p>
    <w:p w14:paraId="7435F98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can require extra denominator protection.</w:t>
      </w:r>
    </w:p>
    <w:p w14:paraId="55B29D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Preferred:</w:t>
      </w:r>
    </w:p>
    <w:p w14:paraId="404053B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DIVIDE().</w:t>
      </w:r>
    </w:p>
    <w:p w14:paraId="7ED96D3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B19D010">
          <v:rect id="_x0000_i1250" style="width:0;height:1.5pt" o:hralign="center" o:hrstd="t" o:hr="t" fillcolor="#a0a0a0" stroked="f"/>
        </w:pict>
      </w:r>
    </w:p>
    <w:p w14:paraId="763F1AC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BL — COMMON ERROR 6</w:t>
      </w:r>
    </w:p>
    <w:p w14:paraId="6DF47CF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226. Average Returns Unexpected Result</w:t>
      </w:r>
    </w:p>
    <w:p w14:paraId="576A329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Check:</w:t>
      </w:r>
    </w:p>
    <w:p w14:paraId="2023D39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Blank Number of Days</w:t>
      </w:r>
    </w:p>
    <w:p w14:paraId="1979816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Zero values</w:t>
      </w:r>
    </w:p>
    <w:p w14:paraId="6565362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Filter Context</w:t>
      </w:r>
    </w:p>
    <w:p w14:paraId="76DCA20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Data type</w:t>
      </w:r>
    </w:p>
    <w:p w14:paraId="0940070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Whether cancelled/draft requests should be included.</w:t>
      </w:r>
    </w:p>
    <w:p w14:paraId="7859C14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84FA35E">
          <v:rect id="_x0000_i1251" style="width:0;height:1.5pt" o:hralign="center" o:hrstd="t" o:hr="t" fillcolor="#a0a0a0" stroked="f"/>
        </w:pict>
      </w:r>
    </w:p>
    <w:p w14:paraId="26597E3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227. Business Question</w:t>
      </w:r>
    </w:p>
    <w:p w14:paraId="524AE1C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Should Draft Leave Requests be included in:</w:t>
      </w:r>
    </w:p>
    <w:p w14:paraId="1DC3C60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Average Leave Days?</w:t>
      </w:r>
    </w:p>
    <w:p w14:paraId="7A90489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Maybe not.</w:t>
      </w:r>
    </w:p>
    <w:p w14:paraId="0C3CB69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This leads to:</w:t>
      </w:r>
    </w:p>
    <w:p w14:paraId="1035CFD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Metric definition.</w:t>
      </w:r>
    </w:p>
    <w:p w14:paraId="7B73572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23B37C6">
          <v:rect id="_x0000_i1252" style="width:0;height:1.5pt" o:hralign="center" o:hrstd="t" o:hr="t" fillcolor="#a0a0a0" stroked="f"/>
        </w:pict>
      </w:r>
    </w:p>
    <w:p w14:paraId="12E34A2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BM — APPROVED AVERAGE DAYS</w:t>
      </w:r>
    </w:p>
    <w:p w14:paraId="34A0DC6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228. Create Optional</w:t>
      </w:r>
    </w:p>
    <w:p w14:paraId="1A33A57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Approved Leave Days =</w:t>
      </w:r>
    </w:p>
    <w:p w14:paraId="4A5FCED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588E538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[Average Leave Days],</w:t>
      </w:r>
    </w:p>
    <w:p w14:paraId="6726A0C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</w:t>
      </w:r>
    </w:p>
    <w:p w14:paraId="4FF2EA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351A31A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4D76CB0">
          <v:rect id="_x0000_i1253" style="width:0;height:1.5pt" o:hralign="center" o:hrstd="t" o:hr="t" fillcolor="#a0a0a0" stroked="f"/>
        </w:pict>
      </w:r>
    </w:p>
    <w:p w14:paraId="48EF734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229. This May Be Better</w:t>
      </w:r>
    </w:p>
    <w:p w14:paraId="2526AA6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management asks:</w:t>
      </w:r>
    </w:p>
    <w:p w14:paraId="57635C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the average length of actually Approved Leave?</w:t>
      </w:r>
    </w:p>
    <w:p w14:paraId="19EFC19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1DE2962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Approved-only Measure.</w:t>
      </w:r>
    </w:p>
    <w:p w14:paraId="18A5FC0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77179E5">
          <v:rect id="_x0000_i1254" style="width:0;height:1.5pt" o:hralign="center" o:hrstd="t" o:hr="t" fillcolor="#a0a0a0" stroked="f"/>
        </w:pict>
      </w:r>
    </w:p>
    <w:p w14:paraId="32C361E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BN — COMMON ERROR 7</w:t>
      </w:r>
    </w:p>
    <w:p w14:paraId="0C90ADD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230. Same Number Every Department</w:t>
      </w:r>
    </w:p>
    <w:p w14:paraId="25691A4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Matrix shows:</w:t>
      </w:r>
    </w:p>
    <w:p w14:paraId="4C219FC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 40</w:t>
      </w:r>
    </w:p>
    <w:p w14:paraId="40FAB563" w14:textId="77777777" w:rsidR="00F715AC" w:rsidRPr="00F715AC" w:rsidRDefault="00F715AC" w:rsidP="00F715AC">
      <w:pPr>
        <w:rPr>
          <w:sz w:val="32"/>
          <w:szCs w:val="32"/>
        </w:rPr>
      </w:pPr>
    </w:p>
    <w:p w14:paraId="6D0D5D9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HR      40</w:t>
      </w:r>
    </w:p>
    <w:p w14:paraId="34CD819E" w14:textId="77777777" w:rsidR="00F715AC" w:rsidRPr="00F715AC" w:rsidRDefault="00F715AC" w:rsidP="00F715AC">
      <w:pPr>
        <w:rPr>
          <w:sz w:val="32"/>
          <w:szCs w:val="32"/>
        </w:rPr>
      </w:pPr>
    </w:p>
    <w:p w14:paraId="4AF250C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     40</w:t>
      </w:r>
    </w:p>
    <w:p w14:paraId="4D10EB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Total Requests:</w:t>
      </w:r>
    </w:p>
    <w:p w14:paraId="1D25BE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Likely:</w:t>
      </w:r>
    </w:p>
    <w:p w14:paraId="4BFE641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Relationship/model problem.</w:t>
      </w:r>
    </w:p>
    <w:p w14:paraId="7951F38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Don't immediately rewrite DAX.</w:t>
      </w:r>
    </w:p>
    <w:p w14:paraId="57F999C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75E3DDB">
          <v:rect id="_x0000_i1255" style="width:0;height:1.5pt" o:hralign="center" o:hrstd="t" o:hr="t" fillcolor="#a0a0a0" stroked="f"/>
        </w:pict>
      </w:r>
    </w:p>
    <w:p w14:paraId="1D8E3A3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231. Reminder</w:t>
      </w:r>
    </w:p>
    <w:p w14:paraId="745B592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Bad model can make:</w:t>
      </w:r>
    </w:p>
    <w:p w14:paraId="6F77B72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Correct DAX</w:t>
      </w:r>
    </w:p>
    <w:p w14:paraId="5EB9735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produce unexpected analysis.</w:t>
      </w:r>
    </w:p>
    <w:p w14:paraId="0B8A77F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577B11B">
          <v:rect id="_x0000_i1256" style="width:0;height:1.5pt" o:hralign="center" o:hrstd="t" o:hr="t" fillcolor="#a0a0a0" stroked="f"/>
        </w:pict>
      </w:r>
    </w:p>
    <w:p w14:paraId="5A28404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BO — COMMON ERROR 8</w:t>
      </w:r>
    </w:p>
    <w:p w14:paraId="5535C01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232. Department Slicer Doesn't Affect Fact Measure</w:t>
      </w:r>
    </w:p>
    <w:p w14:paraId="0A16772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Check:</w:t>
      </w:r>
    </w:p>
    <w:p w14:paraId="1AE64D1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DimEmployee</w:t>
      </w:r>
    </w:p>
    <w:p w14:paraId="1027519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|</w:t>
      </w:r>
    </w:p>
    <w:p w14:paraId="4F72654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v</w:t>
      </w:r>
    </w:p>
    <w:p w14:paraId="72A4109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FactLeaveRequest</w:t>
      </w:r>
    </w:p>
    <w:p w14:paraId="1B1D226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relationship.</w:t>
      </w:r>
    </w:p>
    <w:p w14:paraId="47BCE5F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BD23BA4">
          <v:rect id="_x0000_i1257" style="width:0;height:1.5pt" o:hralign="center" o:hrstd="t" o:hr="t" fillcolor="#a0a0a0" stroked="f"/>
        </w:pict>
      </w:r>
    </w:p>
    <w:p w14:paraId="34CFF35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BP — COMMON ERROR 9</w:t>
      </w:r>
    </w:p>
    <w:p w14:paraId="28B69DE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233. SELECTEDVALUE Blank</w:t>
      </w:r>
    </w:p>
    <w:p w14:paraId="00D39B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two Departments are selected:</w:t>
      </w:r>
    </w:p>
    <w:p w14:paraId="51090F7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SELECTEDVALUE() cannot return:</w:t>
      </w:r>
    </w:p>
    <w:p w14:paraId="63A4637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One Department.</w:t>
      </w:r>
    </w:p>
    <w:p w14:paraId="34879E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an:</w:t>
      </w:r>
    </w:p>
    <w:p w14:paraId="51EB784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Alternate result.</w:t>
      </w:r>
    </w:p>
    <w:p w14:paraId="5171F4E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B46CC75">
          <v:rect id="_x0000_i1258" style="width:0;height:1.5pt" o:hralign="center" o:hrstd="t" o:hr="t" fillcolor="#a0a0a0" stroked="f"/>
        </w:pict>
      </w:r>
    </w:p>
    <w:p w14:paraId="1BCC920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BQ — COMMON ERROR 10</w:t>
      </w:r>
    </w:p>
    <w:p w14:paraId="120B60D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234. Previous Year Is Blank</w:t>
      </w:r>
    </w:p>
    <w:p w14:paraId="598F4F2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Check:</w:t>
      </w:r>
    </w:p>
    <w:p w14:paraId="69DC81B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DimDate includes previous year</w:t>
      </w:r>
    </w:p>
    <w:p w14:paraId="4B68BDD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Relationship active</w:t>
      </w:r>
    </w:p>
    <w:p w14:paraId="0C48C19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Previous year has Fact data</w:t>
      </w:r>
    </w:p>
    <w:p w14:paraId="5E36C24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Current Date context exists</w:t>
      </w:r>
    </w:p>
    <w:p w14:paraId="75C8C9A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Date types correct.</w:t>
      </w:r>
    </w:p>
    <w:p w14:paraId="32ED090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61E8218">
          <v:rect id="_x0000_i1259" style="width:0;height:1.5pt" o:hralign="center" o:hrstd="t" o:hr="t" fillcolor="#a0a0a0" stroked="f"/>
        </w:pict>
      </w:r>
    </w:p>
    <w:p w14:paraId="4A8000A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BR — COMMON ERROR 11</w:t>
      </w:r>
    </w:p>
    <w:p w14:paraId="2BA6A9F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235. Month Trend Shows No Previous Year</w:t>
      </w:r>
    </w:p>
    <w:p w14:paraId="33D4312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Maybe the dataset only contains:</w:t>
      </w:r>
    </w:p>
    <w:p w14:paraId="6E6E10E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2026.</w:t>
      </w:r>
    </w:p>
    <w:p w14:paraId="0F8C9F6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You cannot calculate meaningful:</w:t>
      </w:r>
    </w:p>
    <w:p w14:paraId="20CB1E2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2025 comparison</w:t>
      </w:r>
    </w:p>
    <w:p w14:paraId="2B4FECA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without 2025 data.</w:t>
      </w:r>
    </w:p>
    <w:p w14:paraId="34365E2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B718140">
          <v:rect id="_x0000_i1260" style="width:0;height:1.5pt" o:hralign="center" o:hrstd="t" o:hr="t" fillcolor="#a0a0a0" stroked="f"/>
        </w:pict>
      </w:r>
    </w:p>
    <w:p w14:paraId="24C7648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BS — COMMON ERROR 12</w:t>
      </w:r>
    </w:p>
    <w:p w14:paraId="106743E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236. YoY Shows Infinite/Error</w:t>
      </w:r>
    </w:p>
    <w:p w14:paraId="64A5317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Previous-year denominator may be:</w:t>
      </w:r>
    </w:p>
    <w:p w14:paraId="30666FD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Zero/Blank.</w:t>
      </w:r>
    </w:p>
    <w:p w14:paraId="64DCDF3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086B707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DIVIDE().</w:t>
      </w:r>
    </w:p>
    <w:p w14:paraId="1CC5220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C78465F">
          <v:rect id="_x0000_i1261" style="width:0;height:1.5pt" o:hralign="center" o:hrstd="t" o:hr="t" fillcolor="#a0a0a0" stroked="f"/>
        </w:pict>
      </w:r>
    </w:p>
    <w:p w14:paraId="51B80A6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BT — COMMON ERROR 13</w:t>
      </w:r>
    </w:p>
    <w:p w14:paraId="1C73649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237. Student Uses FILTER for Everything</w:t>
      </w:r>
    </w:p>
    <w:p w14:paraId="11E79D0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7D80B02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 =</w:t>
      </w:r>
    </w:p>
    <w:p w14:paraId="4CF3678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30D7239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487C721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FILTER(</w:t>
      </w:r>
    </w:p>
    <w:p w14:paraId="6932360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FactLeaveRequest,</w:t>
      </w:r>
    </w:p>
    <w:p w14:paraId="464F513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FactLeaveRequest[Status] = "Approved"</w:t>
      </w:r>
    </w:p>
    <w:p w14:paraId="6BEB2D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3841547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3D5367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Works, but simple Boolean filter is:</w:t>
      </w:r>
    </w:p>
    <w:p w14:paraId="43A9F76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Cleaner and generally preferred.</w:t>
      </w:r>
    </w:p>
    <w:p w14:paraId="6A85CE6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D308758">
          <v:rect id="_x0000_i1262" style="width:0;height:1.5pt" o:hralign="center" o:hrstd="t" o:hr="t" fillcolor="#a0a0a0" stroked="f"/>
        </w:pict>
      </w:r>
    </w:p>
    <w:p w14:paraId="2A4C8CB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BU — COMMON ERROR 14</w:t>
      </w:r>
    </w:p>
    <w:p w14:paraId="55BF9BB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238. Student Creates One Measure Per Department</w:t>
      </w:r>
    </w:p>
    <w:p w14:paraId="32C523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 Requests</w:t>
      </w:r>
    </w:p>
    <w:p w14:paraId="50012021" w14:textId="77777777" w:rsidR="00F715AC" w:rsidRPr="00F715AC" w:rsidRDefault="00F715AC" w:rsidP="00F715AC">
      <w:pPr>
        <w:rPr>
          <w:sz w:val="32"/>
          <w:szCs w:val="32"/>
        </w:rPr>
      </w:pPr>
    </w:p>
    <w:p w14:paraId="563A7F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HR Requests</w:t>
      </w:r>
    </w:p>
    <w:p w14:paraId="1D41336B" w14:textId="77777777" w:rsidR="00F715AC" w:rsidRPr="00F715AC" w:rsidRDefault="00F715AC" w:rsidP="00F715AC">
      <w:pPr>
        <w:rPr>
          <w:sz w:val="32"/>
          <w:szCs w:val="32"/>
        </w:rPr>
      </w:pPr>
    </w:p>
    <w:p w14:paraId="695E575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 Requests</w:t>
      </w:r>
    </w:p>
    <w:p w14:paraId="6349FC7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Unnecessary.</w:t>
      </w:r>
    </w:p>
    <w:p w14:paraId="2867939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2894BA7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Dimension + Filter Context.</w:t>
      </w:r>
    </w:p>
    <w:p w14:paraId="6CC2B8E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9C53D31">
          <v:rect id="_x0000_i1263" style="width:0;height:1.5pt" o:hralign="center" o:hrstd="t" o:hr="t" fillcolor="#a0a0a0" stroked="f"/>
        </w:pict>
      </w:r>
    </w:p>
    <w:p w14:paraId="053B726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BV — COMMON ERROR 15</w:t>
      </w:r>
    </w:p>
    <w:p w14:paraId="54A1554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239. Student Creates Separate Measure for Each Year</w:t>
      </w:r>
    </w:p>
    <w:p w14:paraId="4C50650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2025</w:t>
      </w:r>
    </w:p>
    <w:p w14:paraId="43414D4F" w14:textId="77777777" w:rsidR="00F715AC" w:rsidRPr="00F715AC" w:rsidRDefault="00F715AC" w:rsidP="00F715AC">
      <w:pPr>
        <w:rPr>
          <w:sz w:val="32"/>
          <w:szCs w:val="32"/>
        </w:rPr>
      </w:pPr>
    </w:p>
    <w:p w14:paraId="3B3FA24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2026</w:t>
      </w:r>
    </w:p>
    <w:p w14:paraId="1341115A" w14:textId="77777777" w:rsidR="00F715AC" w:rsidRPr="00F715AC" w:rsidRDefault="00F715AC" w:rsidP="00F715AC">
      <w:pPr>
        <w:rPr>
          <w:sz w:val="32"/>
          <w:szCs w:val="32"/>
        </w:rPr>
      </w:pPr>
    </w:p>
    <w:p w14:paraId="42436C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2027</w:t>
      </w:r>
    </w:p>
    <w:p w14:paraId="2FB2F7A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Usually unnecessary.</w:t>
      </w:r>
    </w:p>
    <w:p w14:paraId="7FD2A39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4ED9E7D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DimDate</w:t>
      </w:r>
    </w:p>
    <w:p w14:paraId="189FE7D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with:</w:t>
      </w:r>
    </w:p>
    <w:p w14:paraId="498D060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[Total Leave Requests].</w:t>
      </w:r>
    </w:p>
    <w:p w14:paraId="422E2BB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EC97551">
          <v:rect id="_x0000_i1264" style="width:0;height:1.5pt" o:hralign="center" o:hrstd="t" o:hr="t" fillcolor="#a0a0a0" stroked="f"/>
        </w:pict>
      </w:r>
    </w:p>
    <w:p w14:paraId="004FE32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BW — DEBUGGING EXERCISE 1</w:t>
      </w:r>
    </w:p>
    <w:p w14:paraId="13C9F03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240. Formula</w:t>
      </w:r>
    </w:p>
    <w:p w14:paraId="4511256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 =</w:t>
      </w:r>
    </w:p>
    <w:p w14:paraId="3DD5BEB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COUNTROWS(FactLeaveRequest)</w:t>
      </w:r>
    </w:p>
    <w:p w14:paraId="4C014E2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What's missing?</w:t>
      </w:r>
    </w:p>
    <w:p w14:paraId="69206E2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1C2DF62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Approved Status filter.</w:t>
      </w:r>
    </w:p>
    <w:p w14:paraId="2A48196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1A66949">
          <v:rect id="_x0000_i1265" style="width:0;height:1.5pt" o:hralign="center" o:hrstd="t" o:hr="t" fillcolor="#a0a0a0" stroked="f"/>
        </w:pict>
      </w:r>
    </w:p>
    <w:p w14:paraId="2B03F80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241. Correct</w:t>
      </w:r>
    </w:p>
    <w:p w14:paraId="524E524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 =</w:t>
      </w:r>
    </w:p>
    <w:p w14:paraId="21B7105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06FA82F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537F21C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</w:t>
      </w:r>
    </w:p>
    <w:p w14:paraId="4F3EFC1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3E5B19A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821EC96">
          <v:rect id="_x0000_i1266" style="width:0;height:1.5pt" o:hralign="center" o:hrstd="t" o:hr="t" fillcolor="#a0a0a0" stroked="f"/>
        </w:pict>
      </w:r>
    </w:p>
    <w:p w14:paraId="47F35D0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BX — DEBUGGING EXERCISE 2</w:t>
      </w:r>
    </w:p>
    <w:p w14:paraId="5E44B51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242. Formula</w:t>
      </w:r>
    </w:p>
    <w:p w14:paraId="0CE38A7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=</w:t>
      </w:r>
    </w:p>
    <w:p w14:paraId="10430A8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[Approved Requests]</w:t>
      </w:r>
    </w:p>
    <w:p w14:paraId="76F707E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/</w:t>
      </w:r>
    </w:p>
    <w:p w14:paraId="7DF7DB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100</w:t>
      </w:r>
    </w:p>
    <w:p w14:paraId="28B627B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Problem?</w:t>
      </w:r>
    </w:p>
    <w:p w14:paraId="6F1DB47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61A26E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Denominator should represent:</w:t>
      </w:r>
    </w:p>
    <w:p w14:paraId="2F70B3F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Business population</w:t>
      </w:r>
    </w:p>
    <w:p w14:paraId="11B3C2F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not arbitrary 100.</w:t>
      </w:r>
    </w:p>
    <w:p w14:paraId="384B9A8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87E12E1">
          <v:rect id="_x0000_i1267" style="width:0;height:1.5pt" o:hralign="center" o:hrstd="t" o:hr="t" fillcolor="#a0a0a0" stroked="f"/>
        </w:pict>
      </w:r>
    </w:p>
    <w:p w14:paraId="47751A1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BY — DEBUGGING EXERCISE 3</w:t>
      </w:r>
    </w:p>
    <w:p w14:paraId="7276E2C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243. Formula</w:t>
      </w:r>
    </w:p>
    <w:p w14:paraId="55E616B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Days =</w:t>
      </w:r>
    </w:p>
    <w:p w14:paraId="7702A6E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COUNTROWS(FactLeaveRequest)</w:t>
      </w:r>
    </w:p>
    <w:p w14:paraId="3BCAA54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Problem?</w:t>
      </w:r>
    </w:p>
    <w:p w14:paraId="6833138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0A80ABC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Counts Requests, not:</w:t>
      </w:r>
    </w:p>
    <w:p w14:paraId="054B090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Leave Days.</w:t>
      </w:r>
    </w:p>
    <w:p w14:paraId="2AA5FE3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Use:</w:t>
      </w:r>
    </w:p>
    <w:p w14:paraId="3D15CE4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SUM(</w:t>
      </w:r>
    </w:p>
    <w:p w14:paraId="08968AC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FactLeaveRequest[Number of Days]</w:t>
      </w:r>
    </w:p>
    <w:p w14:paraId="1255BA4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)</w:t>
      </w:r>
    </w:p>
    <w:p w14:paraId="7DD6DC3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7A71A28">
          <v:rect id="_x0000_i1268" style="width:0;height:1.5pt" o:hralign="center" o:hrstd="t" o:hr="t" fillcolor="#a0a0a0" stroked="f"/>
        </w:pict>
      </w:r>
    </w:p>
    <w:p w14:paraId="36CA7E2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BZ — DEBUGGING EXERCISE 4</w:t>
      </w:r>
    </w:p>
    <w:p w14:paraId="115647C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244. Formula</w:t>
      </w:r>
    </w:p>
    <w:p w14:paraId="360B89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 Count =</w:t>
      </w:r>
    </w:p>
    <w:p w14:paraId="73ADDED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COUNTROWS(FactLeaveRequest)</w:t>
      </w:r>
    </w:p>
    <w:p w14:paraId="704B610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Problem?</w:t>
      </w:r>
    </w:p>
    <w:p w14:paraId="16D74CB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5CA6372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Counts:</w:t>
      </w:r>
    </w:p>
    <w:p w14:paraId="6F9FDCD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Leave Requests.</w:t>
      </w:r>
    </w:p>
    <w:p w14:paraId="62E80AF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Not Employees.</w:t>
      </w:r>
    </w:p>
    <w:p w14:paraId="7AFA28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distinct Employee IDs.</w:t>
      </w:r>
    </w:p>
    <w:p w14:paraId="69E372B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0A330E5">
          <v:rect id="_x0000_i1269" style="width:0;height:1.5pt" o:hralign="center" o:hrstd="t" o:hr="t" fillcolor="#a0a0a0" stroked="f"/>
        </w:pict>
      </w:r>
    </w:p>
    <w:p w14:paraId="55B52E7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CA — DEBUGGING EXERCISE 5</w:t>
      </w:r>
    </w:p>
    <w:p w14:paraId="22C5B1A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245. Dynamic Title</w:t>
      </w:r>
    </w:p>
    <w:p w14:paraId="153E172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Selected Department =</w:t>
      </w:r>
    </w:p>
    <w:p w14:paraId="0A0A52A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MAX(</w:t>
      </w:r>
    </w:p>
    <w:p w14:paraId="4911F90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DimEmployee[Department Name]</w:t>
      </w:r>
    </w:p>
    <w:p w14:paraId="518B87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70D4E45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Could this return a Department when several Departments are selected?</w:t>
      </w:r>
    </w:p>
    <w:p w14:paraId="324974A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Yes.</w:t>
      </w:r>
    </w:p>
    <w:p w14:paraId="470C7B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That might mislead users.</w:t>
      </w:r>
    </w:p>
    <w:p w14:paraId="44EC2D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single-selection semantics use:</w:t>
      </w:r>
    </w:p>
    <w:p w14:paraId="3392F0D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SELECTEDVALUE().</w:t>
      </w:r>
    </w:p>
    <w:p w14:paraId="272D2F7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F979C27">
          <v:rect id="_x0000_i1270" style="width:0;height:1.5pt" o:hralign="center" o:hrstd="t" o:hr="t" fillcolor="#a0a0a0" stroked="f"/>
        </w:pict>
      </w:r>
    </w:p>
    <w:p w14:paraId="0B836C4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CB — DEBUGGING EXERCISE 6</w:t>
      </w:r>
    </w:p>
    <w:p w14:paraId="4BDED86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246. Formula</w:t>
      </w:r>
    </w:p>
    <w:p w14:paraId="3F1FFE9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 =</w:t>
      </w:r>
    </w:p>
    <w:p w14:paraId="4976E2A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70E163C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11BCA31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"Approved",</w:t>
      </w:r>
    </w:p>
    <w:p w14:paraId="0CC9FB1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"Rejected"</w:t>
      </w:r>
    </w:p>
    <w:p w14:paraId="3BB217E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3A4C4A3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happens?</w:t>
      </w:r>
    </w:p>
    <w:p w14:paraId="1BC7200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One Request generally cannot satisfy:</w:t>
      </w:r>
    </w:p>
    <w:p w14:paraId="412396E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AND Rejected</w:t>
      </w:r>
    </w:p>
    <w:p w14:paraId="0D614C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simultaneously.</w:t>
      </w:r>
    </w:p>
    <w:p w14:paraId="68C46F4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Result:</w:t>
      </w:r>
    </w:p>
    <w:p w14:paraId="52ED237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Blank/zero.</w:t>
      </w:r>
    </w:p>
    <w:p w14:paraId="6E76B36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64E71A3">
          <v:rect id="_x0000_i1271" style="width:0;height:1.5pt" o:hralign="center" o:hrstd="t" o:hr="t" fillcolor="#a0a0a0" stroked="f"/>
        </w:pict>
      </w:r>
    </w:p>
    <w:p w14:paraId="5ACD0CB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CC — INDEPENDENT CHALLENGE 1</w:t>
      </w:r>
    </w:p>
    <w:p w14:paraId="076EDA5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247. Rejection Rate</w:t>
      </w:r>
    </w:p>
    <w:p w14:paraId="42BA5AF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Define business meaning:</w:t>
      </w:r>
    </w:p>
    <w:p w14:paraId="023FE9F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</w:t>
      </w:r>
    </w:p>
    <w:p w14:paraId="6900038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÷</w:t>
      </w:r>
    </w:p>
    <w:p w14:paraId="4093EE2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Decided</w:t>
      </w:r>
    </w:p>
    <w:p w14:paraId="0623D05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26FC7DB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Rejection Rate =</w:t>
      </w:r>
    </w:p>
    <w:p w14:paraId="3F6F7C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3303066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[Rejected Requests],</w:t>
      </w:r>
    </w:p>
    <w:p w14:paraId="1619789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[Decided Requests]</w:t>
      </w:r>
    </w:p>
    <w:p w14:paraId="6A34AE5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02105B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Format:</w:t>
      </w:r>
    </w:p>
    <w:p w14:paraId="489BC38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Percentage.</w:t>
      </w:r>
    </w:p>
    <w:p w14:paraId="1AA95E3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A6A6297">
          <v:rect id="_x0000_i1272" style="width:0;height:1.5pt" o:hralign="center" o:hrstd="t" o:hr="t" fillcolor="#a0a0a0" stroked="f"/>
        </w:pict>
      </w:r>
    </w:p>
    <w:p w14:paraId="6E90A06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CD — INDEPENDENT CHALLENGE 2</w:t>
      </w:r>
    </w:p>
    <w:p w14:paraId="3D6748C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248. Pending Percentage</w:t>
      </w:r>
    </w:p>
    <w:p w14:paraId="3E5F790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6FB28B4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Pending % of Requests =</w:t>
      </w:r>
    </w:p>
    <w:p w14:paraId="2F963A8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314FF9C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[Pending Approval Requests],</w:t>
      </w:r>
    </w:p>
    <w:p w14:paraId="642E0BA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</w:t>
      </w:r>
    </w:p>
    <w:p w14:paraId="5580EC2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4DEFF3F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E5515BF">
          <v:rect id="_x0000_i1273" style="width:0;height:1.5pt" o:hralign="center" o:hrstd="t" o:hr="t" fillcolor="#a0a0a0" stroked="f"/>
        </w:pict>
      </w:r>
    </w:p>
    <w:p w14:paraId="096E871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CE — INDEPENDENT CHALLENGE 3</w:t>
      </w:r>
    </w:p>
    <w:p w14:paraId="7040968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249. Approved Sick Leave Days</w:t>
      </w:r>
    </w:p>
    <w:p w14:paraId="78DC975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41A6785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Sick Leave Days =</w:t>
      </w:r>
    </w:p>
    <w:p w14:paraId="2A62663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1BF7F49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[Approved Leave Days],</w:t>
      </w:r>
    </w:p>
    <w:p w14:paraId="126F2FE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DimLeaveType[Leave Type Name] = "Sick Leave"</w:t>
      </w:r>
    </w:p>
    <w:p w14:paraId="4E8E869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4CCE337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1300087">
          <v:rect id="_x0000_i1274" style="width:0;height:1.5pt" o:hralign="center" o:hrstd="t" o:hr="t" fillcolor="#a0a0a0" stroked="f"/>
        </w:pict>
      </w:r>
    </w:p>
    <w:p w14:paraId="1D99F3B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250. Test</w:t>
      </w:r>
    </w:p>
    <w:p w14:paraId="36277AE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 Department:</w:t>
      </w:r>
    </w:p>
    <w:p w14:paraId="23A2344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Finance.</w:t>
      </w:r>
    </w:p>
    <w:p w14:paraId="20BC4B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Now it means:</w:t>
      </w:r>
    </w:p>
    <w:p w14:paraId="729BFC5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Finance Approved Sick Leave Days.</w:t>
      </w:r>
    </w:p>
    <w:p w14:paraId="652BB7D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9910119">
          <v:rect id="_x0000_i1275" style="width:0;height:1.5pt" o:hralign="center" o:hrstd="t" o:hr="t" fillcolor="#a0a0a0" stroked="f"/>
        </w:pict>
      </w:r>
    </w:p>
    <w:p w14:paraId="5939B70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CF — INDEPENDENT CHALLENGE 4</w:t>
      </w:r>
    </w:p>
    <w:p w14:paraId="162EAF2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251. Long Leave Requests</w:t>
      </w:r>
    </w:p>
    <w:p w14:paraId="180151F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If Day 18 created:</w:t>
      </w:r>
    </w:p>
    <w:p w14:paraId="05B152E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Duration Band</w:t>
      </w:r>
    </w:p>
    <w:p w14:paraId="7EC7602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41BFD2D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Long Leave Requests =</w:t>
      </w:r>
    </w:p>
    <w:p w14:paraId="770952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3BA77B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233470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FactLeaveRequest[Leave Duration Band] = "Long"</w:t>
      </w:r>
    </w:p>
    <w:p w14:paraId="2DCDF1C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50C0B64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AE415EA">
          <v:rect id="_x0000_i1276" style="width:0;height:1.5pt" o:hralign="center" o:hrstd="t" o:hr="t" fillcolor="#a0a0a0" stroked="f"/>
        </w:pict>
      </w:r>
    </w:p>
    <w:p w14:paraId="0C1EC0D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CG — INDEPENDENT CHALLENGE 5</w:t>
      </w:r>
    </w:p>
    <w:p w14:paraId="12D84D7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252. Context Label</w:t>
      </w:r>
    </w:p>
    <w:p w14:paraId="0F20E73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7C53BF3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Current Report Context =</w:t>
      </w:r>
    </w:p>
    <w:p w14:paraId="33DA7E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Department =</w:t>
      </w:r>
    </w:p>
    <w:p w14:paraId="6040AEE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SELECTEDVALUE(</w:t>
      </w:r>
    </w:p>
    <w:p w14:paraId="2C81F7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DimEmployee[Department Name],</w:t>
      </w:r>
    </w:p>
    <w:p w14:paraId="10FF17C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"All Departments"</w:t>
      </w:r>
    </w:p>
    <w:p w14:paraId="2540D43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4319F30F" w14:textId="77777777" w:rsidR="00F715AC" w:rsidRPr="00F715AC" w:rsidRDefault="00F715AC" w:rsidP="00F715AC">
      <w:pPr>
        <w:rPr>
          <w:sz w:val="32"/>
          <w:szCs w:val="32"/>
        </w:rPr>
      </w:pPr>
    </w:p>
    <w:p w14:paraId="558E5F5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LeaveType =</w:t>
      </w:r>
    </w:p>
    <w:p w14:paraId="51EB6A3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SELECTEDVALUE(</w:t>
      </w:r>
    </w:p>
    <w:p w14:paraId="4F57686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DimLeaveType[Leave Type Name],</w:t>
      </w:r>
    </w:p>
    <w:p w14:paraId="674CDA6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"All Leave Types"</w:t>
      </w:r>
    </w:p>
    <w:p w14:paraId="0A63C15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2FFC0BBB" w14:textId="77777777" w:rsidR="00F715AC" w:rsidRPr="00F715AC" w:rsidRDefault="00F715AC" w:rsidP="00F715AC">
      <w:pPr>
        <w:rPr>
          <w:sz w:val="32"/>
          <w:szCs w:val="32"/>
        </w:rPr>
      </w:pPr>
    </w:p>
    <w:p w14:paraId="735ACD7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RETURN</w:t>
      </w:r>
    </w:p>
    <w:p w14:paraId="7D89217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Department</w:t>
      </w:r>
    </w:p>
    <w:p w14:paraId="10D617A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&amp; " | "</w:t>
      </w:r>
    </w:p>
    <w:p w14:paraId="0056C69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&amp; LeaveType</w:t>
      </w:r>
    </w:p>
    <w:p w14:paraId="1C0CCBD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B299930">
          <v:rect id="_x0000_i1277" style="width:0;height:1.5pt" o:hralign="center" o:hrstd="t" o:hr="t" fillcolor="#a0a0a0" stroked="f"/>
        </w:pict>
      </w:r>
    </w:p>
    <w:p w14:paraId="31F5F50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253. Example</w:t>
      </w:r>
    </w:p>
    <w:p w14:paraId="43C57BD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 | Sick Leave</w:t>
      </w:r>
    </w:p>
    <w:p w14:paraId="0A2D85D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5E67E90">
          <v:rect id="_x0000_i1278" style="width:0;height:1.5pt" o:hralign="center" o:hrstd="t" o:hr="t" fillcolor="#a0a0a0" stroked="f"/>
        </w:pict>
      </w:r>
    </w:p>
    <w:p w14:paraId="0F7501B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CH — INDEPENDENT CHALLENGE 6</w:t>
      </w:r>
    </w:p>
    <w:p w14:paraId="16CFBD8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254. Previous Year Growth</w:t>
      </w:r>
    </w:p>
    <w:p w14:paraId="3AA765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Build:</w:t>
      </w:r>
    </w:p>
    <w:p w14:paraId="42E217F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Current Requests</w:t>
      </w:r>
    </w:p>
    <w:p w14:paraId="76BF232B" w14:textId="77777777" w:rsidR="00F715AC" w:rsidRPr="00F715AC" w:rsidRDefault="00F715AC" w:rsidP="00F715AC">
      <w:pPr>
        <w:rPr>
          <w:sz w:val="32"/>
          <w:szCs w:val="32"/>
        </w:rPr>
      </w:pPr>
    </w:p>
    <w:p w14:paraId="1DB515C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Previous Year Requests</w:t>
      </w:r>
    </w:p>
    <w:p w14:paraId="4711D93F" w14:textId="77777777" w:rsidR="00F715AC" w:rsidRPr="00F715AC" w:rsidRDefault="00F715AC" w:rsidP="00F715AC">
      <w:pPr>
        <w:rPr>
          <w:sz w:val="32"/>
          <w:szCs w:val="32"/>
        </w:rPr>
      </w:pPr>
    </w:p>
    <w:p w14:paraId="12C8313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YoY Change</w:t>
      </w:r>
    </w:p>
    <w:p w14:paraId="2513B61C" w14:textId="77777777" w:rsidR="00F715AC" w:rsidRPr="00F715AC" w:rsidRDefault="00F715AC" w:rsidP="00F715AC">
      <w:pPr>
        <w:rPr>
          <w:sz w:val="32"/>
          <w:szCs w:val="32"/>
        </w:rPr>
      </w:pPr>
    </w:p>
    <w:p w14:paraId="003E287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YoY Change %</w:t>
      </w:r>
    </w:p>
    <w:p w14:paraId="6BA229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Put into Matrix by:</w:t>
      </w:r>
    </w:p>
    <w:p w14:paraId="471E108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Year.</w:t>
      </w:r>
    </w:p>
    <w:p w14:paraId="676CDFC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Explain why the first available year may have:</w:t>
      </w:r>
    </w:p>
    <w:p w14:paraId="56D20C9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 prior-year comparison.</w:t>
      </w:r>
    </w:p>
    <w:p w14:paraId="5338FBC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6920FAA">
          <v:rect id="_x0000_i1279" style="width:0;height:1.5pt" o:hralign="center" o:hrstd="t" o:hr="t" fillcolor="#a0a0a0" stroked="f"/>
        </w:pict>
      </w:r>
    </w:p>
    <w:p w14:paraId="4C1EF63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CI — MASTER MEASURE LIST</w:t>
      </w:r>
    </w:p>
    <w:p w14:paraId="5AD8E41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255. Required Day 19 Measures</w:t>
      </w:r>
    </w:p>
    <w:p w14:paraId="4DB40C9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 =</w:t>
      </w:r>
    </w:p>
    <w:p w14:paraId="0F53F7D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COUNTROWS(FactLeaveRequest)</w:t>
      </w:r>
    </w:p>
    <w:p w14:paraId="2356C3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 =</w:t>
      </w:r>
    </w:p>
    <w:p w14:paraId="528A5C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2103F6B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301C0D1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</w:t>
      </w:r>
    </w:p>
    <w:p w14:paraId="3F2FF47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2DC163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 Requests =</w:t>
      </w:r>
    </w:p>
    <w:p w14:paraId="6F22480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1131BD0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3C2CE3C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"Rejected"</w:t>
      </w:r>
    </w:p>
    <w:p w14:paraId="212BDC6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2AB4413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Pending Approval Requests =</w:t>
      </w:r>
    </w:p>
    <w:p w14:paraId="603628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18B040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3CAF2A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"Pending Approval"</w:t>
      </w:r>
    </w:p>
    <w:p w14:paraId="2710C71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49B354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Draft Requests =</w:t>
      </w:r>
    </w:p>
    <w:p w14:paraId="7FBF040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5E0A6E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514AEFF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"Draft"</w:t>
      </w:r>
    </w:p>
    <w:p w14:paraId="42E4C9F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5E2516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Submitted Requests =</w:t>
      </w:r>
    </w:p>
    <w:p w14:paraId="4FEB327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0CFAF33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125065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"Submitted"</w:t>
      </w:r>
    </w:p>
    <w:p w14:paraId="31653D7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13F35A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Cancelled Requests =</w:t>
      </w:r>
    </w:p>
    <w:p w14:paraId="79F1B45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489F4D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2275014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"Cancelled"</w:t>
      </w:r>
    </w:p>
    <w:p w14:paraId="7DBEE9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201250C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C6FACD1">
          <v:rect id="_x0000_i1280" style="width:0;height:1.5pt" o:hralign="center" o:hrstd="t" o:hr="t" fillcolor="#a0a0a0" stroked="f"/>
        </w:pict>
      </w:r>
    </w:p>
    <w:p w14:paraId="79B2206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256. Decision Measures</w:t>
      </w:r>
    </w:p>
    <w:p w14:paraId="419148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Decided Requests =</w:t>
      </w:r>
    </w:p>
    <w:p w14:paraId="7DA9CF4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[Approved Requests]</w:t>
      </w:r>
    </w:p>
    <w:p w14:paraId="7681A79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+</w:t>
      </w:r>
    </w:p>
    <w:p w14:paraId="6706385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[Rejected Requests]</w:t>
      </w:r>
    </w:p>
    <w:p w14:paraId="74AB891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 =</w:t>
      </w:r>
    </w:p>
    <w:p w14:paraId="73B809E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765FEFC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[Approved Requests],</w:t>
      </w:r>
    </w:p>
    <w:p w14:paraId="597D920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[Decided Requests]</w:t>
      </w:r>
    </w:p>
    <w:p w14:paraId="4159264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141E9A6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345D9BD">
          <v:rect id="_x0000_i1281" style="width:0;height:1.5pt" o:hralign="center" o:hrstd="t" o:hr="t" fillcolor="#a0a0a0" stroked="f"/>
        </w:pict>
      </w:r>
    </w:p>
    <w:p w14:paraId="75156F9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257. Duration Measures</w:t>
      </w:r>
    </w:p>
    <w:p w14:paraId="526744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Days =</w:t>
      </w:r>
    </w:p>
    <w:p w14:paraId="5EAE8AD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SUM(</w:t>
      </w:r>
    </w:p>
    <w:p w14:paraId="69126CC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FactLeaveRequest[Number of Days]</w:t>
      </w:r>
    </w:p>
    <w:p w14:paraId="02E3A0A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7196ED6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Leave Days =</w:t>
      </w:r>
    </w:p>
    <w:p w14:paraId="461E4DE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139E89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Days],</w:t>
      </w:r>
    </w:p>
    <w:p w14:paraId="441A62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</w:t>
      </w:r>
    </w:p>
    <w:p w14:paraId="434A7C2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1B8A6E7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Leave Days =</w:t>
      </w:r>
    </w:p>
    <w:p w14:paraId="28BC93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AVERAGE(</w:t>
      </w:r>
    </w:p>
    <w:p w14:paraId="658052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FactLeaveRequest[Number of Days]</w:t>
      </w:r>
    </w:p>
    <w:p w14:paraId="06FB4F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7218765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9BF25C5">
          <v:rect id="_x0000_i1282" style="width:0;height:1.5pt" o:hralign="center" o:hrstd="t" o:hr="t" fillcolor="#a0a0a0" stroked="f"/>
        </w:pict>
      </w:r>
    </w:p>
    <w:p w14:paraId="2F7FD18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258. Employee Measures</w:t>
      </w:r>
    </w:p>
    <w:p w14:paraId="5595E2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 Count =</w:t>
      </w:r>
    </w:p>
    <w:p w14:paraId="7216035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DISTINCTCOUNT(</w:t>
      </w:r>
    </w:p>
    <w:p w14:paraId="518B53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DimEmployee[Employee ID]</w:t>
      </w:r>
    </w:p>
    <w:p w14:paraId="690D9F8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4AADA0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Employees With Leave Requests =</w:t>
      </w:r>
    </w:p>
    <w:p w14:paraId="01EDCA9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DISTINCTCOUNT(</w:t>
      </w:r>
    </w:p>
    <w:p w14:paraId="1A82665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FactLeaveRequest[Employee ID]</w:t>
      </w:r>
    </w:p>
    <w:p w14:paraId="179CDCC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77CE2EC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Requests Per Employee =</w:t>
      </w:r>
    </w:p>
    <w:p w14:paraId="3BE597D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DIVIDE(</w:t>
      </w:r>
    </w:p>
    <w:p w14:paraId="71FF874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72F6472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[Employees With Leave Requests]</w:t>
      </w:r>
    </w:p>
    <w:p w14:paraId="6D1557C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66D60DD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5189E95">
          <v:rect id="_x0000_i1283" style="width:0;height:1.5pt" o:hralign="center" o:hrstd="t" o:hr="t" fillcolor="#a0a0a0" stroked="f"/>
        </w:pict>
      </w:r>
    </w:p>
    <w:p w14:paraId="3CDDDE2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259. Dynamic Context</w:t>
      </w:r>
    </w:p>
    <w:p w14:paraId="269F567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Selected Department =</w:t>
      </w:r>
    </w:p>
    <w:p w14:paraId="49C572E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SELECTEDVALUE(</w:t>
      </w:r>
    </w:p>
    <w:p w14:paraId="36D5763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DimEmployee[Department Name],</w:t>
      </w:r>
    </w:p>
    <w:p w14:paraId="3625BA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"All Departments"</w:t>
      </w:r>
    </w:p>
    <w:p w14:paraId="6079771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2EDAA16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C886D75">
          <v:rect id="_x0000_i1284" style="width:0;height:1.5pt" o:hralign="center" o:hrstd="t" o:hr="t" fillcolor="#a0a0a0" stroked="f"/>
        </w:pict>
      </w:r>
    </w:p>
    <w:p w14:paraId="146F6D9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260. Time Intelligence</w:t>
      </w:r>
    </w:p>
    <w:p w14:paraId="11CB62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Requests YTD =</w:t>
      </w:r>
    </w:p>
    <w:p w14:paraId="429C968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TOTALYTD(</w:t>
      </w:r>
    </w:p>
    <w:p w14:paraId="0C483F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4ABF4F8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DimDate[Date]</w:t>
      </w:r>
    </w:p>
    <w:p w14:paraId="285B923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5C041D9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Requests Previous Year =</w:t>
      </w:r>
    </w:p>
    <w:p w14:paraId="24F0281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2C3F967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1E7CE47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SAMEPERIODLASTYEAR(</w:t>
      </w:r>
    </w:p>
    <w:p w14:paraId="3856A09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DimDate[Date]</w:t>
      </w:r>
    </w:p>
    <w:p w14:paraId="6E5CCE5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79651D5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3722CFB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8DBE53D">
          <v:rect id="_x0000_i1285" style="width:0;height:1.5pt" o:hralign="center" o:hrstd="t" o:hr="t" fillcolor="#a0a0a0" stroked="f"/>
        </w:pict>
      </w:r>
    </w:p>
    <w:p w14:paraId="4D86B1B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261. YoY Measure</w:t>
      </w:r>
    </w:p>
    <w:p w14:paraId="435C68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 YoY Change % =</w:t>
      </w:r>
    </w:p>
    <w:p w14:paraId="4B346B8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CurrentRequests =</w:t>
      </w:r>
    </w:p>
    <w:p w14:paraId="350E0E0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</w:t>
      </w:r>
    </w:p>
    <w:p w14:paraId="773D29A3" w14:textId="77777777" w:rsidR="00F715AC" w:rsidRPr="00F715AC" w:rsidRDefault="00F715AC" w:rsidP="00F715AC">
      <w:pPr>
        <w:rPr>
          <w:sz w:val="32"/>
          <w:szCs w:val="32"/>
        </w:rPr>
      </w:pPr>
    </w:p>
    <w:p w14:paraId="00733F2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VAR PreviousYearRequests =</w:t>
      </w:r>
    </w:p>
    <w:p w14:paraId="604AE5E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[Leave Requests Previous Year]</w:t>
      </w:r>
    </w:p>
    <w:p w14:paraId="3463B3BB" w14:textId="77777777" w:rsidR="00F715AC" w:rsidRPr="00F715AC" w:rsidRDefault="00F715AC" w:rsidP="00F715AC">
      <w:pPr>
        <w:rPr>
          <w:sz w:val="32"/>
          <w:szCs w:val="32"/>
        </w:rPr>
      </w:pPr>
    </w:p>
    <w:p w14:paraId="6FF2CAD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RETURN</w:t>
      </w:r>
    </w:p>
    <w:p w14:paraId="505BDBD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DIVIDE(</w:t>
      </w:r>
    </w:p>
    <w:p w14:paraId="6F0DA33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CurrentRequests - PreviousYearRequests,</w:t>
      </w:r>
    </w:p>
    <w:p w14:paraId="793A71B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    PreviousYearRequests</w:t>
      </w:r>
    </w:p>
    <w:p w14:paraId="5228FD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)</w:t>
      </w:r>
    </w:p>
    <w:p w14:paraId="0995D67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6F636CA">
          <v:rect id="_x0000_i1286" style="width:0;height:1.5pt" o:hralign="center" o:hrstd="t" o:hr="t" fillcolor="#a0a0a0" stroked="f"/>
        </w:pict>
      </w:r>
    </w:p>
    <w:p w14:paraId="54522F3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CJ — TEST MATRIX</w:t>
      </w:r>
    </w:p>
    <w:p w14:paraId="6FE9EE2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262. Student Test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3347"/>
        <w:gridCol w:w="3483"/>
        <w:gridCol w:w="1062"/>
        <w:gridCol w:w="775"/>
      </w:tblGrid>
      <w:tr w:rsidR="00F715AC" w:rsidRPr="00F715AC" w14:paraId="073A2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134B6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302A52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AD45D8A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0153121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80A8918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Pass</w:t>
            </w:r>
          </w:p>
        </w:tc>
      </w:tr>
      <w:tr w:rsidR="00F715AC" w:rsidRPr="00F715AC" w14:paraId="031C4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3249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67EA0D2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Total Requests</w:t>
            </w:r>
          </w:p>
        </w:tc>
        <w:tc>
          <w:tcPr>
            <w:tcW w:w="0" w:type="auto"/>
            <w:vAlign w:val="center"/>
            <w:hideMark/>
          </w:tcPr>
          <w:p w14:paraId="1907B44A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Matches Fact rows</w:t>
            </w:r>
          </w:p>
        </w:tc>
        <w:tc>
          <w:tcPr>
            <w:tcW w:w="0" w:type="auto"/>
            <w:vAlign w:val="center"/>
            <w:hideMark/>
          </w:tcPr>
          <w:p w14:paraId="579C3EEB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0269484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1060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4035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4FD7185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09CE4995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count</w:t>
            </w:r>
          </w:p>
        </w:tc>
        <w:tc>
          <w:tcPr>
            <w:tcW w:w="0" w:type="auto"/>
            <w:vAlign w:val="center"/>
            <w:hideMark/>
          </w:tcPr>
          <w:p w14:paraId="49E98988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F4E0D49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38912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3A5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D03</w:t>
            </w:r>
          </w:p>
        </w:tc>
        <w:tc>
          <w:tcPr>
            <w:tcW w:w="0" w:type="auto"/>
            <w:vAlign w:val="center"/>
            <w:hideMark/>
          </w:tcPr>
          <w:p w14:paraId="48AFF81D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21CE3D57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count</w:t>
            </w:r>
          </w:p>
        </w:tc>
        <w:tc>
          <w:tcPr>
            <w:tcW w:w="0" w:type="auto"/>
            <w:vAlign w:val="center"/>
            <w:hideMark/>
          </w:tcPr>
          <w:p w14:paraId="0013ED0E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779D947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2FE19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5286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D04</w:t>
            </w:r>
          </w:p>
        </w:tc>
        <w:tc>
          <w:tcPr>
            <w:tcW w:w="0" w:type="auto"/>
            <w:vAlign w:val="center"/>
            <w:hideMark/>
          </w:tcPr>
          <w:p w14:paraId="61BFB69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12CBDB5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count</w:t>
            </w:r>
          </w:p>
        </w:tc>
        <w:tc>
          <w:tcPr>
            <w:tcW w:w="0" w:type="auto"/>
            <w:vAlign w:val="center"/>
            <w:hideMark/>
          </w:tcPr>
          <w:p w14:paraId="31AADD25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2F298EE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10ADD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A891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D05</w:t>
            </w:r>
          </w:p>
        </w:tc>
        <w:tc>
          <w:tcPr>
            <w:tcW w:w="0" w:type="auto"/>
            <w:vAlign w:val="center"/>
            <w:hideMark/>
          </w:tcPr>
          <w:p w14:paraId="5675B03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Decided</w:t>
            </w:r>
          </w:p>
        </w:tc>
        <w:tc>
          <w:tcPr>
            <w:tcW w:w="0" w:type="auto"/>
            <w:vAlign w:val="center"/>
            <w:hideMark/>
          </w:tcPr>
          <w:p w14:paraId="7BF643C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Approved + Rejected</w:t>
            </w:r>
          </w:p>
        </w:tc>
        <w:tc>
          <w:tcPr>
            <w:tcW w:w="0" w:type="auto"/>
            <w:vAlign w:val="center"/>
            <w:hideMark/>
          </w:tcPr>
          <w:p w14:paraId="31926D80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97FA370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64692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0A1E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D06</w:t>
            </w:r>
          </w:p>
        </w:tc>
        <w:tc>
          <w:tcPr>
            <w:tcW w:w="0" w:type="auto"/>
            <w:vAlign w:val="center"/>
            <w:hideMark/>
          </w:tcPr>
          <w:p w14:paraId="36C51FFA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Approval Rate</w:t>
            </w:r>
          </w:p>
        </w:tc>
        <w:tc>
          <w:tcPr>
            <w:tcW w:w="0" w:type="auto"/>
            <w:vAlign w:val="center"/>
            <w:hideMark/>
          </w:tcPr>
          <w:p w14:paraId="4368960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percentage</w:t>
            </w:r>
          </w:p>
        </w:tc>
        <w:tc>
          <w:tcPr>
            <w:tcW w:w="0" w:type="auto"/>
            <w:vAlign w:val="center"/>
            <w:hideMark/>
          </w:tcPr>
          <w:p w14:paraId="1E5187EE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8D87E11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63575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C67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D07</w:t>
            </w:r>
          </w:p>
        </w:tc>
        <w:tc>
          <w:tcPr>
            <w:tcW w:w="0" w:type="auto"/>
            <w:vAlign w:val="center"/>
            <w:hideMark/>
          </w:tcPr>
          <w:p w14:paraId="64432177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Total Days</w:t>
            </w:r>
          </w:p>
        </w:tc>
        <w:tc>
          <w:tcPr>
            <w:tcW w:w="0" w:type="auto"/>
            <w:vAlign w:val="center"/>
            <w:hideMark/>
          </w:tcPr>
          <w:p w14:paraId="7E67C8B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sum</w:t>
            </w:r>
          </w:p>
        </w:tc>
        <w:tc>
          <w:tcPr>
            <w:tcW w:w="0" w:type="auto"/>
            <w:vAlign w:val="center"/>
            <w:hideMark/>
          </w:tcPr>
          <w:p w14:paraId="6E8B0ECE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7C3F33D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69B05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4639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D08</w:t>
            </w:r>
          </w:p>
        </w:tc>
        <w:tc>
          <w:tcPr>
            <w:tcW w:w="0" w:type="auto"/>
            <w:vAlign w:val="center"/>
            <w:hideMark/>
          </w:tcPr>
          <w:p w14:paraId="02CDB9D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Approved Days</w:t>
            </w:r>
          </w:p>
        </w:tc>
        <w:tc>
          <w:tcPr>
            <w:tcW w:w="0" w:type="auto"/>
            <w:vAlign w:val="center"/>
            <w:hideMark/>
          </w:tcPr>
          <w:p w14:paraId="295E8136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Approved only</w:t>
            </w:r>
          </w:p>
        </w:tc>
        <w:tc>
          <w:tcPr>
            <w:tcW w:w="0" w:type="auto"/>
            <w:vAlign w:val="center"/>
            <w:hideMark/>
          </w:tcPr>
          <w:p w14:paraId="298FB8E2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9B46C6E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62EE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6DE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D09</w:t>
            </w:r>
          </w:p>
        </w:tc>
        <w:tc>
          <w:tcPr>
            <w:tcW w:w="0" w:type="auto"/>
            <w:vAlign w:val="center"/>
            <w:hideMark/>
          </w:tcPr>
          <w:p w14:paraId="6B7ED33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Average Days</w:t>
            </w:r>
          </w:p>
        </w:tc>
        <w:tc>
          <w:tcPr>
            <w:tcW w:w="0" w:type="auto"/>
            <w:vAlign w:val="center"/>
            <w:hideMark/>
          </w:tcPr>
          <w:p w14:paraId="7B79048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average</w:t>
            </w:r>
          </w:p>
        </w:tc>
        <w:tc>
          <w:tcPr>
            <w:tcW w:w="0" w:type="auto"/>
            <w:vAlign w:val="center"/>
            <w:hideMark/>
          </w:tcPr>
          <w:p w14:paraId="6CB0518A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334FD84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7F74F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C0C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0115AD79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Employee Count</w:t>
            </w:r>
          </w:p>
        </w:tc>
        <w:tc>
          <w:tcPr>
            <w:tcW w:w="0" w:type="auto"/>
            <w:vAlign w:val="center"/>
            <w:hideMark/>
          </w:tcPr>
          <w:p w14:paraId="37ACB55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Distinct Employees</w:t>
            </w:r>
          </w:p>
        </w:tc>
        <w:tc>
          <w:tcPr>
            <w:tcW w:w="0" w:type="auto"/>
            <w:vAlign w:val="center"/>
            <w:hideMark/>
          </w:tcPr>
          <w:p w14:paraId="77B51E19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A508E6E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7292D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CF5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50B0A3E9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Employees With Leave</w:t>
            </w:r>
          </w:p>
        </w:tc>
        <w:tc>
          <w:tcPr>
            <w:tcW w:w="0" w:type="auto"/>
            <w:vAlign w:val="center"/>
            <w:hideMark/>
          </w:tcPr>
          <w:p w14:paraId="238CF0E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distinct Fact Employees</w:t>
            </w:r>
          </w:p>
        </w:tc>
        <w:tc>
          <w:tcPr>
            <w:tcW w:w="0" w:type="auto"/>
            <w:vAlign w:val="center"/>
            <w:hideMark/>
          </w:tcPr>
          <w:p w14:paraId="710347F3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5EC3AA7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13CCC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E3E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5984FD2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Requests/Employee</w:t>
            </w:r>
          </w:p>
        </w:tc>
        <w:tc>
          <w:tcPr>
            <w:tcW w:w="0" w:type="auto"/>
            <w:vAlign w:val="center"/>
            <w:hideMark/>
          </w:tcPr>
          <w:p w14:paraId="5DF04151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division</w:t>
            </w:r>
          </w:p>
        </w:tc>
        <w:tc>
          <w:tcPr>
            <w:tcW w:w="0" w:type="auto"/>
            <w:vAlign w:val="center"/>
            <w:hideMark/>
          </w:tcPr>
          <w:p w14:paraId="6506A833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B6F9C52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1A80F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A4A5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5E2616D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Finance filter</w:t>
            </w:r>
          </w:p>
        </w:tc>
        <w:tc>
          <w:tcPr>
            <w:tcW w:w="0" w:type="auto"/>
            <w:vAlign w:val="center"/>
            <w:hideMark/>
          </w:tcPr>
          <w:p w14:paraId="7647528E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Measures respond</w:t>
            </w:r>
          </w:p>
        </w:tc>
        <w:tc>
          <w:tcPr>
            <w:tcW w:w="0" w:type="auto"/>
            <w:vAlign w:val="center"/>
            <w:hideMark/>
          </w:tcPr>
          <w:p w14:paraId="2936F59E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C7974C2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78878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023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43C2181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Sick filter</w:t>
            </w:r>
          </w:p>
        </w:tc>
        <w:tc>
          <w:tcPr>
            <w:tcW w:w="0" w:type="auto"/>
            <w:vAlign w:val="center"/>
            <w:hideMark/>
          </w:tcPr>
          <w:p w14:paraId="0822579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Measures respond</w:t>
            </w:r>
          </w:p>
        </w:tc>
        <w:tc>
          <w:tcPr>
            <w:tcW w:w="0" w:type="auto"/>
            <w:vAlign w:val="center"/>
            <w:hideMark/>
          </w:tcPr>
          <w:p w14:paraId="2885EDCE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500BE0B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723C9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875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D15</w:t>
            </w:r>
          </w:p>
        </w:tc>
        <w:tc>
          <w:tcPr>
            <w:tcW w:w="0" w:type="auto"/>
            <w:vAlign w:val="center"/>
            <w:hideMark/>
          </w:tcPr>
          <w:p w14:paraId="107D66E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Year filter</w:t>
            </w:r>
          </w:p>
        </w:tc>
        <w:tc>
          <w:tcPr>
            <w:tcW w:w="0" w:type="auto"/>
            <w:vAlign w:val="center"/>
            <w:hideMark/>
          </w:tcPr>
          <w:p w14:paraId="35E28D2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Measures respond</w:t>
            </w:r>
          </w:p>
        </w:tc>
        <w:tc>
          <w:tcPr>
            <w:tcW w:w="0" w:type="auto"/>
            <w:vAlign w:val="center"/>
            <w:hideMark/>
          </w:tcPr>
          <w:p w14:paraId="4F4D2592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DA7322C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4076C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DC5A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D16</w:t>
            </w:r>
          </w:p>
        </w:tc>
        <w:tc>
          <w:tcPr>
            <w:tcW w:w="0" w:type="auto"/>
            <w:vAlign w:val="center"/>
            <w:hideMark/>
          </w:tcPr>
          <w:p w14:paraId="1036301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Combined filters</w:t>
            </w:r>
          </w:p>
        </w:tc>
        <w:tc>
          <w:tcPr>
            <w:tcW w:w="0" w:type="auto"/>
            <w:vAlign w:val="center"/>
            <w:hideMark/>
          </w:tcPr>
          <w:p w14:paraId="09E0334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intersection</w:t>
            </w:r>
          </w:p>
        </w:tc>
        <w:tc>
          <w:tcPr>
            <w:tcW w:w="0" w:type="auto"/>
            <w:vAlign w:val="center"/>
            <w:hideMark/>
          </w:tcPr>
          <w:p w14:paraId="791B2E55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2CD7E66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3F369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9E9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D17</w:t>
            </w:r>
          </w:p>
        </w:tc>
        <w:tc>
          <w:tcPr>
            <w:tcW w:w="0" w:type="auto"/>
            <w:vAlign w:val="center"/>
            <w:hideMark/>
          </w:tcPr>
          <w:p w14:paraId="2AF80569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Selected Department</w:t>
            </w:r>
          </w:p>
        </w:tc>
        <w:tc>
          <w:tcPr>
            <w:tcW w:w="0" w:type="auto"/>
            <w:vAlign w:val="center"/>
            <w:hideMark/>
          </w:tcPr>
          <w:p w14:paraId="07F45EF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text</w:t>
            </w:r>
          </w:p>
        </w:tc>
        <w:tc>
          <w:tcPr>
            <w:tcW w:w="0" w:type="auto"/>
            <w:vAlign w:val="center"/>
            <w:hideMark/>
          </w:tcPr>
          <w:p w14:paraId="44EC110E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F57326F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531C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C1F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D18</w:t>
            </w:r>
          </w:p>
        </w:tc>
        <w:tc>
          <w:tcPr>
            <w:tcW w:w="0" w:type="auto"/>
            <w:vAlign w:val="center"/>
            <w:hideMark/>
          </w:tcPr>
          <w:p w14:paraId="6ECA654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YTD</w:t>
            </w:r>
          </w:p>
        </w:tc>
        <w:tc>
          <w:tcPr>
            <w:tcW w:w="0" w:type="auto"/>
            <w:vAlign w:val="center"/>
            <w:hideMark/>
          </w:tcPr>
          <w:p w14:paraId="659D865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Date context</w:t>
            </w:r>
          </w:p>
        </w:tc>
        <w:tc>
          <w:tcPr>
            <w:tcW w:w="0" w:type="auto"/>
            <w:vAlign w:val="center"/>
            <w:hideMark/>
          </w:tcPr>
          <w:p w14:paraId="67371D74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871DC48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4799D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28F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D19</w:t>
            </w:r>
          </w:p>
        </w:tc>
        <w:tc>
          <w:tcPr>
            <w:tcW w:w="0" w:type="auto"/>
            <w:vAlign w:val="center"/>
            <w:hideMark/>
          </w:tcPr>
          <w:p w14:paraId="42E09B9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Previous Year</w:t>
            </w:r>
          </w:p>
        </w:tc>
        <w:tc>
          <w:tcPr>
            <w:tcW w:w="0" w:type="auto"/>
            <w:vAlign w:val="center"/>
            <w:hideMark/>
          </w:tcPr>
          <w:p w14:paraId="3DBCC060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prior period</w:t>
            </w:r>
          </w:p>
        </w:tc>
        <w:tc>
          <w:tcPr>
            <w:tcW w:w="0" w:type="auto"/>
            <w:vAlign w:val="center"/>
            <w:hideMark/>
          </w:tcPr>
          <w:p w14:paraId="0D2CED48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F97A4CC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  <w:tr w:rsidR="00F715AC" w:rsidRPr="00F715AC" w14:paraId="19BA8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9967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D20</w:t>
            </w:r>
          </w:p>
        </w:tc>
        <w:tc>
          <w:tcPr>
            <w:tcW w:w="0" w:type="auto"/>
            <w:vAlign w:val="center"/>
            <w:hideMark/>
          </w:tcPr>
          <w:p w14:paraId="40AEF316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YoY %</w:t>
            </w:r>
          </w:p>
        </w:tc>
        <w:tc>
          <w:tcPr>
            <w:tcW w:w="0" w:type="auto"/>
            <w:vAlign w:val="center"/>
            <w:hideMark/>
          </w:tcPr>
          <w:p w14:paraId="12B077C6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Correct calculation</w:t>
            </w:r>
          </w:p>
        </w:tc>
        <w:tc>
          <w:tcPr>
            <w:tcW w:w="0" w:type="auto"/>
            <w:vAlign w:val="center"/>
            <w:hideMark/>
          </w:tcPr>
          <w:p w14:paraId="16EFA62C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2C6A527" w14:textId="77777777" w:rsidR="00F715AC" w:rsidRPr="00F715AC" w:rsidRDefault="00F715AC" w:rsidP="00F715AC">
            <w:pPr>
              <w:rPr>
                <w:sz w:val="32"/>
                <w:szCs w:val="32"/>
              </w:rPr>
            </w:pPr>
          </w:p>
        </w:tc>
      </w:tr>
    </w:tbl>
    <w:p w14:paraId="2301AF7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EA0D73A">
          <v:rect id="_x0000_i1287" style="width:0;height:1.5pt" o:hralign="center" o:hrstd="t" o:hr="t" fillcolor="#a0a0a0" stroked="f"/>
        </w:pict>
      </w:r>
    </w:p>
    <w:p w14:paraId="12B5618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CK — KNOWLEDGE CHECK</w:t>
      </w:r>
    </w:p>
    <w:p w14:paraId="536BC7E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263. Question 1</w:t>
      </w:r>
    </w:p>
    <w:p w14:paraId="68E0711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does DAX stand for?</w:t>
      </w:r>
    </w:p>
    <w:p w14:paraId="055F2B1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F05D45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Data Analysis Expressions.</w:t>
      </w:r>
    </w:p>
    <w:p w14:paraId="0DB11C61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B6D7881">
          <v:rect id="_x0000_i1288" style="width:0;height:1.5pt" o:hralign="center" o:hrstd="t" o:hr="t" fillcolor="#a0a0a0" stroked="f"/>
        </w:pict>
      </w:r>
    </w:p>
    <w:p w14:paraId="5E9A5CE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264. Question 2</w:t>
      </w:r>
    </w:p>
    <w:p w14:paraId="62E9DA9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the main calculation type we created today?</w:t>
      </w:r>
    </w:p>
    <w:p w14:paraId="407384D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ABBBF2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Measures.</w:t>
      </w:r>
    </w:p>
    <w:p w14:paraId="7FA080C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1B4BBB0">
          <v:rect id="_x0000_i1289" style="width:0;height:1.5pt" o:hralign="center" o:hrstd="t" o:hr="t" fillcolor="#a0a0a0" stroked="f"/>
        </w:pict>
      </w:r>
    </w:p>
    <w:p w14:paraId="4B79FF3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265. Question 3</w:t>
      </w:r>
    </w:p>
    <w:p w14:paraId="224059B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are Measures evaluated?</w:t>
      </w:r>
    </w:p>
    <w:p w14:paraId="19BE839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3CCA33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As needed in:</w:t>
      </w:r>
    </w:p>
    <w:p w14:paraId="3424EAE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Query / Filter Context.</w:t>
      </w:r>
    </w:p>
    <w:p w14:paraId="075503E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D912C13">
          <v:rect id="_x0000_i1290" style="width:0;height:1.5pt" o:hralign="center" o:hrstd="t" o:hr="t" fillcolor="#a0a0a0" stroked="f"/>
        </w:pict>
      </w:r>
    </w:p>
    <w:p w14:paraId="63846AA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266. Question 4</w:t>
      </w:r>
    </w:p>
    <w:p w14:paraId="69FD1E9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 Measures store one result for every Fact row?</w:t>
      </w:r>
    </w:p>
    <w:p w14:paraId="2E8AE24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118188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No.</w:t>
      </w:r>
    </w:p>
    <w:p w14:paraId="3471151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554A646">
          <v:rect id="_x0000_i1291" style="width:0;height:1.5pt" o:hralign="center" o:hrstd="t" o:hr="t" fillcolor="#a0a0a0" stroked="f"/>
        </w:pict>
      </w:r>
    </w:p>
    <w:p w14:paraId="7142A90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267. Question 5</w:t>
      </w:r>
    </w:p>
    <w:p w14:paraId="255A9E8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context primarily affects Measures?</w:t>
      </w:r>
    </w:p>
    <w:p w14:paraId="20804AA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74BBD50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Filter Context.</w:t>
      </w:r>
    </w:p>
    <w:p w14:paraId="64E980B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B7BAF50">
          <v:rect id="_x0000_i1292" style="width:0;height:1.5pt" o:hralign="center" o:hrstd="t" o:hr="t" fillcolor="#a0a0a0" stroked="f"/>
        </w:pict>
      </w:r>
    </w:p>
    <w:p w14:paraId="6CFC6F8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268. Question 6</w:t>
      </w:r>
    </w:p>
    <w:p w14:paraId="2B4EA57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context is associated with evaluating one row at a time?</w:t>
      </w:r>
    </w:p>
    <w:p w14:paraId="032DCA6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0EB9950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Row Context.</w:t>
      </w:r>
    </w:p>
    <w:p w14:paraId="0097D4D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3014869">
          <v:rect id="_x0000_i1293" style="width:0;height:1.5pt" o:hralign="center" o:hrstd="t" o:hr="t" fillcolor="#a0a0a0" stroked="f"/>
        </w:pict>
      </w:r>
    </w:p>
    <w:p w14:paraId="5BCD00A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269. Question 7</w:t>
      </w:r>
    </w:p>
    <w:p w14:paraId="629F5B5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DAX function counts rows?</w:t>
      </w:r>
    </w:p>
    <w:p w14:paraId="167F046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1D88B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COUNTROWS()</w:t>
      </w:r>
    </w:p>
    <w:p w14:paraId="0B7DF3C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343AE67">
          <v:rect id="_x0000_i1294" style="width:0;height:1.5pt" o:hralign="center" o:hrstd="t" o:hr="t" fillcolor="#a0a0a0" stroked="f"/>
        </w:pict>
      </w:r>
    </w:p>
    <w:p w14:paraId="79FCB3A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270. Question 8</w:t>
      </w:r>
    </w:p>
    <w:p w14:paraId="6E84587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Why does COUNTROWS work for Total Leave Requests?</w:t>
      </w:r>
    </w:p>
    <w:p w14:paraId="6642CEE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C096A7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Because FactLeaveRequest grain is:</w:t>
      </w:r>
    </w:p>
    <w:p w14:paraId="0046F1B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One row per Leave Request.</w:t>
      </w:r>
    </w:p>
    <w:p w14:paraId="3CB3A4B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686591E">
          <v:rect id="_x0000_i1295" style="width:0;height:1.5pt" o:hralign="center" o:hrstd="t" o:hr="t" fillcolor="#a0a0a0" stroked="f"/>
        </w:pict>
      </w:r>
    </w:p>
    <w:p w14:paraId="52C2D2E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271. Question 9</w:t>
      </w:r>
    </w:p>
    <w:p w14:paraId="1721C8A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does CALCULATE() primarily do in today's lab?</w:t>
      </w:r>
    </w:p>
    <w:p w14:paraId="061B754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666DF62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Evaluates an expression under:</w:t>
      </w:r>
    </w:p>
    <w:p w14:paraId="2388670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Modified Filter Context.</w:t>
      </w:r>
    </w:p>
    <w:p w14:paraId="42E5F20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B15BA7A">
          <v:rect id="_x0000_i1296" style="width:0;height:1.5pt" o:hralign="center" o:hrstd="t" o:hr="t" fillcolor="#a0a0a0" stroked="f"/>
        </w:pict>
      </w:r>
    </w:p>
    <w:p w14:paraId="0A82D90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272. Question 10</w:t>
      </w:r>
    </w:p>
    <w:p w14:paraId="58CBA26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our Approved Requests formula?</w:t>
      </w:r>
    </w:p>
    <w:p w14:paraId="1722154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1195E4D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 =</w:t>
      </w:r>
    </w:p>
    <w:p w14:paraId="3E789C2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CALCULATE(</w:t>
      </w:r>
    </w:p>
    <w:p w14:paraId="340AE5F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[Total Leave Requests],</w:t>
      </w:r>
    </w:p>
    <w:p w14:paraId="2125539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FactLeaveRequest[Status] = "Approved"</w:t>
      </w:r>
    </w:p>
    <w:p w14:paraId="3004319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)</w:t>
      </w:r>
    </w:p>
    <w:p w14:paraId="2BEFBCC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B9FA76C">
          <v:rect id="_x0000_i1297" style="width:0;height:1.5pt" o:hralign="center" o:hrstd="t" o:hr="t" fillcolor="#a0a0a0" stroked="f"/>
        </w:pict>
      </w:r>
    </w:p>
    <w:p w14:paraId="272B1F3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273. Question 11</w:t>
      </w:r>
    </w:p>
    <w:p w14:paraId="3C58C4B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does SUM() do?</w:t>
      </w:r>
    </w:p>
    <w:p w14:paraId="34805F0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3BC962C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Adds numeric values from a column in:</w:t>
      </w:r>
    </w:p>
    <w:p w14:paraId="37DE8B9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Current context.</w:t>
      </w:r>
    </w:p>
    <w:p w14:paraId="6F9CDA0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6E6B08E">
          <v:rect id="_x0000_i1298" style="width:0;height:1.5pt" o:hralign="center" o:hrstd="t" o:hr="t" fillcolor="#a0a0a0" stroked="f"/>
        </w:pict>
      </w:r>
    </w:p>
    <w:p w14:paraId="6F65C3D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274. Question 12</w:t>
      </w:r>
    </w:p>
    <w:p w14:paraId="2E16117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does AVERAGE() do?</w:t>
      </w:r>
    </w:p>
    <w:p w14:paraId="1FA8519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174F5F3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Calculates the arithmetic mean of numeric:</w:t>
      </w:r>
    </w:p>
    <w:p w14:paraId="5B043B0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Nonblank values.</w:t>
      </w:r>
    </w:p>
    <w:p w14:paraId="4C5AA13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B0FF4A6">
          <v:rect id="_x0000_i1299" style="width:0;height:1.5pt" o:hralign="center" o:hrstd="t" o:hr="t" fillcolor="#a0a0a0" stroked="f"/>
        </w:pict>
      </w:r>
    </w:p>
    <w:p w14:paraId="4BE8857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275. Question 13</w:t>
      </w:r>
    </w:p>
    <w:p w14:paraId="3255EE9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does DISTINCTCOUNT() do?</w:t>
      </w:r>
    </w:p>
    <w:p w14:paraId="25AE089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08B7EF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Counts:</w:t>
      </w:r>
    </w:p>
    <w:p w14:paraId="2293815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Distinct values</w:t>
      </w:r>
    </w:p>
    <w:p w14:paraId="0FD66AE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in a column.</w:t>
      </w:r>
    </w:p>
    <w:p w14:paraId="2FD020D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E2985EF">
          <v:rect id="_x0000_i1300" style="width:0;height:1.5pt" o:hralign="center" o:hrstd="t" o:hr="t" fillcolor="#a0a0a0" stroked="f"/>
        </w:pict>
      </w:r>
    </w:p>
    <w:p w14:paraId="5E89D5A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276. Question 14</w:t>
      </w:r>
    </w:p>
    <w:p w14:paraId="68D5CB1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does DIVIDE() help protect against?</w:t>
      </w:r>
    </w:p>
    <w:p w14:paraId="6CDE363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3D36AB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Division by zero.</w:t>
      </w:r>
    </w:p>
    <w:p w14:paraId="00B112D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A03DE98">
          <v:rect id="_x0000_i1301" style="width:0;height:1.5pt" o:hralign="center" o:hrstd="t" o:hr="t" fillcolor="#a0a0a0" stroked="f"/>
        </w:pict>
      </w:r>
    </w:p>
    <w:p w14:paraId="242CBCB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277. Question 15</w:t>
      </w:r>
    </w:p>
    <w:p w14:paraId="634F8C1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denominator did we use for Approval Rate?</w:t>
      </w:r>
    </w:p>
    <w:p w14:paraId="7DBD759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68557C0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Decided Requests = Approved + Rejected.</w:t>
      </w:r>
    </w:p>
    <w:p w14:paraId="3284AFC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17F2C9B">
          <v:rect id="_x0000_i1302" style="width:0;height:1.5pt" o:hralign="center" o:hrstd="t" o:hr="t" fillcolor="#a0a0a0" stroked="f"/>
        </w:pict>
      </w:r>
    </w:p>
    <w:p w14:paraId="2759245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278. Question 16</w:t>
      </w:r>
    </w:p>
    <w:p w14:paraId="21D3E16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Why didn't we use Total Requests?</w:t>
      </w:r>
    </w:p>
    <w:p w14:paraId="587B881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1621638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Because Draft, Pending and Cancelled records aren't completed Manager approval decisions.</w:t>
      </w:r>
    </w:p>
    <w:p w14:paraId="19F4053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6DF29C7">
          <v:rect id="_x0000_i1303" style="width:0;height:1.5pt" o:hralign="center" o:hrstd="t" o:hr="t" fillcolor="#a0a0a0" stroked="f"/>
        </w:pict>
      </w:r>
    </w:p>
    <w:p w14:paraId="4178DA4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279. Question 17</w:t>
      </w:r>
    </w:p>
    <w:p w14:paraId="545AEB0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Can another organization define Approval Rate differently?</w:t>
      </w:r>
    </w:p>
    <w:p w14:paraId="3EF824F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50AF105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Yes.</w:t>
      </w:r>
    </w:p>
    <w:p w14:paraId="6713AA8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metric definition must be:</w:t>
      </w:r>
    </w:p>
    <w:p w14:paraId="7883039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Agreed and documented.</w:t>
      </w:r>
    </w:p>
    <w:p w14:paraId="552CC6C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A526740">
          <v:rect id="_x0000_i1304" style="width:0;height:1.5pt" o:hralign="center" o:hrstd="t" o:hr="t" fillcolor="#a0a0a0" stroked="f"/>
        </w:pict>
      </w:r>
    </w:p>
    <w:p w14:paraId="31D309A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280. Question 18</w:t>
      </w:r>
    </w:p>
    <w:p w14:paraId="08251B9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a DAX Variable?</w:t>
      </w:r>
    </w:p>
    <w:p w14:paraId="12A028E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54CFB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named intermediate result defined using:</w:t>
      </w:r>
    </w:p>
    <w:p w14:paraId="156BA78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VAR</w:t>
      </w:r>
    </w:p>
    <w:p w14:paraId="5E0683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 consumed in the expression before/through:</w:t>
      </w:r>
    </w:p>
    <w:p w14:paraId="3AE69B6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RETURN.</w:t>
      </w:r>
    </w:p>
    <w:p w14:paraId="3BE46DC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64FBF52">
          <v:rect id="_x0000_i1305" style="width:0;height:1.5pt" o:hralign="center" o:hrstd="t" o:hr="t" fillcolor="#a0a0a0" stroked="f"/>
        </w:pict>
      </w:r>
    </w:p>
    <w:p w14:paraId="455416F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281. Question 19</w:t>
      </w:r>
    </w:p>
    <w:p w14:paraId="46024AB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Why use Variables?</w:t>
      </w:r>
    </w:p>
    <w:p w14:paraId="60F821E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A3A28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They can improve:</w:t>
      </w:r>
    </w:p>
    <w:p w14:paraId="142B3228" w14:textId="77777777" w:rsidR="00F715AC" w:rsidRPr="00F715AC" w:rsidRDefault="00F715AC" w:rsidP="00F715AC">
      <w:pPr>
        <w:numPr>
          <w:ilvl w:val="0"/>
          <w:numId w:val="35"/>
        </w:numPr>
        <w:rPr>
          <w:sz w:val="32"/>
          <w:szCs w:val="32"/>
        </w:rPr>
      </w:pPr>
      <w:r w:rsidRPr="00F715AC">
        <w:rPr>
          <w:sz w:val="32"/>
          <w:szCs w:val="32"/>
        </w:rPr>
        <w:t>Readability</w:t>
      </w:r>
    </w:p>
    <w:p w14:paraId="582FEF1D" w14:textId="77777777" w:rsidR="00F715AC" w:rsidRPr="00F715AC" w:rsidRDefault="00F715AC" w:rsidP="00F715AC">
      <w:pPr>
        <w:numPr>
          <w:ilvl w:val="0"/>
          <w:numId w:val="35"/>
        </w:numPr>
        <w:rPr>
          <w:sz w:val="32"/>
          <w:szCs w:val="32"/>
        </w:rPr>
      </w:pPr>
      <w:r w:rsidRPr="00F715AC">
        <w:rPr>
          <w:sz w:val="32"/>
          <w:szCs w:val="32"/>
        </w:rPr>
        <w:t>Maintainability</w:t>
      </w:r>
    </w:p>
    <w:p w14:paraId="41F5096C" w14:textId="77777777" w:rsidR="00F715AC" w:rsidRPr="00F715AC" w:rsidRDefault="00F715AC" w:rsidP="00F715AC">
      <w:pPr>
        <w:numPr>
          <w:ilvl w:val="0"/>
          <w:numId w:val="35"/>
        </w:numPr>
        <w:rPr>
          <w:sz w:val="32"/>
          <w:szCs w:val="32"/>
        </w:rPr>
      </w:pPr>
      <w:r w:rsidRPr="00F715AC">
        <w:rPr>
          <w:sz w:val="32"/>
          <w:szCs w:val="32"/>
        </w:rPr>
        <w:t>Debugging</w:t>
      </w:r>
    </w:p>
    <w:p w14:paraId="70773E90" w14:textId="77777777" w:rsidR="00F715AC" w:rsidRPr="00F715AC" w:rsidRDefault="00F715AC" w:rsidP="00F715AC">
      <w:pPr>
        <w:numPr>
          <w:ilvl w:val="0"/>
          <w:numId w:val="35"/>
        </w:numPr>
        <w:rPr>
          <w:sz w:val="32"/>
          <w:szCs w:val="32"/>
        </w:rPr>
      </w:pPr>
      <w:r w:rsidRPr="00F715AC">
        <w:rPr>
          <w:sz w:val="32"/>
          <w:szCs w:val="32"/>
        </w:rPr>
        <w:t>Performance in suitable formulas</w:t>
      </w:r>
    </w:p>
    <w:p w14:paraId="29A7FB5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C6B61B1">
          <v:rect id="_x0000_i1306" style="width:0;height:1.5pt" o:hralign="center" o:hrstd="t" o:hr="t" fillcolor="#a0a0a0" stroked="f"/>
        </w:pict>
      </w:r>
    </w:p>
    <w:p w14:paraId="2C62418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282. Question 20</w:t>
      </w:r>
    </w:p>
    <w:p w14:paraId="50779F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does SELECTEDVALUE() return?</w:t>
      </w:r>
    </w:p>
    <w:p w14:paraId="183CF5B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75AB672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column value when exactly:</w:t>
      </w:r>
    </w:p>
    <w:p w14:paraId="4BA18F7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One distinct value</w:t>
      </w:r>
    </w:p>
    <w:p w14:paraId="100AE1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exists in the current context; otherwise its configured alternate result or BLANK.</w:t>
      </w:r>
    </w:p>
    <w:p w14:paraId="0C87B64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E8F7FEC">
          <v:rect id="_x0000_i1307" style="width:0;height:1.5pt" o:hralign="center" o:hrstd="t" o:hr="t" fillcolor="#a0a0a0" stroked="f"/>
        </w:pict>
      </w:r>
    </w:p>
    <w:p w14:paraId="4D677C5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283. Question 21</w:t>
      </w:r>
    </w:p>
    <w:p w14:paraId="161A97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should SELECTEDVALUE return if Finance and IT are both selected in our Measure?</w:t>
      </w:r>
    </w:p>
    <w:p w14:paraId="152D784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0C6BAC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Our alternate:</w:t>
      </w:r>
    </w:p>
    <w:p w14:paraId="19C00F3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All Departments</w:t>
      </w:r>
    </w:p>
    <w:p w14:paraId="7814FAA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or the chosen multiple-selection label.</w:t>
      </w:r>
    </w:p>
    <w:p w14:paraId="57E20AE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22B3230">
          <v:rect id="_x0000_i1308" style="width:0;height:1.5pt" o:hralign="center" o:hrstd="t" o:hr="t" fillcolor="#a0a0a0" stroked="f"/>
        </w:pict>
      </w:r>
    </w:p>
    <w:p w14:paraId="15C8249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284. Question 22</w:t>
      </w:r>
    </w:p>
    <w:p w14:paraId="3A30A04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Should a percentage Measure normally be converted to text just to display %?</w:t>
      </w:r>
    </w:p>
    <w:p w14:paraId="768295F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0ABF34F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No.</w:t>
      </w:r>
    </w:p>
    <w:p w14:paraId="645EB4B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Keep it numeric and apply:</w:t>
      </w:r>
    </w:p>
    <w:p w14:paraId="20481FB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Percentage formatting.</w:t>
      </w:r>
    </w:p>
    <w:p w14:paraId="09F632D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E3130C8">
          <v:rect id="_x0000_i1309" style="width:0;height:1.5pt" o:hralign="center" o:hrstd="t" o:hr="t" fillcolor="#a0a0a0" stroked="f"/>
        </w:pict>
      </w:r>
    </w:p>
    <w:p w14:paraId="4507FBE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285. Question 23</w:t>
      </w:r>
    </w:p>
    <w:p w14:paraId="5E588CE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Why avoid unnecessary FILTER() inside CALCULATE()?</w:t>
      </w:r>
    </w:p>
    <w:p w14:paraId="0623A4D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2078655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Simple Boolean filter expressions are clearer and generally more efficient when they can express the requirement.</w:t>
      </w:r>
    </w:p>
    <w:p w14:paraId="45D37C4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0293E3B">
          <v:rect id="_x0000_i1310" style="width:0;height:1.5pt" o:hralign="center" o:hrstd="t" o:hr="t" fillcolor="#a0a0a0" stroked="f"/>
        </w:pict>
      </w:r>
    </w:p>
    <w:p w14:paraId="5D53EEA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286. Question 24</w:t>
      </w:r>
    </w:p>
    <w:p w14:paraId="77F6AF3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When might FILTER be appropriate?</w:t>
      </w:r>
    </w:p>
    <w:p w14:paraId="4DABCBA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52B1CD2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For more complex table-filter requirements such as evaluating:</w:t>
      </w:r>
    </w:p>
    <w:p w14:paraId="0A18C73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 Measure</w:t>
      </w:r>
    </w:p>
    <w:p w14:paraId="73A00FC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or complex row-level expression.</w:t>
      </w:r>
    </w:p>
    <w:p w14:paraId="5E89397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944FB2E">
          <v:rect id="_x0000_i1311" style="width:0;height:1.5pt" o:hralign="center" o:hrstd="t" o:hr="t" fillcolor="#a0a0a0" stroked="f"/>
        </w:pict>
      </w:r>
    </w:p>
    <w:p w14:paraId="516ED98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287. Question 25</w:t>
      </w:r>
    </w:p>
    <w:p w14:paraId="249D0D6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does TOTALYTD calculate?</w:t>
      </w:r>
    </w:p>
    <w:p w14:paraId="3818FD9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31C47DE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Measure over the:</w:t>
      </w:r>
    </w:p>
    <w:p w14:paraId="5A1E61F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Year-to-date Date context.</w:t>
      </w:r>
    </w:p>
    <w:p w14:paraId="5AA19EF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664F1D2">
          <v:rect id="_x0000_i1312" style="width:0;height:1.5pt" o:hralign="center" o:hrstd="t" o:hr="t" fillcolor="#a0a0a0" stroked="f"/>
        </w:pict>
      </w:r>
    </w:p>
    <w:p w14:paraId="055C603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288. Question 26</w:t>
      </w:r>
    </w:p>
    <w:p w14:paraId="43E3184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Date role does today's YTD use?</w:t>
      </w:r>
    </w:p>
    <w:p w14:paraId="7A2866B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7AFA4AE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Leave Start Date</w:t>
      </w:r>
    </w:p>
    <w:p w14:paraId="6F1895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through the active DimDate relationship.</w:t>
      </w:r>
    </w:p>
    <w:p w14:paraId="1D3F513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99DF2E9">
          <v:rect id="_x0000_i1313" style="width:0;height:1.5pt" o:hralign="center" o:hrstd="t" o:hr="t" fillcolor="#a0a0a0" stroked="f"/>
        </w:pict>
      </w:r>
    </w:p>
    <w:p w14:paraId="211CB03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289. Question 27</w:t>
      </w:r>
    </w:p>
    <w:p w14:paraId="64A1B92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does SAMEPERIODLASTYEAR do?</w:t>
      </w:r>
    </w:p>
    <w:p w14:paraId="2B49C2D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47C4CDF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Returns a corresponding Date context shifted:</w:t>
      </w:r>
    </w:p>
    <w:p w14:paraId="641E02A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One year earlier.</w:t>
      </w:r>
    </w:p>
    <w:p w14:paraId="6E58818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B7CA497">
          <v:rect id="_x0000_i1314" style="width:0;height:1.5pt" o:hralign="center" o:hrstd="t" o:hr="t" fillcolor="#a0a0a0" stroked="f"/>
        </w:pict>
      </w:r>
    </w:p>
    <w:p w14:paraId="546F09F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290. Question 28</w:t>
      </w:r>
    </w:p>
    <w:p w14:paraId="42DE196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Why might Previous Year return blank?</w:t>
      </w:r>
    </w:p>
    <w:p w14:paraId="5D825C7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6D2304D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Possible:</w:t>
      </w:r>
    </w:p>
    <w:p w14:paraId="737DBFB6" w14:textId="77777777" w:rsidR="00F715AC" w:rsidRPr="00F715AC" w:rsidRDefault="00F715AC" w:rsidP="00F715AC">
      <w:pPr>
        <w:numPr>
          <w:ilvl w:val="0"/>
          <w:numId w:val="36"/>
        </w:numPr>
        <w:rPr>
          <w:sz w:val="32"/>
          <w:szCs w:val="32"/>
        </w:rPr>
      </w:pPr>
      <w:r w:rsidRPr="00F715AC">
        <w:rPr>
          <w:sz w:val="32"/>
          <w:szCs w:val="32"/>
        </w:rPr>
        <w:t>No previous-year data</w:t>
      </w:r>
    </w:p>
    <w:p w14:paraId="3A30A307" w14:textId="77777777" w:rsidR="00F715AC" w:rsidRPr="00F715AC" w:rsidRDefault="00F715AC" w:rsidP="00F715AC">
      <w:pPr>
        <w:numPr>
          <w:ilvl w:val="0"/>
          <w:numId w:val="36"/>
        </w:numPr>
        <w:rPr>
          <w:sz w:val="32"/>
          <w:szCs w:val="32"/>
        </w:rPr>
      </w:pPr>
      <w:r w:rsidRPr="00F715AC">
        <w:rPr>
          <w:sz w:val="32"/>
          <w:szCs w:val="32"/>
        </w:rPr>
        <w:t>Date dimension range problem</w:t>
      </w:r>
    </w:p>
    <w:p w14:paraId="76EB0B65" w14:textId="77777777" w:rsidR="00F715AC" w:rsidRPr="00F715AC" w:rsidRDefault="00F715AC" w:rsidP="00F715AC">
      <w:pPr>
        <w:numPr>
          <w:ilvl w:val="0"/>
          <w:numId w:val="36"/>
        </w:numPr>
        <w:rPr>
          <w:sz w:val="32"/>
          <w:szCs w:val="32"/>
        </w:rPr>
      </w:pPr>
      <w:r w:rsidRPr="00F715AC">
        <w:rPr>
          <w:sz w:val="32"/>
          <w:szCs w:val="32"/>
        </w:rPr>
        <w:t>Relationship problem</w:t>
      </w:r>
    </w:p>
    <w:p w14:paraId="32212950" w14:textId="77777777" w:rsidR="00F715AC" w:rsidRPr="00F715AC" w:rsidRDefault="00F715AC" w:rsidP="00F715AC">
      <w:pPr>
        <w:numPr>
          <w:ilvl w:val="0"/>
          <w:numId w:val="36"/>
        </w:numPr>
        <w:rPr>
          <w:sz w:val="32"/>
          <w:szCs w:val="32"/>
        </w:rPr>
      </w:pPr>
      <w:r w:rsidRPr="00F715AC">
        <w:rPr>
          <w:sz w:val="32"/>
          <w:szCs w:val="32"/>
        </w:rPr>
        <w:t>Missing Date context</w:t>
      </w:r>
    </w:p>
    <w:p w14:paraId="3D3AB33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7C32DCA">
          <v:rect id="_x0000_i1315" style="width:0;height:1.5pt" o:hralign="center" o:hrstd="t" o:hr="t" fillcolor="#a0a0a0" stroked="f"/>
        </w:pict>
      </w:r>
    </w:p>
    <w:p w14:paraId="0FF9ED9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291. Question 29</w:t>
      </w:r>
    </w:p>
    <w:p w14:paraId="021CA4E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more important than writing a syntactically correct Measure?</w:t>
      </w:r>
    </w:p>
    <w:p w14:paraId="1FF0079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5660107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Ensuring it represents:</w:t>
      </w:r>
    </w:p>
    <w:p w14:paraId="3E6553B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The correct business definition.</w:t>
      </w:r>
    </w:p>
    <w:p w14:paraId="5049782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5C07EAA">
          <v:rect id="_x0000_i1316" style="width:0;height:1.5pt" o:hralign="center" o:hrstd="t" o:hr="t" fillcolor="#a0a0a0" stroked="f"/>
        </w:pict>
      </w:r>
    </w:p>
    <w:p w14:paraId="2D9481B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292. Question 30</w:t>
      </w:r>
    </w:p>
    <w:p w14:paraId="3540E66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comes next?</w:t>
      </w:r>
    </w:p>
    <w:p w14:paraId="15D3DB9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Answer</w:t>
      </w:r>
    </w:p>
    <w:p w14:paraId="7B9C892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Day 20 — Complete HR Analytics Report and Executive Dashboard Experience.</w:t>
      </w:r>
    </w:p>
    <w:p w14:paraId="3F46475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4C82941">
          <v:rect id="_x0000_i1317" style="width:0;height:1.5pt" o:hralign="center" o:hrstd="t" o:hr="t" fillcolor="#a0a0a0" stroked="f"/>
        </w:pict>
      </w:r>
    </w:p>
    <w:p w14:paraId="062C2BB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CL — PRACTICAL ASSESSMENT</w:t>
      </w:r>
    </w:p>
    <w:p w14:paraId="679644D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293. Student Practical Task</w:t>
      </w:r>
    </w:p>
    <w:p w14:paraId="0ADC479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Without instructor assistance:</w:t>
      </w:r>
    </w:p>
    <w:p w14:paraId="3FB286D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1</w:t>
      </w:r>
    </w:p>
    <w:p w14:paraId="3EEC38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0749281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</w:t>
      </w:r>
    </w:p>
    <w:p w14:paraId="1C94B3A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2</w:t>
      </w:r>
    </w:p>
    <w:p w14:paraId="0FBC123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3D12881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</w:t>
      </w:r>
    </w:p>
    <w:p w14:paraId="0AFBAD3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3</w:t>
      </w:r>
    </w:p>
    <w:p w14:paraId="74315FD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25377A4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 Requests</w:t>
      </w:r>
    </w:p>
    <w:p w14:paraId="5C5BADB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4</w:t>
      </w:r>
    </w:p>
    <w:p w14:paraId="44244C3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3F8C30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Pending Approval Requests</w:t>
      </w:r>
    </w:p>
    <w:p w14:paraId="004072C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5</w:t>
      </w:r>
    </w:p>
    <w:p w14:paraId="437F91A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1003CCA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Decided Requests</w:t>
      </w:r>
    </w:p>
    <w:p w14:paraId="7CCFC74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6</w:t>
      </w:r>
    </w:p>
    <w:p w14:paraId="4A1C3AF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380E151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</w:t>
      </w:r>
    </w:p>
    <w:p w14:paraId="0F4B7ED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7</w:t>
      </w:r>
    </w:p>
    <w:p w14:paraId="5E4D475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55B66A2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Days</w:t>
      </w:r>
    </w:p>
    <w:p w14:paraId="521472E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8</w:t>
      </w:r>
    </w:p>
    <w:p w14:paraId="7588DBF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1E6C4B1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Leave Days</w:t>
      </w:r>
    </w:p>
    <w:p w14:paraId="3B8A2EB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9</w:t>
      </w:r>
    </w:p>
    <w:p w14:paraId="3F2DF4A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610F4E8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 Count</w:t>
      </w:r>
    </w:p>
    <w:p w14:paraId="23459E0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10</w:t>
      </w:r>
    </w:p>
    <w:p w14:paraId="40CBBFA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6384D02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Employees With Leave Requests</w:t>
      </w:r>
    </w:p>
    <w:p w14:paraId="7932112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11</w:t>
      </w:r>
    </w:p>
    <w:p w14:paraId="10C8ECB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072E29E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Selected Department</w:t>
      </w:r>
    </w:p>
    <w:p w14:paraId="1109912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12</w:t>
      </w:r>
    </w:p>
    <w:p w14:paraId="37134F8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7ADEC24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Requests YTD</w:t>
      </w:r>
    </w:p>
    <w:p w14:paraId="4ECF647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13</w:t>
      </w:r>
    </w:p>
    <w:p w14:paraId="054E519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289D13A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Requests Previous Year</w:t>
      </w:r>
    </w:p>
    <w:p w14:paraId="2D08BD6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14</w:t>
      </w:r>
    </w:p>
    <w:p w14:paraId="4357AF7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15F2B91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YoY Change %</w:t>
      </w:r>
    </w:p>
    <w:p w14:paraId="1BB3EA9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Step 15</w:t>
      </w:r>
    </w:p>
    <w:p w14:paraId="603C96D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Prove the Measures respond to:</w:t>
      </w:r>
    </w:p>
    <w:p w14:paraId="0F74E34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</w:t>
      </w:r>
    </w:p>
    <w:p w14:paraId="12409ED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+</w:t>
      </w:r>
    </w:p>
    <w:p w14:paraId="541B96B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Type</w:t>
      </w:r>
    </w:p>
    <w:p w14:paraId="417101A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+</w:t>
      </w:r>
    </w:p>
    <w:p w14:paraId="27595F7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Year</w:t>
      </w:r>
    </w:p>
    <w:p w14:paraId="2AAF9B5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filters.</w:t>
      </w:r>
    </w:p>
    <w:p w14:paraId="2DE6326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DE3993A">
          <v:rect id="_x0000_i1318" style="width:0;height:1.5pt" o:hralign="center" o:hrstd="t" o:hr="t" fillcolor="#a0a0a0" stroked="f"/>
        </w:pict>
      </w:r>
    </w:p>
    <w:p w14:paraId="7328EAF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CM — COMPLETION CHECKLIST</w:t>
      </w:r>
    </w:p>
    <w:p w14:paraId="03CBEDF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294. Core DAX</w:t>
      </w:r>
    </w:p>
    <w:p w14:paraId="4175C2F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COUNTROWS</w:t>
      </w:r>
    </w:p>
    <w:p w14:paraId="5DC5AFE9" w14:textId="77777777" w:rsidR="00F715AC" w:rsidRPr="00F715AC" w:rsidRDefault="00F715AC" w:rsidP="00F715AC">
      <w:pPr>
        <w:rPr>
          <w:sz w:val="32"/>
          <w:szCs w:val="32"/>
        </w:rPr>
      </w:pPr>
    </w:p>
    <w:p w14:paraId="03FA553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CALCULATE</w:t>
      </w:r>
    </w:p>
    <w:p w14:paraId="35A4C599" w14:textId="77777777" w:rsidR="00F715AC" w:rsidRPr="00F715AC" w:rsidRDefault="00F715AC" w:rsidP="00F715AC">
      <w:pPr>
        <w:rPr>
          <w:sz w:val="32"/>
          <w:szCs w:val="32"/>
        </w:rPr>
      </w:pPr>
    </w:p>
    <w:p w14:paraId="0D3D608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SUM</w:t>
      </w:r>
    </w:p>
    <w:p w14:paraId="06AC6AF1" w14:textId="77777777" w:rsidR="00F715AC" w:rsidRPr="00F715AC" w:rsidRDefault="00F715AC" w:rsidP="00F715AC">
      <w:pPr>
        <w:rPr>
          <w:sz w:val="32"/>
          <w:szCs w:val="32"/>
        </w:rPr>
      </w:pPr>
    </w:p>
    <w:p w14:paraId="1F8F61D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AVERAGE</w:t>
      </w:r>
    </w:p>
    <w:p w14:paraId="5AAA2B9B" w14:textId="77777777" w:rsidR="00F715AC" w:rsidRPr="00F715AC" w:rsidRDefault="00F715AC" w:rsidP="00F715AC">
      <w:pPr>
        <w:rPr>
          <w:sz w:val="32"/>
          <w:szCs w:val="32"/>
        </w:rPr>
      </w:pPr>
    </w:p>
    <w:p w14:paraId="4D57CEB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DISTINCTCOUNT</w:t>
      </w:r>
    </w:p>
    <w:p w14:paraId="3CA25AE3" w14:textId="77777777" w:rsidR="00F715AC" w:rsidRPr="00F715AC" w:rsidRDefault="00F715AC" w:rsidP="00F715AC">
      <w:pPr>
        <w:rPr>
          <w:sz w:val="32"/>
          <w:szCs w:val="32"/>
        </w:rPr>
      </w:pPr>
    </w:p>
    <w:p w14:paraId="3B857B7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DIVIDE</w:t>
      </w:r>
    </w:p>
    <w:p w14:paraId="0ADEB5F7" w14:textId="77777777" w:rsidR="00F715AC" w:rsidRPr="00F715AC" w:rsidRDefault="00F715AC" w:rsidP="00F715AC">
      <w:pPr>
        <w:rPr>
          <w:sz w:val="32"/>
          <w:szCs w:val="32"/>
        </w:rPr>
      </w:pPr>
    </w:p>
    <w:p w14:paraId="1CF7728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FILTER concept</w:t>
      </w:r>
    </w:p>
    <w:p w14:paraId="5BF0E4C1" w14:textId="77777777" w:rsidR="00F715AC" w:rsidRPr="00F715AC" w:rsidRDefault="00F715AC" w:rsidP="00F715AC">
      <w:pPr>
        <w:rPr>
          <w:sz w:val="32"/>
          <w:szCs w:val="32"/>
        </w:rPr>
      </w:pPr>
    </w:p>
    <w:p w14:paraId="43849FC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VAR</w:t>
      </w:r>
    </w:p>
    <w:p w14:paraId="51F32D39" w14:textId="77777777" w:rsidR="00F715AC" w:rsidRPr="00F715AC" w:rsidRDefault="00F715AC" w:rsidP="00F715AC">
      <w:pPr>
        <w:rPr>
          <w:sz w:val="32"/>
          <w:szCs w:val="32"/>
        </w:rPr>
      </w:pPr>
    </w:p>
    <w:p w14:paraId="791AD4E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RETURN</w:t>
      </w:r>
    </w:p>
    <w:p w14:paraId="15674D2F" w14:textId="77777777" w:rsidR="00F715AC" w:rsidRPr="00F715AC" w:rsidRDefault="00F715AC" w:rsidP="00F715AC">
      <w:pPr>
        <w:rPr>
          <w:sz w:val="32"/>
          <w:szCs w:val="32"/>
        </w:rPr>
      </w:pPr>
    </w:p>
    <w:p w14:paraId="3708C9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SELECTEDVALUE</w:t>
      </w:r>
    </w:p>
    <w:p w14:paraId="6733CE5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F7A0E3A">
          <v:rect id="_x0000_i1319" style="width:0;height:1.5pt" o:hralign="center" o:hrstd="t" o:hr="t" fillcolor="#a0a0a0" stroked="f"/>
        </w:pict>
      </w:r>
    </w:p>
    <w:p w14:paraId="497FB0E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295. Request Measures</w:t>
      </w:r>
    </w:p>
    <w:p w14:paraId="42B26AD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Total Leave Requests</w:t>
      </w:r>
    </w:p>
    <w:p w14:paraId="51B929D8" w14:textId="77777777" w:rsidR="00F715AC" w:rsidRPr="00F715AC" w:rsidRDefault="00F715AC" w:rsidP="00F715AC">
      <w:pPr>
        <w:rPr>
          <w:sz w:val="32"/>
          <w:szCs w:val="32"/>
        </w:rPr>
      </w:pPr>
    </w:p>
    <w:p w14:paraId="478733B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Approved Requests</w:t>
      </w:r>
    </w:p>
    <w:p w14:paraId="28D7AAB4" w14:textId="77777777" w:rsidR="00F715AC" w:rsidRPr="00F715AC" w:rsidRDefault="00F715AC" w:rsidP="00F715AC">
      <w:pPr>
        <w:rPr>
          <w:sz w:val="32"/>
          <w:szCs w:val="32"/>
        </w:rPr>
      </w:pPr>
    </w:p>
    <w:p w14:paraId="74BC903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Rejected Requests</w:t>
      </w:r>
    </w:p>
    <w:p w14:paraId="00F532C6" w14:textId="77777777" w:rsidR="00F715AC" w:rsidRPr="00F715AC" w:rsidRDefault="00F715AC" w:rsidP="00F715AC">
      <w:pPr>
        <w:rPr>
          <w:sz w:val="32"/>
          <w:szCs w:val="32"/>
        </w:rPr>
      </w:pPr>
    </w:p>
    <w:p w14:paraId="59A9909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Pending Approval Requests</w:t>
      </w:r>
    </w:p>
    <w:p w14:paraId="591D200A" w14:textId="77777777" w:rsidR="00F715AC" w:rsidRPr="00F715AC" w:rsidRDefault="00F715AC" w:rsidP="00F715AC">
      <w:pPr>
        <w:rPr>
          <w:sz w:val="32"/>
          <w:szCs w:val="32"/>
        </w:rPr>
      </w:pPr>
    </w:p>
    <w:p w14:paraId="4D62F87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Draft Requests</w:t>
      </w:r>
    </w:p>
    <w:p w14:paraId="68E40A4F" w14:textId="77777777" w:rsidR="00F715AC" w:rsidRPr="00F715AC" w:rsidRDefault="00F715AC" w:rsidP="00F715AC">
      <w:pPr>
        <w:rPr>
          <w:sz w:val="32"/>
          <w:szCs w:val="32"/>
        </w:rPr>
      </w:pPr>
    </w:p>
    <w:p w14:paraId="0F6C614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Submitted Requests</w:t>
      </w:r>
    </w:p>
    <w:p w14:paraId="4BDD9054" w14:textId="77777777" w:rsidR="00F715AC" w:rsidRPr="00F715AC" w:rsidRDefault="00F715AC" w:rsidP="00F715AC">
      <w:pPr>
        <w:rPr>
          <w:sz w:val="32"/>
          <w:szCs w:val="32"/>
        </w:rPr>
      </w:pPr>
    </w:p>
    <w:p w14:paraId="0DF6B9B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Cancelled Requests</w:t>
      </w:r>
    </w:p>
    <w:p w14:paraId="4D3E603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8809DD6">
          <v:rect id="_x0000_i1320" style="width:0;height:1.5pt" o:hralign="center" o:hrstd="t" o:hr="t" fillcolor="#a0a0a0" stroked="f"/>
        </w:pict>
      </w:r>
    </w:p>
    <w:p w14:paraId="6CFEF30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296. Decision Measures</w:t>
      </w:r>
    </w:p>
    <w:p w14:paraId="0BBF335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Decided Requests</w:t>
      </w:r>
    </w:p>
    <w:p w14:paraId="4121163A" w14:textId="77777777" w:rsidR="00F715AC" w:rsidRPr="00F715AC" w:rsidRDefault="00F715AC" w:rsidP="00F715AC">
      <w:pPr>
        <w:rPr>
          <w:sz w:val="32"/>
          <w:szCs w:val="32"/>
        </w:rPr>
      </w:pPr>
    </w:p>
    <w:p w14:paraId="2D5E7A7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Approval Rate</w:t>
      </w:r>
    </w:p>
    <w:p w14:paraId="1C8C5D4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934019F">
          <v:rect id="_x0000_i1321" style="width:0;height:1.5pt" o:hralign="center" o:hrstd="t" o:hr="t" fillcolor="#a0a0a0" stroked="f"/>
        </w:pict>
      </w:r>
    </w:p>
    <w:p w14:paraId="4FE33BE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297. Duration Measures</w:t>
      </w:r>
    </w:p>
    <w:p w14:paraId="5B7E790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Total Leave Days</w:t>
      </w:r>
    </w:p>
    <w:p w14:paraId="1DF575B5" w14:textId="77777777" w:rsidR="00F715AC" w:rsidRPr="00F715AC" w:rsidRDefault="00F715AC" w:rsidP="00F715AC">
      <w:pPr>
        <w:rPr>
          <w:sz w:val="32"/>
          <w:szCs w:val="32"/>
        </w:rPr>
      </w:pPr>
    </w:p>
    <w:p w14:paraId="6CB15FC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Approved Leave Days</w:t>
      </w:r>
    </w:p>
    <w:p w14:paraId="6BB3D930" w14:textId="77777777" w:rsidR="00F715AC" w:rsidRPr="00F715AC" w:rsidRDefault="00F715AC" w:rsidP="00F715AC">
      <w:pPr>
        <w:rPr>
          <w:sz w:val="32"/>
          <w:szCs w:val="32"/>
        </w:rPr>
      </w:pPr>
    </w:p>
    <w:p w14:paraId="6D9FF1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Average Leave Days</w:t>
      </w:r>
    </w:p>
    <w:p w14:paraId="2BFB380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B2EF34C">
          <v:rect id="_x0000_i1322" style="width:0;height:1.5pt" o:hralign="center" o:hrstd="t" o:hr="t" fillcolor="#a0a0a0" stroked="f"/>
        </w:pict>
      </w:r>
    </w:p>
    <w:p w14:paraId="5FA23EA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298. Employee Measures</w:t>
      </w:r>
    </w:p>
    <w:p w14:paraId="6E49CCF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Employee Count</w:t>
      </w:r>
    </w:p>
    <w:p w14:paraId="204983E4" w14:textId="77777777" w:rsidR="00F715AC" w:rsidRPr="00F715AC" w:rsidRDefault="00F715AC" w:rsidP="00F715AC">
      <w:pPr>
        <w:rPr>
          <w:sz w:val="32"/>
          <w:szCs w:val="32"/>
        </w:rPr>
      </w:pPr>
    </w:p>
    <w:p w14:paraId="3F55790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Employees With Leave Requests</w:t>
      </w:r>
    </w:p>
    <w:p w14:paraId="4D11BC8A" w14:textId="77777777" w:rsidR="00F715AC" w:rsidRPr="00F715AC" w:rsidRDefault="00F715AC" w:rsidP="00F715AC">
      <w:pPr>
        <w:rPr>
          <w:sz w:val="32"/>
          <w:szCs w:val="32"/>
        </w:rPr>
      </w:pPr>
    </w:p>
    <w:p w14:paraId="3C7AEBA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Requests Per Employee</w:t>
      </w:r>
    </w:p>
    <w:p w14:paraId="52AF204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3388FD6">
          <v:rect id="_x0000_i1323" style="width:0;height:1.5pt" o:hralign="center" o:hrstd="t" o:hr="t" fillcolor="#a0a0a0" stroked="f"/>
        </w:pict>
      </w:r>
    </w:p>
    <w:p w14:paraId="237585D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299. Dynamic Measures</w:t>
      </w:r>
    </w:p>
    <w:p w14:paraId="6E9BE7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Selected Department</w:t>
      </w:r>
    </w:p>
    <w:p w14:paraId="6E0E6495" w14:textId="77777777" w:rsidR="00F715AC" w:rsidRPr="00F715AC" w:rsidRDefault="00F715AC" w:rsidP="00F715AC">
      <w:pPr>
        <w:rPr>
          <w:sz w:val="32"/>
          <w:szCs w:val="32"/>
        </w:rPr>
      </w:pPr>
    </w:p>
    <w:p w14:paraId="3935A50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Optional Selected Leave Type</w:t>
      </w:r>
    </w:p>
    <w:p w14:paraId="5A091C51" w14:textId="77777777" w:rsidR="00F715AC" w:rsidRPr="00F715AC" w:rsidRDefault="00F715AC" w:rsidP="00F715AC">
      <w:pPr>
        <w:rPr>
          <w:sz w:val="32"/>
          <w:szCs w:val="32"/>
        </w:rPr>
      </w:pPr>
    </w:p>
    <w:p w14:paraId="2A90254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Optional dynamic title</w:t>
      </w:r>
    </w:p>
    <w:p w14:paraId="76F38E3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BF2EDCC">
          <v:rect id="_x0000_i1324" style="width:0;height:1.5pt" o:hralign="center" o:hrstd="t" o:hr="t" fillcolor="#a0a0a0" stroked="f"/>
        </w:pict>
      </w:r>
    </w:p>
    <w:p w14:paraId="78A43B0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300. Time Measures</w:t>
      </w:r>
    </w:p>
    <w:p w14:paraId="4F7A8F2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Leave Requests YTD</w:t>
      </w:r>
    </w:p>
    <w:p w14:paraId="2BD3C4BC" w14:textId="77777777" w:rsidR="00F715AC" w:rsidRPr="00F715AC" w:rsidRDefault="00F715AC" w:rsidP="00F715AC">
      <w:pPr>
        <w:rPr>
          <w:sz w:val="32"/>
          <w:szCs w:val="32"/>
        </w:rPr>
      </w:pPr>
    </w:p>
    <w:p w14:paraId="762F1EC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Leave Requests Previous Year</w:t>
      </w:r>
    </w:p>
    <w:p w14:paraId="08BCF198" w14:textId="77777777" w:rsidR="00F715AC" w:rsidRPr="00F715AC" w:rsidRDefault="00F715AC" w:rsidP="00F715AC">
      <w:pPr>
        <w:rPr>
          <w:sz w:val="32"/>
          <w:szCs w:val="32"/>
        </w:rPr>
      </w:pPr>
    </w:p>
    <w:p w14:paraId="538D0F5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Leave Request YoY Change %</w:t>
      </w:r>
    </w:p>
    <w:p w14:paraId="65923C25" w14:textId="77777777" w:rsidR="00F715AC" w:rsidRPr="00F715AC" w:rsidRDefault="00F715AC" w:rsidP="00F715AC">
      <w:pPr>
        <w:rPr>
          <w:sz w:val="32"/>
          <w:szCs w:val="32"/>
        </w:rPr>
      </w:pPr>
    </w:p>
    <w:p w14:paraId="361A327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Date role understood</w:t>
      </w:r>
    </w:p>
    <w:p w14:paraId="260F66C3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199518D">
          <v:rect id="_x0000_i1325" style="width:0;height:1.5pt" o:hralign="center" o:hrstd="t" o:hr="t" fillcolor="#a0a0a0" stroked="f"/>
        </w:pict>
      </w:r>
    </w:p>
    <w:p w14:paraId="37E604A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301. Testing</w:t>
      </w:r>
    </w:p>
    <w:p w14:paraId="0E4D754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Card test</w:t>
      </w:r>
    </w:p>
    <w:p w14:paraId="4C97F862" w14:textId="77777777" w:rsidR="00F715AC" w:rsidRPr="00F715AC" w:rsidRDefault="00F715AC" w:rsidP="00F715AC">
      <w:pPr>
        <w:rPr>
          <w:sz w:val="32"/>
          <w:szCs w:val="32"/>
        </w:rPr>
      </w:pPr>
    </w:p>
    <w:p w14:paraId="7D20A32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Matrix test</w:t>
      </w:r>
    </w:p>
    <w:p w14:paraId="68205ABF" w14:textId="77777777" w:rsidR="00F715AC" w:rsidRPr="00F715AC" w:rsidRDefault="00F715AC" w:rsidP="00F715AC">
      <w:pPr>
        <w:rPr>
          <w:sz w:val="32"/>
          <w:szCs w:val="32"/>
        </w:rPr>
      </w:pPr>
    </w:p>
    <w:p w14:paraId="3C463F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Department filter</w:t>
      </w:r>
    </w:p>
    <w:p w14:paraId="6DF1BF57" w14:textId="77777777" w:rsidR="00F715AC" w:rsidRPr="00F715AC" w:rsidRDefault="00F715AC" w:rsidP="00F715AC">
      <w:pPr>
        <w:rPr>
          <w:sz w:val="32"/>
          <w:szCs w:val="32"/>
        </w:rPr>
      </w:pPr>
    </w:p>
    <w:p w14:paraId="6E46565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Leave Type filter</w:t>
      </w:r>
    </w:p>
    <w:p w14:paraId="1B6AB9BF" w14:textId="77777777" w:rsidR="00F715AC" w:rsidRPr="00F715AC" w:rsidRDefault="00F715AC" w:rsidP="00F715AC">
      <w:pPr>
        <w:rPr>
          <w:sz w:val="32"/>
          <w:szCs w:val="32"/>
        </w:rPr>
      </w:pPr>
    </w:p>
    <w:p w14:paraId="6864972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Year filter</w:t>
      </w:r>
    </w:p>
    <w:p w14:paraId="76076092" w14:textId="77777777" w:rsidR="00F715AC" w:rsidRPr="00F715AC" w:rsidRDefault="00F715AC" w:rsidP="00F715AC">
      <w:pPr>
        <w:rPr>
          <w:sz w:val="32"/>
          <w:szCs w:val="32"/>
        </w:rPr>
      </w:pPr>
    </w:p>
    <w:p w14:paraId="1410C41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Combined filters</w:t>
      </w:r>
    </w:p>
    <w:p w14:paraId="623F745B" w14:textId="77777777" w:rsidR="00F715AC" w:rsidRPr="00F715AC" w:rsidRDefault="00F715AC" w:rsidP="00F715AC">
      <w:pPr>
        <w:rPr>
          <w:sz w:val="32"/>
          <w:szCs w:val="32"/>
        </w:rPr>
      </w:pPr>
    </w:p>
    <w:p w14:paraId="375FA44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Manual validation</w:t>
      </w:r>
    </w:p>
    <w:p w14:paraId="6B2DC368" w14:textId="77777777" w:rsidR="00F715AC" w:rsidRPr="00F715AC" w:rsidRDefault="00F715AC" w:rsidP="00F715AC">
      <w:pPr>
        <w:rPr>
          <w:sz w:val="32"/>
          <w:szCs w:val="32"/>
        </w:rPr>
      </w:pPr>
    </w:p>
    <w:p w14:paraId="55AE4C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☐</w:t>
      </w:r>
      <w:r w:rsidRPr="00F715AC">
        <w:rPr>
          <w:sz w:val="32"/>
          <w:szCs w:val="32"/>
        </w:rPr>
        <w:t xml:space="preserve"> Previous-year test</w:t>
      </w:r>
    </w:p>
    <w:p w14:paraId="1ABB295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1DA48AA">
          <v:rect id="_x0000_i1326" style="width:0;height:1.5pt" o:hralign="center" o:hrstd="t" o:hr="t" fillcolor="#a0a0a0" stroked="f"/>
        </w:pict>
      </w:r>
    </w:p>
    <w:p w14:paraId="192ECFD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CN — DELIVERABLES</w:t>
      </w:r>
    </w:p>
    <w:p w14:paraId="33E7688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302. Deliverable 1</w:t>
      </w:r>
    </w:p>
    <w:p w14:paraId="4FA106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Screenshot:</w:t>
      </w:r>
    </w:p>
    <w:p w14:paraId="6F726E8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Measures in Model/Data pane.</w:t>
      </w:r>
    </w:p>
    <w:p w14:paraId="1407EFC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E2295AC">
          <v:rect id="_x0000_i1327" style="width:0;height:1.5pt" o:hralign="center" o:hrstd="t" o:hr="t" fillcolor="#a0a0a0" stroked="f"/>
        </w:pict>
      </w:r>
    </w:p>
    <w:p w14:paraId="0F86E6D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303. Deliverable 2</w:t>
      </w:r>
    </w:p>
    <w:p w14:paraId="45525A0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Submit DAX for:</w:t>
      </w:r>
    </w:p>
    <w:p w14:paraId="0354F14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Leave Requests.</w:t>
      </w:r>
    </w:p>
    <w:p w14:paraId="6CB7DFE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FD4CCDC">
          <v:rect id="_x0000_i1328" style="width:0;height:1.5pt" o:hralign="center" o:hrstd="t" o:hr="t" fillcolor="#a0a0a0" stroked="f"/>
        </w:pict>
      </w:r>
    </w:p>
    <w:p w14:paraId="65151E2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304. Deliverable 3</w:t>
      </w:r>
    </w:p>
    <w:p w14:paraId="76326CF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Submit DAX for:</w:t>
      </w:r>
    </w:p>
    <w:p w14:paraId="078C60A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Requests.</w:t>
      </w:r>
    </w:p>
    <w:p w14:paraId="2F63F33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1C40AE8">
          <v:rect id="_x0000_i1329" style="width:0;height:1.5pt" o:hralign="center" o:hrstd="t" o:hr="t" fillcolor="#a0a0a0" stroked="f"/>
        </w:pict>
      </w:r>
    </w:p>
    <w:p w14:paraId="2875EF4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305. Deliverable 4</w:t>
      </w:r>
    </w:p>
    <w:p w14:paraId="4F68508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Submit DAX for:</w:t>
      </w:r>
    </w:p>
    <w:p w14:paraId="6FE6228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Rate.</w:t>
      </w:r>
    </w:p>
    <w:p w14:paraId="6AC8A7C8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8E35134">
          <v:rect id="_x0000_i1330" style="width:0;height:1.5pt" o:hralign="center" o:hrstd="t" o:hr="t" fillcolor="#a0a0a0" stroked="f"/>
        </w:pict>
      </w:r>
    </w:p>
    <w:p w14:paraId="2ED989C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306. Deliverable 5</w:t>
      </w:r>
    </w:p>
    <w:p w14:paraId="6A87AD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Screenshot:</w:t>
      </w:r>
    </w:p>
    <w:p w14:paraId="721E8E8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KPI Cards</w:t>
      </w:r>
    </w:p>
    <w:p w14:paraId="194EB23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using explicit Measures.</w:t>
      </w:r>
    </w:p>
    <w:p w14:paraId="7B18252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3AF1972">
          <v:rect id="_x0000_i1331" style="width:0;height:1.5pt" o:hralign="center" o:hrstd="t" o:hr="t" fillcolor="#a0a0a0" stroked="f"/>
        </w:pict>
      </w:r>
    </w:p>
    <w:p w14:paraId="6856FB7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307. Deliverable 6</w:t>
      </w:r>
    </w:p>
    <w:p w14:paraId="6BFA3FC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Screenshot:</w:t>
      </w:r>
    </w:p>
    <w:p w14:paraId="7A6D819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Department Matrix</w:t>
      </w:r>
    </w:p>
    <w:p w14:paraId="5610949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containing at least:</w:t>
      </w:r>
    </w:p>
    <w:p w14:paraId="5520EA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Requests</w:t>
      </w:r>
    </w:p>
    <w:p w14:paraId="6AC49637" w14:textId="77777777" w:rsidR="00F715AC" w:rsidRPr="00F715AC" w:rsidRDefault="00F715AC" w:rsidP="00F715AC">
      <w:pPr>
        <w:rPr>
          <w:sz w:val="32"/>
          <w:szCs w:val="32"/>
        </w:rPr>
      </w:pPr>
    </w:p>
    <w:p w14:paraId="12C39BF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</w:t>
      </w:r>
    </w:p>
    <w:p w14:paraId="7543206E" w14:textId="77777777" w:rsidR="00F715AC" w:rsidRPr="00F715AC" w:rsidRDefault="00F715AC" w:rsidP="00F715AC">
      <w:pPr>
        <w:rPr>
          <w:sz w:val="32"/>
          <w:szCs w:val="32"/>
        </w:rPr>
      </w:pPr>
    </w:p>
    <w:p w14:paraId="2B4003A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Rejected</w:t>
      </w:r>
    </w:p>
    <w:p w14:paraId="51D95338" w14:textId="77777777" w:rsidR="00F715AC" w:rsidRPr="00F715AC" w:rsidRDefault="00F715AC" w:rsidP="00F715AC">
      <w:pPr>
        <w:rPr>
          <w:sz w:val="32"/>
          <w:szCs w:val="32"/>
        </w:rPr>
      </w:pPr>
    </w:p>
    <w:p w14:paraId="195A699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</w:t>
      </w:r>
    </w:p>
    <w:p w14:paraId="3C92261E" w14:textId="77777777" w:rsidR="00F715AC" w:rsidRPr="00F715AC" w:rsidRDefault="00F715AC" w:rsidP="00F715AC">
      <w:pPr>
        <w:rPr>
          <w:sz w:val="32"/>
          <w:szCs w:val="32"/>
        </w:rPr>
      </w:pPr>
    </w:p>
    <w:p w14:paraId="4DCD195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Days</w:t>
      </w:r>
    </w:p>
    <w:p w14:paraId="5051697B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F70174A">
          <v:rect id="_x0000_i1332" style="width:0;height:1.5pt" o:hralign="center" o:hrstd="t" o:hr="t" fillcolor="#a0a0a0" stroked="f"/>
        </w:pict>
      </w:r>
    </w:p>
    <w:p w14:paraId="5E4875D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308. Deliverable 7</w:t>
      </w:r>
    </w:p>
    <w:p w14:paraId="1CDD910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Screenshot:</w:t>
      </w:r>
    </w:p>
    <w:p w14:paraId="7B1062F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Department Slicer</w:t>
      </w:r>
    </w:p>
    <w:p w14:paraId="3EB0D5B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demonstrating Measure changes.</w:t>
      </w:r>
    </w:p>
    <w:p w14:paraId="2104052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A3A2283">
          <v:rect id="_x0000_i1333" style="width:0;height:1.5pt" o:hralign="center" o:hrstd="t" o:hr="t" fillcolor="#a0a0a0" stroked="f"/>
        </w:pict>
      </w:r>
    </w:p>
    <w:p w14:paraId="3245A48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309. Deliverable 8</w:t>
      </w:r>
    </w:p>
    <w:p w14:paraId="34C655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Screenshot:</w:t>
      </w:r>
    </w:p>
    <w:p w14:paraId="37C5CE1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Selected Department dynamic text.</w:t>
      </w:r>
    </w:p>
    <w:p w14:paraId="3A7F30A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34AD103">
          <v:rect id="_x0000_i1334" style="width:0;height:1.5pt" o:hralign="center" o:hrstd="t" o:hr="t" fillcolor="#a0a0a0" stroked="f"/>
        </w:pict>
      </w:r>
    </w:p>
    <w:p w14:paraId="3C794AC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310. Deliverable 9</w:t>
      </w:r>
    </w:p>
    <w:p w14:paraId="1436C0A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Screenshot:</w:t>
      </w:r>
    </w:p>
    <w:p w14:paraId="1388E8D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Year / Year-Month analysis</w:t>
      </w:r>
    </w:p>
    <w:p w14:paraId="065A09E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using current and previous-year Measures.</w:t>
      </w:r>
    </w:p>
    <w:p w14:paraId="4739BAE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8411644">
          <v:rect id="_x0000_i1335" style="width:0;height:1.5pt" o:hralign="center" o:hrstd="t" o:hr="t" fillcolor="#a0a0a0" stroked="f"/>
        </w:pict>
      </w:r>
    </w:p>
    <w:p w14:paraId="0CC50D2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311. Deliverable 10</w:t>
      </w:r>
    </w:p>
    <w:p w14:paraId="7E96A96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Submit:</w:t>
      </w:r>
    </w:p>
    <w:p w14:paraId="74EE71A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HR Leave Analytics v0.3.pbix</w:t>
      </w:r>
    </w:p>
    <w:p w14:paraId="7A8B9A7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3FFEEB1">
          <v:rect id="_x0000_i1336" style="width:0;height:1.5pt" o:hralign="center" o:hrstd="t" o:hr="t" fillcolor="#a0a0a0" stroked="f"/>
        </w:pict>
      </w:r>
    </w:p>
    <w:p w14:paraId="58B0BB7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CO — ASSESSMENT RUBRIC</w:t>
      </w:r>
    </w:p>
    <w:p w14:paraId="0F158D8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312. Day 19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1025"/>
      </w:tblGrid>
      <w:tr w:rsidR="00F715AC" w:rsidRPr="00F715AC" w14:paraId="0AA1A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3CCE3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637ED90" w14:textId="77777777" w:rsidR="00F715AC" w:rsidRPr="00F715AC" w:rsidRDefault="00F715AC" w:rsidP="00F715AC">
            <w:pPr>
              <w:rPr>
                <w:b/>
                <w:bCs/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F715AC" w:rsidRPr="00F715AC" w14:paraId="73AE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58B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DAX Fundamentals</w:t>
            </w:r>
          </w:p>
        </w:tc>
        <w:tc>
          <w:tcPr>
            <w:tcW w:w="0" w:type="auto"/>
            <w:vAlign w:val="center"/>
            <w:hideMark/>
          </w:tcPr>
          <w:p w14:paraId="566ECCA7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10</w:t>
            </w:r>
          </w:p>
        </w:tc>
      </w:tr>
      <w:tr w:rsidR="00F715AC" w:rsidRPr="00F715AC" w14:paraId="55FB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48D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COUNTROWS / Aggregations</w:t>
            </w:r>
          </w:p>
        </w:tc>
        <w:tc>
          <w:tcPr>
            <w:tcW w:w="0" w:type="auto"/>
            <w:vAlign w:val="center"/>
            <w:hideMark/>
          </w:tcPr>
          <w:p w14:paraId="75F51389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10</w:t>
            </w:r>
          </w:p>
        </w:tc>
      </w:tr>
      <w:tr w:rsidR="00F715AC" w:rsidRPr="00F715AC" w14:paraId="3965C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C851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63A483E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15</w:t>
            </w:r>
          </w:p>
        </w:tc>
      </w:tr>
      <w:tr w:rsidR="00F715AC" w:rsidRPr="00F715AC" w14:paraId="5D273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71E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Filter Context</w:t>
            </w:r>
          </w:p>
        </w:tc>
        <w:tc>
          <w:tcPr>
            <w:tcW w:w="0" w:type="auto"/>
            <w:vAlign w:val="center"/>
            <w:hideMark/>
          </w:tcPr>
          <w:p w14:paraId="14E62BB3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15</w:t>
            </w:r>
          </w:p>
        </w:tc>
      </w:tr>
      <w:tr w:rsidR="00F715AC" w:rsidRPr="00F715AC" w14:paraId="61322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9797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Approval Metrics</w:t>
            </w:r>
          </w:p>
        </w:tc>
        <w:tc>
          <w:tcPr>
            <w:tcW w:w="0" w:type="auto"/>
            <w:vAlign w:val="center"/>
            <w:hideMark/>
          </w:tcPr>
          <w:p w14:paraId="46706727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10</w:t>
            </w:r>
          </w:p>
        </w:tc>
      </w:tr>
      <w:tr w:rsidR="00F715AC" w:rsidRPr="00F715AC" w14:paraId="1C28E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A02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Duration Metrics</w:t>
            </w:r>
          </w:p>
        </w:tc>
        <w:tc>
          <w:tcPr>
            <w:tcW w:w="0" w:type="auto"/>
            <w:vAlign w:val="center"/>
            <w:hideMark/>
          </w:tcPr>
          <w:p w14:paraId="737CF752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10</w:t>
            </w:r>
          </w:p>
        </w:tc>
      </w:tr>
      <w:tr w:rsidR="00F715AC" w:rsidRPr="00F715AC" w14:paraId="77DD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E7FE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Employee Metrics</w:t>
            </w:r>
          </w:p>
        </w:tc>
        <w:tc>
          <w:tcPr>
            <w:tcW w:w="0" w:type="auto"/>
            <w:vAlign w:val="center"/>
            <w:hideMark/>
          </w:tcPr>
          <w:p w14:paraId="35C8EA9E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10</w:t>
            </w:r>
          </w:p>
        </w:tc>
      </w:tr>
      <w:tr w:rsidR="00F715AC" w:rsidRPr="00F715AC" w14:paraId="2F7A6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004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Variables / SELECTEDVALUE</w:t>
            </w:r>
          </w:p>
        </w:tc>
        <w:tc>
          <w:tcPr>
            <w:tcW w:w="0" w:type="auto"/>
            <w:vAlign w:val="center"/>
            <w:hideMark/>
          </w:tcPr>
          <w:p w14:paraId="7F0CF75B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5</w:t>
            </w:r>
          </w:p>
        </w:tc>
      </w:tr>
      <w:tr w:rsidR="00F715AC" w:rsidRPr="00F715AC" w14:paraId="73CD4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8F2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Time Intelligence</w:t>
            </w:r>
          </w:p>
        </w:tc>
        <w:tc>
          <w:tcPr>
            <w:tcW w:w="0" w:type="auto"/>
            <w:vAlign w:val="center"/>
            <w:hideMark/>
          </w:tcPr>
          <w:p w14:paraId="69F19425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10</w:t>
            </w:r>
          </w:p>
        </w:tc>
      </w:tr>
      <w:tr w:rsidR="00F715AC" w:rsidRPr="00F715AC" w14:paraId="55E2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840C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Testing / Validation</w:t>
            </w:r>
          </w:p>
        </w:tc>
        <w:tc>
          <w:tcPr>
            <w:tcW w:w="0" w:type="auto"/>
            <w:vAlign w:val="center"/>
            <w:hideMark/>
          </w:tcPr>
          <w:p w14:paraId="63628704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sz w:val="32"/>
                <w:szCs w:val="32"/>
              </w:rPr>
              <w:t>5</w:t>
            </w:r>
          </w:p>
        </w:tc>
      </w:tr>
      <w:tr w:rsidR="00F715AC" w:rsidRPr="00F715AC" w14:paraId="76E75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61E8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4AE2AF" w14:textId="77777777" w:rsidR="00F715AC" w:rsidRPr="00F715AC" w:rsidRDefault="00F715AC" w:rsidP="00F715AC">
            <w:pPr>
              <w:rPr>
                <w:sz w:val="32"/>
                <w:szCs w:val="32"/>
              </w:rPr>
            </w:pPr>
            <w:r w:rsidRPr="00F715AC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2449423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C74DAC8">
          <v:rect id="_x0000_i1337" style="width:0;height:1.5pt" o:hralign="center" o:hrstd="t" o:hr="t" fillcolor="#a0a0a0" stroked="f"/>
        </w:pict>
      </w:r>
    </w:p>
    <w:p w14:paraId="297F3FA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313. Excellent Submission</w:t>
      </w:r>
    </w:p>
    <w:p w14:paraId="11B8EE0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strong student should:</w:t>
      </w:r>
    </w:p>
    <w:p w14:paraId="7E90B458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Explain Measure vs Calculated Column</w:t>
      </w:r>
    </w:p>
    <w:p w14:paraId="10639573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Explain Filter Context</w:t>
      </w:r>
    </w:p>
    <w:p w14:paraId="57690B75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Explain Row Context</w:t>
      </w:r>
    </w:p>
    <w:p w14:paraId="73E9678F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Use COUNTROWS based on Fact grain</w:t>
      </w:r>
    </w:p>
    <w:p w14:paraId="5C36D3E8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Use CALCULATE correctly</w:t>
      </w:r>
    </w:p>
    <w:p w14:paraId="3E6C47F8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Reuse Measures</w:t>
      </w:r>
    </w:p>
    <w:p w14:paraId="5B11C305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Define Approval Rate correctly</w:t>
      </w:r>
    </w:p>
    <w:p w14:paraId="53736D0F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Use DIVIDE safely</w:t>
      </w:r>
    </w:p>
    <w:p w14:paraId="0E2BB4EA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Create duration metrics</w:t>
      </w:r>
    </w:p>
    <w:p w14:paraId="3DC82E07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Use DISTINCTCOUNT appropriately</w:t>
      </w:r>
    </w:p>
    <w:p w14:paraId="439AA526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Understand non-additive distinct counts</w:t>
      </w:r>
    </w:p>
    <w:p w14:paraId="1EBE7E25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Use Variables when beneficial</w:t>
      </w:r>
    </w:p>
    <w:p w14:paraId="0CFA1508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Use SELECTEDVALUE for context-aware text</w:t>
      </w:r>
    </w:p>
    <w:p w14:paraId="7105813C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Understand Date roles</w:t>
      </w:r>
    </w:p>
    <w:p w14:paraId="7B3BD6E0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Build YTD and previous-year metrics</w:t>
      </w:r>
    </w:p>
    <w:p w14:paraId="41AF47C9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Validate results manually</w:t>
      </w:r>
    </w:p>
    <w:p w14:paraId="7C61BFF5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Prefer simple Boolean CALCULATE filters where possible</w:t>
      </w:r>
    </w:p>
    <w:p w14:paraId="4D0E2751" w14:textId="77777777" w:rsidR="00F715AC" w:rsidRPr="00F715AC" w:rsidRDefault="00F715AC" w:rsidP="00F715AC">
      <w:pPr>
        <w:numPr>
          <w:ilvl w:val="0"/>
          <w:numId w:val="37"/>
        </w:numPr>
        <w:rPr>
          <w:sz w:val="32"/>
          <w:szCs w:val="32"/>
        </w:rPr>
      </w:pPr>
      <w:r w:rsidRPr="00F715AC">
        <w:rPr>
          <w:sz w:val="32"/>
          <w:szCs w:val="32"/>
        </w:rPr>
        <w:t>Avoid creating redundant Measures per Department/Year</w:t>
      </w:r>
    </w:p>
    <w:p w14:paraId="33073E7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9FA2CBC">
          <v:rect id="_x0000_i1338" style="width:0;height:1.5pt" o:hralign="center" o:hrstd="t" o:hr="t" fillcolor="#a0a0a0" stroked="f"/>
        </w:pict>
      </w:r>
    </w:p>
    <w:p w14:paraId="37F3641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CP — HOMEWORK</w:t>
      </w:r>
    </w:p>
    <w:p w14:paraId="0F53CDE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314. Prepare for Day 20</w:t>
      </w:r>
    </w:p>
    <w:p w14:paraId="1D0EE0F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We now have:</w:t>
      </w:r>
    </w:p>
    <w:p w14:paraId="5ED88F6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Clean Data Model</w:t>
      </w:r>
    </w:p>
    <w:p w14:paraId="3503884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and:</w:t>
      </w:r>
    </w:p>
    <w:p w14:paraId="638F649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Business Measures.</w:t>
      </w:r>
    </w:p>
    <w:p w14:paraId="0F13683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Tomorrow we focus on:</w:t>
      </w:r>
    </w:p>
    <w:p w14:paraId="76922B5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Business Communication.</w:t>
      </w:r>
    </w:p>
    <w:p w14:paraId="6095CA99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D92E85B">
          <v:rect id="_x0000_i1339" style="width:0;height:1.5pt" o:hralign="center" o:hrstd="t" o:hr="t" fillcolor="#a0a0a0" stroked="f"/>
        </w:pict>
      </w:r>
    </w:p>
    <w:p w14:paraId="6D8A44B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315. Day 20 Goal</w:t>
      </w:r>
    </w:p>
    <w:p w14:paraId="6C7A36D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Create:</w:t>
      </w:r>
    </w:p>
    <w:p w14:paraId="27965F0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HR Leave Analytics v1.0</w:t>
      </w:r>
    </w:p>
    <w:p w14:paraId="4EC8345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with a polished multi-page analytical experience.</w:t>
      </w:r>
    </w:p>
    <w:p w14:paraId="718C81D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7E8F6E1">
          <v:rect id="_x0000_i1340" style="width:0;height:1.5pt" o:hralign="center" o:hrstd="t" o:hr="t" fillcolor="#a0a0a0" stroked="f"/>
        </w:pict>
      </w:r>
    </w:p>
    <w:p w14:paraId="365DCA3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316. Proposed Pages</w:t>
      </w:r>
    </w:p>
    <w:p w14:paraId="47240B0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1. Executive Overview</w:t>
      </w:r>
    </w:p>
    <w:p w14:paraId="4CC80454" w14:textId="77777777" w:rsidR="00F715AC" w:rsidRPr="00F715AC" w:rsidRDefault="00F715AC" w:rsidP="00F715AC">
      <w:pPr>
        <w:rPr>
          <w:sz w:val="32"/>
          <w:szCs w:val="32"/>
        </w:rPr>
      </w:pPr>
    </w:p>
    <w:p w14:paraId="305ADCD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2. Department Analysis</w:t>
      </w:r>
    </w:p>
    <w:p w14:paraId="28D7D5AA" w14:textId="77777777" w:rsidR="00F715AC" w:rsidRPr="00F715AC" w:rsidRDefault="00F715AC" w:rsidP="00F715AC">
      <w:pPr>
        <w:rPr>
          <w:sz w:val="32"/>
          <w:szCs w:val="32"/>
        </w:rPr>
      </w:pPr>
    </w:p>
    <w:p w14:paraId="7B2CAA4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3. Leave Trends</w:t>
      </w:r>
    </w:p>
    <w:p w14:paraId="7B8C7519" w14:textId="77777777" w:rsidR="00F715AC" w:rsidRPr="00F715AC" w:rsidRDefault="00F715AC" w:rsidP="00F715AC">
      <w:pPr>
        <w:rPr>
          <w:sz w:val="32"/>
          <w:szCs w:val="32"/>
        </w:rPr>
      </w:pPr>
    </w:p>
    <w:p w14:paraId="5675391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4. Employee Detail</w:t>
      </w:r>
    </w:p>
    <w:p w14:paraId="6A1C0EA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F53C71F">
          <v:rect id="_x0000_i1341" style="width:0;height:1.5pt" o:hralign="center" o:hrstd="t" o:hr="t" fillcolor="#a0a0a0" stroked="f"/>
        </w:pict>
      </w:r>
    </w:p>
    <w:p w14:paraId="516C158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317. Executive Overview</w:t>
      </w:r>
    </w:p>
    <w:p w14:paraId="3A83DB7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Possible KPIs:</w:t>
      </w:r>
    </w:p>
    <w:p w14:paraId="6F86B61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Requests</w:t>
      </w:r>
    </w:p>
    <w:p w14:paraId="1E03D4F1" w14:textId="77777777" w:rsidR="00F715AC" w:rsidRPr="00F715AC" w:rsidRDefault="00F715AC" w:rsidP="00F715AC">
      <w:pPr>
        <w:rPr>
          <w:sz w:val="32"/>
          <w:szCs w:val="32"/>
        </w:rPr>
      </w:pPr>
    </w:p>
    <w:p w14:paraId="140CD38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</w:t>
      </w:r>
    </w:p>
    <w:p w14:paraId="4B1BC1CD" w14:textId="77777777" w:rsidR="00F715AC" w:rsidRPr="00F715AC" w:rsidRDefault="00F715AC" w:rsidP="00F715AC">
      <w:pPr>
        <w:rPr>
          <w:sz w:val="32"/>
          <w:szCs w:val="32"/>
        </w:rPr>
      </w:pPr>
    </w:p>
    <w:p w14:paraId="02E6B49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Leave Days</w:t>
      </w:r>
    </w:p>
    <w:p w14:paraId="67A998AE" w14:textId="77777777" w:rsidR="00F715AC" w:rsidRPr="00F715AC" w:rsidRDefault="00F715AC" w:rsidP="00F715AC">
      <w:pPr>
        <w:rPr>
          <w:sz w:val="32"/>
          <w:szCs w:val="32"/>
        </w:rPr>
      </w:pPr>
    </w:p>
    <w:p w14:paraId="7053370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Pending Requests</w:t>
      </w:r>
    </w:p>
    <w:p w14:paraId="43732D5C" w14:textId="77777777" w:rsidR="00F715AC" w:rsidRPr="00F715AC" w:rsidRDefault="00F715AC" w:rsidP="00F715AC">
      <w:pPr>
        <w:rPr>
          <w:sz w:val="32"/>
          <w:szCs w:val="32"/>
        </w:rPr>
      </w:pPr>
    </w:p>
    <w:p w14:paraId="349FFB3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 Leave Days</w:t>
      </w:r>
    </w:p>
    <w:p w14:paraId="787529D2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1C0A9847">
          <v:rect id="_x0000_i1342" style="width:0;height:1.5pt" o:hralign="center" o:hrstd="t" o:hr="t" fillcolor="#a0a0a0" stroked="f"/>
        </w:pict>
      </w:r>
    </w:p>
    <w:p w14:paraId="41D24A0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318. Department Analysis</w:t>
      </w:r>
    </w:p>
    <w:p w14:paraId="3B6E1E2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Questions:</w:t>
      </w:r>
    </w:p>
    <w:p w14:paraId="0A874F1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Departments create most requests?</w:t>
      </w:r>
    </w:p>
    <w:p w14:paraId="03F2743D" w14:textId="77777777" w:rsidR="00F715AC" w:rsidRPr="00F715AC" w:rsidRDefault="00F715AC" w:rsidP="00F715AC">
      <w:pPr>
        <w:rPr>
          <w:sz w:val="32"/>
          <w:szCs w:val="32"/>
        </w:rPr>
      </w:pPr>
    </w:p>
    <w:p w14:paraId="0761E8D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have most Approved Leave Days?</w:t>
      </w:r>
    </w:p>
    <w:p w14:paraId="522DEE59" w14:textId="77777777" w:rsidR="00F715AC" w:rsidRPr="00F715AC" w:rsidRDefault="00F715AC" w:rsidP="00F715AC">
      <w:pPr>
        <w:rPr>
          <w:sz w:val="32"/>
          <w:szCs w:val="32"/>
        </w:rPr>
      </w:pPr>
    </w:p>
    <w:p w14:paraId="471DA44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have highest Approval Rate?</w:t>
      </w:r>
    </w:p>
    <w:p w14:paraId="5734DAE3" w14:textId="77777777" w:rsidR="00F715AC" w:rsidRPr="00F715AC" w:rsidRDefault="00F715AC" w:rsidP="00F715AC">
      <w:pPr>
        <w:rPr>
          <w:sz w:val="32"/>
          <w:szCs w:val="32"/>
        </w:rPr>
      </w:pPr>
    </w:p>
    <w:p w14:paraId="21BE2A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Leave Types are used by Department?</w:t>
      </w:r>
    </w:p>
    <w:p w14:paraId="1764056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D808F1E">
          <v:rect id="_x0000_i1343" style="width:0;height:1.5pt" o:hralign="center" o:hrstd="t" o:hr="t" fillcolor="#a0a0a0" stroked="f"/>
        </w:pict>
      </w:r>
    </w:p>
    <w:p w14:paraId="732FA46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319. Trend Analysis</w:t>
      </w:r>
    </w:p>
    <w:p w14:paraId="05C2931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Questions:</w:t>
      </w:r>
    </w:p>
    <w:p w14:paraId="14913EC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Are Requests increasing?</w:t>
      </w:r>
    </w:p>
    <w:p w14:paraId="23215FCF" w14:textId="77777777" w:rsidR="00F715AC" w:rsidRPr="00F715AC" w:rsidRDefault="00F715AC" w:rsidP="00F715AC">
      <w:pPr>
        <w:rPr>
          <w:sz w:val="32"/>
          <w:szCs w:val="32"/>
        </w:rPr>
      </w:pPr>
    </w:p>
    <w:p w14:paraId="52655F0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months have most Leave?</w:t>
      </w:r>
    </w:p>
    <w:p w14:paraId="15FBF07B" w14:textId="77777777" w:rsidR="00F715AC" w:rsidRPr="00F715AC" w:rsidRDefault="00F715AC" w:rsidP="00F715AC">
      <w:pPr>
        <w:rPr>
          <w:sz w:val="32"/>
          <w:szCs w:val="32"/>
        </w:rPr>
      </w:pPr>
    </w:p>
    <w:p w14:paraId="7D455D1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How does current year compare with previous year?</w:t>
      </w:r>
    </w:p>
    <w:p w14:paraId="69116DAF" w14:textId="77777777" w:rsidR="00F715AC" w:rsidRPr="00F715AC" w:rsidRDefault="00F715AC" w:rsidP="00F715AC">
      <w:pPr>
        <w:rPr>
          <w:sz w:val="32"/>
          <w:szCs w:val="32"/>
        </w:rPr>
      </w:pPr>
    </w:p>
    <w:p w14:paraId="5CA9B81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Are Approved Leave Days increasing?</w:t>
      </w:r>
    </w:p>
    <w:p w14:paraId="76089C0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7FF5C00">
          <v:rect id="_x0000_i1344" style="width:0;height:1.5pt" o:hralign="center" o:hrstd="t" o:hr="t" fillcolor="#a0a0a0" stroked="f"/>
        </w:pict>
      </w:r>
    </w:p>
    <w:p w14:paraId="4355B50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320. Employee Detail</w:t>
      </w:r>
    </w:p>
    <w:p w14:paraId="4A0F496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Questions:</w:t>
      </w:r>
    </w:p>
    <w:p w14:paraId="477ED4A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Employees have Leave activity?</w:t>
      </w:r>
    </w:p>
    <w:p w14:paraId="67B19A6E" w14:textId="77777777" w:rsidR="00F715AC" w:rsidRPr="00F715AC" w:rsidRDefault="00F715AC" w:rsidP="00F715AC">
      <w:pPr>
        <w:rPr>
          <w:sz w:val="32"/>
          <w:szCs w:val="32"/>
        </w:rPr>
      </w:pPr>
    </w:p>
    <w:p w14:paraId="237E66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How many requests?</w:t>
      </w:r>
    </w:p>
    <w:p w14:paraId="433E3F79" w14:textId="77777777" w:rsidR="00F715AC" w:rsidRPr="00F715AC" w:rsidRDefault="00F715AC" w:rsidP="00F715AC">
      <w:pPr>
        <w:rPr>
          <w:sz w:val="32"/>
          <w:szCs w:val="32"/>
        </w:rPr>
      </w:pPr>
    </w:p>
    <w:p w14:paraId="4615EE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How many days?</w:t>
      </w:r>
    </w:p>
    <w:p w14:paraId="5269CEC0" w14:textId="77777777" w:rsidR="00F715AC" w:rsidRPr="00F715AC" w:rsidRDefault="00F715AC" w:rsidP="00F715AC">
      <w:pPr>
        <w:rPr>
          <w:sz w:val="32"/>
          <w:szCs w:val="32"/>
        </w:rPr>
      </w:pPr>
    </w:p>
    <w:p w14:paraId="402D8A3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are the request statuses?</w:t>
      </w:r>
    </w:p>
    <w:p w14:paraId="2E1B6FF7" w14:textId="77777777" w:rsidR="00F715AC" w:rsidRPr="00F715AC" w:rsidRDefault="00F715AC" w:rsidP="00F715AC">
      <w:pPr>
        <w:rPr>
          <w:sz w:val="32"/>
          <w:szCs w:val="32"/>
        </w:rPr>
      </w:pPr>
    </w:p>
    <w:p w14:paraId="6DA31B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Leave Types are used?</w:t>
      </w:r>
    </w:p>
    <w:p w14:paraId="255DA750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0A792746">
          <v:rect id="_x0000_i1345" style="width:0;height:1.5pt" o:hralign="center" o:hrstd="t" o:hr="t" fillcolor="#a0a0a0" stroked="f"/>
        </w:pict>
      </w:r>
    </w:p>
    <w:p w14:paraId="14E86A8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321. Day 20 Will Also Cover</w:t>
      </w:r>
    </w:p>
    <w:p w14:paraId="334B74F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Report navigation</w:t>
      </w:r>
    </w:p>
    <w:p w14:paraId="70D2085B" w14:textId="77777777" w:rsidR="00F715AC" w:rsidRPr="00F715AC" w:rsidRDefault="00F715AC" w:rsidP="00F715AC">
      <w:pPr>
        <w:rPr>
          <w:sz w:val="32"/>
          <w:szCs w:val="32"/>
        </w:rPr>
      </w:pPr>
    </w:p>
    <w:p w14:paraId="44977DD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Drill-through</w:t>
      </w:r>
    </w:p>
    <w:p w14:paraId="02C3D22A" w14:textId="77777777" w:rsidR="00F715AC" w:rsidRPr="00F715AC" w:rsidRDefault="00F715AC" w:rsidP="00F715AC">
      <w:pPr>
        <w:rPr>
          <w:sz w:val="32"/>
          <w:szCs w:val="32"/>
        </w:rPr>
      </w:pPr>
    </w:p>
    <w:p w14:paraId="2D62510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Tooltips</w:t>
      </w:r>
    </w:p>
    <w:p w14:paraId="2FCC379E" w14:textId="77777777" w:rsidR="00F715AC" w:rsidRPr="00F715AC" w:rsidRDefault="00F715AC" w:rsidP="00F715AC">
      <w:pPr>
        <w:rPr>
          <w:sz w:val="32"/>
          <w:szCs w:val="32"/>
        </w:rPr>
      </w:pPr>
    </w:p>
    <w:p w14:paraId="487E755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Conditional formatting</w:t>
      </w:r>
    </w:p>
    <w:p w14:paraId="3668C614" w14:textId="77777777" w:rsidR="00F715AC" w:rsidRPr="00F715AC" w:rsidRDefault="00F715AC" w:rsidP="00F715AC">
      <w:pPr>
        <w:rPr>
          <w:sz w:val="32"/>
          <w:szCs w:val="32"/>
        </w:rPr>
      </w:pPr>
    </w:p>
    <w:p w14:paraId="6C83B29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Bookmarks concepts</w:t>
      </w:r>
    </w:p>
    <w:p w14:paraId="13668BEB" w14:textId="77777777" w:rsidR="00F715AC" w:rsidRPr="00F715AC" w:rsidRDefault="00F715AC" w:rsidP="00F715AC">
      <w:pPr>
        <w:rPr>
          <w:sz w:val="32"/>
          <w:szCs w:val="32"/>
        </w:rPr>
      </w:pPr>
    </w:p>
    <w:p w14:paraId="60127A0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Buttons</w:t>
      </w:r>
    </w:p>
    <w:p w14:paraId="3FE05F92" w14:textId="77777777" w:rsidR="00F715AC" w:rsidRPr="00F715AC" w:rsidRDefault="00F715AC" w:rsidP="00F715AC">
      <w:pPr>
        <w:rPr>
          <w:sz w:val="32"/>
          <w:szCs w:val="32"/>
        </w:rPr>
      </w:pPr>
    </w:p>
    <w:p w14:paraId="1DBF35A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Slicer synchronization</w:t>
      </w:r>
    </w:p>
    <w:p w14:paraId="4B7980A3" w14:textId="77777777" w:rsidR="00F715AC" w:rsidRPr="00F715AC" w:rsidRDefault="00F715AC" w:rsidP="00F715AC">
      <w:pPr>
        <w:rPr>
          <w:sz w:val="32"/>
          <w:szCs w:val="32"/>
        </w:rPr>
      </w:pPr>
    </w:p>
    <w:p w14:paraId="0F48BF9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Visual interactions</w:t>
      </w:r>
    </w:p>
    <w:p w14:paraId="74E9C2B0" w14:textId="77777777" w:rsidR="00F715AC" w:rsidRPr="00F715AC" w:rsidRDefault="00F715AC" w:rsidP="00F715AC">
      <w:pPr>
        <w:rPr>
          <w:sz w:val="32"/>
          <w:szCs w:val="32"/>
        </w:rPr>
      </w:pPr>
    </w:p>
    <w:p w14:paraId="46DECFC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Mobile layout concepts</w:t>
      </w:r>
    </w:p>
    <w:p w14:paraId="6CD6BAAB" w14:textId="77777777" w:rsidR="00F715AC" w:rsidRPr="00F715AC" w:rsidRDefault="00F715AC" w:rsidP="00F715AC">
      <w:pPr>
        <w:rPr>
          <w:sz w:val="32"/>
          <w:szCs w:val="32"/>
        </w:rPr>
      </w:pPr>
    </w:p>
    <w:p w14:paraId="04C4321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Accessibility</w:t>
      </w:r>
    </w:p>
    <w:p w14:paraId="75C2CC36" w14:textId="77777777" w:rsidR="00F715AC" w:rsidRPr="00F715AC" w:rsidRDefault="00F715AC" w:rsidP="00F715AC">
      <w:pPr>
        <w:rPr>
          <w:sz w:val="32"/>
          <w:szCs w:val="32"/>
        </w:rPr>
      </w:pPr>
    </w:p>
    <w:p w14:paraId="4D21195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Publishing</w:t>
      </w:r>
    </w:p>
    <w:p w14:paraId="09D71EC4" w14:textId="77777777" w:rsidR="00F715AC" w:rsidRPr="00F715AC" w:rsidRDefault="00F715AC" w:rsidP="00F715AC">
      <w:pPr>
        <w:rPr>
          <w:sz w:val="32"/>
          <w:szCs w:val="32"/>
        </w:rPr>
      </w:pPr>
    </w:p>
    <w:p w14:paraId="1CC4031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Workspace concepts</w:t>
      </w:r>
    </w:p>
    <w:p w14:paraId="26B78AE9" w14:textId="77777777" w:rsidR="00F715AC" w:rsidRPr="00F715AC" w:rsidRDefault="00F715AC" w:rsidP="00F715AC">
      <w:pPr>
        <w:rPr>
          <w:sz w:val="32"/>
          <w:szCs w:val="32"/>
        </w:rPr>
      </w:pPr>
    </w:p>
    <w:p w14:paraId="6A58C2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Refresh</w:t>
      </w:r>
    </w:p>
    <w:p w14:paraId="6A22932E" w14:textId="77777777" w:rsidR="00F715AC" w:rsidRPr="00F715AC" w:rsidRDefault="00F715AC" w:rsidP="00F715AC">
      <w:pPr>
        <w:rPr>
          <w:sz w:val="32"/>
          <w:szCs w:val="32"/>
        </w:rPr>
      </w:pPr>
    </w:p>
    <w:p w14:paraId="4B7547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Sharing concepts</w:t>
      </w:r>
    </w:p>
    <w:p w14:paraId="6D334A15" w14:textId="77777777" w:rsidR="00F715AC" w:rsidRPr="00F715AC" w:rsidRDefault="00F715AC" w:rsidP="00F715AC">
      <w:pPr>
        <w:rPr>
          <w:sz w:val="32"/>
          <w:szCs w:val="32"/>
        </w:rPr>
      </w:pPr>
    </w:p>
    <w:p w14:paraId="63AE06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Security review</w:t>
      </w:r>
    </w:p>
    <w:p w14:paraId="264429FE" w14:textId="77777777" w:rsidR="00F715AC" w:rsidRPr="00F715AC" w:rsidRDefault="00F715AC" w:rsidP="00F715AC">
      <w:pPr>
        <w:rPr>
          <w:sz w:val="32"/>
          <w:szCs w:val="32"/>
        </w:rPr>
      </w:pPr>
    </w:p>
    <w:p w14:paraId="200BBFC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Final report testing</w:t>
      </w:r>
    </w:p>
    <w:p w14:paraId="7DC817B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4E44F8A">
          <v:rect id="_x0000_i1346" style="width:0;height:1.5pt" o:hralign="center" o:hrstd="t" o:hr="t" fillcolor="#a0a0a0" stroked="f"/>
        </w:pict>
      </w:r>
    </w:p>
    <w:p w14:paraId="0042C81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PART CQ — INSTRUCTOR SUMMARY</w:t>
      </w:r>
    </w:p>
    <w:p w14:paraId="1D01B59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322. Measure Mental Model</w:t>
      </w:r>
    </w:p>
    <w:p w14:paraId="65A099B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MODEL</w:t>
      </w:r>
    </w:p>
    <w:p w14:paraId="5D36796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|</w:t>
      </w:r>
    </w:p>
    <w:p w14:paraId="0DDCD99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v</w:t>
      </w:r>
    </w:p>
    <w:p w14:paraId="6C940F8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FILTER CONTEXT</w:t>
      </w:r>
    </w:p>
    <w:p w14:paraId="0725A00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|</w:t>
      </w:r>
    </w:p>
    <w:p w14:paraId="4979776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v</w:t>
      </w:r>
    </w:p>
    <w:p w14:paraId="53E56C4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MEASURE</w:t>
      </w:r>
    </w:p>
    <w:p w14:paraId="2376ACF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|</w:t>
      </w:r>
    </w:p>
    <w:p w14:paraId="1AD55D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v</w:t>
      </w:r>
    </w:p>
    <w:p w14:paraId="06689B2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RESULT</w:t>
      </w:r>
    </w:p>
    <w:p w14:paraId="7614F4A4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5CC5A4B">
          <v:rect id="_x0000_i1347" style="width:0;height:1.5pt" o:hralign="center" o:hrstd="t" o:hr="t" fillcolor="#a0a0a0" stroked="f"/>
        </w:pict>
      </w:r>
    </w:p>
    <w:p w14:paraId="1CFA30B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323. Filter Context</w:t>
      </w:r>
    </w:p>
    <w:p w14:paraId="452C918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Department</w:t>
      </w:r>
    </w:p>
    <w:p w14:paraId="59D8FF0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+</w:t>
      </w:r>
    </w:p>
    <w:p w14:paraId="74BD895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Leave Type</w:t>
      </w:r>
    </w:p>
    <w:p w14:paraId="264A8C8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+</w:t>
      </w:r>
    </w:p>
    <w:p w14:paraId="14FCBF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Date</w:t>
      </w:r>
    </w:p>
    <w:p w14:paraId="3F4A6EE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+</w:t>
      </w:r>
    </w:p>
    <w:p w14:paraId="258D8DF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Status</w:t>
      </w:r>
    </w:p>
    <w:p w14:paraId="428C85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+</w:t>
      </w:r>
    </w:p>
    <w:p w14:paraId="23EBD12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Other Filters</w:t>
      </w:r>
    </w:p>
    <w:p w14:paraId="28C4A79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|</w:t>
      </w:r>
    </w:p>
    <w:p w14:paraId="1B5DB8C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 v</w:t>
      </w:r>
    </w:p>
    <w:p w14:paraId="75856B5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Measure</w:t>
      </w:r>
    </w:p>
    <w:p w14:paraId="1A75229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BB0BE12">
          <v:rect id="_x0000_i1348" style="width:0;height:1.5pt" o:hralign="center" o:hrstd="t" o:hr="t" fillcolor="#a0a0a0" stroked="f"/>
        </w:pict>
      </w:r>
    </w:p>
    <w:p w14:paraId="1ABD815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324. CALCULATE</w:t>
      </w:r>
    </w:p>
    <w:p w14:paraId="7317585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Think:</w:t>
      </w:r>
    </w:p>
    <w:p w14:paraId="61A5FAB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Current Context</w:t>
      </w:r>
    </w:p>
    <w:p w14:paraId="3790465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|</w:t>
      </w:r>
    </w:p>
    <w:p w14:paraId="34E6C40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v</w:t>
      </w:r>
    </w:p>
    <w:p w14:paraId="13FC282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</w:t>
      </w:r>
    </w:p>
    <w:p w14:paraId="4B9C21B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|</w:t>
      </w:r>
    </w:p>
    <w:p w14:paraId="3FC5B43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+---- Add/modify filters</w:t>
      </w:r>
    </w:p>
    <w:p w14:paraId="1E9F29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|</w:t>
      </w:r>
    </w:p>
    <w:p w14:paraId="5B06E71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v</w:t>
      </w:r>
    </w:p>
    <w:p w14:paraId="32DC38E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Evaluate Expression</w:t>
      </w:r>
    </w:p>
    <w:p w14:paraId="458067DD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67895AD">
          <v:rect id="_x0000_i1349" style="width:0;height:1.5pt" o:hralign="center" o:hrstd="t" o:hr="t" fillcolor="#a0a0a0" stroked="f"/>
        </w:pict>
      </w:r>
    </w:p>
    <w:p w14:paraId="6A1D509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325. Row Context</w:t>
      </w:r>
    </w:p>
    <w:p w14:paraId="01AA943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Think:</w:t>
      </w:r>
    </w:p>
    <w:p w14:paraId="0805D60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Current Row</w:t>
      </w:r>
    </w:p>
    <w:p w14:paraId="62EFC92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|</w:t>
      </w:r>
    </w:p>
    <w:p w14:paraId="240466A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v</w:t>
      </w:r>
    </w:p>
    <w:p w14:paraId="57E3C80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Evaluate Expression</w:t>
      </w:r>
    </w:p>
    <w:p w14:paraId="587D6B7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common in:</w:t>
      </w:r>
    </w:p>
    <w:p w14:paraId="5E90938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Calculated Columns and Iterators.</w:t>
      </w:r>
    </w:p>
    <w:p w14:paraId="6B78F0C5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4B12DF38">
          <v:rect id="_x0000_i1350" style="width:0;height:1.5pt" o:hralign="center" o:hrstd="t" o:hr="t" fillcolor="#a0a0a0" stroked="f"/>
        </w:pict>
      </w:r>
    </w:p>
    <w:p w14:paraId="19B9950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326. Core Measures</w:t>
      </w:r>
    </w:p>
    <w:p w14:paraId="7F96F0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COUNTROWS</w:t>
      </w:r>
    </w:p>
    <w:p w14:paraId="5CA4B31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Count transactions</w:t>
      </w:r>
    </w:p>
    <w:p w14:paraId="35769BC5" w14:textId="77777777" w:rsidR="00F715AC" w:rsidRPr="00F715AC" w:rsidRDefault="00F715AC" w:rsidP="00F715AC">
      <w:pPr>
        <w:rPr>
          <w:sz w:val="32"/>
          <w:szCs w:val="32"/>
        </w:rPr>
      </w:pPr>
    </w:p>
    <w:p w14:paraId="2242B36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SUM</w:t>
      </w:r>
    </w:p>
    <w:p w14:paraId="73EA34C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Add numeric values</w:t>
      </w:r>
    </w:p>
    <w:p w14:paraId="7AF7FB34" w14:textId="77777777" w:rsidR="00F715AC" w:rsidRPr="00F715AC" w:rsidRDefault="00F715AC" w:rsidP="00F715AC">
      <w:pPr>
        <w:rPr>
          <w:sz w:val="32"/>
          <w:szCs w:val="32"/>
        </w:rPr>
      </w:pPr>
    </w:p>
    <w:p w14:paraId="166CE13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AVERAGE</w:t>
      </w:r>
    </w:p>
    <w:p w14:paraId="6A08E76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Arithmetic mean</w:t>
      </w:r>
    </w:p>
    <w:p w14:paraId="72A22DE3" w14:textId="77777777" w:rsidR="00F715AC" w:rsidRPr="00F715AC" w:rsidRDefault="00F715AC" w:rsidP="00F715AC">
      <w:pPr>
        <w:rPr>
          <w:sz w:val="32"/>
          <w:szCs w:val="32"/>
        </w:rPr>
      </w:pPr>
    </w:p>
    <w:p w14:paraId="52C744A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DISTINCTCOUNT</w:t>
      </w:r>
    </w:p>
    <w:p w14:paraId="41A126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Count unique values</w:t>
      </w:r>
    </w:p>
    <w:p w14:paraId="5E3E0F86" w14:textId="77777777" w:rsidR="00F715AC" w:rsidRPr="00F715AC" w:rsidRDefault="00F715AC" w:rsidP="00F715AC">
      <w:pPr>
        <w:rPr>
          <w:sz w:val="32"/>
          <w:szCs w:val="32"/>
        </w:rPr>
      </w:pPr>
    </w:p>
    <w:p w14:paraId="0DE66E1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DIVIDE</w:t>
      </w:r>
    </w:p>
    <w:p w14:paraId="5C1AE7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Safe ratio</w:t>
      </w:r>
    </w:p>
    <w:p w14:paraId="0F26CCEF" w14:textId="77777777" w:rsidR="00F715AC" w:rsidRPr="00F715AC" w:rsidRDefault="00F715AC" w:rsidP="00F715AC">
      <w:pPr>
        <w:rPr>
          <w:sz w:val="32"/>
          <w:szCs w:val="32"/>
        </w:rPr>
      </w:pPr>
    </w:p>
    <w:p w14:paraId="5E90AD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CALCULATE</w:t>
      </w:r>
    </w:p>
    <w:p w14:paraId="6F53C54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Modify filter context</w:t>
      </w:r>
    </w:p>
    <w:p w14:paraId="7BC3D16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E0A4B39">
          <v:rect id="_x0000_i1351" style="width:0;height:1.5pt" o:hralign="center" o:hrstd="t" o:hr="t" fillcolor="#a0a0a0" stroked="f"/>
        </w:pict>
      </w:r>
    </w:p>
    <w:p w14:paraId="2245B85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327. Measure Reuse</w:t>
      </w:r>
    </w:p>
    <w:p w14:paraId="67BD733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Build:</w:t>
      </w:r>
    </w:p>
    <w:p w14:paraId="69F9D2C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Base Measures</w:t>
      </w:r>
    </w:p>
    <w:p w14:paraId="301724C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|</w:t>
      </w:r>
    </w:p>
    <w:p w14:paraId="02EAF1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v</w:t>
      </w:r>
    </w:p>
    <w:p w14:paraId="0A3A350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Derived Measures</w:t>
      </w:r>
    </w:p>
    <w:p w14:paraId="761243B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|</w:t>
      </w:r>
    </w:p>
    <w:p w14:paraId="35BD787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v</w:t>
      </w:r>
    </w:p>
    <w:p w14:paraId="40C3AE5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Business KPIs</w:t>
      </w:r>
    </w:p>
    <w:p w14:paraId="2E035D0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5213A15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Total Requests</w:t>
      </w:r>
    </w:p>
    <w:p w14:paraId="5621665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|</w:t>
      </w:r>
    </w:p>
    <w:p w14:paraId="5A60DC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+---- Approved</w:t>
      </w:r>
    </w:p>
    <w:p w14:paraId="51061DB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+---- Rejected</w:t>
      </w:r>
    </w:p>
    <w:p w14:paraId="72AFEDD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|</w:t>
      </w:r>
    </w:p>
    <w:p w14:paraId="62445FE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v</w:t>
      </w:r>
    </w:p>
    <w:p w14:paraId="74209C4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Decided Requests</w:t>
      </w:r>
    </w:p>
    <w:p w14:paraId="22191F5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|</w:t>
      </w:r>
    </w:p>
    <w:p w14:paraId="38D3759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v</w:t>
      </w:r>
    </w:p>
    <w:p w14:paraId="2353E64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Approval Rate</w:t>
      </w:r>
    </w:p>
    <w:p w14:paraId="64B6B86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BF4A86A">
          <v:rect id="_x0000_i1352" style="width:0;height:1.5pt" o:hralign="center" o:hrstd="t" o:hr="t" fillcolor="#a0a0a0" stroked="f"/>
        </w:pict>
      </w:r>
    </w:p>
    <w:p w14:paraId="50CDAD4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328. Most Important Day 19 Lesson</w:t>
      </w:r>
    </w:p>
    <w:p w14:paraId="7D7E20E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is not primarily about:</w:t>
      </w:r>
    </w:p>
    <w:p w14:paraId="6AC2795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Memorizing functions.</w:t>
      </w:r>
    </w:p>
    <w:p w14:paraId="41B5FD0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real skill is understanding:</w:t>
      </w:r>
    </w:p>
    <w:p w14:paraId="7DB81FF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the business question?</w:t>
      </w:r>
    </w:p>
    <w:p w14:paraId="1BAF8307" w14:textId="77777777" w:rsidR="00F715AC" w:rsidRPr="00F715AC" w:rsidRDefault="00F715AC" w:rsidP="00F715AC">
      <w:pPr>
        <w:rPr>
          <w:sz w:val="32"/>
          <w:szCs w:val="32"/>
        </w:rPr>
      </w:pPr>
    </w:p>
    <w:p w14:paraId="374268D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is the Fact grain?</w:t>
      </w:r>
    </w:p>
    <w:p w14:paraId="09BD4DB6" w14:textId="77777777" w:rsidR="00F715AC" w:rsidRPr="00F715AC" w:rsidRDefault="00F715AC" w:rsidP="00F715AC">
      <w:pPr>
        <w:rPr>
          <w:sz w:val="32"/>
          <w:szCs w:val="32"/>
        </w:rPr>
      </w:pPr>
    </w:p>
    <w:p w14:paraId="3E5B02C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filters are active?</w:t>
      </w:r>
    </w:p>
    <w:p w14:paraId="448666F5" w14:textId="77777777" w:rsidR="00F715AC" w:rsidRPr="00F715AC" w:rsidRDefault="00F715AC" w:rsidP="00F715AC">
      <w:pPr>
        <w:rPr>
          <w:sz w:val="32"/>
          <w:szCs w:val="32"/>
        </w:rPr>
      </w:pPr>
    </w:p>
    <w:p w14:paraId="7328969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Which relationships propagate those filters?</w:t>
      </w:r>
    </w:p>
    <w:p w14:paraId="7726645D" w14:textId="77777777" w:rsidR="00F715AC" w:rsidRPr="00F715AC" w:rsidRDefault="00F715AC" w:rsidP="00F715AC">
      <w:pPr>
        <w:rPr>
          <w:sz w:val="32"/>
          <w:szCs w:val="32"/>
        </w:rPr>
      </w:pPr>
    </w:p>
    <w:p w14:paraId="16E53C7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exactly should the numerator represent?</w:t>
      </w:r>
    </w:p>
    <w:p w14:paraId="734E9F96" w14:textId="77777777" w:rsidR="00F715AC" w:rsidRPr="00F715AC" w:rsidRDefault="00F715AC" w:rsidP="00F715AC">
      <w:pPr>
        <w:rPr>
          <w:sz w:val="32"/>
          <w:szCs w:val="32"/>
        </w:rPr>
      </w:pPr>
    </w:p>
    <w:p w14:paraId="2A4D3A5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What exactly should the denominator represent?</w:t>
      </w:r>
    </w:p>
    <w:p w14:paraId="6FC34D4E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53EDDB20">
          <v:rect id="_x0000_i1353" style="width:0;height:1.5pt" o:hralign="center" o:hrstd="t" o:hr="t" fillcolor="#a0a0a0" stroked="f"/>
        </w:pict>
      </w:r>
    </w:p>
    <w:p w14:paraId="32798A4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329. Second Important Lesson</w:t>
      </w:r>
    </w:p>
    <w:p w14:paraId="7BBB3AE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 Measure can be:</w:t>
      </w:r>
    </w:p>
    <w:p w14:paraId="58CECF8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Technically correct</w:t>
      </w:r>
    </w:p>
    <w:p w14:paraId="10FD8AA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but:</w:t>
      </w:r>
    </w:p>
    <w:p w14:paraId="69BDCDA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Semantically wrong.</w:t>
      </w:r>
    </w:p>
    <w:p w14:paraId="3186C84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Example:</w:t>
      </w:r>
    </w:p>
    <w:p w14:paraId="1ABEDC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Approved Requests / Total Requests</w:t>
      </w:r>
    </w:p>
    <w:p w14:paraId="271F2DD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is mathematically valid.</w:t>
      </w:r>
    </w:p>
    <w:p w14:paraId="722E622D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But calling it:</w:t>
      </w:r>
    </w:p>
    <w:p w14:paraId="787946B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Manager Approval Rate</w:t>
      </w:r>
    </w:p>
    <w:p w14:paraId="5F9AC9B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may be wrong if Total Requests contains Draft, Pending and Cancelled records.</w:t>
      </w:r>
    </w:p>
    <w:p w14:paraId="503A9A8C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66FC34B0">
          <v:rect id="_x0000_i1354" style="width:0;height:1.5pt" o:hralign="center" o:hrstd="t" o:hr="t" fillcolor="#a0a0a0" stroked="f"/>
        </w:pict>
      </w:r>
    </w:p>
    <w:p w14:paraId="7347D7D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330. Third Important Lesson</w:t>
      </w:r>
    </w:p>
    <w:p w14:paraId="2630D51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Do not create separate calculations for:</w:t>
      </w:r>
    </w:p>
    <w:p w14:paraId="3A6B6F7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Finance</w:t>
      </w:r>
    </w:p>
    <w:p w14:paraId="469F9366" w14:textId="77777777" w:rsidR="00F715AC" w:rsidRPr="00F715AC" w:rsidRDefault="00F715AC" w:rsidP="00F715AC">
      <w:pPr>
        <w:rPr>
          <w:sz w:val="32"/>
          <w:szCs w:val="32"/>
        </w:rPr>
      </w:pPr>
    </w:p>
    <w:p w14:paraId="72E69D3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IT</w:t>
      </w:r>
    </w:p>
    <w:p w14:paraId="142A8680" w14:textId="77777777" w:rsidR="00F715AC" w:rsidRPr="00F715AC" w:rsidRDefault="00F715AC" w:rsidP="00F715AC">
      <w:pPr>
        <w:rPr>
          <w:sz w:val="32"/>
          <w:szCs w:val="32"/>
        </w:rPr>
      </w:pPr>
    </w:p>
    <w:p w14:paraId="3E769A7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HR</w:t>
      </w:r>
    </w:p>
    <w:p w14:paraId="6710A962" w14:textId="77777777" w:rsidR="00F715AC" w:rsidRPr="00F715AC" w:rsidRDefault="00F715AC" w:rsidP="00F715AC">
      <w:pPr>
        <w:rPr>
          <w:sz w:val="32"/>
          <w:szCs w:val="32"/>
        </w:rPr>
      </w:pPr>
    </w:p>
    <w:p w14:paraId="053F12D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2025</w:t>
      </w:r>
    </w:p>
    <w:p w14:paraId="5FC337DE" w14:textId="77777777" w:rsidR="00F715AC" w:rsidRPr="00F715AC" w:rsidRDefault="00F715AC" w:rsidP="00F715AC">
      <w:pPr>
        <w:rPr>
          <w:sz w:val="32"/>
          <w:szCs w:val="32"/>
        </w:rPr>
      </w:pPr>
    </w:p>
    <w:p w14:paraId="5F4337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2026</w:t>
      </w:r>
    </w:p>
    <w:p w14:paraId="30B36E5A" w14:textId="77777777" w:rsidR="00F715AC" w:rsidRPr="00F715AC" w:rsidRDefault="00F715AC" w:rsidP="00F715AC">
      <w:pPr>
        <w:rPr>
          <w:sz w:val="32"/>
          <w:szCs w:val="32"/>
        </w:rPr>
      </w:pPr>
    </w:p>
    <w:p w14:paraId="6E9D4D4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Annual Leave</w:t>
      </w:r>
    </w:p>
    <w:p w14:paraId="23AAB426" w14:textId="77777777" w:rsidR="00F715AC" w:rsidRPr="00F715AC" w:rsidRDefault="00F715AC" w:rsidP="00F715AC">
      <w:pPr>
        <w:rPr>
          <w:sz w:val="32"/>
          <w:szCs w:val="32"/>
        </w:rPr>
      </w:pPr>
    </w:p>
    <w:p w14:paraId="66CDEC58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Sick Leave</w:t>
      </w:r>
    </w:p>
    <w:p w14:paraId="04F0E44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Build:</w:t>
      </w:r>
    </w:p>
    <w:p w14:paraId="2873533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Reusable Measures</w:t>
      </w:r>
    </w:p>
    <w:p w14:paraId="6B4D08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 let:</w:t>
      </w:r>
    </w:p>
    <w:p w14:paraId="055B532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Dimensions + Filter Context</w:t>
      </w:r>
    </w:p>
    <w:p w14:paraId="1B927CF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answer those questions.</w:t>
      </w:r>
    </w:p>
    <w:p w14:paraId="5DD0586F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747E2A83">
          <v:rect id="_x0000_i1355" style="width:0;height:1.5pt" o:hralign="center" o:hrstd="t" o:hr="t" fillcolor="#a0a0a0" stroked="f"/>
        </w:pict>
      </w:r>
    </w:p>
    <w:p w14:paraId="1CDD723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331. Fourth Important Lesson</w:t>
      </w:r>
    </w:p>
    <w:p w14:paraId="7673844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Query prepares:</w:t>
      </w:r>
    </w:p>
    <w:p w14:paraId="48A702B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The analytical structure.</w:t>
      </w:r>
    </w:p>
    <w:p w14:paraId="4A1F2B3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calculates:</w:t>
      </w:r>
    </w:p>
    <w:p w14:paraId="28CA0B4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Dynamic business meaning.</w:t>
      </w:r>
    </w:p>
    <w:p w14:paraId="6A1EF63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QUERY</w:t>
      </w:r>
    </w:p>
    <w:p w14:paraId="40D84C8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Shape once at refresh</w:t>
      </w:r>
    </w:p>
    <w:p w14:paraId="44FCF238" w14:textId="77777777" w:rsidR="00F715AC" w:rsidRPr="00F715AC" w:rsidRDefault="00F715AC" w:rsidP="00F715AC">
      <w:pPr>
        <w:rPr>
          <w:sz w:val="32"/>
          <w:szCs w:val="32"/>
        </w:rPr>
      </w:pPr>
    </w:p>
    <w:p w14:paraId="36E52F0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MEASURE</w:t>
      </w:r>
    </w:p>
    <w:p w14:paraId="1148F8F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Times New Roman" w:hAnsi="Times New Roman" w:cs="Times New Roman"/>
          <w:sz w:val="32"/>
          <w:szCs w:val="32"/>
        </w:rPr>
        <w:t>→</w:t>
      </w:r>
      <w:r w:rsidRPr="00F715AC">
        <w:rPr>
          <w:sz w:val="32"/>
          <w:szCs w:val="32"/>
        </w:rPr>
        <w:t xml:space="preserve"> Recalculate according to user context</w:t>
      </w:r>
    </w:p>
    <w:p w14:paraId="378470D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Use each layer for:</w:t>
      </w:r>
    </w:p>
    <w:p w14:paraId="6EE93EF8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The work it is best suited to.</w:t>
      </w:r>
    </w:p>
    <w:p w14:paraId="052194A7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2731D6FB">
          <v:rect id="_x0000_i1356" style="width:0;height:1.5pt" o:hralign="center" o:hrstd="t" o:hr="t" fillcolor="#a0a0a0" stroked="f"/>
        </w:pict>
      </w:r>
    </w:p>
    <w:p w14:paraId="7450752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332. Week 5 Progress</w:t>
      </w:r>
    </w:p>
    <w:p w14:paraId="4DAB32A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DAY 17</w:t>
      </w:r>
    </w:p>
    <w:p w14:paraId="3BC2463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BI Fundamentals</w:t>
      </w:r>
    </w:p>
    <w:p w14:paraId="270BC1B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|</w:t>
      </w:r>
    </w:p>
    <w:p w14:paraId="09140D6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v</w:t>
      </w:r>
    </w:p>
    <w:p w14:paraId="61532CE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DAY 18</w:t>
      </w:r>
    </w:p>
    <w:p w14:paraId="4EEE06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Power Query + Star Schema</w:t>
      </w:r>
    </w:p>
    <w:p w14:paraId="1C6B687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|</w:t>
      </w:r>
    </w:p>
    <w:p w14:paraId="5F941A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v</w:t>
      </w:r>
    </w:p>
    <w:p w14:paraId="4FC0658A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DAY 19</w:t>
      </w:r>
    </w:p>
    <w:p w14:paraId="230439E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DAX + Business Metrics</w:t>
      </w:r>
    </w:p>
    <w:p w14:paraId="742CF89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|</w:t>
      </w:r>
    </w:p>
    <w:p w14:paraId="7C4914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 xml:space="preserve">       v</w:t>
      </w:r>
    </w:p>
    <w:p w14:paraId="1A93A2F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DAY 20</w:t>
      </w:r>
    </w:p>
    <w:p w14:paraId="2CDFF95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Complete HR Analytics Report</w:t>
      </w:r>
    </w:p>
    <w:p w14:paraId="276DFC2A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E112A88">
          <v:rect id="_x0000_i1357" style="width:0;height:1.5pt" o:hralign="center" o:hrstd="t" o:hr="t" fillcolor="#a0a0a0" stroked="f"/>
        </w:pict>
      </w:r>
    </w:p>
    <w:p w14:paraId="416FA48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END OF DAY 19</w:t>
      </w:r>
    </w:p>
    <w:p w14:paraId="7306F37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HR Leave Analytics v0.3</w:t>
      </w:r>
    </w:p>
    <w:p w14:paraId="6CB790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Students now understand:</w:t>
      </w:r>
    </w:p>
    <w:p w14:paraId="593D971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DAX</w:t>
      </w:r>
    </w:p>
    <w:p w14:paraId="2ADA7D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Explicit Measures</w:t>
      </w:r>
    </w:p>
    <w:p w14:paraId="1AFCA6A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Implicit Aggregations</w:t>
      </w:r>
    </w:p>
    <w:p w14:paraId="699143D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Calculated Columns</w:t>
      </w:r>
    </w:p>
    <w:p w14:paraId="04E417F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Measures vs Columns</w:t>
      </w:r>
    </w:p>
    <w:p w14:paraId="3D77896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Filter Context</w:t>
      </w:r>
    </w:p>
    <w:p w14:paraId="2DDE7914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Row Context</w:t>
      </w:r>
    </w:p>
    <w:p w14:paraId="4AD7AD2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Context Transition concept</w:t>
      </w:r>
    </w:p>
    <w:p w14:paraId="4F19EC6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COUNTROWS</w:t>
      </w:r>
    </w:p>
    <w:p w14:paraId="308E4F2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SUM</w:t>
      </w:r>
    </w:p>
    <w:p w14:paraId="5E8080E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AVERAGE</w:t>
      </w:r>
    </w:p>
    <w:p w14:paraId="02DE456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DISTINCTCOUNT</w:t>
      </w:r>
    </w:p>
    <w:p w14:paraId="2418992B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CALCULATE</w:t>
      </w:r>
    </w:p>
    <w:p w14:paraId="5EB8D4E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Boolean filters</w:t>
      </w:r>
    </w:p>
    <w:p w14:paraId="73CD4B7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FILTER</w:t>
      </w:r>
    </w:p>
    <w:p w14:paraId="25D4ACA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DIVIDE</w:t>
      </w:r>
    </w:p>
    <w:p w14:paraId="6AF08B4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Measure reuse</w:t>
      </w:r>
    </w:p>
    <w:p w14:paraId="291B68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Approval Rate</w:t>
      </w:r>
    </w:p>
    <w:p w14:paraId="1B7944DF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Leave duration metrics</w:t>
      </w:r>
    </w:p>
    <w:p w14:paraId="1653D869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Employee metrics</w:t>
      </w:r>
    </w:p>
    <w:p w14:paraId="29A1ECDE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VAR / RETURN</w:t>
      </w:r>
    </w:p>
    <w:p w14:paraId="4408C76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SELECTEDVALUE</w:t>
      </w:r>
    </w:p>
    <w:p w14:paraId="1FD5C01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BLANK vs Zero</w:t>
      </w:r>
    </w:p>
    <w:p w14:paraId="6635E7E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Date Filter Context</w:t>
      </w:r>
    </w:p>
    <w:p w14:paraId="3D0E4456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TOTALYTD</w:t>
      </w:r>
    </w:p>
    <w:p w14:paraId="676072A7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SAMEPERIODLASTYEAR</w:t>
      </w:r>
    </w:p>
    <w:p w14:paraId="7A1B619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Year-over-Year analysis</w:t>
      </w:r>
    </w:p>
    <w:p w14:paraId="077B8712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DAX validation</w:t>
      </w:r>
    </w:p>
    <w:p w14:paraId="28F96D6C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rFonts w:ascii="Segoe UI Symbol" w:hAnsi="Segoe UI Symbol" w:cs="Segoe UI Symbol"/>
          <w:sz w:val="32"/>
          <w:szCs w:val="32"/>
        </w:rPr>
        <w:t>✓</w:t>
      </w:r>
      <w:r w:rsidRPr="00F715AC">
        <w:rPr>
          <w:sz w:val="32"/>
          <w:szCs w:val="32"/>
        </w:rPr>
        <w:t xml:space="preserve"> Business metric definitions</w:t>
      </w:r>
    </w:p>
    <w:p w14:paraId="03E77E56" w14:textId="77777777" w:rsidR="00F715AC" w:rsidRPr="00F715AC" w:rsidRDefault="00000000" w:rsidP="00F715AC">
      <w:pPr>
        <w:rPr>
          <w:sz w:val="32"/>
          <w:szCs w:val="32"/>
        </w:rPr>
      </w:pPr>
      <w:r>
        <w:rPr>
          <w:sz w:val="32"/>
          <w:szCs w:val="32"/>
        </w:rPr>
        <w:pict w14:anchorId="33998AF5">
          <v:rect id="_x0000_i1358" style="width:0;height:1.5pt" o:hralign="center" o:hrstd="t" o:hr="t" fillcolor="#a0a0a0" stroked="f"/>
        </w:pict>
      </w:r>
    </w:p>
    <w:p w14:paraId="62E66243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NEXT LAB</w:t>
      </w:r>
    </w:p>
    <w:p w14:paraId="3B5486F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Day 20 — Build the Complete HR Analytics Report v1.0</w:t>
      </w:r>
    </w:p>
    <w:p w14:paraId="34C9CD41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Students will turn the semantic model and Measures into a polished business intelligence product.</w:t>
      </w:r>
    </w:p>
    <w:p w14:paraId="3CD3FA33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They will build:</w:t>
      </w:r>
    </w:p>
    <w:p w14:paraId="2B324A39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Executive Overview</w:t>
      </w:r>
    </w:p>
    <w:p w14:paraId="4356426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Department Analysis</w:t>
      </w:r>
    </w:p>
    <w:p w14:paraId="5F3F21A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Leave Trend Analysis</w:t>
      </w:r>
    </w:p>
    <w:p w14:paraId="13FA8CD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Employee Detail</w:t>
      </w:r>
    </w:p>
    <w:p w14:paraId="0DF8C130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and learn:</w:t>
      </w:r>
    </w:p>
    <w:p w14:paraId="1B17F5B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KPI design</w:t>
      </w:r>
    </w:p>
    <w:p w14:paraId="0139B4C4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Line charts</w:t>
      </w:r>
    </w:p>
    <w:p w14:paraId="1DD8636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Matrix formatting</w:t>
      </w:r>
    </w:p>
    <w:p w14:paraId="116B042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Drill-through</w:t>
      </w:r>
    </w:p>
    <w:p w14:paraId="5189EF1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Report page navigation</w:t>
      </w:r>
    </w:p>
    <w:p w14:paraId="33A6350A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Buttons</w:t>
      </w:r>
    </w:p>
    <w:p w14:paraId="0A4D7D2E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Bookmarks concepts</w:t>
      </w:r>
    </w:p>
    <w:p w14:paraId="59C7F832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Synced slicers</w:t>
      </w:r>
    </w:p>
    <w:p w14:paraId="67896FA0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Tooltips</w:t>
      </w:r>
    </w:p>
    <w:p w14:paraId="1E8C48AF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Conditional formatting</w:t>
      </w:r>
    </w:p>
    <w:p w14:paraId="06CD293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Visual interactions</w:t>
      </w:r>
    </w:p>
    <w:p w14:paraId="07B2A29C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Dynamic titles</w:t>
      </w:r>
    </w:p>
    <w:p w14:paraId="6B14F1AB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Accessibility</w:t>
      </w:r>
    </w:p>
    <w:p w14:paraId="1D881367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Mobile layout</w:t>
      </w:r>
    </w:p>
    <w:p w14:paraId="085D07A6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Publish to Power BI Service</w:t>
      </w:r>
    </w:p>
    <w:p w14:paraId="73FB2BB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Workspaces</w:t>
      </w:r>
    </w:p>
    <w:p w14:paraId="05C9F9F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Semantic model refresh</w:t>
      </w:r>
    </w:p>
    <w:p w14:paraId="3086EF11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Sharing and security concepts</w:t>
      </w:r>
    </w:p>
    <w:p w14:paraId="438E2875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Final report testing</w:t>
      </w:r>
    </w:p>
    <w:p w14:paraId="3FB2DCB5" w14:textId="77777777" w:rsidR="00F715AC" w:rsidRPr="00F715AC" w:rsidRDefault="00F715AC" w:rsidP="00F715AC">
      <w:pPr>
        <w:rPr>
          <w:sz w:val="32"/>
          <w:szCs w:val="32"/>
        </w:rPr>
      </w:pPr>
      <w:r w:rsidRPr="00F715AC">
        <w:rPr>
          <w:sz w:val="32"/>
          <w:szCs w:val="32"/>
        </w:rPr>
        <w:t>The next question becomes:</w:t>
      </w:r>
    </w:p>
    <w:p w14:paraId="4BC9DB2D" w14:textId="77777777" w:rsidR="00F715AC" w:rsidRPr="00F715AC" w:rsidRDefault="00F715AC" w:rsidP="00F715AC">
      <w:pPr>
        <w:rPr>
          <w:b/>
          <w:bCs/>
          <w:sz w:val="32"/>
          <w:szCs w:val="32"/>
        </w:rPr>
      </w:pPr>
      <w:r w:rsidRPr="00F715AC">
        <w:rPr>
          <w:b/>
          <w:bCs/>
          <w:sz w:val="32"/>
          <w:szCs w:val="32"/>
        </w:rPr>
        <w:t>We have accurate metrics — how do we turn them into a report that leaders can actually use?</w:t>
      </w:r>
    </w:p>
    <w:p w14:paraId="01A61A5D" w14:textId="3B6A93A2" w:rsidR="008642E0" w:rsidRPr="008642E0" w:rsidRDefault="008642E0" w:rsidP="00F715AC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08A6" w14:textId="77777777" w:rsidR="003F08FE" w:rsidRDefault="003F08FE" w:rsidP="00656987">
      <w:pPr>
        <w:spacing w:after="0" w:line="240" w:lineRule="auto"/>
      </w:pPr>
      <w:r>
        <w:separator/>
      </w:r>
    </w:p>
  </w:endnote>
  <w:endnote w:type="continuationSeparator" w:id="0">
    <w:p w14:paraId="00802194" w14:textId="77777777" w:rsidR="003F08FE" w:rsidRDefault="003F08FE" w:rsidP="00656987">
      <w:pPr>
        <w:spacing w:after="0" w:line="240" w:lineRule="auto"/>
      </w:pPr>
      <w:r>
        <w:continuationSeparator/>
      </w:r>
    </w:p>
  </w:endnote>
  <w:endnote w:type="continuationNotice" w:id="1">
    <w:p w14:paraId="40721E72" w14:textId="77777777" w:rsidR="003F08FE" w:rsidRDefault="003F08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AD728" w14:textId="77777777" w:rsidR="003F08FE" w:rsidRDefault="003F08FE" w:rsidP="00656987">
      <w:pPr>
        <w:spacing w:after="0" w:line="240" w:lineRule="auto"/>
      </w:pPr>
      <w:r>
        <w:separator/>
      </w:r>
    </w:p>
  </w:footnote>
  <w:footnote w:type="continuationSeparator" w:id="0">
    <w:p w14:paraId="337A7754" w14:textId="77777777" w:rsidR="003F08FE" w:rsidRDefault="003F08FE" w:rsidP="00656987">
      <w:pPr>
        <w:spacing w:after="0" w:line="240" w:lineRule="auto"/>
      </w:pPr>
      <w:r>
        <w:continuationSeparator/>
      </w:r>
    </w:p>
  </w:footnote>
  <w:footnote w:type="continuationNotice" w:id="1">
    <w:p w14:paraId="543A7EED" w14:textId="77777777" w:rsidR="003F08FE" w:rsidRDefault="003F08F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55976"/>
    <w:multiLevelType w:val="multilevel"/>
    <w:tmpl w:val="9CB6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A5731"/>
    <w:multiLevelType w:val="multilevel"/>
    <w:tmpl w:val="6B3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32680"/>
    <w:multiLevelType w:val="multilevel"/>
    <w:tmpl w:val="5F9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B46E0"/>
    <w:multiLevelType w:val="multilevel"/>
    <w:tmpl w:val="9FE6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15AE7"/>
    <w:multiLevelType w:val="multilevel"/>
    <w:tmpl w:val="34C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81A14"/>
    <w:multiLevelType w:val="multilevel"/>
    <w:tmpl w:val="668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345CD"/>
    <w:multiLevelType w:val="multilevel"/>
    <w:tmpl w:val="212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9"/>
  </w:num>
  <w:num w:numId="4" w16cid:durableId="778911827">
    <w:abstractNumId w:val="24"/>
  </w:num>
  <w:num w:numId="5" w16cid:durableId="1525747523">
    <w:abstractNumId w:val="30"/>
  </w:num>
  <w:num w:numId="6" w16cid:durableId="384259846">
    <w:abstractNumId w:val="3"/>
  </w:num>
  <w:num w:numId="7" w16cid:durableId="822159960">
    <w:abstractNumId w:val="25"/>
  </w:num>
  <w:num w:numId="8" w16cid:durableId="1015573614">
    <w:abstractNumId w:val="14"/>
  </w:num>
  <w:num w:numId="9" w16cid:durableId="206182635">
    <w:abstractNumId w:val="1"/>
  </w:num>
  <w:num w:numId="10" w16cid:durableId="1606234489">
    <w:abstractNumId w:val="32"/>
  </w:num>
  <w:num w:numId="11" w16cid:durableId="26831847">
    <w:abstractNumId w:val="9"/>
  </w:num>
  <w:num w:numId="12" w16cid:durableId="141124713">
    <w:abstractNumId w:val="26"/>
  </w:num>
  <w:num w:numId="13" w16cid:durableId="112598648">
    <w:abstractNumId w:val="27"/>
  </w:num>
  <w:num w:numId="14" w16cid:durableId="151289765">
    <w:abstractNumId w:val="8"/>
  </w:num>
  <w:num w:numId="15" w16cid:durableId="932476659">
    <w:abstractNumId w:val="12"/>
  </w:num>
  <w:num w:numId="16" w16cid:durableId="1939941639">
    <w:abstractNumId w:val="7"/>
  </w:num>
  <w:num w:numId="17" w16cid:durableId="1498616171">
    <w:abstractNumId w:val="22"/>
  </w:num>
  <w:num w:numId="18" w16cid:durableId="1530606076">
    <w:abstractNumId w:val="28"/>
  </w:num>
  <w:num w:numId="19" w16cid:durableId="258565879">
    <w:abstractNumId w:val="20"/>
  </w:num>
  <w:num w:numId="20" w16cid:durableId="669675691">
    <w:abstractNumId w:val="29"/>
  </w:num>
  <w:num w:numId="21" w16cid:durableId="2010788165">
    <w:abstractNumId w:val="10"/>
  </w:num>
  <w:num w:numId="22" w16cid:durableId="732042256">
    <w:abstractNumId w:val="33"/>
  </w:num>
  <w:num w:numId="23" w16cid:durableId="807161548">
    <w:abstractNumId w:val="4"/>
  </w:num>
  <w:num w:numId="24" w16cid:durableId="857234296">
    <w:abstractNumId w:val="13"/>
  </w:num>
  <w:num w:numId="25" w16cid:durableId="1285192001">
    <w:abstractNumId w:val="35"/>
  </w:num>
  <w:num w:numId="26" w16cid:durableId="74982798">
    <w:abstractNumId w:val="5"/>
  </w:num>
  <w:num w:numId="27" w16cid:durableId="1277255618">
    <w:abstractNumId w:val="36"/>
  </w:num>
  <w:num w:numId="28" w16cid:durableId="336277804">
    <w:abstractNumId w:val="21"/>
  </w:num>
  <w:num w:numId="29" w16cid:durableId="1515993023">
    <w:abstractNumId w:val="11"/>
  </w:num>
  <w:num w:numId="30" w16cid:durableId="1902984227">
    <w:abstractNumId w:val="23"/>
  </w:num>
  <w:num w:numId="31" w16cid:durableId="1314723405">
    <w:abstractNumId w:val="6"/>
  </w:num>
  <w:num w:numId="32" w16cid:durableId="1930655259">
    <w:abstractNumId w:val="34"/>
  </w:num>
  <w:num w:numId="33" w16cid:durableId="2110391263">
    <w:abstractNumId w:val="15"/>
  </w:num>
  <w:num w:numId="34" w16cid:durableId="1584993450">
    <w:abstractNumId w:val="17"/>
  </w:num>
  <w:num w:numId="35" w16cid:durableId="1386484187">
    <w:abstractNumId w:val="16"/>
  </w:num>
  <w:num w:numId="36" w16cid:durableId="1814908673">
    <w:abstractNumId w:val="18"/>
  </w:num>
  <w:num w:numId="37" w16cid:durableId="785851013">
    <w:abstractNumId w:val="3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3F08FE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71E8B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16AAF"/>
    <w:rsid w:val="00A22A65"/>
    <w:rsid w:val="00A26069"/>
    <w:rsid w:val="00A6312F"/>
    <w:rsid w:val="00AB2B54"/>
    <w:rsid w:val="00AC7A39"/>
    <w:rsid w:val="00B035EC"/>
    <w:rsid w:val="00B232BD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A368B"/>
    <w:rsid w:val="00ED1FAC"/>
    <w:rsid w:val="00EF07D3"/>
    <w:rsid w:val="00F5534D"/>
    <w:rsid w:val="00F715AC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247</TotalTime>
  <Pages>1</Pages>
  <Words>8141</Words>
  <Characters>46407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30</cp:revision>
  <cp:lastPrinted>2025-04-23T21:13:00Z</cp:lastPrinted>
  <dcterms:created xsi:type="dcterms:W3CDTF">2026-06-13T18:32:00Z</dcterms:created>
  <dcterms:modified xsi:type="dcterms:W3CDTF">2026-09-18T13:21:00Z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